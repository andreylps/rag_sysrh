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62E" w:rsidRDefault="0051762E" w:rsidP="0051762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762E" w:rsidRDefault="0051762E" w:rsidP="0051762E">
      <w:pPr>
        <w:widowControl w:val="0"/>
        <w:rPr>
          <w:rFonts w:cs="Arial"/>
          <w:sz w:val="20"/>
        </w:rPr>
      </w:pPr>
    </w:p>
    <w:p w:rsidR="0051762E" w:rsidRDefault="0051762E" w:rsidP="0051762E">
      <w:pPr>
        <w:widowControl w:val="0"/>
        <w:rPr>
          <w:rFonts w:cs="Arial"/>
          <w:sz w:val="20"/>
        </w:rPr>
      </w:pPr>
    </w:p>
    <w:p w:rsidR="0051762E" w:rsidRDefault="0051762E" w:rsidP="0051762E">
      <w:pPr>
        <w:widowControl w:val="0"/>
        <w:rPr>
          <w:rFonts w:cs="Arial"/>
          <w:sz w:val="20"/>
        </w:rPr>
      </w:pPr>
    </w:p>
    <w:p w:rsidR="0051762E" w:rsidRDefault="0051762E" w:rsidP="0051762E">
      <w:pPr>
        <w:widowControl w:val="0"/>
        <w:rPr>
          <w:rFonts w:cs="Arial"/>
          <w:sz w:val="20"/>
        </w:rPr>
      </w:pPr>
    </w:p>
    <w:p w:rsidR="0051762E" w:rsidRDefault="0051762E" w:rsidP="0051762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762E" w:rsidRDefault="0051762E" w:rsidP="0051762E">
      <w:pPr>
        <w:widowControl w:val="0"/>
        <w:rPr>
          <w:rFonts w:cs="Arial"/>
          <w:sz w:val="20"/>
          <w:u w:val="single"/>
        </w:rPr>
      </w:pPr>
    </w:p>
    <w:p w:rsidR="0051762E" w:rsidRDefault="0051762E" w:rsidP="0051762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762E" w:rsidRDefault="0051762E" w:rsidP="0051762E">
      <w:pPr>
        <w:widowControl w:val="0"/>
        <w:rPr>
          <w:rFonts w:cs="Arial"/>
          <w:sz w:val="20"/>
        </w:rPr>
      </w:pPr>
    </w:p>
    <w:p w:rsidR="0051762E" w:rsidRDefault="0051762E" w:rsidP="0051762E">
      <w:pPr>
        <w:widowControl w:val="0"/>
        <w:rPr>
          <w:rFonts w:cs="Arial"/>
          <w:sz w:val="20"/>
        </w:rPr>
      </w:pPr>
    </w:p>
    <w:p w:rsidR="0051762E" w:rsidRDefault="0051762E" w:rsidP="0051762E">
      <w:pPr>
        <w:widowControl w:val="0"/>
        <w:rPr>
          <w:rFonts w:cs="Arial"/>
          <w:sz w:val="20"/>
        </w:rPr>
      </w:pPr>
    </w:p>
    <w:p w:rsidR="0051762E" w:rsidRDefault="0051762E" w:rsidP="0051762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762E" w:rsidRDefault="0051762E" w:rsidP="0051762E">
      <w:pPr>
        <w:widowControl w:val="0"/>
        <w:rPr>
          <w:rFonts w:cs="Arial"/>
          <w:sz w:val="20"/>
        </w:rPr>
      </w:pPr>
    </w:p>
    <w:p w:rsidR="0051762E" w:rsidRDefault="0051762E" w:rsidP="0051762E">
      <w:pPr>
        <w:widowControl w:val="0"/>
        <w:rPr>
          <w:rFonts w:cs="Arial"/>
          <w:sz w:val="20"/>
        </w:rPr>
      </w:pPr>
    </w:p>
    <w:p w:rsidR="0051762E" w:rsidRDefault="0051762E" w:rsidP="0051762E">
      <w:pPr>
        <w:widowControl w:val="0"/>
        <w:rPr>
          <w:rFonts w:cs="Arial"/>
        </w:rPr>
      </w:pPr>
    </w:p>
    <w:p w:rsidR="0051762E" w:rsidRDefault="0051762E" w:rsidP="0051762E">
      <w:pPr>
        <w:pStyle w:val="Capa"/>
        <w:rPr>
          <w:color w:val="FF9900"/>
        </w:rPr>
      </w:pPr>
      <w:r>
        <w:t>SINDRAPE</w:t>
      </w:r>
    </w:p>
    <w:p w:rsidR="0051762E" w:rsidRDefault="0051762E" w:rsidP="0051762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1762E" w:rsidRPr="0051762E" w:rsidRDefault="0051762E" w:rsidP="0051762E">
      <w:pPr>
        <w:widowControl w:val="0"/>
        <w:rPr>
          <w:color w:val="000080"/>
        </w:rPr>
      </w:pPr>
    </w:p>
    <w:p w:rsidR="0051762E" w:rsidRPr="0051762E" w:rsidRDefault="0051762E" w:rsidP="0051762E">
      <w:pPr>
        <w:widowControl w:val="0"/>
        <w:jc w:val="right"/>
        <w:rPr>
          <w:rFonts w:cs="Arial"/>
          <w:b/>
          <w:bCs/>
          <w:color w:val="000080"/>
        </w:rPr>
      </w:pPr>
    </w:p>
    <w:p w:rsidR="0051762E" w:rsidRDefault="00214B3C" w:rsidP="0051762E">
      <w:pPr>
        <w:pStyle w:val="Capa"/>
      </w:pPr>
      <w:r>
        <w:t>UCS0068</w:t>
      </w:r>
      <w:r w:rsidR="0051762E">
        <w:t xml:space="preserve"> – Manter Órgãos Externos</w:t>
      </w:r>
    </w:p>
    <w:p w:rsidR="0051762E" w:rsidRDefault="0051762E" w:rsidP="0051762E">
      <w:pPr>
        <w:widowControl w:val="0"/>
        <w:rPr>
          <w:rFonts w:cs="Arial"/>
        </w:rPr>
      </w:pPr>
    </w:p>
    <w:p w:rsidR="0051762E" w:rsidRDefault="0051762E" w:rsidP="0051762E">
      <w:pPr>
        <w:widowControl w:val="0"/>
      </w:pPr>
    </w:p>
    <w:p w:rsidR="0051762E" w:rsidRDefault="0051762E" w:rsidP="0051762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51762E" w:rsidRPr="0051762E" w:rsidRDefault="0051762E" w:rsidP="0051762E">
      <w:pPr>
        <w:pStyle w:val="Corpodetexto3"/>
        <w:widowControl w:val="0"/>
        <w:spacing w:after="0"/>
        <w:rPr>
          <w:rFonts w:cs="Arial"/>
        </w:rPr>
      </w:pPr>
      <w:r w:rsidRPr="0051762E">
        <w:rPr>
          <w:rFonts w:cs="Arial"/>
        </w:rPr>
        <w:lastRenderedPageBreak/>
        <w:t>Histórico de Revisões</w:t>
      </w:r>
    </w:p>
    <w:p w:rsidR="0051762E" w:rsidRDefault="0051762E" w:rsidP="0051762E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51762E" w:rsidTr="0051762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1762E" w:rsidTr="0051762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01/05/2006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Q1.</w:t>
            </w:r>
            <w:proofErr w:type="gramEnd"/>
            <w:r>
              <w:rPr>
                <w:rFonts w:cs="Arial"/>
              </w:rPr>
              <w:t>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Emerson Gordo</w:t>
            </w:r>
          </w:p>
        </w:tc>
      </w:tr>
      <w:tr w:rsidR="0051762E" w:rsidTr="0051762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12/03/2009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51762E" w:rsidTr="0051762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21/04/2009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2.1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Adição da regra RN09 e RN10.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Tatiane Tomasi Rocha</w:t>
            </w:r>
          </w:p>
        </w:tc>
      </w:tr>
      <w:tr w:rsidR="0051762E" w:rsidTr="0051762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22/04/2009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047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Default="0051762E" w:rsidP="005176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51762E" w:rsidRDefault="0051762E" w:rsidP="0051762E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51762E" w:rsidRPr="0051762E" w:rsidRDefault="0051762E" w:rsidP="0051762E">
      <w:pPr>
        <w:pStyle w:val="Corpodetexto3"/>
        <w:widowControl w:val="0"/>
        <w:spacing w:after="0"/>
        <w:rPr>
          <w:rFonts w:cs="Arial"/>
        </w:rPr>
      </w:pPr>
      <w:r w:rsidRPr="0051762E">
        <w:rPr>
          <w:rFonts w:cs="Arial"/>
        </w:rPr>
        <w:lastRenderedPageBreak/>
        <w:t>Índice</w:t>
      </w:r>
    </w:p>
    <w:p w:rsidR="0051762E" w:rsidRPr="0051762E" w:rsidRDefault="0051762E" w:rsidP="0051762E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214B3C" w:rsidRDefault="005176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29929" w:history="1">
        <w:r w:rsidR="00214B3C" w:rsidRPr="00D36E83">
          <w:rPr>
            <w:rStyle w:val="Hyperlink"/>
            <w:noProof/>
          </w:rPr>
          <w:t>1.</w:t>
        </w:r>
        <w:r w:rsidR="00214B3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14B3C" w:rsidRPr="00D36E83">
          <w:rPr>
            <w:rStyle w:val="Hyperlink"/>
            <w:noProof/>
          </w:rPr>
          <w:t>Pacote/Caso de Uso</w:t>
        </w:r>
        <w:r w:rsidR="00214B3C">
          <w:rPr>
            <w:noProof/>
            <w:webHidden/>
          </w:rPr>
          <w:tab/>
        </w:r>
        <w:r w:rsidR="00214B3C">
          <w:rPr>
            <w:noProof/>
            <w:webHidden/>
          </w:rPr>
          <w:fldChar w:fldCharType="begin"/>
        </w:r>
        <w:r w:rsidR="00214B3C">
          <w:rPr>
            <w:noProof/>
            <w:webHidden/>
          </w:rPr>
          <w:instrText xml:space="preserve"> PAGEREF _Toc404329929 \h </w:instrText>
        </w:r>
        <w:r w:rsidR="00214B3C">
          <w:rPr>
            <w:noProof/>
            <w:webHidden/>
          </w:rPr>
        </w:r>
        <w:r w:rsidR="00214B3C">
          <w:rPr>
            <w:noProof/>
            <w:webHidden/>
          </w:rPr>
          <w:fldChar w:fldCharType="separate"/>
        </w:r>
        <w:r w:rsidR="00214B3C">
          <w:rPr>
            <w:noProof/>
            <w:webHidden/>
          </w:rPr>
          <w:t>5</w:t>
        </w:r>
        <w:r w:rsidR="00214B3C"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30" w:history="1">
        <w:r w:rsidRPr="00D36E83">
          <w:rPr>
            <w:rStyle w:val="Hyperlink"/>
            <w:noProof/>
          </w:rPr>
          <w:t>Manter Órgãos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31" w:history="1">
        <w:r w:rsidRPr="00D36E8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32" w:history="1">
        <w:r w:rsidRPr="00D36E8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33" w:history="1">
        <w:r w:rsidRPr="00D36E8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34" w:history="1">
        <w:r w:rsidRPr="00D36E8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35" w:history="1">
        <w:r w:rsidRPr="00D36E8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36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37" w:history="1">
        <w:r w:rsidRPr="00D36E8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38" w:history="1">
        <w:r w:rsidRPr="00D36E8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Incluir Órgãos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39" w:history="1">
        <w:r w:rsidRPr="00D36E8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40" w:history="1">
        <w:r w:rsidRPr="00D36E8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Alterar Órgãos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41" w:history="1">
        <w:r w:rsidRPr="00D36E8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42" w:history="1">
        <w:r w:rsidRPr="00D36E83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Fluxo Alternativo – Endereço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43" w:history="1">
        <w:r w:rsidRPr="00D36E8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Excluir Órgãos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44" w:history="1">
        <w:r w:rsidRPr="00D36E8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45" w:history="1">
        <w:r w:rsidRPr="00D36E8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Anular Órgãos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46" w:history="1">
        <w:r w:rsidRPr="00D36E8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47" w:history="1">
        <w:r w:rsidRPr="00D36E83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Fluxo alternativo – Registro anulado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48" w:history="1">
        <w:r w:rsidRPr="00D36E8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Listar Órgãos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49" w:history="1">
        <w:r w:rsidRPr="00D36E83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50" w:history="1">
        <w:r w:rsidRPr="00D36E8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51" w:history="1">
        <w:r w:rsidRPr="00D36E8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RN01: Verificar se o órgão externo é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52" w:history="1">
        <w:r w:rsidRPr="00D36E8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RN02: Verificar se existe Convênio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53" w:history="1">
        <w:r w:rsidRPr="00D36E83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RN03: Verificar se existe Vínculo externo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54" w:history="1">
        <w:r w:rsidRPr="00D36E83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RN04: Verificar se existe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55" w:history="1">
        <w:r w:rsidRPr="00D36E83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RN05: Verificar se informou a unidade federativa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56" w:history="1">
        <w:r w:rsidRPr="00D36E83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RN06: Verificar se informou o município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57" w:history="1">
        <w:r w:rsidRPr="00D36E83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RN07: Verificar se já informou o Prestador de serviço de plano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58" w:history="1">
        <w:r w:rsidRPr="00D36E83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RN08: Verificar se já informou o Código do órgão externo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59" w:history="1">
        <w:r w:rsidRPr="00D36E83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  <w:highlight w:val="yellow"/>
          </w:rPr>
          <w:t>RN09: Validar o Código do órgão externo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60" w:history="1">
        <w:r w:rsidRPr="00D36E83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  <w:highlight w:val="yellow"/>
          </w:rPr>
          <w:t>RN10: Validar o Código do órgão externo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61" w:history="1">
        <w:r w:rsidRPr="00D36E8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14B3C" w:rsidRDefault="00214B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962" w:history="1">
        <w:r w:rsidRPr="00D36E83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6E8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762E" w:rsidRDefault="0051762E" w:rsidP="0051762E">
      <w:pPr>
        <w:pStyle w:val="Sumrio1"/>
      </w:pPr>
      <w:r>
        <w:fldChar w:fldCharType="end"/>
      </w:r>
    </w:p>
    <w:p w:rsidR="0051762E" w:rsidRDefault="0051762E" w:rsidP="0051762E">
      <w:pPr>
        <w:widowControl w:val="0"/>
        <w:rPr>
          <w:rFonts w:cs="Arial"/>
          <w:b/>
          <w:bCs/>
          <w:color w:val="000000"/>
        </w:rPr>
      </w:pPr>
    </w:p>
    <w:p w:rsidR="0051762E" w:rsidRDefault="0051762E" w:rsidP="0051762E">
      <w:pPr>
        <w:pStyle w:val="Heading"/>
        <w:rPr>
          <w:rFonts w:cs="Arial"/>
          <w:szCs w:val="24"/>
          <w:lang w:val="pt-BR"/>
        </w:rPr>
      </w:pPr>
    </w:p>
    <w:p w:rsidR="0051762E" w:rsidRDefault="0051762E" w:rsidP="0051762E">
      <w:pPr>
        <w:pStyle w:val="Heading"/>
      </w:pPr>
    </w:p>
    <w:p w:rsidR="0051762E" w:rsidRDefault="0051762E" w:rsidP="0051762E">
      <w:pPr>
        <w:pStyle w:val="Heading"/>
        <w:jc w:val="center"/>
      </w:pPr>
    </w:p>
    <w:p w:rsidR="0051762E" w:rsidRDefault="0051762E" w:rsidP="0051762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1762E" w:rsidRDefault="0051762E" w:rsidP="0051762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29929"/>
      <w:r>
        <w:lastRenderedPageBreak/>
        <w:t>Pacote/Caso de Uso</w:t>
      </w:r>
      <w:bookmarkEnd w:id="1"/>
    </w:p>
    <w:p w:rsidR="0051762E" w:rsidRDefault="0051762E" w:rsidP="0051762E"/>
    <w:p w:rsidR="0051762E" w:rsidRDefault="0051762E" w:rsidP="00214B3C">
      <w:pPr>
        <w:pStyle w:val="Subttulo"/>
      </w:pPr>
      <w:bookmarkStart w:id="2" w:name="_Toc404329930"/>
      <w:r>
        <w:t>Manter Órgãos Externos</w:t>
      </w:r>
      <w:bookmarkEnd w:id="2"/>
    </w:p>
    <w:p w:rsidR="0051762E" w:rsidRDefault="0051762E" w:rsidP="0051762E">
      <w:pPr>
        <w:widowControl w:val="0"/>
        <w:ind w:left="902"/>
        <w:rPr>
          <w:rFonts w:cs="Arial"/>
          <w:b/>
          <w:bCs/>
          <w:color w:val="FF0000"/>
        </w:rPr>
      </w:pPr>
    </w:p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29931"/>
      <w:r>
        <w:t>Descrição</w:t>
      </w:r>
      <w:bookmarkEnd w:id="3"/>
    </w:p>
    <w:p w:rsidR="0051762E" w:rsidRDefault="0051762E" w:rsidP="0051762E">
      <w:pPr>
        <w:pStyle w:val="Recuodecorpodetexto2"/>
        <w:widowControl w:val="0"/>
        <w:ind w:left="1620" w:firstLine="0"/>
        <w:rPr>
          <w:sz w:val="24"/>
        </w:rPr>
      </w:pPr>
    </w:p>
    <w:p w:rsidR="0051762E" w:rsidRDefault="0051762E" w:rsidP="0051762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órgãos externos.</w:t>
      </w:r>
    </w:p>
    <w:p w:rsidR="0051762E" w:rsidRDefault="0051762E" w:rsidP="0051762E">
      <w:pPr>
        <w:pStyle w:val="Recuodecorpodetexto2"/>
        <w:widowControl w:val="0"/>
        <w:ind w:left="1620" w:firstLine="0"/>
        <w:rPr>
          <w:sz w:val="24"/>
        </w:rPr>
      </w:pPr>
    </w:p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29932"/>
      <w:r>
        <w:t>Requisitos atendidos</w:t>
      </w:r>
      <w:bookmarkEnd w:id="4"/>
    </w:p>
    <w:p w:rsidR="0051762E" w:rsidRDefault="0051762E" w:rsidP="0051762E"/>
    <w:p w:rsidR="0051762E" w:rsidRDefault="0051762E" w:rsidP="0051762E">
      <w:pPr>
        <w:pStyle w:val="Recuodecorpodetexto"/>
        <w:ind w:left="1260"/>
      </w:pPr>
      <w:r>
        <w:t>R1- Colocar Servidores à Disposição</w:t>
      </w:r>
    </w:p>
    <w:p w:rsidR="0051762E" w:rsidRDefault="0051762E" w:rsidP="0051762E">
      <w:pPr>
        <w:pStyle w:val="Recuodecorpodetexto"/>
        <w:ind w:left="1260"/>
      </w:pPr>
      <w:r>
        <w:t>R2-</w:t>
      </w:r>
      <w:proofErr w:type="gramStart"/>
      <w:r>
        <w:t xml:space="preserve">  </w:t>
      </w:r>
      <w:proofErr w:type="gramEnd"/>
      <w:r>
        <w:t>Incluir Servidores à Disposição</w:t>
      </w:r>
    </w:p>
    <w:p w:rsidR="0051762E" w:rsidRDefault="0051762E" w:rsidP="0051762E"/>
    <w:p w:rsidR="0051762E" w:rsidRDefault="0051762E" w:rsidP="0051762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29933"/>
      <w:r>
        <w:t>Conceito</w:t>
      </w:r>
      <w:bookmarkEnd w:id="5"/>
      <w:r>
        <w:tab/>
      </w:r>
    </w:p>
    <w:p w:rsidR="0051762E" w:rsidRDefault="0051762E" w:rsidP="0051762E"/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29934"/>
      <w:r>
        <w:t>Conceitos principais</w:t>
      </w:r>
      <w:bookmarkEnd w:id="6"/>
    </w:p>
    <w:p w:rsidR="0051762E" w:rsidRDefault="0051762E" w:rsidP="0051762E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1762E" w:rsidTr="00FF700E">
        <w:trPr>
          <w:trHeight w:val="600"/>
        </w:trPr>
        <w:tc>
          <w:tcPr>
            <w:tcW w:w="1600" w:type="dxa"/>
          </w:tcPr>
          <w:p w:rsidR="0051762E" w:rsidRDefault="0051762E" w:rsidP="0051762E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Órgão externo</w:t>
            </w:r>
          </w:p>
        </w:tc>
        <w:tc>
          <w:tcPr>
            <w:tcW w:w="4606" w:type="dxa"/>
          </w:tcPr>
          <w:p w:rsidR="0051762E" w:rsidRDefault="0051762E" w:rsidP="00FF700E"/>
        </w:tc>
      </w:tr>
    </w:tbl>
    <w:p w:rsidR="0051762E" w:rsidRDefault="0051762E" w:rsidP="0051762E"/>
    <w:p w:rsidR="0051762E" w:rsidRDefault="0051762E" w:rsidP="0051762E">
      <w:pPr>
        <w:rPr>
          <w:rFonts w:eastAsia="Arial Unicode MS"/>
        </w:rPr>
      </w:pPr>
    </w:p>
    <w:p w:rsidR="0051762E" w:rsidRDefault="0051762E" w:rsidP="0051762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329935"/>
      <w:r>
        <w:lastRenderedPageBreak/>
        <w:t>Diagrama</w:t>
      </w:r>
      <w:bookmarkEnd w:id="7"/>
    </w:p>
    <w:p w:rsidR="0051762E" w:rsidRDefault="0051762E" w:rsidP="0051762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14B3C" w:rsidRDefault="00214B3C" w:rsidP="0051762E">
      <w:pPr>
        <w:pStyle w:val="Cabealho"/>
        <w:widowControl w:val="0"/>
        <w:tabs>
          <w:tab w:val="left" w:pos="708"/>
        </w:tabs>
        <w:rPr>
          <w:rFonts w:cs="Arial"/>
        </w:rPr>
      </w:pP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971D64" wp14:editId="0D4F48FE">
                <wp:simplePos x="0" y="0"/>
                <wp:positionH relativeFrom="column">
                  <wp:posOffset>127000</wp:posOffset>
                </wp:positionH>
                <wp:positionV relativeFrom="paragraph">
                  <wp:posOffset>242570</wp:posOffset>
                </wp:positionV>
                <wp:extent cx="4913630" cy="6189980"/>
                <wp:effectExtent l="0" t="0" r="20320" b="20320"/>
                <wp:wrapNone/>
                <wp:docPr id="15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18998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10pt;margin-top:19.1pt;width:386.9pt;height:48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" filled="f" strokeweight="0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10EADE" wp14:editId="220EFE79">
                <wp:simplePos x="0" y="0"/>
                <wp:positionH relativeFrom="column">
                  <wp:posOffset>948055</wp:posOffset>
                </wp:positionH>
                <wp:positionV relativeFrom="paragraph">
                  <wp:posOffset>3476625</wp:posOffset>
                </wp:positionV>
                <wp:extent cx="1910715" cy="0"/>
                <wp:effectExtent l="0" t="0" r="13335" b="19050"/>
                <wp:wrapNone/>
                <wp:docPr id="191" name="Lin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91071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4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65pt,273.75pt" to="225.1pt,2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4527CC" wp14:editId="5C148DA8">
                <wp:simplePos x="0" y="0"/>
                <wp:positionH relativeFrom="column">
                  <wp:posOffset>3264535</wp:posOffset>
                </wp:positionH>
                <wp:positionV relativeFrom="paragraph">
                  <wp:posOffset>5513705</wp:posOffset>
                </wp:positionV>
                <wp:extent cx="476250" cy="196850"/>
                <wp:effectExtent l="0" t="0" r="18415" b="12700"/>
                <wp:wrapNone/>
                <wp:docPr id="188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externos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6" o:spid="_x0000_s1026" style="position:absolute;left:0;text-align:left;margin-left:257.05pt;margin-top:434.15pt;width:37.5pt;height:15.5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externos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8B49FD" wp14:editId="49A22E39">
                <wp:simplePos x="0" y="0"/>
                <wp:positionH relativeFrom="column">
                  <wp:posOffset>3095625</wp:posOffset>
                </wp:positionH>
                <wp:positionV relativeFrom="paragraph">
                  <wp:posOffset>5367655</wp:posOffset>
                </wp:positionV>
                <wp:extent cx="742950" cy="196850"/>
                <wp:effectExtent l="0" t="0" r="18415" b="12700"/>
                <wp:wrapNone/>
                <wp:docPr id="187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Órgãos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5" o:spid="_x0000_s1027" style="position:absolute;left:0;text-align:left;margin-left:243.75pt;margin-top:422.65pt;width:58.5pt;height:15.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Órgãos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D42D33" wp14:editId="7FD6FE53">
                <wp:simplePos x="0" y="0"/>
                <wp:positionH relativeFrom="column">
                  <wp:posOffset>2915920</wp:posOffset>
                </wp:positionH>
                <wp:positionV relativeFrom="paragraph">
                  <wp:posOffset>5120005</wp:posOffset>
                </wp:positionV>
                <wp:extent cx="1179830" cy="787400"/>
                <wp:effectExtent l="0" t="0" r="20320" b="12700"/>
                <wp:wrapNone/>
                <wp:docPr id="186" name="Oval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4" o:spid="_x0000_s1026" style="position:absolute;margin-left:229.6pt;margin-top:403.15pt;width:92.9pt;height:6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" fillcolor="#fcf2e3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E7BFA5" wp14:editId="56B002C5">
                <wp:simplePos x="0" y="0"/>
                <wp:positionH relativeFrom="column">
                  <wp:posOffset>2949575</wp:posOffset>
                </wp:positionH>
                <wp:positionV relativeFrom="paragraph">
                  <wp:posOffset>5153660</wp:posOffset>
                </wp:positionV>
                <wp:extent cx="1179830" cy="787400"/>
                <wp:effectExtent l="0" t="0" r="20320" b="12700"/>
                <wp:wrapNone/>
                <wp:docPr id="185" name="Oval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3" o:spid="_x0000_s1026" style="position:absolute;margin-left:232.25pt;margin-top:405.8pt;width:92.9pt;height:6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" fillcolor="#c0bfc0" strokecolor="#c0bfc0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6713B6" wp14:editId="426C0648">
                <wp:simplePos x="0" y="0"/>
                <wp:positionH relativeFrom="column">
                  <wp:posOffset>2882265</wp:posOffset>
                </wp:positionH>
                <wp:positionV relativeFrom="paragraph">
                  <wp:posOffset>4433570</wp:posOffset>
                </wp:positionV>
                <wp:extent cx="1174750" cy="196850"/>
                <wp:effectExtent l="0" t="0" r="5715" b="12700"/>
                <wp:wrapNone/>
                <wp:docPr id="184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Anular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Órgão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externo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2" o:spid="_x0000_s1028" style="position:absolute;left:0;text-align:left;margin-left:226.95pt;margin-top:349.1pt;width:92.5pt;height:15.5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Anular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Órgão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externo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39D7D7" wp14:editId="571A2B38">
                <wp:simplePos x="0" y="0"/>
                <wp:positionH relativeFrom="column">
                  <wp:posOffset>2825750</wp:posOffset>
                </wp:positionH>
                <wp:positionV relativeFrom="paragraph">
                  <wp:posOffset>4073525</wp:posOffset>
                </wp:positionV>
                <wp:extent cx="1292860" cy="865505"/>
                <wp:effectExtent l="0" t="0" r="21590" b="10795"/>
                <wp:wrapNone/>
                <wp:docPr id="183" name="Oval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2860" cy="86550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1" o:spid="_x0000_s1026" style="position:absolute;margin-left:222.5pt;margin-top:320.75pt;width:101.8pt;height:6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" fillcolor="#fcf2e3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F8F490" wp14:editId="66CAFD65">
                <wp:simplePos x="0" y="0"/>
                <wp:positionH relativeFrom="column">
                  <wp:posOffset>2859405</wp:posOffset>
                </wp:positionH>
                <wp:positionV relativeFrom="paragraph">
                  <wp:posOffset>4107180</wp:posOffset>
                </wp:positionV>
                <wp:extent cx="1292860" cy="866140"/>
                <wp:effectExtent l="0" t="0" r="21590" b="10160"/>
                <wp:wrapNone/>
                <wp:docPr id="182" name="Oval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2860" cy="86614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0" o:spid="_x0000_s1026" style="position:absolute;margin-left:225.15pt;margin-top:323.4pt;width:101.8pt;height:68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" fillcolor="#c0bfc0" strokecolor="#c0bfc0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67F7AB" wp14:editId="739504C7">
                <wp:simplePos x="0" y="0"/>
                <wp:positionH relativeFrom="column">
                  <wp:posOffset>3241675</wp:posOffset>
                </wp:positionH>
                <wp:positionV relativeFrom="paragraph">
                  <wp:posOffset>3476625</wp:posOffset>
                </wp:positionV>
                <wp:extent cx="412750" cy="196850"/>
                <wp:effectExtent l="0" t="0" r="5715" b="12700"/>
                <wp:wrapNone/>
                <wp:docPr id="181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7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externo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9" o:spid="_x0000_s1029" style="position:absolute;left:0;text-align:left;margin-left:255.25pt;margin-top:273.75pt;width:32.5pt;height:15.5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externo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E54632" wp14:editId="14C2C867">
                <wp:simplePos x="0" y="0"/>
                <wp:positionH relativeFrom="column">
                  <wp:posOffset>3039745</wp:posOffset>
                </wp:positionH>
                <wp:positionV relativeFrom="paragraph">
                  <wp:posOffset>3330575</wp:posOffset>
                </wp:positionV>
                <wp:extent cx="749300" cy="196850"/>
                <wp:effectExtent l="0" t="0" r="12065" b="12700"/>
                <wp:wrapNone/>
                <wp:docPr id="180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93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Órgão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8" o:spid="_x0000_s1030" style="position:absolute;left:0;text-align:left;margin-left:239.35pt;margin-top:262.25pt;width:59pt;height:15.5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7gZqAIAAJ4FAAAOAAAAZHJzL2Uyb0RvYy54bWysVG1vmzAQ/j5p/8Hyd8pLCQFUUrUhTJO6&#10;rVq3H+CACdaMjWwvpJv233c2IW3aL9M2PqCzfb577p7Hd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Órgão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8EE1E6" wp14:editId="777CFD28">
                <wp:simplePos x="0" y="0"/>
                <wp:positionH relativeFrom="column">
                  <wp:posOffset>2859405</wp:posOffset>
                </wp:positionH>
                <wp:positionV relativeFrom="paragraph">
                  <wp:posOffset>3082925</wp:posOffset>
                </wp:positionV>
                <wp:extent cx="1180465" cy="787400"/>
                <wp:effectExtent l="0" t="0" r="19685" b="12700"/>
                <wp:wrapNone/>
                <wp:docPr id="179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0465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7" o:spid="_x0000_s1026" style="position:absolute;margin-left:225.15pt;margin-top:242.75pt;width:92.95pt;height:6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" fillcolor="#fcf2e3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08E81D" wp14:editId="1DBD4853">
                <wp:simplePos x="0" y="0"/>
                <wp:positionH relativeFrom="column">
                  <wp:posOffset>2893060</wp:posOffset>
                </wp:positionH>
                <wp:positionV relativeFrom="paragraph">
                  <wp:posOffset>3116580</wp:posOffset>
                </wp:positionV>
                <wp:extent cx="1180465" cy="787400"/>
                <wp:effectExtent l="0" t="0" r="19685" b="12700"/>
                <wp:wrapNone/>
                <wp:docPr id="178" name="Oval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0465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6" o:spid="_x0000_s1026" style="position:absolute;margin-left:227.8pt;margin-top:245.4pt;width:92.95pt;height:6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" fillcolor="#c0bfc0" strokecolor="#c0bfc0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8C5CF1" wp14:editId="00D6334A">
                <wp:simplePos x="0" y="0"/>
                <wp:positionH relativeFrom="column">
                  <wp:posOffset>3275965</wp:posOffset>
                </wp:positionH>
                <wp:positionV relativeFrom="paragraph">
                  <wp:posOffset>2497455</wp:posOffset>
                </wp:positionV>
                <wp:extent cx="412750" cy="196850"/>
                <wp:effectExtent l="0" t="0" r="5715" b="12700"/>
                <wp:wrapNone/>
                <wp:docPr id="177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7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externo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" o:spid="_x0000_s1031" style="position:absolute;left:0;text-align:left;margin-left:257.95pt;margin-top:196.65pt;width:32.5pt;height:15.5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externo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7A5808" wp14:editId="548FE815">
                <wp:simplePos x="0" y="0"/>
                <wp:positionH relativeFrom="column">
                  <wp:posOffset>3095625</wp:posOffset>
                </wp:positionH>
                <wp:positionV relativeFrom="paragraph">
                  <wp:posOffset>2351405</wp:posOffset>
                </wp:positionV>
                <wp:extent cx="736600" cy="196850"/>
                <wp:effectExtent l="0" t="0" r="5715" b="12700"/>
                <wp:wrapNone/>
                <wp:docPr id="176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Alterar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Órgão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" o:spid="_x0000_s1032" style="position:absolute;left:0;text-align:left;margin-left:243.75pt;margin-top:185.15pt;width:58pt;height:15.5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Yq/qAIAAJ4FAAAOAAAAZHJzL2Uyb0RvYy54bWysVG1vmzAQ/j5p/8Hyd8pLCQFUUrUhTJO6&#10;rVq3H+CACdaMjWwvpJv233c2IW3aL9M2PqCzfb577p7Hd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Alterar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Órgão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C74F86" wp14:editId="0C429A67">
                <wp:simplePos x="0" y="0"/>
                <wp:positionH relativeFrom="column">
                  <wp:posOffset>2893060</wp:posOffset>
                </wp:positionH>
                <wp:positionV relativeFrom="paragraph">
                  <wp:posOffset>2103755</wp:posOffset>
                </wp:positionV>
                <wp:extent cx="1180465" cy="787400"/>
                <wp:effectExtent l="0" t="0" r="19685" b="12700"/>
                <wp:wrapNone/>
                <wp:docPr id="175" name="Oval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0465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3" o:spid="_x0000_s1026" style="position:absolute;margin-left:227.8pt;margin-top:165.65pt;width:92.95pt;height:6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" fillcolor="#fcf2e3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2A2945" wp14:editId="567E43B0">
                <wp:simplePos x="0" y="0"/>
                <wp:positionH relativeFrom="column">
                  <wp:posOffset>2927350</wp:posOffset>
                </wp:positionH>
                <wp:positionV relativeFrom="paragraph">
                  <wp:posOffset>2137410</wp:posOffset>
                </wp:positionV>
                <wp:extent cx="1179830" cy="787400"/>
                <wp:effectExtent l="0" t="0" r="20320" b="12700"/>
                <wp:wrapNone/>
                <wp:docPr id="174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2" o:spid="_x0000_s1026" style="position:absolute;margin-left:230.5pt;margin-top:168.3pt;width:92.9pt;height:6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" fillcolor="#c0bfc0" strokecolor="#c0bfc0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F78816" wp14:editId="672C82F7">
                <wp:simplePos x="0" y="0"/>
                <wp:positionH relativeFrom="column">
                  <wp:posOffset>2859405</wp:posOffset>
                </wp:positionH>
                <wp:positionV relativeFrom="paragraph">
                  <wp:posOffset>1417320</wp:posOffset>
                </wp:positionV>
                <wp:extent cx="1155700" cy="196850"/>
                <wp:effectExtent l="0" t="0" r="5715" b="12700"/>
                <wp:wrapNone/>
                <wp:docPr id="173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Incluir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Órgão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externo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1" o:spid="_x0000_s1033" style="position:absolute;left:0;text-align:left;margin-left:225.15pt;margin-top:111.6pt;width:91pt;height:15.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Incluir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Órgão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externo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A928CE" wp14:editId="418F2FF7">
                <wp:simplePos x="0" y="0"/>
                <wp:positionH relativeFrom="column">
                  <wp:posOffset>2814955</wp:posOffset>
                </wp:positionH>
                <wp:positionV relativeFrom="paragraph">
                  <wp:posOffset>1056640</wp:posOffset>
                </wp:positionV>
                <wp:extent cx="1292225" cy="866140"/>
                <wp:effectExtent l="0" t="0" r="22225" b="10160"/>
                <wp:wrapNone/>
                <wp:docPr id="172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2225" cy="86614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26" style="position:absolute;margin-left:221.65pt;margin-top:83.2pt;width:101.75pt;height:6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" fillcolor="#fcf2e3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2FFB5C" wp14:editId="24CAD017">
                <wp:simplePos x="0" y="0"/>
                <wp:positionH relativeFrom="column">
                  <wp:posOffset>2848610</wp:posOffset>
                </wp:positionH>
                <wp:positionV relativeFrom="paragraph">
                  <wp:posOffset>1090930</wp:posOffset>
                </wp:positionV>
                <wp:extent cx="1292225" cy="865505"/>
                <wp:effectExtent l="0" t="0" r="22225" b="10795"/>
                <wp:wrapNone/>
                <wp:docPr id="171" name="Oval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2225" cy="86550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9" o:spid="_x0000_s1026" style="position:absolute;margin-left:224.3pt;margin-top:85.9pt;width:101.75pt;height:68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" fillcolor="#c0bfc0" strokecolor="#c0bfc0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9DC9C4" wp14:editId="27521BA7">
                <wp:simplePos x="0" y="0"/>
                <wp:positionH relativeFrom="column">
                  <wp:posOffset>723265</wp:posOffset>
                </wp:positionH>
                <wp:positionV relativeFrom="paragraph">
                  <wp:posOffset>3589020</wp:posOffset>
                </wp:positionV>
                <wp:extent cx="145415" cy="225425"/>
                <wp:effectExtent l="0" t="0" r="26035" b="22225"/>
                <wp:wrapNone/>
                <wp:docPr id="169" name="Lin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5415" cy="225425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5pt,282.6pt" to="68.4pt,3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FB9908" wp14:editId="362A86B2">
                <wp:simplePos x="0" y="0"/>
                <wp:positionH relativeFrom="column">
                  <wp:posOffset>588010</wp:posOffset>
                </wp:positionH>
                <wp:positionV relativeFrom="paragraph">
                  <wp:posOffset>3589020</wp:posOffset>
                </wp:positionV>
                <wp:extent cx="134620" cy="225425"/>
                <wp:effectExtent l="0" t="0" r="17780" b="22225"/>
                <wp:wrapNone/>
                <wp:docPr id="168" name="Lin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4620" cy="225425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6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3pt,282.6pt" to="56.9pt,3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7E3CBF" wp14:editId="3DED3C4F">
                <wp:simplePos x="0" y="0"/>
                <wp:positionH relativeFrom="column">
                  <wp:posOffset>723265</wp:posOffset>
                </wp:positionH>
                <wp:positionV relativeFrom="paragraph">
                  <wp:posOffset>3397885</wp:posOffset>
                </wp:positionV>
                <wp:extent cx="179070" cy="0"/>
                <wp:effectExtent l="0" t="0" r="11430" b="19050"/>
                <wp:wrapNone/>
                <wp:docPr id="167" name="Lin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7907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5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5pt,267.55pt" to="71.05pt,2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2F8322" wp14:editId="26C6806D">
                <wp:simplePos x="0" y="0"/>
                <wp:positionH relativeFrom="column">
                  <wp:posOffset>554355</wp:posOffset>
                </wp:positionH>
                <wp:positionV relativeFrom="paragraph">
                  <wp:posOffset>3397885</wp:posOffset>
                </wp:positionV>
                <wp:extent cx="168275" cy="0"/>
                <wp:effectExtent l="0" t="0" r="22225" b="19050"/>
                <wp:wrapNone/>
                <wp:docPr id="166" name="Lin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65pt,267.55pt" to="56.9pt,2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399D9B" wp14:editId="45600C24">
                <wp:simplePos x="0" y="0"/>
                <wp:positionH relativeFrom="column">
                  <wp:posOffset>723265</wp:posOffset>
                </wp:positionH>
                <wp:positionV relativeFrom="paragraph">
                  <wp:posOffset>3342005</wp:posOffset>
                </wp:positionV>
                <wp:extent cx="0" cy="246380"/>
                <wp:effectExtent l="0" t="0" r="19050" b="20320"/>
                <wp:wrapNone/>
                <wp:docPr id="165" name="Lin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638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5pt,263.15pt" to="56.95pt,2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BE89D6" wp14:editId="78BA9887">
                <wp:simplePos x="0" y="0"/>
                <wp:positionH relativeFrom="column">
                  <wp:posOffset>599440</wp:posOffset>
                </wp:positionH>
                <wp:positionV relativeFrom="paragraph">
                  <wp:posOffset>3094355</wp:posOffset>
                </wp:positionV>
                <wp:extent cx="246380" cy="247015"/>
                <wp:effectExtent l="0" t="0" r="20320" b="19685"/>
                <wp:wrapNone/>
                <wp:docPr id="164" name="Oval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380" cy="24701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2" o:spid="_x0000_s1026" style="position:absolute;margin-left:47.2pt;margin-top:243.65pt;width:19.4pt;height:19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" fillcolor="#fcf2e3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7A5F51" wp14:editId="56A76C08">
                <wp:simplePos x="0" y="0"/>
                <wp:positionH relativeFrom="column">
                  <wp:posOffset>3073400</wp:posOffset>
                </wp:positionH>
                <wp:positionV relativeFrom="paragraph">
                  <wp:posOffset>6099175</wp:posOffset>
                </wp:positionV>
                <wp:extent cx="888365" cy="196850"/>
                <wp:effectExtent l="0" t="0" r="6350" b="12700"/>
                <wp:wrapNone/>
                <wp:docPr id="163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836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r>
                              <w:rPr>
                                <w:rFonts w:cs="Arial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cs="Arial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rFonts w:cs="Arial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MOV - DIS)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1" o:spid="_x0000_s1034" style="position:absolute;left:0;text-align:left;margin-left:242pt;margin-top:480.25pt;width:69.95pt;height:15.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r>
                        <w:rPr>
                          <w:rFonts w:cs="Arial"/>
                          <w:i/>
                          <w:iCs/>
                          <w:color w:val="00000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rFonts w:cs="Arial"/>
                          <w:i/>
                          <w:iCs/>
                          <w:color w:val="000000"/>
                          <w:sz w:val="18"/>
                          <w:szCs w:val="18"/>
                          <w:lang w:val="en-US"/>
                        </w:rPr>
                        <w:t>from</w:t>
                      </w:r>
                      <w:proofErr w:type="gramEnd"/>
                      <w:r>
                        <w:rPr>
                          <w:rFonts w:cs="Arial"/>
                          <w:i/>
                          <w:i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MOV - DIS)</w:t>
                      </w:r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E8654A" wp14:editId="4182C7C9">
                <wp:simplePos x="0" y="0"/>
                <wp:positionH relativeFrom="column">
                  <wp:posOffset>2297430</wp:posOffset>
                </wp:positionH>
                <wp:positionV relativeFrom="paragraph">
                  <wp:posOffset>640715</wp:posOffset>
                </wp:positionV>
                <wp:extent cx="1962150" cy="196850"/>
                <wp:effectExtent l="0" t="0" r="18415" b="12700"/>
                <wp:wrapNone/>
                <wp:docPr id="162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21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DIS - UCS -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Manter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Órgãos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Externos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0" o:spid="_x0000_s1035" style="position:absolute;left:0;text-align:left;margin-left:180.9pt;margin-top:50.45pt;width:154.5pt;height:15.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DIS - UCS -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Manter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Órgãos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Externos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374641" wp14:editId="508F1C74">
                <wp:simplePos x="0" y="0"/>
                <wp:positionH relativeFrom="column">
                  <wp:posOffset>2252345</wp:posOffset>
                </wp:positionH>
                <wp:positionV relativeFrom="paragraph">
                  <wp:posOffset>606425</wp:posOffset>
                </wp:positionV>
                <wp:extent cx="2372360" cy="213995"/>
                <wp:effectExtent l="0" t="0" r="27940" b="14605"/>
                <wp:wrapNone/>
                <wp:docPr id="161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2360" cy="213995"/>
                        </a:xfrm>
                        <a:prstGeom prst="rect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9" o:spid="_x0000_s1026" style="position:absolute;margin-left:177.35pt;margin-top:47.75pt;width:186.8pt;height:16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" fillcolor="#fcf2e3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437D1D" wp14:editId="41237563">
                <wp:simplePos x="0" y="0"/>
                <wp:positionH relativeFrom="column">
                  <wp:posOffset>2252345</wp:posOffset>
                </wp:positionH>
                <wp:positionV relativeFrom="paragraph">
                  <wp:posOffset>808990</wp:posOffset>
                </wp:positionV>
                <wp:extent cx="2540635" cy="5233035"/>
                <wp:effectExtent l="0" t="0" r="12065" b="24765"/>
                <wp:wrapNone/>
                <wp:docPr id="160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635" cy="5233035"/>
                        </a:xfrm>
                        <a:prstGeom prst="rect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8" o:spid="_x0000_s1026" style="position:absolute;margin-left:177.35pt;margin-top:63.7pt;width:200.05pt;height:41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" fillcolor="#fcf2e3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5B251E" wp14:editId="2BABB4AF">
                <wp:simplePos x="0" y="0"/>
                <wp:positionH relativeFrom="column">
                  <wp:posOffset>2286000</wp:posOffset>
                </wp:positionH>
                <wp:positionV relativeFrom="paragraph">
                  <wp:posOffset>640715</wp:posOffset>
                </wp:positionV>
                <wp:extent cx="2372360" cy="213360"/>
                <wp:effectExtent l="0" t="0" r="27940" b="15240"/>
                <wp:wrapNone/>
                <wp:docPr id="159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2360" cy="213360"/>
                        </a:xfrm>
                        <a:prstGeom prst="rect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7" o:spid="_x0000_s1026" style="position:absolute;margin-left:180pt;margin-top:50.45pt;width:186.8pt;height:1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" fillcolor="#c0bfc0" strokecolor="#c0bfc0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3F6DAB" wp14:editId="1D5F3FFF">
                <wp:simplePos x="0" y="0"/>
                <wp:positionH relativeFrom="column">
                  <wp:posOffset>2286000</wp:posOffset>
                </wp:positionH>
                <wp:positionV relativeFrom="paragraph">
                  <wp:posOffset>843280</wp:posOffset>
                </wp:positionV>
                <wp:extent cx="2540635" cy="5233035"/>
                <wp:effectExtent l="0" t="0" r="12065" b="24765"/>
                <wp:wrapNone/>
                <wp:docPr id="158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635" cy="5233035"/>
                        </a:xfrm>
                        <a:prstGeom prst="rect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6" o:spid="_x0000_s1026" style="position:absolute;margin-left:180pt;margin-top:66.4pt;width:200.05pt;height:41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" fillcolor="#c0bfc0" strokecolor="#c0bfc0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26CB50" wp14:editId="6D52A64F">
                <wp:simplePos x="0" y="0"/>
                <wp:positionH relativeFrom="column">
                  <wp:posOffset>183515</wp:posOffset>
                </wp:positionH>
                <wp:positionV relativeFrom="paragraph">
                  <wp:posOffset>280035</wp:posOffset>
                </wp:positionV>
                <wp:extent cx="958850" cy="196850"/>
                <wp:effectExtent l="0" t="0" r="12065" b="12700"/>
                <wp:wrapNone/>
                <wp:docPr id="15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88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Diagrama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6" style="position:absolute;left:0;text-align:left;margin-left:14.45pt;margin-top:22.05pt;width:75.5pt;height:15.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Diagrama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C31445" wp14:editId="54ED6060">
                <wp:simplePos x="0" y="0"/>
                <wp:positionH relativeFrom="column">
                  <wp:posOffset>127000</wp:posOffset>
                </wp:positionH>
                <wp:positionV relativeFrom="paragraph">
                  <wp:posOffset>246380</wp:posOffset>
                </wp:positionV>
                <wp:extent cx="1191260" cy="213995"/>
                <wp:effectExtent l="0" t="0" r="27940" b="14605"/>
                <wp:wrapNone/>
                <wp:docPr id="15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1260" cy="213995"/>
                        </a:xfrm>
                        <a:custGeom>
                          <a:avLst/>
                          <a:gdLst>
                            <a:gd name="T0" fmla="*/ 0 w 106"/>
                            <a:gd name="T1" fmla="*/ 19 h 19"/>
                            <a:gd name="T2" fmla="*/ 93 w 106"/>
                            <a:gd name="T3" fmla="*/ 19 h 19"/>
                            <a:gd name="T4" fmla="*/ 106 w 106"/>
                            <a:gd name="T5" fmla="*/ 5 h 19"/>
                            <a:gd name="T6" fmla="*/ 106 w 10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06" h="19">
                              <a:moveTo>
                                <a:pt x="0" y="19"/>
                              </a:moveTo>
                              <a:lnTo>
                                <a:pt x="93" y="19"/>
                              </a:lnTo>
                              <a:lnTo>
                                <a:pt x="106" y="5"/>
                              </a:lnTo>
                              <a:lnTo>
                                <a:pt x="10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10pt;margin-top:19.4pt;width:93.8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" path="m,19r93,l106,5r,-5e" filled="f" strokeweight="0">
                <v:path arrowok="t" o:connecttype="custom" o:connectlocs="0,213995;1045162,213995;1191260,56314;1191260,0" o:connectangles="0,0,0,0"/>
              </v:shape>
            </w:pict>
          </mc:Fallback>
        </mc:AlternateContent>
      </w:r>
    </w:p>
    <w:p w:rsidR="00214B3C" w:rsidRDefault="00214B3C" w:rsidP="0051762E">
      <w:pPr>
        <w:pStyle w:val="Cabealho"/>
        <w:widowControl w:val="0"/>
        <w:tabs>
          <w:tab w:val="left" w:pos="708"/>
        </w:tabs>
        <w:rPr>
          <w:rFonts w:cs="Arial"/>
        </w:rPr>
      </w:pP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95A8E5" wp14:editId="617D17FB">
                <wp:simplePos x="0" y="0"/>
                <wp:positionH relativeFrom="column">
                  <wp:posOffset>948690</wp:posOffset>
                </wp:positionH>
                <wp:positionV relativeFrom="paragraph">
                  <wp:posOffset>1550035</wp:posOffset>
                </wp:positionV>
                <wp:extent cx="2000250" cy="1509395"/>
                <wp:effectExtent l="0" t="0" r="19050" b="33655"/>
                <wp:wrapNone/>
                <wp:docPr id="189" name="Lin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2000250" cy="1509395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147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7pt,122.05pt" to="232.2pt,2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0DDA44" wp14:editId="097B33A1">
                <wp:simplePos x="0" y="0"/>
                <wp:positionH relativeFrom="column">
                  <wp:posOffset>948690</wp:posOffset>
                </wp:positionH>
                <wp:positionV relativeFrom="paragraph">
                  <wp:posOffset>2378710</wp:posOffset>
                </wp:positionV>
                <wp:extent cx="1981200" cy="754380"/>
                <wp:effectExtent l="0" t="0" r="19050" b="26670"/>
                <wp:wrapNone/>
                <wp:docPr id="190" name="Lin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1981200" cy="75438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148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7pt,187.3pt" to="230.7pt,2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78618F" wp14:editId="63437C05">
                <wp:simplePos x="0" y="0"/>
                <wp:positionH relativeFrom="column">
                  <wp:posOffset>948690</wp:posOffset>
                </wp:positionH>
                <wp:positionV relativeFrom="paragraph">
                  <wp:posOffset>3302635</wp:posOffset>
                </wp:positionV>
                <wp:extent cx="1924050" cy="809625"/>
                <wp:effectExtent l="0" t="0" r="19050" b="28575"/>
                <wp:wrapNone/>
                <wp:docPr id="192" name="Lin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924050" cy="809625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150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7pt,260.05pt" to="226.2pt,3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" strokeweight=".0005mm"/>
            </w:pict>
          </mc:Fallback>
        </mc:AlternateContent>
      </w:r>
      <w:r w:rsidRPr="00214B3C">
        <w:rPr>
          <w:rFonts w:cs="Ari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F9BA30" wp14:editId="3D688C45">
                <wp:simplePos x="0" y="0"/>
                <wp:positionH relativeFrom="column">
                  <wp:posOffset>948690</wp:posOffset>
                </wp:positionH>
                <wp:positionV relativeFrom="paragraph">
                  <wp:posOffset>3378835</wp:posOffset>
                </wp:positionV>
                <wp:extent cx="2095500" cy="1676400"/>
                <wp:effectExtent l="0" t="0" r="19050" b="19050"/>
                <wp:wrapNone/>
                <wp:docPr id="193" name="Lin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095500" cy="167640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15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7pt,266.05pt" to="239.7pt,3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" strokeweight=".0005mm"/>
            </w:pict>
          </mc:Fallback>
        </mc:AlternateContent>
      </w:r>
    </w:p>
    <w:p w:rsidR="0051762E" w:rsidRDefault="0051762E" w:rsidP="0051762E">
      <w:pPr>
        <w:widowControl w:val="0"/>
        <w:ind w:left="0"/>
        <w:jc w:val="center"/>
        <w:rPr>
          <w:rFonts w:cs="Arial"/>
        </w:rPr>
      </w:pPr>
    </w:p>
    <w:p w:rsidR="0051762E" w:rsidRDefault="0051762E" w:rsidP="0051762E">
      <w:pPr>
        <w:widowControl w:val="0"/>
        <w:jc w:val="center"/>
        <w:rPr>
          <w:rFonts w:cs="Arial"/>
        </w:rPr>
      </w:pPr>
      <w:r>
        <w:rPr>
          <w:rFonts w:cs="Arial"/>
        </w:rPr>
        <w:t xml:space="preserve"> </w:t>
      </w:r>
    </w:p>
    <w:p w:rsidR="00214B3C" w:rsidRDefault="00214B3C" w:rsidP="00214B3C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  <w:rPr>
          <w:b w:val="0"/>
          <w:bCs w:val="0"/>
        </w:rPr>
      </w:pPr>
      <w:bookmarkStart w:id="8" w:name="_Toc404329936"/>
      <w:r w:rsidRPr="00214B3C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E95199" wp14:editId="2CEC364C">
                <wp:simplePos x="0" y="0"/>
                <wp:positionH relativeFrom="column">
                  <wp:posOffset>523875</wp:posOffset>
                </wp:positionH>
                <wp:positionV relativeFrom="paragraph">
                  <wp:posOffset>2759710</wp:posOffset>
                </wp:positionV>
                <wp:extent cx="425450" cy="196850"/>
                <wp:effectExtent l="0" t="0" r="12065" b="12700"/>
                <wp:wrapNone/>
                <wp:docPr id="170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4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4B3C" w:rsidRDefault="00214B3C" w:rsidP="00214B3C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8" o:spid="_x0000_s1037" style="position:absolute;left:0;text-align:left;margin-left:41.25pt;margin-top:217.3pt;width:33.5pt;height:15.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" filled="f" stroked="f">
                <v:textbox style="mso-fit-shape-to-text:t" inset="0,0,0,0">
                  <w:txbxContent>
                    <w:p w:rsidR="00214B3C" w:rsidRDefault="00214B3C" w:rsidP="00214B3C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bookmarkEnd w:id="8"/>
      <w:r w:rsidR="0051762E">
        <w:rPr>
          <w:b w:val="0"/>
          <w:bCs w:val="0"/>
        </w:rPr>
        <w:br w:type="page"/>
      </w:r>
    </w:p>
    <w:p w:rsidR="00214B3C" w:rsidRDefault="00214B3C" w:rsidP="00214B3C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  <w:rPr>
          <w:b w:val="0"/>
          <w:bCs w:val="0"/>
        </w:rPr>
      </w:pPr>
    </w:p>
    <w:p w:rsidR="0051762E" w:rsidRDefault="0051762E" w:rsidP="00214B3C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329937"/>
      <w:r>
        <w:t>Casos de Uso</w:t>
      </w:r>
      <w:bookmarkEnd w:id="9"/>
    </w:p>
    <w:p w:rsidR="0051762E" w:rsidRDefault="0051762E" w:rsidP="0051762E">
      <w:pPr>
        <w:pStyle w:val="Ttulo2"/>
      </w:pPr>
      <w:r>
        <w:rPr>
          <w:vanish/>
        </w:rPr>
        <w:t xml:space="preserve">UCS228 </w:t>
      </w:r>
      <w:bookmarkStart w:id="10" w:name="_Toc404329938"/>
      <w:r>
        <w:t>Incluir Órgãos Externos</w:t>
      </w:r>
      <w:bookmarkEnd w:id="10"/>
      <w:r>
        <w:t> </w:t>
      </w:r>
    </w:p>
    <w:p w:rsidR="0051762E" w:rsidRDefault="0051762E" w:rsidP="0051762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29939"/>
      <w:r>
        <w:t>Fluxo Básico</w:t>
      </w:r>
      <w:bookmarkEnd w:id="11"/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órgãos externos e seleciona a opção de inclusão.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“Prestadores do plano de saúde” do Agrupamento </w:t>
      </w:r>
      <w:r>
        <w:rPr>
          <w:i/>
          <w:iCs/>
        </w:rPr>
        <w:t>gestor</w:t>
      </w:r>
      <w:r>
        <w:t xml:space="preserve"> e vigentes (na data atual).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a regra de negócio RN01, RN05, RN06, RN07, RN08 e </w:t>
      </w:r>
      <w:r>
        <w:rPr>
          <w:highlight w:val="yellow"/>
        </w:rPr>
        <w:t>RN09</w:t>
      </w:r>
      <w:r>
        <w:t xml:space="preserve"> da seção “Regras de Negócio”.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“Órgão externo” e o(s) “</w:t>
      </w:r>
      <w:proofErr w:type="gramStart"/>
      <w:r>
        <w:t>Prestador(</w:t>
      </w:r>
      <w:proofErr w:type="gramEnd"/>
      <w:r>
        <w:t xml:space="preserve">es) do plano de saúde do órgão externo” (caso tenha informado). 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51762E" w:rsidRDefault="0051762E" w:rsidP="0051762E">
      <w:pPr>
        <w:pStyle w:val="Recuodecorpodetexto"/>
      </w:pPr>
    </w:p>
    <w:p w:rsidR="0051762E" w:rsidRDefault="0051762E" w:rsidP="0051762E">
      <w:pPr>
        <w:pStyle w:val="Ttulo2"/>
      </w:pPr>
      <w:r>
        <w:rPr>
          <w:vanish/>
        </w:rPr>
        <w:t xml:space="preserve">UCS229 </w:t>
      </w:r>
      <w:bookmarkStart w:id="12" w:name="_Toc404329940"/>
      <w:r>
        <w:t>Alterar Órgãos Externos</w:t>
      </w:r>
      <w:bookmarkEnd w:id="12"/>
      <w:r>
        <w:t> </w:t>
      </w:r>
    </w:p>
    <w:p w:rsidR="0051762E" w:rsidRDefault="0051762E" w:rsidP="0051762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29941"/>
      <w:r>
        <w:t>Fluxo Básico</w:t>
      </w:r>
      <w:bookmarkEnd w:id="13"/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Órgão externo após executar o caso de uso</w:t>
      </w:r>
      <w:proofErr w:type="gramStart"/>
      <w:r>
        <w:t xml:space="preserve">  </w:t>
      </w:r>
      <w:proofErr w:type="gramEnd"/>
      <w:r>
        <w:t>“Listar Órgãos Externos” e seleciona a opção de alteração.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do órgão externo.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“Prestadores do plano de saúde” do Agrupamento </w:t>
      </w:r>
      <w:r>
        <w:rPr>
          <w:i/>
          <w:iCs/>
        </w:rPr>
        <w:t>gestor</w:t>
      </w:r>
      <w:r>
        <w:t xml:space="preserve"> e vigentes (na data atual).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a regra de negócio RN01, RN05, RN06, RN07, RN08 e </w:t>
      </w:r>
      <w:r>
        <w:rPr>
          <w:highlight w:val="yellow"/>
        </w:rPr>
        <w:t>RN09</w:t>
      </w:r>
      <w:r>
        <w:t xml:space="preserve"> da seção “Regras de Negócio”.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“Órgão externo” e inclui/exclui o(s) “</w:t>
      </w:r>
      <w:proofErr w:type="gramStart"/>
      <w:r>
        <w:t>Prestador(</w:t>
      </w:r>
      <w:proofErr w:type="gramEnd"/>
      <w:r>
        <w:t>es) do plano de saúde do órgão externo” (caso tenha adicionado/removido).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51762E" w:rsidRDefault="0051762E" w:rsidP="0051762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329942"/>
      <w:r>
        <w:t>Fluxo Alternativo – Endereço</w:t>
      </w:r>
      <w:bookmarkEnd w:id="14"/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Órgão externo após executar o caso de uso</w:t>
      </w:r>
      <w:proofErr w:type="gramStart"/>
      <w:r>
        <w:t xml:space="preserve">  </w:t>
      </w:r>
      <w:proofErr w:type="gramEnd"/>
      <w:r>
        <w:t>“Listar Órgãos Externos” e seleciona a opção de alteração.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do órgão externo.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inclui/altera o “Endereço” e atualiza o “Órgão </w:t>
      </w:r>
      <w:r>
        <w:lastRenderedPageBreak/>
        <w:t>externo” (informações relativas a endereço).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51762E" w:rsidRDefault="0051762E" w:rsidP="0051762E">
      <w:pPr>
        <w:pStyle w:val="Recuodecorpodetexto"/>
      </w:pPr>
    </w:p>
    <w:p w:rsidR="0051762E" w:rsidRDefault="0051762E" w:rsidP="0051762E">
      <w:pPr>
        <w:pStyle w:val="Ttulo2"/>
      </w:pPr>
      <w:r>
        <w:rPr>
          <w:vanish/>
        </w:rPr>
        <w:t xml:space="preserve">UCS230 </w:t>
      </w:r>
      <w:bookmarkStart w:id="15" w:name="_Toc404329943"/>
      <w:r>
        <w:t>Excluir Órgãos Externos</w:t>
      </w:r>
      <w:bookmarkEnd w:id="15"/>
      <w:r>
        <w:t> </w:t>
      </w:r>
    </w:p>
    <w:p w:rsidR="0051762E" w:rsidRDefault="0051762E" w:rsidP="0051762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329944"/>
      <w:r>
        <w:t>Fluxo Básico</w:t>
      </w:r>
      <w:bookmarkEnd w:id="16"/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Órgão externo após executar o caso de uso</w:t>
      </w:r>
      <w:proofErr w:type="gramStart"/>
      <w:r>
        <w:t xml:space="preserve">  </w:t>
      </w:r>
      <w:proofErr w:type="gramEnd"/>
      <w:r>
        <w:t>“Listar Órgãos Externos” e seleciona a opção de exclusão.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RN02, RN03 e RN04 da seção “Regras de Negócio”.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o(s) “</w:t>
      </w:r>
      <w:proofErr w:type="gramStart"/>
      <w:r>
        <w:t>Prestador(</w:t>
      </w:r>
      <w:proofErr w:type="gramEnd"/>
      <w:r>
        <w:t>es) do plano de saúde do órgão externo” (caso existam) e o “Órgão externo”.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51762E" w:rsidRDefault="0051762E" w:rsidP="0051762E">
      <w:pPr>
        <w:pStyle w:val="Recuodecorpodetexto"/>
      </w:pPr>
    </w:p>
    <w:p w:rsidR="0051762E" w:rsidRDefault="0051762E" w:rsidP="0051762E">
      <w:pPr>
        <w:pStyle w:val="Ttulo2"/>
      </w:pPr>
      <w:r>
        <w:rPr>
          <w:vanish/>
        </w:rPr>
        <w:t xml:space="preserve">UCS231 </w:t>
      </w:r>
      <w:bookmarkStart w:id="17" w:name="_Toc404329945"/>
      <w:r>
        <w:t>Anular Órgãos Externos</w:t>
      </w:r>
      <w:bookmarkEnd w:id="17"/>
      <w:r>
        <w:t> </w:t>
      </w:r>
    </w:p>
    <w:p w:rsidR="0051762E" w:rsidRDefault="0051762E" w:rsidP="0051762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329946"/>
      <w:r>
        <w:t>Fluxo Básico</w:t>
      </w:r>
      <w:bookmarkEnd w:id="18"/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Órgão externo após executar o caso de uso</w:t>
      </w:r>
      <w:proofErr w:type="gramStart"/>
      <w:r>
        <w:t xml:space="preserve">  </w:t>
      </w:r>
      <w:proofErr w:type="gramEnd"/>
      <w:r>
        <w:t>“Listar Órgãos Externos” e seleciona a opção de anulação/reativação.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não está anulado.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“Órgão externo” e exibe a mensagem MSG0007 ("Anulação efetuada com sucesso!").</w:t>
      </w:r>
    </w:p>
    <w:p w:rsidR="0051762E" w:rsidRDefault="0051762E" w:rsidP="0051762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29947"/>
      <w:r>
        <w:t>Fluxo alternativo – Registro anulado</w:t>
      </w:r>
      <w:bookmarkEnd w:id="19"/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a regra de negócio RN01 e </w:t>
      </w:r>
      <w:r>
        <w:rPr>
          <w:highlight w:val="yellow"/>
        </w:rPr>
        <w:t>RN10</w:t>
      </w:r>
      <w:r>
        <w:t xml:space="preserve"> da seção “Regras de Negócio”.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“Órgão externo” e exibe a mensagem MSG0019 ("Reativação efetuada com sucesso!").</w:t>
      </w:r>
    </w:p>
    <w:p w:rsidR="0051762E" w:rsidRDefault="0051762E" w:rsidP="0051762E">
      <w:pPr>
        <w:pStyle w:val="Recuodecorpodetexto"/>
      </w:pPr>
    </w:p>
    <w:p w:rsidR="0051762E" w:rsidRDefault="0051762E" w:rsidP="0051762E">
      <w:pPr>
        <w:pStyle w:val="Ttulo2"/>
      </w:pPr>
      <w:r>
        <w:rPr>
          <w:vanish/>
        </w:rPr>
        <w:t xml:space="preserve">UCS232 </w:t>
      </w:r>
      <w:bookmarkStart w:id="20" w:name="_Toc404329948"/>
      <w:r>
        <w:t>Listar Órgãos Externos</w:t>
      </w:r>
      <w:bookmarkEnd w:id="20"/>
      <w:r>
        <w:t> </w:t>
      </w:r>
    </w:p>
    <w:p w:rsidR="0051762E" w:rsidRDefault="0051762E" w:rsidP="0051762E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329949"/>
      <w:r>
        <w:t>Fluxo Básico</w:t>
      </w:r>
      <w:bookmarkEnd w:id="21"/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órgãos externos.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informa os dados necessários e submete a operação.</w:t>
      </w:r>
    </w:p>
    <w:p w:rsidR="0051762E" w:rsidRDefault="0051762E" w:rsidP="005176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dos “Órgãos externos” de acordo com os filtros informados, ordenada pelo nome (de forma crescente).</w:t>
      </w:r>
    </w:p>
    <w:p w:rsidR="0051762E" w:rsidRDefault="0051762E" w:rsidP="0051762E">
      <w:pPr>
        <w:pStyle w:val="Recuodecorpodetexto"/>
      </w:pPr>
    </w:p>
    <w:p w:rsidR="0051762E" w:rsidRDefault="0051762E" w:rsidP="0051762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329950"/>
      <w:r>
        <w:lastRenderedPageBreak/>
        <w:t>Regras de Negócio</w:t>
      </w:r>
      <w:bookmarkEnd w:id="22"/>
    </w:p>
    <w:p w:rsidR="0051762E" w:rsidRDefault="0051762E" w:rsidP="0051762E"/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199663793"/>
      <w:bookmarkStart w:id="24" w:name="_Toc204516679"/>
      <w:bookmarkStart w:id="25" w:name="_Toc211748148"/>
      <w:bookmarkStart w:id="26" w:name="_Toc404329951"/>
      <w:r>
        <w:t>RN01: Verificar se o órgão externo é válido</w:t>
      </w:r>
      <w:bookmarkEnd w:id="23"/>
      <w:bookmarkEnd w:id="24"/>
      <w:bookmarkEnd w:id="25"/>
      <w:bookmarkEnd w:id="26"/>
    </w:p>
    <w:p w:rsidR="0051762E" w:rsidRDefault="0051762E" w:rsidP="0051762E">
      <w:pPr>
        <w:pStyle w:val="Recuodecorpodetexto"/>
        <w:jc w:val="both"/>
      </w:pPr>
      <w:r>
        <w:t xml:space="preserve">Tentativa de incluir/alterar/reativar um Órgão externo com o nome igual a um já existente ativo (não anulado).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51762E" w:rsidRDefault="0051762E" w:rsidP="0051762E"/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211748151"/>
      <w:bookmarkStart w:id="28" w:name="_Toc404329952"/>
      <w:r>
        <w:t xml:space="preserve">RN02: Verificar se existe </w:t>
      </w:r>
      <w:bookmarkEnd w:id="27"/>
      <w:r>
        <w:t>Convênio</w:t>
      </w:r>
      <w:bookmarkEnd w:id="28"/>
    </w:p>
    <w:p w:rsidR="0051762E" w:rsidRDefault="0051762E" w:rsidP="0051762E">
      <w:pPr>
        <w:pStyle w:val="Recuodecorpodetexto"/>
        <w:jc w:val="both"/>
      </w:pPr>
      <w:r>
        <w:t>Tentativa de excluir um Órgão externo quando existe “Convênio” associado.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51762E" w:rsidRDefault="0051762E" w:rsidP="0051762E"/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9" w:name="_Toc404329953"/>
      <w:r>
        <w:t>RN03: Verificar se existe Vínculo externo</w:t>
      </w:r>
      <w:bookmarkEnd w:id="29"/>
    </w:p>
    <w:p w:rsidR="0051762E" w:rsidRDefault="0051762E" w:rsidP="0051762E">
      <w:pPr>
        <w:pStyle w:val="Recuodecorpodetexto"/>
        <w:jc w:val="both"/>
      </w:pPr>
      <w:r>
        <w:t>Tentativa de excluir um Órgão externo quando existe “Vínculo externo” associado.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51762E" w:rsidRDefault="0051762E" w:rsidP="0051762E">
      <w:pPr>
        <w:pStyle w:val="Recuodecorpodetexto"/>
        <w:jc w:val="both"/>
      </w:pPr>
    </w:p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0" w:name="_Toc404329954"/>
      <w:r>
        <w:t>RN04: Verificar se existe Disposição</w:t>
      </w:r>
      <w:bookmarkEnd w:id="30"/>
    </w:p>
    <w:p w:rsidR="0051762E" w:rsidRDefault="0051762E" w:rsidP="0051762E">
      <w:pPr>
        <w:pStyle w:val="Recuodecorpodetexto"/>
        <w:jc w:val="both"/>
      </w:pPr>
      <w:r>
        <w:t>Tentativa de excluir um Órgão externo quando existe “Disposição” associada.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51762E" w:rsidRDefault="0051762E" w:rsidP="0051762E"/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1" w:name="_Toc404329955"/>
      <w:r>
        <w:t>RN05: Verificar se informou a unidade federativa</w:t>
      </w:r>
      <w:bookmarkEnd w:id="31"/>
    </w:p>
    <w:p w:rsidR="0051762E" w:rsidRDefault="0051762E" w:rsidP="0051762E">
      <w:pPr>
        <w:pStyle w:val="Recuodecorpodetexto"/>
        <w:jc w:val="both"/>
      </w:pPr>
      <w:r>
        <w:t>Tentativa de informar o Ente Estado sem informar a UF. O sistema exibe a mensagem MSG1148 ("Ao informar &lt;campo1&gt; é necessário informar &lt;campo2&gt;.").</w:t>
      </w:r>
    </w:p>
    <w:p w:rsidR="0051762E" w:rsidRDefault="0051762E" w:rsidP="0051762E">
      <w:pPr>
        <w:pStyle w:val="Recuodecorpodetexto"/>
        <w:jc w:val="both"/>
      </w:pPr>
    </w:p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2" w:name="_Toc404329956"/>
      <w:r>
        <w:t>RN06: Verificar se informou o município</w:t>
      </w:r>
      <w:bookmarkEnd w:id="32"/>
    </w:p>
    <w:p w:rsidR="0051762E" w:rsidRDefault="0051762E" w:rsidP="0051762E">
      <w:pPr>
        <w:pStyle w:val="Recuodecorpodetexto"/>
        <w:jc w:val="both"/>
      </w:pPr>
      <w:r>
        <w:t>Tentativa de informar o Ente Município sem informar o Município. O sistema exibe a mensagem MSG1148 ("Ao informar &lt;campo1&gt; é necessário informar &lt;campo2&gt;.").</w:t>
      </w:r>
    </w:p>
    <w:p w:rsidR="0051762E" w:rsidRDefault="0051762E" w:rsidP="0051762E">
      <w:pPr>
        <w:pStyle w:val="Recuodecorpodetexto"/>
        <w:jc w:val="both"/>
      </w:pPr>
    </w:p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3" w:name="_Toc404329957"/>
      <w:r>
        <w:t>RN07: Verificar se já informou o Prestador de serviço de plano de saúde</w:t>
      </w:r>
      <w:bookmarkEnd w:id="33"/>
    </w:p>
    <w:p w:rsidR="0051762E" w:rsidRDefault="0051762E" w:rsidP="0051762E">
      <w:pPr>
        <w:pStyle w:val="Recuodecorpodetexto"/>
      </w:pPr>
      <w:r>
        <w:t>Tentativa de adicionar</w:t>
      </w:r>
      <w:proofErr w:type="gramStart"/>
      <w:r>
        <w:t xml:space="preserve">  </w:t>
      </w:r>
      <w:proofErr w:type="gramEnd"/>
      <w:r>
        <w:t xml:space="preserve">um Prestador de serviço de plano de saúde que já foi adicionado. O sistema exibe a mensagem MSG0212 ("Este item já foi adicionado </w:t>
      </w:r>
      <w:proofErr w:type="gramStart"/>
      <w:r>
        <w:t>a</w:t>
      </w:r>
      <w:proofErr w:type="gramEnd"/>
      <w:r>
        <w:t xml:space="preserve"> lista.").</w:t>
      </w:r>
    </w:p>
    <w:p w:rsidR="0051762E" w:rsidRDefault="0051762E" w:rsidP="0051762E">
      <w:pPr>
        <w:pStyle w:val="Recuodecorpodetexto"/>
      </w:pPr>
    </w:p>
    <w:p w:rsidR="0051762E" w:rsidRDefault="0051762E" w:rsidP="0051762E">
      <w:pPr>
        <w:pStyle w:val="Recuodecorpodetexto"/>
      </w:pPr>
      <w:proofErr w:type="spellStart"/>
      <w:r>
        <w:t>Obs</w:t>
      </w:r>
      <w:proofErr w:type="spellEnd"/>
      <w:r>
        <w:t>: esta regra (RN07) deve ser validada no botão “Adicionar”.</w:t>
      </w:r>
    </w:p>
    <w:p w:rsidR="0051762E" w:rsidRDefault="0051762E" w:rsidP="0051762E">
      <w:pPr>
        <w:pStyle w:val="Recuodecorpodetexto"/>
      </w:pPr>
    </w:p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4" w:name="_Toc404329958"/>
      <w:r>
        <w:t>RN08: Verificar se já informou o Código do órgão externo</w:t>
      </w:r>
      <w:bookmarkEnd w:id="34"/>
    </w:p>
    <w:p w:rsidR="0051762E" w:rsidRDefault="0051762E" w:rsidP="0051762E">
      <w:pPr>
        <w:pStyle w:val="Recuodecorpodetexto"/>
      </w:pPr>
      <w:r>
        <w:t>Tentativa de adicionar</w:t>
      </w:r>
      <w:proofErr w:type="gramStart"/>
      <w:r>
        <w:t xml:space="preserve">  </w:t>
      </w:r>
      <w:proofErr w:type="gramEnd"/>
      <w:r>
        <w:t xml:space="preserve">um Código do órgão externo que já foi adicionado. O sistema exibe a mensagem MSG0212 ("Este item já foi adicionado </w:t>
      </w:r>
      <w:proofErr w:type="gramStart"/>
      <w:r>
        <w:t>a</w:t>
      </w:r>
      <w:proofErr w:type="gramEnd"/>
      <w:r>
        <w:t xml:space="preserve"> lista.").</w:t>
      </w:r>
    </w:p>
    <w:p w:rsidR="0051762E" w:rsidRDefault="0051762E" w:rsidP="0051762E">
      <w:pPr>
        <w:pStyle w:val="Recuodecorpodetexto"/>
      </w:pPr>
    </w:p>
    <w:p w:rsidR="0051762E" w:rsidRDefault="0051762E" w:rsidP="0051762E">
      <w:pPr>
        <w:pStyle w:val="Recuodecorpodetexto"/>
      </w:pPr>
      <w:proofErr w:type="spellStart"/>
      <w:r>
        <w:t>Obs</w:t>
      </w:r>
      <w:proofErr w:type="spellEnd"/>
      <w:r>
        <w:t>: esta regra (RN08) deve ser validada no botão “Adicionar”.</w:t>
      </w:r>
    </w:p>
    <w:p w:rsidR="0051762E" w:rsidRDefault="0051762E" w:rsidP="0051762E">
      <w:pPr>
        <w:pStyle w:val="Recuodecorpodetexto"/>
      </w:pPr>
    </w:p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5" w:name="_Toc404329959"/>
      <w:r>
        <w:rPr>
          <w:highlight w:val="yellow"/>
        </w:rPr>
        <w:t>RN09: Validar o Código do órgão externo</w:t>
      </w:r>
      <w:bookmarkEnd w:id="35"/>
    </w:p>
    <w:p w:rsidR="0051762E" w:rsidRDefault="0051762E" w:rsidP="0051762E">
      <w:pPr>
        <w:pStyle w:val="Recuodecorpodetexto"/>
        <w:jc w:val="both"/>
      </w:pPr>
      <w:r>
        <w:t>Tentativa de incluir/alterar um Órgão externo</w:t>
      </w:r>
      <w:proofErr w:type="gramStart"/>
      <w:r>
        <w:t xml:space="preserve">  </w:t>
      </w:r>
      <w:proofErr w:type="gramEnd"/>
      <w:r>
        <w:t>informando um Código do órgão externo já existente para o mesmo Prestador de serviço de plano de saúde para os Órgãos externos ativos (não anulados). O sistema exibe a mensagem MSG2239 ("Não é permitido informar o mesmo Código do órgão externo para um mesmo Prestador de serviço de plano de saúde já cadastrado em outro Órgão externo.").</w:t>
      </w:r>
    </w:p>
    <w:p w:rsidR="0051762E" w:rsidRDefault="0051762E" w:rsidP="0051762E">
      <w:pPr>
        <w:pStyle w:val="Recuodecorpodetexto"/>
        <w:jc w:val="both"/>
      </w:pPr>
    </w:p>
    <w:p w:rsidR="0051762E" w:rsidRDefault="0051762E" w:rsidP="005176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6" w:name="_Toc404329960"/>
      <w:r>
        <w:rPr>
          <w:highlight w:val="yellow"/>
        </w:rPr>
        <w:t>RN10: Validar o Código do órgão externo</w:t>
      </w:r>
      <w:bookmarkEnd w:id="36"/>
    </w:p>
    <w:p w:rsidR="0051762E" w:rsidRDefault="0051762E" w:rsidP="0051762E">
      <w:pPr>
        <w:pStyle w:val="Recuodecorpodetexto"/>
        <w:jc w:val="both"/>
      </w:pPr>
      <w:r>
        <w:t>Tentativa de reativar um Órgão externo</w:t>
      </w:r>
      <w:proofErr w:type="gramStart"/>
      <w:r>
        <w:t xml:space="preserve">  </w:t>
      </w:r>
      <w:proofErr w:type="gramEnd"/>
      <w:r>
        <w:t>onde o Código do órgão externo já cadastrado para o mesmo Prestador de serviço de plano de saúde para os Órgãos externos ativos (não anulados). O sistema exibe a mensagem MSG2240 ("&lt;nome da operação&gt; não efetuada. Já existe registro cadastrado com o mesmo Código do órgão externo para um mesmo Prestador de serviço de plano de saúde em outro Órgão externo.").</w:t>
      </w:r>
    </w:p>
    <w:p w:rsidR="0051762E" w:rsidRDefault="0051762E" w:rsidP="0051762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  <w:color w:val="auto"/>
          <w:sz w:val="24"/>
        </w:rPr>
        <w:br w:type="page"/>
      </w:r>
      <w:bookmarkStart w:id="37" w:name="_Toc404329961"/>
      <w:r>
        <w:lastRenderedPageBreak/>
        <w:t>Anexos</w:t>
      </w:r>
      <w:bookmarkEnd w:id="37"/>
    </w:p>
    <w:p w:rsidR="0051762E" w:rsidRDefault="0051762E" w:rsidP="0051762E"/>
    <w:p w:rsidR="0051762E" w:rsidRDefault="00214B3C" w:rsidP="0051762E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51762E" w:rsidRDefault="0051762E" w:rsidP="0051762E">
      <w:pPr>
        <w:widowControl w:val="0"/>
        <w:ind w:left="540"/>
        <w:rPr>
          <w:rFonts w:cs="Arial"/>
        </w:rPr>
      </w:pPr>
    </w:p>
    <w:p w:rsidR="00214B3C" w:rsidRDefault="00214B3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1762E" w:rsidRDefault="0051762E" w:rsidP="0051762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8" w:name="_Toc404329962"/>
      <w:r>
        <w:lastRenderedPageBreak/>
        <w:t>Revisões</w:t>
      </w:r>
      <w:bookmarkEnd w:id="38"/>
    </w:p>
    <w:p w:rsidR="0051762E" w:rsidRDefault="0051762E" w:rsidP="0051762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1762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62E" w:rsidRPr="0051762E" w:rsidRDefault="0051762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762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62E" w:rsidRPr="0051762E" w:rsidRDefault="0051762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762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62E" w:rsidRPr="0051762E" w:rsidRDefault="0051762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762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62E" w:rsidRPr="0051762E" w:rsidRDefault="0051762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1762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62E" w:rsidRPr="0051762E" w:rsidRDefault="0051762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762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1762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Default="0051762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Default="0051762E" w:rsidP="00214B3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Default="0051762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Default="0051762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Default="0051762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62E" w:rsidRPr="00214B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1762E" w:rsidRPr="00214B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214B3C">
              <w:rPr>
                <w:rFonts w:cs="Arial"/>
                <w:sz w:val="16"/>
              </w:rPr>
              <w:t>Checklist</w:t>
            </w:r>
            <w:proofErr w:type="spellEnd"/>
            <w:r w:rsidRPr="00214B3C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62E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  <w:r w:rsidRPr="00214B3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62E" w:rsidRPr="00214B3C" w:rsidRDefault="0051762E" w:rsidP="00214B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51762E" w:rsidRPr="00214B3C" w:rsidRDefault="0051762E" w:rsidP="00214B3C">
      <w:pPr>
        <w:widowControl w:val="0"/>
        <w:ind w:left="0"/>
        <w:rPr>
          <w:rFonts w:cs="Arial"/>
          <w:sz w:val="16"/>
        </w:rPr>
      </w:pPr>
    </w:p>
    <w:p w:rsidR="0051762E" w:rsidRPr="00214B3C" w:rsidRDefault="0051762E" w:rsidP="00214B3C">
      <w:pPr>
        <w:widowControl w:val="0"/>
        <w:ind w:left="0"/>
        <w:rPr>
          <w:rFonts w:cs="Arial"/>
          <w:sz w:val="16"/>
        </w:rPr>
      </w:pPr>
    </w:p>
    <w:p w:rsidR="00F41655" w:rsidRPr="00214B3C" w:rsidRDefault="00F41655" w:rsidP="00214B3C">
      <w:pPr>
        <w:widowControl w:val="0"/>
        <w:ind w:left="0"/>
        <w:rPr>
          <w:rFonts w:cs="Arial"/>
          <w:sz w:val="16"/>
        </w:rPr>
      </w:pPr>
    </w:p>
    <w:sectPr w:rsidR="00F41655" w:rsidRPr="00214B3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762E" w:rsidRDefault="0051762E" w:rsidP="002908D9">
      <w:r>
        <w:separator/>
      </w:r>
    </w:p>
  </w:endnote>
  <w:endnote w:type="continuationSeparator" w:id="0">
    <w:p w:rsidR="0051762E" w:rsidRDefault="0051762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14B3C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1762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Emerson Gordo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14B3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14B3C">
            <w:rPr>
              <w:sz w:val="20"/>
              <w:szCs w:val="20"/>
            </w:rPr>
            <w:t xml:space="preserve">Keila </w:t>
          </w:r>
          <w:proofErr w:type="spellStart"/>
          <w:r w:rsidRPr="00214B3C">
            <w:rPr>
              <w:sz w:val="20"/>
              <w:szCs w:val="20"/>
            </w:rPr>
            <w:t>Joanês</w:t>
          </w:r>
          <w:proofErr w:type="spellEnd"/>
          <w:r w:rsidRPr="00214B3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14B3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1762E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1762E">
            <w:rPr>
              <w:b/>
              <w:sz w:val="20"/>
              <w:szCs w:val="20"/>
            </w:rPr>
            <w:t>Disposição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1762E">
            <w:rPr>
              <w:b/>
              <w:sz w:val="20"/>
              <w:szCs w:val="20"/>
            </w:rPr>
            <w:t>UCS0068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14B3C">
            <w:rPr>
              <w:b/>
              <w:sz w:val="20"/>
              <w:szCs w:val="20"/>
            </w:rPr>
            <w:t>-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14B3C">
            <w:rPr>
              <w:b/>
              <w:sz w:val="20"/>
              <w:szCs w:val="20"/>
            </w:rPr>
            <w:t>Manter Órgãos Externos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762E" w:rsidRDefault="0051762E" w:rsidP="002908D9">
      <w:r>
        <w:separator/>
      </w:r>
    </w:p>
  </w:footnote>
  <w:footnote w:type="continuationSeparator" w:id="0">
    <w:p w:rsidR="0051762E" w:rsidRDefault="0051762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62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14B3C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1762E"/>
    <w:rsid w:val="00550536"/>
    <w:rsid w:val="0059301A"/>
    <w:rsid w:val="005D35E4"/>
    <w:rsid w:val="00616D7E"/>
    <w:rsid w:val="00623E87"/>
    <w:rsid w:val="00652148"/>
    <w:rsid w:val="00772123"/>
    <w:rsid w:val="0078220C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762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1762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1762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1762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1762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1762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1762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1762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1762E"/>
    <w:pPr>
      <w:ind w:left="0"/>
    </w:pPr>
  </w:style>
  <w:style w:type="paragraph" w:styleId="ndicedeilustraes">
    <w:name w:val="table of figures"/>
    <w:basedOn w:val="Normal"/>
    <w:next w:val="Normal"/>
    <w:semiHidden/>
    <w:rsid w:val="0051762E"/>
  </w:style>
  <w:style w:type="paragraph" w:styleId="Sumrio2">
    <w:name w:val="toc 2"/>
    <w:basedOn w:val="Normal"/>
    <w:next w:val="Normal"/>
    <w:autoRedefine/>
    <w:uiPriority w:val="39"/>
    <w:rsid w:val="0051762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1762E"/>
    <w:pPr>
      <w:ind w:left="480"/>
    </w:pPr>
  </w:style>
  <w:style w:type="character" w:styleId="Hyperlink">
    <w:name w:val="Hyperlink"/>
    <w:basedOn w:val="Fontepargpadro"/>
    <w:uiPriority w:val="99"/>
    <w:rsid w:val="0051762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1762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1762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1762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1762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1762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1762E"/>
    <w:rPr>
      <w:sz w:val="16"/>
    </w:rPr>
  </w:style>
  <w:style w:type="character" w:styleId="Nmerodepgina">
    <w:name w:val="page number"/>
    <w:basedOn w:val="Fontepargpadro"/>
    <w:rsid w:val="0051762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1762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176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762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1762E"/>
  </w:style>
  <w:style w:type="paragraph" w:styleId="Corpodetexto">
    <w:name w:val="Body Text"/>
    <w:basedOn w:val="Normal"/>
    <w:link w:val="CorpodetextoChar"/>
    <w:rsid w:val="0051762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1762E"/>
    <w:rPr>
      <w:rFonts w:eastAsia="Arial Unicode MS"/>
    </w:rPr>
  </w:style>
  <w:style w:type="paragraph" w:customStyle="1" w:styleId="tabletext">
    <w:name w:val="tabletext"/>
    <w:basedOn w:val="Normal"/>
    <w:rsid w:val="0051762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1762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1762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1762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1762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1762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1762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1762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1762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1762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762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1762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1762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1762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1762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1762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1762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1762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1762E"/>
    <w:pPr>
      <w:ind w:left="0"/>
    </w:pPr>
  </w:style>
  <w:style w:type="paragraph" w:styleId="ndicedeilustraes">
    <w:name w:val="table of figures"/>
    <w:basedOn w:val="Normal"/>
    <w:next w:val="Normal"/>
    <w:semiHidden/>
    <w:rsid w:val="0051762E"/>
  </w:style>
  <w:style w:type="paragraph" w:styleId="Sumrio2">
    <w:name w:val="toc 2"/>
    <w:basedOn w:val="Normal"/>
    <w:next w:val="Normal"/>
    <w:autoRedefine/>
    <w:uiPriority w:val="39"/>
    <w:rsid w:val="0051762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1762E"/>
    <w:pPr>
      <w:ind w:left="480"/>
    </w:pPr>
  </w:style>
  <w:style w:type="character" w:styleId="Hyperlink">
    <w:name w:val="Hyperlink"/>
    <w:basedOn w:val="Fontepargpadro"/>
    <w:uiPriority w:val="99"/>
    <w:rsid w:val="0051762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1762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1762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1762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1762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1762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1762E"/>
    <w:rPr>
      <w:sz w:val="16"/>
    </w:rPr>
  </w:style>
  <w:style w:type="character" w:styleId="Nmerodepgina">
    <w:name w:val="page number"/>
    <w:basedOn w:val="Fontepargpadro"/>
    <w:rsid w:val="0051762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1762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176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762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1762E"/>
  </w:style>
  <w:style w:type="paragraph" w:styleId="Corpodetexto">
    <w:name w:val="Body Text"/>
    <w:basedOn w:val="Normal"/>
    <w:link w:val="CorpodetextoChar"/>
    <w:rsid w:val="0051762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1762E"/>
    <w:rPr>
      <w:rFonts w:eastAsia="Arial Unicode MS"/>
    </w:rPr>
  </w:style>
  <w:style w:type="paragraph" w:customStyle="1" w:styleId="tabletext">
    <w:name w:val="tabletext"/>
    <w:basedOn w:val="Normal"/>
    <w:rsid w:val="0051762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1762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1762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1762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1762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1762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1762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1762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1762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1762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AD482-EFD0-4E64-9291-6077A9956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13</Pages>
  <Words>1490</Words>
  <Characters>9884</Characters>
  <Application>Microsoft Office Word</Application>
  <DocSecurity>0</DocSecurity>
  <Lines>82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11352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2014-11-09T04:56:00Z</cp:lastPrinted>
  <dcterms:created xsi:type="dcterms:W3CDTF">2014-11-09T04:56:00Z</dcterms:created>
  <dcterms:modified xsi:type="dcterms:W3CDTF">2014-11-21T12:43:00Z</dcterms:modified>
</cp:coreProperties>
</file>