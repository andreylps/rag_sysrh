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2CE" w:rsidRDefault="002B72CE" w:rsidP="002B72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72CE" w:rsidRDefault="002B72CE" w:rsidP="002B72CE">
      <w:pPr>
        <w:widowControl w:val="0"/>
        <w:rPr>
          <w:rFonts w:cs="Arial"/>
          <w:sz w:val="20"/>
          <w:u w:val="single"/>
        </w:rPr>
      </w:pPr>
    </w:p>
    <w:p w:rsidR="002B72CE" w:rsidRDefault="002B72CE" w:rsidP="002B72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widowControl w:val="0"/>
        <w:rPr>
          <w:rFonts w:cs="Arial"/>
          <w:sz w:val="20"/>
        </w:rPr>
      </w:pPr>
    </w:p>
    <w:p w:rsidR="002B72CE" w:rsidRDefault="002B72CE" w:rsidP="002B72CE">
      <w:pPr>
        <w:widowControl w:val="0"/>
        <w:rPr>
          <w:rFonts w:cs="Arial"/>
        </w:rPr>
      </w:pPr>
    </w:p>
    <w:p w:rsidR="002B72CE" w:rsidRDefault="002B72CE" w:rsidP="002B72CE">
      <w:pPr>
        <w:pStyle w:val="Capa"/>
        <w:rPr>
          <w:color w:val="FF9900"/>
        </w:rPr>
      </w:pPr>
      <w:r>
        <w:t>SINDRAPE</w:t>
      </w:r>
    </w:p>
    <w:p w:rsidR="002B72CE" w:rsidRDefault="002B72CE" w:rsidP="002B72C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B72CE" w:rsidRPr="002B72CE" w:rsidRDefault="002B72CE" w:rsidP="002B72CE">
      <w:pPr>
        <w:widowControl w:val="0"/>
        <w:rPr>
          <w:color w:val="000080"/>
        </w:rPr>
      </w:pPr>
    </w:p>
    <w:p w:rsidR="002B72CE" w:rsidRPr="002B72CE" w:rsidRDefault="002B72CE" w:rsidP="002B72CE">
      <w:pPr>
        <w:widowControl w:val="0"/>
        <w:jc w:val="right"/>
        <w:rPr>
          <w:rFonts w:cs="Arial"/>
          <w:b/>
          <w:bCs/>
          <w:color w:val="000080"/>
        </w:rPr>
      </w:pPr>
    </w:p>
    <w:p w:rsidR="002B72CE" w:rsidRDefault="002B72CE" w:rsidP="002B72CE">
      <w:pPr>
        <w:pStyle w:val="Capa"/>
      </w:pPr>
      <w:r>
        <w:t>UCS0064– Efetivar Exercício de Admitido em</w:t>
      </w:r>
      <w:r w:rsidR="0039423F">
        <w:t xml:space="preserve"> Emprego de Natureza Temporária</w:t>
      </w:r>
    </w:p>
    <w:p w:rsidR="002B72CE" w:rsidRDefault="002B72CE" w:rsidP="002B72CE">
      <w:pPr>
        <w:widowControl w:val="0"/>
        <w:rPr>
          <w:rFonts w:cs="Arial"/>
        </w:rPr>
      </w:pPr>
    </w:p>
    <w:p w:rsidR="002B72CE" w:rsidRDefault="002B72CE" w:rsidP="002B72CE">
      <w:pPr>
        <w:widowControl w:val="0"/>
      </w:pPr>
    </w:p>
    <w:p w:rsidR="002B72CE" w:rsidRDefault="002B72CE" w:rsidP="002B72C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B72CE" w:rsidRPr="002B72CE" w:rsidRDefault="002B72CE" w:rsidP="002B72CE">
      <w:pPr>
        <w:pStyle w:val="Corpodetexto3"/>
        <w:widowControl w:val="0"/>
        <w:spacing w:after="0"/>
        <w:rPr>
          <w:rFonts w:cs="Arial"/>
        </w:rPr>
      </w:pPr>
      <w:r w:rsidRPr="002B72CE">
        <w:rPr>
          <w:rFonts w:cs="Arial"/>
        </w:rPr>
        <w:lastRenderedPageBreak/>
        <w:t>Histórico de Revisões</w:t>
      </w:r>
    </w:p>
    <w:p w:rsidR="002B72CE" w:rsidRDefault="002B72CE" w:rsidP="002B72C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B72CE" w:rsidTr="002B72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B72CE" w:rsidTr="002B72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2B72CE" w:rsidTr="002B72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item 5.1 – Ocupação do cargo, com a oração “</w:t>
            </w:r>
            <w:r>
              <w:rPr>
                <w:rFonts w:cs="Arial"/>
                <w:i/>
                <w:iCs/>
              </w:rPr>
              <w:t>Nos dois casos, a carga horária é do tipo ‘Temporária’.</w:t>
            </w:r>
            <w:proofErr w:type="gramStart"/>
            <w:r>
              <w:rPr>
                <w:rFonts w:cs="Arial"/>
              </w:rPr>
              <w:t>”</w:t>
            </w:r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2B72CE" w:rsidTr="002B72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20/07/2006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Acrescentadas regras de associações de natureza de vinculo e regime de trabalho com relação de trabalho do item de edital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2B72CE" w:rsidTr="002B72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09/10/2006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Alterações referente à mudança M149</w:t>
            </w:r>
            <w:proofErr w:type="gramEnd"/>
            <w:r>
              <w:rPr>
                <w:rFonts w:cs="Arial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André </w:t>
            </w:r>
            <w:proofErr w:type="spellStart"/>
            <w:r>
              <w:rPr>
                <w:rFonts w:cs="Arial"/>
              </w:rPr>
              <w:t>Frare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Gallo</w:t>
            </w:r>
            <w:proofErr w:type="spellEnd"/>
          </w:p>
        </w:tc>
      </w:tr>
      <w:tr w:rsidR="002B72CE" w:rsidTr="002B72C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26/11/2007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completa do UCS</w:t>
            </w:r>
          </w:p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(Consultar o anterior no pacote de codificação)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2B72CE" w:rsidRDefault="002B72CE" w:rsidP="002B72C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</w:tbl>
    <w:p w:rsidR="002B72CE" w:rsidRDefault="002B72CE" w:rsidP="002B72C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B72CE" w:rsidRPr="002B72CE" w:rsidRDefault="002B72CE" w:rsidP="002B72CE">
      <w:pPr>
        <w:pStyle w:val="Corpodetexto3"/>
        <w:widowControl w:val="0"/>
        <w:spacing w:after="0"/>
        <w:jc w:val="left"/>
        <w:rPr>
          <w:rFonts w:cs="Arial"/>
        </w:rPr>
      </w:pPr>
      <w:r w:rsidRPr="002B72CE">
        <w:rPr>
          <w:rFonts w:cs="Arial"/>
        </w:rPr>
        <w:lastRenderedPageBreak/>
        <w:t>Índice</w:t>
      </w:r>
    </w:p>
    <w:p w:rsidR="002B72CE" w:rsidRPr="002B72CE" w:rsidRDefault="002B72CE" w:rsidP="002B72C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9423F" w:rsidRDefault="002B72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8954" w:history="1">
        <w:r w:rsidR="0039423F" w:rsidRPr="00FD2CE8">
          <w:rPr>
            <w:rStyle w:val="Hyperlink"/>
            <w:noProof/>
          </w:rPr>
          <w:t>1.</w:t>
        </w:r>
        <w:r w:rsidR="0039423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9423F" w:rsidRPr="00FD2CE8">
          <w:rPr>
            <w:rStyle w:val="Hyperlink"/>
            <w:noProof/>
          </w:rPr>
          <w:t>Pacote/Caso de Uso</w:t>
        </w:r>
        <w:r w:rsidR="0039423F">
          <w:rPr>
            <w:noProof/>
            <w:webHidden/>
          </w:rPr>
          <w:tab/>
        </w:r>
        <w:r w:rsidR="0039423F">
          <w:rPr>
            <w:noProof/>
            <w:webHidden/>
          </w:rPr>
          <w:fldChar w:fldCharType="begin"/>
        </w:r>
        <w:r w:rsidR="0039423F">
          <w:rPr>
            <w:noProof/>
            <w:webHidden/>
          </w:rPr>
          <w:instrText xml:space="preserve"> PAGEREF _Toc404328954 \h </w:instrText>
        </w:r>
        <w:r w:rsidR="0039423F">
          <w:rPr>
            <w:noProof/>
            <w:webHidden/>
          </w:rPr>
        </w:r>
        <w:r w:rsidR="0039423F">
          <w:rPr>
            <w:noProof/>
            <w:webHidden/>
          </w:rPr>
          <w:fldChar w:fldCharType="separate"/>
        </w:r>
        <w:r w:rsidR="0039423F">
          <w:rPr>
            <w:noProof/>
            <w:webHidden/>
          </w:rPr>
          <w:t>4</w:t>
        </w:r>
        <w:r w:rsidR="0039423F"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55" w:history="1">
        <w:r w:rsidRPr="00FD2CE8">
          <w:rPr>
            <w:rStyle w:val="Hyperlink"/>
            <w:noProof/>
          </w:rPr>
          <w:t>Efetivar Exercício de Admitido em Emprego de Natureza Temporária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56" w:history="1">
        <w:r w:rsidRPr="00FD2CE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57" w:history="1">
        <w:r w:rsidRPr="00FD2CE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58" w:history="1">
        <w:r w:rsidRPr="00FD2CE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59" w:history="1">
        <w:r w:rsidRPr="00FD2CE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0" w:history="1">
        <w:r w:rsidRPr="00FD2CE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1" w:history="1">
        <w:r w:rsidRPr="00FD2CE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2" w:history="1">
        <w:r w:rsidRPr="00FD2CE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3" w:history="1">
        <w:r w:rsidRPr="00FD2CE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Efetivar Exercício de Admitido em Caráter Temporário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4" w:history="1">
        <w:r w:rsidRPr="00FD2CE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5" w:history="1">
        <w:r w:rsidRPr="00FD2CE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Listar Candidatos para Efetivar Exercício - 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6" w:history="1">
        <w:r w:rsidRPr="00FD2CE8">
          <w:rPr>
            <w:rStyle w:val="Hyperlink"/>
            <w:smallCaps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smallCaps/>
            <w:noProof/>
          </w:rPr>
          <w:t>Fluxo Básico  - Item de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7" w:history="1">
        <w:r w:rsidRPr="00FD2CE8">
          <w:rPr>
            <w:rStyle w:val="Hyperlink"/>
            <w:smallCaps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smallCaps/>
            <w:noProof/>
          </w:rPr>
          <w:t>Fluxo Alternativo - Inscrição do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8" w:history="1">
        <w:r w:rsidRPr="00FD2CE8">
          <w:rPr>
            <w:rStyle w:val="Hyperlink"/>
            <w:smallCaps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smallCaps/>
            <w:noProof/>
          </w:rPr>
          <w:t>Fluxo Alternativo  - Pesquisar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69" w:history="1">
        <w:r w:rsidRPr="00FD2CE8">
          <w:rPr>
            <w:rStyle w:val="Hyperlink"/>
            <w:smallCaps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smallCaps/>
            <w:noProof/>
          </w:rPr>
          <w:t>Fluxo Alternativo - Pesquisar Item de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70" w:history="1">
        <w:r w:rsidRPr="00FD2CE8">
          <w:rPr>
            <w:rStyle w:val="Hyperlink"/>
            <w:smallCaps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smallCaps/>
            <w:noProof/>
          </w:rPr>
          <w:t>Fluxo Alternativo - Pesquisar Inscrição de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71" w:history="1">
        <w:r w:rsidRPr="00FD2CE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72" w:history="1">
        <w:r w:rsidRPr="00FD2CE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Verificar Candidato para Efetivação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9423F" w:rsidRDefault="003942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8973" w:history="1">
        <w:r w:rsidRPr="00FD2CE8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E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72CE" w:rsidRDefault="002B72CE" w:rsidP="002B72CE">
      <w:pPr>
        <w:pStyle w:val="Sumrio1"/>
        <w:jc w:val="left"/>
      </w:pPr>
      <w:r>
        <w:fldChar w:fldCharType="end"/>
      </w:r>
    </w:p>
    <w:p w:rsidR="002B72CE" w:rsidRDefault="002B72CE" w:rsidP="002B72CE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2B72CE" w:rsidRDefault="002B72CE" w:rsidP="002B72CE">
      <w:pPr>
        <w:pStyle w:val="Heading"/>
        <w:rPr>
          <w:rFonts w:cs="Arial"/>
          <w:szCs w:val="24"/>
          <w:lang w:val="pt-BR"/>
        </w:rPr>
      </w:pPr>
    </w:p>
    <w:p w:rsidR="002B72CE" w:rsidRDefault="002B72CE" w:rsidP="002B72CE">
      <w:pPr>
        <w:pStyle w:val="Heading"/>
      </w:pPr>
    </w:p>
    <w:p w:rsidR="002B72CE" w:rsidRDefault="002B72CE" w:rsidP="002B72CE">
      <w:pPr>
        <w:pStyle w:val="Heading"/>
      </w:pPr>
    </w:p>
    <w:p w:rsidR="002B72CE" w:rsidRDefault="002B72CE" w:rsidP="002B72C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B72CE" w:rsidRDefault="002B72CE" w:rsidP="002B72CE">
      <w:pPr>
        <w:pStyle w:val="Ttulo1"/>
        <w:keepNext w:val="0"/>
        <w:widowControl w:val="0"/>
        <w:spacing w:before="0" w:line="240" w:lineRule="auto"/>
        <w:ind w:left="0" w:hanging="540"/>
        <w:jc w:val="left"/>
      </w:pPr>
      <w:bookmarkStart w:id="1" w:name="_Toc404328954"/>
      <w:r>
        <w:lastRenderedPageBreak/>
        <w:t>Pacote/Caso de Uso</w:t>
      </w:r>
      <w:bookmarkEnd w:id="1"/>
    </w:p>
    <w:p w:rsidR="002B72CE" w:rsidRDefault="002B72CE" w:rsidP="002B72CE"/>
    <w:p w:rsidR="002B72CE" w:rsidRDefault="002B72CE" w:rsidP="0039423F">
      <w:pPr>
        <w:pStyle w:val="Subttulo"/>
      </w:pPr>
      <w:bookmarkStart w:id="2" w:name="_Toc404328955"/>
      <w:r>
        <w:t xml:space="preserve">Efetivar Exercício de Admitido em </w:t>
      </w:r>
      <w:r w:rsidR="0039423F">
        <w:t>Emprego de Natureza Temporária</w:t>
      </w:r>
      <w:bookmarkEnd w:id="2"/>
    </w:p>
    <w:p w:rsidR="002B72CE" w:rsidRDefault="002B72CE" w:rsidP="002B72CE">
      <w:pPr>
        <w:widowControl w:val="0"/>
        <w:ind w:left="902"/>
        <w:rPr>
          <w:rFonts w:cs="Arial"/>
          <w:b/>
          <w:bCs/>
          <w:color w:val="FF0000"/>
        </w:rPr>
      </w:pPr>
    </w:p>
    <w:p w:rsidR="002B72CE" w:rsidRDefault="002B72CE" w:rsidP="002B72CE">
      <w:pPr>
        <w:pStyle w:val="Ttulo2"/>
        <w:widowControl w:val="0"/>
        <w:tabs>
          <w:tab w:val="left" w:pos="1080"/>
        </w:tabs>
        <w:spacing w:before="0" w:after="0" w:line="240" w:lineRule="auto"/>
        <w:ind w:left="0" w:hanging="431"/>
      </w:pPr>
      <w:bookmarkStart w:id="3" w:name="_Toc404328956"/>
      <w:r>
        <w:t>Descrição</w:t>
      </w:r>
      <w:bookmarkEnd w:id="3"/>
    </w:p>
    <w:p w:rsidR="002B72CE" w:rsidRDefault="002B72CE" w:rsidP="002B72CE">
      <w:pPr>
        <w:pStyle w:val="Recuodecorpodetexto2"/>
        <w:widowControl w:val="0"/>
        <w:ind w:left="1620" w:firstLine="0"/>
        <w:rPr>
          <w:sz w:val="24"/>
        </w:rPr>
      </w:pPr>
    </w:p>
    <w:p w:rsidR="002B72CE" w:rsidRDefault="002B72CE" w:rsidP="002B72CE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>Pacote responsável por agrupar os casos de uso de efetivação de exercício de admitido em caráter temporário.</w:t>
      </w:r>
    </w:p>
    <w:p w:rsidR="002B72CE" w:rsidRDefault="002B72CE" w:rsidP="002B72CE">
      <w:pPr>
        <w:pStyle w:val="Recuodecorpodetexto2"/>
        <w:widowControl w:val="0"/>
        <w:ind w:left="1620" w:firstLine="0"/>
        <w:rPr>
          <w:sz w:val="24"/>
        </w:rPr>
      </w:pPr>
    </w:p>
    <w:p w:rsidR="002B72CE" w:rsidRDefault="002B72CE" w:rsidP="002B72CE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" w:name="_Toc404328957"/>
      <w:r>
        <w:t>Requisitos atendidos</w:t>
      </w:r>
      <w:bookmarkEnd w:id="4"/>
    </w:p>
    <w:p w:rsidR="002B72CE" w:rsidRDefault="002B72CE" w:rsidP="002B72CE"/>
    <w:p w:rsidR="002B72CE" w:rsidRDefault="002B72CE" w:rsidP="002B72CE">
      <w:pPr>
        <w:pStyle w:val="Recuodecorpodetexto"/>
        <w:ind w:left="1260"/>
        <w:jc w:val="both"/>
      </w:pPr>
      <w:r>
        <w:t>R1 – Ingresso, rescisão e prorrogação de contrato do Admitido em Caráter Temporário.</w:t>
      </w:r>
    </w:p>
    <w:p w:rsidR="002B72CE" w:rsidRDefault="002B72CE" w:rsidP="002B72CE"/>
    <w:p w:rsidR="002B72CE" w:rsidRDefault="002B72CE" w:rsidP="002B72C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28958"/>
      <w:r>
        <w:t>Conceito</w:t>
      </w:r>
      <w:bookmarkEnd w:id="5"/>
      <w:r>
        <w:tab/>
      </w:r>
    </w:p>
    <w:p w:rsidR="002B72CE" w:rsidRDefault="002B72CE" w:rsidP="002B72CE"/>
    <w:p w:rsidR="002B72CE" w:rsidRDefault="002B72CE" w:rsidP="002B72CE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6" w:name="_Toc404328959"/>
      <w:r>
        <w:t>Conceitos principais</w:t>
      </w:r>
      <w:bookmarkEnd w:id="6"/>
    </w:p>
    <w:p w:rsidR="002B72CE" w:rsidRDefault="002B72CE" w:rsidP="002B72CE">
      <w:pPr>
        <w:pStyle w:val="Cabealho"/>
        <w:rPr>
          <w:rFonts w:cs="Arial"/>
        </w:rPr>
      </w:pPr>
    </w:p>
    <w:p w:rsidR="002B72CE" w:rsidRDefault="002B72CE" w:rsidP="002B72CE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B72CE" w:rsidTr="00FF700E">
        <w:trPr>
          <w:trHeight w:val="600"/>
        </w:trPr>
        <w:tc>
          <w:tcPr>
            <w:tcW w:w="1600" w:type="dxa"/>
          </w:tcPr>
          <w:p w:rsidR="002B72CE" w:rsidRDefault="002B72CE" w:rsidP="002B72CE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4606" w:type="dxa"/>
          </w:tcPr>
          <w:p w:rsidR="002B72CE" w:rsidRDefault="002B72CE" w:rsidP="00FF700E">
            <w:pPr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2B72CE" w:rsidRDefault="002B72CE" w:rsidP="002B72CE">
      <w:pPr>
        <w:rPr>
          <w:rFonts w:cs="Arial"/>
        </w:rPr>
      </w:pPr>
    </w:p>
    <w:p w:rsidR="002B72CE" w:rsidRDefault="002B72CE" w:rsidP="002B72CE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7" w:name="_Toc404328960"/>
      <w:r>
        <w:t>Conceitos associados</w:t>
      </w:r>
      <w:bookmarkEnd w:id="7"/>
    </w:p>
    <w:p w:rsidR="002B72CE" w:rsidRDefault="002B72CE" w:rsidP="002B72CE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B72CE" w:rsidTr="00FF700E">
        <w:trPr>
          <w:trHeight w:val="600"/>
        </w:trPr>
        <w:tc>
          <w:tcPr>
            <w:tcW w:w="1600" w:type="dxa"/>
          </w:tcPr>
          <w:p w:rsidR="002B72CE" w:rsidRDefault="002B72CE" w:rsidP="002B72CE">
            <w:pPr>
              <w:ind w:left="0"/>
              <w:jc w:val="left"/>
              <w:rPr>
                <w:rFonts w:eastAsia="Arial Unicode MS"/>
                <w:b/>
              </w:rPr>
            </w:pPr>
            <w:proofErr w:type="spellStart"/>
            <w:r>
              <w:rPr>
                <w:rFonts w:eastAsia="Arial Unicode MS"/>
                <w:b/>
              </w:rPr>
              <w:t>Enturmação</w:t>
            </w:r>
            <w:proofErr w:type="spellEnd"/>
            <w:r>
              <w:rPr>
                <w:rFonts w:eastAsia="Arial Unicode MS"/>
                <w:b/>
              </w:rPr>
              <w:t xml:space="preserve"> do professor</w:t>
            </w:r>
          </w:p>
        </w:tc>
        <w:tc>
          <w:tcPr>
            <w:tcW w:w="4606" w:type="dxa"/>
          </w:tcPr>
          <w:p w:rsidR="002B72CE" w:rsidRDefault="002B72CE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Alocação do professor nas turmas da rede pública de ensino.</w:t>
            </w:r>
          </w:p>
        </w:tc>
      </w:tr>
    </w:tbl>
    <w:p w:rsidR="002B72CE" w:rsidRDefault="002B72CE" w:rsidP="002B72CE">
      <w:pPr>
        <w:rPr>
          <w:rFonts w:eastAsia="Arial Unicode MS"/>
        </w:rPr>
      </w:pPr>
    </w:p>
    <w:p w:rsidR="002B72CE" w:rsidRDefault="002B72CE" w:rsidP="002B72C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28961"/>
      <w:r>
        <w:lastRenderedPageBreak/>
        <w:t>Diagrama</w:t>
      </w:r>
      <w:bookmarkEnd w:id="8"/>
    </w:p>
    <w:p w:rsidR="002B72CE" w:rsidRDefault="002B72CE" w:rsidP="002B72C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B72CE" w:rsidRDefault="002B72CE" w:rsidP="002B72CE">
      <w:pPr>
        <w:widowControl w:val="0"/>
        <w:jc w:val="center"/>
        <w:rPr>
          <w:rFonts w:cs="Arial"/>
        </w:rPr>
      </w:pPr>
    </w:p>
    <w:p w:rsidR="002B72CE" w:rsidRDefault="0039423F" w:rsidP="002B72C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5391150"/>
                <wp:effectExtent l="0" t="0" r="0" b="0"/>
                <wp:docPr id="235" name="Tela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7625" y="1292225"/>
                            <a:ext cx="5699125" cy="4083050"/>
                            <a:chOff x="75" y="2035"/>
                            <a:chExt cx="8975" cy="6430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5" y="2035"/>
                              <a:ext cx="2563" cy="15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5" y="2172"/>
                              <a:ext cx="6425" cy="318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25" y="2335"/>
                              <a:ext cx="525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Efetivar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Exercício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Admitido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Emprego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Natureza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Temporári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3" y="2884"/>
                              <a:ext cx="225" cy="22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625" y="3109"/>
                              <a:ext cx="0" cy="2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500" y="3196"/>
                              <a:ext cx="2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 flipH="1">
                              <a:off x="475" y="3334"/>
                              <a:ext cx="150" cy="2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625" y="3334"/>
                              <a:ext cx="150" cy="2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5" y="3558"/>
                              <a:ext cx="89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825" y="3196"/>
                              <a:ext cx="1800" cy="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00" y="3209"/>
                              <a:ext cx="2650" cy="98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88" y="3359"/>
                              <a:ext cx="164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Efetivar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Exercício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5" y="3558"/>
                              <a:ext cx="166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Admitido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Caráter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5" y="3758"/>
                              <a:ext cx="92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Temporário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8" y="3209"/>
                              <a:ext cx="2650" cy="98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888" y="3359"/>
                              <a:ext cx="139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Candidatos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3" y="3558"/>
                              <a:ext cx="103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para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Efetivar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25" y="3758"/>
                              <a:ext cx="120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Exercício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- ACT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3800" y="5693"/>
                              <a:ext cx="1450" cy="15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800" y="5831"/>
                              <a:ext cx="3625" cy="2634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88" y="5993"/>
                              <a:ext cx="261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102 -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Line 26"/>
                          <wps:cNvCnPr/>
                          <wps:spPr bwMode="auto">
                            <a:xfrm>
                              <a:off x="3825" y="571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3825" y="5718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 flipH="1">
                              <a:off x="3838" y="5731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 flipV="1">
                              <a:off x="3838" y="5731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3825" y="571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3825" y="5756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>
                              <a:off x="3838" y="571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>
                              <a:off x="3825" y="573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3825" y="573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3838" y="571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3838" y="571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3825" y="571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3825" y="5731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3825" y="571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 flipH="1">
                              <a:off x="3825" y="571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3838" y="573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 flipH="1" flipV="1">
                              <a:off x="3838" y="573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 flipH="1" flipV="1">
                              <a:off x="3838" y="5718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H="1" flipV="1">
                              <a:off x="3838" y="573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 flipH="1" flipV="1">
                              <a:off x="3838" y="5731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3825" y="5731"/>
                              <a:ext cx="75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 flipH="1" flipV="1">
                              <a:off x="3850" y="5731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3825" y="5718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3825" y="571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Oval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5" y="6280"/>
                              <a:ext cx="2563" cy="56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725" y="6368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0" y="6567"/>
                              <a:ext cx="81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Candidato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4300" y="630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>
                              <a:off x="4300" y="6305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H="1">
                              <a:off x="4313" y="6318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 flipV="1">
                              <a:off x="4313" y="6318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4300" y="630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4300" y="6343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4313" y="630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4300" y="631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4300" y="631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4313" y="630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4313" y="630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4300" y="630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4300" y="631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4300" y="630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>
                              <a:off x="4300" y="630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4313" y="6318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4313" y="6318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4313" y="6305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H="1" flipV="1">
                              <a:off x="4313" y="6318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 flipV="1">
                              <a:off x="4313" y="6318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 flipH="1" flipV="1">
                              <a:off x="4300" y="6318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4325" y="6318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4300" y="6305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4300" y="6305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Oval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0" y="6979"/>
                              <a:ext cx="2563" cy="57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850" y="7067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5025" y="7266"/>
                              <a:ext cx="128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Centro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Custo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4425" y="700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4425" y="7004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H="1">
                              <a:off x="4438" y="7017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 flipV="1">
                              <a:off x="4438" y="7017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4425" y="700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4425" y="7042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4438" y="700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4425" y="701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4425" y="701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4438" y="700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4438" y="700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4425" y="700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4425" y="7017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4425" y="700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>
                              <a:off x="4425" y="700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>
                              <a:off x="4438" y="7017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4438" y="7017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4438" y="7004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 flipH="1" flipV="1">
                              <a:off x="4438" y="7017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 flipH="1" flipV="1">
                              <a:off x="4438" y="7017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 flipH="1" flipV="1">
                              <a:off x="4425" y="7017"/>
                              <a:ext cx="75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 flipH="1" flipV="1">
                              <a:off x="4450" y="7017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4425" y="7004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4425" y="7004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Oval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5" y="7691"/>
                              <a:ext cx="2563" cy="56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4725" y="7778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5238" y="7978"/>
                              <a:ext cx="63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Agência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4300" y="7716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>
                              <a:off x="4300" y="7716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>
                              <a:off x="4313" y="7728"/>
                              <a:ext cx="3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V="1">
                              <a:off x="4313" y="7728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4300" y="771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4300" y="7753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4313" y="7716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4300" y="772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4300" y="772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4313" y="7716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4313" y="7716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4300" y="771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4300" y="7728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4300" y="7716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>
                              <a:off x="4300" y="771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>
                              <a:off x="4313" y="7728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4313" y="7728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4313" y="7716"/>
                              <a:ext cx="62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4313" y="7728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 flipV="1">
                              <a:off x="4313" y="7728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 flipH="1" flipV="1">
                              <a:off x="4300" y="7728"/>
                              <a:ext cx="75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 flipH="1" flipV="1">
                              <a:off x="4325" y="7728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4300" y="7716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4300" y="7716"/>
                              <a:ext cx="6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Freeform 131"/>
                          <wps:cNvSpPr>
                            <a:spLocks/>
                          </wps:cNvSpPr>
                          <wps:spPr bwMode="auto">
                            <a:xfrm>
                              <a:off x="6638" y="5344"/>
                              <a:ext cx="875" cy="1061"/>
                            </a:xfrm>
                            <a:custGeom>
                              <a:avLst/>
                              <a:gdLst>
                                <a:gd name="T0" fmla="*/ 0 w 875"/>
                                <a:gd name="T1" fmla="*/ 1061 h 1061"/>
                                <a:gd name="T2" fmla="*/ 875 w 875"/>
                                <a:gd name="T3" fmla="*/ 1061 h 1061"/>
                                <a:gd name="T4" fmla="*/ 875 w 875"/>
                                <a:gd name="T5" fmla="*/ 0 h 10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75" h="1061">
                                  <a:moveTo>
                                    <a:pt x="0" y="1061"/>
                                  </a:moveTo>
                                  <a:lnTo>
                                    <a:pt x="875" y="1061"/>
                                  </a:lnTo>
                                  <a:lnTo>
                                    <a:pt x="875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Line 132"/>
                          <wps:cNvCnPr/>
                          <wps:spPr bwMode="auto">
                            <a:xfrm flipH="1">
                              <a:off x="7463" y="5344"/>
                              <a:ext cx="50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>
                              <a:off x="7513" y="5344"/>
                              <a:ext cx="50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5363" y="4757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5363" y="4757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>
                              <a:off x="5375" y="4769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V="1">
                              <a:off x="5375" y="4769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5363" y="4757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5363" y="4794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5375" y="4757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5363" y="4769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5363" y="4769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5375" y="4757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5375" y="4757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5363" y="4757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5363" y="4769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5363" y="4757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>
                              <a:off x="5363" y="4757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5375" y="476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5375" y="476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5375" y="4757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5375" y="476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 flipV="1">
                              <a:off x="5375" y="4769"/>
                              <a:ext cx="63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H="1" flipV="1">
                              <a:off x="5363" y="4769"/>
                              <a:ext cx="75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 flipH="1" flipV="1">
                              <a:off x="5388" y="4769"/>
                              <a:ext cx="62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5363" y="4757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5363" y="4757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13" y="5531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Freeform 159"/>
                          <wps:cNvSpPr>
                            <a:spLocks/>
                          </wps:cNvSpPr>
                          <wps:spPr bwMode="auto">
                            <a:xfrm>
                              <a:off x="6875" y="5344"/>
                              <a:ext cx="1338" cy="1823"/>
                            </a:xfrm>
                            <a:custGeom>
                              <a:avLst/>
                              <a:gdLst>
                                <a:gd name="T0" fmla="*/ 0 w 1338"/>
                                <a:gd name="T1" fmla="*/ 1823 h 1823"/>
                                <a:gd name="T2" fmla="*/ 1338 w 1338"/>
                                <a:gd name="T3" fmla="*/ 1823 h 1823"/>
                                <a:gd name="T4" fmla="*/ 1338 w 1338"/>
                                <a:gd name="T5" fmla="*/ 0 h 18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338" h="1823">
                                  <a:moveTo>
                                    <a:pt x="0" y="1823"/>
                                  </a:moveTo>
                                  <a:lnTo>
                                    <a:pt x="1338" y="1823"/>
                                  </a:lnTo>
                                  <a:lnTo>
                                    <a:pt x="1338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Line 160"/>
                          <wps:cNvCnPr/>
                          <wps:spPr bwMode="auto">
                            <a:xfrm flipH="1">
                              <a:off x="8163" y="5344"/>
                              <a:ext cx="50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8213" y="5344"/>
                              <a:ext cx="50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6063" y="51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>
                              <a:off x="6063" y="5131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H="1">
                              <a:off x="6075" y="5144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 flipV="1">
                              <a:off x="6075" y="5144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6063" y="513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6063" y="5169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6075" y="51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6063" y="5144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6063" y="5144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6075" y="51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6075" y="51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6063" y="513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6063" y="5144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6063" y="51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 flipH="1">
                              <a:off x="6063" y="513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>
                              <a:off x="6075" y="5144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6075" y="5144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6075" y="5131"/>
                              <a:ext cx="63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6075" y="5144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6075" y="5144"/>
                              <a:ext cx="63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6063" y="5144"/>
                              <a:ext cx="75" cy="7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 flipH="1" flipV="1">
                              <a:off x="6088" y="5144"/>
                              <a:ext cx="62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6063" y="5131"/>
                              <a:ext cx="0" cy="6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6063" y="513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7413" y="6717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423F" w:rsidRDefault="0039423F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Freeform 187"/>
                          <wps:cNvSpPr>
                            <a:spLocks/>
                          </wps:cNvSpPr>
                          <wps:spPr bwMode="auto">
                            <a:xfrm>
                              <a:off x="6838" y="5356"/>
                              <a:ext cx="1737" cy="2622"/>
                            </a:xfrm>
                            <a:custGeom>
                              <a:avLst/>
                              <a:gdLst>
                                <a:gd name="T0" fmla="*/ 0 w 1737"/>
                                <a:gd name="T1" fmla="*/ 2622 h 2622"/>
                                <a:gd name="T2" fmla="*/ 1737 w 1737"/>
                                <a:gd name="T3" fmla="*/ 2622 h 2622"/>
                                <a:gd name="T4" fmla="*/ 1600 w 1737"/>
                                <a:gd name="T5" fmla="*/ 0 h 26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37" h="2622">
                                  <a:moveTo>
                                    <a:pt x="0" y="2622"/>
                                  </a:moveTo>
                                  <a:lnTo>
                                    <a:pt x="1737" y="2622"/>
                                  </a:lnTo>
                                  <a:lnTo>
                                    <a:pt x="1600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Line 188"/>
                          <wps:cNvCnPr/>
                          <wps:spPr bwMode="auto">
                            <a:xfrm flipH="1">
                              <a:off x="8388" y="5356"/>
                              <a:ext cx="50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8438" y="5356"/>
                              <a:ext cx="50" cy="100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6363" y="553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>
                              <a:off x="6363" y="5531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H="1">
                              <a:off x="6375" y="5543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 flipV="1">
                              <a:off x="6375" y="5543"/>
                              <a:ext cx="0" cy="3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6363" y="553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6363" y="5568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6375" y="553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6363" y="554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6363" y="554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6375" y="553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6375" y="553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6363" y="553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6363" y="5543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6363" y="5531"/>
                              <a:ext cx="0" cy="6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>
                              <a:off x="6363" y="5531"/>
                              <a:ext cx="6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4048125" y="35198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 flipH="1" flipV="1">
                            <a:off x="4048125" y="35198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 flipH="1" flipV="1">
                            <a:off x="4048125" y="3512185"/>
                            <a:ext cx="40005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 flipH="1" flipV="1">
                            <a:off x="4048125" y="35198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 flipH="1" flipV="1">
                            <a:off x="4048125" y="3519805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 flipH="1" flipV="1">
                            <a:off x="4040505" y="3519805"/>
                            <a:ext cx="47625" cy="476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 flipH="1" flipV="1">
                            <a:off x="4056380" y="3519805"/>
                            <a:ext cx="3937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>
                            <a:off x="4040505" y="351218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>
                            <a:off x="4040505" y="351218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4953000" y="477266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738630" y="15875"/>
                            <a:ext cx="1571625" cy="952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738630" y="102870"/>
                            <a:ext cx="3928745" cy="8801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2976880" y="206375"/>
                            <a:ext cx="14484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219 -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Oval 219"/>
                        <wps:cNvSpPr>
                          <a:spLocks noChangeArrowheads="1"/>
                        </wps:cNvSpPr>
                        <wps:spPr bwMode="auto">
                          <a:xfrm>
                            <a:off x="3992880" y="388620"/>
                            <a:ext cx="1492250" cy="3644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4326255" y="443865"/>
                            <a:ext cx="834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3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4262755" y="570865"/>
                            <a:ext cx="9632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Relacao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Vinculo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4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1968500" y="316865"/>
                            <a:ext cx="1555750" cy="3568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2278380" y="372745"/>
                            <a:ext cx="8991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Validar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2246630" y="499745"/>
                            <a:ext cx="10274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Negócios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Line 225"/>
                        <wps:cNvCnPr/>
                        <wps:spPr bwMode="auto">
                          <a:xfrm flipH="1" flipV="1">
                            <a:off x="2587625" y="673735"/>
                            <a:ext cx="8255" cy="137160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 flipH="1">
                            <a:off x="2555875" y="673735"/>
                            <a:ext cx="31750" cy="6350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>
                            <a:off x="2587625" y="673735"/>
                            <a:ext cx="31750" cy="6350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2135505" y="175196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1" name="Line 229"/>
                        <wps:cNvCnPr/>
                        <wps:spPr bwMode="auto">
                          <a:xfrm flipV="1">
                            <a:off x="3532505" y="745490"/>
                            <a:ext cx="1166495" cy="144272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 flipH="1">
                            <a:off x="4635500" y="745490"/>
                            <a:ext cx="63500" cy="3175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H="1">
                            <a:off x="4683125" y="745490"/>
                            <a:ext cx="15875" cy="7112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3778250" y="194246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9423F" w:rsidRDefault="0039423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35" o:spid="_x0000_s1026" editas="canvas" style="width:453.75pt;height:424.5pt;mso-position-horizontal-relative:char;mso-position-vertical-relative:line" coordsize="57626,5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53911;visibility:visible;mso-wrap-style:square">
                  <v:fill o:detectmouseclick="t"/>
                  <v:path o:connecttype="none"/>
                </v:shape>
                <v:group id="Group 205" o:spid="_x0000_s1028" style="position:absolute;left:476;top:12922;width:56991;height:40830" coordorigin="75,2035" coordsize="8975,6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2625;top:2035;width:2563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2625;top:2172;width:6425;height:31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3525;top:2335;width:525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Efetivar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Exercício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Admitido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Emprego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Natureza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Temporári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513;top:2884;width:225;height: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line id="Line 9" o:spid="_x0000_s1033" style="position:absolute;visibility:visible;mso-wrap-style:square" from="625,3109" to="625,3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  <v:line id="Line 10" o:spid="_x0000_s1034" style="position:absolute;visibility:visible;mso-wrap-style:square" from="500,3196" to="763,3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line id="Line 11" o:spid="_x0000_s1035" style="position:absolute;flip:x;visibility:visible;mso-wrap-style:square" from="475,3334" to="625,3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  <v:line id="Line 12" o:spid="_x0000_s1036" style="position:absolute;visibility:visible;mso-wrap-style:square" from="625,3334" to="775,35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  <v:rect id="Rectangle 13" o:spid="_x0000_s1037" style="position:absolute;left:75;top:3558;width:89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4" o:spid="_x0000_s1038" style="position:absolute;visibility:visible;mso-wrap-style:square" from="825,3196" to="2625,3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/CvcMAAADbAAAADwAAAGRycy9kb3ducmV2LnhtbERPS2vCQBC+F/oflil4Kbqx4oPUjaQF&#10;Mb3ZKNLjkJ3mYXY2ZFdN/323IPQ2H99z1pvBtOJKvastK5hOIhDEhdU1lwqOh+14BcJ5ZI2tZVLw&#10;Qw42yePDGmNtb/xJ19yXIoSwi1FB5X0XS+mKigy6ie2IA/dte4M+wL6UusdbCDetfImihTRYc2io&#10;sKP3iopzfjEKmuzrbZp2z7PzNlukacPz3Wn/odToaUhfQXga/L/47s50mL+Ev1/CATL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fwr3DAAAA2wAAAA8AAAAAAAAAAAAA&#10;AAAAoQIAAGRycy9kb3ducmV2LnhtbFBLBQYAAAAABAAEAPkAAACRAwAAAAA=&#10;" strokecolor="#903" strokeweight="36e-5mm"/>
                  <v:oval id="Oval 15" o:spid="_x0000_s1039" style="position:absolute;left:3100;top:3209;width:2650;height:9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3588;top:3359;width:164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Efetivar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Exercício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7" o:spid="_x0000_s1041" style="position:absolute;left:3575;top:3558;width:166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Admitido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Caráter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" o:spid="_x0000_s1042" style="position:absolute;left:3975;top:3758;width:92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Temporário</w:t>
                          </w:r>
                          <w:proofErr w:type="spellEnd"/>
                        </w:p>
                      </w:txbxContent>
                    </v:textbox>
                  </v:rect>
                  <v:oval id="Oval 19" o:spid="_x0000_s1043" style="position:absolute;left:6288;top:3209;width:2650;height:9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6888;top:3359;width:139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Candidatos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" o:spid="_x0000_s1045" style="position:absolute;left:7063;top:3558;width:103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para</w:t>
                          </w:r>
                          <w:proofErr w:type="spellEnd"/>
                          <w:proofErr w:type="gram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Efetivar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" o:spid="_x0000_s1046" style="position:absolute;left:7025;top:3758;width:120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Exercício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- ACT</w:t>
                          </w:r>
                        </w:p>
                      </w:txbxContent>
                    </v:textbox>
                  </v:rect>
                  <v:rect id="Rectangle 23" o:spid="_x0000_s1047" style="position:absolute;left:3800;top:5693;width:1450;height:1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  <v:rect id="Rectangle 24" o:spid="_x0000_s1048" style="position:absolute;left:3800;top:5831;width:3625;height:2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ip8EA&#10;AADbAAAADwAAAGRycy9kb3ducmV2LnhtbESPzYoCMRCE74LvEFrYi2hmPegyThR3YWEvIuo+QDtp&#10;5zedIYk6vr0RBI9FVX1FZevetOJKzleWFXxOExDEudUVFwr+j7+TLxA+IGtsLZOCO3lYr4aDDFNt&#10;b7yn6yEUIkLYp6igDKFLpfR5SQb91HbE0TtbZzBE6QqpHd4i3LRyliRzabDiuFBiRz8l5c3hYhRs&#10;GunHTU6+3l4Wu3puXY3fJ6U+Rv1mCSJQH97hV/tPK5gt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BIqfBAAAA2wAAAA8AAAAAAAAAAAAAAAAAmAIAAGRycy9kb3du&#10;cmV2LnhtbFBLBQYAAAAABAAEAPUAAACGAwAAAAA=&#10;" fillcolor="#ffc" strokecolor="#903" strokeweight="0"/>
                  <v:rect id="Rectangle 25" o:spid="_x0000_s1049" style="position:absolute;left:4288;top:5993;width:2612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102 -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26" o:spid="_x0000_s1050" style="position:absolute;visibility:visible;mso-wrap-style:square" from="3825,5718" to="3825,5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HuCM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5hn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e4IxAAAANsAAAAPAAAAAAAAAAAA&#10;AAAAAKECAABkcnMvZG93bnJldi54bWxQSwUGAAAAAAQABAD5AAAAkgMAAAAA&#10;" strokeweight="0"/>
                  <v:line id="Line 27" o:spid="_x0000_s1051" style="position:absolute;visibility:visible;mso-wrap-style:square" from="3825,5718" to="3875,5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RSM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K6P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gy0UjAAAAA2wAAAA8AAAAAAAAAAAAAAAAA&#10;oQIAAGRycy9kb3ducmV2LnhtbFBLBQYAAAAABAAEAPkAAACOAwAAAAA=&#10;" strokeweight="0"/>
                  <v:line id="Line 28" o:spid="_x0000_s1052" style="position:absolute;flip:x;visibility:visible;mso-wrap-style:square" from="3838,5731" to="3875,5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6rWsUAAADbAAAADwAAAGRycy9kb3ducmV2LnhtbESPQWsCMRSE70L/Q3iF3jSrhSpbo0il&#10;RQQr2nro7bl53V3cvCxJdNN/bwqCx2FmvmGm82gacSHna8sKhoMMBHFhdc2lgu+v9/4EhA/IGhvL&#10;pOCPPMxnD70p5tp2vKPLPpQiQdjnqKAKoc2l9EVFBv3AtsTJ+7XOYEjSlVI77BLcNHKUZS/SYM1p&#10;ocKW3ioqTvuzUbD7HPPRfZzjKR67zfbnUK4Py4VST49x8QoiUAz38K290gqeh/D/Jf0AObs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6rWsUAAADbAAAADwAAAAAAAAAA&#10;AAAAAAChAgAAZHJzL2Rvd25yZXYueG1sUEsFBgAAAAAEAAQA+QAAAJMDAAAAAA==&#10;" strokeweight="0"/>
                  <v:line id="Line 29" o:spid="_x0000_s1053" style="position:absolute;flip:y;visibility:visible;mso-wrap-style:square" from="3838,5731" to="3838,5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w1LcUAAADbAAAADwAAAGRycy9kb3ducmV2LnhtbESPQWsCMRSE74L/ITyhN83WQpWtUaSl&#10;RQQr2nro7bl53V3cvCxJdNN/bwqCx2FmvmFmi2gacSHna8sKHkcZCOLC6ppLBd9f78MpCB+QNTaW&#10;ScEfeVjM+70Z5tp2vKPLPpQiQdjnqKAKoc2l9EVFBv3ItsTJ+7XOYEjSlVI77BLcNHKcZc/SYM1p&#10;ocKWXisqTvuzUbD7nPDRfZzjKR67zfbnUK4Pb0ulHgZx+QIiUAz38K290gqexv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/w1LcUAAADbAAAADwAAAAAAAAAA&#10;AAAAAAChAgAAZHJzL2Rvd25yZXYueG1sUEsFBgAAAAAEAAQA+QAAAJMDAAAAAA==&#10;" strokeweight="0"/>
                  <v:line id="Line 30" o:spid="_x0000_s1054" style="position:absolute;visibility:visible;mso-wrap-style:square" from="3825,5718" to="3888,5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1" o:spid="_x0000_s1055" style="position:absolute;visibility:visible;mso-wrap-style:square" from="3825,5756" to="3825,5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line id="Line 32" o:spid="_x0000_s1056" style="position:absolute;visibility:visible;mso-wrap-style:square" from="3838,5718" to="3838,5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Vy0M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RXLQxAAAANsAAAAPAAAAAAAAAAAA&#10;AAAAAKECAABkcnMvZG93bnJldi54bWxQSwUGAAAAAAQABAD5AAAAkgMAAAAA&#10;" strokeweight="0"/>
                  <v:line id="Line 33" o:spid="_x0000_s1057" style="position:absolute;visibility:visible;mso-wrap-style:square" from="3825,5731" to="3888,5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  <v:line id="Line 34" o:spid="_x0000_s1058" style="position:absolute;visibility:visible;mso-wrap-style:square" from="3825,5731" to="3888,5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  <v:line id="Line 35" o:spid="_x0000_s1059" style="position:absolute;visibility:visible;mso-wrap-style:square" from="3838,5718" to="3838,5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  <v:line id="Line 36" o:spid="_x0000_s1060" style="position:absolute;visibility:visible;mso-wrap-style:square" from="3838,5718" to="3838,5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  <v:line id="Line 37" o:spid="_x0000_s1061" style="position:absolute;visibility:visible;mso-wrap-style:square" from="3825,5718" to="3888,5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  <v:line id="Line 38" o:spid="_x0000_s1062" style="position:absolute;visibility:visible;mso-wrap-style:square" from="3825,5731" to="3888,5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3825,5718" to="3825,5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flip:x;visibility:visible;mso-wrap-style:square" from="3825,5718" to="3888,5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jy8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248vGAAAA2wAAAA8AAAAAAAAA&#10;AAAAAAAAoQIAAGRycy9kb3ducmV2LnhtbFBLBQYAAAAABAAEAPkAAACUAwAAAAA=&#10;" strokeweight="0"/>
                  <v:line id="Line 41" o:spid="_x0000_s1065" style="position:absolute;visibility:visible;mso-wrap-style:square" from="3838,5731" to="3900,5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rLNcMAAADbAAAADwAAAGRycy9kb3ducmV2LnhtbESPUUvDQBCE3wX/w7GCL9JeGmKV2Gup&#10;oiD41NYfsM2tSTC3F+626fXfe4Lg4zAz3zCrTXKDmijE3rOBxbwARdx423Nr4PPwNnsEFQXZ4uCZ&#10;DFwowmZ9fbXC2voz72jaS6syhGONBjqRsdY6Nh05jHM/EmfvyweHkmVotQ14znA36LIoltphz3mh&#10;w5FeOmq+9ydnQPpLWT5PQT6q4TWl011o7x+OxtzepO0TKKEk/+G/9rs1UFXw+yX/AL3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qyzXDAAAA2wAAAA8AAAAAAAAAAAAA&#10;AAAAoQIAAGRycy9kb3ducmV2LnhtbFBLBQYAAAAABAAEAPkAAACRAwAAAAA=&#10;" strokeweight="69e-5mm"/>
                  <v:line id="Line 42" o:spid="_x0000_s1066" style="position:absolute;flip:x y;visibility:visible;mso-wrap-style:square" from="3838,5731" to="3900,5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wpqM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3gZQ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cKajDAAAA2wAAAA8AAAAAAAAAAAAA&#10;AAAAoQIAAGRycy9kb3ducmV2LnhtbFBLBQYAAAAABAAEAPkAAACRAwAAAAA=&#10;" strokeweight="0"/>
                  <v:line id="Line 43" o:spid="_x0000_s1067" style="position:absolute;flip:x y;visibility:visible;mso-wrap-style:square" from="3838,5718" to="3900,5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6338IAAADbAAAADwAAAGRycy9kb3ducmV2LnhtbESPQWsCMRSE74X+h/CEXopm28p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6338IAAADbAAAADwAAAAAAAAAAAAAA&#10;AAChAgAAZHJzL2Rvd25yZXYueG1sUEsFBgAAAAAEAAQA+QAAAJADAAAAAA==&#10;" strokeweight="0"/>
                  <v:line id="Line 44" o:spid="_x0000_s1068" style="position:absolute;flip:x y;visibility:visible;mso-wrap-style:square" from="3838,5731" to="3900,5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ISRM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CEkTDAAAA2wAAAA8AAAAAAAAAAAAA&#10;AAAAoQIAAGRycy9kb3ducmV2LnhtbFBLBQYAAAAABAAEAPkAAACRAwAAAAA=&#10;" strokeweight="0"/>
                  <v:line id="Line 45" o:spid="_x0000_s1069" style="position:absolute;flip:x y;visibility:visible;mso-wrap-style:square" from="3838,5731" to="3900,5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  <v:line id="Line 46" o:spid="_x0000_s1070" style="position:absolute;flip:x y;visibility:visible;mso-wrap-style:square" from="3825,5731" to="3900,5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  <v:line id="Line 47" o:spid="_x0000_s1071" style="position:absolute;flip:x y;visibility:visible;mso-wrap-style:square" from="3850,5731" to="3913,5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  <v:line id="Line 48" o:spid="_x0000_s1072" style="position:absolute;visibility:visible;mso-wrap-style:square" from="3825,5718" to="3825,5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3825,5718" to="3888,5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oval id="Oval 50" o:spid="_x0000_s1074" style="position:absolute;left:4275;top:6280;width:2563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imcQA&#10;AADbAAAADwAAAGRycy9kb3ducmV2LnhtbESPzWsCMRTE70L/h/AKvWm2fpSyGqUUBKGH+tFDj8/N&#10;cze4eUk3UeN/3wiCx2FmfsPMFsm24kxdMI4VvA4KEMSV04ZrBT+7Zf8dRIjIGlvHpOBKARbzp94M&#10;S+0uvKHzNtYiQziUqKCJ0ZdShqohi2HgPHH2Dq6zGLPsaqk7vGS4beWwKN6kRcN5oUFPnw1Vx+3J&#10;KvB+PR6n9G3CMB3+zBfvN9ffvVIvz+ljCiJSio/wvb3SCiYjuH3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4pnEAAAA2wAAAA8AAAAAAAAAAAAAAAAAmAIAAGRycy9k&#10;b3ducmV2LnhtbFBLBQYAAAAABAAEAPUAAACJAwAAAAA=&#10;" fillcolor="#ffc" strokecolor="#903" strokeweight="0"/>
                  <v:rect id="Rectangle 51" o:spid="_x0000_s1075" style="position:absolute;left:4725;top:6368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52" o:spid="_x0000_s1076" style="position:absolute;left:5150;top:6567;width:81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Candidato</w:t>
                          </w:r>
                          <w:proofErr w:type="spellEnd"/>
                        </w:p>
                      </w:txbxContent>
                    </v:textbox>
                  </v:rect>
                  <v:line id="Line 53" o:spid="_x0000_s1077" style="position:absolute;visibility:visible;mso-wrap-style:square" from="4300,6305" to="4300,6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  <v:line id="Line 54" o:spid="_x0000_s1078" style="position:absolute;visibility:visible;mso-wrap-style:square" from="4300,6305" to="4350,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Ssn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4Rj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ErJzDAAAA2wAAAA8AAAAAAAAAAAAA&#10;AAAAoQIAAGRycy9kb3ducmV2LnhtbFBLBQYAAAAABAAEAPkAAACRAwAAAAA=&#10;" strokeweight="0"/>
                  <v:line id="Line 55" o:spid="_x0000_s1079" style="position:absolute;flip:x;visibility:visible;mso-wrap-style:square" from="4313,6318" to="4350,6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vnZ8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8vnZ8IAAADbAAAADwAAAAAAAAAAAAAA&#10;AAChAgAAZHJzL2Rvd25yZXYueG1sUEsFBgAAAAAEAAQA+QAAAJADAAAAAA==&#10;" strokeweight="0"/>
                  <v:line id="Line 56" o:spid="_x0000_s1080" style="position:absolute;flip:y;visibility:visible;mso-wrap-style:square" from="4313,6318" to="4313,6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dC/M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HQvzGAAAA2wAAAA8AAAAAAAAA&#10;AAAAAAAAoQIAAGRycy9kb3ducmV2LnhtbFBLBQYAAAAABAAEAPkAAACUAwAAAAA=&#10;" strokeweight="0"/>
                  <v:line id="Line 57" o:spid="_x0000_s1081" style="position:absolute;visibility:visible;mso-wrap-style:square" from="4300,6305" to="4363,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2" style="position:absolute;visibility:visible;mso-wrap-style:square" from="4300,6343" to="4300,6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3" style="position:absolute;visibility:visible;mso-wrap-style:square" from="4313,6305" to="4313,6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4" style="position:absolute;visibility:visible;mso-wrap-style:square" from="4300,6318" to="4363,6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4300,6318" to="4363,6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6" style="position:absolute;visibility:visible;mso-wrap-style:square" from="4313,6305" to="4313,6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7" style="position:absolute;visibility:visible;mso-wrap-style:square" from="4313,6305" to="4313,6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8" style="position:absolute;visibility:visible;mso-wrap-style:square" from="4300,6305" to="4363,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9" style="position:absolute;visibility:visible;mso-wrap-style:square" from="4300,6318" to="4363,6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4300,6305" to="4300,6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flip:x;visibility:visible;mso-wrap-style:square" from="4300,6305" to="4363,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i3AcIAAADbAAAADwAAAGRycy9kb3ducmV2LnhtbERPTWsCMRC9C/6HMIXeNFsPVbZGEcVS&#10;ClW09dDbuBl3FzeTJYlu/PfmIHh8vO/pPJpGXMn52rKCt2EGgriwuuZSwd/vejAB4QOyxsYyKbiR&#10;h/ms35tirm3HO7ruQylSCPscFVQhtLmUvqjIoB/aljhxJ+sMhgRdKbXDLoWbRo6y7F0arDk1VNjS&#10;sqLivL8YBbvNmI/u8xLP8dj9bP8P5fdhtVDq9SUuPkAEiuEpfri/tIJxWp++pB8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i3AcIAAADbAAAADwAAAAAAAAAAAAAA&#10;AAChAgAAZHJzL2Rvd25yZXYueG1sUEsFBgAAAAAEAAQA+QAAAJADAAAAAA==&#10;" strokeweight="0"/>
                  <v:line id="Line 68" o:spid="_x0000_s1092" style="position:absolute;visibility:visible;mso-wrap-style:square" from="4313,6318" to="4375,6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GiEMQAAADbAAAADwAAAGRycy9kb3ducmV2LnhtbESPUUsDMRCE3wv+h7CCL8XmethWzqZF&#10;RaHQp1Z/wHpZ7w4vmyPZXtN/bwqCj8PMfMOst8n1aqQQO88G5rMCFHHtbceNgc+P9/tHUFGQLfae&#10;ycCFImw3N5M1Vtaf+UDjURqVIRwrNNCKDJXWsW7JYZz5gTh73z44lCxDo23Ac4a7XpdFsdQOO84L&#10;LQ702lL9czw5A9JdyvJlDLJ/6N9SOk1Ds1h9GXN3m56fQAkl+Q//tXfWwGoO1y/5B+j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aIQxAAAANsAAAAPAAAAAAAAAAAA&#10;AAAAAKECAABkcnMvZG93bnJldi54bWxQSwUGAAAAAAQABAD5AAAAkgMAAAAA&#10;" strokeweight="69e-5mm"/>
                  <v:line id="Line 69" o:spid="_x0000_s1093" style="position:absolute;flip:x y;visibility:visible;mso-wrap-style:square" from="4313,6318" to="4375,6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4" style="position:absolute;flip:x y;visibility:visible;mso-wrap-style:square" from="4313,6305" to="4375,6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5" style="position:absolute;flip:x y;visibility:visible;mso-wrap-style:square" from="4313,6318" to="4375,6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2" o:spid="_x0000_s1096" style="position:absolute;flip:x y;visibility:visible;mso-wrap-style:square" from="4313,6318" to="4375,6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3" o:spid="_x0000_s1097" style="position:absolute;flip:x y;visibility:visible;mso-wrap-style:square" from="4300,6318" to="4375,6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  <v:line id="Line 74" o:spid="_x0000_s1098" style="position:absolute;flip:x y;visibility:visible;mso-wrap-style:square" from="4325,6318" to="4388,6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  <v:line id="Line 75" o:spid="_x0000_s1099" style="position:absolute;visibility:visible;mso-wrap-style:square" from="4300,6305" to="4300,6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4300,6305" to="4363,6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oval id="Oval 77" o:spid="_x0000_s1101" style="position:absolute;left:4400;top:6979;width:2563;height: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FQqcEA&#10;AADbAAAADwAAAGRycy9kb3ducmV2LnhtbERPz2vCMBS+D/wfwhN2m6kiQ2qjiDAY7LDV7bDjs3lt&#10;g81LbDJN//vlMNjx4/td7ZMdxI3GYBwrWC4KEMSN04Y7BV+fL08bECEiaxwck4KJAux3s4cKS+3u&#10;XNPtFDuRQziUqKCP0ZdShqYni2HhPHHmWjdajBmOndQj3nO4HeSqKJ6lRcO5oUdPx56ay+nHKvD+&#10;Y71O6d2EVWqv5o3P9fR9Vupxng5bEJFS/Bf/uV+1gk1en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ShUKnBAAAA2wAAAA8AAAAAAAAAAAAAAAAAmAIAAGRycy9kb3du&#10;cmV2LnhtbFBLBQYAAAAABAAEAPUAAACGAwAAAAA=&#10;" fillcolor="#ffc" strokecolor="#903" strokeweight="0"/>
                  <v:rect id="Rectangle 78" o:spid="_x0000_s1102" style="position:absolute;left:4850;top:7067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79" o:spid="_x0000_s1103" style="position:absolute;left:5025;top:7266;width:128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K46cEA&#10;AADb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oocXl/SD5D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iuOnBAAAA2wAAAA8AAAAAAAAAAAAAAAAAmAIAAGRycy9kb3du&#10;cmV2LnhtbFBLBQYAAAAABAAEAPUAAACG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Centro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Custo</w:t>
                          </w:r>
                          <w:proofErr w:type="spellEnd"/>
                        </w:p>
                      </w:txbxContent>
                    </v:textbox>
                  </v:rect>
                  <v:line id="Line 80" o:spid="_x0000_s1104" style="position:absolute;visibility:visible;mso-wrap-style:square" from="4425,7004" to="4425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  <v:line id="Line 81" o:spid="_x0000_s1105" style="position:absolute;visibility:visible;mso-wrap-style:square" from="4425,7004" to="4475,7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  <v:line id="Line 82" o:spid="_x0000_s1106" style="position:absolute;flip:x;visibility:visible;mso-wrap-style:square" from="4438,7017" to="4475,7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pkvsUAAADbAAAADwAAAGRycy9kb3ducmV2LnhtbESPQWsCMRSE74L/IbxCb5qt0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6pkvsUAAADbAAAADwAAAAAAAAAA&#10;AAAAAAChAgAAZHJzL2Rvd25yZXYueG1sUEsFBgAAAAAEAAQA+QAAAJMDAAAAAA==&#10;" strokeweight="0"/>
                  <v:line id="Line 83" o:spid="_x0000_s1107" style="position:absolute;flip:y;visibility:visible;mso-wrap-style:square" from="4438,7017" to="4438,7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j6ycUAAADbAAAADwAAAGRycy9kb3ducmV2LnhtbESPT2sCMRTE7wW/Q3iCt5ptD1ZWo0jF&#10;IoVa/Hfo7bl53V3cvCxJdNNvbwqCx2FmfsNM59E04krO15YVvAwzEMSF1TWXCg771fMYhA/IGhvL&#10;pOCPPMxnvacp5tp2vKXrLpQiQdjnqKAKoc2l9EVFBv3QtsTJ+7XOYEjSlVI77BLcNPI1y0bSYM1p&#10;ocKW3isqzruLUbDdvPHJfVziOZ66r++fY/l5XC6UGvTjYgIiUAyP8L291grGI/j/kn6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3j6ycUAAADbAAAADwAAAAAAAAAA&#10;AAAAAAChAgAAZHJzL2Rvd25yZXYueG1sUEsFBgAAAAAEAAQA+QAAAJMDAAAAAA==&#10;" strokeweight="0"/>
                  <v:line id="Line 84" o:spid="_x0000_s1108" style="position:absolute;visibility:visible;mso-wrap-style:square" from="4425,7004" to="4488,7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9" style="position:absolute;visibility:visible;mso-wrap-style:square" from="4425,7042" to="4425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10" style="position:absolute;visibility:visible;mso-wrap-style:square" from="4438,7004" to="4438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1" style="position:absolute;visibility:visible;mso-wrap-style:square" from="4425,7017" to="4488,7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4425,7017" to="4488,7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3" style="position:absolute;visibility:visible;mso-wrap-style:square" from="4438,7004" to="4438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4" style="position:absolute;visibility:visible;mso-wrap-style:square" from="4438,7004" to="4438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5" style="position:absolute;visibility:visible;mso-wrap-style:square" from="4425,7004" to="4488,7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6" style="position:absolute;visibility:visible;mso-wrap-style:square" from="4425,7017" to="4488,7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visibility:visible;mso-wrap-style:square" from="4425,7004" to="4425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flip:x;visibility:visible;mso-wrap-style:square" from="4425,7004" to="4488,7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3Jj8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uD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3Jj8UAAADbAAAADwAAAAAAAAAA&#10;AAAAAAChAgAAZHJzL2Rvd25yZXYueG1sUEsFBgAAAAAEAAQA+QAAAJMDAAAAAA==&#10;" strokeweight="0"/>
                  <v:line id="Line 95" o:spid="_x0000_s1119" style="position:absolute;visibility:visible;mso-wrap-style:square" from="4438,7017" to="4500,7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ftd8EAAADbAAAADwAAAGRycy9kb3ducmV2LnhtbERPzUoDMRC+C75DGKEXabMu1bZr06Kl&#10;guDJ2geYbsbdxc1kSabb9O3NQfD48f2vt8n1aqQQO88GHmYFKOLa244bA8evt+kSVBRki71nMnCl&#10;CNvN7c0aK+sv/EnjQRqVQzhWaKAVGSqtY92SwzjzA3Hmvn1wKBmGRtuAlxzuel0WxZN22HFuaHGg&#10;XUv1z+HsDEh3LcvXMcjHvN+ndL4PzePiZMzkLr08gxJK8i/+c79bA6s8Nn/JP0Bv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4R+13wQAAANsAAAAPAAAAAAAAAAAAAAAA&#10;AKECAABkcnMvZG93bnJldi54bWxQSwUGAAAAAAQABAD5AAAAjwMAAAAA&#10;" strokeweight="69e-5mm"/>
                  <v:line id="Line 96" o:spid="_x0000_s1120" style="position:absolute;flip:x y;visibility:visible;mso-wrap-style:square" from="4438,7017" to="4500,7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1" style="position:absolute;flip:x y;visibility:visible;mso-wrap-style:square" from="4438,7004" to="4500,7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2" style="position:absolute;flip:x y;visibility:visible;mso-wrap-style:square" from="4438,7017" to="4500,7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9" o:spid="_x0000_s1123" style="position:absolute;flip:x y;visibility:visible;mso-wrap-style:square" from="4438,7017" to="4500,7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100" o:spid="_x0000_s1124" style="position:absolute;flip:x y;visibility:visible;mso-wrap-style:square" from="4425,7017" to="4500,7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  <v:line id="Line 101" o:spid="_x0000_s1125" style="position:absolute;flip:x y;visibility:visible;mso-wrap-style:square" from="4450,7017" to="4513,7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  <v:line id="Line 102" o:spid="_x0000_s1126" style="position:absolute;visibility:visible;mso-wrap-style:square" from="4425,7004" to="4425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4425,7004" to="4488,7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oval id="Oval 104" o:spid="_x0000_s1128" style="position:absolute;left:4275;top:7691;width:2563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iM4sEA&#10;AADc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L94g99n8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ojOLBAAAA3AAAAA8AAAAAAAAAAAAAAAAAmAIAAGRycy9kb3du&#10;cmV2LnhtbFBLBQYAAAAABAAEAPUAAACGAwAAAAA=&#10;" fillcolor="#ffc" strokecolor="#903" strokeweight="0"/>
                  <v:rect id="Rectangle 105" o:spid="_x0000_s1129" style="position:absolute;left:4725;top:7778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2z6M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6GV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bPowgAAANwAAAAPAAAAAAAAAAAAAAAAAJgCAABkcnMvZG93&#10;bnJldi54bWxQSwUGAAAAAAQABAD1AAAAhwMAAAAA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06" o:spid="_x0000_s1130" style="position:absolute;left:5238;top:7978;width:63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EWc78A&#10;AADcAAAADwAAAGRycy9kb3ducmV2LnhtbERPzWoCMRC+F3yHMEJvNdFDsVujiCBo8eLaBxg2sz+Y&#10;TJYkuuvbm4LQ23x8v7PajM6KO4XYedYwnykQxJU3HTcafi/7jyWImJANWs+k4UERNuvJ2woL4wc+&#10;071MjcghHAvU0KbUF1LGqiWHceZ74szVPjhMGYZGmoBDDndWLpT6lA47zg0t9rRrqbqWN6dBXsr9&#10;sCxtUP5nUZ/s8XCuyWv9Ph233yASjelf/HIfTJ6vvuDvmXy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5IRZzvwAAANwAAAAPAAAAAAAAAAAAAAAAAJgCAABkcnMvZG93bnJl&#10;di54bWxQSwUGAAAAAAQABAD1AAAAhAMAAAAA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Agência</w:t>
                          </w:r>
                          <w:proofErr w:type="spellEnd"/>
                        </w:p>
                      </w:txbxContent>
                    </v:textbox>
                  </v:rect>
                  <v:line id="Line 107" o:spid="_x0000_s1131" style="position:absolute;visibility:visible;mso-wrap-style:square" from="4300,7716" to="4300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  <v:line id="Line 108" o:spid="_x0000_s1132" style="position:absolute;visibility:visible;mso-wrap-style:square" from="4300,7716" to="4350,7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  <v:line id="Line 109" o:spid="_x0000_s1133" style="position:absolute;flip:x;visibility:visible;mso-wrap-style:square" from="4313,7728" to="4350,7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XgdMMAAADcAAAADwAAAGRycy9kb3ducmV2LnhtbERPTWsCMRC9F/ofwgi91aweWtkaRSwt&#10;pVBFrQdv42bcXdxMliS68d8bQfA2j/c542k0jTiT87VlBYN+BoK4sLrmUsH/5ut1BMIHZI2NZVJw&#10;IQ/TyfPTGHNtO17ReR1KkULY56igCqHNpfRFRQZ937bEiTtYZzAk6EqpHXYp3DRymGVv0mDNqaHC&#10;luYVFcf1yShYLd55775P8Rj33d9yty1/t58zpV56cfYBIlAMD/Hd/aPT/MEQbs+kC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l4HTDAAAA3AAAAA8AAAAAAAAAAAAA&#10;AAAAoQIAAGRycy9kb3ducmV2LnhtbFBLBQYAAAAABAAEAPkAAACRAwAAAAA=&#10;" strokeweight="0"/>
                  <v:line id="Line 110" o:spid="_x0000_s1134" style="position:absolute;flip:y;visibility:visible;mso-wrap-style:square" from="4313,7728" to="4313,7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lF78QAAADcAAAADwAAAGRycy9kb3ducmV2LnhtbERPTWsCMRC9C/0PYQq9aVYLVbZGkUqL&#10;CFa09dDbuJnuLm4mSxLd9N+bguBtHu9zpvNoGnEh52vLCoaDDARxYXXNpYLvr/f+BIQPyBoby6Tg&#10;jzzMZw+9Kebadryjyz6UIoWwz1FBFUKbS+mLigz6gW2JE/drncGQoCuldtilcNPIUZa9SIM1p4YK&#10;W3qrqDjtz0bB7nPMR/dxjqd47Dbbn0O5PiwXSj09xsUriEAx3MU390qn+cNn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aUXvxAAAANwAAAAPAAAAAAAAAAAA&#10;AAAAAKECAABkcnMvZG93bnJldi54bWxQSwUGAAAAAAQABAD5AAAAkgMAAAAA&#10;" strokeweight="0"/>
                  <v:line id="Line 111" o:spid="_x0000_s1135" style="position:absolute;visibility:visible;mso-wrap-style:square" from="4300,7716" to="4363,7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6" style="position:absolute;visibility:visible;mso-wrap-style:square" from="4300,7753" to="4300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7" style="position:absolute;visibility:visible;mso-wrap-style:square" from="4313,7716" to="4313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8" style="position:absolute;visibility:visible;mso-wrap-style:square" from="4300,7728" to="4363,7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4300,7728" to="4363,7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4313,7716" to="4313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1" style="position:absolute;visibility:visible;mso-wrap-style:square" from="4313,7716" to="4313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2" style="position:absolute;visibility:visible;mso-wrap-style:square" from="4300,7716" to="4363,7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3" style="position:absolute;visibility:visible;mso-wrap-style:square" from="4300,7728" to="4363,7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4300,7716" to="4300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flip:x;visibility:visible;mso-wrap-style:square" from="4300,7716" to="4363,7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wXJs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7BcmxAAAANwAAAAPAAAAAAAAAAAA&#10;AAAAAKECAABkcnMvZG93bnJldi54bWxQSwUGAAAAAAQABAD5AAAAkgMAAAAA&#10;" strokeweight="0"/>
                  <v:line id="Line 122" o:spid="_x0000_s1146" style="position:absolute;visibility:visible;mso-wrap-style:square" from="4313,7728" to="4375,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FT1sIAAADcAAAADwAAAGRycy9kb3ducmV2LnhtbERPzUoDMRC+C75DGKEXabNdrJW1aalS&#10;QfDU2geYbsbdxc1kSabb9O2NIHibj+93VpvkejVSiJ1nA/NZAYq49rbjxsDx8236BCoKssXeMxm4&#10;UoTN+vZmhZX1F97TeJBG5RCOFRpoRYZK61i35DDO/ECcuS8fHEqGodE24CWHu16XRfGoHXacG1oc&#10;6LWl+vtwdgaku5blyxjk46HfpXS+D81ieTJmcpe2z6CEkvyL/9zvNs8vF/D7TL5Ar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kFT1sIAAADcAAAADwAAAAAAAAAAAAAA&#10;AAChAgAAZHJzL2Rvd25yZXYueG1sUEsFBgAAAAAEAAQA+QAAAJADAAAAAA==&#10;" strokeweight="69e-5mm"/>
                  <v:line id="Line 123" o:spid="_x0000_s1147" style="position:absolute;flip:x y;visibility:visible;mso-wrap-style:square" from="4313,7728" to="4375,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8" style="position:absolute;flip:x y;visibility:visible;mso-wrap-style:square" from="4313,7716" to="4375,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9" style="position:absolute;flip:x y;visibility:visible;mso-wrap-style:square" from="4313,7728" to="4375,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50" style="position:absolute;flip:x y;visibility:visible;mso-wrap-style:square" from="4313,7728" to="4375,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7" o:spid="_x0000_s1151" style="position:absolute;flip:x y;visibility:visible;mso-wrap-style:square" from="4300,7728" to="4375,7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L8s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VwvyxAAAANwAAAAPAAAAAAAAAAAA&#10;AAAAAKECAABkcnMvZG93bnJldi54bWxQSwUGAAAAAAQABAD5AAAAkgMAAAAA&#10;" strokeweight="0"/>
                  <v:line id="Line 128" o:spid="_x0000_s1152" style="position:absolute;flip:x y;visibility:visible;mso-wrap-style:square" from="4325,7728" to="4388,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ua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QM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kbrmnAAAAA3AAAAA8AAAAAAAAAAAAAAAAA&#10;oQIAAGRycy9kb3ducmV2LnhtbFBLBQYAAAAABAAEAPkAAACOAwAAAAA=&#10;" strokeweight="0"/>
                  <v:line id="Line 129" o:spid="_x0000_s1153" style="position:absolute;visibility:visible;mso-wrap-style:square" from="4300,7716" to="4300,7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4300,7716" to="4363,7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shape id="Freeform 131" o:spid="_x0000_s1155" style="position:absolute;left:6638;top:5344;width:875;height:1061;visibility:visible;mso-wrap-style:square;v-text-anchor:top" coordsize="875,10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UeasEA&#10;AADcAAAADwAAAGRycy9kb3ducmV2LnhtbERPTYvCMBC9L/gfwgje1nS1iFSjLAvKghetgh7HZmyL&#10;zaQ00dZ/bwTB2zze58yXnanEnRpXWlbwM4xAEGdWl5wrOOxX31MQziNrrCyTggc5WC56X3NMtG15&#10;R/fU5yKEsEtQQeF9nUjpsoIMuqGtiQN3sY1BH2CTS91gG8JNJUdRNJEGSw4NBdb0V1B2TW9GwXHk&#10;8jZO9Wbdbsfn+HaqJuvdSqlBv/udgfDU+Y/47f7XYf44htcz4QK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FHmrBAAAA3AAAAA8AAAAAAAAAAAAAAAAAmAIAAGRycy9kb3du&#10;cmV2LnhtbFBLBQYAAAAABAAEAPUAAACGAwAAAAA=&#10;" path="m,1061r875,l875,e" filled="f" strokecolor="#903" strokeweight="36e-5mm">
                    <v:stroke dashstyle="1 1"/>
                    <v:path arrowok="t" o:connecttype="custom" o:connectlocs="0,1061;875,1061;875,0" o:connectangles="0,0,0"/>
                  </v:shape>
                  <v:line id="Line 132" o:spid="_x0000_s1156" style="position:absolute;flip:x;visibility:visible;mso-wrap-style:square" from="7463,5344" to="7513,5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dVVL8AAADcAAAADwAAAGRycy9kb3ducmV2LnhtbERPTYvCMBC9C/6HMII3TVVcSjWKCIJ4&#10;sy7sehuasS02k9pEbf+9EQRv83ifs1y3phIPalxpWcFkHIEgzqwuOVfwe9qNYhDOI2usLJOCjhys&#10;V/3eEhNtn3ykR+pzEULYJaig8L5OpHRZQQbd2NbEgbvYxqAPsMmlbvAZwk0lp1H0Iw2WHBoKrGlb&#10;UHZN70bBn++6edzqU9qdb4eNjm2sp/9KDQftZgHCU+u/4o97r8P82Rzez4QL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0dVVL8AAADcAAAADwAAAAAAAAAAAAAAAACh&#10;AgAAZHJzL2Rvd25yZXYueG1sUEsFBgAAAAAEAAQA+QAAAI0DAAAAAA==&#10;" strokecolor="#903" strokeweight="36e-5mm"/>
                  <v:line id="Line 133" o:spid="_x0000_s1157" style="position:absolute;visibility:visible;mso-wrap-style:square" from="7513,5344" to="7563,5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5hTsMAAADcAAAADwAAAGRycy9kb3ducmV2LnhtbERPTWvCQBC9C/0PyxS8iG5UDJK6SiqI&#10;8dZakR6H7DSJZmdDdtX4792C4G0e73MWq87U4kqtqywrGI8iEMS51RUXCg4/m+EchPPIGmvLpOBO&#10;DlbLt94CE21v/E3XvS9ECGGXoILS+yaR0uUlGXQj2xAH7s+2Bn2AbSF1i7cQbmo5iaJYGqw4NJTY&#10;0Lqk/Ly/GAWn7PdznDaD6XmTxWl64tn2+LVTqv/epR8gPHX+JX66Mx3mT2P4fyZc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eYU7DAAAA3AAAAA8AAAAAAAAAAAAA&#10;AAAAoQIAAGRycy9kb3ducmV2LnhtbFBLBQYAAAAABAAEAPkAAACRAwAAAAA=&#10;" strokecolor="#903" strokeweight="36e-5mm"/>
                  <v:line id="Line 134" o:spid="_x0000_s1158" style="position:absolute;visibility:visible;mso-wrap-style:square" from="5363,4757" to="5363,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9" style="position:absolute;visibility:visible;mso-wrap-style:square" from="5363,4757" to="5413,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60" style="position:absolute;flip:x;visibility:visible;mso-wrap-style:square" from="5375,4769" to="5413,4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QuZcQAAADcAAAADwAAAGRycy9kb3ducmV2LnhtbERPTWsCMRC9F/wPYQrearYWbL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NC5lxAAAANwAAAAPAAAAAAAAAAAA&#10;AAAAAKECAABkcnMvZG93bnJldi54bWxQSwUGAAAAAAQABAD5AAAAkgMAAAAA&#10;" strokeweight="0"/>
                  <v:line id="Line 137" o:spid="_x0000_s1161" style="position:absolute;flip:y;visibility:visible;mso-wrap-style:square" from="5375,4769" to="5375,4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j0hc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CPSFxwAAANwAAAAPAAAAAAAA&#10;AAAAAAAAAKECAABkcnMvZG93bnJldi54bWxQSwUGAAAAAAQABAD5AAAAlQMAAAAA&#10;" strokeweight="0"/>
                  <v:line id="Line 138" o:spid="_x0000_s1162" style="position:absolute;visibility:visible;mso-wrap-style:square" from="5363,4757" to="5425,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3" style="position:absolute;visibility:visible;mso-wrap-style:square" from="5363,4794" to="5363,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4" style="position:absolute;visibility:visible;mso-wrap-style:square" from="5375,4757" to="5375,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5" style="position:absolute;visibility:visible;mso-wrap-style:square" from="5363,4769" to="5425,4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5363,4769" to="5425,4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7" style="position:absolute;visibility:visible;mso-wrap-style:square" from="5375,4757" to="5375,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8" style="position:absolute;visibility:visible;mso-wrap-style:square" from="5375,4757" to="5375,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9" style="position:absolute;visibility:visible;mso-wrap-style:square" from="5363,4757" to="5425,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70" style="position:absolute;visibility:visible;mso-wrap-style:square" from="5363,4769" to="5425,4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1" style="position:absolute;visibility:visible;mso-wrap-style:square" from="5363,4757" to="5363,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flip:x;visibility:visible;mso-wrap-style:square" from="5363,4757" to="5425,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3Hw8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cfDxAAAANwAAAAPAAAAAAAAAAAA&#10;AAAAAKECAABkcnMvZG93bnJldi54bWxQSwUGAAAAAAQABAD5AAAAkgMAAAAA&#10;" strokeweight="0"/>
                  <v:line id="Line 149" o:spid="_x0000_s1173" style="position:absolute;visibility:visible;mso-wrap-style:square" from="5375,4769" to="5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6438IAAADcAAAADwAAAGRycy9kb3ducmV2LnhtbERPzUoDMRC+C75DGKEXabNdrJW1aalS&#10;QfDU2geYbsbdxc1kSabb9O2NIHibj+93VpvkejVSiJ1nA/NZAYq49rbjxsDx8236BCoKssXeMxm4&#10;UoTN+vZmhZX1F97TeJBG5RCOFRpoRYZK61i35DDO/ECcuS8fHEqGodE24CWHu16XRfGoHXacG1oc&#10;6LWl+vtwdgaku5blyxjk46HfpXS+D81ieTJmcpe2z6CEkvyL/9zvNs9flPD7TL5Ar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a6438IAAADcAAAADwAAAAAAAAAAAAAA&#10;AAChAgAAZHJzL2Rvd25yZXYueG1sUEsFBgAAAAAEAAQA+QAAAJADAAAAAA==&#10;" strokeweight="69e-5mm"/>
                  <v:line id="Line 150" o:spid="_x0000_s1174" style="position:absolute;flip:x y;visibility:visible;mso-wrap-style:square" from="5375,4769" to="5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5" style="position:absolute;flip:x y;visibility:visible;mso-wrap-style:square" from="5375,4757" to="5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6" style="position:absolute;flip:x y;visibility:visible;mso-wrap-style:square" from="5375,4769" to="5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7" style="position:absolute;flip:x y;visibility:visible;mso-wrap-style:square" from="5375,4769" to="5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4" o:spid="_x0000_s1178" style="position:absolute;flip:x y;visibility:visible;mso-wrap-style:square" from="5363,4769" to="5438,4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5" o:spid="_x0000_s1179" style="position:absolute;flip:x y;visibility:visible;mso-wrap-style:square" from="5388,4769" to="5450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6" o:spid="_x0000_s1180" style="position:absolute;visibility:visible;mso-wrap-style:square" from="5363,4757" to="5363,4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7" o:spid="_x0000_s1181" style="position:absolute;visibility:visible;mso-wrap-style:square" from="5363,4757" to="5425,4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rect id="Rectangle 158" o:spid="_x0000_s1182" style="position:absolute;left:6813;top:5531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j/1b4A&#10;AADcAAAADwAAAGRycy9kb3ducmV2LnhtbERPy6rCMBDdC/5DGOHuNNWFSDWKCIJX7sbqBwzN9IHJ&#10;pCTR9v69EQR3czjP2ewGa8STfGgdK5jPMhDEpdMt1wpu1+N0BSJEZI3GMSn4pwC77Xi0wVy7ni/0&#10;LGItUgiHHBU0MXa5lKFsyGKYuY44cZXzFmOCvpbaY5/CrZGLLFtKiy2nhgY7OjRU3ouHVSCvxbFf&#10;FcZn7ryo/szv6VKRU+pnMuzXICIN8Sv+uE86zV/O4f1Muk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qI/9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59" o:spid="_x0000_s1183" style="position:absolute;left:6875;top:5344;width:1338;height:1823;visibility:visible;mso-wrap-style:square;v-text-anchor:top" coordsize="1338,1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NMcQA&#10;AADcAAAADwAAAGRycy9kb3ducmV2LnhtbERPS2vCQBC+F/wPyxS8iG4M1EfqGqRQscdahXgbstMk&#10;NDsbs6uu/fXdQqG3+fies8qDacWVetdYVjCdJCCIS6sbrhQcPl7HCxDOI2tsLZOCOznI14OHFWba&#10;3vidrntfiRjCLkMFtfddJqUrazLoJrYjjtyn7Q36CPtK6h5vMdy0Mk2SmTTYcGyosaOXmsqv/cUo&#10;GMkiFHj6PrZvcnmaP43C9n4OSg0fw+YZhKfg/8V/7p2O82cp/D4TL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tjTHEAAAA3AAAAA8AAAAAAAAAAAAAAAAAmAIAAGRycy9k&#10;b3ducmV2LnhtbFBLBQYAAAAABAAEAPUAAACJAwAAAAA=&#10;" path="m,1823r1338,l1338,e" filled="f" strokecolor="#903" strokeweight="36e-5mm">
                    <v:stroke dashstyle="1 1"/>
                    <v:path arrowok="t" o:connecttype="custom" o:connectlocs="0,1823;1338,1823;1338,0" o:connectangles="0,0,0"/>
                  </v:shape>
                  <v:line id="Line 160" o:spid="_x0000_s1184" style="position:absolute;flip:x;visibility:visible;mso-wrap-style:square" from="8163,5344" to="8213,5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FHpsEAAADcAAAADwAAAGRycy9kb3ducmV2LnhtbERPTYvCMBC9L/gfwgh7W1MVpVTTIoKw&#10;eNsqqLehGdtiM6lNVtt/bxYWvM3jfc46600jHtS52rKC6SQCQVxYXXOp4HjYfcUgnEfW2FgmBQM5&#10;yNLRxxoTbZ/8Q4/clyKEsEtQQeV9m0jpiooMuoltiQN3tZ1BH2BXSt3hM4SbRs6iaCkN1hwaKmxp&#10;W1Fxy3+NgpMfhkXc60M+XO77jY5trGdnpT7H/WYFwlPv3+J/97cO85dz+HsmXC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UUemwQAAANwAAAAPAAAAAAAAAAAAAAAA&#10;AKECAABkcnMvZG93bnJldi54bWxQSwUGAAAAAAQABAD5AAAAjwMAAAAA&#10;" strokecolor="#903" strokeweight="36e-5mm"/>
                  <v:line id="Line 161" o:spid="_x0000_s1185" style="position:absolute;visibility:visible;mso-wrap-style:square" from="8213,5344" to="8263,5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N1v8QAAADcAAAADwAAAGRycy9kb3ducmV2LnhtbERPS2vCQBC+C/0PyxR6KXVja4OkWSUt&#10;iPFmrYjHITvNw+xsyK6a/ntXKHibj+856WIwrThT72rLCibjCARxYXXNpYLdz/JlBsJ5ZI2tZVLw&#10;Rw4W84dRiom2F/6m89aXIoSwS1BB5X2XSOmKigy6se2IA/dre4M+wL6UusdLCDetfI2iWBqsOTRU&#10;2NFXRcVxezIKmvzwOcm657fjMo+zrOH31X6zVurpccg+QHga/F387851mB9P4fZMuE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s3W/xAAAANwAAAAPAAAAAAAAAAAA&#10;AAAAAKECAABkcnMvZG93bnJldi54bWxQSwUGAAAAAAQABAD5AAAAkgMAAAAA&#10;" strokecolor="#903" strokeweight="36e-5mm"/>
                  <v:line id="Line 162" o:spid="_x0000_s1186" style="position:absolute;visibility:visible;mso-wrap-style:square" from="6063,5131" to="6063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7" style="position:absolute;visibility:visible;mso-wrap-style:square" from="6063,5131" to="6113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  <v:line id="Line 164" o:spid="_x0000_s1188" style="position:absolute;flip:x;visibility:visible;mso-wrap-style:square" from="6075,5144" to="6113,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QwkcQAAADcAAAADwAAAGRycy9kb3ducmV2LnhtbERPTWsCMRC9F/ofwhR6q9l6UNkaRSpK&#10;KVRxWw+9jZvp7uJmsiTRjf/eCEJv83ifM51H04ozOd9YVvA6yEAQl1Y3XCn4+V69TED4gKyxtUwK&#10;LuRhPnt8mGKubc87OhehEimEfY4K6hC6XEpf1mTQD2xHnLg/6wyGBF0ltcM+hZtWDrNsJA02nBpq&#10;7Oi9pvJYnIyC3WbMB7c+xWM89F/b3331uV8ulHp+ios3EIFi+Bff3R86zR+N4fZ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DCRxAAAANwAAAAPAAAAAAAAAAAA&#10;AAAAAKECAABkcnMvZG93bnJldi54bWxQSwUGAAAAAAQABAD5AAAAkgMAAAAA&#10;" strokeweight="0"/>
                  <v:line id="Line 165" o:spid="_x0000_s1189" style="position:absolute;flip:y;visibility:visible;mso-wrap-style:square" from="6075,5144" to="6075,5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uk48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Wn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y6TjxwAAANwAAAAPAAAAAAAA&#10;AAAAAAAAAKECAABkcnMvZG93bnJldi54bWxQSwUGAAAAAAQABAD5AAAAlQMAAAAA&#10;" strokeweight="0"/>
                  <v:line id="Line 166" o:spid="_x0000_s1190" style="position:absolute;visibility:visible;mso-wrap-style:square" from="6063,5131" to="6125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1" style="position:absolute;visibility:visible;mso-wrap-style:square" from="6063,5169" to="6063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2" style="position:absolute;visibility:visible;mso-wrap-style:square" from="6075,5131" to="6075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3" style="position:absolute;visibility:visible;mso-wrap-style:square" from="6063,5144" to="6125,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6063,5144" to="6125,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5" style="position:absolute;visibility:visible;mso-wrap-style:square" from="6075,5131" to="6075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6" style="position:absolute;visibility:visible;mso-wrap-style:square" from="6075,5131" to="6075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7" style="position:absolute;visibility:visible;mso-wrap-style:square" from="6063,5131" to="6125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8" style="position:absolute;visibility:visible;mso-wrap-style:square" from="6063,5144" to="6125,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9" style="position:absolute;visibility:visible;mso-wrap-style:square" from="6063,5131" to="6063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flip:x;visibility:visible;mso-wrap-style:square" from="6063,5131" to="6125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6XpcQAAADcAAAADwAAAGRycy9kb3ducmV2LnhtbERPTWsCMRC9F/wPYQRvNVsPWrdGkRZF&#10;Cla09dDbuJnuLm4mSxLd9N+bQsHbPN7nzBbRNOJKzteWFTwNMxDEhdU1lwq+PlePzyB8QNbYWCYF&#10;v+RhMe89zDDXtuM9XQ+hFCmEfY4KqhDaXEpfVGTQD21LnLgf6wyGBF0ptcMuhZtGjrJsLA3WnBoq&#10;bOm1ouJ8uBgF+48Jn9z6Es/x1G1338fy/fi2VGrQj8sXEIFiuIv/3Rud5k+m8PdMuk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XpelxAAAANwAAAAPAAAAAAAAAAAA&#10;AAAAAKECAABkcnMvZG93bnJldi54bWxQSwUGAAAAAAQABAD5AAAAkgMAAAAA&#10;" strokeweight="0"/>
                  <v:line id="Line 177" o:spid="_x0000_s1201" style="position:absolute;visibility:visible;mso-wrap-style:square" from="6075,5144" to="6138,5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CvdMQAAADcAAAADwAAAGRycy9kb3ducmV2LnhtbESPQU/DMAyF70j8h8hIXNCWUgGbyrIJ&#10;EEhInBj8ANOYtqJxqsTrsn+PD0jcbL3n9z5vdiWMZqaUh8gOrpcVGOI2+oE7B58fL4s1mCzIHsfI&#10;5OBEGXbb87MNNj4e+Z3mvXRGQzg36KAXmRprc9tTwLyME7Fq3zEFFF1TZ33Co4aH0dZVdWcDDqwN&#10;PU701FP7sz8EBzKc6vpxTvJ2Mz6XcrhK3e3qy7nLi/JwD0aoyL/57/rVK/5a8fUZncB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UK90xAAAANwAAAAPAAAAAAAAAAAA&#10;AAAAAKECAABkcnMvZG93bnJldi54bWxQSwUGAAAAAAQABAD5AAAAkgMAAAAA&#10;" strokeweight="69e-5mm"/>
                  <v:line id="Line 178" o:spid="_x0000_s1202" style="position:absolute;flip:x y;visibility:visible;mso-wrap-style:square" from="6075,5144" to="6138,5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3" style="position:absolute;flip:x y;visibility:visible;mso-wrap-style:square" from="6075,5131" to="6138,5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4" style="position:absolute;flip:x y;visibility:visible;mso-wrap-style:square" from="6075,5144" to="6138,5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5" style="position:absolute;flip:x y;visibility:visible;mso-wrap-style:square" from="6075,5144" to="6138,5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6" style="position:absolute;flip:x y;visibility:visible;mso-wrap-style:square" from="6063,5144" to="6138,52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7" style="position:absolute;flip:x y;visibility:visible;mso-wrap-style:square" from="6088,5144" to="6150,5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/+sEAAADcAAAADwAAAGRycy9kb3ducmV2LnhtbERPTWsCMRC9C/0PYQQvUrNaWGVrlCJa&#10;pLeu7X3YjJvFZLIkUdd/3xQKvc3jfc56OzgrbhRi51nBfFaAIG687rhV8HU6PK9AxISs0XomBQ+K&#10;sN08jdZYaX/nT7rVqRU5hGOFCkxKfSVlbAw5jDPfE2fu7IPDlGFopQ54z+HOykVRlNJhx7nBYE87&#10;Q82lvjoFL8vv0/Fip+bjEJ3Zv9u6KcNDqcl4eHsFkWhI/+I/91Hn+a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Tf/6wQAAANwAAAAPAAAAAAAAAAAAAAAA&#10;AKECAABkcnMvZG93bnJldi54bWxQSwUGAAAAAAQABAD5AAAAjwMAAAAA&#10;" strokeweight="0"/>
                  <v:line id="Line 184" o:spid="_x0000_s1208" style="position:absolute;visibility:visible;mso-wrap-style:square" from="6063,5131" to="6063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visibility:visible;mso-wrap-style:square" from="6063,5131" to="6125,5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rect id="Rectangle 186" o:spid="_x0000_s1210" style="position:absolute;left:7413;top:6717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IVKb8A&#10;AADcAAAADwAAAGRycy9kb3ducmV2LnhtbERPzYrCMBC+L/gOYQRva6qHpds1igiCLl6s+wBDM/3B&#10;ZFKSaOvbG0HY23x8v7PajNaIO/nQOVawmGcgiCunO24U/F32nzmIEJE1Gsek4EEBNuvJxwoL7QY+&#10;072MjUghHApU0MbYF1KGqiWLYe564sTVzluMCfpGao9DCrdGLrPsS1rsODW02NOupepa3qwCeSn3&#10;Q14an7nfZX0yx8O5JqfUbDpuf0BEGuO/+O0+6DQ//4bXM+kCuX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8hUpvwAAANwAAAAPAAAAAAAAAAAAAAAAAJgCAABkcnMvZG93bnJl&#10;di54bWxQSwUGAAAAAAQABAD1AAAAhAMAAAAA&#10;" filled="f" stroked="f">
                    <v:textbox style="mso-fit-shape-to-text:t" inset="0,0,0,0">
                      <w:txbxContent>
                        <w:p w:rsidR="0039423F" w:rsidRDefault="0039423F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87" o:spid="_x0000_s1211" style="position:absolute;left:6838;top:5356;width:1737;height:2622;visibility:visible;mso-wrap-style:square;v-text-anchor:top" coordsize="1737,2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9KPcYA&#10;AADcAAAADwAAAGRycy9kb3ducmV2LnhtbESPQWvCQBCF7wX/wzKF3urGIjZGVxGpxRZyUPsDptkx&#10;Cc3OhuyaxH/fORR6m+G9ee+b9XZ0jeqpC7VnA7NpAoq48Lbm0sDX5fCcggoR2WLjmQzcKcB2M3lY&#10;Y2b9wCfqz7FUEsIhQwNVjG2mdSgqchimviUW7eo7h1HWrtS2w0HCXaNfkmShHdYsDRW2tK+o+Dnf&#10;nIF8/v2Z9+kifU9nw+6wfMvz1w9rzNPjuFuBijTGf/Pf9dEK/lLw5RmZQG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9KPcYAAADcAAAADwAAAAAAAAAAAAAAAACYAgAAZHJz&#10;L2Rvd25yZXYueG1sUEsFBgAAAAAEAAQA9QAAAIsDAAAAAA==&#10;" path="m,2622r1737,l1600,e" filled="f" strokecolor="#903" strokeweight="36e-5mm">
                    <v:stroke dashstyle="1 1"/>
                    <v:path arrowok="t" o:connecttype="custom" o:connectlocs="0,2622;1737,2622;1600,0" o:connectangles="0,0,0"/>
                  </v:shape>
                  <v:line id="Line 188" o:spid="_x0000_s1212" style="position:absolute;flip:x;visibility:visible;mso-wrap-style:square" from="8388,5356" to="8438,5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oMbcEAAADcAAAADwAAAGRycy9kb3ducmV2LnhtbERPTYvCMBC9L/gfwgje1lRBqdW0yMKC&#10;eLMuqLehGdtiM6lN1Pbfm4WFvc3jfc4m600jntS52rKC2TQCQVxYXXOp4Of4/RmDcB5ZY2OZFAzk&#10;IEtHHxtMtH3xgZ65L0UIYZeggsr7NpHSFRUZdFPbEgfuajuDPsCulLrDVwg3jZxH0VIarDk0VNjS&#10;V0XFLX8YBSc/DIu418d8uNz3Wx3bWM/PSk3G/XYNwlPv/8V/7p0O81cz+H0mXCDT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GgxtwQAAANwAAAAPAAAAAAAAAAAAAAAA&#10;AKECAABkcnMvZG93bnJldi54bWxQSwUGAAAAAAQABAD5AAAAjwMAAAAA&#10;" strokecolor="#903" strokeweight="36e-5mm"/>
                  <v:line id="Line 189" o:spid="_x0000_s1213" style="position:absolute;visibility:visible;mso-wrap-style:square" from="8438,5356" to="8488,5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M4d8QAAADcAAAADwAAAGRycy9kb3ducmV2LnhtbERPS2vCQBC+F/oflin0UupGi9JGNxIF&#10;aXqrUaTHITvmYXY2ZLca/71bEHqbj+85i+VgWnGm3tWWFYxHEQjiwuqaSwX73eb1HYTzyBpby6Tg&#10;Sg6WyePDAmNtL7ylc+5LEULYxaig8r6LpXRFRQbdyHbEgTva3qAPsC+l7vESwk0rJ1E0kwZrDg0V&#10;drSuqDjlv0ZBk/2sxmn38nbaZLM0bXj6efj+Uur5aUjnIDwN/l98d2c6zP+YwN8z4QKZ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wzh3xAAAANwAAAAPAAAAAAAAAAAA&#10;AAAAAKECAABkcnMvZG93bnJldi54bWxQSwUGAAAAAAQABAD5AAAAkgMAAAAA&#10;" strokecolor="#903" strokeweight="36e-5mm"/>
                  <v:line id="Line 190" o:spid="_x0000_s1214" style="position:absolute;visibility:visible;mso-wrap-style:square" from="6363,5531" to="6363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51c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edXDDAAAA3AAAAA8AAAAAAAAAAAAA&#10;AAAAoQIAAGRycy9kb3ducmV2LnhtbFBLBQYAAAAABAAEAPkAAACRAwAAAAA=&#10;" strokeweight="0"/>
                  <v:line id="Line 191" o:spid="_x0000_s1215" style="position:absolute;visibility:visible;mso-wrap-style:square" from="6363,5531" to="6413,5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line id="Line 192" o:spid="_x0000_s1216" style="position:absolute;flip:x;visibility:visible;mso-wrap-style:square" from="6375,5543" to="6413,5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97Ws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H3taxAAAANwAAAAPAAAAAAAAAAAA&#10;AAAAAKECAABkcnMvZG93bnJldi54bWxQSwUGAAAAAAQABAD5AAAAkgMAAAAA&#10;" strokeweight="0"/>
                  <v:line id="Line 193" o:spid="_x0000_s1217" style="position:absolute;flip:y;visibility:visible;mso-wrap-style:square" from="6375,5543" to="6375,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3lLcQAAADcAAAADwAAAGRycy9kb3ducmV2LnhtbERPS2sCMRC+F/wPYYTearYebF2NIi0W&#10;EVrxdfA2bqa7i5vJkkQ3/fdNoeBtPr7nTOfRNOJGzteWFTwPMhDEhdU1lwoO++XTKwgfkDU2lknB&#10;D3mYz3oPU8y17XhLt10oRQphn6OCKoQ2l9IXFRn0A9sSJ+7bOoMhQVdK7bBL4aaRwywbSYM1p4YK&#10;W3qrqLjsrkbB9uuFz+7jGi/x3H1uTsdyfXxfKPXYj4sJiEAx3MX/7pVO88cj+Hs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zeUtxAAAANwAAAAPAAAAAAAAAAAA&#10;AAAAAKECAABkcnMvZG93bnJldi54bWxQSwUGAAAAAAQABAD5AAAAkgMAAAAA&#10;" strokeweight="0"/>
                  <v:line id="Line 194" o:spid="_x0000_s1218" style="position:absolute;visibility:visible;mso-wrap-style:square" from="6363,5531" to="6425,5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9" style="position:absolute;visibility:visible;mso-wrap-style:square" from="6363,5568" to="6363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20" style="position:absolute;visibility:visible;mso-wrap-style:square" from="6375,5531" to="6375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1" style="position:absolute;visibility:visible;mso-wrap-style:square" from="6363,5543" to="6425,5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6363,5543" to="6425,5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3" style="position:absolute;visibility:visible;mso-wrap-style:square" from="6375,5531" to="6375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4" style="position:absolute;visibility:visible;mso-wrap-style:square" from="6375,5531" to="6375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5" style="position:absolute;visibility:visible;mso-wrap-style:square" from="6363,5531" to="6425,5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6363,5543" to="6425,5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visibility:visible;mso-wrap-style:square" from="6363,5531" to="6363,5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line id="Line 204" o:spid="_x0000_s1228" style="position:absolute;flip:x;visibility:visible;mso-wrap-style:square" from="6363,5531" to="6425,55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60TcYAAADcAAAADwAAAGRycy9kb3ducmV2LnhtbESPQWsCMRSE70L/Q3iF3jRbD1W2RpGK&#10;pRSquK2H3p6b193FzcuSRDf+eyMIPQ4z8w0zW0TTijM531hW8DzKQBCXVjdcKfj5Xg+nIHxA1tha&#10;JgUX8rCYPwxmmGvb847ORahEgrDPUUEdQpdL6cuaDPqR7YiT92edwZCkq6R22Ce4aeU4y16kwYbT&#10;Qo0dvdVUHouTUbDbTPjg3k/xGA/91/Z3X33uV0ulnh7j8hVEoBj+w/f2h1YwziZwO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utE3GAAAA3AAAAA8AAAAAAAAA&#10;AAAAAAAAoQIAAGRycy9kb3ducmV2LnhtbFBLBQYAAAAABAAEAPkAAACUAwAAAAA=&#10;" strokeweight="0"/>
                </v:group>
                <v:line id="Line 206" o:spid="_x0000_s1229" style="position:absolute;visibility:visible;mso-wrap-style:square" from="40481,35198" to="40881,35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DBVMEAAADcAAAADwAAAGRycy9kb3ducmV2LnhtbERPzWoCMRC+C32HMIVeRLNd7A9bo1Rp&#10;QehJ2wcYN9PdpZvJkoxrfPvmIHj8+P6X6+R6NVKInWcDj/MCFHHtbceNgZ/vz9krqCjIFnvPZOBC&#10;Edaru8kSK+vPvKfxII3KIRwrNNCKDJXWsW7JYZz7gThzvz44lAxDo23Acw53vS6L4lk77Dg3tDjQ&#10;tqX673ByBqS7lOVmDPK16D9SOk1D8/RyNObhPr2/gRJKchNf3TtroCzy2nwmHwG9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00MFUwQAAANwAAAAPAAAAAAAAAAAAAAAA&#10;AKECAABkcnMvZG93bnJldi54bWxQSwUGAAAAAAQABAD5AAAAjwMAAAAA&#10;" strokeweight="69e-5mm"/>
                <v:line id="Line 207" o:spid="_x0000_s1230" style="position:absolute;flip:x y;visibility:visible;mso-wrap-style:square" from="40481,35198" to="40881,35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<v:line id="Line 208" o:spid="_x0000_s1231" style="position:absolute;flip:x y;visibility:visible;mso-wrap-style:square" from="40481,35121" to="40881,35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<v:line id="Line 209" o:spid="_x0000_s1232" style="position:absolute;flip:x y;visibility:visible;mso-wrap-style:square" from="40481,35198" to="40881,35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10" o:spid="_x0000_s1233" style="position:absolute;flip:x y;visibility:visible;mso-wrap-style:square" from="40481,35198" to="40881,35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1" o:spid="_x0000_s1234" style="position:absolute;flip:x y;visibility:visible;mso-wrap-style:square" from="40405,35198" to="40881,35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WomcIAAADcAAAADwAAAGRycy9kb3ducmV2LnhtbESPQWsCMRSE74X+h/AKXopmVVDZGqUU&#10;Femtq94fm9fNYvKyJFHXf2+EQo/DzHzDLNe9s+JKIbaeFYxHBQji2uuWGwXHw3a4ABETskbrmRTc&#10;KcJ69fqyxFL7G//QtUqNyBCOJSowKXWllLE25DCOfEecvV8fHKYsQyN1wFuGOysnRTGTDlvOCwY7&#10;+jJUn6uLUzCdnw77s30339vozGZnq3oW7koN3vrPDxCJ+vQf/mvvtYLJeArP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hWomcIAAADcAAAADwAAAAAAAAAAAAAA&#10;AAChAgAAZHJzL2Rvd25yZXYueG1sUEsFBgAAAAAEAAQA+QAAAJADAAAAAA==&#10;" strokeweight="0"/>
                <v:line id="Line 212" o:spid="_x0000_s1235" style="position:absolute;flip:x y;visibility:visible;mso-wrap-style:square" from="40563,35198" to="40957,35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ww7cMAAADcAAAADwAAAGRycy9kb3ducmV2LnhtbESPQWsCMRSE70L/Q3hCL6JZrVhZjVJK&#10;LeLNtd4fm+dmMXlZklTXf98UCj0OM/MNs972zoobhdh6VjCdFCCIa69bbhR8nXbjJYiYkDVaz6Tg&#10;QRG2m6fBGkvt73ykW5UakSEcS1RgUupKKWNtyGGc+I44excfHKYsQyN1wHuGOytnRbGQDlvOCwY7&#10;ejdUX6tvp+Dl9XzaX+3IHHbRmY9PW9WL8FDqedi/rUAk6tN/+K+91wpm0z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8MO3DAAAA3AAAAA8AAAAAAAAAAAAA&#10;AAAAoQIAAGRycy9kb3ducmV2LnhtbFBLBQYAAAAABAAEAPkAAACRAwAAAAA=&#10;" strokeweight="0"/>
                <v:line id="Line 213" o:spid="_x0000_s1236" style="position:absolute;visibility:visible;mso-wrap-style:square" from="40405,35121" to="40405,35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4" o:spid="_x0000_s1237" style="position:absolute;visibility:visible;mso-wrap-style:square" from="40405,35121" to="40798,3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rect id="Rectangle 215" o:spid="_x0000_s1238" style="position:absolute;left:49530;top:47726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7QO8IA&#10;AADcAAAADwAAAGRycy9kb3ducmV2LnhtbESPzYoCMRCE7wu+Q2jB25pxDq7MGmVZEFS8OPoAzaTn&#10;h006QxKd8e2NIOyxqKqvqPV2tEbcyYfOsYLFPANBXDndcaPgetl9rkCEiKzROCYFDwqw3Uw+1lho&#10;N/CZ7mVsRIJwKFBBG2NfSBmqliyGueuJk1c7bzEm6RupPQ4Jbo3Ms2wpLXacFlrs6bel6q+8WQXy&#10;Uu6GVWl85o55fTKH/bkmp9RsOv58g4g0xv/wu73XCvLFF7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DtA7wgAAANwAAAAPAAAAAAAAAAAAAAAAAJgCAABkcnMvZG93&#10;bnJldi54bWxQSwUGAAAAAAQABAD1AAAAhwMAAAAA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16" o:spid="_x0000_s1239" style="position:absolute;left:17386;top:158;width:15716;height: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Wlnr8A&#10;AADcAAAADwAAAGRycy9kb3ducmV2LnhtbERPy4rCMBTdC/5DuANuZEx1odIxLSoIbmTQmQ+4Nnf6&#10;zE1Jota/nywEl4fz3uSD6cSdnK8tK5jPEhDEhdU1lwp+fw6faxA+IGvsLJOCJ3nIs/Fog6m2Dz7T&#10;/RJKEUPYp6igCqFPpfRFRQb9zPbEkfuzzmCI0JVSO3zEcNPJRZIspcGaY0OFPe0rKtrLzSjYttJP&#10;24J8c7qtvpuldQ3urkpNPobtF4hAQ3iLX+6jVrCYx7XxTDwCMv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JaWevwAAANwAAAAPAAAAAAAAAAAAAAAAAJgCAABkcnMvZG93bnJl&#10;di54bWxQSwUGAAAAAAQABAD1AAAAhAMAAAAA&#10;" fillcolor="#ffc" strokecolor="#903" strokeweight="0"/>
                <v:rect id="Rectangle 217" o:spid="_x0000_s1240" style="position:absolute;left:17386;top:1028;width:39287;height:8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kABcQA&#10;AADcAAAADwAAAGRycy9kb3ducmV2LnhtbESPzWrDMBCE74W8g9hALiWR44PbOFFCWgj0UkrTPMDG&#10;2vhXKyMptvv2VaHQ4zAz3zC7w2Q6MZDztWUF61UCgriwuuZSweXrtHwG4QOyxs4yKfgmD4f97GGH&#10;ubYjf9JwDqWIEPY5KqhC6HMpfVGRQb+yPXH0btYZDFG6UmqHY4SbTqZJkkmDNceFCnt6rahoz3ej&#10;4NhK/9gW5Jv3+9NHk1nX4MtVqcV8Om5BBJrCf/iv/aYVpOsN/J6JR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pAAXEAAAA3AAAAA8AAAAAAAAAAAAAAAAAmAIAAGRycy9k&#10;b3ducmV2LnhtbFBLBQYAAAAABAAEAPUAAACJAwAAAAA=&#10;" fillcolor="#ffc" strokecolor="#903" strokeweight="0"/>
                <v:rect id="Rectangle 218" o:spid="_x0000_s1241" style="position:absolute;left:29768;top:2063;width:1448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uC8r8A&#10;AADcAAAADwAAAGRycy9kb3ducmV2LnhtbERPS2rDMBDdB3oHMYHuEjlelOBENiEQSEs3tnuAwRp/&#10;iDQykhq7t68WhS4f73+uVmvEk3yYHCs47DMQxJ3TEw8Kvtrb7ggiRGSNxjEp+KEAVfmyOWOh3cI1&#10;PZs4iBTCoUAFY4xzIWXoRrIY9m4mTlzvvMWYoB+k9rikcGtknmVv0uLEqWHEma4jdY/m2yqQbXNb&#10;jo3xmfvI+0/zfq97ckq9btfLCUSkNf6L/9x3rSDP0/x0Jh0BWf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i4LyvwAAANwAAAAPAAAAAAAAAAAAAAAAAJgCAABkcnMvZG93bnJl&#10;di54bWxQSwUGAAAAAAQABAD1AAAAhAMAAAAA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219 -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Vinculo</w:t>
                        </w:r>
                        <w:proofErr w:type="spellEnd"/>
                      </w:p>
                    </w:txbxContent>
                  </v:textbox>
                </v:rect>
                <v:oval id="Oval 219" o:spid="_x0000_s1242" style="position:absolute;left:39928;top:3886;width:14923;height:3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MEcUA&#10;AADcAAAADwAAAGRycy9kb3ducmV2LnhtbESPzWrDMBCE74W8g9hCb40cE0JwrYRSKBR6aPNz6HFj&#10;rW1Ra6VYaqK8fRUI5DjMzDdMvU52ECcag3GsYDYtQBA3ThvuFOx3789LECEiaxwck4ILBVivJg81&#10;VtqdeUOnbexEhnCoUEEfo6+kDE1PFsPUeeLstW60GLMcO6lHPGe4HWRZFAtp0XBe6NHTW0/N7/bP&#10;KvD+ez5P6cuEMrVH88mHzeXnoNTTY3p9AREpxXv41v7QCspyBtcz+Qj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3YwRxQAAANwAAAAPAAAAAAAAAAAAAAAAAJgCAABkcnMv&#10;ZG93bnJldi54bWxQSwUGAAAAAAQABAD1AAAAigMAAAAA&#10;" fillcolor="#ffc" strokecolor="#903" strokeweight="0"/>
                <v:rect id="Rectangle 220" o:spid="_x0000_s1243" style="position:absolute;left:43262;top:4438;width:834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W5HsIA&#10;AADcAAAADwAAAGRycy9kb3ducmV2LnhtbESPzWrDMBCE74W+g9hCb7VcHUpwooRSCLgllzh5gMVa&#10;/1BpZSTVdt8+KhRyHGbmG2Z3WJ0VM4U4etbwWpQgiFtvRu41XC/Hlw2ImJANWs+k4ZciHPaPDzus&#10;jF/4THOTepEhHCvUMKQ0VVLGdiCHsfATcfY6HxymLEMvTcAlw52VqizfpMOR88KAE30M1H43P06D&#10;vDTHZdPYUPov1Z3sZ33uyGv9/LS+b0EkWtM9/N+ujQalFPydyUdA7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FbkewgAAANwAAAAPAAAAAAAAAAAAAAAAAJgCAABkcnMvZG93&#10;bnJldi54bWxQSwUGAAAAAAQABAD1AAAAhwMAAAAA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Vinculo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221" o:spid="_x0000_s1244" style="position:absolute;left:42627;top:5708;width:963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kchc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ZHIXBAAAA3AAAAA8AAAAAAAAAAAAAAAAAmAIAAGRycy9kb3du&#10;cmV2LnhtbFBLBQYAAAAABAAEAPUAAACGAwAAAAA=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Relacao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Vinculo</w:t>
                        </w:r>
                        <w:proofErr w:type="spellEnd"/>
                      </w:p>
                    </w:txbxContent>
                  </v:textbox>
                </v:rect>
                <v:oval id="Oval 222" o:spid="_x0000_s1245" style="position:absolute;left:19685;top:3168;width:15557;height:3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vicQA&#10;AADcAAAADwAAAGRycy9kb3ducmV2LnhtbESPQWsCMRSE74L/ITyhN826LKVsjVIKgtBD1fbQ43Pz&#10;3A3dvMRNqvHfm4LgcZiZb5jFKtlenGkIxrGC+awAQdw4bbhV8P21nr6ACBFZY++YFFwpwGo5Hi2w&#10;1u7COzrvYysyhEONCroYfS1laDqyGGbOE2fv6AaLMcuhlXrAS4bbXpZF8SwtGs4LHXp676j53f9Z&#10;Bd5vqyqlTxPKdDyZDz7srj8HpZ4m6e0VRKQUH+F7e6MVlGUF/2fyE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qL4nEAAAA3AAAAA8AAAAAAAAAAAAAAAAAmAIAAGRycy9k&#10;b3ducmV2LnhtbFBLBQYAAAAABAAEAPUAAACJAwAAAAA=&#10;" fillcolor="#ffc" strokecolor="#903" strokeweight="0"/>
                <v:rect id="Rectangle 223" o:spid="_x0000_s1246" style="position:absolute;left:22783;top:3727;width:899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whasEA&#10;AADc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jxfwe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8IWrBAAAA3AAAAA8AAAAAAAAAAAAAAAAAmAIAAGRycy9kb3du&#10;cmV2LnhtbFBLBQYAAAAABAAEAPUAAACGAwAAAAA=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Validar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4" o:spid="_x0000_s1247" style="position:absolute;left:22466;top:4997;width:1027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6/HcEA&#10;AADc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OcreJ9JR0D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uvx3BAAAA3AAAAA8AAAAAAAAAAAAAAAAAmAIAAGRycy9kb3du&#10;cmV2LnhtbFBLBQYAAAAABAAEAPUAAACGAwAAAAA=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Negócios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Vínculo</w:t>
                        </w:r>
                        <w:proofErr w:type="spellEnd"/>
                      </w:p>
                    </w:txbxContent>
                  </v:textbox>
                </v:rect>
                <v:line id="Line 225" o:spid="_x0000_s1248" style="position:absolute;flip:x y;visibility:visible;mso-wrap-style:square" from="25876,6737" to="25958,20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dVJMUAAADcAAAADwAAAGRycy9kb3ducmV2LnhtbESPQWvCQBSE70L/w/IKvUjdNEKV6Cql&#10;JdBrUz309sy+ZoPZt+nu1qT99a4geBxm5htmvR1tJ07kQ+tYwdMsA0FcO91yo2D3WT4uQYSIrLFz&#10;TAr+KMB2czdZY6HdwB90qmIjEoRDgQpMjH0hZagNWQwz1xMn79t5izFJ30jtcUhw28k8y56lxZbT&#10;gsGeXg3Vx+rXKti3lV7Mm6H82pfL4w9OD+bt3yv1cD++rEBEGuMtfG2/awV5voDLmXQE5OYM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JdVJMUAAADcAAAADwAAAAAAAAAA&#10;AAAAAAChAgAAZHJzL2Rvd25yZXYueG1sUEsFBgAAAAAEAAQA+QAAAJMDAAAAAA==&#10;" strokecolor="#903" strokeweight="36e-5mm">
                  <v:stroke dashstyle="1 1"/>
                </v:line>
                <v:line id="Line 226" o:spid="_x0000_s1249" style="position:absolute;flip:x;visibility:visible;mso-wrap-style:square" from="25558,6737" to="25876,7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oNa8AAAADcAAAADwAAAGRycy9kb3ducmV2LnhtbERPTYvCMBC9C/6HMII3m1pQStdYirAg&#10;e9sq6N6GZrYt20y6TdT235uD4PHxvnf5aDpxp8G1lhWsoxgEcWV1y7WC8+lzlYJwHlljZ5kUTOQg&#10;389nO8y0ffA33UtfixDCLkMFjfd9JqWrGjLoItsTB+7XDgZ9gEMt9YCPEG46mcTxVhpsOTQ02NOh&#10;oeqvvBkFFz9Nm3TUp3L6+f8qdGpTnVyVWi7G4gOEp9G/xS/3UStIkrA2nAlHQO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O6DWvAAAAA3AAAAA8AAAAAAAAAAAAAAAAA&#10;oQIAAGRycy9kb3ducmV2LnhtbFBLBQYAAAAABAAEAPkAAACOAwAAAAA=&#10;" strokecolor="#903" strokeweight="36e-5mm"/>
                <v:line id="Line 227" o:spid="_x0000_s1250" style="position:absolute;visibility:visible;mso-wrap-style:square" from="25876,6737" to="26193,7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0CncYAAADcAAAADwAAAGRycy9kb3ducmV2LnhtbESPT2vCQBTE70K/w/IKvUjdmKLUmFXS&#10;gjS9VS3F4yP7zB+zb0N2q/HbuwWhx2FmfsOk68G04ky9qy0rmE4iEMSF1TWXCr73m+dXEM4ja2wt&#10;k4IrOVivHkYpJtpeeEvnnS9FgLBLUEHlfZdI6YqKDLqJ7YiDd7S9QR9kX0rd4yXATSvjKJpLgzWH&#10;hQo7eq+oOO1+jYImP7xNs278ctrk8yxrePbx8/Wp1NPjkC1BeBr8f/jezrWCOF7A35lwBOTq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f9Ap3GAAAA3AAAAA8AAAAAAAAA&#10;AAAAAAAAoQIAAGRycy9kb3ducmV2LnhtbFBLBQYAAAAABAAEAPkAAACUAwAAAAA=&#10;" strokecolor="#903" strokeweight="36e-5mm"/>
                <v:rect id="Rectangle 228" o:spid="_x0000_s1251" style="position:absolute;left:21355;top:17519;width:433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IUL7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5N9pfj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1SFC++AAAA3AAAAA8AAAAAAAAAAAAAAAAAmAIAAGRycy9kb3ducmV2&#10;LnhtbFBLBQYAAAAABAAEAPUAAACDAwAAAAA=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29" o:spid="_x0000_s1252" style="position:absolute;flip:y;visibility:visible;mso-wrap-style:square" from="35325,7454" to="46990,21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a9H8UAAADcAAAADwAAAGRycy9kb3ducmV2LnhtbESPUUvDMBSF3wX/Q7iCL7Kl3WCOurS4&#10;oTCUwdwGvl6aa1NtbkoS1/rvzUDw8XDO+Q5nVY22E2fyoXWsIJ9mIIhrp1tuFJyOz5MliBCRNXaO&#10;ScEPBajK66sVFtoN/EbnQ2xEgnAoUIGJsS+kDLUhi2HqeuLkfThvMSbpG6k9DgluOznLsoW02HJa&#10;MNjTxlD9dfi2Cp7uP/tsdxdf8u6dvFubV9oPXqnbm/HxAUSkMf6H/9pbrWA2z+FyJh0BWf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ka9H8UAAADcAAAADwAAAAAAAAAA&#10;AAAAAAChAgAAZHJzL2Rvd25yZXYueG1sUEsFBgAAAAAEAAQA+QAAAJMDAAAAAA==&#10;" strokecolor="#903" strokeweight="36e-5mm">
                  <v:stroke dashstyle="1 1"/>
                </v:line>
                <v:line id="Line 230" o:spid="_x0000_s1253" style="position:absolute;flip:x;visibility:visible;mso-wrap-style:square" from="46355,7454" to="46990,7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usXMIAAADcAAAADwAAAGRycy9kb3ducmV2LnhtbESPQYvCMBSE74L/ITxhb5puF6V0jSKC&#10;IN6sgnp7NG/bss1LbaK2/94IgsdhZr5h5svO1OJOrassK/ieRCCIc6srLhQcD5txAsJ5ZI21ZVLQ&#10;k4PlYjiYY6rtg/d0z3whAoRdigpK75tUSpeXZNBNbEMcvD/bGvRBtoXULT4C3NQyjqKZNFhxWCix&#10;oXVJ+X92MwpOvu+nSacPWX+57lY6sYmOz0p9jbrVLwhPnf+E3+2tVhD/xPA6E46A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4usXMIAAADcAAAADwAAAAAAAAAAAAAA&#10;AAChAgAAZHJzL2Rvd25yZXYueG1sUEsFBgAAAAAEAAQA+QAAAJADAAAAAA==&#10;" strokecolor="#903" strokeweight="36e-5mm"/>
                <v:line id="Line 231" o:spid="_x0000_s1254" style="position:absolute;flip:x;visibility:visible;mso-wrap-style:square" from="46831,7454" to="46990,8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cJx8QAAADcAAAADwAAAGRycy9kb3ducmV2LnhtbESPzWrDMBCE74W+g9hCbrVcmxbjRgkh&#10;EAi5xS4kvS3W1ja1Vq6l+Ofto0Khx2FmvmHW29l0YqTBtZYVvEQxCOLK6pZrBR/l4TkD4Tyyxs4y&#10;KVjIwXbz+LDGXNuJzzQWvhYBwi5HBY33fS6lqxoy6CLbEwfvyw4GfZBDLfWAU4CbTiZx/CYNthwW&#10;Guxp31D1XdyMgotfltds1mWxfP6cdjqzmU6uSq2e5t07CE+z/w//tY9aQZKm8HsmHAG5u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xwnHxAAAANwAAAAPAAAAAAAAAAAA&#10;AAAAAKECAABkcnMvZG93bnJldi54bWxQSwUGAAAAAAQABAD5AAAAkgMAAAAA&#10;" strokecolor="#903" strokeweight="36e-5mm"/>
                <v:rect id="Rectangle 232" o:spid="_x0000_s1255" style="position:absolute;left:37782;top:19424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kSLM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eTr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aRIswgAAANwAAAAPAAAAAAAAAAAAAAAAAJgCAABkcnMvZG93&#10;bnJldi54bWxQSwUGAAAAAAQABAD1AAAAhwMAAAAA&#10;" filled="f" stroked="f">
                  <v:textbox style="mso-fit-shape-to-text:t" inset="0,0,0,0">
                    <w:txbxContent>
                      <w:p w:rsidR="0039423F" w:rsidRDefault="0039423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B72CE" w:rsidRDefault="002B72CE" w:rsidP="002B72CE">
      <w:pPr>
        <w:widowControl w:val="0"/>
        <w:jc w:val="center"/>
        <w:rPr>
          <w:rFonts w:cs="Arial"/>
        </w:rPr>
      </w:pPr>
    </w:p>
    <w:p w:rsidR="002B72CE" w:rsidRDefault="002B72CE" w:rsidP="002B72CE">
      <w:pPr>
        <w:pStyle w:val="Ttulo1"/>
        <w:keepNext w:val="0"/>
        <w:widowControl w:val="0"/>
        <w:tabs>
          <w:tab w:val="num" w:pos="540"/>
        </w:tabs>
        <w:spacing w:before="0" w:line="240" w:lineRule="auto"/>
        <w:ind w:left="540" w:hanging="540"/>
      </w:pPr>
      <w:r>
        <w:br w:type="page"/>
      </w:r>
      <w:bookmarkStart w:id="9" w:name="_Toc404328962"/>
      <w:r>
        <w:lastRenderedPageBreak/>
        <w:t>Casos de Uso</w:t>
      </w:r>
      <w:bookmarkEnd w:id="9"/>
    </w:p>
    <w:p w:rsidR="002B72CE" w:rsidRDefault="002B72CE" w:rsidP="002B72CE">
      <w:pPr>
        <w:pStyle w:val="Ttulo2"/>
      </w:pPr>
      <w:r>
        <w:rPr>
          <w:vanish/>
        </w:rPr>
        <w:t xml:space="preserve">UCS598 </w:t>
      </w:r>
      <w:bookmarkStart w:id="10" w:name="_Toc404328963"/>
      <w:r>
        <w:t>Efetivar Exercício de Admitido em Caráter Temporário</w:t>
      </w:r>
      <w:bookmarkEnd w:id="10"/>
      <w:r>
        <w:t> </w:t>
      </w:r>
    </w:p>
    <w:p w:rsidR="002B72CE" w:rsidRDefault="002B72CE" w:rsidP="002B72CE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328964"/>
      <w:r>
        <w:t>Fluxo Básico</w:t>
      </w:r>
      <w:bookmarkEnd w:id="11"/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“Efetivar exercício”, após executar o caso de uso “Listar Usuário para Efetivar Exercício em Caráter Temporário” e selecionar a opção Efetivar.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receba da página de origem as informações do Candidato</w:t>
      </w:r>
      <w:r>
        <w:fldChar w:fldCharType="begin"/>
      </w:r>
      <w:r>
        <w:instrText xml:space="preserve"> XE "Candidato" </w:instrText>
      </w:r>
      <w:r>
        <w:fldChar w:fldCharType="end"/>
      </w:r>
      <w:r>
        <w:t xml:space="preserve"> e seu Edital.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o número/ano do Edital de Concurso, número de inscrição, CPF</w:t>
      </w:r>
      <w:proofErr w:type="gramStart"/>
      <w:r>
        <w:t xml:space="preserve">  </w:t>
      </w:r>
      <w:proofErr w:type="gramEnd"/>
      <w:r>
        <w:t xml:space="preserve">e nome do Candidato de Concurso e o formulário para o ator informar as informações do servidor (matrícula). Consultar o conceito </w:t>
      </w:r>
      <w:r>
        <w:rPr>
          <w:u w:val="single"/>
        </w:rPr>
        <w:t>Candidato Concurso</w:t>
      </w:r>
      <w:r>
        <w:rPr>
          <w:u w:val="single"/>
        </w:rPr>
        <w:fldChar w:fldCharType="begin"/>
      </w:r>
      <w:r>
        <w:instrText xml:space="preserve"> XE "</w:instrText>
      </w:r>
      <w:r>
        <w:rPr>
          <w:u w:val="single"/>
        </w:rPr>
        <w:instrText>Candidato Concurso</w:instrText>
      </w:r>
      <w:r>
        <w:instrText xml:space="preserve">" </w:instrText>
      </w:r>
      <w:r>
        <w:rPr>
          <w:u w:val="single"/>
        </w:rPr>
        <w:fldChar w:fldCharType="end"/>
      </w:r>
      <w:r>
        <w:rPr>
          <w:u w:val="single"/>
        </w:rPr>
        <w:t xml:space="preserve"> </w:t>
      </w:r>
      <w:r>
        <w:t>para obter as informações.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a(s) Unidade(s) </w:t>
      </w:r>
      <w:proofErr w:type="gramStart"/>
      <w:r>
        <w:t>Organizacional(</w:t>
      </w:r>
      <w:proofErr w:type="spellStart"/>
      <w:proofErr w:type="gramEnd"/>
      <w:r>
        <w:t>is</w:t>
      </w:r>
      <w:proofErr w:type="spellEnd"/>
      <w:r>
        <w:t>)</w:t>
      </w:r>
      <w:r>
        <w:fldChar w:fldCharType="begin"/>
      </w:r>
      <w:r>
        <w:instrText xml:space="preserve"> XE "Unidade(s) Organizacional(is)" </w:instrText>
      </w:r>
      <w:r>
        <w:fldChar w:fldCharType="end"/>
      </w:r>
      <w:r>
        <w:t xml:space="preserve"> escolhida(s) pelo Candidato na escolha da Vaga. (Consultar </w:t>
      </w:r>
      <w:proofErr w:type="gramStart"/>
      <w:r>
        <w:t xml:space="preserve">o conceito </w:t>
      </w:r>
      <w:r>
        <w:rPr>
          <w:u w:val="single"/>
        </w:rPr>
        <w:t>Chamada do Candidato</w:t>
      </w:r>
      <w:proofErr w:type="gramEnd"/>
      <w:r>
        <w:t>). Pode ter até duas Unidades Organizacionais.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Para cada Unidade Organizacional</w:t>
      </w:r>
      <w:r>
        <w:fldChar w:fldCharType="begin"/>
      </w:r>
      <w:r>
        <w:instrText xml:space="preserve"> XE "Unidade Organizacional" </w:instrText>
      </w:r>
      <w:r>
        <w:fldChar w:fldCharType="end"/>
      </w:r>
      <w:r>
        <w:t>, o sistema apresenta a Carga horária e tipo de carga horária</w:t>
      </w:r>
      <w:r>
        <w:fldChar w:fldCharType="begin"/>
      </w:r>
      <w:r>
        <w:instrText xml:space="preserve"> XE "ipo de carga horária" </w:instrText>
      </w:r>
      <w:r>
        <w:fldChar w:fldCharType="end"/>
      </w:r>
      <w:r>
        <w:t>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recupera as informações do “Item de Edital de Concurso</w:t>
      </w:r>
      <w:r>
        <w:fldChar w:fldCharType="begin"/>
      </w:r>
      <w:r>
        <w:instrText xml:space="preserve"> XE "Item de Edital de Concurso" </w:instrText>
      </w:r>
      <w:r>
        <w:fldChar w:fldCharType="end"/>
      </w:r>
      <w:r>
        <w:t>” do Candidato.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Carreira, Item de Carreira e Nível/Referência.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Área de Ensino e Disciplina.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Relação de Trabalho igual {Admitido em Caráter Temporário}.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Regime de trabalho=</w:t>
      </w:r>
      <w:proofErr w:type="gramStart"/>
      <w:r>
        <w:t>{</w:t>
      </w:r>
      <w:proofErr w:type="gramEnd"/>
      <w:r>
        <w:t>Administrativo Especial}.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Regime de previdência=</w:t>
      </w:r>
      <w:proofErr w:type="gramStart"/>
      <w:r>
        <w:t>{</w:t>
      </w:r>
      <w:proofErr w:type="gramEnd"/>
      <w:r>
        <w:t>Filiado ao regime geral}.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 data fim de exercício, caso o Item de Carreira não utilize </w:t>
      </w:r>
      <w:proofErr w:type="spellStart"/>
      <w:r>
        <w:t>enturmação</w:t>
      </w:r>
      <w:proofErr w:type="spellEnd"/>
      <w:r>
        <w:t>. Consulta os parâmetros do Cargo efetivo para o Item de Carreira</w:t>
      </w:r>
      <w:r>
        <w:fldChar w:fldCharType="begin"/>
      </w:r>
      <w:r>
        <w:instrText xml:space="preserve"> XE "parâmetros do Cargo efetivo para o Item de Carreira" </w:instrText>
      </w:r>
      <w:r>
        <w:fldChar w:fldCharType="end"/>
      </w:r>
      <w:r>
        <w:t xml:space="preserve"> para verificar se utiliza ou não </w:t>
      </w:r>
      <w:proofErr w:type="spellStart"/>
      <w:r>
        <w:t>enturmação</w:t>
      </w:r>
      <w:proofErr w:type="spellEnd"/>
      <w:r>
        <w:t>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Quanto às opções de contrato, deve ser observada a seguinte regra: a) </w:t>
      </w:r>
      <w:r>
        <w:rPr>
          <w:u w:val="single"/>
        </w:rPr>
        <w:t>Novo vínculo</w:t>
      </w:r>
      <w:r>
        <w:t xml:space="preserve">: o usuário pode informar a matrícula desde que o Órgão utiliza atribuição manual de matrícula, senão o sistema irá gerar quando for submetido; b) Novo contrato para um vínculo já encerrado: Consultar os vínculos do mesmo Órgão para a pessoa através do CPF, que possua relação de vínculo de cargo efetivo que </w:t>
      </w:r>
      <w:r>
        <w:lastRenderedPageBreak/>
        <w:t>esteja encerrado (data fim inferior à data atual) ou com afastamento definitivo, considerando somente as relações de vinculo com relação de trabalho igual {ACT},</w:t>
      </w:r>
      <w:r>
        <w:rPr>
          <w:color w:val="333399"/>
          <w:highlight w:val="yellow"/>
        </w:rPr>
        <w:t xml:space="preserve"> regime de trabalho = “Administrativo especial” e regime previdenciário = “Filiado ao regime geral”</w:t>
      </w:r>
      <w:r>
        <w:rPr>
          <w:highlight w:val="yellow"/>
        </w:rPr>
        <w:t>.</w:t>
      </w:r>
      <w:r>
        <w:t xml:space="preserve"> Caso exista, habilitar esta opção. 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as “Naturezas de Vínculos do Órgão” vigentes* que estão associadas à “Relação de Trabalho” do Candidato e que pertence: (Cargo Temporário, Emprego Temporário). (Consultar o conceito “Relação de Trabalho associado à Natureza de Vínculos</w:t>
      </w:r>
      <w:r>
        <w:fldChar w:fldCharType="begin"/>
      </w:r>
      <w:r>
        <w:instrText xml:space="preserve"> XE "Relação de Trabalho associado à Natureza de Vínculos" </w:instrText>
      </w:r>
      <w:r>
        <w:fldChar w:fldCharType="end"/>
      </w:r>
      <w:r>
        <w:t>”).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color w:val="FF0000"/>
        </w:rPr>
      </w:pPr>
      <w:r>
        <w:t xml:space="preserve">O sistema apresenta, somente quando o Item de Carreira </w:t>
      </w:r>
      <w:r>
        <w:rPr>
          <w:b/>
          <w:bCs w:val="0"/>
        </w:rPr>
        <w:t>não</w:t>
      </w:r>
      <w:r>
        <w:t xml:space="preserve"> utiliza </w:t>
      </w:r>
      <w:proofErr w:type="spellStart"/>
      <w:r>
        <w:t>enturmação</w:t>
      </w:r>
      <w:proofErr w:type="spellEnd"/>
      <w:r>
        <w:t xml:space="preserve">, as “Jornadas de Trabalho da Unidade Organizacional” vigente* para a “Unidade Organizacional da </w:t>
      </w:r>
      <w:proofErr w:type="gramStart"/>
      <w:r>
        <w:t>“Chamada do Candidato</w:t>
      </w:r>
      <w:proofErr w:type="gramEnd"/>
      <w:r>
        <w:rPr>
          <w:dstrike/>
          <w:vanish/>
        </w:rPr>
        <w:t xml:space="preserve">”. </w:t>
      </w:r>
      <w:r>
        <w:rPr>
          <w:dstrike/>
          <w:vanish/>
          <w:color w:val="FF0000"/>
        </w:rPr>
        <w:t>”, que possua carga horária inferior ou igual ao definido no Item de Edital de Vaga”. (Só é permitido ao candidato escolher uma carga horária igual ou inferior ao do Edital). Nesta situação, somente uma Unidade Organizacional foi selecionada no momento da escolha da vaga.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apresenta as informações de domínio “Formas de recebimento de </w:t>
      </w:r>
      <w:proofErr w:type="spellStart"/>
      <w:proofErr w:type="gramStart"/>
      <w:r>
        <w:t>contra-cheque</w:t>
      </w:r>
      <w:proofErr w:type="spellEnd"/>
      <w:proofErr w:type="gramEnd"/>
      <w:r>
        <w:fldChar w:fldCharType="begin"/>
      </w:r>
      <w:r>
        <w:instrText xml:space="preserve"> XE "Formas de recebimento de contra-cheque" </w:instrText>
      </w:r>
      <w:r>
        <w:fldChar w:fldCharType="end"/>
      </w:r>
      <w:r>
        <w:t xml:space="preserve">”, exceto a “3.Receber pela lotação de </w:t>
      </w:r>
      <w:proofErr w:type="spellStart"/>
      <w:r>
        <w:t>contra-cheque</w:t>
      </w:r>
      <w:proofErr w:type="spellEnd"/>
      <w:r>
        <w:t>”.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uma “Natureza de Vínculo”.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bancários e submete a operação.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regras de negócios, executando o caso de uso “</w:t>
      </w:r>
      <w:r>
        <w:rPr>
          <w:b/>
          <w:bCs w:val="0"/>
        </w:rPr>
        <w:t>Validar Regras de Negócios do Vínculo</w:t>
      </w:r>
      <w:r>
        <w:t>”, passando a identificação da funcionalidade.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executa o caso de uso “Incluir Vínculo e Relação de Vínculo”, passando as informações de efetivação (CPF da pessoa, Edital, informações gerais) Relação de Vínculo, Jornada, Carga </w:t>
      </w:r>
      <w:proofErr w:type="gramStart"/>
      <w:r>
        <w:t>Horária</w:t>
      </w:r>
      <w:proofErr w:type="gramEnd"/>
      <w:r>
        <w:t xml:space="preserve">, informações bancárias, observando o seguinte; Caso tenha 2 Unidade Organizacionais, executar 2 chamadas, uma para cada situação. 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dstrike/>
          <w:highlight w:val="yellow"/>
        </w:rPr>
        <w:t>O sistema gera um afastamento do tipo “afastamento definitivo sem remuneração” com motivo de afastamento que possua indicativo de afastamento automático de ACT, data de inicio igual à data de desligamento do vinculo, realizando o caso de uso “UCS 002 Gerar Afastamento”, quando possuir “data fim de exercício”</w:t>
      </w:r>
      <w:r>
        <w:rPr>
          <w:highlight w:val="yellow"/>
        </w:rPr>
        <w:t>.</w:t>
      </w:r>
      <w:r>
        <w:t xml:space="preserve"> (</w:t>
      </w:r>
      <w:r>
        <w:rPr>
          <w:color w:val="000080"/>
        </w:rPr>
        <w:t>passado para Incluir Vínculo e Relação de Vínculo</w:t>
      </w:r>
      <w:r>
        <w:t>)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</w:t>
      </w:r>
      <w:proofErr w:type="gramStart"/>
      <w:r>
        <w:t>)</w:t>
      </w:r>
      <w:proofErr w:type="gramEnd"/>
    </w:p>
    <w:p w:rsidR="002B72CE" w:rsidRDefault="002B72CE" w:rsidP="002B72CE">
      <w:pPr>
        <w:pStyle w:val="Ttulo2"/>
      </w:pPr>
      <w:r>
        <w:rPr>
          <w:vanish/>
        </w:rPr>
        <w:t xml:space="preserve">UCS867 </w:t>
      </w:r>
      <w:bookmarkStart w:id="12" w:name="_Toc404328965"/>
      <w:r>
        <w:t>Listar Candidatos para Efetivar Exercício - ACT</w:t>
      </w:r>
      <w:bookmarkEnd w:id="12"/>
      <w:r>
        <w:t> </w:t>
      </w:r>
    </w:p>
    <w:p w:rsidR="002B72CE" w:rsidRDefault="002B72CE" w:rsidP="002B72CE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rPr>
          <w:b w:val="0"/>
          <w:bCs w:val="0"/>
          <w:smallCaps/>
        </w:rPr>
      </w:pPr>
      <w:bookmarkStart w:id="13" w:name="_Toc404328966"/>
      <w:r>
        <w:rPr>
          <w:b w:val="0"/>
          <w:bCs w:val="0"/>
          <w:smallCaps/>
        </w:rPr>
        <w:t>Fluxo Básico</w:t>
      </w:r>
      <w:proofErr w:type="gramStart"/>
      <w:r>
        <w:rPr>
          <w:b w:val="0"/>
          <w:bCs w:val="0"/>
          <w:smallCaps/>
        </w:rPr>
        <w:t xml:space="preserve">  </w:t>
      </w:r>
      <w:proofErr w:type="gramEnd"/>
      <w:r>
        <w:rPr>
          <w:b w:val="0"/>
          <w:bCs w:val="0"/>
          <w:smallCaps/>
        </w:rPr>
        <w:t>- Item de Edital</w:t>
      </w:r>
      <w:bookmarkEnd w:id="13"/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1800"/>
          <w:tab w:val="left" w:pos="2160"/>
        </w:tabs>
        <w:spacing w:line="240" w:lineRule="auto"/>
        <w:ind w:left="2160" w:hanging="1080"/>
      </w:pPr>
      <w:r>
        <w:t xml:space="preserve">O ator solicita a funcionalidade “Efetivar Exercício de </w:t>
      </w:r>
      <w:r>
        <w:lastRenderedPageBreak/>
        <w:t>Admitido em Caráter Temporário”.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o formulário de pesquisa, permitindo realizar a consulta por “Item de Edital” ou “Inscrição do Candidato”.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 “Edital de Concurso”, o “Item de Edital de Concurso” e submete a operação.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uma lista de candidatos que podem ser efetivados conforme a regra de negócio “Anexos - Verificar Candidato para Posse”</w:t>
      </w:r>
    </w:p>
    <w:p w:rsidR="002B72CE" w:rsidRDefault="002B72CE" w:rsidP="002B72CE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rPr>
          <w:b w:val="0"/>
          <w:bCs w:val="0"/>
          <w:smallCaps/>
        </w:rPr>
      </w:pPr>
      <w:bookmarkStart w:id="14" w:name="_Toc404328967"/>
      <w:r>
        <w:rPr>
          <w:b w:val="0"/>
          <w:bCs w:val="0"/>
          <w:smallCaps/>
        </w:rPr>
        <w:t>Fluxo Alternativo - Inscrição do Candidato</w:t>
      </w:r>
      <w:bookmarkEnd w:id="14"/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1800"/>
          <w:tab w:val="left" w:pos="2160"/>
        </w:tabs>
        <w:spacing w:line="240" w:lineRule="auto"/>
        <w:ind w:left="2160" w:hanging="1080"/>
      </w:pPr>
      <w:r>
        <w:t>O ator informa o “Edital de Concurso”, “Inscrição de Candidato de Concurso” e submete a operação.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o candidato informado, desde que possa ser efetivado, conforme as regra de negócio definida no item “Anexos - Verificar Candidato para Efetivação”.</w:t>
      </w:r>
    </w:p>
    <w:p w:rsidR="002B72CE" w:rsidRDefault="002B72CE" w:rsidP="002B72CE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rPr>
          <w:b w:val="0"/>
          <w:bCs w:val="0"/>
          <w:smallCaps/>
        </w:rPr>
      </w:pPr>
      <w:bookmarkStart w:id="15" w:name="_Toc404328968"/>
      <w:r>
        <w:rPr>
          <w:b w:val="0"/>
          <w:bCs w:val="0"/>
          <w:smallCaps/>
        </w:rPr>
        <w:t>Fluxo Alternativo</w:t>
      </w:r>
      <w:proofErr w:type="gramStart"/>
      <w:r>
        <w:rPr>
          <w:b w:val="0"/>
          <w:bCs w:val="0"/>
          <w:smallCaps/>
        </w:rPr>
        <w:t xml:space="preserve">  </w:t>
      </w:r>
      <w:proofErr w:type="gramEnd"/>
      <w:r>
        <w:rPr>
          <w:b w:val="0"/>
          <w:bCs w:val="0"/>
          <w:smallCaps/>
        </w:rPr>
        <w:t>- Pesquisar Edital de Concurso</w:t>
      </w:r>
      <w:bookmarkEnd w:id="15"/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1800"/>
          <w:tab w:val="left" w:pos="2160"/>
        </w:tabs>
        <w:spacing w:line="240" w:lineRule="auto"/>
        <w:ind w:left="2160" w:hanging="1080"/>
      </w:pPr>
      <w:r>
        <w:t>O ator solicita a pesquisa de Edital de Concurso.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 Edital de Concurso”.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a informação do Edital após o ator realizar a pesquisa.</w:t>
      </w:r>
    </w:p>
    <w:p w:rsidR="002B72CE" w:rsidRDefault="002B72CE" w:rsidP="002B72CE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rPr>
          <w:b w:val="0"/>
          <w:bCs w:val="0"/>
          <w:smallCaps/>
        </w:rPr>
      </w:pPr>
      <w:bookmarkStart w:id="16" w:name="_Toc404328969"/>
      <w:r>
        <w:rPr>
          <w:b w:val="0"/>
          <w:bCs w:val="0"/>
          <w:smallCaps/>
        </w:rPr>
        <w:t>Fluxo Alternativo - Pesquisar Item de Edital de Concurso</w:t>
      </w:r>
      <w:bookmarkEnd w:id="16"/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1800"/>
          <w:tab w:val="left" w:pos="2160"/>
        </w:tabs>
        <w:spacing w:line="240" w:lineRule="auto"/>
        <w:ind w:left="2160" w:hanging="1080"/>
      </w:pPr>
      <w:r>
        <w:t>O ator, após informar o Edital de Concurso, solicita a pesquisa de Item de Edital de Concurso.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 Item de Edital de Concurso”, passando a identificação do Edital de Concurso.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a informação do Item de Edital de Concurso pesquisado.</w:t>
      </w:r>
    </w:p>
    <w:p w:rsidR="002B72CE" w:rsidRDefault="002B72CE" w:rsidP="002B72CE">
      <w:pPr>
        <w:pStyle w:val="Ttulo3"/>
        <w:keepNext w:val="0"/>
        <w:widowControl w:val="0"/>
        <w:tabs>
          <w:tab w:val="left" w:pos="1440"/>
          <w:tab w:val="num" w:pos="1620"/>
        </w:tabs>
        <w:spacing w:before="120" w:line="240" w:lineRule="auto"/>
        <w:rPr>
          <w:b w:val="0"/>
          <w:bCs w:val="0"/>
          <w:smallCaps/>
        </w:rPr>
      </w:pPr>
      <w:bookmarkStart w:id="17" w:name="_Toc404328970"/>
      <w:r>
        <w:rPr>
          <w:b w:val="0"/>
          <w:bCs w:val="0"/>
          <w:smallCaps/>
        </w:rPr>
        <w:t>Fluxo Alternativo - Pesquisar Inscrição de Candidato</w:t>
      </w:r>
      <w:bookmarkEnd w:id="17"/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1800"/>
          <w:tab w:val="left" w:pos="2160"/>
        </w:tabs>
        <w:spacing w:line="240" w:lineRule="auto"/>
        <w:ind w:left="2160" w:hanging="1080"/>
      </w:pPr>
      <w:r>
        <w:t>O ator, após informar o Edital de Concurso, solicita a pesquisa de Candidato de Concurso.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executa o caso de uso “Pesquisa Auxiliar de</w:t>
      </w:r>
      <w:proofErr w:type="gramStart"/>
      <w:r>
        <w:t xml:space="preserve">  </w:t>
      </w:r>
      <w:proofErr w:type="gramEnd"/>
      <w:r>
        <w:t>Candidatos”, passando a identificação do edital de concurso.</w:t>
      </w:r>
    </w:p>
    <w:p w:rsidR="002B72CE" w:rsidRDefault="002B72CE" w:rsidP="002B72CE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apresenta a informação do Candidato pesquisado.</w:t>
      </w:r>
    </w:p>
    <w:p w:rsidR="002B72CE" w:rsidRDefault="002B72CE" w:rsidP="002B72CE">
      <w:pPr>
        <w:ind w:left="900"/>
        <w:rPr>
          <w:rFonts w:cs="Arial"/>
        </w:rPr>
      </w:pPr>
    </w:p>
    <w:p w:rsidR="0039423F" w:rsidRDefault="0039423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B72CE" w:rsidRDefault="002B72CE" w:rsidP="002B72CE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328971"/>
      <w:r>
        <w:lastRenderedPageBreak/>
        <w:t>Anexos</w:t>
      </w:r>
      <w:bookmarkEnd w:id="18"/>
    </w:p>
    <w:p w:rsidR="002B72CE" w:rsidRDefault="002B72CE" w:rsidP="002B72CE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19" w:name="_Toc182190576"/>
      <w:bookmarkStart w:id="20" w:name="_Toc404328972"/>
      <w:r>
        <w:t>Verificar Candidato para Efetivação</w:t>
      </w:r>
      <w:bookmarkEnd w:id="19"/>
      <w:bookmarkEnd w:id="20"/>
    </w:p>
    <w:p w:rsidR="002B72CE" w:rsidRDefault="002B72CE" w:rsidP="002B72CE"/>
    <w:p w:rsidR="002B72CE" w:rsidRDefault="002B72CE" w:rsidP="002B72CE">
      <w:pPr>
        <w:widowControl w:val="0"/>
        <w:ind w:left="1080"/>
        <w:rPr>
          <w:rFonts w:cs="Arial"/>
        </w:rPr>
      </w:pPr>
      <w:r>
        <w:rPr>
          <w:rFonts w:cs="Arial"/>
        </w:rPr>
        <w:t>O sistema recupera somente os candidatos que escolheram a vaga e, que foram nomeados, periciados e empossados – conforme exigência da carreira/item de carreira do (candidato ou Item de Edital) – verificar apenas a última fase exigida, caso exista mais de uma.</w:t>
      </w:r>
    </w:p>
    <w:p w:rsidR="002B72CE" w:rsidRDefault="002B72CE" w:rsidP="002B72CE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Uma Fase de Concurso pode estar definida para o Item de Carreira. Caso não encontre no item, realizar a busca para a Carreira. </w:t>
      </w:r>
    </w:p>
    <w:p w:rsidR="002B72CE" w:rsidRDefault="002B72CE" w:rsidP="002B72CE">
      <w:pPr>
        <w:widowControl w:val="0"/>
        <w:ind w:left="1080"/>
        <w:rPr>
          <w:rFonts w:cs="Arial"/>
        </w:rPr>
      </w:pPr>
    </w:p>
    <w:p w:rsidR="002B72CE" w:rsidRDefault="002B72CE" w:rsidP="002B72CE">
      <w:pPr>
        <w:widowControl w:val="0"/>
        <w:ind w:left="1080"/>
        <w:rPr>
          <w:rFonts w:cs="Arial"/>
        </w:rPr>
      </w:pPr>
      <w:r>
        <w:rPr>
          <w:rFonts w:cs="Arial"/>
        </w:rPr>
        <w:t>Detalhamento da regra:</w:t>
      </w:r>
    </w:p>
    <w:p w:rsidR="002B72CE" w:rsidRDefault="002B72CE" w:rsidP="002B72CE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 xml:space="preserve">Candidatos que escolheram a vaga em Unidades Organizacionais do Órgão do ator (Consultar </w:t>
      </w:r>
      <w:proofErr w:type="gramStart"/>
      <w:r>
        <w:rPr>
          <w:rFonts w:cs="Arial"/>
        </w:rPr>
        <w:t>o conceito Chamada do Candidato</w:t>
      </w:r>
      <w:proofErr w:type="gramEnd"/>
      <w:r>
        <w:rPr>
          <w:rFonts w:cs="Arial"/>
        </w:rPr>
        <w:t>);</w:t>
      </w:r>
    </w:p>
    <w:p w:rsidR="002B72CE" w:rsidRDefault="002B72CE" w:rsidP="002B72CE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 xml:space="preserve">Que foram periciados com resultado igual a apto, caso a “Carreira/Item de Carreira” e </w:t>
      </w:r>
      <w:proofErr w:type="gramStart"/>
      <w:r>
        <w:rPr>
          <w:rFonts w:cs="Arial"/>
        </w:rPr>
        <w:t>“Órgão presente no “Item de Edital de Concurso” esteja definido como uma “Fase de Concurso” do tipo Perícia Médica;</w:t>
      </w:r>
    </w:p>
    <w:p w:rsidR="002B72CE" w:rsidRDefault="002B72CE" w:rsidP="002B72CE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proofErr w:type="gramEnd"/>
      <w:r>
        <w:rPr>
          <w:rFonts w:cs="Arial"/>
        </w:rPr>
        <w:t>Que foram nomeados</w:t>
      </w:r>
      <w:proofErr w:type="gramStart"/>
      <w:r>
        <w:rPr>
          <w:rFonts w:cs="Arial"/>
        </w:rPr>
        <w:t>, caso</w:t>
      </w:r>
      <w:proofErr w:type="gramEnd"/>
      <w:r>
        <w:rPr>
          <w:rFonts w:cs="Arial"/>
        </w:rPr>
        <w:t xml:space="preserve"> a “Carreira/Item de Carreira” e “Órgão presente no “Item de Edital de Concurso” esteja definido como uma “Fase de Concurso” do tipo Nomeação;</w:t>
      </w:r>
    </w:p>
    <w:p w:rsidR="002B72CE" w:rsidRDefault="002B72CE" w:rsidP="002B72CE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Que foram empossados (resultado igual tomou posse)</w:t>
      </w:r>
      <w:proofErr w:type="gramStart"/>
      <w:r>
        <w:rPr>
          <w:rFonts w:cs="Arial"/>
        </w:rPr>
        <w:t>, caso</w:t>
      </w:r>
      <w:proofErr w:type="gramEnd"/>
      <w:r>
        <w:rPr>
          <w:rFonts w:cs="Arial"/>
        </w:rPr>
        <w:t xml:space="preserve"> a “Carreira/Item de Carreira” e “Órgão presente no “Item de Edital de Concurso” esteja definido como uma “Fase de Concurso” do tipo Posse.</w:t>
      </w:r>
    </w:p>
    <w:p w:rsidR="002B72CE" w:rsidRDefault="002B72CE" w:rsidP="002B72CE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Candidatos que não foram efetivados, ou seja, não possuem registro de Vínculo com a identificação do Edital de Concurso referência e a identificação do Candidato.</w:t>
      </w:r>
    </w:p>
    <w:p w:rsidR="002B72CE" w:rsidRDefault="002B72CE" w:rsidP="002B72CE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Restringir somente as Chamadas finalizadas.</w:t>
      </w:r>
    </w:p>
    <w:p w:rsidR="002B72CE" w:rsidRDefault="002B72CE" w:rsidP="002B72CE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 xml:space="preserve">Relação de Trabalho igual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ACT (Admitido em caráter temporário).</w:t>
      </w:r>
    </w:p>
    <w:p w:rsidR="002B72CE" w:rsidRDefault="002B72CE" w:rsidP="002B72CE"/>
    <w:p w:rsidR="002B72CE" w:rsidRDefault="002B72CE" w:rsidP="002B72CE">
      <w:pPr>
        <w:widowControl w:val="0"/>
        <w:ind w:left="1080"/>
        <w:rPr>
          <w:rFonts w:cs="Arial"/>
        </w:rPr>
      </w:pPr>
      <w:bookmarkStart w:id="21" w:name="_Ordem_de_vínculo"/>
      <w:bookmarkEnd w:id="21"/>
    </w:p>
    <w:p w:rsidR="002B72CE" w:rsidRDefault="002B72CE" w:rsidP="002B72CE">
      <w:pPr>
        <w:widowControl w:val="0"/>
        <w:ind w:left="1080"/>
        <w:rPr>
          <w:rFonts w:cs="Arial"/>
        </w:rPr>
      </w:pPr>
    </w:p>
    <w:p w:rsidR="002B72CE" w:rsidRDefault="002B72CE" w:rsidP="002B72C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2" w:name="_Toc404328973"/>
      <w:r>
        <w:lastRenderedPageBreak/>
        <w:t>Revisões</w:t>
      </w:r>
      <w:bookmarkEnd w:id="22"/>
    </w:p>
    <w:p w:rsidR="002B72CE" w:rsidRDefault="002B72CE" w:rsidP="002B72C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B72C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2B72CE" w:rsidRDefault="002B72C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72C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2B72CE" w:rsidRDefault="002B72C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72C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2B72CE" w:rsidRDefault="002B72C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72C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2B72CE" w:rsidRDefault="002B72C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B72C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2B72CE" w:rsidRDefault="002B72C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B72C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B72C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Default="002B72CE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Default="002B72CE" w:rsidP="0039423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Default="002B72C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Default="002B72C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Default="002B72C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B72CE" w:rsidRPr="0039423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2B72CE" w:rsidRPr="0039423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39423F">
              <w:rPr>
                <w:rFonts w:cs="Arial"/>
                <w:sz w:val="16"/>
              </w:rPr>
              <w:t>Checklist</w:t>
            </w:r>
            <w:proofErr w:type="spellEnd"/>
            <w:r w:rsidRPr="0039423F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  <w:r w:rsidRPr="0039423F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B72CE" w:rsidRPr="0039423F" w:rsidRDefault="002B72CE" w:rsidP="0039423F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2B72CE" w:rsidRPr="0039423F" w:rsidRDefault="002B72CE" w:rsidP="0039423F">
      <w:pPr>
        <w:widowControl w:val="0"/>
        <w:ind w:left="0"/>
        <w:rPr>
          <w:rFonts w:cs="Arial"/>
          <w:sz w:val="16"/>
        </w:rPr>
      </w:pPr>
    </w:p>
    <w:p w:rsidR="002B72CE" w:rsidRPr="0039423F" w:rsidRDefault="002B72CE" w:rsidP="0039423F">
      <w:pPr>
        <w:widowControl w:val="0"/>
        <w:ind w:left="0"/>
        <w:rPr>
          <w:rFonts w:cs="Arial"/>
          <w:sz w:val="16"/>
        </w:rPr>
      </w:pPr>
    </w:p>
    <w:p w:rsidR="00F41655" w:rsidRPr="0039423F" w:rsidRDefault="00F41655" w:rsidP="0039423F">
      <w:pPr>
        <w:widowControl w:val="0"/>
        <w:ind w:left="0"/>
        <w:rPr>
          <w:rFonts w:cs="Arial"/>
          <w:sz w:val="16"/>
        </w:rPr>
      </w:pPr>
    </w:p>
    <w:sectPr w:rsidR="00F41655" w:rsidRPr="0039423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2CE" w:rsidRDefault="002B72CE" w:rsidP="002908D9">
      <w:r>
        <w:separator/>
      </w:r>
    </w:p>
  </w:endnote>
  <w:endnote w:type="continuationSeparator" w:id="0">
    <w:p w:rsidR="002B72CE" w:rsidRDefault="002B72C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9423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B72C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9423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9423F">
            <w:rPr>
              <w:sz w:val="20"/>
              <w:szCs w:val="20"/>
            </w:rPr>
            <w:t xml:space="preserve">Keila </w:t>
          </w:r>
          <w:proofErr w:type="spellStart"/>
          <w:r w:rsidRPr="0039423F">
            <w:rPr>
              <w:sz w:val="20"/>
              <w:szCs w:val="20"/>
            </w:rPr>
            <w:t>Joanês</w:t>
          </w:r>
          <w:proofErr w:type="spellEnd"/>
          <w:r w:rsidRPr="0039423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9423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B72CE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2B72CE">
            <w:rPr>
              <w:b/>
              <w:sz w:val="20"/>
              <w:szCs w:val="20"/>
            </w:rPr>
            <w:t xml:space="preserve"> Admitido em Caráter Temporário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B72CE">
            <w:rPr>
              <w:b/>
              <w:sz w:val="20"/>
              <w:szCs w:val="20"/>
            </w:rPr>
            <w:t>UCS0064</w:t>
          </w:r>
          <w:r w:rsidR="0039423F">
            <w:rPr>
              <w:b/>
              <w:sz w:val="20"/>
              <w:szCs w:val="20"/>
            </w:rPr>
            <w:t xml:space="preserve"> - Efetivar Exercício de Admitido em Emprego de Natureza Temporária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2CE" w:rsidRDefault="002B72CE" w:rsidP="002908D9">
      <w:r>
        <w:separator/>
      </w:r>
    </w:p>
  </w:footnote>
  <w:footnote w:type="continuationSeparator" w:id="0">
    <w:p w:rsidR="002B72CE" w:rsidRDefault="002B72C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B9369B8"/>
    <w:multiLevelType w:val="hybridMultilevel"/>
    <w:tmpl w:val="EB0A96A4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11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2C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B72CE"/>
    <w:rsid w:val="002D336A"/>
    <w:rsid w:val="003274E5"/>
    <w:rsid w:val="003328F5"/>
    <w:rsid w:val="00374B36"/>
    <w:rsid w:val="0037750D"/>
    <w:rsid w:val="00381644"/>
    <w:rsid w:val="0039423F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01425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72C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B72C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B72C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B72C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B72C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B72C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B72C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B72C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B72CE"/>
    <w:pPr>
      <w:ind w:left="0"/>
    </w:pPr>
  </w:style>
  <w:style w:type="paragraph" w:styleId="ndicedeilustraes">
    <w:name w:val="table of figures"/>
    <w:basedOn w:val="Normal"/>
    <w:next w:val="Normal"/>
    <w:semiHidden/>
    <w:rsid w:val="002B72CE"/>
  </w:style>
  <w:style w:type="paragraph" w:styleId="Sumrio2">
    <w:name w:val="toc 2"/>
    <w:basedOn w:val="Normal"/>
    <w:next w:val="Normal"/>
    <w:autoRedefine/>
    <w:uiPriority w:val="39"/>
    <w:rsid w:val="002B72C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B72CE"/>
    <w:pPr>
      <w:ind w:left="480"/>
    </w:pPr>
  </w:style>
  <w:style w:type="character" w:styleId="Hyperlink">
    <w:name w:val="Hyperlink"/>
    <w:basedOn w:val="Fontepargpadro"/>
    <w:uiPriority w:val="99"/>
    <w:rsid w:val="002B72C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B72C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B72C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B72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B72C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B72C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B72CE"/>
    <w:rPr>
      <w:sz w:val="16"/>
    </w:rPr>
  </w:style>
  <w:style w:type="character" w:styleId="Nmerodepgina">
    <w:name w:val="page number"/>
    <w:basedOn w:val="Fontepargpadro"/>
    <w:rsid w:val="002B72C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B72C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B72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B72C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B72CE"/>
  </w:style>
  <w:style w:type="paragraph" w:styleId="Corpodetexto">
    <w:name w:val="Body Text"/>
    <w:basedOn w:val="Normal"/>
    <w:link w:val="CorpodetextoChar"/>
    <w:rsid w:val="002B72C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B72CE"/>
    <w:rPr>
      <w:rFonts w:eastAsia="Arial Unicode MS"/>
    </w:rPr>
  </w:style>
  <w:style w:type="paragraph" w:customStyle="1" w:styleId="tabletext">
    <w:name w:val="tabletext"/>
    <w:basedOn w:val="Normal"/>
    <w:rsid w:val="002B72C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B72C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B72C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B72C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B72C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B72C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B72C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B72C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B72C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B72C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72C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B72C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B72C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B72C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B72C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B72C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B72C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B72C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B72CE"/>
    <w:pPr>
      <w:ind w:left="0"/>
    </w:pPr>
  </w:style>
  <w:style w:type="paragraph" w:styleId="ndicedeilustraes">
    <w:name w:val="table of figures"/>
    <w:basedOn w:val="Normal"/>
    <w:next w:val="Normal"/>
    <w:semiHidden/>
    <w:rsid w:val="002B72CE"/>
  </w:style>
  <w:style w:type="paragraph" w:styleId="Sumrio2">
    <w:name w:val="toc 2"/>
    <w:basedOn w:val="Normal"/>
    <w:next w:val="Normal"/>
    <w:autoRedefine/>
    <w:uiPriority w:val="39"/>
    <w:rsid w:val="002B72C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B72CE"/>
    <w:pPr>
      <w:ind w:left="480"/>
    </w:pPr>
  </w:style>
  <w:style w:type="character" w:styleId="Hyperlink">
    <w:name w:val="Hyperlink"/>
    <w:basedOn w:val="Fontepargpadro"/>
    <w:uiPriority w:val="99"/>
    <w:rsid w:val="002B72C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B72C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B72C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B72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B72C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B72C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B72CE"/>
    <w:rPr>
      <w:sz w:val="16"/>
    </w:rPr>
  </w:style>
  <w:style w:type="character" w:styleId="Nmerodepgina">
    <w:name w:val="page number"/>
    <w:basedOn w:val="Fontepargpadro"/>
    <w:rsid w:val="002B72C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B72C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B72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B72C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B72CE"/>
  </w:style>
  <w:style w:type="paragraph" w:styleId="Corpodetexto">
    <w:name w:val="Body Text"/>
    <w:basedOn w:val="Normal"/>
    <w:link w:val="CorpodetextoChar"/>
    <w:rsid w:val="002B72C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B72CE"/>
    <w:rPr>
      <w:rFonts w:eastAsia="Arial Unicode MS"/>
    </w:rPr>
  </w:style>
  <w:style w:type="paragraph" w:customStyle="1" w:styleId="tabletext">
    <w:name w:val="tabletext"/>
    <w:basedOn w:val="Normal"/>
    <w:rsid w:val="002B72C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B72C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B72C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B72C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B72C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B72C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B72C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B72C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B72C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B72C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0622-2474-43A8-93D4-902F27DB5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1645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12204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2014-11-09T04:54:00Z</cp:lastPrinted>
  <dcterms:created xsi:type="dcterms:W3CDTF">2014-11-09T04:53:00Z</dcterms:created>
  <dcterms:modified xsi:type="dcterms:W3CDTF">2014-11-21T12:27:00Z</dcterms:modified>
</cp:coreProperties>
</file>