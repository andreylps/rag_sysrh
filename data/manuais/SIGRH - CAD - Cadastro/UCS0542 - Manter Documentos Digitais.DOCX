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3B1F" w:rsidRDefault="00403B1F" w:rsidP="00403B1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03B1F" w:rsidRDefault="00403B1F" w:rsidP="00403B1F">
      <w:pPr>
        <w:widowControl w:val="0"/>
        <w:rPr>
          <w:rFonts w:cs="Arial"/>
          <w:sz w:val="20"/>
        </w:rPr>
      </w:pPr>
    </w:p>
    <w:p w:rsidR="00403B1F" w:rsidRDefault="00403B1F" w:rsidP="00403B1F">
      <w:pPr>
        <w:widowControl w:val="0"/>
        <w:rPr>
          <w:rFonts w:cs="Arial"/>
          <w:sz w:val="20"/>
        </w:rPr>
      </w:pPr>
    </w:p>
    <w:p w:rsidR="00403B1F" w:rsidRDefault="00403B1F" w:rsidP="00403B1F">
      <w:pPr>
        <w:widowControl w:val="0"/>
        <w:rPr>
          <w:rFonts w:cs="Arial"/>
          <w:sz w:val="20"/>
        </w:rPr>
      </w:pPr>
    </w:p>
    <w:p w:rsidR="00403B1F" w:rsidRDefault="00403B1F" w:rsidP="00403B1F">
      <w:pPr>
        <w:widowControl w:val="0"/>
        <w:rPr>
          <w:rFonts w:cs="Arial"/>
          <w:sz w:val="20"/>
        </w:rPr>
      </w:pPr>
    </w:p>
    <w:p w:rsidR="00403B1F" w:rsidRDefault="00403B1F" w:rsidP="00403B1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03B1F" w:rsidRDefault="00403B1F" w:rsidP="00403B1F">
      <w:pPr>
        <w:widowControl w:val="0"/>
        <w:rPr>
          <w:rFonts w:cs="Arial"/>
          <w:sz w:val="20"/>
          <w:u w:val="single"/>
        </w:rPr>
      </w:pPr>
    </w:p>
    <w:p w:rsidR="00403B1F" w:rsidRDefault="00403B1F" w:rsidP="00403B1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03B1F" w:rsidRDefault="00403B1F" w:rsidP="00403B1F">
      <w:pPr>
        <w:widowControl w:val="0"/>
        <w:rPr>
          <w:rFonts w:cs="Arial"/>
          <w:sz w:val="20"/>
        </w:rPr>
      </w:pPr>
    </w:p>
    <w:p w:rsidR="00403B1F" w:rsidRDefault="00403B1F" w:rsidP="00403B1F">
      <w:pPr>
        <w:widowControl w:val="0"/>
        <w:rPr>
          <w:rFonts w:cs="Arial"/>
          <w:sz w:val="20"/>
        </w:rPr>
      </w:pPr>
    </w:p>
    <w:p w:rsidR="00403B1F" w:rsidRDefault="00403B1F" w:rsidP="00403B1F">
      <w:pPr>
        <w:widowControl w:val="0"/>
        <w:rPr>
          <w:rFonts w:cs="Arial"/>
          <w:sz w:val="20"/>
        </w:rPr>
      </w:pPr>
    </w:p>
    <w:p w:rsidR="00403B1F" w:rsidRDefault="00403B1F" w:rsidP="00403B1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03B1F" w:rsidRDefault="00403B1F" w:rsidP="00403B1F">
      <w:pPr>
        <w:widowControl w:val="0"/>
        <w:rPr>
          <w:rFonts w:cs="Arial"/>
          <w:sz w:val="20"/>
        </w:rPr>
      </w:pPr>
    </w:p>
    <w:p w:rsidR="00403B1F" w:rsidRDefault="00403B1F" w:rsidP="00403B1F">
      <w:pPr>
        <w:widowControl w:val="0"/>
        <w:rPr>
          <w:rFonts w:cs="Arial"/>
          <w:sz w:val="20"/>
        </w:rPr>
      </w:pPr>
    </w:p>
    <w:p w:rsidR="00403B1F" w:rsidRDefault="00403B1F" w:rsidP="00403B1F">
      <w:pPr>
        <w:widowControl w:val="0"/>
        <w:rPr>
          <w:rFonts w:cs="Arial"/>
        </w:rPr>
      </w:pPr>
    </w:p>
    <w:p w:rsidR="00403B1F" w:rsidRDefault="00403B1F" w:rsidP="00403B1F">
      <w:pPr>
        <w:pStyle w:val="Capa"/>
        <w:rPr>
          <w:color w:val="FF9900"/>
        </w:rPr>
      </w:pPr>
      <w:r>
        <w:t>SINDRAPE</w:t>
      </w:r>
    </w:p>
    <w:p w:rsidR="00403B1F" w:rsidRDefault="00403B1F" w:rsidP="00403B1F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03B1F" w:rsidRPr="00403B1F" w:rsidRDefault="00403B1F" w:rsidP="00403B1F">
      <w:pPr>
        <w:widowControl w:val="0"/>
        <w:rPr>
          <w:color w:val="000080"/>
        </w:rPr>
      </w:pPr>
    </w:p>
    <w:p w:rsidR="00403B1F" w:rsidRPr="00403B1F" w:rsidRDefault="00403B1F" w:rsidP="00403B1F">
      <w:pPr>
        <w:widowControl w:val="0"/>
        <w:jc w:val="right"/>
        <w:rPr>
          <w:rFonts w:cs="Arial"/>
          <w:b/>
          <w:bCs/>
          <w:color w:val="000080"/>
        </w:rPr>
      </w:pPr>
    </w:p>
    <w:p w:rsidR="00403B1F" w:rsidRDefault="00403B1F" w:rsidP="00403B1F">
      <w:pPr>
        <w:pStyle w:val="Capa"/>
      </w:pPr>
      <w:r>
        <w:t>UCS0542</w:t>
      </w:r>
      <w:r w:rsidR="000C2E31">
        <w:t xml:space="preserve"> </w:t>
      </w:r>
      <w:r>
        <w:t>– Manter Documentos Digitais</w:t>
      </w:r>
    </w:p>
    <w:p w:rsidR="00403B1F" w:rsidRDefault="00403B1F" w:rsidP="00403B1F">
      <w:pPr>
        <w:widowControl w:val="0"/>
        <w:rPr>
          <w:rFonts w:cs="Arial"/>
        </w:rPr>
      </w:pPr>
    </w:p>
    <w:p w:rsidR="00403B1F" w:rsidRDefault="00403B1F" w:rsidP="00403B1F">
      <w:pPr>
        <w:widowControl w:val="0"/>
      </w:pPr>
    </w:p>
    <w:p w:rsidR="00403B1F" w:rsidRDefault="00403B1F" w:rsidP="00403B1F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403B1F" w:rsidRPr="00403B1F" w:rsidRDefault="00403B1F" w:rsidP="00403B1F">
      <w:pPr>
        <w:pStyle w:val="Corpodetexto3"/>
        <w:widowControl w:val="0"/>
        <w:spacing w:after="0"/>
        <w:rPr>
          <w:rFonts w:cs="Arial"/>
        </w:rPr>
      </w:pPr>
      <w:r w:rsidRPr="00403B1F">
        <w:rPr>
          <w:rFonts w:cs="Arial"/>
        </w:rPr>
        <w:lastRenderedPageBreak/>
        <w:t>Histórico de Revisões</w:t>
      </w:r>
    </w:p>
    <w:p w:rsidR="00403B1F" w:rsidRDefault="00403B1F" w:rsidP="00403B1F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403B1F" w:rsidTr="00403B1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Default="00403B1F" w:rsidP="00403B1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Default="00403B1F" w:rsidP="00403B1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Default="00403B1F" w:rsidP="00403B1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Default="00403B1F" w:rsidP="00403B1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03B1F" w:rsidTr="00403B1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Default="00403B1F" w:rsidP="00403B1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21/10/2009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Default="00403B1F" w:rsidP="00403B1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Default="00403B1F" w:rsidP="00403B1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Default="00403B1F" w:rsidP="00403B1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403B1F" w:rsidTr="00403B1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Default="00403B1F" w:rsidP="00403B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Default="00403B1F" w:rsidP="00403B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Default="00403B1F" w:rsidP="00403B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Default="00403B1F" w:rsidP="00403B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403B1F" w:rsidTr="00403B1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Default="00403B1F" w:rsidP="00403B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Default="00403B1F" w:rsidP="00403B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Default="00403B1F" w:rsidP="00403B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Default="00403B1F" w:rsidP="00403B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403B1F" w:rsidTr="00403B1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Default="00403B1F" w:rsidP="00403B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Default="00403B1F" w:rsidP="00403B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Default="00403B1F" w:rsidP="00403B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Default="00403B1F" w:rsidP="00403B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403B1F" w:rsidRDefault="00403B1F" w:rsidP="00403B1F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403B1F" w:rsidRPr="00403B1F" w:rsidRDefault="00403B1F" w:rsidP="00403B1F">
      <w:pPr>
        <w:pStyle w:val="Corpodetexto3"/>
        <w:widowControl w:val="0"/>
        <w:spacing w:after="0"/>
        <w:jc w:val="left"/>
        <w:rPr>
          <w:rFonts w:cs="Arial"/>
        </w:rPr>
      </w:pPr>
      <w:r w:rsidRPr="00403B1F">
        <w:rPr>
          <w:rFonts w:cs="Arial"/>
        </w:rPr>
        <w:lastRenderedPageBreak/>
        <w:t>Índice</w:t>
      </w:r>
    </w:p>
    <w:p w:rsidR="00403B1F" w:rsidRPr="00403B1F" w:rsidRDefault="00403B1F" w:rsidP="00403B1F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583871" w:rsidRDefault="00403B1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49625" w:history="1">
        <w:r w:rsidR="00583871" w:rsidRPr="00FB57A8">
          <w:rPr>
            <w:rStyle w:val="Hyperlink"/>
            <w:noProof/>
          </w:rPr>
          <w:t>1.</w:t>
        </w:r>
        <w:r w:rsidR="0058387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83871" w:rsidRPr="00FB57A8">
          <w:rPr>
            <w:rStyle w:val="Hyperlink"/>
            <w:noProof/>
          </w:rPr>
          <w:t>Pacote/Caso de Uso</w:t>
        </w:r>
        <w:r w:rsidR="00583871">
          <w:rPr>
            <w:noProof/>
            <w:webHidden/>
          </w:rPr>
          <w:tab/>
        </w:r>
        <w:r w:rsidR="00583871">
          <w:rPr>
            <w:noProof/>
            <w:webHidden/>
          </w:rPr>
          <w:fldChar w:fldCharType="begin"/>
        </w:r>
        <w:r w:rsidR="00583871">
          <w:rPr>
            <w:noProof/>
            <w:webHidden/>
          </w:rPr>
          <w:instrText xml:space="preserve"> PAGEREF _Toc404349625 \h </w:instrText>
        </w:r>
        <w:r w:rsidR="00583871">
          <w:rPr>
            <w:noProof/>
            <w:webHidden/>
          </w:rPr>
        </w:r>
        <w:r w:rsidR="00583871">
          <w:rPr>
            <w:noProof/>
            <w:webHidden/>
          </w:rPr>
          <w:fldChar w:fldCharType="separate"/>
        </w:r>
        <w:r w:rsidR="00583871">
          <w:rPr>
            <w:noProof/>
            <w:webHidden/>
          </w:rPr>
          <w:t>5</w:t>
        </w:r>
        <w:r w:rsidR="00583871">
          <w:rPr>
            <w:noProof/>
            <w:webHidden/>
          </w:rPr>
          <w:fldChar w:fldCharType="end"/>
        </w:r>
      </w:hyperlink>
    </w:p>
    <w:p w:rsidR="00583871" w:rsidRDefault="0058387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626" w:history="1">
        <w:r w:rsidRPr="00FB57A8">
          <w:rPr>
            <w:rStyle w:val="Hyperlink"/>
            <w:noProof/>
          </w:rPr>
          <w:t>Manter Armazenamento de Imagens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83871" w:rsidRDefault="0058387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627" w:history="1">
        <w:r w:rsidRPr="00FB57A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B57A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83871" w:rsidRDefault="0058387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628" w:history="1">
        <w:r w:rsidRPr="00FB57A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B57A8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83871" w:rsidRDefault="0058387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629" w:history="1">
        <w:r w:rsidRPr="00FB57A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B57A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83871" w:rsidRDefault="0058387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630" w:history="1">
        <w:r w:rsidRPr="00FB57A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B57A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83871" w:rsidRDefault="0058387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631" w:history="1">
        <w:r w:rsidRPr="00FB57A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B57A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83871" w:rsidRDefault="0058387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632" w:history="1">
        <w:r w:rsidRPr="00FB57A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B57A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3871" w:rsidRDefault="0058387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633" w:history="1">
        <w:r w:rsidRPr="00FB57A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B57A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83871" w:rsidRDefault="0058387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634" w:history="1">
        <w:r w:rsidRPr="00FB57A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B57A8">
          <w:rPr>
            <w:rStyle w:val="Hyperlink"/>
            <w:noProof/>
          </w:rPr>
          <w:t>Incluir Documento Digital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83871" w:rsidRDefault="0058387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635" w:history="1">
        <w:r w:rsidRPr="00FB57A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B57A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83871" w:rsidRDefault="0058387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636" w:history="1">
        <w:r w:rsidRPr="00FB57A8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B57A8">
          <w:rPr>
            <w:rStyle w:val="Hyperlink"/>
            <w:noProof/>
          </w:rPr>
          <w:t>Fluxo alternativo – Ator informa tipo de documento digital igual a “Foto para cadastro de pessoa” – Item 4.1.1.8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83871" w:rsidRDefault="0058387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637" w:history="1">
        <w:r w:rsidRPr="00FB57A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B57A8">
          <w:rPr>
            <w:rStyle w:val="Hyperlink"/>
            <w:noProof/>
          </w:rPr>
          <w:t>Alterar Documento Digital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83871" w:rsidRDefault="0058387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638" w:history="1">
        <w:r w:rsidRPr="00FB57A8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B57A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83871" w:rsidRDefault="0058387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639" w:history="1">
        <w:r w:rsidRPr="00FB57A8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B57A8">
          <w:rPr>
            <w:rStyle w:val="Hyperlink"/>
            <w:noProof/>
          </w:rPr>
          <w:t>Fluxo alternativo – Ator informa tipo de documento digital igual a “Foto para cadastro de pessoa” – Item 4.2.3.1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83871" w:rsidRDefault="0058387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640" w:history="1">
        <w:r w:rsidRPr="00FB57A8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B57A8">
          <w:rPr>
            <w:rStyle w:val="Hyperlink"/>
            <w:noProof/>
          </w:rPr>
          <w:t>Fluxo Alternativo – Retornar ao cadastro de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83871" w:rsidRDefault="0058387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641" w:history="1">
        <w:r w:rsidRPr="00FB57A8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B57A8">
          <w:rPr>
            <w:rStyle w:val="Hyperlink"/>
            <w:noProof/>
          </w:rPr>
          <w:t>Excluir Documento Digital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83871" w:rsidRDefault="0058387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642" w:history="1">
        <w:r w:rsidRPr="00FB57A8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B57A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83871" w:rsidRDefault="0058387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643" w:history="1">
        <w:r w:rsidRPr="00FB57A8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B57A8">
          <w:rPr>
            <w:rStyle w:val="Hyperlink"/>
            <w:noProof/>
          </w:rPr>
          <w:t>Listar Documentos Digitais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83871" w:rsidRDefault="0058387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644" w:history="1">
        <w:r w:rsidRPr="00FB57A8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B57A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83871" w:rsidRDefault="0058387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645" w:history="1">
        <w:r w:rsidRPr="00FB57A8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B57A8">
          <w:rPr>
            <w:rStyle w:val="Hyperlink"/>
            <w:noProof/>
          </w:rPr>
          <w:t>Fluxo alternativo – Funcionalidade chamada pelo manter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83871" w:rsidRDefault="0058387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646" w:history="1">
        <w:r w:rsidRPr="00FB57A8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B57A8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83871" w:rsidRDefault="0058387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647" w:history="1">
        <w:r w:rsidRPr="00FB57A8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B57A8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83871" w:rsidRDefault="0058387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648" w:history="1">
        <w:r w:rsidRPr="00FB57A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B57A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83871" w:rsidRDefault="0058387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649" w:history="1">
        <w:r w:rsidRPr="00FB57A8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B57A8">
          <w:rPr>
            <w:rStyle w:val="Hyperlink"/>
            <w:noProof/>
          </w:rPr>
          <w:t>Estrutura de diretórios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83871" w:rsidRDefault="0058387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650" w:history="1">
        <w:r w:rsidRPr="00FB57A8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B57A8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03B1F" w:rsidRDefault="00403B1F" w:rsidP="00403B1F">
      <w:pPr>
        <w:pStyle w:val="Sumrio1"/>
      </w:pPr>
      <w:r>
        <w:fldChar w:fldCharType="end"/>
      </w:r>
    </w:p>
    <w:p w:rsidR="00403B1F" w:rsidRDefault="00403B1F" w:rsidP="00403B1F">
      <w:pPr>
        <w:pStyle w:val="Heading"/>
      </w:pPr>
    </w:p>
    <w:p w:rsidR="00403B1F" w:rsidRDefault="00403B1F" w:rsidP="00403B1F">
      <w:pPr>
        <w:pStyle w:val="Heading"/>
        <w:jc w:val="center"/>
      </w:pPr>
    </w:p>
    <w:p w:rsidR="00403B1F" w:rsidRDefault="00403B1F" w:rsidP="00403B1F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403B1F" w:rsidRDefault="00403B1F" w:rsidP="00403B1F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49625"/>
      <w:r>
        <w:lastRenderedPageBreak/>
        <w:t>Pacote/Caso de Uso</w:t>
      </w:r>
      <w:bookmarkEnd w:id="1"/>
    </w:p>
    <w:p w:rsidR="00403B1F" w:rsidRDefault="00403B1F" w:rsidP="00403B1F"/>
    <w:p w:rsidR="00403B1F" w:rsidRDefault="00403B1F" w:rsidP="000C2E31">
      <w:pPr>
        <w:pStyle w:val="Subttulo"/>
      </w:pPr>
      <w:bookmarkStart w:id="2" w:name="_Toc404349626"/>
      <w:r>
        <w:t>Manter Armazenamento de Imagens</w:t>
      </w:r>
      <w:bookmarkEnd w:id="2"/>
    </w:p>
    <w:p w:rsidR="00403B1F" w:rsidRDefault="00403B1F" w:rsidP="00403B1F">
      <w:pPr>
        <w:widowControl w:val="0"/>
        <w:ind w:left="902"/>
        <w:rPr>
          <w:rFonts w:cs="Arial"/>
          <w:b/>
          <w:bCs/>
          <w:color w:val="FF0000"/>
        </w:rPr>
      </w:pPr>
    </w:p>
    <w:p w:rsidR="00403B1F" w:rsidRDefault="00403B1F" w:rsidP="00403B1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49627"/>
      <w:r>
        <w:t>Descrição</w:t>
      </w:r>
      <w:bookmarkEnd w:id="3"/>
    </w:p>
    <w:p w:rsidR="00403B1F" w:rsidRDefault="00403B1F" w:rsidP="00403B1F">
      <w:pPr>
        <w:pStyle w:val="Recuodecorpodetexto2"/>
        <w:widowControl w:val="0"/>
        <w:ind w:left="1620" w:firstLine="0"/>
        <w:rPr>
          <w:sz w:val="24"/>
        </w:rPr>
      </w:pPr>
    </w:p>
    <w:p w:rsidR="00403B1F" w:rsidRPr="00C93501" w:rsidRDefault="00403B1F" w:rsidP="00403B1F">
      <w:pPr>
        <w:pStyle w:val="Recuodecorpodetexto2"/>
        <w:widowControl w:val="0"/>
        <w:ind w:left="1260" w:firstLine="0"/>
      </w:pPr>
      <w:r>
        <w:rPr>
          <w:sz w:val="24"/>
        </w:rPr>
        <w:t xml:space="preserve">Pacote responsável por agrupar os casos de uso de manutenção de armazenamento de imagens. Possibilita ao usuário realizar </w:t>
      </w:r>
      <w:r w:rsidRPr="00C93501">
        <w:rPr>
          <w:i/>
          <w:sz w:val="24"/>
        </w:rPr>
        <w:t>upload</w:t>
      </w:r>
      <w:r>
        <w:rPr>
          <w:i/>
          <w:sz w:val="24"/>
        </w:rPr>
        <w:t xml:space="preserve"> </w:t>
      </w:r>
      <w:r w:rsidRPr="00C93501">
        <w:rPr>
          <w:sz w:val="24"/>
        </w:rPr>
        <w:t xml:space="preserve">e </w:t>
      </w:r>
      <w:r>
        <w:rPr>
          <w:i/>
          <w:sz w:val="24"/>
        </w:rPr>
        <w:t>download</w:t>
      </w:r>
      <w:r>
        <w:t xml:space="preserve"> </w:t>
      </w:r>
      <w:r>
        <w:rPr>
          <w:sz w:val="24"/>
        </w:rPr>
        <w:t>de imagens.</w:t>
      </w:r>
    </w:p>
    <w:p w:rsidR="00403B1F" w:rsidRDefault="00403B1F" w:rsidP="00403B1F">
      <w:pPr>
        <w:pStyle w:val="Recuodecorpodetexto2"/>
        <w:widowControl w:val="0"/>
        <w:ind w:left="1620" w:firstLine="0"/>
        <w:rPr>
          <w:sz w:val="24"/>
        </w:rPr>
      </w:pPr>
    </w:p>
    <w:p w:rsidR="00403B1F" w:rsidRDefault="00403B1F" w:rsidP="00403B1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49628"/>
      <w:r>
        <w:t>Requisitos atendidos</w:t>
      </w:r>
      <w:bookmarkEnd w:id="4"/>
    </w:p>
    <w:p w:rsidR="00403B1F" w:rsidRDefault="00403B1F" w:rsidP="00403B1F"/>
    <w:p w:rsidR="00403B1F" w:rsidRDefault="00403B1F" w:rsidP="00403B1F">
      <w:pPr>
        <w:pStyle w:val="Recuodecorpodetexto"/>
        <w:ind w:left="1260"/>
      </w:pPr>
      <w:r>
        <w:t>R1 – Armazenamento de Imagens</w:t>
      </w:r>
    </w:p>
    <w:p w:rsidR="00403B1F" w:rsidRDefault="00403B1F" w:rsidP="00403B1F"/>
    <w:p w:rsidR="00403B1F" w:rsidRDefault="00403B1F" w:rsidP="00403B1F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49629"/>
      <w:r>
        <w:t>Conceito</w:t>
      </w:r>
      <w:bookmarkEnd w:id="5"/>
      <w:r>
        <w:tab/>
      </w:r>
    </w:p>
    <w:p w:rsidR="00403B1F" w:rsidRDefault="00403B1F" w:rsidP="00403B1F"/>
    <w:p w:rsidR="00403B1F" w:rsidRDefault="00403B1F" w:rsidP="00403B1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49630"/>
      <w:r>
        <w:t>Conceitos principais</w:t>
      </w:r>
      <w:bookmarkEnd w:id="6"/>
    </w:p>
    <w:p w:rsidR="00403B1F" w:rsidRDefault="00403B1F" w:rsidP="00403B1F">
      <w:pPr>
        <w:pStyle w:val="Cabealho"/>
        <w:ind w:left="371" w:firstLine="709"/>
        <w:rPr>
          <w:rFonts w:cs="Arial"/>
        </w:rPr>
      </w:pPr>
      <w:r>
        <w:rPr>
          <w:rFonts w:cs="Arial"/>
        </w:rPr>
        <w:t>Não se aplica</w:t>
      </w:r>
    </w:p>
    <w:p w:rsidR="00403B1F" w:rsidRDefault="00403B1F" w:rsidP="00403B1F">
      <w:pPr>
        <w:rPr>
          <w:rFonts w:cs="Arial"/>
        </w:rPr>
      </w:pPr>
    </w:p>
    <w:p w:rsidR="00403B1F" w:rsidRDefault="00403B1F" w:rsidP="00403B1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49631"/>
      <w:r>
        <w:t>Conceitos associados</w:t>
      </w:r>
      <w:bookmarkEnd w:id="7"/>
    </w:p>
    <w:p w:rsidR="00403B1F" w:rsidRDefault="00403B1F" w:rsidP="00403B1F">
      <w:pPr>
        <w:pStyle w:val="Cabealho"/>
        <w:ind w:left="371" w:firstLine="709"/>
        <w:rPr>
          <w:rFonts w:cs="Arial"/>
        </w:rPr>
      </w:pPr>
      <w:r>
        <w:rPr>
          <w:rFonts w:cs="Arial"/>
        </w:rPr>
        <w:t>Não se aplica</w:t>
      </w:r>
    </w:p>
    <w:p w:rsidR="00403B1F" w:rsidRDefault="00403B1F" w:rsidP="00403B1F">
      <w:pPr>
        <w:rPr>
          <w:rFonts w:eastAsia="Arial Unicode MS"/>
        </w:rPr>
      </w:pPr>
    </w:p>
    <w:p w:rsidR="00403B1F" w:rsidRDefault="00403B1F" w:rsidP="00403B1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49632"/>
      <w:r>
        <w:lastRenderedPageBreak/>
        <w:t>Diagrama</w:t>
      </w:r>
      <w:bookmarkEnd w:id="8"/>
    </w:p>
    <w:p w:rsidR="00403B1F" w:rsidRDefault="00403B1F" w:rsidP="00403B1F">
      <w:pPr>
        <w:widowControl w:val="0"/>
        <w:rPr>
          <w:rFonts w:cs="Arial"/>
        </w:rPr>
      </w:pPr>
    </w:p>
    <w:p w:rsidR="00403B1F" w:rsidRDefault="00403B1F" w:rsidP="00403B1F">
      <w:pPr>
        <w:widowControl w:val="0"/>
        <w:rPr>
          <w:rFonts w:cs="Arial"/>
        </w:rPr>
      </w:pPr>
    </w:p>
    <w:p w:rsidR="00403B1F" w:rsidRDefault="000C2E31" w:rsidP="00403B1F">
      <w:pPr>
        <w:widowControl w:val="0"/>
        <w:ind w:left="0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095875" cy="2352675"/>
                <wp:effectExtent l="647700" t="981075" r="0" b="0"/>
                <wp:docPr id="248" name="Tela 2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-647700" y="-981075"/>
                            <a:ext cx="5715000" cy="3305175"/>
                            <a:chOff x="-1020" y="-1545"/>
                            <a:chExt cx="9000" cy="5205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0" y="-30"/>
                              <a:ext cx="1" cy="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45" y="45"/>
                              <a:ext cx="7935" cy="3615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7"/>
                          <wps:cNvSpPr>
                            <a:spLocks/>
                          </wps:cNvSpPr>
                          <wps:spPr bwMode="auto">
                            <a:xfrm flipV="1">
                              <a:off x="45" y="45"/>
                              <a:ext cx="3345" cy="285"/>
                            </a:xfrm>
                            <a:custGeom>
                              <a:avLst/>
                              <a:gdLst>
                                <a:gd name="T0" fmla="*/ 0 w 223"/>
                                <a:gd name="T1" fmla="*/ 0 h 19"/>
                                <a:gd name="T2" fmla="*/ 210 w 223"/>
                                <a:gd name="T3" fmla="*/ 0 h 19"/>
                                <a:gd name="T4" fmla="*/ 223 w 223"/>
                                <a:gd name="T5" fmla="*/ 14 h 19"/>
                                <a:gd name="T6" fmla="*/ 223 w 223"/>
                                <a:gd name="T7" fmla="*/ 19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23" h="19">
                                  <a:moveTo>
                                    <a:pt x="0" y="0"/>
                                  </a:moveTo>
                                  <a:lnTo>
                                    <a:pt x="210" y="0"/>
                                  </a:lnTo>
                                  <a:lnTo>
                                    <a:pt x="223" y="14"/>
                                  </a:lnTo>
                                  <a:lnTo>
                                    <a:pt x="223" y="1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120" y="90"/>
                              <a:ext cx="2872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uc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UCS -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Manter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Documentos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Digitais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2625" y="525"/>
                              <a:ext cx="5025" cy="2805"/>
                            </a:xfrm>
                            <a:prstGeom prst="rect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3765" y="585"/>
                              <a:ext cx="2490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Manter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Documentos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Digitais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" name="Oval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750" y="1650"/>
                              <a:ext cx="165" cy="165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" name="Line 17"/>
                          <wps:cNvCnPr/>
                          <wps:spPr bwMode="auto">
                            <a:xfrm>
                              <a:off x="840" y="1830"/>
                              <a:ext cx="0" cy="180"/>
                            </a:xfrm>
                            <a:prstGeom prst="line">
                              <a:avLst/>
                            </a:prstGeom>
                            <a:noFill/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Line 18"/>
                          <wps:cNvCnPr/>
                          <wps:spPr bwMode="auto">
                            <a:xfrm>
                              <a:off x="765" y="1875"/>
                              <a:ext cx="75" cy="0"/>
                            </a:xfrm>
                            <a:prstGeom prst="line">
                              <a:avLst/>
                            </a:prstGeom>
                            <a:noFill/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Line 19"/>
                          <wps:cNvCnPr/>
                          <wps:spPr bwMode="auto">
                            <a:xfrm flipH="1">
                              <a:off x="840" y="1875"/>
                              <a:ext cx="90" cy="0"/>
                            </a:xfrm>
                            <a:prstGeom prst="line">
                              <a:avLst/>
                            </a:prstGeom>
                            <a:noFill/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Line 20"/>
                          <wps:cNvCnPr/>
                          <wps:spPr bwMode="auto">
                            <a:xfrm flipH="1">
                              <a:off x="810" y="2010"/>
                              <a:ext cx="30" cy="75"/>
                            </a:xfrm>
                            <a:prstGeom prst="line">
                              <a:avLst/>
                            </a:prstGeom>
                            <a:noFill/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21"/>
                          <wps:cNvCnPr/>
                          <wps:spPr bwMode="auto">
                            <a:xfrm>
                              <a:off x="840" y="2010"/>
                              <a:ext cx="45" cy="75"/>
                            </a:xfrm>
                            <a:prstGeom prst="line">
                              <a:avLst/>
                            </a:prstGeom>
                            <a:noFill/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300" y="2085"/>
                              <a:ext cx="818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   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0" y="2385"/>
                              <a:ext cx="1343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(</w:t>
                                </w:r>
                                <w:proofErr w:type="gram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from</w:t>
                                </w:r>
                                <w:proofErr w:type="gram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Realizações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" name="Oval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5625" y="825"/>
                              <a:ext cx="1560" cy="1035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5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Oval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5580" y="780"/>
                              <a:ext cx="1560" cy="1035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2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3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4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5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6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7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8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9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0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1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2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3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4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6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7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8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9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0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1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2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3" name="Rectangl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4" name="Rectangl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5" name="Rectangle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6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7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8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9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0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1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2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3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4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5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6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8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9" name="Rectangl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0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5655" y="1110"/>
                              <a:ext cx="1450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Documentos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1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6090" y="1305"/>
                              <a:ext cx="578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Digitais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2" name="Oval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3060" y="825"/>
                              <a:ext cx="1560" cy="1035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5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Oval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3015" y="780"/>
                              <a:ext cx="1560" cy="1035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5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6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9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1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2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3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4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5" name="Rectangle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6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7" name="Rectangle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8" name="Rectangle 9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9" name="Rectangle 9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0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1" name="Rectangle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2" name="Rectangle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3" name="Rectangle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4" name="Rectangle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5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6" name="Rectangle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7" name="Rectangle 10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8" name="Rectangle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9" name="Rectangle 10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0" name="Rectangle 10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1" name="Rectangle 10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2" name="Rectangle 10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3" name="Rectangle 11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4" name="Rectangle 11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5" name="Rectangle 11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6" name="Rectangle 11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7" name="Rectangle 11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8" name="Rectangle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9" name="Rectangle 11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0" name="Rectangle 11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1" name="Rectangle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2" name="Rectangle 11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3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4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5" name="Rectangle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6" name="Rectangle 12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7" name="Rectangle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8" name="Rectangle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9" name="Rectangle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0" name="Rectangle 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1" name="Rectangle 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2" name="Rectangle 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3" name="Rectangle 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4" name="Rectangle 13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5" name="Rectangle 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105" y="1110"/>
                              <a:ext cx="1405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Incluir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Documento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6" name="Rectangle 133"/>
                          <wps:cNvSpPr>
                            <a:spLocks noChangeArrowheads="1"/>
                          </wps:cNvSpPr>
                          <wps:spPr bwMode="auto">
                            <a:xfrm>
                              <a:off x="3570" y="1305"/>
                              <a:ext cx="489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Digital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7" name="Oval 134"/>
                          <wps:cNvSpPr>
                            <a:spLocks noChangeArrowheads="1"/>
                          </wps:cNvSpPr>
                          <wps:spPr bwMode="auto">
                            <a:xfrm>
                              <a:off x="5505" y="2235"/>
                              <a:ext cx="1560" cy="1035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5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" name="Oval 135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0" y="2190"/>
                              <a:ext cx="1560" cy="1035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" name="Rectangle 13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0" name="Rectangle 13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1" name="Rectangle 13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2" name="Rectangle 13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3" name="Rectangle 14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4" name="Rectangle 14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5" name="Rectangle 14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6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7" name="Rectangle 14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8" name="Rectangle 14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9" name="Rectangle 14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0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1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2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3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4" name="Rectangle 15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5" name="Rectangle 15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6" name="Rectangle 15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7" name="Rectangle 15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8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9" name="Rectangle 15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0" name="Rectangle 15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1" name="Rectangle 15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2" name="Rectangle 15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3" name="Rectangle 16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4" name="Rectangle 16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5" name="Rectangle 16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6" name="Rectangle 16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7" name="Rectangle 16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8" name="Rectangle 16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9" name="Rectangle 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0" name="Rectangle 16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1" name="Rectangle 16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2" name="Rectangle 16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3" name="Rectangle 17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4" name="Rectangle 17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5" name="Rectangle 17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6" name="Rectangle 17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7" name="Rectangle 17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8" name="Rectangle 17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9" name="Rectangle 17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0" name="Rectangle 17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1" name="Rectangle 17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2" name="Rectangle 17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3" name="Rectangle 18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4" name="Rectangle 18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5" name="Rectangle 18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6" name="Rectangle 18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7" name="Rectangle 18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8" name="Rectangle 18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9" name="Rectangle 18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0" name="Rectangle 187"/>
                          <wps:cNvSpPr>
                            <a:spLocks noChangeArrowheads="1"/>
                          </wps:cNvSpPr>
                          <wps:spPr bwMode="auto">
                            <a:xfrm>
                              <a:off x="5535" y="2520"/>
                              <a:ext cx="1441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Alterar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Documento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1" name="Rectangle 188"/>
                          <wps:cNvSpPr>
                            <a:spLocks noChangeArrowheads="1"/>
                          </wps:cNvSpPr>
                          <wps:spPr bwMode="auto">
                            <a:xfrm>
                              <a:off x="6015" y="2715"/>
                              <a:ext cx="489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Digital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2" name="Oval 189"/>
                          <wps:cNvSpPr>
                            <a:spLocks noChangeArrowheads="1"/>
                          </wps:cNvSpPr>
                          <wps:spPr bwMode="auto">
                            <a:xfrm>
                              <a:off x="3360" y="2205"/>
                              <a:ext cx="1560" cy="1035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5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" name="Oval 190"/>
                          <wps:cNvSpPr>
                            <a:spLocks noChangeArrowheads="1"/>
                          </wps:cNvSpPr>
                          <wps:spPr bwMode="auto">
                            <a:xfrm>
                              <a:off x="3315" y="2160"/>
                              <a:ext cx="1560" cy="1035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" name="Rectangle 19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5" name="Rectangle 19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6" name="Rectangle 19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7" name="Rectangle 19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8" name="Rectangle 19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9" name="Rectangle 19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0" name="Rectangle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1" name="Rectangle 19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2" name="Rectangle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3" name="Rectangle 20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4" name="Rectangle 20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5" name="Rectangle 20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6" name="Rectangle 20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7" name="Rectangle 20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020" y="-154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C2E31" w:rsidRDefault="000C2E3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</wpg:wgp>
                      <wps:wsp>
                        <wps:cNvPr id="208" name="Rectangle 206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5EB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9" name="Rectangle 207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4EA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0" name="Rectangle 208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4EA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1" name="Rectangle 209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4EA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2" name="Rectangle 210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3E9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3" name="Rectangle 211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3E9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4" name="Rectangle 212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2E8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5" name="Rectangle 213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2E8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6" name="Rectangle 214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1E7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7" name="Rectangle 215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1E7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8" name="Rectangle 216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0E6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9" name="Rectangle 217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0E6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0" name="Rectangle 218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0E6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1" name="Rectangle 219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5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2" name="Rectangle 220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5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3" name="Rectangle 221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EE4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4" name="Rectangle 222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EE4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5" name="Rectangle 223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6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7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8" name="Rectangle 226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9" name="Rectangle 227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0" name="Rectangle 228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1" name="Rectangle 229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2" name="Rectangle 230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3" name="Rectangle 231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4" name="Rectangle 232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5" name="Rectangle 233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6" name="Rectangle 234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7" name="Rectangle 235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8" name="Rectangle 236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9" name="Rectangle 237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0" name="Rectangle 238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1" name="Rectangle 239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2" name="Rectangle 240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3" name="Rectangle 241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4" name="Rectangle 242"/>
                        <wps:cNvSpPr>
                          <a:spLocks noChangeArrowheads="1"/>
                        </wps:cNvSpPr>
                        <wps:spPr bwMode="auto">
                          <a:xfrm>
                            <a:off x="-647700" y="-9810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5" name="Rectangle 243"/>
                        <wps:cNvSpPr>
                          <a:spLocks noChangeArrowheads="1"/>
                        </wps:cNvSpPr>
                        <wps:spPr bwMode="auto">
                          <a:xfrm>
                            <a:off x="2143125" y="1581150"/>
                            <a:ext cx="92646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Documento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6" name="Rectangle 244"/>
                        <wps:cNvSpPr>
                          <a:spLocks noChangeArrowheads="1"/>
                        </wps:cNvSpPr>
                        <wps:spPr bwMode="auto">
                          <a:xfrm>
                            <a:off x="2457450" y="1704975"/>
                            <a:ext cx="31051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2E31" w:rsidRDefault="000C2E31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Digital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7" name="Line 245"/>
                        <wps:cNvCnPr/>
                        <wps:spPr bwMode="auto">
                          <a:xfrm>
                            <a:off x="85090" y="-147320"/>
                            <a:ext cx="69215" cy="0"/>
                          </a:xfrm>
                          <a:prstGeom prst="line">
                            <a:avLst/>
                          </a:prstGeom>
                          <a:noFill/>
                          <a:ln w="15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48" o:spid="_x0000_s1026" editas="canvas" style="width:401.25pt;height:185.25pt;mso-position-horizontal-relative:char;mso-position-vertical-relative:line" coordsize="50958,23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0958;height:23526;visibility:visible;mso-wrap-style:square">
                  <v:fill o:detectmouseclick="t"/>
                  <v:path o:connecttype="none"/>
                </v:shape>
                <v:group id="Group 205" o:spid="_x0000_s1028" style="position:absolute;left:-6477;top:-9810;width:57150;height:33051" coordorigin="-1020,-1545" coordsize="9000,52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-30;top:-30;width:1;height: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/>
                  <v:rect id="Rectangle 6" o:spid="_x0000_s1030" style="position:absolute;left:45;top:45;width:7935;height:36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40z8MA&#10;AADaAAAADwAAAGRycy9kb3ducmV2LnhtbESPQWvCQBSE74L/YXkFb7qJ0qrRjUih0JNaK8XjM/ua&#10;hOy+Ddmtpv/eFQo9DjPzDbPe9NaIK3W+dqwgnSQgiAunay4VnD7fxgsQPiBrNI5JwS952OTDwRoz&#10;7W78QddjKEWEsM9QQRVCm0npi4os+olriaP37TqLIcqulLrDW4RbI6dJ8iIt1hwXKmzptaKiOf5Y&#10;BYvni2lO89l5N9+nXw2ZLfndQanRU79dgQjUh//wX/tdK1jC40q8ATK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L40z8MAAADaAAAADwAAAAAAAAAAAAAAAACYAgAAZHJzL2Rv&#10;d25yZXYueG1sUEsFBgAAAAAEAAQA9QAAAIgDAAAAAA==&#10;" filled="f" strokeweight="0"/>
                  <v:shape id="Freeform 7" o:spid="_x0000_s1031" style="position:absolute;left:45;top:45;width:3345;height:285;flip:y;visibility:visible;mso-wrap-style:square;v-text-anchor:top" coordsize="223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Qw6sIA&#10;AADbAAAADwAAAGRycy9kb3ducmV2LnhtbESPQYvCQAyF7wv+hyGCl0Wn9eAu1VFEUBe8uO3+gNCJ&#10;bbGTKZ1R6783hwVveeR9Ly+rzeBadac+NJ4NpLMEFHHpbcOVgb9iP/0GFSKyxdYzGXhSgM169LHC&#10;zPoH/9I9j5WSEA4ZGqhj7DKtQ1mTwzDzHbHsLr53GEX2lbY9PiTctXqeJAvtsGG5UGNHu5rKa35z&#10;UuOcH7/Ssy6K27acf57SBR2OaMxkPGyXoCIN8W3+p3+scNJefpEB9P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lDDqwgAAANsAAAAPAAAAAAAAAAAAAAAAAJgCAABkcnMvZG93&#10;bnJldi54bWxQSwUGAAAAAAQABAD1AAAAhwMAAAAA&#10;" path="m,l210,r13,14l223,19e" filled="f" strokeweight="0">
                    <v:path arrowok="t" o:connecttype="custom" o:connectlocs="0,0;3150,0;3345,210;3345,285" o:connectangles="0,0,0,0"/>
                  </v:shape>
                  <v:rect id="Rectangle 8" o:spid="_x0000_s1032" style="position:absolute;left:120;top:90;width:2872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  <w:proofErr w:type="spellStart"/>
                          <w:proofErr w:type="gram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uc</w:t>
                          </w:r>
                          <w:proofErr w:type="spellEnd"/>
                          <w:proofErr w:type="gram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UCS -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Manter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Documentos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Digitais</w:t>
                          </w:r>
                          <w:proofErr w:type="spellEnd"/>
                        </w:p>
                      </w:txbxContent>
                    </v:textbox>
                  </v:rect>
                  <v:rect id="Rectangle 9" o:spid="_x0000_s1033" style="position:absolute;left:2625;top:525;width:5025;height:28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iaoMIA&#10;AADbAAAADwAAAGRycy9kb3ducmV2LnhtbERPTWsCMRC9F/wPYQq9FM1WpcrWKFJY6E2rBfU2bKa7&#10;oZtJSFLd/nsjFLzN433OYtXbTpwpRONYwcuoAEFcO224UfC1r4ZzEDEha+wck4I/irBaDh4WWGp3&#10;4U8671IjcgjHEhW0KflSyli3ZDGOnCfO3LcLFlOGoZE64CWH206Oi+JVWjScG1r09N5S/bP7tQoO&#10;2+lmZsJmPqmmJ2/86bk6VqTU02O/fgORqE938b/7Q+f5Y7j9kg+Qy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6JqgwgAAANsAAAAPAAAAAAAAAAAAAAAAAJgCAABkcnMvZG93&#10;bnJldi54bWxQSwUGAAAAAAQABAD1AAAAhwMAAAAA&#10;" filled="f" strokeweight="42e-5mm">
                    <v:stroke joinstyle="round"/>
                  </v:rect>
                  <v:rect id="Rectangle 10" o:spid="_x0000_s1034" style="position:absolute;left:3765;top:585;width:2490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  <w:r>
                            <w:rPr>
                              <w:rFonts w:cs="Arial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cs="Arial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Manter</w:t>
                          </w:r>
                          <w:proofErr w:type="spellEnd"/>
                          <w:r>
                            <w:rPr>
                              <w:rFonts w:cs="Arial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Documentos</w:t>
                          </w:r>
                          <w:proofErr w:type="spellEnd"/>
                          <w:r>
                            <w:rPr>
                              <w:rFonts w:cs="Arial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Digitais</w:t>
                          </w:r>
                          <w:proofErr w:type="spellEnd"/>
                        </w:p>
                      </w:txbxContent>
                    </v:textbox>
                  </v:rect>
                  <v:oval id="Oval 11" o:spid="_x0000_s1035" style="position:absolute;left:750;top:1650;width:165;height:1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Ax8r8A&#10;AADbAAAADwAAAGRycy9kb3ducmV2LnhtbERPTYvCMBC9C/sfwix401QRkWoUkS3sadGoB29DMzbF&#10;ZlKarHb//UYQvM3jfc5q07tG3KkLtWcFk3EGgrj0puZKwelYjBYgQkQ22HgmBX8UYLP+GKwwN/7B&#10;B7rrWIkUwiFHBTbGNpcylJYchrFviRN39Z3DmGBXSdPhI4W7Rk6zbC4d1pwaLLa0s1Te9K9TcO6P&#10;P1+FvSxMY6bFudB6T1orNfzst0sQkfr4Fr/c3ybNn8Hzl3SAXP8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0YDHyvwAAANsAAAAPAAAAAAAAAAAAAAAAAJgCAABkcnMvZG93bnJl&#10;di54bWxQSwUGAAAAAAQABAD1AAAAhAMAAAAA&#10;" fillcolor="#fcf2e3" strokeweight="42e-5mm"/>
                  <v:rect id="Rectangle 12" o:spid="_x0000_s1036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UvF8IA&#10;AADbAAAADwAAAGRycy9kb3ducmV2LnhtbERP32vCMBB+F/wfwgl709RBh6umIoPBGENY6/p8NNem&#10;2Fy6JtPuvzeDgW/38f283X6yvbjQ6DvHCtarBARx7XTHrYJT+brcgPABWWPvmBT8kod9Pp/tMNPu&#10;yp90KUIrYgj7DBWYEIZMSl8bsuhXbiCOXONGiyHCsZV6xGsMt718TJInabHj2GBwoBdD9bn4sQpK&#10;eew+XGr653Pznn5/VdVwKCqlHhbTYQsi0BTu4n/3m47zU/j7JR4g8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hS8XwgAAANsAAAAPAAAAAAAAAAAAAAAAAJgCAABkcnMvZG93&#10;bnJldi54bWxQSwUGAAAAAAQABAD1AAAAhwMAAAAA&#10;" fillcolor="#f7edde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" o:spid="_x0000_s1037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fEl8EA&#10;AADbAAAADwAAAGRycy9kb3ducmV2LnhtbERP24rCMBB9X/Afwgi+rak+FKlGEcEbLrJWP2BoxrbY&#10;TGoTbd2vNwsL+zaHc53ZojOVeFLjSssKRsMIBHFmdcm5gst5/TkB4TyyxsoyKXiRg8W89zHDRNuW&#10;T/RMfS5CCLsEFRTe14mULivIoBvamjhwV9sY9AE2udQNtiHcVHIcRbE0WHJoKLCmVUHZLX0YBfGm&#10;PLhJe/+67o4UbW7b/ffjp1Zq0O+WUxCeOv8v/nPvdJgfw+8v4QA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+XxJfBAAAA2wAAAA8AAAAAAAAAAAAAAAAAmAIAAGRycy9kb3du&#10;cmV2LnhtbFBLBQYAAAAABAAEAPUAAACGAwAAAAA=&#10;" fillcolor="#f3e9da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" o:spid="_x0000_s1038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gd4MMA&#10;AADbAAAADwAAAGRycy9kb3ducmV2LnhtbERPTWvCQBC9F/wPywi9lLprC9qm2YhIC/UiGL30Nman&#10;STA7G7NbE/99VxC8zeN9TroYbCPO1PnasYbpRIEgLpypudSw3309v4HwAdlg45g0XMjDIhs9pJgY&#10;1/OWznkoRQxhn6CGKoQ2kdIXFVn0E9cSR+7XdRZDhF0pTYd9DLeNfFFqJi3WHBsqbGlVUXHM/6yG&#10;vt78FNN1+aku84Pa4uH99elktH4cD8sPEIGGcBff3N8mzp/D9Zd4gM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xgd4MMAAADb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" o:spid="_x0000_s1039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sn9cEA&#10;AADbAAAADwAAAGRycy9kb3ducmV2LnhtbESPTUsDMRCG74L/IYzgzWa1UmRtWmRF2qNNBT0Om+km&#10;uJksm9iu/75zKPQ2w7wfzyzXU+zVkcYcEht4nFWgiNvkAncGvvYfDy+gckF22CcmA/+UYb26vVli&#10;7dKJd3S0pVMSwrlGA76UodY6t54i5lkaiOV2SGPEIuvYaTfiScJjr5+qaqEjBpYGjwM1ntpf+xel&#10;ZB7fvz+j/Wmeh6bzbO0mHIIx93fT2yuoQlO5ii/urRN8gZVfZAC9O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z7J/XBAAAA2wAAAA8AAAAAAAAAAAAAAAAAmAIAAGRycy9kb3du&#10;cmV2LnhtbFBLBQYAAAAABAAEAPUAAACGAwAAAAA=&#10;" fillcolor="#e9dfd0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" o:spid="_x0000_s1040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B/+8EA&#10;AADbAAAADwAAAGRycy9kb3ducmV2LnhtbERPzWrCQBC+F3yHZQQvRXcr1Gp0lSKU1p5s9AHG7JgE&#10;s7MhO9X07d1Cobf5+H5ntel9o67UxTqwhaeJAUVcBFdzaeF4eBvPQUVBdtgEJgs/FGGzHjysMHPh&#10;xl90zaVUKYRjhhYqkTbTOhYVeYyT0BIn7hw6j5JgV2rX4S2F+0ZPjZlpjzWnhgpb2lZUXPJvbyE2&#10;z6f8JIXZmcf9O/YvM9l+orWjYf+6BCXUy7/4z/3h0vwF/P6SDtDr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2Qf/vBAAAA2wAAAA8AAAAAAAAAAAAAAAAAmAIAAGRycy9kb3du&#10;cmV2LnhtbFBLBQYAAAAABAAEAPUAAACGAwAAAAA=&#10;" fillcolor="#e5dbcc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line id="Line 17" o:spid="_x0000_s1041" style="position:absolute;visibility:visible;mso-wrap-style:square" from="840,1830" to="840,2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mXcsAAAADbAAAADwAAAGRycy9kb3ducmV2LnhtbERPz2vCMBS+C/4P4Q12W9N1UEY1iugG&#10;HV429dDjo3m2xeYlJJl2//1yEDx+fL+X68mM4ko+DJYVvGY5COLW6oE7Bafj58s7iBCRNY6WScEf&#10;BViv5rMlVtre+Ieuh9iJFMKhQgV9jK6SMrQ9GQyZdcSJO1tvMCboO6k93lK4GWWR56U0OHBq6NHR&#10;tqf2cvg1CmoM5cT7UL+Vxceu+fLftWs6pZ6fps0CRKQpPsR3d60VFGl9+pJ+gFz9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hpl3LAAAAA2wAAAA8AAAAAAAAAAAAAAAAA&#10;oQIAAGRycy9kb3ducmV2LnhtbFBLBQYAAAAABAAEAPkAAACOAwAAAAA=&#10;" strokeweight="42e-5mm"/>
                  <v:line id="Line 18" o:spid="_x0000_s1042" style="position:absolute;visibility:visible;mso-wrap-style:square" from="765,1875" to="840,18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yUy6cMAAADbAAAADwAAAGRycy9kb3ducmV2LnhtbESPzWrDMBCE74G+g9hCb7FsF0xwo4TS&#10;H3DJJXF6yHGxNraJtTKS6rhvHxUKOQ4z8w2z3s5mEBM531tWkCUpCOLG6p5bBd/Hz+UKhA/IGgfL&#10;pOCXPGw3D4s1ltpe+UBTHVoRIexLVNCFMJZS+qYjgz6xI3H0ztYZDFG6VmqH1wg3g8zTtJAGe44L&#10;HY701lFzqX+Mggp9MfPOV89F/vF++nL7ajy1Sj09zq8vIALN4R7+b1daQZ7B35f4A+Tm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clMunDAAAA2wAAAA8AAAAAAAAAAAAA&#10;AAAAoQIAAGRycy9kb3ducmV2LnhtbFBLBQYAAAAABAAEAPkAAACRAwAAAAA=&#10;" strokeweight="42e-5mm"/>
                  <v:line id="Line 19" o:spid="_x0000_s1043" style="position:absolute;flip:x;visibility:visible;mso-wrap-style:square" from="840,1875" to="930,18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a6dMUAAADbAAAADwAAAGRycy9kb3ducmV2LnhtbESPwWrDMBBE74X8g9hALqWR40Mb3Mgm&#10;FAo5pKR18gGLtbVMrZVjKbabr68KgRyHmXnDbIrJtmKg3jeOFayWCQjiyumGawWn4/vTGoQPyBpb&#10;x6TglzwU+exhg5l2I3/RUIZaRAj7DBWYELpMSl8ZsuiXriOO3rfrLYYo+1rqHscIt61Mk+RZWmw4&#10;Lhjs6M1Q9VNerILDhz7La9m+PO72dBjN9TPphlGpxXzavoIINIV7+NbeaQVpCv9f4g+Q+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ra6dMUAAADbAAAADwAAAAAAAAAA&#10;AAAAAAChAgAAZHJzL2Rvd25yZXYueG1sUEsFBgAAAAAEAAQA+QAAAJMDAAAAAA==&#10;" strokeweight="42e-5mm"/>
                  <v:line id="Line 20" o:spid="_x0000_s1044" style="position:absolute;flip:x;visibility:visible;mso-wrap-style:square" from="810,2010" to="840,20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of78UAAADbAAAADwAAAGRycy9kb3ducmV2LnhtbESP0WrCQBRE34X+w3ILfRHdVEEldRNK&#10;oeCDYk37AZfsbTY0ezfNbpPo17tCwcdhZs4w23y0jeip87VjBc/zBARx6XTNlYKvz/fZBoQPyBob&#10;x6TgTB7y7GGyxVS7gU/UF6ESEcI+RQUmhDaV0peGLPq5a4mj9+06iyHKrpK6wyHCbSMXSbKSFmuO&#10;CwZbejNU/hR/VsHxoH/lpWjW092ejoO5fCRtPyj19Di+voAINIZ7+L+90woWS7h9iT9AZl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fof78UAAADbAAAADwAAAAAAAAAA&#10;AAAAAAChAgAAZHJzL2Rvd25yZXYueG1sUEsFBgAAAAAEAAQA+QAAAJMDAAAAAA==&#10;" strokeweight="42e-5mm"/>
                  <v:line id="Line 21" o:spid="_x0000_s1045" style="position:absolute;visibility:visible;mso-wrap-style:square" from="840,2010" to="885,20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1KRccMAAADbAAAADwAAAGRycy9kb3ducmV2LnhtbESPQWvCQBSE70L/w/IKvemmqQSJrlJa&#10;CyleNHrw+Mg+k2D2bdhdNf33XUHwOMzMN8xiNZhOXMn51rKC90kCgriyuuVawWH/M56B8AFZY2eZ&#10;FPyRh9XyZbTAXNsb7+hahlpECPscFTQh9LmUvmrIoJ/Ynjh6J+sMhihdLbXDW4SbTqZJkkmDLceF&#10;Bnv6aqg6lxejoECfDbzxxUeWrr+Pv25b9MdaqbfX4XMOItAQnuFHu9AK0incv8QfIJ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dSkXHDAAAA2wAAAA8AAAAAAAAAAAAA&#10;AAAAoQIAAGRycy9kb3ducmV2LnhtbFBLBQYAAAAABAAEAPkAAACRAwAAAAA=&#10;" strokeweight="42e-5mm"/>
                  <v:rect id="Rectangle 22" o:spid="_x0000_s1046" style="position:absolute;left:300;top:2085;width:818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   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3" o:spid="_x0000_s1047" style="position:absolute;left:210;top:2385;width:1343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(</w:t>
                          </w:r>
                          <w:proofErr w:type="gram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from</w:t>
                          </w:r>
                          <w:proofErr w:type="gram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Realizações</w:t>
                          </w:r>
                          <w:proofErr w:type="spell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)</w:t>
                          </w:r>
                        </w:p>
                      </w:txbxContent>
                    </v:textbox>
                  </v:rect>
                  <v:oval id="Oval 24" o:spid="_x0000_s1048" style="position:absolute;left:5625;top:825;width:1560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WancMA&#10;AADbAAAADwAAAGRycy9kb3ducmV2LnhtbESP0WrCQBRE3wv+w3KFvtVNFGwaXUVEoX0J1OQDLtnb&#10;JJi9G3Y3mv59tyD4OMzMGWa7n0wvbuR8Z1lBukhAENdWd9woqMrzWwbCB2SNvWVS8Ese9rvZyxZz&#10;be/8TbdLaESEsM9RQRvCkEvp65YM+oUdiKP3Y53BEKVrpHZ4j3DTy2WSrKXBjuNCiwMdW6qvl9Eo&#10;KI6r9Uf2VRSuysayTH2V2vGk1Ot8OmxABJrCM/xof2oFy3f4/xJ/gN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WancMAAADbAAAADwAAAAAAAAAAAAAAAACYAgAAZHJzL2Rv&#10;d25yZXYueG1sUEsFBgAAAAAEAAQA9QAAAIgDAAAAAA==&#10;" fillcolor="#c0bfc0" strokecolor="#c0bfc0" strokeweight="42e-5mm"/>
                  <v:oval id="Oval 25" o:spid="_x0000_s1049" style="position:absolute;left:5580;top:780;width:1560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HxSr4A&#10;AADbAAAADwAAAGRycy9kb3ducmV2LnhtbERPTYvCMBC9C/6HMMLeNLUHka5RRCx4Eo3rYW9DMzbF&#10;ZlKaqPXfbw7CHh/ve7UZXCue1IfGs4L5LANBXHnTcK3g51JOlyBCRDbYeiYFbwqwWY9HKyyMf/GZ&#10;njrWIoVwKFCBjbErpAyVJYdh5jvixN187zAm2NfS9PhK4a6VeZYtpMOGU4PFjnaWqrt+OAXX4XLc&#10;l/Z3aVqTl9dS6xNprdTXZNh+g4g0xH/xx30wCvI0Nn1JP0Cu/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B8Uq+AAAA2wAAAA8AAAAAAAAAAAAAAAAAmAIAAGRycy9kb3ducmV2&#10;LnhtbFBLBQYAAAAABAAEAPUAAACDAwAAAAA=&#10;" fillcolor="#fcf2e3" strokeweight="42e-5mm"/>
                  <v:rect id="Rectangle 26" o:spid="_x0000_s1050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xqgsIA&#10;AADbAAAADwAAAGRycy9kb3ducmV2LnhtbESPT4vCMBTE7wt+h/AEL4umyrJoNRVRhL2JfxCPj+bZ&#10;ljYvtYma/fZmQdjjMDO/YRbLYBrxoM5VlhWMRwkI4tzqigsFp+N2OAXhPLLGxjIp+CUHy6z3scBU&#10;2yfv6XHwhYgQdikqKL1vUyldXpJBN7ItcfSutjPoo+wKqTt8Rrhp5CRJvqXBiuNCiS2tS8rrw90o&#10;uCcunL+OuK0/LxTcZWc3t7FVatAPqzkIT8H/h9/tH61gMoO/L/EHyO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DGqCwgAAANsAAAAPAAAAAAAAAAAAAAAAAJgCAABkcnMvZG93&#10;bnJldi54bWxQSwUGAAAAAAQABAD1AAAAhwMAAAAA&#10;" fillcolor="#fbf1e2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" o:spid="_x0000_s1051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9Vwr8A&#10;AADbAAAADwAAAGRycy9kb3ducmV2LnhtbERPTYvCMBC9C/6HMAteZE1dRaRrWsRF8CZaEY9DM9sW&#10;m0ltomb//eYgeHy871UeTCse1LvGsoLpJAFBXFrdcKXgVGw/lyCcR9bYWiYFf+Qgz4aDFabaPvlA&#10;j6OvRAxhl6KC2vsuldKVNRl0E9sRR+7X9gZ9hH0ldY/PGG5a+ZUkC2mw4dhQY0ebmsrr8W4U3BMX&#10;zvMCt9fxhYK77O3PbWqVGn2E9TcIT8G/xS/3TiuYxfXxS/wBMvs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671XCvwAAANsAAAAPAAAAAAAAAAAAAAAAAJgCAABkcnMvZG93bnJl&#10;di54bWxQSwUGAAAAAAQABAD1AAAAhAMAAAAA&#10;" fillcolor="#fbf1e2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" o:spid="_x0000_s1052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P6vcUA&#10;AADbAAAADwAAAGRycy9kb3ducmV2LnhtbESPT2vCQBTE70K/w/IK3swmSrVNXUX8A71qS623R/Y1&#10;Sc2+Ddk1SfvpXUHocZiZ3zDzZW8q0VLjSssKkigGQZxZXXKu4ON9N3oG4TyyxsoyKfglB8vFw2CO&#10;qbYd76k9+FwECLsUFRTe16mULivIoItsTRy8b9sY9EE2udQNdgFuKjmO46k0WHJYKLCmdUHZ+XAx&#10;Crq/dpZUq6+XLV9mR3w6bT6Ppx+lho/96hWEp97/h+/tN61gksDtS/gBcnE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o/q9xQAAANs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" o:spid="_x0000_s1053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3FkysUA&#10;AADbAAAADwAAAGRycy9kb3ducmV2LnhtbESPT2vCQBTE74V+h+UVeqsbLTUaXUW0Ba+mxT+3R/aZ&#10;pM2+Ddk1Sf30bkHocZiZ3zDzZW8q0VLjSssKhoMIBHFmdcm5gq/Pj5cJCOeRNVaWScEvOVguHh/m&#10;mGjb8Y7a1OciQNglqKDwvk6kdFlBBt3A1sTBO9vGoA+yyaVusAtwU8lRFI2lwZLDQoE1rQvKftKL&#10;UdBd23hYrY7Td77EB3w7bfaH07dSz0/9agbCU+//w/f2Vit4HcHfl/AD5O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cWTKxQAAANs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" o:spid="_x0000_s1054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3rd8UA&#10;AADbAAAADwAAAGRycy9kb3ducmV2LnhtbESPT4vCMBTE7wt+h/AEb2uqQpFqFFEEPQirK4q3Z/P6&#10;B5uX0kSt++nNwsIeh5n5DTOdt6YSD2pcaVnBoB+BIE6tLjlXcPxef45BOI+ssbJMCl7kYD7rfEwx&#10;0fbJe3ocfC4ChF2CCgrv60RKlxZk0PVtTRy8zDYGfZBNLnWDzwA3lRxGUSwNlhwWCqxpWVB6O9yN&#10;gvh8vx7z9WX3dTpnabYdr1Y+/lGq120XExCeWv8f/mtvtILRCH6/hB8gZ2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Xet3xQAAANs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" o:spid="_x0000_s1055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RzA8UA&#10;AADbAAAADwAAAGRycy9kb3ducmV2LnhtbESPT2sCMRTE70K/Q3gFb5q1yiKrUaQi6EForVS8PTdv&#10;/+DmZdlEXf30TUHwOMzMb5jpvDWVuFLjSssKBv0IBHFqdcm5gv3PqjcG4TyyxsoyKbiTg/nsrTPF&#10;RNsbf9N153MRIOwSVFB4XydSurQgg65va+LgZbYx6INscqkbvAW4qeRHFMXSYMlhocCaPgtKz7uL&#10;URAfLqd9vjpuv34PWZptxsuljx9Kdd/bxQSEp9a/ws/2WisYjuD/S/gBcv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tHMDxQAAANs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" o:spid="_x0000_s1056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jWmMUA&#10;AADbAAAADwAAAGRycy9kb3ducmV2LnhtbESPT2sCMRTE70K/Q3gFb5q14iKrUaQi6EForVS8PTdv&#10;/+DmZdlEXf30TUHwOMzMb5jpvDWVuFLjSssKBv0IBHFqdcm5gv3PqjcG4TyyxsoyKbiTg/nsrTPF&#10;RNsbf9N153MRIOwSVFB4XydSurQgg65va+LgZbYx6INscqkbvAW4qeRHFMXSYMlhocCaPgtKz7uL&#10;URAfLqd9vjpuv34PWZptxsuljx9Kdd/bxQSEp9a/ws/2WisYjuD/S/gBcv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+NaYxQAAANs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" o:spid="_x0000_s1057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lNyMMA&#10;AADbAAAADwAAAGRycy9kb3ducmV2LnhtbESPS4vCMBSF9wP+h3AFN4OmKohUo6gwIO58jODu2lzb&#10;YnJTmkyt/vrJgDDLw3l8nPmytUY0VPvSsYLhIAFBnDldcq7gdPzqT0H4gKzROCYFT/KwXHQ+5phq&#10;9+A9NYeQizjCPkUFRQhVKqXPCrLoB64ijt7N1RZDlHUudY2POG6NHCXJRFosORIKrGhTUHY//NgI&#10;2Z7l+fu5y16nz8t13Ujz2uyNUr1uu5qBCNSG//C7vdUKxhP4+xJ/gF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0lNyM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" o:spid="_x0000_s1058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XoU8UA&#10;AADbAAAADwAAAGRycy9kb3ducmV2LnhtbESPX2vCMBTF3wd+h3CFvQxNt8GUrlFUGMje1Cr4dtdc&#10;22JyU5qsrX76ZTDY4+H8+XGy5WCN6Kj1tWMFz9MEBHHhdM2lgvzwMZmD8AFZo3FMCm7kYbkYPWSY&#10;atfzjrp9KEUcYZ+igiqEJpXSFxVZ9FPXEEfv4lqLIcq2lLrFPo5bI1+S5E1arDkSKmxoU1Fx3X/b&#10;CNme5Ol4+yzu+dP5a91Jc9/sjFKP42H1DiLQEP7Df+2tVvA6g98v8QfI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BehTxQAAANs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" o:spid="_x0000_s1059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Hc6cAA&#10;AADbAAAADwAAAGRycy9kb3ducmV2LnhtbERPTYvCMBC9C/6HMMLeNHVF0WoUWRBkWRas2vPQjE2x&#10;mdQmavffbw6Cx8f7Xm06W4sHtb5yrGA8SkAQF05XXCo4HXfDOQgfkDXWjknBH3nYrPu9FabaPflA&#10;jyyUIoawT1GBCaFJpfSFIYt+5BriyF1cazFE2JZSt/iM4baWn0kykxYrjg0GG/oyVFyzu1VwlL/V&#10;j5uaenG9fE9v5zxvtlmu1Meg2y5BBOrCW/xy77WCSRwbv8QfIN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zHc6cAAAADbAAAADwAAAAAAAAAAAAAAAACYAgAAZHJzL2Rvd25y&#10;ZXYueG1sUEsFBgAAAAAEAAQA9QAAAIUDAAAAAA==&#10;" fillcolor="#f7edde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" o:spid="_x0000_s1060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15csQA&#10;AADbAAAADwAAAGRycy9kb3ducmV2LnhtbESPQWvCQBSE74X+h+UJ3upGi6XGrCJCoYgUGmvOj+xL&#10;Nph9m2a3Gv99VxA8DjPzDZOtB9uKM/W+caxgOklAEJdON1wr+Dl8vLyD8AFZY+uYFFzJw3r1/JRh&#10;qt2Fv+mch1pECPsUFZgQulRKXxqy6CeuI45e5XqLIcq+lrrHS4TbVs6S5E1abDguGOxoa6g85X9W&#10;wUF+NXs3N+3iVO3mv8ei6DZ5odR4NGyWIAIN4RG+tz+1gtcF3L7EHy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h9eXLEAAAA2w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" o:spid="_x0000_s1061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+emrwA&#10;AADbAAAADwAAAGRycy9kb3ducmV2LnhtbERPTYvCMBC9L/gfwgjetqm6iFajSEH0quvF29CMTbGZ&#10;lCRq/ffmIHh8vO/VpreteJAPjWMF4ywHQVw53XCt4Py/+52DCBFZY+uYFLwowGY9+Flhod2Tj/Q4&#10;xVqkEA4FKjAxdoWUoTJkMWSuI07c1XmLMUFfS+3xmcJtKyd5PpMWG04NBjsqDVW3090qsNNdrC6z&#10;sj2w7+eLxdWUtD8qNRr22yWISH38ij/ug1bwl9anL+kHyPU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yz56avAAAANsAAAAPAAAAAAAAAAAAAAAAAJgCAABkcnMvZG93bnJldi54&#10;bWxQSwUGAAAAAAQABAD1AAAAgQMAAAAA&#10;" fillcolor="#f6ecdd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" o:spid="_x0000_s1062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M7AcEA&#10;AADbAAAADwAAAGRycy9kb3ducmV2LnhtbESPT4vCMBTE7wt+h/AEb2vquojWpiIF0at/Lt4ezbMp&#10;Ni8lyWr99puFBY/DzPyGKTaD7cSDfGgdK5hNMxDEtdMtNwou593nEkSIyBo7x6TgRQE25eijwFy7&#10;Jx/pcYqNSBAOOSowMfa5lKE2ZDFMXU+cvJvzFmOSvpHa4zPBbSe/smwhLbacFgz2VBmq76cfq8DO&#10;d7G+LqruwH5YrlY3U9H+qNRkPGzXICIN8R3+bx+0gu8Z/H1JP0CW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2DOwHBAAAA2w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" o:spid="_x0000_s1063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lgtcUA&#10;AADbAAAADwAAAGRycy9kb3ducmV2LnhtbESPQWsCMRSE7wX/Q3iCt5pV26Jbo4goFMRCrUK9PTfP&#10;3WWTl2UTdf33plDocZiZb5jpvLVGXKnxpWMFg34CgjhzuuRcwf57/TwG4QOyRuOYFNzJw3zWeZpi&#10;qt2Nv+i6C7mIEPYpKihCqFMpfVaQRd93NXH0zq6xGKJscqkbvEW4NXKYJG/SYslxocCalgVl1e5i&#10;FXy2h005+amq0cls/eq0PL6SOSrV67aLdxCB2vAf/mt/aAUvQ/j9En+An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OWC1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" o:spid="_x0000_s1064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XFLsUA&#10;AADbAAAADwAAAGRycy9kb3ducmV2LnhtbESP3WoCMRSE7wu+QziCdzWrtqKrUUQUCqWF+gN6d9wc&#10;d5dNTpZN1O3bN4VCL4eZ+YaZL1trxJ0aXzpWMOgnIIgzp0vOFRz22+cJCB+QNRrHpOCbPCwXnac5&#10;pto9+Ivuu5CLCGGfooIihDqV0mcFWfR9VxNH7+oaiyHKJpe6wUeEWyOHSTKWFkuOCwXWtC4oq3Y3&#10;q+CzPb6X01NVjS7mw28u6/MrmbNSvW67moEI1Ib/8F/7TSt4GcHvl/gD5O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dcUu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1" o:spid="_x0000_s1065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7rYsIA&#10;AADbAAAADwAAAGRycy9kb3ducmV2LnhtbESPQYvCMBSE78L+h/AWvGlaFXG7jbIIam+iLnt+2zzb&#10;0ualNFHrvzeC4HGYmW+YdNWbRlypc5VlBfE4AkGcW11xoeD3tBktQDiPrLGxTAru5GC1/BikmGh7&#10;4wNdj74QAcIuQQWl920ipctLMujGtiUO3tl2Bn2QXSF1h7cAN42cRNFcGqw4LJTY0rqkvD5ejIJm&#10;X5/ji7FT/oqLzPzv/g6LbKvU8LP/+Qbhqffv8KudaQWzGTy/h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7utiwgAAANsAAAAPAAAAAAAAAAAAAAAAAJgCAABkcnMvZG93&#10;bnJldi54bWxQSwUGAAAAAAQABAD1AAAAhwMAAAAA&#10;" fillcolor="#f4eadb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2" o:spid="_x0000_s1066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JO+cMA&#10;AADbAAAADwAAAGRycy9kb3ducmV2LnhtbESPQWvCQBSE7wX/w/KE3uom1oqNrkGEtrkVtfT8mn0m&#10;wd23IbvR9N+7guBxmJlvmFU+WCPO1PnGsYJ0koAgLp1uuFLwc/h4WYDwAVmjcUwK/slDvh49rTDT&#10;7sI7Ou9DJSKEfYYK6hDaTEpf1mTRT1xLHL2j6yyGKLtK6g4vEW6NnCbJXFpsOC7U2NK2pvK0760C&#10;8306pr11r/yeVoX9+/rdLYpPpZ7Hw2YJItAQHuF7u9AKZm9w+xJ/gFx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aJO+cMAAADb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3" o:spid="_x0000_s1067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DQjsEA&#10;AADbAAAADwAAAGRycy9kb3ducmV2LnhtbESPzarCMBSE94LvEI7gTtNeL6LVKHJB7U78wfWxObbF&#10;5qQ0Uevb3wiCy2FmvmHmy9ZU4kGNKy0riIcRCOLM6pJzBafjejAB4TyyxsoyKXiRg+Wi25ljou2T&#10;9/Q4+FwECLsEFRTe14mULivIoBvamjh4V9sY9EE2udQNPgPcVPInisbSYMlhocCa/grKboe7UVDt&#10;btf4buyIp3Gemsv2vJ+kG6X6vXY1A+Gp9d/wp51qBb9jeH8JP0A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lw0I7BAAAA2w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4" o:spid="_x0000_s1068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hOEcQA&#10;AADbAAAADwAAAGRycy9kb3ducmV2LnhtbESP3YrCMBSE7xd8h3AE79ZUEZWuUUTwDxdx3X2AQ3Ns&#10;i81JbaKtPr1ZELwcZuYbZjJrTCFuVLncsoJeNwJBnFidc6rg73f5OQbhPLLGwjIpuJOD2bT1McFY&#10;25p/6Hb0qQgQdjEqyLwvYyldkpFB17UlcfBOtjLog6xSqSusA9wUsh9FQ2kw57CQYUmLjJLz8WoU&#10;DFf5zo3ry/dps6dodV5vD9dHqVSn3cy/QHhq/Dv8am+0gsEI/r+EHyC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oThHEAAAA2wAAAA8AAAAAAAAAAAAAAAAAmAIAAGRycy9k&#10;b3ducmV2LnhtbFBLBQYAAAAABAAEAPUAAACJAwAAAAA=&#10;" fillcolor="#f3e9da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5" o:spid="_x0000_s1069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faY8IA&#10;AADbAAAADwAAAGRycy9kb3ducmV2LnhtbERP3WrCMBS+F3yHcAa7W9PJKNIZRQSdQxmu2wMcmmNb&#10;bE5qE9vq05sLwcuP73+2GEwtOmpdZVnBexSDIM6trrhQ8P+3fpuCcB5ZY22ZFFzJwWI+Hs0w1bbn&#10;X+oyX4gQwi5FBaX3TSqly0sy6CLbEAfuaFuDPsC2kLrFPoSbWk7iOJEGKw4NJTa0Kik/ZRejINlU&#10;Ozftz/vj9ofizenr+3C5NUq9vgzLTxCeBv8UP9xbreAjjA1fwg+Q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99pjwgAAANs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6" o:spid="_x0000_s1070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idysUA&#10;AADbAAAADwAAAGRycy9kb3ducmV2LnhtbESPW2sCMRSE3wv+h3CEvtWs9qKuRimlS4ug4gV8PWyO&#10;m8XNyZKkuv33TaHQx2FmvmHmy8424ko+1I4VDAcZCOLS6ZorBcdD8TABESKyxsYxKfimAMtF726O&#10;uXY33tF1HyuRIBxyVGBibHMpQ2nIYhi4ljh5Z+ctxiR9JbXHW4LbRo6y7EVarDktGGzpzVB52X9Z&#10;BfhRmM3zaTV+L3wTHrNivV2fp0rd97vXGYhIXfwP/7U/tYKnKfx+ST9AL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2J3KxQAAANs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7" o:spid="_x0000_s1071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uiisEA&#10;AADbAAAADwAAAGRycy9kb3ducmV2LnhtbERPTWsCMRC9C/0PYQRvmlXRtlujSOliEaxoC70Om3Gz&#10;dDNZkqjbf28OgsfH+16sOtuIC/lQO1YwHmUgiEuna64U/HwXwxcQISJrbByTgn8KsFo+9RaYa3fl&#10;A12OsRIphEOOCkyMbS5lKA1ZDCPXEifu5LzFmKCvpPZ4TeG2kZMsm0uLNacGgy29Gyr/jmerADeF&#10;+Zr9bp8/Ct+EaVbs9rvTq1KDfrd+AxGpiw/x3f2pFczS+vQl/QC5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M7oorBAAAA2wAAAA8AAAAAAAAAAAAAAAAAmAIAAGRycy9kb3du&#10;cmV2LnhtbFBLBQYAAAAABAAEAPUAAACGAwAAAAA=&#10;" fillcolor="#f2e8d9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8" o:spid="_x0000_s1072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+AWcIA&#10;AADbAAAADwAAAGRycy9kb3ducmV2LnhtbESP3WoCMRSE7wu+QziCN0UThaqsRhGLpXfizwMcNsfN&#10;4uZkSVJ3ffumUPBymJlvmPW2d414UIi1Zw3TiQJBXHpTc6XhejmMlyBiQjbYeCYNT4qw3Qze1lgY&#10;3/GJHudUiQzhWKAGm1JbSBlLSw7jxLfE2bv54DBlGSppAnYZ7ho5U2ouHdacFyy2tLdU3s8/TsO7&#10;PfXV/nj9QvksP8NCqe54UFqPhv1uBSJRn17h//a30fAxhb8v+QfIz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f4BZwgAAANs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9" o:spid="_x0000_s1073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0eLsIA&#10;AADbAAAADwAAAGRycy9kb3ducmV2LnhtbESP3WoCMRSE7wu+QziCN0WTClVZjSKKpXfizwMcNsfN&#10;4uZkSVJ3ffumUPBymJlvmNWmd414UIi1Zw0fEwWCuPSm5krD9XIYL0DEhGyw8UwanhRhsx68rbAw&#10;vuMTPc6pEhnCsUANNqW2kDKWlhzGiW+Js3fzwWHKMlTSBOwy3DVyqtRMOqw5L1hsaWepvJ9/nIZ3&#10;e+qr3fH6hfJZ7sNcqe54UFqPhv12CSJRn17h//a30fA5hb8v+QfI9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rR4uwgAAANs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0" o:spid="_x0000_s1074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Fz4MUA&#10;AADbAAAADwAAAGRycy9kb3ducmV2LnhtbESPQWvCQBSE7wX/w/IK3upGi0WiqxTFIvQgsR7a20v2&#10;mQ1m34bsxqT/3hUKPQ4z8w2z2gy2FjdqfeVYwXSSgCAunK64VHD+2r8sQPiArLF2TAp+ycNmPXpa&#10;YapdzxndTqEUEcI+RQUmhCaV0heGLPqJa4ijd3GtxRBlW0rdYh/htpazJHmTFiuOCwYb2hoqrqfO&#10;KvjR067vduUxM0Oef4TZZ3b5zpUaPw/vSxCBhvAf/msftIL5Kzy+xB8g1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sXPgxQAAANs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1" o:spid="_x0000_s1075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jrlMUA&#10;AADbAAAADwAAAGRycy9kb3ducmV2LnhtbESPQWvCQBSE7wX/w/IK3upGqUWiqxTFIvQgsR7a20v2&#10;mQ1m34bsxqT/3hUKPQ4z8w2z2gy2FjdqfeVYwXSSgCAunK64VHD+2r8sQPiArLF2TAp+ycNmPXpa&#10;YapdzxndTqEUEcI+RQUmhCaV0heGLPqJa4ijd3GtxRBlW0rdYh/htpazJHmTFiuOCwYb2hoqrqfO&#10;KvjR067vduUxM0Oef4TZZ3b5zpUaPw/vSxCBhvAf/msftIL5Kzy+xB8g1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WOuUxQAAANs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2" o:spid="_x0000_s1076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ROD8QA&#10;AADbAAAADwAAAGRycy9kb3ducmV2LnhtbESPQWvCQBSE7wX/w/IEb3WjYCnRVUSxFDyU2B709pJ9&#10;ZoPZtyG7MfHfu4VCj8PMfMOsNoOtxZ1aXzlWMJsmIIgLpysuFfx8H17fQfiArLF2TAoe5GGzHr2s&#10;MNWu54zup1CKCGGfogITQpNK6QtDFv3UNcTRu7rWYoiyLaVusY9wW8t5krxJixXHBYMN7QwVt1Nn&#10;FVz0rOu7ffmVmSHPP8L8mF3PuVKT8bBdggg0hP/wX/tTK1gs4PdL/AFy/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kUTg/EAAAA2wAAAA8AAAAAAAAAAAAAAAAAmAIAAGRycy9k&#10;b3ducmV2LnhtbFBLBQYAAAAABAAEAPUAAACJAwAAAAA=&#10;" fillcolor="#f0e6d7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3" o:spid="_x0000_s1077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pxqMQA&#10;AADbAAAADwAAAGRycy9kb3ducmV2LnhtbESPQWvCQBSE7wX/w/KE3upGQSmpm6BCiz0IJrb3R/Y1&#10;CWbfht1tEvvr3UKhx2FmvmG2+WQ6MZDzrWUFy0UCgriyuuVawcfl9ekZhA/IGjvLpOBGHvJs9rDF&#10;VNuRCxrKUIsIYZ+igiaEPpXSVw0Z9AvbE0fvyzqDIUpXS+1wjHDTyVWSbKTBluNCgz0dGqqu5bdR&#10;EE7FefW2Lyrzeby59+HnvFzXo1KP82n3AiLQFP7Df+2jVrDewO+X+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gKcajEAAAA2wAAAA8AAAAAAAAAAAAAAAAAmAIAAGRycy9k&#10;b3ducmV2LnhtbFBLBQYAAAAABAAEAPUAAACJAwAAAAA=&#10;" fillcolor="#efe5d6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4" o:spid="_x0000_s1078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bUM8QA&#10;AADbAAAADwAAAGRycy9kb3ducmV2LnhtbESPT2vCQBTE7wW/w/IEb3WjYCvRVVSo2EPB+Of+yD6T&#10;YPZt2N0msZ++Wyh4HGbmN8xy3ZtatOR8ZVnBZJyAIM6trrhQcDl/vM5B+ICssbZMCh7kYb0avCwx&#10;1bbjjNpTKESEsE9RQRlCk0rp85IM+rFtiKN3s85giNIVUjvsItzUcpokb9JgxXGhxIZ2JeX307dR&#10;EL6y43S/zXJzPTzcZ/tznMyKTqnRsN8sQATqwzP83z5oBbN3+PsSf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G1DPEAAAA2wAAAA8AAAAAAAAAAAAAAAAAmAIAAGRycy9k&#10;b3ducmV2LnhtbFBLBQYAAAAABAAEAPUAAACJAwAAAAA=&#10;" fillcolor="#efe5d6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5" o:spid="_x0000_s1079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0wUsMA&#10;AADbAAAADwAAAGRycy9kb3ducmV2LnhtbERPz2vCMBS+C/sfwhvsIjZx4txqo4hMmBehbpfdns2z&#10;LWteuiaz9b9fDoLHj+93th5sIy7U+dqxhmmiQBAXztRcavj63E1eQfiAbLBxTBqu5GG9ehhlmBrX&#10;c06XYyhFDGGfooYqhDaV0hcVWfSJa4kjd3adxRBhV0rTYR/DbSOflXqRFmuODRW2tK2o+Dn+WQ19&#10;ffgupvvyXV0XJ5Xj6W02/jVaPz0OmyWIQEO4i2/uD6NhHsfGL/EHy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O0wUsMAAADb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6" o:spid="_x0000_s1080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GVycUA&#10;AADbAAAADwAAAGRycy9kb3ducmV2LnhtbESPQWvCQBSE7wX/w/KEXoru2qJtoquItNBeBK2X3l6y&#10;zySYfRuzWxP/fbcgeBxm5htmseptLS7U+sqxhslYgSDOnam40HD4/hi9gfAB2WDtmDRcycNqOXhY&#10;YGpcxzu67EMhIoR9ihrKEJpUSp+XZNGPXUMcvaNrLYYo20KaFrsIt7V8VmomLVYcF0psaFNSftr/&#10;Wg1dtf3JJ1/Fu7q+ZmqHWfLydDZaPw779RxEoD7cw7f2p9EwTeD/S/wB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oZXJxQAAANsAAAAPAAAAAAAAAAAAAAAAAJgCAABkcnMv&#10;ZG93bnJldi54bWxQSwUGAAAAAAQABAD1AAAAigMAAAAA&#10;" fillcolor="#eee4d5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7" o:spid="_x0000_s1081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3nYb4A&#10;AADbAAAADwAAAGRycy9kb3ducmV2LnhtbERPTUvDQBC9C/6HZQRvdqPQIrHbIorgUaMEeptmx2ww&#10;Oxt2xzT9985B8Ph439v9EkczUy5DYge3qwoMcZf8wL2Dz4+Xm3swRZA9jonJwZkK7HeXF1usfTrx&#10;O82N9EZDuNToIIhMtbWlCxSxrNJErNxXyhFFYe6tz3jS8Djau6ra2IgDa0PAiZ4Cdd/NT3SwmdfN&#10;83k4tvmtpXYOh4NIXjt3fbU8PoARWuRf/Od+9erT9fpFf4Dd/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ot52G+AAAA2wAAAA8AAAAAAAAAAAAAAAAAmAIAAGRycy9kb3ducmV2&#10;LnhtbFBLBQYAAAAABAAEAPUAAACDAwAAAAA=&#10;" fillcolor="#ede3d4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8" o:spid="_x0000_s1082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FC+sIA&#10;AADbAAAADwAAAGRycy9kb3ducmV2LnhtbESPwWrDMBBE74X8g9hCb42cQkJxooTQUOixdYsht421&#10;sUyslZG2jvP3VaHQ4zDzZpjNbvK9GimmLrCBxbwARdwE23Fr4Ovz9fEZVBJki31gMnCjBLvt7G6D&#10;pQ1X/qCxklblEk4lGnAiQ6l1ahx5TPMwEGfvHKJHyTK22ka85nLf66eiWGmPHecFhwO9OGou1bc3&#10;sBqX1eHWner4XlM9uuNRJC6Nebif9mtQQpP8h//oN5u5Bfx+yT9Ab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YUL6wgAAANsAAAAPAAAAAAAAAAAAAAAAAJgCAABkcnMvZG93&#10;bnJldi54bWxQSwUGAAAAAAQABAD1AAAAhwMAAAAA&#10;" fillcolor="#ede3d4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9" o:spid="_x0000_s1083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JP578A&#10;AADbAAAADwAAAGRycy9kb3ducmV2LnhtbESPQYvCMBSE74L/ITzB25rag0g1ShUET8JWEY+P5tkW&#10;m5eSxFr//UZY8DjMzDfMejuYVvTkfGNZwXyWgCAurW64UnA5H36WIHxA1thaJgVv8rDdjEdrzLR9&#10;8S/1RahEhLDPUEEdQpdJ6cuaDPqZ7Yijd7fOYIjSVVI7fEW4aWWaJAtpsOG4UGNH+5rKR/E0CtAU&#10;J3c9pQXvsOfdu81vDnOlppMhX4EINIRv+L991AoWKXy+xB8gN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G8k/nvwAAANsAAAAPAAAAAAAAAAAAAAAAAJgCAABkcnMvZG93bnJl&#10;di54bWxQSwUGAAAAAAQABAD1AAAAhAMAAAAA&#10;" fillcolor="#ece2d3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0" o:spid="_x0000_s1084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7qfMAA&#10;AADbAAAADwAAAGRycy9kb3ducmV2LnhtbESPQYvCMBSE74L/ITzBm6arINI1LVVY2JNglWWPj+Zt&#10;W7Z5KUms9d8bQfA4zMw3zC4fTScGcr61rOBjmYAgrqxuuVZwOX8ttiB8QNbYWSYFd/KQZ9PJDlNt&#10;b3yioQy1iBD2KSpoQuhTKX3VkEG/tD1x9P6sMxiidLXUDm8Rbjq5SpKNNNhyXGiwp0ND1X95NQrQ&#10;lEf3c1yVvMeB9/eu+HVYKDWfjcUniEBjeIdf7W+tYLOG55f4A2T2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b7qfMAAAADbAAAADwAAAAAAAAAAAAAAAACYAgAAZHJzL2Rvd25y&#10;ZXYueG1sUEsFBgAAAAAEAAQA9QAAAIUDAAAAAA==&#10;" fillcolor="#ece2d3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1" o:spid="_x0000_s1085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1UzsEA&#10;AADbAAAADwAAAGRycy9kb3ducmV2LnhtbESPQYvCMBSE78L+h/CEvWnqrrhSjaKCrAcP2vUHPJpn&#10;U2xeShK1+++NIHgcZuYbZr7sbCNu5EPtWMFomIEgLp2uuVJw+tsOpiBCRNbYOCYF/xRgufjozTHX&#10;7s5HuhWxEgnCIUcFJsY2lzKUhiyGoWuJk3d23mJM0ldSe7wnuG3kV5ZNpMWa04LBljaGyktxtQo2&#10;P4d18ev3hqan75Uc+TWyNUp99rvVDESkLr7Dr/ZOK5iM4fkl/QC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S9VM7BAAAA2w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2" o:spid="_x0000_s1086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HxVcEA&#10;AADbAAAADwAAAGRycy9kb3ducmV2LnhtbESPQYvCMBSE78L+h/CEvWnqLrpSjaKCrAcP2vUHPJpn&#10;U2xeShK1+++NIHgcZuYbZr7sbCNu5EPtWMFomIEgLp2uuVJw+tsOpiBCRNbYOCYF/xRgufjozTHX&#10;7s5HuhWxEgnCIUcFJsY2lzKUhiyGoWuJk3d23mJM0ldSe7wnuG3kV5ZNpMWa04LBljaGyktxtQo2&#10;P4d18ev3hqan75Uc+TWyNUp99rvVDESkLr7Dr/ZOK5iM4fkl/QC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vx8VXBAAAA2w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3" o:spid="_x0000_s1087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NvIsEA&#10;AADbAAAADwAAAGRycy9kb3ducmV2LnhtbESPQYvCMBSE74L/ITzBm6auUKVrFBWW9eBBu/6AR/Ns&#10;is1LSbLa/fcbQfA4zMw3zGrT21bcyYfGsYLZNANBXDndcK3g8vM1WYIIEVlj65gU/FGAzXo4WGGh&#10;3YPPdC9jLRKEQ4EKTIxdIWWoDFkMU9cRJ+/qvMWYpK+l9vhIcNvKjyzLpcWG04LBjvaGqlv5axXs&#10;F6dd+e2PhpaX+VbO/A7ZGqXGo377CSJSH9/hV/ugFeQ5PL+kHyD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sjbyLBAAAA2w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4" o:spid="_x0000_s1088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TEhMMA&#10;AADbAAAADwAAAGRycy9kb3ducmV2LnhtbESPQWsCMRSE7wX/Q3hCbzWrBSurUUS07MFDtQoeH5tn&#10;dnHzsiZRt//eFAo9DjPzDTNbdLYRd/KhdqxgOMhAEJdO12wUHL43bxMQISJrbByTgh8KsJj3XmaY&#10;a/fgHd330YgE4ZCjgirGNpcylBVZDAPXEifv7LzFmKQ3Unt8JLht5CjLxtJizWmhwpZWFZWX/c0q&#10;mJhPc9qWxc7E4uvo1+371SAr9drvllMQkbr4H/5rF1rB+AN+v6QfIO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fTEhMMAAADbAAAADwAAAAAAAAAAAAAAAACYAgAAZHJzL2Rv&#10;d25yZXYueG1sUEsFBgAAAAAEAAQA9QAAAIgDAAAAAA==&#10;" fillcolor="#eae0d1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5" o:spid="_x0000_s1089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tQ9r8A&#10;AADbAAAADwAAAGRycy9kb3ducmV2LnhtbERPTYvCMBC9C/6HMII3TVUQqUYRUelhD6u7gsehGdNi&#10;M6lJ1O6/3xwW9vh436tNZxvxIh9qxwom4wwEcel0zUbB99dhtAARIrLGxjEp+KEAm3W/t8Jcuzef&#10;6HWORqQQDjkqqGJscylDWZHFMHYtceJuzluMCXojtcd3CreNnGbZXFqsOTVU2NKuovJ+floFC3M0&#10;14+yOJlYfF78vp09DLJSw0G3XYKI1MV/8Z+70ArmaWz6kn6AXP8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oa1D2vwAAANsAAAAPAAAAAAAAAAAAAAAAAJgCAABkcnMvZG93bnJl&#10;di54bWxQSwUGAAAAAAQABAD1AAAAhAMAAAAA&#10;" fillcolor="#eae0d1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6" o:spid="_x0000_s1090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HxE8EA&#10;AADbAAAADwAAAGRycy9kb3ducmV2LnhtbESPzWoCMRSF94W+Q7gFdzVTFalTo5QRsUubFuryMrlO&#10;Qic3wyTq+PaNIHR5OD8fZ7kefCvO1EcXWMHLuABBXAfjuFHw/bV9fgURE7LBNjApuFKE9erxYYml&#10;CRf+pLNOjcgjHEtUYFPqSiljbcljHIeOOHvH0HtMWfaNND1e8rhv5aQo5tKj40yw2FFlqf7VJ58h&#10;U7/52Xt9qGZd1VjWeueOTqnR0/D+BiLRkP7D9/aHUTBfwO1L/gFy9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ux8RPBAAAA2wAAAA8AAAAAAAAAAAAAAAAAmAIAAGRycy9kb3du&#10;cmV2LnhtbFBLBQYAAAAABAAEAPUAAACGAwAAAAA=&#10;" fillcolor="#e9dfd0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7" o:spid="_x0000_s1091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LOU78A&#10;AADbAAAADwAAAGRycy9kb3ducmV2LnhtbERPTUsDMRC9C/6HMEJvNqstVtamRVaKHjUV9Dhsppvg&#10;ZrJs0nb9986h4PHxvtfbKfbqRGMOiQ3czStQxG1ygTsDn/vd7SOoXJAd9onJwC9l2G6ur9ZYu3Tm&#10;DzrZ0ikJ4VyjAV/KUGudW08R8zwNxMId0hixCBw77UY8S3js9X1VPeiIgaXB40CNp/bHHqOULOLL&#10;13u0381yaDrP1r6GQzBmdjM9P4EqNJV/8cX95gysZL18kR+gN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/Us5TvwAAANsAAAAPAAAAAAAAAAAAAAAAAJgCAABkcnMvZG93bnJl&#10;di54bWxQSwUGAAAAAAQABAD1AAAAhAMAAAAA&#10;" fillcolor="#e9dfd0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8" o:spid="_x0000_s1092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+jd8IA&#10;AADbAAAADwAAAGRycy9kb3ducmV2LnhtbESP0YrCMBRE34X9h3AXfNO0K2ipxuIuLOqLYPUDrs21&#10;LTY33Sar9e+NIPg4zMwZZpH1phFX6lxtWUE8jkAQF1bXXCo4Hn5HCQjnkTU2lknBnRxky4/BAlNt&#10;b7yna+5LESDsUlRQed+mUrqiIoNubFvi4J1tZ9AH2ZVSd3gLcNPIryiaSoM1h4UKW/qpqLjk/0aB&#10;TbbfnPO06f/spJ3tTmuzPk6UGn72qzkIT71/h1/tjVYwi+H5JfwA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X6N3wgAAANsAAAAPAAAAAAAAAAAAAAAAAJgCAABkcnMvZG93&#10;bnJldi54bWxQSwUGAAAAAAQABAD1AAAAhwMAAAAA&#10;" fillcolor="#e8decf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9" o:spid="_x0000_s1093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409AMEA&#10;AADbAAAADwAAAGRycy9kb3ducmV2LnhtbESP0YrCMBRE3wX/IVzBN01V0NI1yiqI+iJY/YBrc7ct&#10;29zUJmr9eyMIPg4zc4aZL1tTiTs1rrSsYDSMQBBnVpecKzifNoMYhPPIGivLpOBJDpaLbmeOibYP&#10;PtI99bkIEHYJKii8rxMpXVaQQTe0NXHw/mxj0AfZ5FI3+AhwU8lxFE2lwZLDQoE1rQvK/tObUWDj&#10;/YpTnlbt1U7q2eGyNdvzRKl+r/39AeGp9d/wp73TCmZjeH8JP0A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+NPQDBAAAA2wAAAA8AAAAAAAAAAAAAAAAAmAIAAGRycy9kb3du&#10;cmV2LnhtbFBLBQYAAAAABAAEAPUAAACGAwAAAAA=&#10;" fillcolor="#e8decf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0" o:spid="_x0000_s1094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hNssQA&#10;AADbAAAADwAAAGRycy9kb3ducmV2LnhtbESPwWrDMBBE74X+g9hCb7UcF5LWiRJMG5OGnOrmAxZr&#10;Y5lYK2Mpsfv3VSGQ4zAzb5jVZrKduNLgW8cKZkkKgrh2uuVGwfGnfHkD4QOyxs4xKfglD5v148MK&#10;c+1G/qZrFRoRIexzVGBC6HMpfW3Iok9cTxy9kxsshiiHRuoBxwi3nczSdC4tthwXDPb0Yag+Vxer&#10;4HPrtN73xcLU7/tDVY6zbpeVSj0/TcUSRKAp3MO39pdWsHiF/y/xB8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YTbLEAAAA2w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1" o:spid="_x0000_s1095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HVxsQA&#10;AADbAAAADwAAAGRycy9kb3ducmV2LnhtbESPwWrDMBBE74X+g9hCb7UcU5LWiRJMG5OGnOrmAxZr&#10;Y5lYK2Mpsfv3VSGQ4zAzb5jVZrKduNLgW8cKZkkKgrh2uuVGwfGnfHkD4QOyxs4xKfglD5v148MK&#10;c+1G/qZrFRoRIexzVGBC6HMpfW3Iok9cTxy9kxsshiiHRuoBxwi3nczSdC4tthwXDPb0Yag+Vxer&#10;4HPrtN73xcLU7/tDVY6zbpeVSj0/TcUSRKAp3MO39pdWsHiF/y/xB8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9x1cbEAAAA2w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2" o:spid="_x0000_s1096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1wXcQA&#10;AADbAAAADwAAAGRycy9kb3ducmV2LnhtbESPwWrDMBBE74X+g9hCb7UcQ5PWiRJMG5OGnOrmAxZr&#10;Y5lYK2Mpsfv3VSGQ4zAzb5jVZrKduNLgW8cKZkkKgrh2uuVGwfGnfHkD4QOyxs4xKfglD5v148MK&#10;c+1G/qZrFRoRIexzVGBC6HMpfW3Iok9cTxy9kxsshiiHRuoBxwi3nczSdC4tthwXDPb0Yag+Vxer&#10;4HPrtN73xcLU7/tDVY6zbpeVSj0/TcUSRKAp3MO39pdWsHiF/y/xB8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9cF3EAAAA2w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3" o:spid="_x0000_s1097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WJH8MA&#10;AADbAAAADwAAAGRycy9kb3ducmV2LnhtbESP0WrCQBRE3wv+w3IF3+pGwTSkrlJEUfSpsR9wm71N&#10;QrN3w+6q0a93BcHHYWbOMPNlb1pxJucbywom4wQEcWl1w5WCn+PmPQPhA7LG1jIpuJKH5WLwNsdc&#10;2wt/07kIlYgQ9jkqqEPocil9WZNBP7YdcfT+rDMYonSV1A4vEW5aOU2SVBpsOC7U2NGqpvK/OBkF&#10;fFuvjl32e9i5ZC+3aZHt17NMqdGw//oEEagPr/CzvdMKPlJ4fIk/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aWJH8MAAADbAAAADwAAAAAAAAAAAAAAAACYAgAAZHJzL2Rv&#10;d25yZXYueG1sUEsFBgAAAAAEAAQA9QAAAIgDAAAAAA==&#10;" fillcolor="#e6dccd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4" o:spid="_x0000_s1098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kshMIA&#10;AADbAAAADwAAAGRycy9kb3ducmV2LnhtbESP0YrCMBRE34X9h3AXfNN0F9TSNcoiiqJPVj/gbnNt&#10;i81NSbJa/XojCD4OM3OGmc4704gLOV9bVvA1TEAQF1bXXCo4HlaDFIQPyBoby6TgRh7ms4/eFDNt&#10;r7ynSx5KESHsM1RQhdBmUvqiIoN+aFvi6J2sMxiidKXUDq8Rbhr5nSRjabDmuFBhS4uKinP+bxTw&#10;fbk4tOnfbuOSrVyP83S7HKVK9T+73x8QgbrwDr/aG61gMoHnl/gD5O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6SyEwgAAANsAAAAPAAAAAAAAAAAAAAAAAJgCAABkcnMvZG93&#10;bnJldi54bWxQSwUGAAAAAAQABAD1AAAAhwMAAAAA&#10;" fillcolor="#e6dccd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5" o:spid="_x0000_s1099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M/wL8A&#10;AADbAAAADwAAAGRycy9kb3ducmV2LnhtbERPzWrCQBC+C77DMoIXqbsKVUldRYSi7UmjDzBmp0lo&#10;djZkp5q+ffdQ8Pjx/a+3vW/UnbpYB7YwmxpQxEVwNZcWrpf3lxWoKMgOm8Bk4ZcibDfDwRozFx58&#10;pnsupUohHDO0UIm0mdaxqMhjnIaWOHFfofMoCXaldh0+Urhv9NyYhfZYc2qosKV9RcV3/uMtxOb1&#10;lt+kMB9mcjpgv1zI/hOtHY/63RsooV6e4n/30VlYprHpS/oBevM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/Az/AvwAAANsAAAAPAAAAAAAAAAAAAAAAAJgCAABkcnMvZG93bnJl&#10;di54bWxQSwUGAAAAAAQABAD1AAAAhAMAAAAA&#10;" fillcolor="#e5dbcc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6" o:spid="_x0000_s1100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+aW8MA&#10;AADbAAAADwAAAGRycy9kb3ducmV2LnhtbESPUWvCQBCE34X+h2MLvhS9U6i2qaeIINY+tak/YM1t&#10;k9DcXsitGv+9Vyj4OMzMN8xi1ftGnamLdWALk7EBRVwEV3Np4fC9Hb2AioLssAlMFq4UYbV8GCww&#10;c+HCX3TOpVQJwjFDC5VIm2kdi4o8xnFoiZP3EzqPkmRXatfhJcF9o6fGzLTHmtNChS1tKip+85O3&#10;EJvnY36UwuzN0+cO+/lMNh9o7fCxX7+BEurlHv5vvzsL81f4+5J+gF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E+aW8MAAADbAAAADwAAAAAAAAAAAAAAAACYAgAAZHJzL2Rv&#10;d25yZXYueG1sUEsFBgAAAAAEAAQA9QAAAIgDAAAAAA==&#10;" fillcolor="#e5dbcc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7" o:spid="_x0000_s1101" style="position:absolute;left:5655;top:1110;width:1450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DBb4A&#10;AADbAAAADwAAAGRycy9kb3ducmV2LnhtbERPy4rCMBTdC/5DuAPuNB0XUjpGGQYKHXFj9QMuze2D&#10;SW5KEm3n781CcHk47/1xtkY8yIfBsYLPTQaCuHF64E7B7VqucxAhIms0jknBPwU4HpaLPRbaTXyh&#10;Rx07kUI4FKigj3EspAxNTxbDxo3EiWudtxgT9J3UHqcUbo3cZtlOWhw4NfQ40k9PzV99twrktS6n&#10;vDY+c6dteza/1aUlp9TqY/7+AhFpjm/xy11pBXlan76kHyAPT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w8gwW+AAAA2wAAAA8AAAAAAAAAAAAAAAAAmAIAAGRycy9kb3ducmV2&#10;LnhtbFBLBQYAAAAABAAEAPUAAACDAwAAAAA=&#10;" filled="f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Documentos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8" o:spid="_x0000_s1102" style="position:absolute;left:6090;top:1305;width:578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AmnsEA&#10;AADbAAAADwAAAGRycy9kb3ducmV2LnhtbESP3YrCMBSE7xd8h3AE77apXkipRhFB0GVvrPsAh+b0&#10;B5OTkkTbffuNIOzlMDPfMNv9ZI14kg+9YwXLLAdBXDvdc6vg53b6LECEiKzROCYFvxRgv5t9bLHU&#10;buQrPavYigThUKKCLsahlDLUHVkMmRuIk9c4bzEm6VupPY4Jbo1c5flaWuw5LXQ40LGj+l49rAJ5&#10;q05jURmfu69V820u52tDTqnFfDpsQESa4n/43T5rBcUSXl/SD5C7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wJp7BAAAA2wAAAA8AAAAAAAAAAAAAAAAAmAIAAGRycy9kb3du&#10;cmV2LnhtbFBLBQYAAAAABAAEAPUAAACGAwAAAAA=&#10;" filled="f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Digitais</w:t>
                          </w:r>
                          <w:proofErr w:type="spellEnd"/>
                        </w:p>
                      </w:txbxContent>
                    </v:textbox>
                  </v:rect>
                  <v:oval id="Oval 79" o:spid="_x0000_s1103" style="position:absolute;left:3060;top:825;width:1560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RmP8IA&#10;AADbAAAADwAAAGRycy9kb3ducmV2LnhtbESP0WrCQBRE34X+w3ILvukmChKjq4i00L4ENPmAS/aa&#10;BLN3w+5G07/vFgo+DjNzhtkfJ9OLBznfWVaQLhMQxLXVHTcKqvJzkYHwAVljb5kU/JCH4+Fttsdc&#10;2ydf6HENjYgQ9jkqaEMYcil93ZJBv7QDcfRu1hkMUbpGaofPCDe9XCXJRhrsOC60ONC5pfp+HY2C&#10;4rzebLPvonBVNpZl6qvUjh9Kzd+n0w5EoCm8wv/tL60gW8Hfl/gD5OE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tGY/wgAAANsAAAAPAAAAAAAAAAAAAAAAAJgCAABkcnMvZG93&#10;bnJldi54bWxQSwUGAAAAAAQABAD1AAAAhwMAAAAA&#10;" fillcolor="#c0bfc0" strokecolor="#c0bfc0" strokeweight="42e-5mm"/>
                  <v:oval id="Oval 80" o:spid="_x0000_s1104" style="position:absolute;left:3015;top:780;width:1560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M8AcMA&#10;AADbAAAADwAAAGRycy9kb3ducmV2LnhtbESPwWrDMBBE74X8g9hAb42cFIpxI5sSYuiptEp96G2x&#10;tpaptTKWkjh/HxUCOQ4z84bZVrMbxImm0HtWsF5lIIhbb3ruFHwf6qccRIjIBgfPpOBCAapy8bDF&#10;wvgzf9FJx04kCIcCFdgYx0LK0FpyGFZ+JE7er58cxiSnTpoJzwnuBrnJshfpsOe0YHGknaX2Tx+d&#10;gmY+fOxr+5ObwWzqptb6k7RW6nE5v72CiDTHe/jWfjcK8mf4/5J+gC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4M8AcMAAADbAAAADwAAAAAAAAAAAAAAAACYAgAAZHJzL2Rv&#10;d25yZXYueG1sUEsFBgAAAAAEAAQA9QAAAIgDAAAAAA==&#10;" fillcolor="#fcf2e3" strokeweight="42e-5mm"/>
                  <v:rect id="Rectangle 81" o:spid="_x0000_s1105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uaJsAA&#10;AADbAAAADwAAAGRycy9kb3ducmV2LnhtbESPQYvCMBSE74L/ITzBi2iqiEg1iiiCN1ldFo+P5tkW&#10;m5fapBr//UYQPA4z8w2zXAdTiQc1rrSsYDxKQBBnVpecK/g974dzEM4ja6wsk4IXOVivup0lpto+&#10;+YceJ5+LCGGXooLC+zqV0mUFGXQjWxNH72obgz7KJpe6wWeEm0pOkmQmDZYcFwqsaVtQdju1RkGb&#10;uPA3PeP+NrhQcJej3d3HVql+L2wWIDwF/w1/2getYD6F95f4A+Tq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muaJsAAAADbAAAADwAAAAAAAAAAAAAAAACYAgAAZHJzL2Rvd25y&#10;ZXYueG1sUEsFBgAAAAAEAAQA9QAAAIUDAAAAAA==&#10;" fillcolor="#fbf1e2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2" o:spid="_x0000_s1106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c/vcQA&#10;AADbAAAADwAAAGRycy9kb3ducmV2LnhtbESPQWvCQBSE70L/w/IKvUjdWGqRmE0QJdBbqZbi8ZF9&#10;JiHZtzG7xu2/7xYKHoeZ+YbJimB6MdHoWssKlosEBHFldcu1gq9j+bwG4Tyyxt4yKfghB0X+MMsw&#10;1fbGnzQdfC0ihF2KChrvh1RKVzVk0C3sQBy9sx0N+ijHWuoRbxFuevmSJG/SYMtxocGBdg1V3eFq&#10;FFwTF75fj1h28xMFd/qw+8vSKvX0GLYbEJ6Cv4f/2+9awXoFf1/iD5D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nP73EAAAA2w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3" o:spid="_x0000_s1107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WrLsUA&#10;AADbAAAADwAAAGRycy9kb3ducmV2LnhtbESPS2vDMBCE74H+B7GF3GI5hbwcyyH0Ab0mKU1yW6yN&#10;7dZaGUux3f76KlDIcZiZb5h0M5hadNS6yrKCaRSDIM6trrhQ8HF4myxBOI+ssbZMCn7IwSZ7GKWY&#10;aNvzjrq9L0SAsEtQQel9k0jp8pIMusg2xMG72NagD7ItpG6xD3BTy6c4nkuDFYeFEht6Lin/3l+N&#10;gv63W0zr7Wn1ytfFEWfnl8/j+Uup8eOwXYPwNPh7+L/9rhUs53D7En6Az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9asuxQAAANs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4" o:spid="_x0000_s1108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kOtcUA&#10;AADbAAAADwAAAGRycy9kb3ducmV2LnhtbESPQWvCQBSE74X+h+UVeqsbBY3GrCLVgtdqUXN7ZF+T&#10;tNm3IbsmaX+9WxB6HGbmGyZdD6YWHbWusqxgPIpAEOdWV1wo+Di+vcxBOI+ssbZMCn7IwXr1+JBi&#10;om3P79QdfCEChF2CCkrvm0RKl5dk0I1sQxy8T9sa9EG2hdQt9gFuajmJopk0WHFYKLGh15Ly78PV&#10;KOh/u3hcby6LHV/jM06z7emcfSn1/DRsliA8Df4/fG/vtYJ5DH9fwg+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uQ61xQAAANs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5" o:spid="_x0000_s1109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aw4cIA&#10;AADbAAAADwAAAGRycy9kb3ducmV2LnhtbERPy4rCMBTdC/MP4Qqz01QXpXSMIoowLgZGLcrsrs3t&#10;A5ub0kTt+PVmIbg8nPds0ZtG3KhztWUFk3EEgji3uuZSQXbYjBIQziNrbCyTgn9ysJh/DGaYanvn&#10;Hd32vhQhhF2KCirv21RKl1dk0I1tSxy4wnYGfYBdKXWH9xBuGjmNolgarDk0VNjSqqL8sr8aBfHp&#10;es7Kzd/P7/FU5MU2Wa99/FDqc9gvv0B46v1b/HJ/awVJGBu+hB8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RrDhwgAAANsAAAAPAAAAAAAAAAAAAAAAAJgCAABkcnMvZG93&#10;bnJldi54bWxQSwUGAAAAAAQABAD1AAAAhwMAAAAA&#10;" fillcolor="#f9efe0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6" o:spid="_x0000_s1110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oVesYA&#10;AADbAAAADwAAAGRycy9kb3ducmV2LnhtbESPT2vCQBTE70K/w/IKvemmPYQ0ugYxCO2hUK1UvD2z&#10;L38w+zZkV0399K5Q8DjMzG+YWTaYVpypd41lBa+TCARxYXXDlYLtz2qcgHAeWWNrmRT8kYNs/jSa&#10;Yarthdd03vhKBAi7FBXU3neplK6oyaCb2I44eKXtDfog+0rqHi8Bblr5FkWxNNhwWKixo2VNxXFz&#10;Mgri3emwrVb7r+/fXVmUn0me+/iq1MvzsJiC8DT4R/i//aEVJO9w/xJ+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AoVesYAAADb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7" o:spid="_x0000_s1111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kqOsEA&#10;AADbAAAADwAAAGRycy9kb3ducmV2LnhtbERPy4rCMBTdC/5DuMLsNNVF0WoUUQRnIYyOKO6uze0D&#10;m5vSRK3z9WYhzPJw3rNFayrxoMaVlhUMBxEI4tTqknMFx99NfwzCeWSNlWVS8CIHi3m3M8NE2yfv&#10;6XHwuQgh7BJUUHhfJ1K6tCCDbmBr4sBltjHoA2xyqRt8hnBTyVEUxdJgyaGhwJpWBaW3w90oiM/3&#10;6zHfXHY/p3OWZt/j9drHf0p99drlFISn1v+LP+6tVjAJ68OX8APk/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zpKjrBAAAA2wAAAA8AAAAAAAAAAAAAAAAAmAIAAGRycy9kb3du&#10;cmV2LnhtbFBLBQYAAAAABAAEAPUAAACGAwAAAAA=&#10;" fillcolor="#f9efe0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8" o:spid="_x0000_s1112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aKhsMA&#10;AADbAAAADwAAAGRycy9kb3ducmV2LnhtbESPS4vCMBSF98L8h3AH3IimuhCnGmVGGBB3PmF21+ba&#10;lkluShNr9dcbQXB5OI+PM1u01oiGal86VjAcJCCIM6dLzhXsd7/9CQgfkDUax6TgRh4W84/ODFPt&#10;rryhZhtyEUfYp6igCKFKpfRZQRb9wFXE0Tu72mKIss6lrvEax62RoyQZS4slR0KBFS0Lyv63Fxsh&#10;q6M8Hm7r7L7v/Z1+Gmnuy41RqvvZfk9BBGrDO/xqr7SCryE8v8QfIO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saKhs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9" o:spid="_x0000_s1113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QU8cMA&#10;AADbAAAADwAAAGRycy9kb3ducmV2LnhtbESPS4vCMBSF9wP+h3AFN4Om42LQahRHGBB3PsHdtbm2&#10;xeSmNJla/fUTQXB5OI+PM5231oiGal86VvA1SEAQZ06XnCvY7377IxA+IGs0jknBnTzMZ52PKaba&#10;3XhDzTbkIo6wT1FBEUKVSumzgiz6gauIo3dxtcUQZZ1LXeMtjlsjh0nyLS2WHAkFVrQsKLtu/2yE&#10;rI7yeLivs8f+83T+aaR5LDdGqV63XUxABGrDO/xqr7SC8RCeX+IPkL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hQU8c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0" o:spid="_x0000_s1114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MRosQA&#10;AADbAAAADwAAAGRycy9kb3ducmV2LnhtbESPQWvCQBSE74X+h+UJ3upGi6XGrCJCoYgUGmvOj+xL&#10;Nph9m2a3Gv99VxA8DjPzDZOtB9uKM/W+caxgOklAEJdON1wr+Dl8vLyD8AFZY+uYFFzJw3r1/JRh&#10;qt2Fv+mch1pECPsUFZgQulRKXxqy6CeuI45e5XqLIcq+lrrHS4TbVs6S5E1abDguGOxoa6g85X9W&#10;wUF+NXs3N+3iVO3mv8ei6DZ5odR4NGyWIAIN4RG+tz+1gsUr3L7EHy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/zEaLEAAAA2w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1" o:spid="_x0000_s1115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qJ1sQA&#10;AADbAAAADwAAAGRycy9kb3ducmV2LnhtbESPQWvCQBSE74X+h+UJ3upGqaXGrCJCoYgUGmvOj+xL&#10;Nph9m2a3Gv99VxA8DjPzDZOtB9uKM/W+caxgOklAEJdON1wr+Dl8vLyD8AFZY+uYFFzJw3r1/JRh&#10;qt2Fv+mch1pECPsUFZgQulRKXxqy6CeuI45e5XqLIcq+lrrHS4TbVs6S5E1abDguGOxoa6g85X9W&#10;wUF+NXs3N+3iVO3mv8ei6DZ5odR4NGyWIAIN4RG+tz+1gsUr3L7EHy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aidbEAAAA2w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2" o:spid="_x0000_s1116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gRRcIA&#10;AADbAAAADwAAAGRycy9kb3ducmV2LnhtbESPwWrDMBBE74X+g9hCb7XclAbbjRKKIdRXp7nktlhr&#10;y9RaGUlJ3L+PAoUeh5l5w2x2i53EhXwYHSt4zXIQxJ3TIw8Kjt/7lwJEiMgaJ8ek4JcC7LaPDxus&#10;tLtyS5dDHESCcKhQgYlxrqQMnSGLIXMzcfJ65y3GJP0gtcdrgttJrvJ8LS2OnBYMzlQb6n4OZ6vA&#10;vu1jd1rXU8N+KcqyNzV9tUo9Py2fHyAiLfE//NdutILyHe5f0g+Q2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2BFFwgAAANs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3" o:spid="_x0000_s1117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qPMr8A&#10;AADbAAAADwAAAGRycy9kb3ducmV2LnhtbESPQYvCMBSE7wv+h/AEb2uqQrHVKFIQveruxdujeTbF&#10;5qUkUeu/N8LCHoeZ+YZZbwfbiQf50DpWMJtmIIhrp1tuFPz+7L+XIEJE1tg5JgUvCrDdjL7WWGr3&#10;5BM9zrERCcKhRAUmxr6UMtSGLIap64mTd3XeYkzSN1J7fCa47eQ8y3JpseW0YLCnylB9O9+tArvY&#10;x/qSV92R/bAsiqup6HBSajIedisQkYb4H/5rH7WCIofPl/QD5OY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sCo8yvwAAANsAAAAPAAAAAAAAAAAAAAAAAJgCAABkcnMvZG93bnJl&#10;di54bWxQSwUGAAAAAAQABAD1AAAAhAMAAAAA&#10;" fillcolor="#f6ecdd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4" o:spid="_x0000_s1118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7vasUA&#10;AADbAAAADwAAAGRycy9kb3ducmV2LnhtbESP3WoCMRSE74W+QzgF72q2lVZdjVKkQkEs1B/Qu+Pm&#10;uLtscrJsoq5vbwoFL4eZ+YaZzFprxIUaXzpW8NpLQBBnTpecK9huFi9DED4gazSOScGNPMymT50J&#10;ptpd+Zcu65CLCGGfooIihDqV0mcFWfQ9VxNH7+QaiyHKJpe6wWuEWyPfkuRDWiw5LhRY07ygrFqf&#10;rYKfdrcsR/uq6h/Nyn8d54d3Mgelus/t5xhEoDY8wv/tb61gNIC/L/EHy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Lu9q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5" o:spid="_x0000_s1119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F7GMIA&#10;AADbAAAADwAAAGRycy9kb3ducmV2LnhtbERPXWvCMBR9F/wP4Qp7m6kTRTujiEwYDAWrg/l2be7a&#10;0uSmNJnWf28eBj4ezvdi1VkjrtT6yrGC0TABQZw7XXGh4HTcvs5A+ICs0TgmBXfysFr2ewtMtbvx&#10;ga5ZKEQMYZ+igjKEJpXS5yVZ9EPXEEfu17UWQ4RtIXWLtxhujXxLkqm0WHFsKLGhTUl5nf1ZBfvu&#10;+6ua/9T1+GJ2/uOyOU/InJV6GXTrdxCBuvAU/7s/tYJ5HBu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sXsYwgAAANsAAAAPAAAAAAAAAAAAAAAAAJgCAABkcnMvZG93&#10;bnJldi54bWxQSwUGAAAAAAQABAD1AAAAhwMAAAAA&#10;" fillcolor="#f5ebdc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6" o:spid="_x0000_s1120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9ou8MA&#10;AADbAAAADwAAAGRycy9kb3ducmV2LnhtbESPwWrDMBBE74H+g9hCbrHsFkrsWgklkNa3kLT0vLU2&#10;som1MpbsOH8fFQo9DjPzhim3s+3ERINvHSvIkhQEce10y0bB1+d+tQbhA7LGzjEpuJGH7eZhUWKh&#10;3ZWPNJ2CERHCvkAFTQh9IaWvG7LoE9cTR+/sBoshysFIPeA1wm0nn9L0RVpsOS402NOuofpyGq2C&#10;7nA5Z6N1z5xnprI/H9/HdfWu1PJxfnsFEWgO/+G/dqUV5Dn8fok/QG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9ou8MAAADb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7" o:spid="_x0000_s1121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BEtMMA&#10;AADcAAAADwAAAGRycy9kb3ducmV2LnhtbESPT4vCQAzF78J+hyHC3nRaF8StjiILam/iH/YcO7Et&#10;djKlM2r3228OgreE9/LeL4tV7xr1oC7Ung2k4wQUceFtzaWB82kzmoEKEdli45kM/FGA1fJjsMDM&#10;+icf6HGMpZIQDhkaqGJsM61DUZHDMPYtsWhX3zmMsnalth0+Jdw1epIkU+2wZmmosKWfiorb8e4M&#10;NPvbNb07/8XfaZm7y+73MMu3xnwO+/UcVKQ+vs2v69wKfiL48oxMoJ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xBEtM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8" o:spid="_x0000_s1122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zhL8EA&#10;AADcAAAADwAAAGRycy9kb3ducmV2LnhtbERPTWuDQBC9F/oflinkVldbKInJGkKhrbegCT1P3YmK&#10;7qy4GzX/Plso9DaP9zm7/WJ6MdHoWssKkigGQVxZ3XKt4Hz6eF6DcB5ZY2+ZFNzIwT57fNhhqu3M&#10;BU2lr0UIYZeigsb7IZXSVQ0ZdJEdiAN3saNBH+BYSz3iHMJNL1/i+E0abDk0NDjQe0NVV16Ngv7Y&#10;XZKrsa+8Serc/Hx9F+v8U6nV03LYgvC0+H/xnzvXYX6cwO8z4QKZ3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xc4S/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9" o:spid="_x0000_s1123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MbiMMA&#10;AADcAAAADwAAAGRycy9kb3ducmV2LnhtbERP22rCQBB9F/oPyxR80936IBJdpRSaKi2ith8wZMck&#10;JDubZjeX9uvdQsG3OZzrbHajrUVPrS8da3iaKxDEmTMl5xq+Pl9nKxA+IBusHZOGH/Kw2z5MNpgY&#10;N/CZ+kvIRQxhn6CGIoQmkdJnBVn0c9cQR+7qWoshwjaXpsUhhttaLpRaSoslx4YCG3opKKsundWw&#10;TMt3vxq+P677I6m0ejucut9G6+nj+LwGEWgMd/G/e2/ifLWAv2fiBXJ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6MbiMMAAADcAAAADwAAAAAAAAAAAAAAAACYAgAAZHJzL2Rv&#10;d25yZXYueG1sUEsFBgAAAAAEAAQA9QAAAIgDAAAAAA==&#10;" fillcolor="#f3e9da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0" o:spid="_x0000_s1124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++E8IA&#10;AADcAAAADwAAAGRycy9kb3ducmV2LnhtbERP3WrCMBS+F/YO4Qx2NxM3EKlGEWHOoYhWH+DQHNti&#10;c9I10XY+vREG3p2P7/dMZp2txJUaXzrWMOgrEMSZMyXnGo6Hr/cRCB+QDVaOScMfeZhNX3oTTIxr&#10;eU/XNOQihrBPUEMRQp1I6bOCLPq+q4kjd3KNxRBhk0vTYBvDbSU/lBpKiyXHhgJrWhSUndOL1TBc&#10;lms/an83p9WW1PL8/bO73Gqt3167+RhEoC48xf/ulYnz1Sc8nokXyO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774TwgAAANw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1" o:spid="_x0000_s1125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3Bh8MA&#10;AADcAAAADwAAAGRycy9kb3ducmV2LnhtbERPTUsDMRC9C/6HMEJvNqm1VbdNSykuitCKVfA6bKab&#10;xc1kSWK7/feNUPA2j/c582XvWnGgEBvPGkZDBYK48qbhWsPXZ3n7CCImZIOtZ9JwogjLxfXVHAvj&#10;j/xBh12qRQ7hWKAGm1JXSBkrSw7j0HfEmdv74DBlGGppAh5zuGvlnVJT6bDh3GCxo7Wl6mf36zTg&#10;S2m3k++3h+cytHGsys37Zv+k9eCmX81AJOrTv/jifjV5vrqHv2fyBXJ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g3Bh8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2" o:spid="_x0000_s1126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FkHMMA&#10;AADcAAAADwAAAGRycy9kb3ducmV2LnhtbERPTWsCMRC9F/ofwhS81aSKtd0apYhLpaBSW+h12Iyb&#10;pZvJkkTd/ntTEHqbx/uc2aJ3rThRiI1nDQ9DBYK48qbhWsPXZ3n/BCImZIOtZ9LwSxEW89ubGRbG&#10;n/mDTvtUixzCsUANNqWukDJWlhzGoe+IM3fwwWHKMNTSBDzncNfKkVKP0mHDucFiR0tL1c/+6DTg&#10;W2m3k+/36aoMbRyrcrPbHJ61Htz1ry8gEvXpX3x1r02erybw90y+QM4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UFkHM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3" o:spid="_x0000_s1127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u7+L8A&#10;AADcAAAADwAAAGRycy9kb3ducmV2LnhtbERPzYrCMBC+C75DGGEvsia7B12qUURx2Zv48wBDMzbF&#10;ZlKSaOvbbwTB23x8v7NY9a4Rdwqx9qzha6JAEJfe1FxpOJ92nz8gYkI22HgmDQ+KsFoOBwssjO/4&#10;QPdjqkQO4VigBptSW0gZS0sO48S3xJm7+OAwZRgqaQJ2Odw18lupqXRYc26w2NLGUnk93pyGsT30&#10;1WZ//kX5KLdhplS33ymtP0b9eg4iUZ/e4pf7z+T5agrPZ/IFcvk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I67v4vwAAANwAAAAPAAAAAAAAAAAAAAAAAJgCAABkcnMvZG93bnJl&#10;di54bWxQSwUGAAAAAAQABAD1AAAAhAMAAAAA&#10;" fillcolor="#f1e7d8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4" o:spid="_x0000_s1128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ceY78A&#10;AADcAAAADwAAAGRycy9kb3ducmV2LnhtbERPzYrCMBC+C75DGGEvsia7B12qUURx2Zv48wBDMzbF&#10;ZlKSaOvbbwTB23x8v7NY9a4Rdwqx9qzha6JAEJfe1FxpOJ92nz8gYkI22HgmDQ+KsFoOBwssjO/4&#10;QPdjqkQO4VigBptSW0gZS0sO48S3xJm7+OAwZRgqaQJ2Odw18lupqXRYc26w2NLGUnk93pyGsT30&#10;1WZ//kX5KLdhplS33ymtP0b9eg4iUZ/e4pf7z+T5agbPZ/IFcvk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px5jvwAAANwAAAAPAAAAAAAAAAAAAAAAAJgCAABkcnMvZG93bnJl&#10;di54bWxQSwUGAAAAAAQABAD1AAAAhAMAAAAA&#10;" fillcolor="#f1e7d8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5" o:spid="_x0000_s1129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ViqcYA&#10;AADcAAAADwAAAGRycy9kb3ducmV2LnhtbESPQWvDMAyF74P+B6PCbqvTHspI65ax0jHoYaTrobsp&#10;sRqHxXKInSb799NhsJvEe3rv03Y/+VbdqY9NYAPLRQaKuAq24drA5fP49AwqJmSLbWAy8EMR9rvZ&#10;wxZzG0Yu6H5OtZIQjjkacCl1udaxcuQxLkJHLNot9B6TrH2tbY+jhPtWr7JsrT02LA0OO3p1VH2f&#10;B2/gyy6HcTjUH4WbyvItrU7F7Voa8zifXjagEk3p3/x3/W4FPxNaeUYm0L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VViqc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6" o:spid="_x0000_s1130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nHMsMA&#10;AADcAAAADwAAAGRycy9kb3ducmV2LnhtbERPTWvCQBC9F/wPywi91Y0epI2uIkqL0EOJetDbJDtm&#10;g9nZkN2Y+O/dQqG3ebzPWa4HW4s7tb5yrGA6SUAQF05XXCo4HT/f3kH4gKyxdkwKHuRhvRq9LDHV&#10;rueM7odQihjCPkUFJoQmldIXhiz6iWuII3d1rcUQYVtK3WIfw20tZ0kylxYrjg0GG9oaKm6Hziq4&#10;6GnXd7vyJzNDnn+F2Xd2PedKvY6HzQJEoCH8i//cex3nJx/w+0y8QK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hnHMs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7" o:spid="_x0000_s1131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r4csYA&#10;AADcAAAADwAAAGRycy9kb3ducmV2LnhtbESPQWvDMAyF74P+B6PBbquTHsZI65bR0THYYaTrobsp&#10;sRqHxnKInSb799NhsJvEe3rv02Y3+07daIhtYAP5MgNFXAfbcmPg9HV4fAYVE7LFLjAZ+KEIu+3i&#10;boOFDROXdDumRkkIxwINuJT6QutYO/IYl6EnFu0SBo9J1qHRdsBJwn2nV1n2pD22LA0Oe9o7qq/H&#10;0Rv4tvk4ja/NZ+nmqnpLq4/ycq6MebifX9agEs3p3/x3/W4FPxd8eUYm0N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vr4cs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8" o:spid="_x0000_s1132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SFbsIA&#10;AADcAAAADwAAAGRycy9kb3ducmV2LnhtbERPS2vCQBC+F/wPywi91U0ES4muokLFHgrGx33Ijkkw&#10;Oxt2t0n017uFQm/z8T1nsRpMIzpyvrasIJ0kIIgLq2suFZxPn28fIHxA1thYJgV38rBajl4WmGnb&#10;c07dMZQihrDPUEEVQptJ6YuKDPqJbYkjd7XOYIjQlVI77GO4aeQ0Sd6lwZpjQ4UtbSsqbscfoyB8&#10;54fpbpMX5rK/u6/ucUhnZa/U63hYz0EEGsK/+M+913F+msLvM/ECuX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tIVu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9" o:spid="_x0000_s1133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YbGcMA&#10;AADcAAAADwAAAGRycy9kb3ducmV2LnhtbERPTWvCQBC9F/oflhG81U0CLZK6Si206KFgot6H7DQJ&#10;zc6G3W0S/fVuoeBtHu9zVpvJdGIg51vLCtJFAoK4srrlWsHp+PG0BOEDssbOMim4kIfN+vFhhbm2&#10;Ixc0lKEWMYR9jgqaEPpcSl81ZNAvbE8cuW/rDIYIXS21wzGGm05mSfIiDbYcGxrs6b2h6qf8NQrC&#10;V3HIPrdFZc67i9sP10P6XI9KzWfT2yuIQFO4i//dOx3npxn8PRMvkO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2YbGcMAAADcAAAADwAAAAAAAAAAAAAAAACYAgAAZHJzL2Rv&#10;d25yZXYueG1sUEsFBgAAAAAEAAQA9QAAAIgDAAAAAA==&#10;" fillcolor="#efe5d6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0" o:spid="_x0000_s1134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nH98MA&#10;AADcAAAADwAAAGRycy9kb3ducmV2LnhtbERPTWvCQBC9F/oflhG8FN2NgtroKqUo6KWg7aW3MTsm&#10;wexsml1N/PduQfA2j/c5i1VnK3GlxpeONSRDBYI4c6bkXMPP92YwA+EDssHKMWm4kYfV8vVlgalx&#10;Le/pegi5iCHsU9RQhFCnUvqsIIt+6GriyJ1cYzFE2OTSNNjGcFvJkVITabHk2FBgTZ8FZefDxWpo&#10;y6/fLNnla3WbHtUej+/jtz+jdb/XfcxBBOrCU/xwb02cn4zh/5l4gV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PnH98MAAADc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1" o:spid="_x0000_s1135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Bfg8MA&#10;AADcAAAADwAAAGRycy9kb3ducmV2LnhtbERPTWvCQBC9C/0PyxS8iO5GpWrqKqUo2EtB68XbmJ0m&#10;odnZNLua+O/dgtDbPN7nLNedrcSVGl861pCMFAjizJmScw3Hr+1wDsIHZIOVY9JwIw/r1VNvialx&#10;Le/pegi5iCHsU9RQhFCnUvqsIIt+5GriyH27xmKIsMmlabCN4baSY6VepMWSY0OBNb0XlP0cLlZD&#10;W36esuQj36jb7Kz2eF5MBr9G6/5z9/YKIlAX/sUP987E+ckU/p6JF8jV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xBfg8MAAADc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2" o:spid="_x0000_s1136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B94sEA&#10;AADcAAAADwAAAGRycy9kb3ducmV2LnhtbERPTUvDQBC9C/0PyxS82U2FFIndFmkRPGqUQG/T7JgN&#10;ZmfD7pim/94VBG/zeJ+z3c9+UBPF1Ac2sF4VoIjbYHvuDHy8P989gEqCbHEITAaulGC/W9xssbLh&#10;wm801dKpHMKpQgNOZKy0Tq0jj2kVRuLMfYboUTKMnbYRLzncD/q+KDbaY8+5weFIB0ftV/3tDWym&#10;sj5e+3MTXxtqJnc6icTSmNvl/PQISmiWf/Gf+8Xm+esSfp/JF+jd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wfeL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3" o:spid="_x0000_s1137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LjlcEA&#10;AADcAAAADwAAAGRycy9kb3ducmV2LnhtbERPTUvDQBC9C/0PyxS82U2FBondFmkRPGqUQG/T7JgN&#10;ZmfD7pim/94VBG/zeJ+z3c9+UBPF1Ac2sF4VoIjbYHvuDHy8P989gEqCbHEITAaulGC/W9xssbLh&#10;wm801dKpHMKpQgNOZKy0Tq0jj2kVRuLMfYboUTKMnbYRLzncD/q+KErtsefc4HCkg6P2q/72Bspp&#10;Ux+v/bmJrw01kzudROLGmNvl/PQISmiWf/Gf+8Xm+esSfp/JF+jd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2i45X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4" o:spid="_x0000_s1138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6YKsAA&#10;AADcAAAADwAAAGRycy9kb3ducmV2LnhtbERPTWvCQBC9F/oflhG86SY5WEldJSkInoRGKT0O2WkS&#10;zM6G3TWJ/94tFHqbx/uc3WE2vRjJ+c6ygnSdgCCure64UXC9HFdbED4ga+wtk4IHeTjsX192mGs7&#10;8SeNVWhEDGGfo4I2hCGX0tctGfRrOxBH7sc6gyFC10jtcIrhppdZkmykwY5jQ4sDfbRU36q7UYCm&#10;Oruvc1ZxiSOXj774dlgotVzMxTuIQHP4F/+5TzrOT9/g95l4gd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d6YKsAAAADcAAAADwAAAAAAAAAAAAAAAACYAgAAZHJzL2Rvd25y&#10;ZXYueG1sUEsFBgAAAAAEAAQA9QAAAIUDAAAAAA==&#10;" fillcolor="#ece2d3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5" o:spid="_x0000_s1139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EMWMEA&#10;AADcAAAADwAAAGRycy9kb3ducmV2LnhtbESPQYvCMBCF7wv+hzCCN031IEs1ShWEPQl2F/E4NGNb&#10;bCYlydb673cOwt5meG/e+2a7H12nBgqx9WxguchAEVfetlwb+Pk+zT9BxYRssfNMBl4UYb+bfGwx&#10;t/7JFxrKVCsJ4ZijgSalPtc6Vg05jAvfE4t298FhkjXU2gZ8Srjr9CrL1tphy9LQYE/HhqpH+esM&#10;oCvP4XpelXzAgQ+vrrgFLIyZTcdiAyrRmP7N7+svK/hLoZVnZAK9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RBDFjBAAAA3AAAAA8AAAAAAAAAAAAAAAAAmAIAAGRycy9kb3du&#10;cmV2LnhtbFBLBQYAAAAABAAEAPUAAACGAwAAAAA=&#10;" fillcolor="#ece2d3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6" o:spid="_x0000_s1140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m3+8AA&#10;AADcAAAADwAAAGRycy9kb3ducmV2LnhtbERPzYrCMBC+L/gOYQRva1qFXa1GUUHcwx7W6gMMzdgU&#10;m0lJota3NwsLe5uP73eW69624k4+NI4V5OMMBHHldMO1gvNp/z4DESKyxtYxKXhSgPVq8LbEQrsH&#10;H+lexlqkEA4FKjAxdoWUoTJkMYxdR5y4i/MWY4K+ltrjI4XbVk6y7ENabDg1GOxoZ6i6ljerYPf5&#10;sy0P/tvQ7DzdyNxvka1RajTsNwsQkfr4L/5zf+k0P5/D7zPpArl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em3+8AAAADcAAAADwAAAAAAAAAAAAAAAACYAgAAZHJzL2Rvd25y&#10;ZXYueG1sUEsFBgAAAAAEAAQA9QAAAIUDAAAAAA==&#10;" fillcolor="#ebe1d2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7" o:spid="_x0000_s1141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/U28QA&#10;AADcAAAADwAAAGRycy9kb3ducmV2LnhtbESPQW/CMAyF75P2HyIj7QYpTNpQR1oB0jQOHLbCD7Aa&#10;r6lonCrJoPv38wFpN1vv+b3Pm3ryg7pSTH1gA8tFAYq4DbbnzsD59D5fg0oZ2eIQmAz8UoK6enzY&#10;YGnDjb/o2uROSQinEg24nMdS69Q68pgWYSQW7TtEj1nW2Gkb8SbhftCronjRHnuWBocj7R21l+bH&#10;G9i/fu6aj3h0tD4/b/Uy7pC9M+ZpNm3fQGWa8r/5fn2wgr8SfHlGJtD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/1NvEAAAA3AAAAA8AAAAAAAAAAAAAAAAAmAIAAGRycy9k&#10;b3ducmV2LnhtbFBLBQYAAAAABAAEAPUAAACJAwAAAAA=&#10;" fillcolor="#ebe1d2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8" o:spid="_x0000_s1142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NxQMEA&#10;AADcAAAADwAAAGRycy9kb3ducmV2LnhtbERPS2rDMBDdF3oHMYXsatkptMaJEpJAaBddpE4OMFhT&#10;y9QaGUmxndtXhUB383jfWW9n24uRfOgcKyiyHARx43THrYLL+fhcgggRWWPvmBTcKMB28/iwxkq7&#10;ib9orGMrUgiHChWYGIdKytAYshgyNxAn7tt5izFB30rtcUrhtpfLPH+VFjtODQYHOhhqfuqrVXB4&#10;O+3rd/9pqLy87GTh98jWKLV4mncrEJHm+C++uz90mr8s4O+ZdIHc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XzcUD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9" o:spid="_x0000_s1143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MNcsEA&#10;AADcAAAADwAAAGRycy9kb3ducmV2LnhtbERPTWsCMRC9C/6HMEJvmnULIqtRSrFlDx6qtuBx2IzZ&#10;xc1km6S6/vtGELzN433Oct3bVlzIh8axgukkA0FcOd2wUfB9+BjPQYSIrLF1TApuFGC9Gg6WWGh3&#10;5R1d9tGIFMKhQAV1jF0hZahqshgmriNO3Ml5izFBb6T2eE3htpV5ls2kxYZTQ40dvddUnfd/VsHc&#10;fJrjtip3JpZfP37Tvf4aZKVeRv3bAkSkPj7FD3ep0/w8h/sz6QK5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zDXLBAAAA3AAAAA8AAAAAAAAAAAAAAAAAmAIAAGRycy9kb3du&#10;cmV2LnhtbFBLBQYAAAAABAAEAPUAAACGAwAAAAA=&#10;" fillcolor="#eae0d1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0" o:spid="_x0000_s1144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+o6cIA&#10;AADcAAAADwAAAGRycy9kb3ducmV2LnhtbERPyWrDMBC9F/IPYgK51XIdKMGJYkpJiw89NEuhx8Ga&#10;yKbWyJGUxP37qhDIbR5vnVU12l5cyIfOsYKnLAdB3DjdsVFw2L89LkCEiKyxd0wKfilAtZ48rLDU&#10;7spbuuyiESmEQ4kK2hiHUsrQtGQxZG4gTtzReYsxQW+k9nhN4baXRZ4/S4sdp4YWB3ptqfnZna2C&#10;hXk33x9NvTWx/vzym2F+MshKzabjyxJEpDHexTd3rdP8Yg7/z6QL5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P6jpwgAAANwAAAAPAAAAAAAAAAAAAAAAAJgCAABkcnMvZG93&#10;bnJldi54bWxQSwUGAAAAAAQABAD1AAAAhwMAAAAA&#10;" fillcolor="#eae0d1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1" o:spid="_x0000_s1145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6Wr8MA&#10;AADcAAAADwAAAGRycy9kb3ducmV2LnhtbESPT2sCMRDF7wW/QxjBW836hyKrUWSl2GObFvQ4bMZN&#10;cDNZNqmu374pFHqb4b15vzeb3eBbcaM+usAKZtMCBHEdjONGwdfn6/MKREzIBtvApOBBEXbb0dMG&#10;SxPu/EE3nRqRQziWqMCm1JVSxtqSxzgNHXHWLqH3mPLaN9L0eM/hvpXzoniRHh1ngsWOKkv1VX/7&#10;DFn4w+nd63O17KrGstZHd3FKTcbDfg0i0ZD+zX/XbybXny/h95k8gd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r6Wr8MAAADcAAAADwAAAAAAAAAAAAAAAACYAgAAZHJzL2Rv&#10;d25yZXYueG1sUEsFBgAAAAAEAAQA9QAAAIgDAAAAAA==&#10;" fillcolor="#e9dfd0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2" o:spid="_x0000_s1146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IzNMMA&#10;AADcAAAADwAAAGRycy9kb3ducmV2LnhtbESPQWsCMRCF74X+hzAFbzVbtSJbo5Qtosc2Fupx2Iyb&#10;0M1k2aS6/ntTELzN8N68781yPfhWnKiPLrCCl3EBgrgOxnGj4Hu/eV6AiAnZYBuYFFwownr1+LDE&#10;0oQzf9FJp0bkEI4lKrApdaWUsbbkMY5DR5y1Y+g9prz2jTQ9nnO4b+WkKObSo+NMsNhRZan+1X8+&#10;Q6b+4+fT60M166rGstZbd3RKjZ6G9zcQiYZ0N9+udybXn7zC/zN5Arm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fIzNMMAAADcAAAADwAAAAAAAAAAAAAAAACYAgAAZHJzL2Rv&#10;d25yZXYueG1sUEsFBgAAAAAEAAQA9QAAAIgDAAAAAA==&#10;" fillcolor="#e9dfd0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3" o:spid="_x0000_s1147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TGuMAA&#10;AADcAAAADwAAAGRycy9kb3ducmV2LnhtbERPzYrCMBC+L/gOYQRva6pClWpaVBDXy4LVBxibsS02&#10;k9pE7b69WVjY23x8v7PKetOIJ3WutqxgMo5AEBdW11wqOJ92nwsQziNrbCyTgh9ykKWDjxUm2r74&#10;SM/clyKEsEtQQeV9m0jpiooMurFtiQN3tZ1BH2BXSt3hK4SbRk6jKJYGaw4NFba0rai45Q+jwC4O&#10;G845bvq7nbXz78ve7M8zpUbDfr0E4an3/+I/95cO86cx/D4TLpDp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aTGuMAAAADcAAAADwAAAAAAAAAAAAAAAACYAgAAZHJzL2Rvd25y&#10;ZXYueG1sUEsFBgAAAAAEAAQA9QAAAIUDAAAAAA==&#10;" fillcolor="#e8decf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4" o:spid="_x0000_s1148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hjI8IA&#10;AADcAAAADwAAAGRycy9kb3ducmV2LnhtbERPzWqDQBC+B/oOyxRyi2sNqJhsJC2UpJdCjQ8wcScq&#10;cWetu03s23cLhd7m4/udbTmbQdxocr1lBU9RDIK4sbrnVkF9el3lIJxH1jhYJgXf5KDcPSy2WGh7&#10;5w+6Vb4VIYRdgQo678dCStd0ZNBFdiQO3MVOBn2AUyv1hPcQbgaZxHEqDfYcGjoc6aWj5lp9GQU2&#10;f3vmitNh/rTrMXs/H8yhXiu1fJz3GxCeZv8v/nMfdZifZPD7TLhA7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6GMjwgAAANwAAAAPAAAAAAAAAAAAAAAAAJgCAABkcnMvZG93&#10;bnJldi54bWxQSwUGAAAAAAQABAD1AAAAhwMAAAAA&#10;" fillcolor="#e8decf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5" o:spid="_x0000_s1149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LeUcQA&#10;AADcAAAADwAAAGRycy9kb3ducmV2LnhtbESPQW/CMAyF75P2HyJP2m2k9DCgEBDaVg3EiW4/wGpM&#10;U61xqiaj3b+fD0jcbL3n9z5vdpPv1JWG2AY2MJ9loIjrYFtuDHx/lS9LUDEhW+wCk4E/irDbPj5s&#10;sLBh5DNdq9QoCeFYoAGXUl9oHWtHHuMs9MSiXcLgMck6NNoOOEq473SeZa/aY8vS4LCnN0f1T/Xr&#10;Dbx/BGuP/X7h6tXxVJXjvPvMS2Oen6b9GlSiKd3Nt+uDFfxcaOUZmUBv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i3lH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6" o:spid="_x0000_s1150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57ysIA&#10;AADcAAAADwAAAGRycy9kb3ducmV2LnhtbERPzWrCQBC+F/oOyxR6qxtzqDW6CdIaWunJ6AMM2TEb&#10;zM6G7GrSt+8Kgrf5+H5nXUy2E1cafOtYwXyWgCCunW65UXA8lG8fIHxA1tg5JgV/5KHIn5/WmGk3&#10;8p6uVWhEDGGfoQITQp9J6WtDFv3M9cSRO7nBYohwaKQecIzhtpNpkrxLiy3HBoM9fRqqz9XFKvja&#10;Oq13/WZh6uXutyrHefedlkq9vkybFYhAU3iI7+4fHeenS7g9Ey+Q+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7nvKwgAAANwAAAAPAAAAAAAAAAAAAAAAAJgCAABkcnMvZG93&#10;bnJldi54bWxQSwUGAAAAAAQABAD1AAAAhwMAAAAA&#10;" fillcolor="#e7ddce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7" o:spid="_x0000_s1151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1EisQA&#10;AADcAAAADwAAAGRycy9kb3ducmV2LnhtbESPQW/CMAyF70j7D5EncYMUkMZWCAjBqg1xWscPsBqv&#10;qdY4VZPR7t/Ph0ncbL3n9z5v96Nv1Y362AQ2sJhnoIirYBuuDVw/i9kzqJiQLbaBycAvRdjvHiZb&#10;zG0Y+INuZaqVhHDM0YBLqcu1jpUjj3EeOmLRvkLvMcna19r2OEi4b/Uyy560x4alwWFHR0fVd/nj&#10;DZxeg7Xn7rB21cv5UhbDon1bFsZMH8fDBlSiMd3N/9fvVvBXgi/PyAR69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NRIr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8" o:spid="_x0000_s1152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4IaMEA&#10;AADcAAAADwAAAGRycy9kb3ducmV2LnhtbERPzYrCMBC+C/sOYYS9aeouSukaRURZ0ZPVB5htxrbY&#10;TEoStevTG0HwNh/f70znnWnElZyvLSsYDRMQxIXVNZcKjof1IAXhA7LGxjIp+CcP89lHb4qZtjfe&#10;0zUPpYgh7DNUUIXQZlL6oiKDfmhb4sidrDMYInSl1A5vMdw08itJJtJgzbGhwpaWFRXn/GIU8H21&#10;PLTp327jkq38neTpdjVOlfrsd4sfEIG68Ba/3Bsd53+P4PlMvEDO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ieCGjBAAAA3AAAAA8AAAAAAAAAAAAAAAAAmAIAAGRycy9kb3du&#10;cmV2LnhtbFBLBQYAAAAABAAEAPUAAACGAwAAAAA=&#10;" fillcolor="#e6dccd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9" o:spid="_x0000_s1153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yWH8EA&#10;AADcAAAADwAAAGRycy9kb3ducmV2LnhtbERPzYrCMBC+C/sOYRa8abqKUqpRFnFR9GT1AcZmbIvN&#10;pCRZrfv0G0HwNh/f78yXnWnEjZyvLSv4GiYgiAuray4VnI4/gxSED8gaG8uk4EEelouP3hwzbe98&#10;oFseShFD2GeooAqhzaT0RUUG/dC2xJG7WGcwROhKqR3eY7hp5ChJptJgzbGhwpZWFRXX/Nco4L/1&#10;6tim5/3WJTu5mebpbj1Jlep/dt8zEIG68Ba/3Fsd549H8HwmXiA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hMlh/BAAAA3AAAAA8AAAAAAAAAAAAAAAAAmAIAAGRycy9kb3du&#10;cmV2LnhtbFBLBQYAAAAABAAEAPUAAACGAwAAAAA=&#10;" fillcolor="#e6dccd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0" o:spid="_x0000_s1154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+wscEA&#10;AADcAAAADwAAAGRycy9kb3ducmV2LnhtbERPzWrCQBC+C32HZQpeiu6q1JbUVUQoVk9t6gOM2WkS&#10;mp0N2anGt+8Kgrf5+H5nsep9o07UxTqwhcnYgCIugqu5tHD4fh+9goqC7LAJTBYuFGG1fBgsMHPh&#10;zF90yqVUKYRjhhYqkTbTOhYVeYzj0BIn7id0HiXBrtSuw3MK942eGjPXHmtODRW2tKmo+M3/vIXY&#10;PB/zoxRmZ54+t9i/zGWzR2uHj/36DZRQL3fxzf3h0vzZDK7PpAv08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gvsLHBAAAA3AAAAA8AAAAAAAAAAAAAAAAAmAIAAGRycy9kb3du&#10;cmV2LnhtbFBLBQYAAAAABAAEAPUAAACGAwAAAAA=&#10;" fillcolor="#e5dbcc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1" o:spid="_x0000_s1155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YoxcIA&#10;AADcAAAADwAAAGRycy9kb3ducmV2LnhtbERP22rCQBB9L/Qflin4UnS3Wi9EVylCse1TjX7AmB2T&#10;YHY2ZKea/n23UOjbHM51VpveN+pKXawDW3gaGVDERXA1lxaOh9fhAlQUZIdNYLLwTRE26/u7FWYu&#10;3HhP11xKlUI4ZmihEmkzrWNRkcc4Ci1x4s6h8ygJdqV2Hd5SuG/02JiZ9lhzaqiwpW1FxSX/8hZi&#10;Mz3lJynMu3n83GE/n8n2A60dPPQvS1BCvfyL/9xvLs2fPMPvM+kCvf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xijFwgAAANwAAAAPAAAAAAAAAAAAAAAAAJgCAABkcnMvZG93&#10;bnJldi54bWxQSwUGAAAAAAQABAD1AAAAhwMAAAAA&#10;" fillcolor="#e5dbcc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2" o:spid="_x0000_s1156" style="position:absolute;left:3105;top:1110;width:1405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DWy78A&#10;AADcAAAADwAAAGRycy9kb3ducmV2LnhtbERP24rCMBB9F/yHMIJvmqrsItUoIgi67IvVDxia6QWT&#10;SUmirX+/WVjYtzmc62z3gzXiRT60jhUs5hkI4tLplmsF99tptgYRIrJG45gUvCnAfjcebTHXrucr&#10;vYpYixTCIUcFTYxdLmUoG7IY5q4jTlzlvMWYoK+l9tincGvkMss+pcWWU0ODHR0bKh/F0yqQt+LU&#10;rwvjM/e1rL7N5XytyCk1nQyHDYhIQ/wX/7nPOs1ffcD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2ANbLvwAAANwAAAAPAAAAAAAAAAAAAAAAAJgCAABkcnMvZG93bnJl&#10;di54bWxQSwUGAAAAAAQABAD1AAAAhAMAAAAA&#10;" filled="f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Incluir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Documento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3" o:spid="_x0000_s1157" style="position:absolute;left:3570;top:1305;width:489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JIvL4A&#10;AADcAAAADwAAAGRycy9kb3ducmV2LnhtbERP24rCMBB9X/Afwgi+rakKItUoIgiu+GL1A4ZmesFk&#10;UpJou39vhIV9m8O5zmY3WCNe5EPrWMFsmoEgLp1uuVZwvx2/VyBCRNZoHJOCXwqw246+Nphr1/OV&#10;XkWsRQrhkKOCJsYulzKUDVkMU9cRJ65y3mJM0NdSe+xTuDVynmVLabHl1NBgR4eGykfxtArkrTj2&#10;q8L4zJ3n1cX8nK4VOaUm42G/BhFpiP/iP/dJp/mLJ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bSSLy+AAAA3AAAAA8AAAAAAAAAAAAAAAAAmAIAAGRycy9kb3ducmV2&#10;LnhtbFBLBQYAAAAABAAEAPUAAACDAwAAAAA=&#10;" filled="f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Digital</w:t>
                          </w:r>
                        </w:p>
                      </w:txbxContent>
                    </v:textbox>
                  </v:rect>
                  <v:oval id="Oval 134" o:spid="_x0000_s1158" style="position:absolute;left:5505;top:2235;width:1560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iOEsIA&#10;AADcAAAADwAAAGRycy9kb3ducmV2LnhtbERPzWrCQBC+F3yHZQRvdRMFm0ZXEWnBXgI1eYAhO02C&#10;2dmwu9H49m6h0Nt8fL+zO0ymFzdyvrOsIF0mIIhrqztuFFTl52sGwgdkjb1lUvAgD4f97GWHubZ3&#10;/qbbJTQihrDPUUEbwpBL6euWDPqlHYgj92OdwRCha6R2eI/hpperJNlIgx3HhhYHOrVUXy+jUVCc&#10;1pv37KsoXJWNZZn6KrXjh1KL+XTcggg0hX/xn/us4/z1G/w+Ey+Q+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6I4SwgAAANwAAAAPAAAAAAAAAAAAAAAAAJgCAABkcnMvZG93&#10;bnJldi54bWxQSwUGAAAAAAQABAD1AAAAhwMAAAAA&#10;" fillcolor="#c0bfc0" strokecolor="#c0bfc0" strokeweight="42e-5mm"/>
                  <v:oval id="Oval 135" o:spid="_x0000_s1159" style="position:absolute;left:5460;top:2190;width:1560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zersQA&#10;AADcAAAADwAAAGRycy9kb3ducmV2LnhtbESPQWsCMRCF7wX/Q5iCt5qtQpHVKCIu9CRt1IO3YTPd&#10;LN1Mlk2q67/vHAq9zfDevPfNejuGTt1oSG1kA6+zAhRxHV3LjYHzqXpZgkoZ2WEXmQw8KMF2M3la&#10;Y+ninT/pZnOjJIRTiQZ8zn2pdao9BUyz2BOL9hWHgFnWodFuwLuEh07Pi+JNB2xZGjz2tPdUf9uf&#10;YOAyno6Hyl+XrnPz6lJZ+0HWGjN9HncrUJnG/G/+u353gr8QWnlGJt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s3q7EAAAA3AAAAA8AAAAAAAAAAAAAAAAAmAIAAGRycy9k&#10;b3ducmV2LnhtbFBLBQYAAAAABAAEAPUAAACJAwAAAAA=&#10;" fillcolor="#fcf2e3" strokeweight="42e-5mm"/>
                  <v:rect id="Rectangle 136" o:spid="_x0000_s1160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VAaMIA&#10;AADcAAAADwAAAGRycy9kb3ducmV2LnhtbERPTWvCQBC9C/0PyxR6Ed2kLWJTVxFLoDdpIuJxyE6T&#10;YHY2zW50++/dQsHbPN7nrDbBdOJCg2stK0jnCQjiyuqWawWHMp8tQTiPrLGzTAp+ycFm/TBZYabt&#10;lb/oUvhaxBB2GSpovO8zKV3VkEE3tz1x5L7tYNBHONRSD3iN4aaTz0mykAZbjg0N9rRrqDoXo1Ew&#10;Ji4cX0vMz9MTBXfa24+f1Cr19Bi27yA8BX8X/7s/dZz/8gZ/z8QL5P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BUBowgAAANwAAAAPAAAAAAAAAAAAAAAAAJgCAABkcnMvZG93&#10;bnJldi54bWxQSwUGAAAAAAQABAD1AAAAhwMAAAAA&#10;" fillcolor="#fbf1e2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7" o:spid="_x0000_s1161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maiMQA&#10;AADcAAAADwAAAGRycy9kb3ducmV2LnhtbESPQWvDMAyF74P+B6NBL6N1WsooWdwyNgq9jSVj5Chi&#10;LQmN5TR2W/ffT4fBbhLv6b1PxT65QV1pCr1nA6tlBoq48bbn1sBXdVhsQYWIbHHwTAbuFGC/mz0U&#10;mFt/40+6lrFVEsIhRwNdjGOudWg6chiWfiQW7cdPDqOsU6vthDcJd4NeZ9mzdtizNHQ40ltHzam8&#10;OAOXLKTvTYWH01NNKdQf/v288sbMH9PrC6hIKf6b/66PVvA3gi/PyAR69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5mojEAAAA3A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8" o:spid="_x0000_s1162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DeScQA&#10;AADcAAAADwAAAGRycy9kb3ducmV2LnhtbERPS2vCQBC+C/0PyxS8mU3Eapu6iviAXrWl1tuQnSap&#10;2dmQXZO0v94VhN7m43vOfNmbSrTUuNKygiSKQRBnVpecK/h4342eQTiPrLGyTAp+ycFy8TCYY6pt&#10;x3tqDz4XIYRdigoK7+tUSpcVZNBFtiYO3LdtDPoAm1zqBrsQbio5juOpNFhyaCiwpnVB2flwMQq6&#10;v3aWVKuvly1fZkd8Om0+j6cfpYaP/eoVhKfe/4vv7jcd5k8SuD0TLpC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g3knEAAAA3AAAAA8AAAAAAAAAAAAAAAAAmAIAAGRycy9k&#10;b3ducmV2LnhtbFBLBQYAAAAABAAEAPUAAACJAwAAAAA=&#10;" fillcolor="#faf0e1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9" o:spid="_x0000_s1163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JAPsMA&#10;AADcAAAADwAAAGRycy9kb3ducmV2LnhtbERPTWvCQBC9F/wPywje6kaxTU1dRbSFXo1S9TZkp0k0&#10;Oxuya5L217uFQm/zeJ+zWPWmEi01rrSsYDKOQBBnVpecKzjs3x9fQDiPrLGyTAq+ycFqOXhYYKJt&#10;xztqU5+LEMIuQQWF93UipcsKMujGtiYO3JdtDPoAm1zqBrsQbio5jaJnabDk0FBgTZuCsmt6Mwq6&#10;nzaeVOvT/I1v8RGfztvP4/mi1GjYr19BeOr9v/jP/aHD/NkUfp8JF8jl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XJAPsMAAADc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0" o:spid="_x0000_s1164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l7QsQA&#10;AADcAAAADwAAAGRycy9kb3ducmV2LnhtbERPS2sCMRC+C/0PYQreNGuVRVajSEXQg9BaqXgbN7MP&#10;3EyWTdTVX98UBG/z8T1nOm9NJa7UuNKygkE/AkGcWl1yrmD/s+qNQTiPrLGyTAru5GA+e+tMMdH2&#10;xt903flchBB2CSoovK8TKV1akEHXtzVx4DLbGPQBNrnUDd5CuKnkRxTF0mDJoaHAmj4LSs+7i1EQ&#10;Hy6nfb46br9+D1mabcbLpY8fSnXf28UEhKfWv8RP91qH+aMh/D8TLp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k5e0LEAAAA3AAAAA8AAAAAAAAAAAAAAAAAmAIAAGRycy9k&#10;b3ducmV2LnhtbFBLBQYAAAAABAAEAPUAAACJAwAAAAA=&#10;" fillcolor="#f9efe0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1" o:spid="_x0000_s1165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DjNsMA&#10;AADcAAAADwAAAGRycy9kb3ducmV2LnhtbERPS4vCMBC+L/gfwgje1lSRItUoogh6EFZXFG9jM31g&#10;MylN1Lq/3iws7G0+vudM562pxIMaV1pWMOhHIIhTq0vOFRy/159jEM4ja6wsk4IXOZjPOh9TTLR9&#10;8p4eB5+LEMIuQQWF93UipUsLMuj6tiYOXGYbgz7AJpe6wWcIN5UcRlEsDZYcGgqsaVlQejvcjYL4&#10;fL8e8/Vl93U6Z2m2Ha9WPv5RqtdtFxMQnlr/L/5zb3SYPxrB7zPhAj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tDjNsMAAADcAAAADwAAAAAAAAAAAAAAAACYAgAAZHJzL2Rv&#10;d25yZXYueG1sUEsFBgAAAAAEAAQA9QAAAIgDAAAAAA==&#10;" fillcolor="#f9efe0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2" o:spid="_x0000_s1166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xGrcQA&#10;AADcAAAADwAAAGRycy9kb3ducmV2LnhtbERPS2sCMRC+C/0PYQreNGvRRVajSEXQg9BaqXgbN7MP&#10;3EyWTdTVX98UBG/z8T1nOm9NJa7UuNKygkE/AkGcWl1yrmD/s+qNQTiPrLGyTAru5GA+e+tMMdH2&#10;xt903flchBB2CSoovK8TKV1akEHXtzVx4DLbGPQBNrnUDd5CuKnkRxTF0mDJoaHAmj4LSs+7i1EQ&#10;Hy6nfb46br9+D1mabcbLpY8fSnXf28UEhKfWv8RP91qH+cMR/D8TLp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mcRq3EAAAA3AAAAA8AAAAAAAAAAAAAAAAAmAIAAGRycy9k&#10;b3ducmV2LnhtbFBLBQYAAAAABAAEAPUAAACJAwAAAAA=&#10;" fillcolor="#f9efe0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3" o:spid="_x0000_s1167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UqP8UA&#10;AADcAAAADwAAAGRycy9kb3ducmV2LnhtbESPT4vCMBDF7wt+hzCCl0VTRUSqUVRYEG/+WcHb2Ixt&#10;MZmUJlurn36zIOxthvfm/d7Ml601oqHal44VDAcJCOLM6ZJzBafjV38KwgdkjcYxKXiSh+Wi8zHH&#10;VLsH76k5hFzEEPYpKihCqFIpfVaQRT9wFXHUbq62GOJa51LX+Ijh1shRkkykxZIjocCKNgVl98OP&#10;jZDtWZ6/n7vsdfq8XNeNNK/N3ijV67arGYhAbfg3v6+3OtYfT+DvmTiBX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9So/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4" o:spid="_x0000_s1168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mPpMYA&#10;AADcAAAADwAAAGRycy9kb3ducmV2LnhtbESPQWvCQBCF7wX/wzJCL0U3LaVKmlVUKEhvahS8TbNj&#10;EtydDdltEv313UKhtxnem/e9yZaDNaKj1teOFTxPExDEhdM1lwryw8dkDsIHZI3GMSm4kYflYvSQ&#10;Yapdzzvq9qEUMYR9igqqEJpUSl9UZNFPXUMctYtrLYa4tqXULfYx3Br5kiRv0mLNkVBhQ5uKiuv+&#10;20bI9iRPx9tncc+fzl/rTpr7ZmeUehwPq3cQgYbwb/673upY/3UGv8/ECeTi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LmPpMYAAADcAAAADwAAAAAAAAAAAAAAAACYAgAAZHJz&#10;L2Rvd25yZXYueG1sUEsFBgAAAAAEAAQA9QAAAIsDAAAAAA==&#10;" fillcolor="#f8eedf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5" o:spid="_x0000_s1169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i958UA&#10;AADcAAAADwAAAGRycy9kb3ducmV2LnhtbESPQWvCQBCF7wX/wzJCb3VjqUWjq0hBKKUUGjXnITtm&#10;g9nZmF01/fedQ6G3Gd6b975ZbQbfqhv1sQlsYDrJQBFXwTZcGzjsd09zUDEhW2wDk4EfirBZjx5W&#10;mNtw52+6FalWEsIxRwMupS7XOlaOPMZJ6IhFO4XeY5K1r7Xt8S7hvtXPWfaqPTYsDQ47enNUnYur&#10;N7DXX81nmLl2cT59zC7Hsuy2RWnM43jYLkElGtK/+e/63Qr+i9DKMzKB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CL3nxQAAANwAAAAPAAAAAAAAAAAAAAAAAJgCAABkcnMv&#10;ZG93bnJldi54bWxQSwUGAAAAAAQABAD1AAAAigMAAAAA&#10;" fillcolor="#f7edde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6" o:spid="_x0000_s1170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QYfMIA&#10;AADcAAAADwAAAGRycy9kb3ducmV2LnhtbERP32vCMBB+F/wfwg32pumGinZGkYEgYwi2rs9HczbF&#10;5lKbqN1/bwYD3+7j+3nLdW8bcaPO144VvI0TEMSl0zVXCo75djQH4QOyxsYxKfglD+vVcLDEVLs7&#10;H+iWhUrEEPYpKjAhtKmUvjRk0Y9dSxy5k+sshgi7SuoO7zHcNvI9SWbSYs2xwWBLn4bKc3a1CnK5&#10;r7/d1DSL8+lrevkpinaTFUq9vvSbDxCB+vAU/7t3Os6fLODvmXiBX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RBh8wgAAANwAAAAPAAAAAAAAAAAAAAAAAJgCAABkcnMvZG93&#10;bnJldi54bWxQSwUGAAAAAAQABAD1AAAAhwMAAAAA&#10;" fillcolor="#f7edde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7" o:spid="_x0000_s1171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r608IA&#10;AADcAAAADwAAAGRycy9kb3ducmV2LnhtbESPQW/CMAyF75P2HyJP4ramDA1BR0BTJQRXGJfdrMY0&#10;FY1TJRl0/x4fkLjZes/vfV5tRt+rK8XUBTYwLUpQxE2wHbcGTj/b9wWolJEt9oHJwD8l2KxfX1ZY&#10;2XDjA12PuVUSwqlCAy7nodI6NY48piIMxKKdQ/SYZY2tthFvEu57/VGWc+2xY2lwOFDtqLkc/7wB&#10;P9vm5nde93uO42K5PLuadgdjJm/j9xeoTGN+mh/Xeyv4n4Ivz8gEen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ivrTwgAAANw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8" o:spid="_x0000_s1172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ZfSL8A&#10;AADcAAAADwAAAGRycy9kb3ducmV2LnhtbERPS4vCMBC+C/sfwgh701QXRbtNZSnIevVx2dvQjE2x&#10;mZQkavffG0HwNh/fc4rNYDtxIx9axwpm0wwEce10y42C03E7WYEIEVlj55gU/FOATfkxKjDX7s57&#10;uh1iI1IIhxwVmBj7XMpQG7IYpq4nTtzZeYsxQd9I7fGewm0n51m2lBZbTg0Ge6oM1ZfD1SqwX9tY&#10;/y2rbsd+WK3XZ1PR716pz/Hw8w0i0hDf4pd7p9P8xQyez6QLZPk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xl9IvwAAANwAAAAPAAAAAAAAAAAAAAAAAJgCAABkcnMvZG93bnJl&#10;di54bWxQSwUGAAAAAAQABAD1AAAAhAMAAAAA&#10;" fillcolor="#f6ecdd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9" o:spid="_x0000_s1173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hrfMMA&#10;AADcAAAADwAAAGRycy9kb3ducmV2LnhtbERP32vCMBB+F/wfwgl701SH4jqjiCgMhgN1gr6dza0t&#10;TS6lybT7781A8O0+vp83W7TWiCs1vnSsYDhIQBBnTpecK/g+bPpTED4gazSOScEfeVjMu50Zptrd&#10;eEfXfchFDGGfooIihDqV0mcFWfQDVxNH7sc1FkOETS51g7cYbo0cJclEWiw5NhRY06qgrNr/WgVf&#10;7fGzfDtV1evFbP36sjqPyZyVeum1y3cQgdrwFD/cHzrOH4/g/5l4gZz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zhrfMMAAADcAAAADwAAAAAAAAAAAAAAAACYAgAAZHJzL2Rv&#10;d25yZXYueG1sUEsFBgAAAAAEAAQA9QAAAIgDAAAAAA==&#10;" fillcolor="#f5ebdc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0" o:spid="_x0000_s1174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TO58MA&#10;AADcAAAADwAAAGRycy9kb3ducmV2LnhtbERP32vCMBB+H/g/hBP2NlMVxXVGEXEgDAfqBH07m1tb&#10;mlxKE7X7781A8O0+vp83nbfWiCs1vnSsoN9LQBBnTpecK/jZf75NQPiArNE4JgV/5GE+67xMMdXu&#10;xlu67kIuYgj7FBUUIdSplD4ryKLvuZo4cr+usRgibHKpG7zFcGvkIEnG0mLJsaHAmpYFZdXuYhV8&#10;t4ev8v1YVcOz2fjVeXkakTkp9dptFx8gArXhKX641zrOHw3h/5l4gZ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HTO58MAAADcAAAADwAAAAAAAAAAAAAAAACYAgAAZHJzL2Rv&#10;d25yZXYueG1sUEsFBgAAAAAEAAQA9QAAAIgDAAAAAA==&#10;" fillcolor="#f5ebdc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1" o:spid="_x0000_s1175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htqsAA&#10;AADcAAAADwAAAGRycy9kb3ducmV2LnhtbERPTYvCMBC9C/6HMAveNO26inaNIgtqb2IVz2MztsVm&#10;Upqo9d9vFha8zeN9zmLVmVo8qHWVZQXxKAJBnFtdcaHgdNwMZyCcR9ZYWyYFL3KwWvZ7C0y0ffKB&#10;HpkvRAhhl6CC0vsmkdLlJRl0I9sQB+5qW4M+wLaQusVnCDe1/IyiqTRYcWgosaGfkvJbdjcK6v3t&#10;Gt+NHfM8LlJz2Z0Ps3Sr1OCjW3+D8NT5t/jfneowf/IFf8+EC+Ty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5htqsAAAADcAAAADwAAAAAAAAAAAAAAAACYAgAAZHJzL2Rvd25y&#10;ZXYueG1sUEsFBgAAAAAEAAQA9QAAAIUDAAAAAA==&#10;" fillcolor="#f4eadb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2" o:spid="_x0000_s1176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TIMcEA&#10;AADcAAAADwAAAGRycy9kb3ducmV2LnhtbERPS4vCMBC+L/gfwgje1rQritZGkQXd3hYfeB6bsS1t&#10;JqWJ2v33RljwNh/fc9J1bxpxp85VlhXE4wgEcW51xYWC03H7OQfhPLLGxjIp+CMH69XgI8VE2wfv&#10;6X7whQgh7BJUUHrfJlK6vCSDbmxb4sBdbWfQB9gVUnf4COGmkV9RNJMGKw4NJbb0XVJeH25GQfNb&#10;X+ObsRNexEVmLj/n/TzbKTUa9pslCE+9f4v/3ZkO86dTeD0TLpC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DUyDH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3" o:spid="_x0000_s1177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ZWRsEA&#10;AADcAAAADwAAAGRycy9kb3ducmV2LnhtbERPS4vCMBC+L/gfwgje1rSKorVRRNDtbfGB57EZ29Jm&#10;Upqo3X9vFhb2Nh/fc9JNbxrxpM5VlhXE4wgEcW51xYWCy3n/uQDhPLLGxjIp+CEHm/XgI8VE2xcf&#10;6XnyhQgh7BJUUHrfJlK6vCSDbmxb4sDdbWfQB9gVUnf4CuGmkZMomkuDFYeGElvalZTXp4dR0HzX&#10;9/hh7JSXcZGZ29f1uMgOSo2G/XYFwlPv/8V/7kyH+bM5/D4TLpDr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GVkb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4" o:spid="_x0000_s1178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eXDcIA&#10;AADcAAAADwAAAGRycy9kb3ducmV2LnhtbERP24rCMBB9X/Afwgi+ramCF7pGEcEbLuK6+wFDM7bF&#10;ZlKbaKtfbxYE3+ZwrjOZNaYQN6pcbllBrxuBIE6szjlV8Pe7/ByDcB5ZY2GZFNzJwWza+phgrG3N&#10;P3Q7+lSEEHYxKsi8L2MpXZKRQde1JXHgTrYy6AOsUqkrrEO4KWQ/iobSYM6hIcOSFhkl5+PVKBiu&#10;8p0b15fv02ZP0eq83h6uj1KpTruZf4Hw1Pi3+OXe6DB/MIL/Z8IFcvo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Z5cNwgAAANw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5" o:spid="_x0000_s1179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gDf8YA&#10;AADcAAAADwAAAGRycy9kb3ducmV2LnhtbESP3WrCQBCF7wXfYZmCd7ppoSJpVhFBq7SItX2AITv5&#10;wexsml1N2qfvXBS8m+GcOeebbDW4Rt2oC7VnA4+zBBRx7m3NpYGvz+10ASpEZIuNZzLwQwFWy/Eo&#10;w9T6nj/odo6lkhAOKRqoYmxTrUNekcMw8y2xaIXvHEZZu1LbDnsJd41+SpK5dlizNFTY0qai/HK+&#10;OgPzXf0WFv33e7E/UrK7vB5O19/WmMnDsH4BFWmId/P/9d4K/rPQyjMygV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fgDf8YAAADcAAAADwAAAAAAAAAAAAAAAACYAgAAZHJz&#10;L2Rvd25yZXYueG1sUEsFBgAAAAAEAAQA9QAAAIsDAAAAAA==&#10;" fillcolor="#f3e9da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6" o:spid="_x0000_s1180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9BBMMA&#10;AADcAAAADwAAAGRycy9kb3ducmV2LnhtbERPTWsCMRC9F/ofwhS81WwrVt0aRYqLUtBSLfQ6bMbN&#10;4mayJFHXf28KQm/zeJ8znXe2EWfyoXas4KWfgSAuna65UvCzL57HIEJE1tg4JgVXCjCfPT5MMdfu&#10;wt903sVKpBAOOSowMba5lKE0ZDH0XUucuIPzFmOCvpLa4yWF20a+ZtmbtFhzajDY0oeh8rg7WQW4&#10;Ksx2+Ps5Wha+CYOs2HxtDhOlek/d4h1EpC7+i+/utU7zhxP4eyZdIG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79BBM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7" o:spid="_x0000_s1181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kiJMYA&#10;AADcAAAADwAAAGRycy9kb3ducmV2LnhtbESPQUsDMRCF7wX/Q5iCtzZbxapr0yLiYhFqaRW8Dpvp&#10;ZnEzWZLYrv++cxB6m+G9ee+bxWrwnTpSTG1gA7NpAYq4DrblxsDXZzV5AJUyssUuMBn4owSr5dVo&#10;gaUNJ97RcZ8bJSGcSjTgcu5LrVPtyGOahp5YtEOIHrOssdE24knCfadvimKuPbYsDQ57enFU/+x/&#10;vQF8q9zH3ff7/WsVu3RbVJvt5vBozPV4eH4ClWnIF/P/9doK/lzw5RmZQC/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OkiJMYAAADcAAAADwAAAAAAAAAAAAAAAACYAgAAZHJz&#10;L2Rvd25yZXYueG1sUEsFBgAAAAAEAAQA9QAAAIsDAAAAAA==&#10;" fillcolor="#f2e8d9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8" o:spid="_x0000_s1182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3GLL8A&#10;AADcAAAADwAAAGRycy9kb3ducmV2LnhtbERPzYrCMBC+C75DGMGLaKIHd6lGERcXb6LrAwzN2BSb&#10;SUmirW9vFhb2Nh/f76y3vWvEk0KsPWuYzxQI4tKbmisN15/D9BNETMgGG8+k4UURtpvhYI2F8R2f&#10;6XlJlcghHAvUYFNqCyljaclhnPmWOHM3HxymDEMlTcAuh7tGLpRaSoc15waLLe0tlffLw2mY2HNf&#10;7U/Xb5Sv8it8KNWdDkrr8ajfrUAk6tO/+M99NHn+cg6/z+QL5OY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3cYsvwAAANwAAAAPAAAAAAAAAAAAAAAAAJgCAABkcnMvZG93bnJl&#10;di54bWxQSwUGAAAAAAQABAD1AAAAhAMAAAAA&#10;" fillcolor="#f1e7d8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9" o:spid="_x0000_s1183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9YW8AA&#10;AADcAAAADwAAAGRycy9kb3ducmV2LnhtbERPzYrCMBC+C/sOYRa8yJroQaVrlEVRvIk/DzA0s03Z&#10;ZlKSrK1vbwTB23x8v7Nc964RNwqx9qxhMlYgiEtvaq40XC+7rwWImJANNp5Jw50irFcfgyUWxnd8&#10;ots5VSKHcCxQg02pLaSMpSWHcexb4sz9+uAwZRgqaQJ2Odw1cqrUTDqsOTdYbGljqfw7/zsNI3vq&#10;q83xukd5L7dhrlR33Cmth5/9zzeIRH16i1/ug8nzZ1N4PpMvkK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g9YW8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0" o:spid="_x0000_s1184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4VeMMA&#10;AADcAAAADwAAAGRycy9kb3ducmV2LnhtbERPTWvCQBC9F/wPywje6kYFKdFVRLEUPJTYHvQ2yY7Z&#10;YHY2ZDcm/vtuodDbPN7nrLeDrcWDWl85VjCbJiCIC6crLhV8fx1f30D4gKyxdkwKnuRhuxm9rDHV&#10;rueMHudQihjCPkUFJoQmldIXhiz6qWuII3dzrcUQYVtK3WIfw20t50mylBYrjg0GG9obKu7nziq4&#10;6lnXd4fyMzNDnr+H+Sm7XXKlJuNhtwIRaAj/4j/3h47zlwv4fSZeI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i4VeM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1" o:spid="_x0000_s1185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eNDMMA&#10;AADcAAAADwAAAGRycy9kb3ducmV2LnhtbERPTWvCQBC9F/wPywje6kYRKdFVRLEUPJTYHvQ2yY7Z&#10;YHY2ZDcm/vtuodDbPN7nrLeDrcWDWl85VjCbJiCIC6crLhV8fx1f30D4gKyxdkwKnuRhuxm9rDHV&#10;rueMHudQihjCPkUFJoQmldIXhiz6qWuII3dzrcUQYVtK3WIfw20t50mylBYrjg0GG9obKu7nziq4&#10;6lnXd4fyMzNDnr+H+Sm7XXKlJuNhtwIRaAj/4j/3h47zlwv4fSZeI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ceNDM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2" o:spid="_x0000_s1186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sol8MA&#10;AADcAAAADwAAAGRycy9kb3ducmV2LnhtbERPTWvCQBC9F/wPywje6kZBKdFVRLEUPJTYHvQ2yY7Z&#10;YHY2ZDcm/vtuodDbPN7nrLeDrcWDWl85VjCbJiCIC6crLhV8fx1f30D4gKyxdkwKnuRhuxm9rDHV&#10;rueMHudQihjCPkUFJoQmldIXhiz6qWuII3dzrcUQYVtK3WIfw20t50mylBYrjg0GG9obKu7nziq4&#10;6lnXd4fyMzNDnr+H+Sm7XXKlJuNhtwIRaAj/4j/3h47zlwv4fSZeI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osol8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3" o:spid="_x0000_s1187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tuZ8IA&#10;AADcAAAADwAAAGRycy9kb3ducmV2LnhtbERPTWvCQBC9F/wPywje6kbBUKKrqGDRQ8HYeh+yYxLM&#10;zobdbRL99d1Cobd5vM9ZbQbTiI6cry0rmE0TEMSF1TWXCr4+D69vIHxA1thYJgUP8rBZj15WmGnb&#10;c07dJZQihrDPUEEVQptJ6YuKDPqpbYkjd7POYIjQlVI77GO4aeQ8SVJpsObYUGFL+4qK++XbKAgf&#10;+Xn+vssLcz0+3Kl7nmeLsldqMh62SxCBhvAv/nMfdZyfpvD7TLxAr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W25n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4" o:spid="_x0000_s1188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fL/MIA&#10;AADcAAAADwAAAGRycy9kb3ducmV2LnhtbERPS2vCQBC+F/wPywi91Y2CVqKrqFCxh4LxcR+yYxLM&#10;zobdbRL767uFgrf5+J6zXPemFi05X1lWMB4lIIhzqysuFFzOH29zED4ga6wtk4IHeVivBi9LTLXt&#10;OKP2FAoRQ9inqKAMoUml9HlJBv3INsSRu1lnMEToCqkddjHc1HKSJDNpsOLYUGJDu5Ly++nbKAhf&#10;2XGy32a5uR4e7rP9OY6nRafU67DfLEAE6sNT/O8+6Dh/9g5/z8QL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F8v8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5" o:spid="_x0000_s1189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sm+8YA&#10;AADcAAAADwAAAGRycy9kb3ducmV2LnhtbESPQWvCQBCF74L/YRnBi9RdFbRNXaWUCvZSUHvpbcxO&#10;k9DsbJpdTfz3nUPB2wzvzXvfrLe9r9WV2lgFtjCbGlDEeXAVFxY+T7uHR1AxITusA5OFG0XYboaD&#10;NWYudHyg6zEVSkI4ZmihTKnJtI55SR7jNDTEon2H1mOStS20a7GTcF/ruTFL7bFiaSixodeS8p/j&#10;xVvoqo+vfPZevJnb6mwOeH5aTH6dteNR//IMKlGf7ub/670T/KXQyjMygd7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lsm+8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6" o:spid="_x0000_s1190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eDYMQA&#10;AADcAAAADwAAAGRycy9kb3ducmV2LnhtbERPTWvCQBC9C/6HZQq9iO7agtY0q0hpoV4EYy/eJtlp&#10;EpqdTbNbE/99VxC8zeN9TroZbCPO1PnasYb5TIEgLpypudTwdfyYvoDwAdlg45g0XMjDZj0epZgY&#10;1/OBzlkoRQxhn6CGKoQ2kdIXFVn0M9cSR+7bdRZDhF0pTYd9DLeNfFJqIS3WHBsqbOmtouIn+7Ma&#10;+np/Kua78l1dlrk6YL56nvwarR8fhu0riEBDuItv7k8T5y9WcH0mXiD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0Xg2DEAAAA3AAAAA8AAAAAAAAAAAAAAAAAmAIAAGRycy9k&#10;b3ducmV2LnhtbFBLBQYAAAAABAAEAPUAAACJAwAAAAA=&#10;" fillcolor="#eee4d5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7" o:spid="_x0000_s1191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g72sMA&#10;AADcAAAADwAAAGRycy9kb3ducmV2LnhtbESPQUvEQAyF74L/YYjgzZ0q7Cp1ZxdRBI9apbC32Imd&#10;YidTZmK3++/NQfCW8F7e+7LdL3E0M+UyJHZwvarAEHfJD9w7+Hh/vroDUwTZ45iYHJyowH53frbF&#10;2qcjv9HcSG80hEuNDoLIVFtbukARyypNxKp9pRxRdM299RmPGh5He1NVGxtxYG0IONFjoO67+YkO&#10;NvO6eToNn21+bamdw+EgktfOXV4sD/dghBb5N/9dv3jFv1V8fUYnsL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g72s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8" o:spid="_x0000_s1192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SeQcEA&#10;AADcAAAADwAAAGRycy9kb3ducmV2LnhtbERPTUvDQBC9C/0Pywi92U2FVondFqkIPWqUQG9jdpoN&#10;zc6G3TFN/70rCN7m8T5ns5t8r0aKqQtsYLkoQBE3wXbcGvj8eL17BJUE2WIfmAxcKcFuO7vZYGnD&#10;hd9prKRVOYRTiQacyFBqnRpHHtMiDMSZO4XoUTKMrbYRLznc9/q+KNbaY8e5weFAe0fNufr2Btbj&#10;qnq5dl91fKupHt3xKBJXxsxvp+cnUEKT/Iv/3Aeb5z8s4feZfIHe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+UnkH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9" o:spid="_x0000_s1193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beEsAA&#10;AADcAAAADwAAAGRycy9kb3ducmV2LnhtbERPPWvDMBDdA/0P4gLdajke0uJaDk4hkClQt4SOh3W1&#10;TaWTkRTH+fdVoZDtHu/zqt1ijZjJh9Gxgk2WgyDunB65V/D5cXh6AREiskbjmBTcKMCuflhVWGp3&#10;5Xea29iLFMKhRAVDjFMpZegGshgyNxEn7tt5izFB30vt8ZrCrZFFnm+lxZFTw4ATvQ3U/bQXqwBt&#10;e/LnU9HyHmfe30zz5bFR6nG9NK8gIi3xLv53H3Wa/1zA3zPpAln/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HbeEsAAAADcAAAADwAAAAAAAAAAAAAAAACYAgAAZHJzL2Rvd25y&#10;ZXYueG1sUEsFBgAAAAAEAAQA9QAAAIUDAAAAAA==&#10;" fillcolor="#ece2d3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0" o:spid="_x0000_s1194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p7ib8A&#10;AADcAAAADwAAAGRycy9kb3ducmV2LnhtbERPTYvCMBC9C/6HMII3m67CrnSNUgXBk7BdEY9DM9uW&#10;bSYlibX+eyMI3ubxPme1GUwrenK+sazgI0lBEJdWN1wpOP3uZ0sQPiBrbC2Tgjt52KzHoxVm2t74&#10;h/oiVCKGsM9QQR1Cl0npy5oM+sR2xJH7s85giNBVUju8xXDTynmafkqDDceGGjva1VT+F1ejAE1x&#10;dOfjvOAt9ry9t/nFYa7UdDLk3yACDeEtfrkPOs7/WsDzmXiBXD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3OnuJvwAAANwAAAAPAAAAAAAAAAAAAAAAAJgCAABkcnMvZG93bnJl&#10;di54bWxQSwUGAAAAAAQABAD1AAAAhAMAAAAA&#10;" fillcolor="#ece2d3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1" o:spid="_x0000_s1195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f9xcEA&#10;AADcAAAADwAAAGRycy9kb3ducmV2LnhtbERPzWrCQBC+F/oOyxS81U1sqRJdQyIUe+ihRh9gyE6z&#10;odnZsLtqfHu3UOhtPr7f2ZSTHcSFfOgdK8jnGQji1umeOwWn4/vzCkSIyBoHx6TgRgHK7ePDBgvt&#10;rnygSxM7kUI4FKjAxDgWUobWkMUwdyNx4r6dtxgT9J3UHq8p3A5ykWVv0mLPqcHgSDtD7U9ztgp2&#10;y6+62ftPQ6vTSyVzXyNbo9TsaarWICJN8V/85/7Qaf7yFX6fSRfI7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Y3/cX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2" o:spid="_x0000_s1196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tYXsEA&#10;AADcAAAADwAAAGRycy9kb3ducmV2LnhtbERPzWrCQBC+F/oOyxS81U0srRJdQyIUe+ihRh9gyE6z&#10;odnZsLtqfHu3UOhtPr7f2ZSTHcSFfOgdK8jnGQji1umeOwWn4/vzCkSIyBoHx6TgRgHK7ePDBgvt&#10;rnygSxM7kUI4FKjAxDgWUobWkMUwdyNx4r6dtxgT9J3UHq8p3A5ykWVv0mLPqcHgSDtD7U9ztgp2&#10;y6+62ftPQ6vTSyVzXyNbo9TsaarWICJN8V/85/7Qaf7yFX6fSRfI7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l7WF7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3" o:spid="_x0000_s1197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nGKcEA&#10;AADcAAAADwAAAGRycy9kb3ducmV2LnhtbERPzWrCQBC+F3yHZQre6iYKKtFVTKDYQw9t9AGG7JgN&#10;zc6G3W2Mb98tFHqbj+939sfJ9mIkHzrHCvJFBoK4cbrjVsH18vqyBREissbeMSl4UIDjYfa0x0K7&#10;O3/SWMdWpBAOBSowMQ6FlKExZDEs3ECcuJvzFmOCvpXa4z2F214us2wtLXacGgwOVBlqvupvq6Da&#10;fJT12b8b2l5XJ5n7EtkapebP02kHItIU/8V/7jed5m/W8PtMukAe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mpxin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4" o:spid="_x0000_s1198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eB98IA&#10;AADcAAAADwAAAGRycy9kb3ducmV2LnhtbERPS2sCMRC+F/wPYYTealYLVVajiGjZQw8+WvA4bKbZ&#10;pZvJmkTd/nsjCN7m43vObNHZRlzIh9qxguEgA0FcOl2zUfB92LxNQISIrLFxTAr+KcBi3nuZYa7d&#10;lXd02UcjUgiHHBVUMba5lKGsyGIYuJY4cb/OW4wJeiO1x2sKt40cZdmHtFhzaqiwpVVF5d/+bBVM&#10;zKc5fpXFzsRi++PX7fvJICv12u+WUxCRuvgUP9yFTvPHY7g/ky6Q8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t4H3wgAAANwAAAAPAAAAAAAAAAAAAAAAAJgCAABkcnMvZG93&#10;bnJldi54bWxQSwUGAAAAAAQABAD1AAAAhwMAAAAA&#10;" fillcolor="#eae0d1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5" o:spid="_x0000_s1199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gVhcUA&#10;AADcAAAADwAAAGRycy9kb3ducmV2LnhtbESPQWsCMRCF7wX/QxjBW81aoZWtUYpY2UMP1VbwOGym&#10;2aWbyZpE3f77zqHQ2wzvzXvfLNeD79SVYmoDG5hNC1DEdbAtOwOfH6/3C1ApI1vsApOBH0qwXo3u&#10;lljacOM9XQ/ZKQnhVKKBJue+1DrVDXlM09ATi/YVoscsa3TaRrxJuO/0Q1E8ao8tS0ODPW0aqr8P&#10;F29g4Xbu9FZXe5er92Pc9vOzQzZmMh5enkFlGvK/+e+6soL/JLTyjEy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KBWFxQAAANwAAAAPAAAAAAAAAAAAAAAAAJgCAABkcnMv&#10;ZG93bnJldi54bWxQSwUGAAAAAAQABAD1AAAAigMAAAAA&#10;" fillcolor="#eae0d1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6" o:spid="_x0000_s1200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wWLMQA&#10;AADcAAAADwAAAGRycy9kb3ducmV2LnhtbESPQWsCMRCF7wX/Q5hCbzXbVlpdjSJbSj22UdDjsBk3&#10;wc1k2aS6/fdGKPQ2w3vzvjeL1eBbcaY+usAKnsYFCOI6GMeNgt3243EKIiZkg21gUvBLEVbL0d0C&#10;SxMu/E1nnRqRQziWqMCm1JVSxtqSxzgOHXHWjqH3mPLaN9L0eMnhvpXPRfEqPTrOBIsdVZbqk/7x&#10;GfLi3/dfXh+qSVc1lrX+dEen1MP9sJ6DSDSkf/Pf9cbk+m8zuD2TJ5D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MFizEAAAA3AAAAA8AAAAAAAAAAAAAAAAAmAIAAGRycy9k&#10;b3ducmV2LnhtbFBLBQYAAAAABAAEAPUAAACJAwAAAAA=&#10;" fillcolor="#e9dfd0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7" o:spid="_x0000_s1201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PPlsIA&#10;AADcAAAADwAAAGRycy9kb3ducmV2LnhtbESPTWvDMAyG74P9B6NBb6uzD0bJ6paRUdbj5ha2o4jV&#10;2CyWQ+y26b+vDoPdJPR+PFqup9irE405JDbwMK9AEbfJBe4M7Heb+wWoXJAd9onJwIUyrFe3N0us&#10;XTrzF51s6ZSEcK7RgC9lqLXOraeIeZ4GYrkd0hixyDp22o14lvDY68eqetERA0uDx4EaT+2vPUYp&#10;eYrv35/R/jTPQ9N5tvYjHIIxs7vp7RVUoan8i//cWyf4C8GXZ2QCvb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48+W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8" o:spid="_x0000_s1202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sB9sEA&#10;AADcAAAADwAAAGRycy9kb3ducmV2LnhtbERPzWrCQBC+F3yHZQq9NRsVbIiuUgVJvRQa8wBjdkyC&#10;2dmY3cb07d2C4G0+vt9ZbUbTioF611hWMI1iEMSl1Q1XCorj/j0B4TyyxtYyKfgjB5v15GWFqbY3&#10;/qEh95UIIexSVFB736VSurImgy6yHXHgzrY36APsK6l7vIVw08pZHC+kwYZDQ40d7WoqL/mvUWCT&#10;w5ZzXrTj1c67j+9TZrJirtTb6/i5BOFp9E/xw/2lw/xkCv/PhAvk+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rAfbBAAAA3AAAAA8AAAAAAAAAAAAAAAAAmAIAAGRycy9kb3du&#10;cmV2LnhtbFBLBQYAAAAABAAEAPUAAACGAwAAAAA=&#10;" fillcolor="#e8decf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9" o:spid="_x0000_s1203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mfgcAA&#10;AADcAAAADwAAAGRycy9kb3ducmV2LnhtbERPzYrCMBC+C75DGMGbplbQUo1FBXH3smD1AcZmbIvN&#10;pDZRu2+/WVjY23x8v7POetOIF3WutqxgNo1AEBdW11wquJwPkwSE88gaG8uk4JscZJvhYI2ptm8+&#10;0Sv3pQgh7FJUUHnfplK6oiKDbmpb4sDdbGfQB9iVUnf4DuGmkXEULaTBmkNDhS3tKyru+dMosMnn&#10;jnNeNP3Dztvl1/Vojpe5UuNRv12B8NT7f/Gf+0OH+UkMv8+EC+Tm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PmfgcAAAADcAAAADwAAAAAAAAAAAAAAAACYAgAAZHJzL2Rvd25y&#10;ZXYueG1sUEsFBgAAAAAEAAQA9QAAAIUDAAAAAA==&#10;" fillcolor="#e8decf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0" o:spid="_x0000_s1204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ATGsIA&#10;AADcAAAADwAAAGRycy9kb3ducmV2LnhtbERPzWrCQBC+F3yHZQRvdROF1qZuRKzBiidjH2DITrPB&#10;7GzIbk18e7dQ6G0+vt9Zb0bbihv1vnGsIJ0nIIgrpxuuFXxdiucVCB+QNbaOScGdPGzyydMaM+0G&#10;PtOtDLWIIewzVGBC6DIpfWXIop+7jjhy3663GCLsa6l7HGK4beUiSV6kxYZjg8GOdoaqa/ljFXzs&#10;ndbHbvtqqrfjqSyGtD0sCqVm03H7DiLQGP7Ff+5PHeevlvD7TLx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YBMawgAAANwAAAAPAAAAAAAAAAAAAAAAAJgCAABkcnMvZG93&#10;bnJldi54bWxQSwUGAAAAAAQABAD1AAAAhwMAAAAA&#10;" fillcolor="#e7ddce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1" o:spid="_x0000_s1205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mLbsIA&#10;AADcAAAADwAAAGRycy9kb3ducmV2LnhtbERPzWrCQBC+F3yHZQRvdROR1qZuRKzBiidjH2DITrPB&#10;7GzIbk18e7dQ6G0+vt9Zb0bbihv1vnGsIJ0nIIgrpxuuFXxdiucVCB+QNbaOScGdPGzyydMaM+0G&#10;PtOtDLWIIewzVGBC6DIpfWXIop+7jjhy3663GCLsa6l7HGK4beUiSV6kxYZjg8GOdoaqa/ljFXzs&#10;ndbHbvtqqrfjqSyGtD0sCqVm03H7DiLQGP7Ff+5PHeevlvD7TLx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iYtuwgAAANwAAAAPAAAAAAAAAAAAAAAAAJgCAABkcnMvZG93&#10;bnJldi54bWxQSwUGAAAAAAQABAD1AAAAhwMAAAAA&#10;" fillcolor="#e7ddce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2" o:spid="_x0000_s1206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Uu9cIA&#10;AADcAAAADwAAAGRycy9kb3ducmV2LnhtbERPzWrCQBC+F3yHZQRvdRPB1qZuRKzBiidjH2DITrPB&#10;7GzIbk18e7dQ6G0+vt9Zb0bbihv1vnGsIJ0nIIgrpxuuFXxdiucVCB+QNbaOScGdPGzyydMaM+0G&#10;PtOtDLWIIewzVGBC6DIpfWXIop+7jjhy3663GCLsa6l7HGK4beUiSV6kxYZjg8GOdoaqa/ljFXzs&#10;ndbHbvtqqrfjqSyGtD0sCqVm03H7DiLQGP7Ff+5PHeevlvD7TLx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xS71wgAAANwAAAAPAAAAAAAAAAAAAAAAAJgCAABkcnMvZG93&#10;bnJldi54bWxQSwUGAAAAAAQABAD1AAAAhwMAAAAA&#10;" fillcolor="#e7ddce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3" o:spid="_x0000_s1207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hZ+8EA&#10;AADcAAAADwAAAGRycy9kb3ducmV2LnhtbERP3WrCMBS+F/YO4Qy803QDS+iMMsSh6JXVBzhrztqy&#10;5qQkUbs9vREE787H93vmy8F24kI+tI41vE0zEMSVMy3XGk7Hr4kCESKywc4xafijAMvFy2iOhXFX&#10;PtCljLVIIRwK1NDE2BdShqohi2HqeuLE/ThvMSboa2k8XlO47eR7luXSYsupocGeVg1Vv+XZauD/&#10;9erYq+/91mc7uclLtVvPlNbj1+HzA0SkIT7FD/fWpPkqh/sz6QK5u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TIWfvBAAAA3AAAAA8AAAAAAAAAAAAAAAAAmAIAAGRycy9kb3du&#10;cmV2LnhtbFBLBQYAAAAABAAEAPUAAACGAwAAAAA=&#10;" fillcolor="#e6dccd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4" o:spid="_x0000_s1208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T8YMEA&#10;AADcAAAADwAAAGRycy9kb3ducmV2LnhtbERPzWoCMRC+F3yHMIK3mlXQhtUoIhZFT137ANPNuLu4&#10;mSxJqmufvhEKvc3H9zvLdW9bcSMfGscaJuMMBHHpTMOVhs/z+6sCESKywdYxaXhQgPVq8LLE3Lg7&#10;f9CtiJVIIRxy1FDH2OVShrImi2HsOuLEXZy3GBP0lTQe7ynctnKaZXNpseHUUGNH25rKa/FtNfDP&#10;bnvu1Nfp4LOj3M8LddzNlNajYb9ZgIjUx3/xn/tg0nz1Bs9n0gV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uE/GDBAAAA3AAAAA8AAAAAAAAAAAAAAAAAmAIAAGRycy9kb3du&#10;cmV2LnhtbFBLBQYAAAAABAAEAPUAAACGAwAAAAA=&#10;" fillcolor="#e6dccd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5" o:spid="_x0000_s1209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TrJ8QA&#10;AADcAAAADwAAAGRycy9kb3ducmV2LnhtbESPQUsDQQyF74L/YYjgReyMQmtZOy1SKNqedPUHpDtx&#10;d3Ens+yk7fbfN4eCt4T38t6XxWqMnTnSkNvEHp4mDgxxlULLtYef783jHEwW5IBdYvJwpgyr5e3N&#10;AouQTvxFx1JqoyGcC/TQiPSFtblqKGKepJ5Ytd80RBRdh9qGAU8aHjv77NzMRmxZGxrsad1Q9Vce&#10;oofcTfflXiq3dQ+f7zi+zGS9Q+/v78a3VzBCo/ybr9cfQfHnSqvP6AR2e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U06yf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6" o:spid="_x0000_s1210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hOvMEA&#10;AADcAAAADwAAAGRycy9kb3ducmV2LnhtbERPzWrCQBC+C32HZQpeSt1VqNXoKiKItac27QOM2WkS&#10;mp0N2VHj27uFgrf5+H5nue59o87UxTqwhfHIgCIugqu5tPD9tXuegYqC7LAJTBauFGG9ehgsMXPh&#10;wp90zqVUKYRjhhYqkTbTOhYVeYyj0BIn7id0HiXBrtSuw0sK942eGDPVHmtODRW2tK2o+M1P3kJs&#10;Xo75UQpzME8fe+xfp7J9R2uHj/1mAUqol7v43/3m0vzZHP6eSRfo1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p4TrzBAAAA3AAAAA8AAAAAAAAAAAAAAAAAmAIAAGRycy9kb3du&#10;cmV2LnhtbFBLBQYAAAAABAAEAPUAAACGAwAAAAA=&#10;" fillcolor="#e5dbcc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7" o:spid="_x0000_s1211" style="position:absolute;left:5535;top:2520;width:1441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EqacMA&#10;AADcAAAADwAAAGRycy9kb3ducmV2LnhtbESPT2sCMRDF70K/Q5hCb5qth6Jbo5SCoMWLqx9g2Mz+&#10;oclkSVJ3/fadg+Bthvfmvd9sdpN36kYx9YENvC8KUMR1sD23Bq6X/XwFKmVkiy4wGbhTgt32ZbbB&#10;0oaRz3SrcqskhFOJBrqch1LrVHfkMS3CQCxaE6LHLGtstY04Srh3elkUH9pjz9LQ4UDfHdW/1Z83&#10;oC/VflxVLhbhZ9mc3PFwbigY8/Y6fX2CyjTlp/lxfbCCvxZ8eUYm0N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EqacMAAADcAAAADwAAAAAAAAAAAAAAAACYAgAAZHJzL2Rv&#10;d25yZXYueG1sUEsFBgAAAAAEAAQA9QAAAIgDAAAAAA==&#10;" filled="f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Alterar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Documento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88" o:spid="_x0000_s1212" style="position:absolute;left:6015;top:2715;width:489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2P8r8A&#10;AADcAAAADwAAAGRycy9kb3ducmV2LnhtbERPzYrCMBC+L/gOYQRva6qHxa1GEUHQxYvVBxia6Q8m&#10;k5JEW9/eCMLe5uP7ndVmsEY8yIfWsYLZNANBXDrdcq3getl/L0CEiKzROCYFTwqwWY++Vphr1/OZ&#10;HkWsRQrhkKOCJsYulzKUDVkMU9cRJ65y3mJM0NdSe+xTuDVynmU/0mLLqaHBjnYNlbfibhXIS7Hv&#10;F4XxmfubVydzPJwrckpNxsN2CSLSEP/FH/dBp/m/M3g/ky6Q6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XY/yvwAAANwAAAAPAAAAAAAAAAAAAAAAAJgCAABkcnMvZG93bnJl&#10;di54bWxQSwUGAAAAAAQABAD1AAAAhAMAAAAA&#10;" filled="f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Digital</w:t>
                          </w:r>
                        </w:p>
                      </w:txbxContent>
                    </v:textbox>
                  </v:rect>
                  <v:oval id="Oval 189" o:spid="_x0000_s1213" style="position:absolute;left:3360;top:2205;width:1560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/lysMEA&#10;AADcAAAADwAAAGRycy9kb3ducmV2LnhtbERPzWrCQBC+C32HZQredBMFSaKrFGmhvQRq8gBDdkxC&#10;s7Nhd6Pp23cFobf5+H7ncJrNIG7kfG9ZQbpOQBA3VvfcKqirj1UGwgdkjYNlUvBLHk7Hl8UBC23v&#10;/E23S2hFDGFfoIIuhLGQ0jcdGfRrOxJH7mqdwRCha6V2eI/hZpCbJNlJgz3Hhg5HOnfU/Fwmo6A8&#10;b3d59lWWrs6mqkp9ndrpXanl6/y2BxFoDv/ip/tTx/n5Bh7PxAvk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P5crDBAAAA3AAAAA8AAAAAAAAAAAAAAAAAmAIAAGRycy9kb3du&#10;cmV2LnhtbFBLBQYAAAAABAAEAPUAAACGAwAAAAA=&#10;" fillcolor="#c0bfc0" strokecolor="#c0bfc0" strokeweight="42e-5mm"/>
                  <v:oval id="Oval 190" o:spid="_x0000_s1214" style="position:absolute;left:3315;top:2160;width:1560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4T5cIA&#10;AADcAAAADwAAAGRycy9kb3ducmV2LnhtbERPTWvCQBC9F/oflhF6qxsjFI2uQUoDnqRd9eBtyI7Z&#10;YHY2ZLea/nu3UOhtHu9z1uXoOnGjIbSeFcymGQji2puWGwXHQ/W6ABEissHOMyn4oQDl5vlpjYXx&#10;d/6im46NSCEcClRgY+wLKUNtyWGY+p44cRc/OIwJDo00A95TuOtknmVv0mHLqcFiT++W6qv+dgpO&#10;42H/UdnzwnQmr06V1p+ktVIvk3G7AhFpjP/iP/fOpPnLOfw+ky6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rhPlwgAAANwAAAAPAAAAAAAAAAAAAAAAAJgCAABkcnMvZG93&#10;bnJldi54bWxQSwUGAAAAAAQABAD1AAAAhwMAAAAA&#10;" fillcolor="#fcf2e3" strokeweight="42e-5mm"/>
                  <v:rect id="Rectangle 191" o:spid="_x0000_s1215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KwzMEA&#10;AADcAAAADwAAAGRycy9kb3ducmV2LnhtbERPS4vCMBC+L/gfwgheFk0VWbSaiqwI3sQH4nFoxra0&#10;mXSbqNl/vxGEvc3H95zlKphGPKhzlWUF41ECgji3uuJCwfm0Hc5AOI+ssbFMCn7JwSrrfSwx1fbJ&#10;B3ocfSFiCLsUFZTet6mULi/JoBvZljhyN9sZ9BF2hdQdPmO4aeQkSb6kwYpjQ4ktfZeU18e7UXBP&#10;XLhMT7itP68U3HVvNz9jq9SgH9YLEJ6C/xe/3Tsd58+n8HomXi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RisMzBAAAA3AAAAA8AAAAAAAAAAAAAAAAAmAIAAGRycy9kb3du&#10;cmV2LnhtbFBLBQYAAAAABAAEAPUAAACGAwAAAAA=&#10;" fillcolor="#fbf1e2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2" o:spid="_x0000_s1216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4VV8IA&#10;AADcAAAADwAAAGRycy9kb3ducmV2LnhtbERPTWvCQBC9C/0PyxR6Ed2ktGJTVxFLoDdpIuJxyE6T&#10;YHY2zW50++/dQsHbPN7nrDbBdOJCg2stK0jnCQjiyuqWawWHMp8tQTiPrLGzTAp+ycFm/TBZYabt&#10;lb/oUvhaxBB2GSpovO8zKV3VkEE3tz1x5L7tYNBHONRSD3iN4aaTz0mykAZbjg0N9rRrqDoXo1Ew&#10;Ji4cX0rMz9MTBXfa24+f1Cr19Bi27yA8BX8X/7s/dZz/9gp/z8QL5P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LhVXwgAAANwAAAAPAAAAAAAAAAAAAAAAAJgCAABkcnMvZG93&#10;bnJldi54bWxQSwUGAAAAAAQABAD1AAAAhwMAAAAA&#10;" fillcolor="#fbf1e2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3" o:spid="_x0000_s1217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lqesMA&#10;AADcAAAADwAAAGRycy9kb3ducmV2LnhtbERPS2vCQBC+C/6HZQRvdaOgNqmriA/wWltqvQ3ZMYlm&#10;Z0N2TWJ/fbdQ8DYf33MWq86UoqHaFZYVjEcRCOLU6oIzBZ8f+5dXEM4jaywtk4IHOVgt+70FJtq2&#10;/E7N0WcihLBLUEHufZVI6dKcDLqRrYgDd7G1QR9gnUldYxvCTSknUTSTBgsODTlWtMkpvR3vRkH7&#10;08zH5fo73vF9fsLpeft1Ol+VGg669RsIT51/iv/dBx3mxzP4eyZcIJ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lqesMAAADc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4" o:spid="_x0000_s1218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XP4cMA&#10;AADcAAAADwAAAGRycy9kb3ducmV2LnhtbERPTWvCQBC9F/wPywi91Y1CjabZiNgWeq1KrbchO02i&#10;2dmQXZPYX+8Khd7m8T4nXQ2mFh21rrKsYDqJQBDnVldcKNjv3p8WIJxH1lhbJgVXcrDKRg8pJtr2&#10;/End1hcihLBLUEHpfZNI6fKSDLqJbYgD92Nbgz7AtpC6xT6Em1rOomguDVYcGkpsaFNSft5ejIL+&#10;t4un9fp7+caX+IDPx9evw/Gk1ON4WL+A8DT4f/Gf+0OH+csY7s+EC2R2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2XP4cMAAADc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5" o:spid="_x0000_s1219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3FdMcA&#10;AADcAAAADwAAAGRycy9kb3ducmV2LnhtbESPT2sCQQzF74LfYYjQm87Ww6JbR5GKYA+F1krFW9zJ&#10;/sGdzLIz6rafvjkIvSW8l/d+Wax616gbdaH2bOB5koAizr2tuTRw+NqOZ6BCRLbYeCYDPxRgtRwO&#10;FphZf+dPuu1jqSSEQ4YGqhjbTOuQV+QwTHxLLFrhO4dR1q7UtsO7hLtGT5Mk1Q5rloYKW3qtKL/s&#10;r85AeryeD+X29P7xfSzy4m222cT015inUb9+ARWpj//mx/XOCv5caOUZmUAv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n9xXT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6" o:spid="_x0000_s1220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Fg78MA&#10;AADcAAAADwAAAGRycy9kb3ducmV2LnhtbERPS4vCMBC+C/sfwix403T3ULQaRVaE9SC4Koq3sZk+&#10;sJmUJmr1128Ewdt8fM8ZT1tTiSs1rrSs4KsfgSBOrS45V7DbLnoDEM4ja6wsk4I7OZhOPjpjTLS9&#10;8R9dNz4XIYRdggoK7+tESpcWZND1bU0cuMw2Bn2ATS51g7cQbir5HUWxNFhyaCiwpp+C0vPmYhTE&#10;h8tply+Oq/X+kKXZcjCf+/ihVPeznY1AeGr9W/xy/+owfziE5zPhAjn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rFg78MAAADcAAAADwAAAAAAAAAAAAAAAACYAgAAZHJzL2Rv&#10;d25yZXYueG1sUEsFBgAAAAAEAAQA9QAAAIgDAAAAAA==&#10;" fillcolor="#f9efe0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7" o:spid="_x0000_s1221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Q9icYA&#10;AADcAAAADwAAAGRycy9kb3ducmV2LnhtbESPT2vCQBTE7wW/w/IKvTWbegghzSqiCHootFYaentm&#10;X/5g9m3Iribtp3eFQo/DzPyGyZeT6cSVBtdaVvASxSCIS6tbrhUcP7fPKQjnkTV2lknBDzlYLmYP&#10;OWbajvxB14OvRYCwy1BB432fSenKhgy6yPbEwavsYNAHOdRSDzgGuOnkPI4TabDlsNBgT+uGyvPh&#10;YhQkxeV0rLffb+9fRVVW+3Sz8cmvUk+P0+oVhKfJ/4f/2jutIBDhfiYcAbm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KQ9icYAAADc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8" o:spid="_x0000_s1222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Nq98QA&#10;AADcAAAADwAAAGRycy9kb3ducmV2LnhtbESPS4vCMBSF98L8h3AHZiNjqguRjlEcYUDc+Sq4uzbX&#10;tpjclCbW6q+fCILLw3l8nOm8s0a01PjKsYLhIAFBnDtdcaFgv/v7noDwAVmjcUwK7uRhPvvoTTHV&#10;7sYbarehEHGEfYoKyhDqVEqfl2TRD1xNHL2zayyGKJtC6gZvcdwaOUqSsbRYcSSUWNOypPyyvdoI&#10;WWUyO9zX+WPfP55+W2key41R6uuzW/yACNSFd/jVXmkFo2QIzzPxCMj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TavfEAAAA3AAAAA8AAAAAAAAAAAAAAAAAmAIAAGRycy9k&#10;b3ducmV2LnhtbFBLBQYAAAAABAAEAPUAAACJAwAAAAA=&#10;" fillcolor="#f8eedf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9" o:spid="_x0000_s1223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H0gMUA&#10;AADcAAAADwAAAGRycy9kb3ducmV2LnhtbESPzWrCQBSF94W+w3AL3ZQ6MYtSYkZRQZDuYjXg7jZz&#10;TYIzd0JmGmOevlModHk4Px8nX43WiIF63zpWMJ8lIIgrp1uuFRw/d6/vIHxA1mgck4I7eVgtHx9y&#10;zLS7cUHDIdQijrDPUEETQpdJ6auGLPqZ64ijd3G9xRBlX0vd4y2OWyPTJHmTFluOhAY72jZUXQ/f&#10;NkL2pSxP949qOr6cvzaDNNO2MEo9P43rBYhAY/gP/7X3WkGapPB7Jh4Bu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gfSA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0" o:spid="_x0000_s1224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P3KsUA&#10;AADcAAAADwAAAGRycy9kb3ducmV2LnhtbESPQWvCQBSE7wX/w/KE3upGi9LGrCKFQikiGNucH9ln&#10;NiT7Ns1uNf57VxA8DjPzDZOtB9uKE/W+dqxgOklAEJdO11wp+Dl8vryB8AFZY+uYFFzIw3o1esow&#10;1e7MezrloRIRwj5FBSaELpXSl4Ys+onriKN3dL3FEGVfSd3jOcJtK2dJspAWa44LBjv6MFQ2+b9V&#10;cJC7euvmpn1vjt/zv9+i6DZ5odTzeNgsQQQawiN8b39pBbPkFW5n4hGQq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4/cqxQAAANwAAAAPAAAAAAAAAAAAAAAAAJgCAABkcnMv&#10;ZG93bnJldi54bWxQSwUGAAAAAAQABAD1AAAAigMAAAAA&#10;" fillcolor="#f7edde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1" o:spid="_x0000_s1225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pvXsUA&#10;AADcAAAADwAAAGRycy9kb3ducmV2LnhtbESPQWvCQBSE7wX/w/KE3upGqdLGrCKFQikiGNucH9ln&#10;NiT7Ns1uNf57VxA8DjPzDZOtB9uKE/W+dqxgOklAEJdO11wp+Dl8vryB8AFZY+uYFFzIw3o1esow&#10;1e7MezrloRIRwj5FBSaELpXSl4Ys+onriKN3dL3FEGVfSd3jOcJtK2dJspAWa44LBjv6MFQ2+b9V&#10;cJC7euvmpn1vjt/zv9+i6DZ5odTzeNgsQQQawiN8b39pBbPkFW5n4hGQq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Cm9exQAAANwAAAAPAAAAAAAAAAAAAAAAAJgCAABkcnMv&#10;ZG93bnJldi54bWxQSwUGAAAAAAQABAD1AAAAigMAAAAA&#10;" fillcolor="#f7edde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2" o:spid="_x0000_s1226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sXKsAA&#10;AADcAAAADwAAAGRycy9kb3ducmV2LnhtbESPzarCMBSE94LvEI7gTtOrKFqNIgW5bv3ZuDs0x6bc&#10;5qQkUXvf3giCy2FmvmHW28424kE+1I4V/IwzEMSl0zVXCi7n/WgBIkRkjY1jUvBPAbabfm+NuXZP&#10;PtLjFCuRIBxyVGBibHMpQ2nIYhi7ljh5N+ctxiR9JbXHZ4LbRk6ybC4t1pwWDLZUGCr/TnerwE73&#10;sbzOi+bAvlsslzdT0O9RqeGg261AROriN/xpH7SCSTaD95l0BOTm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msXKsAAAADcAAAADwAAAAAAAAAAAAAAAACYAgAAZHJzL2Rvd25y&#10;ZXYueG1sUEsFBgAAAAAEAAQA9QAAAIUDAAAAAA==&#10;" fillcolor="#f6ecdd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3" o:spid="_x0000_s1227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mJXcIA&#10;AADcAAAADwAAAGRycy9kb3ducmV2LnhtbESPwWrDMBBE74X+g9hCb43cFIzjRDbFEOKr3V5yW6yN&#10;ZWqtjKQmzt9XhUKPw8y8YQ71amdxJR8mxwpeNxkI4sHpiUcFnx/HlwJEiMgaZ8ek4E4B6urx4YCl&#10;djfu6NrHUSQIhxIVmBiXUsowGLIYNm4hTt7FeYsxST9K7fGW4HaW2yzLpcWJ04LBhRpDw1f/bRXY&#10;t2Mcznkzt+zXYre7mIZOnVLPT+v7HkSkNf6H/9qtVrDNcvg9k46Ar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uYldwgAAANw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4" o:spid="_x0000_s1228" style="position:absolute;left:-1020;top:-154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mGhcYA&#10;AADcAAAADwAAAGRycy9kb3ducmV2LnhtbESPQWvCQBSE70L/w/IK3uqmSrVGVylSoVAqGCvo7Zl9&#10;TUJ234bsqum/7woFj8PMfMPMl5014kKtrxwreB4kIIhzpysuFHzv1k+vIHxA1mgck4Jf8rBcPPTm&#10;mGp35S1dslCICGGfooIyhCaV0uclWfQD1xBH78e1FkOUbSF1i9cIt0YOk2QsLVYcF0psaFVSXmdn&#10;q2DT7T+r6aGuRyfz5d9Pq+MLmaNS/cfubQYiUBfu4f/2h1YwTCZwOxOP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9mGhc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0C2E31" w:rsidRDefault="000C2E31">
                          <w:pPr>
                            <w:ind w:left="0"/>
                          </w:pPr>
                        </w:p>
                      </w:txbxContent>
                    </v:textbox>
                  </v:rect>
                </v:group>
                <v:rect id="Rectangle 206" o:spid="_x0000_s1229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YS98MA&#10;AADcAAAADwAAAGRycy9kb3ducmV2LnhtbERPXWvCMBR9H/gfwhX2pukcDq2NIuJgMDawm6Bvt81d&#10;W5rclCbT+u+XB2GPh/OdbQZrxIV63zhW8DRNQBCXTjdcKfj+ep0sQPiArNE4JgU38rBZjx4yTLW7&#10;8oEueahEDGGfooI6hC6V0pc1WfRT1xFH7sf1FkOEfSV1j9cYbo2cJcmLtNhwbKixo11NZZv/WgWf&#10;w/G9WZ7a9rkwH35f7M5zMmelHsfDdgUi0BD+xXf3m1YwS+LaeCYeAb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kYS98MAAADcAAAADwAAAAAAAAAAAAAAAACYAgAAZHJzL2Rv&#10;d25yZXYueG1sUEsFBgAAAAAEAAQA9QAAAIgDAAAAAA==&#10;" fillcolor="#f5ebdc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07" o:spid="_x0000_s1230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+MVcEA&#10;AADcAAAADwAAAGRycy9kb3ducmV2LnhtbESPzarCMBSE94LvEI7gTtMqiFajiHCv3Yk/uD42x7bY&#10;nJQman17Iwguh5n5hlmsWlOJBzWutKwgHkYgiDOrS84VnI5/gykI55E1VpZJwYscrJbdzgITbZ+8&#10;p8fB5yJA2CWooPC+TqR0WUEG3dDWxMG72sagD7LJpW7wGeCmkqMomkiDJYeFAmvaFJTdDnejoNrd&#10;rvHd2DHP4jw1l+15P03/ler32vUchKfW/8LfdqoVjKIZfM6EIyCX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kPjFXBAAAA3AAAAA8AAAAAAAAAAAAAAAAAmAIAAGRycy9kb3du&#10;cmV2LnhtbFBLBQYAAAAABAAEAPUAAACGAwAAAAA=&#10;" fillcolor="#f4eadb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08" o:spid="_x0000_s1231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yzFb0A&#10;AADcAAAADwAAAGRycy9kb3ducmV2LnhtbERPSwrCMBDdC94hjOBO0yqIVqOIoHYnfnA9NmNbbCal&#10;iVpvbxaCy8f7L1atqcSLGldaVhAPIxDEmdUl5wou5+1gCsJ5ZI2VZVLwIQerZbezwETbNx/pdfK5&#10;CCHsElRQeF8nUrqsIINuaGviwN1tY9AH2ORSN/gO4aaSoyiaSIMlh4YCa9oUlD1OT6OgOjzu8dPY&#10;Mc/iPDW3/fU4TXdK9Xvteg7CU+v/4p871QpGcZgfzoQjIJ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feyzFb0AAADcAAAADwAAAAAAAAAAAAAAAACYAgAAZHJzL2Rvd25yZXYu&#10;eG1sUEsFBgAAAAAEAAQA9QAAAIIDAAAAAA==&#10;" fillcolor="#f4eadb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09" o:spid="_x0000_s1232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AWjsIA&#10;AADcAAAADwAAAGRycy9kb3ducmV2LnhtbESPT4vCMBTE78J+h/CEvdk0LohbjSILur2Jf9jzs3m2&#10;xealNFG7394IgsdhZn7DzJe9bcSNOl871qCSFARx4UzNpYbjYT2agvAB2WDjmDT8k4fl4mMwx8y4&#10;O+/otg+liBD2GWqoQmgzKX1RkUWfuJY4emfXWQxRdqU0Hd4j3DZynKYTabHmuFBhSz8VFZf91Wpo&#10;tpezulr3xd+qzO3p9283zTdafw771QxEoD68w692bjSMlYLnmXgE5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oBaOwgAAANwAAAAPAAAAAAAAAAAAAAAAAJgCAABkcnMvZG93&#10;bnJldi54bWxQSwUGAAAAAAQABAD1AAAAhwMAAAAA&#10;" fillcolor="#f4eadb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10" o:spid="_x0000_s1233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/sKcQA&#10;AADcAAAADwAAAGRycy9kb3ducmV2LnhtbESP3YrCMBSE7wXfIRzBuzW1FyLVKCL4h8uyVh/g0Bzb&#10;YnNSm2jrPv1mYcHLYWa+YebLzlTiSY0rLSsYjyIQxJnVJecKLufNxxSE88gaK8uk4EUOlot+b46J&#10;ti2f6Jn6XAQIuwQVFN7XiZQuK8igG9maOHhX2xj0QTa51A22AW4qGUfRRBosOSwUWNO6oOyWPoyC&#10;ybY8uml7/7zuvyja3naH78dPrdRw0K1mIDx1/h3+b++1gngcw9+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Ff7CnEAAAA3AAAAA8AAAAAAAAAAAAAAAAAmAIAAGRycy9k&#10;b3ducmV2LnhtbFBLBQYAAAAABAAEAPUAAACJAwAAAAA=&#10;" fillcolor="#f3e9da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11" o:spid="_x0000_s1234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NJssYA&#10;AADcAAAADwAAAGRycy9kb3ducmV2LnhtbESP0WrCQBRE3wv+w3IF38xGBZE0q4igjbSU1voBl+w1&#10;CWbvptk1if36bkHo4zAzZ5h0M5hadNS6yrKCWRSDIM6trrhQcP7aT1cgnEfWWFsmBXdysFmPnlJM&#10;tO35k7qTL0SAsEtQQel9k0jp8pIMusg2xMG72NagD7ItpG6xD3BTy3kcL6XBisNCiQ3tSsqvp5tR&#10;sDxUr27Vf79dsneKD9eX48ftp1FqMh62zyA8Df4//GhnWsF8toC/M+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hNJssYAAADcAAAADwAAAAAAAAAAAAAAAACYAgAAZHJz&#10;L2Rvd25yZXYueG1sUEsFBgAAAAAEAAQA9QAAAIsDAAAAAA==&#10;" fillcolor="#f3e9da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12" o:spid="_x0000_s1235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E2JsYA&#10;AADcAAAADwAAAGRycy9kb3ducmV2LnhtbESP3WoCMRSE7wu+QziF3tWstlW7NUopXVoEFX+gt4fN&#10;cbO4OVmSVNe3N4WCl8PMfMNM551txIl8qB0rGPQzEMSl0zVXCva74nECIkRkjY1jUnChAPNZ726K&#10;uXZn3tBpGyuRIBxyVGBibHMpQ2nIYui7ljh5B+ctxiR9JbXHc4LbRg6zbCQt1pwWDLb0Yag8bn+t&#10;AvwqzOrlZzH+LHwTnrJiuV4eXpV6uO/e30BE6uIt/N/+1gqGg2f4O5OOgJx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PE2JsYAAADcAAAADwAAAAAAAAAAAAAAAACYAgAAZHJz&#10;L2Rvd25yZXYueG1sUEsFBgAAAAAEAAQA9QAAAIsDAAAAAA==&#10;" fillcolor="#f2e8d9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13" o:spid="_x0000_s1236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2TvcUA&#10;AADcAAAADwAAAGRycy9kb3ducmV2LnhtbESPQWsCMRSE74L/IbxCb5rVoq1bo4h0sQi2VAu9PjbP&#10;zeLmZUlSXf99IxQ8DjPzDTNfdrYRZ/KhdqxgNMxAEJdO11wp+D4UgxcQISJrbByTgisFWC76vTnm&#10;2l34i877WIkE4ZCjAhNjm0sZSkMWw9C1xMk7Om8xJukrqT1eEtw2cpxlU2mx5rRgsKW1ofK0/7UK&#10;cFOYj8nP9vmt8E14yord5+44U+rxoVu9gojUxXv4v/2uFYxHE7idSUdA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vZO9xQAAANwAAAAPAAAAAAAAAAAAAAAAAJgCAABkcnMv&#10;ZG93bnJldi54bWxQSwUGAAAAAAQABAD1AAAAigMAAAAA&#10;" fillcolor="#f2e8d9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14" o:spid="_x0000_s1237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dMWcIA&#10;AADcAAAADwAAAGRycy9kb3ducmV2LnhtbESPzYoCMRCE7wu+Q2hhL8ua6EGX0SiiuOxN/HmAZtJO&#10;BiedIYnO+PYbQfBYVNVX1GLVu0bcKcTas4bxSIEgLr2pudJwPu2+f0DEhGyw8UwaHhRhtRx8LLAw&#10;vuMD3Y+pEhnCsUANNqW2kDKWlhzGkW+Js3fxwWHKMlTSBOwy3DVyotRUOqw5L1hsaWOpvB5vTsOX&#10;PfTVZn/+Rfkot2GmVLffKa0/h/16DiJRn97hV/vPaJiMp/A8k4+AX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F0xZwgAAANwAAAAPAAAAAAAAAAAAAAAAAJgCAABkcnMvZG93&#10;bnJldi54bWxQSwUGAAAAAAQABAD1AAAAhwMAAAAA&#10;" fillcolor="#f1e7d8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15" o:spid="_x0000_s1238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vpwsIA&#10;AADcAAAADwAAAGRycy9kb3ducmV2LnhtbESPzYoCMRCE7wu+Q2hhL8ua6EGX0SiiuOxN/HmAZtJO&#10;BiedIYnO+PYbQfBYVNVX1GLVu0bcKcTas4bxSIEgLr2pudJwPu2+f0DEhGyw8UwaHhRhtRx8LLAw&#10;vuMD3Y+pEhnCsUANNqW2kDKWlhzGkW+Js3fxwWHKMlTSBOwy3DVyotRUOqw5L1hsaWOpvB5vTsOX&#10;PfTVZn/+Rfkot2GmVLffKa0/h/16DiJRn97hV/vPaJiMZ/A8k4+AX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W+nCwgAAANwAAAAPAAAAAAAAAAAAAAAAAJgCAABkcnMvZG93&#10;bnJldi54bWxQSwUGAAAAAAQABAD1AAAAhwMAAAAA&#10;" fillcolor="#f1e7d8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16" o:spid="_x0000_s1239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mVCMIA&#10;AADcAAAADwAAAGRycy9kb3ducmV2LnhtbERPz2vCMBS+C/sfwhO8adoexqhGGZOJsIPUeXC31+bZ&#10;lDUvpUlt/e/NYbDjx/d7s5tsK+7U+8axgnSVgCCunG64VnD5/ly+gfABWWPrmBQ8yMNu+zLbYK7d&#10;yAXdz6EWMYR9jgpMCF0upa8MWfQr1xFH7uZ6iyHCvpa6xzGG21ZmSfIqLTYcGwx29GGo+j0PVsGP&#10;Todx2NenwkxleQjZV3G7lkot5tP7GkSgKfyL/9xHrSBL49p4Jh4BuX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qZUIwgAAANwAAAAPAAAAAAAAAAAAAAAAAJgCAABkcnMvZG93&#10;bnJldi54bWxQSwUGAAAAAAQABAD1AAAAhwMAAAAA&#10;" fillcolor="#f0e6d7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17" o:spid="_x0000_s1240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Uwk8YA&#10;AADcAAAADwAAAGRycy9kb3ducmV2LnhtbESPQWvCQBSE74X+h+UVvNVNcpA2dRVpaRE8lGgP7e0l&#10;+8wGs29DdmPiv3cFocdhZr5hluvJtuJMvW8cK0jnCQjiyumGawU/h8/nFxA+IGtsHZOCC3lYrx4f&#10;lphrN3JB532oRYSwz1GBCaHLpfSVIYt+7jri6B1dbzFE2ddS9zhGuG1lliQLabHhuGCwo3dD1Wk/&#10;WAV/Oh3G4aP+LsxUll8h2xXH31Kp2dO0eQMRaAr/4Xt7qxVk6SvczsQjIF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OUwk8YAAADcAAAADwAAAAAAAAAAAAAAAACYAgAAZHJz&#10;L2Rvd25yZXYueG1sUEsFBgAAAAAEAAQA9QAAAIsDAAAAAA==&#10;" fillcolor="#f0e6d7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18" o:spid="_x0000_s1241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NTs8IA&#10;AADcAAAADwAAAGRycy9kb3ducmV2LnhtbERPz2vCMBS+D/wfwhN2m6k9yKhGEcUx8CB1HvT22jyb&#10;YvNSmtR2/705DHb8+H6vNqNtxJM6XztWMJ8lIIhLp2uuFFx+Dh+fIHxA1tg4JgW/5GGznrytMNNu&#10;4Jye51CJGMI+QwUmhDaT0peGLPqZa4kjd3edxRBhV0nd4RDDbSPTJFlIizXHBoMt7QyVj3NvFdz0&#10;vB/6fXXKzVgUXyE95vdrodT7dNwuQQQaw7/4z/2tFaRpnB/PxCMg1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s1OzwgAAANwAAAAPAAAAAAAAAAAAAAAAAJgCAABkcnMvZG93&#10;bnJldi54bWxQSwUGAAAAAAQABAD1AAAAhwMAAAAA&#10;" fillcolor="#f0e6d7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19" o:spid="_x0000_s1242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0ur8UA&#10;AADcAAAADwAAAGRycy9kb3ducmV2LnhtbESPQWvCQBSE74X+h+UJ3uomgRZJXaUWWvRQMFHvj+xr&#10;Epp9G3a3SfTXu4WCx2FmvmFWm8l0YiDnW8sK0kUCgriyuuVawen48bQE4QOyxs4yKbiQh8368WGF&#10;ubYjFzSUoRYRwj5HBU0IfS6lrxoy6Be2J47et3UGQ5SultrhGOGmk1mSvEiDLceFBnt6b6j6KX+N&#10;gvBVHLLPbVGZ8+7i9sP1kD7Xo1Lz2fT2CiLQFO7h//ZOK8iyFP7OxCM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/S6vxQAAANwAAAAPAAAAAAAAAAAAAAAAAJgCAABkcnMv&#10;ZG93bnJldi54bWxQSwUGAAAAAAQABAD1AAAAigMAAAAA&#10;" fillcolor="#efe5d6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20" o:spid="_x0000_s1243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+w2MUA&#10;AADcAAAADwAAAGRycy9kb3ducmV2LnhtbESPzWrDMBCE74W+g9hCbo0cQUNxooS00JIcAnF+7ou1&#10;sU2slZFU2+nTV4VCj8PMfMMs16NtRU8+NI41zKYZCOLSmYYrDefTx/MriBCRDbaOScOdAqxXjw9L&#10;zI0buKD+GCuRIBxy1FDH2OVShrImi2HqOuLkXZ23GJP0lTQehwS3rVRZNpcWG04LNXb0XlN5O35Z&#10;DXFfHNTnW1Hay/bud/33YfZSDVpPnsbNAkSkMf6H/9pbo0EpBb9n0hG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L7DYxQAAANwAAAAPAAAAAAAAAAAAAAAAAJgCAABkcnMv&#10;ZG93bnJldi54bWxQSwUGAAAAAAQABAD1AAAAigMAAAAA&#10;" fillcolor="#efe5d6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21" o:spid="_x0000_s1244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BsNsYA&#10;AADcAAAADwAAAGRycy9kb3ducmV2LnhtbESPQWvCQBSE74X+h+UVvJS6awStMatIqWAvBbWX3l6y&#10;r0lo9m3Mrib++25B8DjMzDdMth5sIy7U+dqxhslYgSAunKm51PB13L68gvAB2WDjmDRcycN69fiQ&#10;YWpcz3u6HEIpIoR9ihqqENpUSl9UZNGPXUscvR/XWQxRdqU0HfYRbhuZKDWTFmuOCxW29FZR8Xs4&#10;Ww19/fldTD7Kd3Wd52qP+WL6fDJaj56GzRJEoCHcw7f2zmhIkin8n4lHQK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bBsNsYAAADcAAAADwAAAAAAAAAAAAAAAACYAgAAZHJz&#10;L2Rvd25yZXYueG1sUEsFBgAAAAAEAAQA9QAAAIsDAAAAAA==&#10;" fillcolor="#eee4d5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22" o:spid="_x0000_s1245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n0QsYA&#10;AADcAAAADwAAAGRycy9kb3ducmV2LnhtbESPQWvCQBSE7wX/w/KEXkrdNRVbU1eRYsFeBNNeentm&#10;n0lo9m3Mrib+e7cgeBxm5htmvuxtLc7U+sqxhvFIgSDOnam40PDz/fn8BsIHZIO1Y9JwIQ/LxeBh&#10;jqlxHe/onIVCRAj7FDWUITSplD4vyaIfuYY4egfXWgxRtoU0LXYRbmuZKDWVFiuOCyU29FFS/ped&#10;rIau2v7m469irS6ve7XD/ezl6Wi0fhz2q3cQgfpwD9/aG6MhSSbwfyYeAbm4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ln0QsYAAADcAAAADwAAAAAAAAAAAAAAAACYAgAAZHJz&#10;L2Rvd25yZXYueG1sUEsFBgAAAAAEAAQA9QAAAIsDAAAAAA==&#10;" fillcolor="#eee4d5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23" o:spid="_x0000_s1246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nWI8MA&#10;AADcAAAADwAAAGRycy9kb3ducmV2LnhtbESPQUvDQBSE74L/YXmCN7sxkCKx21IUwaNGCfT2mn1m&#10;Q7Nvw+4zTf+9Kwgeh5n5htnsFj+qmWIaAhu4XxWgiLtgB+4NfH683D2ASoJscQxMBi6UYLe9vtpg&#10;bcOZ32lupFcZwqlGA05kqrVOnSOPaRUm4ux9hehRsoy9thHPGe5HXRbFWnscOC84nOjJUXdqvr2B&#10;9Vw1z5fh2Ma3ltrZHQ4isTLm9mbZP4ISWuQ//Nd+tQbKsoLfM/kI6O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DnWI8MAAADcAAAADwAAAAAAAAAAAAAAAACYAgAAZHJzL2Rv&#10;d25yZXYueG1sUEsFBgAAAAAEAAQA9QAAAIgDAAAAAA==&#10;" fillcolor="#ede3d4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24" o:spid="_x0000_s1247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tIVMMA&#10;AADcAAAADwAAAGRycy9kb3ducmV2LnhtbESPQUvDQBSE74L/YXmCN7sx0CCx21IUwaNGCfT2mn1m&#10;Q7Nvw+4zTf+9Kwgeh5n5htnsFj+qmWIaAhu4XxWgiLtgB+4NfH683D2ASoJscQxMBi6UYLe9vtpg&#10;bcOZ32lupFcZwqlGA05kqrVOnSOPaRUm4ux9hehRsoy9thHPGe5HXRZFpT0OnBccTvTkqDs1395A&#10;Na+b58twbONbS+3sDgeRuDbm9mbZP4ISWuQ//Nd+tQbKsoLfM/kI6O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OtIVMMAAADcAAAADwAAAAAAAAAAAAAAAACYAgAAZHJzL2Rv&#10;d25yZXYueG1sUEsFBgAAAAAEAAQA9QAAAIgDAAAAAA==&#10;" fillcolor="#ede3d4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25" o:spid="_x0000_s1248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cz68EA&#10;AADcAAAADwAAAGRycy9kb3ducmV2LnhtbESPQYvCMBSE78L+h/CEvdnUHlS6RqkLgifBKrLHR/O2&#10;Ldu8lCTW+u83guBxmJlvmPV2NJ0YyPnWsoJ5koIgrqxuuVZwOe9nKxA+IGvsLJOCB3nYbj4ma8y1&#10;vfOJhjLUIkLY56igCaHPpfRVQwZ9Ynvi6P1aZzBE6WqpHd4j3HQyS9OFNNhyXGiwp++Gqr/yZhSg&#10;KY/uesxK3uHAu0dX/DgslPqcjsUXiEBjeIdf7YNWkGVLeJ6JR0B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CXM+vBAAAA3AAAAA8AAAAAAAAAAAAAAAAAmAIAAGRycy9kb3du&#10;cmV2LnhtbFBLBQYAAAAABAAEAPUAAACGAwAAAAA=&#10;" fillcolor="#ece2d3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26" o:spid="_x0000_s1249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inmb4A&#10;AADcAAAADwAAAGRycy9kb3ducmV2LnhtbERPTYvCMBC9L/gfwgje1tQeZKnG0gqCJ8G6LB6HZmyL&#10;zaQksdZ/bw7CHh/ve5tPphcjOd9ZVrBaJiCIa6s7bhT8Xg7fPyB8QNbYWyYFL/KQ72ZfW8y0ffKZ&#10;xio0Ioawz1BBG8KQSenrlgz6pR2II3ezzmCI0DVSO3zGcNPLNEnW0mDHsaHFgfYt1ffqYRSgqU7u&#10;75RWXOLI5asvrg4LpRbzqdiACDSFf/HHfdQK0jSujWfiEZC7N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EIp5m+AAAA3AAAAA8AAAAAAAAAAAAAAAAAmAIAAGRycy9kb3ducmV2&#10;LnhtbFBLBQYAAAAABAAEAPUAAACDAwAAAAA=&#10;" fillcolor="#ece2d3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27" o:spid="_x0000_s1250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AcOsIA&#10;AADcAAAADwAAAGRycy9kb3ducmV2LnhtbESPQWsCMRSE7wX/Q3iCt5p1hVZXo6gg9tBDXf0Bj81z&#10;s7h5WZKo6783hUKPw8x8wyzXvW3FnXxoHCuYjDMQxJXTDdcKzqf9+wxEiMgaW8ek4EkB1qvB2xIL&#10;7R58pHsZa5EgHApUYGLsCilDZchiGLuOOHkX5y3GJH0ttcdHgttW5ln2IS02nBYMdrQzVF3Lm1Ww&#10;+/zZlgf/bWh2nm7kxG+RrVFqNOw3CxCR+vgf/mt/aQV5PoffM+kIyN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oBw6wgAAANwAAAAPAAAAAAAAAAAAAAAAAJgCAABkcnMvZG93&#10;bnJldi54bWxQSwUGAAAAAAQABAD1AAAAhwMAAAAA&#10;" fillcolor="#ebe1d2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28" o:spid="_x0000_s1251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Mjer8A&#10;AADcAAAADwAAAGRycy9kb3ducmV2LnhtbERPzYrCMBC+C75DGGFvmqqgUk2LCst68KDVBxia2aZs&#10;MylJVrtvvzkIHj++/1052E48yIfWsYL5LANBXDvdcqPgfvucbkCEiKyxc0wK/ihAWYxHO8y1e/KV&#10;HlVsRArhkKMCE2OfSxlqQxbDzPXEift23mJM0DdSe3ymcNvJRZatpMWWU4PBno6G6p/q1yo4ri+H&#10;6sufDW3uy72c+wOyNUp9TIb9FkSkIb7FL/dJK1gs0/x0Jh0BWfw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kQyN6vwAAANwAAAAPAAAAAAAAAAAAAAAAAJgCAABkcnMvZG93bnJl&#10;di54bWxQSwUGAAAAAAQABAD1AAAAhAMAAAAA&#10;" fillcolor="#ebe1d2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29" o:spid="_x0000_s1252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+G4cIA&#10;AADcAAAADwAAAGRycy9kb3ducmV2LnhtbESPQYvCMBSE7wv+h/CEva1pFVypRlFB9OBhrf6AR/Ns&#10;is1LSaJ2/70RFvY4zMw3zGLV21Y8yIfGsYJ8lIEgrpxuuFZwOe++ZiBCRNbYOiYFvxRgtRx8LLDQ&#10;7sknepSxFgnCoUAFJsaukDJUhiyGkeuIk3d13mJM0tdSe3wmuG3lOMum0mLDacFgR1tD1a28WwXb&#10;759NufdHQ7PLZC1zv0G2RqnPYb+eg4jUx//wX/ugFYwnObzPpCMgl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D4bhwgAAANwAAAAPAAAAAAAAAAAAAAAAAJgCAABkcnMvZG93&#10;bnJldi54bWxQSwUGAAAAAAQABAD1AAAAhwMAAAAA&#10;" fillcolor="#ebe1d2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30" o:spid="_x0000_s1253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/608MA&#10;AADcAAAADwAAAGRycy9kb3ducmV2LnhtbESPQWsCMRSE70L/Q3gFb5rtCiKrUaSo7KGHalvo8bF5&#10;Zhc3L2sSdfvvG0HwOMzMN8xi1dtWXMmHxrGCt3EGgrhyumGj4PtrO5qBCBFZY+uYFPxRgNXyZbDA&#10;Qrsb7+l6iEYkCIcCFdQxdoWUoarJYhi7jjh5R+ctxiS9kdrjLcFtK/Msm0qLDaeFGjt6r6k6HS5W&#10;wczszO9HVe5NLD9//KabnA2yUsPXfj0HEamPz/CjXWoF+SSH+5l0BO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Y/608MAAADcAAAADwAAAAAAAAAAAAAAAACYAgAAZHJzL2Rv&#10;d25yZXYueG1sUEsFBgAAAAAEAAQA9QAAAIgDAAAAAA==&#10;" fillcolor="#eae0d1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31" o:spid="_x0000_s1254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NfSMQA&#10;AADcAAAADwAAAGRycy9kb3ducmV2LnhtbESPzWrDMBCE74W8g9hAb42cGEpwI5sS0uJDD/mFHBdr&#10;K5taK0dSE/fto0Khx2FmvmFW1Wh7cSUfOscK5rMMBHHjdMdGwfHw9rQEESKyxt4xKfihAFU5eVhh&#10;od2Nd3TdRyMShEOBCtoYh0LK0LRkMczcQJy8T+ctxiS9kdrjLcFtLxdZ9iwtdpwWWhxo3VLztf+2&#10;Cpbm3Zw/mnpnYr09+c2QXwyyUo/T8fUFRKQx/of/2rVWsMhz+D2TjoAs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DX0jEAAAA3AAAAA8AAAAAAAAAAAAAAAAAmAIAAGRycy9k&#10;b3ducmV2LnhtbFBLBQYAAAAABAAEAPUAAACJAwAAAAA=&#10;" fillcolor="#eae0d1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32" o:spid="_x0000_s1255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JhDsIA&#10;AADcAAAADwAAAGRycy9kb3ducmV2LnhtbESPS2sCMRSF9wX/Q7hCdzXjg1JGo8gUsUuNhXZ5mVwn&#10;wcnNMEl1+u8bQejycB4fZ7UZfCuu1EcXWMF0UoAgroNx3Cj4PO1e3kDEhGywDUwKfinCZj16WmFp&#10;wo2PdNWpEXmEY4kKbEpdKWWsLXmMk9ARZ+8ceo8py76RpsdbHvetnBXFq/ToOBMsdlRZqi/6x2fI&#10;3L9/Hbz+rhZd1VjWeu/OTqnn8bBdgkg0pP/wo/1hFMzmC7ifyUdAr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QmEOwgAAANwAAAAPAAAAAAAAAAAAAAAAAJgCAABkcnMvZG93&#10;bnJldi54bWxQSwUGAAAAAAQABAD1AAAAhwMAAAAA&#10;" fillcolor="#e9dfd0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33" o:spid="_x0000_s1256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7ElcIA&#10;AADcAAAADwAAAGRycy9kb3ducmV2LnhtbESPS2sCMRSF94X+h3AL7mqmvihTo5QpokuNQru8TK6T&#10;0MnNMIk6/feNUOjycB4fZ7kefCuu1EcXWMHLuABBXAfjuFFwOm6eX0HEhGywDUwKfijCevX4sMTS&#10;hBsf6KpTI/IIxxIV2JS6UspYW/IYx6Ejzt459B5Tln0jTY+3PO5bOSmKhfToOBMsdlRZqr/1xWfI&#10;1H987r3+qmZd1VjWeuvOTqnR0/D+BiLRkP7Df+2dUTCZzuF+Jh8B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DsSVwgAAANwAAAAPAAAAAAAAAAAAAAAAAJgCAABkcnMvZG93&#10;bnJldi54bWxQSwUGAAAAAAQABAD1AAAAhwMAAAAA&#10;" fillcolor="#e9dfd0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34" o:spid="_x0000_s1257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gxGcIA&#10;AADcAAAADwAAAGRycy9kb3ducmV2LnhtbESP0YrCMBRE3xf8h3AF39ZUC12pRlFBdF+ErX7Atbm2&#10;xeamNlHr328EwcdhZs4ws0VnanGn1lWWFYyGEQji3OqKCwXHw+Z7AsJ5ZI21ZVLwJAeLee9rhqm2&#10;D/6je+YLESDsUlRQet+kUrq8JINuaBvi4J1ta9AH2RZSt/gIcFPLcRQl0mDFYaHEhtYl5ZfsZhTY&#10;ye+KM07q7mrj5md/2prtMVZq0O+WUxCeOv8Jv9s7rWAcJ/A6E46A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WDEZwgAAANwAAAAPAAAAAAAAAAAAAAAAAJgCAABkcnMvZG93&#10;bnJldi54bWxQSwUGAAAAAAQABAD1AAAAhwMAAAAA&#10;" fillcolor="#e8decf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35" o:spid="_x0000_s1258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SUgsMA&#10;AADcAAAADwAAAGRycy9kb3ducmV2LnhtbESP0YrCMBRE3wX/IVxh3zTVgko1Lbogri8LVj/g2lzb&#10;YnPTbaJ2/34jLPg4zMwZZp31phEP6lxtWcF0EoEgLqyuuVRwPu3GSxDOI2tsLJOCX3KQpcPBGhNt&#10;n3ykR+5LESDsElRQed8mUrqiIoNuYlvi4F1tZ9AH2ZVSd/gMcNPIWRTNpcGaw0KFLX1WVNzyu1Fg&#10;l4ct5zxv+h8bt4vvy97sz7FSH6N+swLhqffv8H/7SyuYxQt4nQlHQK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BSUgsMAAADcAAAADwAAAAAAAAAAAAAAAACYAgAAZHJzL2Rv&#10;d25yZXYueG1sUEsFBgAAAAAEAAQA9QAAAIgDAAAAAA==&#10;" fillcolor="#e8decf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36" o:spid="_x0000_s1259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4p8MEA&#10;AADcAAAADwAAAGRycy9kb3ducmV2LnhtbERP3WrCMBS+H/gO4Qi7W1M72LQzStGVTbyy7gEOzVlT&#10;1pyUJmvr25uLwS4/vv/tfradGGnwrWMFqyQFQVw73XKj4OtaPq1B+ICssXNMCm7kYb9bPGwx127i&#10;C41VaEQMYZ+jAhNCn0vpa0MWfeJ64sh9u8FiiHBopB5wiuG2k1mavkiLLccGgz0dDNU/1a9VcHx3&#10;Wp/64tXUm9O5KqdV95GVSj0u5+INRKA5/Iv/3J9aQfYc18Yz8QjI3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xeKfDBAAAA3AAAAA8AAAAAAAAAAAAAAAAAmAIAAGRycy9kb3du&#10;cmV2LnhtbFBLBQYAAAAABAAEAPUAAACGAwAAAAA=&#10;" fillcolor="#e7ddce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37" o:spid="_x0000_s1260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KMa8QA&#10;AADcAAAADwAAAGRycy9kb3ducmV2LnhtbESP0WrCQBRE3wX/YbmFvunGFKxGVxHboOKTaT/gkr1m&#10;Q7N3Q3Zr0r93BaGPw8ycYdbbwTbiRp2vHSuYTRMQxKXTNVcKvr/yyQKED8gaG8ek4I88bDfj0Roz&#10;7Xq+0K0IlYgQ9hkqMCG0mZS+NGTRT11LHL2r6yyGKLtK6g77CLeNTJNkLi3WHBcMtrQ3VP4Uv1bB&#10;x6fT+tTu3k25PJ2LvJ81hzRX6vVl2K1ABBrCf/jZPmoF6dsSHmfiEZC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MSjGvEAAAA3AAAAA8AAAAAAAAAAAAAAAAAmAIAAGRycy9k&#10;b3ducmV2LnhtbFBLBQYAAAAABAAEAPUAAACJAwAAAAA=&#10;" fillcolor="#e7ddce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38" o:spid="_x0000_s1261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5Wi8EA&#10;AADcAAAADwAAAGRycy9kb3ducmV2LnhtbERP3WrCMBS+H/gO4Qi7W1PL2LQzStGVTbyy7gEOzVlT&#10;1pyUJmvr25uLwS4/vv/tfradGGnwrWMFqyQFQVw73XKj4OtaPq1B+ICssXNMCm7kYb9bPGwx127i&#10;C41VaEQMYZ+jAhNCn0vpa0MWfeJ64sh9u8FiiHBopB5wiuG2k1mavkiLLccGgz0dDNU/1a9VcHx3&#10;Wp/64tXUm9O5KqdV95GVSj0u5+INRKA5/Iv/3J9aQfYc58cz8QjI3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uVovBAAAA3AAAAA8AAAAAAAAAAAAAAAAAmAIAAGRycy9kb3du&#10;cmV2LnhtbFBLBQYAAAAABAAEAPUAAACGAwAAAAA=&#10;" fillcolor="#e7ddce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39" o:spid="_x0000_s1262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70aacUA&#10;AADcAAAADwAAAGRycy9kb3ducmV2LnhtbESPwWrDMBBE74X8g9hAbo0c0wbjRgklJNSkpzr9gK21&#10;tU2tlZEU28nXR4VCj8PMvGE2u8l0YiDnW8sKVssEBHFldcu1gs/z8TED4QOyxs4yKbiSh9129rDB&#10;XNuRP2goQy0ihH2OCpoQ+lxKXzVk0C9tTxy9b+sMhihdLbXDMcJNJ9MkWUuDLceFBnvaN1T9lBej&#10;gG+H/bnPvt4Ll5zk27rMTofnTKnFfHp9ARFoCv/hv3ahFaRPK/g9E4+A3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vRppxQAAANwAAAAPAAAAAAAAAAAAAAAAAJgCAABkcnMv&#10;ZG93bnJldi54bWxQSwUGAAAAAAQABAD1AAAAigMAAAAA&#10;" fillcolor="#e6dccd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40" o:spid="_x0000_s1263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+EHsQA&#10;AADcAAAADwAAAGRycy9kb3ducmV2LnhtbESP0WrCQBRE3wv+w3IF3+rG0EqIriKiVOxTox9wzV6T&#10;YPZu2F01+vVuodDHYWbOMPNlb1pxI+cbywom4wQEcWl1w5WC42H7noHwAVlja5kUPMjDcjF4m2Ou&#10;7Z1/6FaESkQI+xwV1CF0uZS+rMmgH9uOOHpn6wyGKF0ltcN7hJtWpkkylQYbjgs1drSuqbwUV6OA&#10;n5v1octO3zuX7OXXtMj2m89MqdGwX81ABOrDf/ivvdMK0o8Ufs/EIyA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vhB7EAAAA3AAAAA8AAAAAAAAAAAAAAAAAmAIAAGRycy9k&#10;b3ducmV2LnhtbFBLBQYAAAAABAAEAPUAAACJAwAAAAA=&#10;" fillcolor="#e6dccd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41" o:spid="_x0000_s1264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yisMQA&#10;AADcAAAADwAAAGRycy9kb3ducmV2LnhtbESPUWvCQBCE3wv+h2MLfRG901ZboqcUQdr6pGl/wJpb&#10;k9DcXsitmv77XkHo4zAz3zDLde8bdaEu1oEtTMYGFHERXM2lha/P7egFVBRkh01gsvBDEdarwd0S&#10;MxeufKBLLqVKEI4ZWqhE2kzrWFTkMY5DS5y8U+g8SpJdqV2H1wT3jZ4aM9cea04LFba0qaj4zs/e&#10;Qmxmx/wohfkww/0b9s9z2ezQ2of7/nUBSqiX//Ct/e4sTJ8e4e9MOgJ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MorDEAAAA3AAAAA8AAAAAAAAAAAAAAAAAmAIAAGRycy9k&#10;b3ducmV2LnhtbFBLBQYAAAAABAAEAPUAAACJAwAAAAA=&#10;" fillcolor="#e5dbcc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42" o:spid="_x0000_s1265" style="position:absolute;left:-6477;top:-9810;width:820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U6xMQA&#10;AADcAAAADwAAAGRycy9kb3ducmV2LnhtbESPUWvCQBCE3wv9D8cW+iL1TlFbUk8pQlH7pLE/YM1t&#10;k9DcXsitGv+9JxT6OMzMN8x82ftGnamLdWALo6EBRVwEV3Np4fvw+fIGKgqywyYwWbhShOXi8WGO&#10;mQsX3tM5l1IlCMcMLVQibaZ1LCryGIehJU7eT+g8SpJdqV2HlwT3jR4bM9Mea04LFba0qqj4zU/e&#10;Qmymx/wohdmawW6N/etMVl9o7fNT//EOSqiX//Bfe+MsjCcTuJ9JR0Av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lOsTEAAAA3AAAAA8AAAAAAAAAAAAAAAAAmAIAAGRycy9k&#10;b3ducmV2LnhtbFBLBQYAAAAABAAEAPUAAACJAwAAAAA=&#10;" fillcolor="#e5dbcc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</w:p>
                    </w:txbxContent>
                  </v:textbox>
                </v:rect>
                <v:rect id="Rectangle 243" o:spid="_x0000_s1266" style="position:absolute;left:21431;top:15811;width:9264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PEysIA&#10;AADcAAAADwAAAGRycy9kb3ducmV2LnhtbESP3WoCMRSE7wXfIRzBO8262CKrUUQQbOmNqw9w2Jz9&#10;weRkSaK7ffumUOjlMDPfMLvDaI14kQ+dYwWrZQaCuHK640bB/XZebECEiKzROCYF3xTgsJ9Odlho&#10;N/CVXmVsRIJwKFBBG2NfSBmqliyGpeuJk1c7bzEm6RupPQ4Jbo3Ms+xdWuw4LbTY06ml6lE+rQJ5&#10;K8/DpjQ+c595/WU+LteanFLz2Xjcgog0xv/wX/uiFeTrN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I8TKwgAAANwAAAAPAAAAAAAAAAAAAAAAAJgCAABkcnMvZG93&#10;bnJldi54bWxQSwUGAAAAAAQABAD1AAAAhwMAAAAA&#10;" filled="f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Documento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o:spid="_x0000_s1267" style="position:absolute;left:24574;top:17049;width:3105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FavcEA&#10;AADcAAAADwAAAGRycy9kb3ducmV2LnhtbESP3YrCMBSE7xd8h3AWvFvTLSJSjbIsCCp7Y/UBDs3p&#10;DyYnJYm2vr1ZELwcZuYbZr0drRF38qFzrOB7loEgrpzuuFFwOe++liBCRNZoHJOCBwXYbiYfayy0&#10;G/hE9zI2IkE4FKigjbEvpAxVSxbDzPXEyaudtxiT9I3UHocEt0bmWbaQFjtOCy329NtSdS1vVoE8&#10;l7thWRqfuWNe/5nD/lSTU2r6Of6sQEQa4zv8au+1gny+gP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xWr3BAAAA3AAAAA8AAAAAAAAAAAAAAAAAmAIAAGRycy9kb3du&#10;cmV2LnhtbFBLBQYAAAAABAAEAPUAAACGAwAAAAA=&#10;" filled="f" stroked="f">
                  <v:textbox style="mso-fit-shape-to-text:t" inset="0,0,0,0">
                    <w:txbxContent>
                      <w:p w:rsidR="000C2E31" w:rsidRDefault="000C2E31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Digital</w:t>
                        </w:r>
                      </w:p>
                    </w:txbxContent>
                  </v:textbox>
                </v:rect>
                <v:line id="Line 245" o:spid="_x0000_s1268" style="position:absolute;visibility:visible;mso-wrap-style:square" from="850,-1473" to="1543,-14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moUsMAAADcAAAADwAAAGRycy9kb3ducmV2LnhtbESP3YrCMBSE7xd8h3AEb0RTxVWpRlFR&#10;3AsR/HmAY3Nsi81JaaLWtzeCsJfDzHzDTOe1KcSDKpdbVtDrRiCIE6tzThWcT5vOGITzyBoLy6Tg&#10;RQ7ms8bPFGNtn3ygx9GnIkDYxagg876MpXRJRgZd15bEwbvayqAPskqlrvAZ4KaQ/SgaSoM5h4UM&#10;S1pllNyOd6MgQb1zd7O8jRa2vbeXfbH9XfeUajXrxQSEp9r/h7/tP62gPxjB50w4AnL2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mpqFLDAAAA3AAAAA8AAAAAAAAAAAAA&#10;AAAAoQIAAGRycy9kb3ducmV2LnhtbFBLBQYAAAAABAAEAPkAAACRAwAAAAA=&#10;" strokeweight="42e-5mm">
                  <v:stroke joinstyle="bevel" endcap="round"/>
                </v:line>
                <w10:anchorlock/>
              </v:group>
            </w:pict>
          </mc:Fallback>
        </mc:AlternateContent>
      </w:r>
    </w:p>
    <w:p w:rsidR="00403B1F" w:rsidRDefault="00403B1F" w:rsidP="00403B1F">
      <w:pPr>
        <w:widowControl w:val="0"/>
        <w:rPr>
          <w:rFonts w:cs="Arial"/>
        </w:rPr>
      </w:pPr>
    </w:p>
    <w:p w:rsidR="00403B1F" w:rsidRPr="00EA0354" w:rsidRDefault="00403B1F" w:rsidP="00403B1F">
      <w:pPr>
        <w:widowControl w:val="0"/>
        <w:rPr>
          <w:rFonts w:cs="Arial"/>
        </w:rPr>
      </w:pPr>
    </w:p>
    <w:p w:rsidR="00403B1F" w:rsidRDefault="00403B1F" w:rsidP="00403B1F">
      <w:pPr>
        <w:widowControl w:val="0"/>
        <w:jc w:val="center"/>
        <w:rPr>
          <w:rFonts w:cs="Arial"/>
        </w:rPr>
      </w:pPr>
    </w:p>
    <w:p w:rsidR="00403B1F" w:rsidRDefault="00403B1F" w:rsidP="00403B1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49633"/>
      <w:r>
        <w:lastRenderedPageBreak/>
        <w:t>Casos de Uso</w:t>
      </w:r>
      <w:bookmarkEnd w:id="9"/>
    </w:p>
    <w:p w:rsidR="00403B1F" w:rsidRPr="0090287E" w:rsidRDefault="00403B1F" w:rsidP="00403B1F">
      <w:pPr>
        <w:pStyle w:val="Ttulo2"/>
      </w:pPr>
      <w:r>
        <w:rPr>
          <w:vanish/>
        </w:rPr>
        <w:t xml:space="preserve">UCS979 </w:t>
      </w:r>
      <w:bookmarkStart w:id="10" w:name="_Toc404349634"/>
      <w:r w:rsidRPr="0090287E">
        <w:t>Incluir Documento Digital</w:t>
      </w:r>
      <w:bookmarkEnd w:id="10"/>
      <w:r w:rsidRPr="0090287E">
        <w:t> </w:t>
      </w:r>
    </w:p>
    <w:p w:rsidR="00403B1F" w:rsidRDefault="00403B1F" w:rsidP="00403B1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404349635"/>
      <w:r>
        <w:t>Fluxo Básico</w:t>
      </w:r>
      <w:bookmarkEnd w:id="11"/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documentos digitais.</w:t>
      </w:r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o tipo de documento digital.</w:t>
      </w:r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habilita o campo para informar o documento digital a ser incluído.</w:t>
      </w:r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documento digital a ser inserido.</w:t>
      </w:r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se o documento digital selecionado pelo ator possui tamanho menor ou igual ao tipo de documento indicado.</w:t>
      </w:r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se a extensão do documento digital selecionado pelo é permitida pelo tipo de documento indicado.</w:t>
      </w:r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ator informou tipo de documento digital diferente de “Foto para cadastro de pessoa”.</w:t>
      </w:r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informações, processa a operação gravando o documento conforme estrutura de diretório do item </w:t>
      </w:r>
      <w:proofErr w:type="gramStart"/>
      <w:r>
        <w:t>5.1</w:t>
      </w:r>
      <w:proofErr w:type="gramEnd"/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403B1F" w:rsidRDefault="00403B1F" w:rsidP="00403B1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404349636"/>
      <w:r>
        <w:t>Fluxo alternativo – Ator informa tipo de documento digital igual a “Foto para cadastro de pessoa” – Item 4.1.1.8</w:t>
      </w:r>
      <w:bookmarkEnd w:id="12"/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ator informou tipo de documento digital igual a “foto para cadastro de pessoa”.</w:t>
      </w:r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não existe registro de documento digital com este tipo para a pessoa em questão. Caso exista:</w:t>
      </w:r>
    </w:p>
    <w:p w:rsidR="00403B1F" w:rsidRPr="00225E70" w:rsidRDefault="00403B1F" w:rsidP="00403B1F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exibe a mensagem</w:t>
      </w:r>
      <w:r w:rsidRPr="00225E70">
        <w:t xml:space="preserve">: </w:t>
      </w:r>
      <w:r w:rsidRPr="00EA0354">
        <w:rPr>
          <w:bCs w:val="0"/>
          <w:i/>
        </w:rPr>
        <w:t>"MSG2619 - Esta pessoa já possui foto no cadastro de pessoa. Você deseja que esta foto seja substituída?"</w:t>
      </w:r>
      <w:r>
        <w:rPr>
          <w:bCs w:val="0"/>
        </w:rPr>
        <w:t xml:space="preserve">. </w:t>
      </w:r>
    </w:p>
    <w:p w:rsidR="00403B1F" w:rsidRPr="00225E70" w:rsidRDefault="00403B1F" w:rsidP="00403B1F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rPr>
          <w:bCs w:val="0"/>
        </w:rPr>
        <w:t xml:space="preserve">Caso o ator confirme a operação: </w:t>
      </w:r>
      <w:r>
        <w:t xml:space="preserve">O sistema exclui o documento digital anterior. </w:t>
      </w:r>
    </w:p>
    <w:p w:rsidR="00403B1F" w:rsidRDefault="00403B1F" w:rsidP="00403B1F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 xml:space="preserve">Caso o ator não confirme </w:t>
      </w:r>
      <w:r>
        <w:rPr>
          <w:bCs w:val="0"/>
        </w:rPr>
        <w:t>a operação</w:t>
      </w:r>
      <w:r>
        <w:t>: O sistema aborta a operação.</w:t>
      </w:r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4.1.1.9.</w:t>
      </w:r>
    </w:p>
    <w:p w:rsidR="00403B1F" w:rsidRDefault="00403B1F" w:rsidP="00403B1F">
      <w:pPr>
        <w:pStyle w:val="Ttulo4"/>
        <w:numPr>
          <w:ilvl w:val="0"/>
          <w:numId w:val="0"/>
        </w:numPr>
        <w:ind w:left="2160" w:hanging="1080"/>
      </w:pPr>
    </w:p>
    <w:p w:rsidR="00403B1F" w:rsidRDefault="00403B1F" w:rsidP="00403B1F">
      <w:pPr>
        <w:pStyle w:val="Recuodecorpodetexto"/>
      </w:pPr>
    </w:p>
    <w:p w:rsidR="00403B1F" w:rsidRPr="0090287E" w:rsidRDefault="00403B1F" w:rsidP="00403B1F">
      <w:pPr>
        <w:pStyle w:val="Ttulo2"/>
      </w:pPr>
      <w:r>
        <w:rPr>
          <w:vanish/>
        </w:rPr>
        <w:lastRenderedPageBreak/>
        <w:t xml:space="preserve">UCS980 </w:t>
      </w:r>
      <w:bookmarkStart w:id="13" w:name="_Toc404349637"/>
      <w:r w:rsidRPr="0090287E">
        <w:t>Alterar Documento Digital</w:t>
      </w:r>
      <w:bookmarkEnd w:id="13"/>
      <w:r w:rsidRPr="0090287E">
        <w:t> </w:t>
      </w:r>
    </w:p>
    <w:p w:rsidR="00403B1F" w:rsidRDefault="00403B1F" w:rsidP="00403B1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4" w:name="_Toc404349638"/>
      <w:r>
        <w:t>Fluxo Básico</w:t>
      </w:r>
      <w:bookmarkEnd w:id="14"/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documentos digitais.</w:t>
      </w:r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informações do documento digital.</w:t>
      </w:r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o ator tenha alterado o tipo de documento digital, o sistema verifica se o documento digital respeita os parâmetros de tamanho máximo e extensões permitidas, definidas pelo tipo de documento digital.</w:t>
      </w:r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403B1F" w:rsidRDefault="00403B1F" w:rsidP="00403B1F">
      <w:pPr>
        <w:pStyle w:val="Ttulo4"/>
        <w:numPr>
          <w:ilvl w:val="0"/>
          <w:numId w:val="0"/>
        </w:numPr>
        <w:ind w:left="1080"/>
      </w:pPr>
    </w:p>
    <w:p w:rsidR="00403B1F" w:rsidRDefault="00403B1F" w:rsidP="00403B1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349639"/>
      <w:r>
        <w:t>Fluxo alternativo – Ator informa tipo de documento digital igual a “Foto para cadastro de pessoa” – Item 4.2.3.1</w:t>
      </w:r>
      <w:bookmarkEnd w:id="15"/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ator informou tipo de documento digital igual a “foto para cadastro de pessoa”.</w:t>
      </w:r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não existe registro de documento digital com este tipo para a pessoa em questão. Caso exista:</w:t>
      </w:r>
    </w:p>
    <w:p w:rsidR="00403B1F" w:rsidRPr="00225E70" w:rsidRDefault="00403B1F" w:rsidP="00403B1F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exibe a mensagem</w:t>
      </w:r>
      <w:r w:rsidRPr="00225E70">
        <w:t xml:space="preserve">: </w:t>
      </w:r>
      <w:r w:rsidRPr="00225E70">
        <w:rPr>
          <w:bCs w:val="0"/>
        </w:rPr>
        <w:t>"MSG2619 - Esta pessoa já possui foto no cadastro de pessoa. Você deseja que esta foto seja substituída?"</w:t>
      </w:r>
      <w:r>
        <w:rPr>
          <w:bCs w:val="0"/>
        </w:rPr>
        <w:t xml:space="preserve">. </w:t>
      </w:r>
    </w:p>
    <w:p w:rsidR="00403B1F" w:rsidRPr="00225E70" w:rsidRDefault="00403B1F" w:rsidP="00403B1F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rPr>
          <w:bCs w:val="0"/>
        </w:rPr>
        <w:t xml:space="preserve">Caso o ator confirme a operação: </w:t>
      </w:r>
      <w:r>
        <w:t xml:space="preserve">O sistema exclui o documento digital anterior. </w:t>
      </w:r>
    </w:p>
    <w:p w:rsidR="00403B1F" w:rsidRDefault="00403B1F" w:rsidP="00403B1F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 xml:space="preserve">Caso o ator não confirme </w:t>
      </w:r>
      <w:r>
        <w:rPr>
          <w:bCs w:val="0"/>
        </w:rPr>
        <w:t>a operação</w:t>
      </w:r>
      <w:r>
        <w:t>: O sistema aborta a operação.</w:t>
      </w:r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4.2.1.4.</w:t>
      </w:r>
    </w:p>
    <w:p w:rsidR="00403B1F" w:rsidRDefault="00403B1F" w:rsidP="00403B1F">
      <w:pPr>
        <w:pStyle w:val="Ttulo4"/>
        <w:numPr>
          <w:ilvl w:val="0"/>
          <w:numId w:val="0"/>
        </w:numPr>
        <w:ind w:left="1080"/>
      </w:pPr>
    </w:p>
    <w:p w:rsidR="00403B1F" w:rsidRDefault="00403B1F" w:rsidP="00403B1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349640"/>
      <w:r>
        <w:t>Fluxo Alternativo – Retornar ao cadastro de pessoa</w:t>
      </w:r>
      <w:bookmarkEnd w:id="16"/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que deseja retornar ao cadastro de pessoa.</w:t>
      </w:r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transfere a página para a funcionalidade “Manter Pessoa – Listar”, informando o CPF da pessoa que consta no filtro de pesquisa. </w:t>
      </w:r>
    </w:p>
    <w:p w:rsidR="00403B1F" w:rsidRDefault="00403B1F" w:rsidP="00403B1F">
      <w:pPr>
        <w:pStyle w:val="Recuodecorpodetexto"/>
      </w:pPr>
    </w:p>
    <w:p w:rsidR="00403B1F" w:rsidRPr="0090287E" w:rsidRDefault="00403B1F" w:rsidP="00403B1F">
      <w:pPr>
        <w:pStyle w:val="Ttulo2"/>
      </w:pPr>
      <w:r>
        <w:rPr>
          <w:vanish/>
        </w:rPr>
        <w:t xml:space="preserve">UCS981 </w:t>
      </w:r>
      <w:bookmarkStart w:id="17" w:name="_Toc404349641"/>
      <w:r w:rsidRPr="0090287E">
        <w:t>Excluir Documento Digital</w:t>
      </w:r>
      <w:bookmarkEnd w:id="17"/>
      <w:r w:rsidRPr="0090287E">
        <w:t> </w:t>
      </w:r>
    </w:p>
    <w:p w:rsidR="00403B1F" w:rsidRDefault="00403B1F" w:rsidP="00403B1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349642"/>
      <w:r>
        <w:t>Fluxo Básico</w:t>
      </w:r>
      <w:bookmarkEnd w:id="18"/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de manutenção de </w:t>
      </w:r>
      <w:r>
        <w:lastRenderedPageBreak/>
        <w:t>documentos digitais.</w:t>
      </w:r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403B1F" w:rsidRDefault="00403B1F" w:rsidP="00403B1F">
      <w:pPr>
        <w:pStyle w:val="Recuodecorpodetexto"/>
      </w:pPr>
    </w:p>
    <w:p w:rsidR="00403B1F" w:rsidRDefault="00403B1F" w:rsidP="00403B1F">
      <w:pPr>
        <w:pStyle w:val="Recuodecorpodetexto"/>
      </w:pPr>
    </w:p>
    <w:p w:rsidR="00403B1F" w:rsidRPr="00031C03" w:rsidRDefault="00403B1F" w:rsidP="00403B1F">
      <w:pPr>
        <w:pStyle w:val="Ttulo2"/>
      </w:pPr>
      <w:r>
        <w:rPr>
          <w:vanish/>
        </w:rPr>
        <w:t xml:space="preserve">UCS985 </w:t>
      </w:r>
      <w:bookmarkStart w:id="19" w:name="_Toc404349643"/>
      <w:r w:rsidRPr="00031C03">
        <w:t>Listar Documentos Digitais</w:t>
      </w:r>
      <w:bookmarkEnd w:id="19"/>
      <w:r w:rsidRPr="00031C03">
        <w:t> </w:t>
      </w:r>
    </w:p>
    <w:p w:rsidR="00403B1F" w:rsidRDefault="00403B1F" w:rsidP="00403B1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349644"/>
      <w:r>
        <w:t>Fluxo Básico</w:t>
      </w:r>
      <w:bookmarkEnd w:id="20"/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documentos digitais.</w:t>
      </w:r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</w:t>
      </w:r>
    </w:p>
    <w:p w:rsidR="00403B1F" w:rsidRDefault="00403B1F" w:rsidP="00403B1F">
      <w:pPr>
        <w:pStyle w:val="Ttulo4"/>
        <w:numPr>
          <w:ilvl w:val="0"/>
          <w:numId w:val="0"/>
        </w:numPr>
        <w:ind w:left="1080"/>
      </w:pPr>
    </w:p>
    <w:p w:rsidR="00403B1F" w:rsidRDefault="00403B1F" w:rsidP="00403B1F">
      <w:pPr>
        <w:pStyle w:val="Ttulo4"/>
        <w:numPr>
          <w:ilvl w:val="0"/>
          <w:numId w:val="0"/>
        </w:numPr>
        <w:ind w:left="1080"/>
      </w:pPr>
    </w:p>
    <w:p w:rsidR="00403B1F" w:rsidRDefault="00403B1F" w:rsidP="00403B1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404349645"/>
      <w:r>
        <w:t>Fluxo alternativo – Funcionalidade chamada pelo manter pessoa</w:t>
      </w:r>
      <w:bookmarkEnd w:id="21"/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esta funcionalidade foi chamada pela funcionalidade “Manter Pessoa”, com um CPF como parâmetro.</w:t>
      </w:r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preenche o filtro de CPF conforme o parâmetro recebido.</w:t>
      </w:r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4.4.1.3.</w:t>
      </w:r>
    </w:p>
    <w:p w:rsidR="00403B1F" w:rsidRDefault="00403B1F" w:rsidP="00403B1F">
      <w:pPr>
        <w:pStyle w:val="Recuodecorpodetexto"/>
      </w:pPr>
    </w:p>
    <w:p w:rsidR="00403B1F" w:rsidRDefault="00403B1F" w:rsidP="00403B1F">
      <w:pPr>
        <w:pStyle w:val="Recuodecorpodetexto"/>
      </w:pPr>
    </w:p>
    <w:p w:rsidR="00403B1F" w:rsidRDefault="00403B1F" w:rsidP="00403B1F">
      <w:pPr>
        <w:pStyle w:val="Recuodecorpodetexto"/>
      </w:pPr>
    </w:p>
    <w:p w:rsidR="00403B1F" w:rsidRDefault="00403B1F" w:rsidP="00403B1F">
      <w:pPr>
        <w:pStyle w:val="Ttulo2"/>
      </w:pPr>
      <w:bookmarkStart w:id="22" w:name="_Toc404349646"/>
      <w:r>
        <w:t>Exceções comuns aos casos de uso Incluir e Alterar</w:t>
      </w:r>
      <w:bookmarkEnd w:id="22"/>
    </w:p>
    <w:p w:rsidR="00403B1F" w:rsidRDefault="00403B1F" w:rsidP="00403B1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3" w:name="_Toc404349647"/>
      <w:r>
        <w:t>Exceções</w:t>
      </w:r>
      <w:bookmarkEnd w:id="23"/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informar documento digital que não respeita a extensão definida no tipo de documento digital selecionado pelo ator. O sistema exibe a mensagem [</w:t>
      </w:r>
      <w:r w:rsidRPr="00AB60E5">
        <w:rPr>
          <w:b/>
        </w:rPr>
        <w:t>"MSG2617 - Para este tipo de documento os formatos permitidos são: %1"</w:t>
      </w:r>
      <w:r>
        <w:rPr>
          <w:b/>
        </w:rPr>
        <w:t xml:space="preserve">]. </w:t>
      </w:r>
    </w:p>
    <w:p w:rsidR="00403B1F" w:rsidRDefault="00403B1F" w:rsidP="00403B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informar documento digital que não respeita o tamanho máximo definido no tipo de documento digital selecionado pelo ator. O sistema exibe a mensagem </w:t>
      </w:r>
      <w:r>
        <w:lastRenderedPageBreak/>
        <w:t>[</w:t>
      </w:r>
      <w:r w:rsidRPr="00920D5C">
        <w:rPr>
          <w:b/>
        </w:rPr>
        <w:t>"MSG 2618 - Para este tipo de documento digital o tamanho máximo do arquivo é de %1</w:t>
      </w:r>
      <w:r>
        <w:rPr>
          <w:b/>
        </w:rPr>
        <w:t xml:space="preserve"> Kb</w:t>
      </w:r>
      <w:r w:rsidRPr="00920D5C">
        <w:rPr>
          <w:b/>
        </w:rPr>
        <w:t>."</w:t>
      </w:r>
      <w:r>
        <w:rPr>
          <w:b/>
        </w:rPr>
        <w:t>]</w:t>
      </w:r>
      <w:r>
        <w:t>.</w:t>
      </w:r>
    </w:p>
    <w:p w:rsidR="00403B1F" w:rsidRDefault="00403B1F" w:rsidP="00403B1F">
      <w:pPr>
        <w:pStyle w:val="Ttulo4"/>
        <w:numPr>
          <w:ilvl w:val="0"/>
          <w:numId w:val="0"/>
        </w:numPr>
        <w:ind w:left="1080"/>
      </w:pPr>
    </w:p>
    <w:p w:rsidR="00403B1F" w:rsidRDefault="00403B1F" w:rsidP="00403B1F">
      <w:pPr>
        <w:pStyle w:val="Ttulo4"/>
        <w:numPr>
          <w:ilvl w:val="0"/>
          <w:numId w:val="0"/>
        </w:numPr>
        <w:ind w:left="1080"/>
      </w:pPr>
    </w:p>
    <w:p w:rsidR="00403B1F" w:rsidRPr="0049535A" w:rsidRDefault="00403B1F" w:rsidP="00403B1F">
      <w:pPr>
        <w:pStyle w:val="Ttulo1"/>
        <w:keepNext w:val="0"/>
        <w:widowControl w:val="0"/>
        <w:spacing w:before="0" w:line="240" w:lineRule="auto"/>
        <w:ind w:left="540" w:hanging="540"/>
      </w:pPr>
      <w:r w:rsidRPr="00225E70">
        <w:rPr>
          <w:b w:val="0"/>
          <w:bCs w:val="0"/>
          <w:color w:val="auto"/>
          <w:sz w:val="24"/>
        </w:rPr>
        <w:br w:type="page"/>
      </w:r>
      <w:bookmarkStart w:id="24" w:name="_Toc404349648"/>
      <w:r>
        <w:lastRenderedPageBreak/>
        <w:t>Anexos</w:t>
      </w:r>
      <w:bookmarkEnd w:id="24"/>
    </w:p>
    <w:p w:rsidR="00403B1F" w:rsidRDefault="00403B1F" w:rsidP="00403B1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5" w:name="_Toc404349649"/>
      <w:r>
        <w:t>Estrutura de diretórios</w:t>
      </w:r>
      <w:bookmarkEnd w:id="25"/>
    </w:p>
    <w:p w:rsidR="00403B1F" w:rsidRDefault="00403B1F" w:rsidP="00403B1F"/>
    <w:p w:rsidR="00403B1F" w:rsidRDefault="00403B1F" w:rsidP="00403B1F">
      <w:pPr>
        <w:widowControl w:val="0"/>
        <w:ind w:left="1080"/>
        <w:rPr>
          <w:rFonts w:cs="Arial"/>
        </w:rPr>
      </w:pPr>
      <w:r>
        <w:rPr>
          <w:rFonts w:cs="Arial"/>
        </w:rPr>
        <w:t>Para cada imagem incluída, deve ser verificada a seguinte estrutura de diretórios:</w:t>
      </w:r>
    </w:p>
    <w:p w:rsidR="00403B1F" w:rsidRDefault="00403B1F" w:rsidP="00403B1F">
      <w:pPr>
        <w:widowControl w:val="0"/>
        <w:ind w:left="1080"/>
        <w:rPr>
          <w:rFonts w:cs="Arial"/>
        </w:rPr>
      </w:pPr>
    </w:p>
    <w:p w:rsidR="00403B1F" w:rsidRDefault="00403B1F" w:rsidP="00403B1F">
      <w:pPr>
        <w:widowControl w:val="0"/>
        <w:ind w:left="2498" w:firstLine="338"/>
        <w:rPr>
          <w:rFonts w:cs="Arial"/>
        </w:rPr>
      </w:pPr>
      <w:proofErr w:type="gramStart"/>
      <w:r>
        <w:rPr>
          <w:rFonts w:cs="Arial"/>
        </w:rPr>
        <w:t>..</w:t>
      </w:r>
      <w:proofErr w:type="gramEnd"/>
      <w:r>
        <w:rPr>
          <w:rFonts w:cs="Arial"/>
        </w:rPr>
        <w:t>\ano\mês\dia\</w:t>
      </w:r>
      <w:proofErr w:type="spellStart"/>
      <w:r>
        <w:rPr>
          <w:rFonts w:cs="Arial"/>
        </w:rPr>
        <w:t>cpfServidor</w:t>
      </w:r>
      <w:proofErr w:type="spellEnd"/>
    </w:p>
    <w:p w:rsidR="00403B1F" w:rsidRDefault="00403B1F" w:rsidP="00403B1F">
      <w:pPr>
        <w:widowControl w:val="0"/>
        <w:ind w:left="1080"/>
        <w:rPr>
          <w:rFonts w:cs="Arial"/>
        </w:rPr>
      </w:pPr>
    </w:p>
    <w:p w:rsidR="00403B1F" w:rsidRDefault="00403B1F" w:rsidP="00403B1F">
      <w:pPr>
        <w:widowControl w:val="0"/>
        <w:ind w:left="1080"/>
        <w:rPr>
          <w:rFonts w:cs="Arial"/>
        </w:rPr>
      </w:pPr>
    </w:p>
    <w:p w:rsidR="00403B1F" w:rsidRDefault="00403B1F" w:rsidP="00403B1F">
      <w:pPr>
        <w:widowControl w:val="0"/>
        <w:ind w:left="1080"/>
        <w:rPr>
          <w:rFonts w:cs="Arial"/>
        </w:rPr>
      </w:pPr>
    </w:p>
    <w:p w:rsidR="00403B1F" w:rsidRDefault="00403B1F" w:rsidP="00403B1F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Obs.: </w:t>
      </w:r>
    </w:p>
    <w:p w:rsidR="00403B1F" w:rsidRDefault="00403B1F" w:rsidP="00403B1F">
      <w:pPr>
        <w:widowControl w:val="0"/>
        <w:numPr>
          <w:ilvl w:val="0"/>
          <w:numId w:val="18"/>
        </w:numPr>
        <w:spacing w:line="240" w:lineRule="auto"/>
        <w:rPr>
          <w:rFonts w:cs="Arial"/>
        </w:rPr>
      </w:pPr>
      <w:r>
        <w:rPr>
          <w:rFonts w:cs="Arial"/>
        </w:rPr>
        <w:t xml:space="preserve">O </w:t>
      </w:r>
      <w:proofErr w:type="spellStart"/>
      <w:proofErr w:type="gramStart"/>
      <w:r>
        <w:rPr>
          <w:rFonts w:cs="Arial"/>
        </w:rPr>
        <w:t>cpf</w:t>
      </w:r>
      <w:proofErr w:type="spellEnd"/>
      <w:proofErr w:type="gramEnd"/>
      <w:r>
        <w:rPr>
          <w:rFonts w:cs="Arial"/>
        </w:rPr>
        <w:t xml:space="preserve"> do servidor é o servidor que está sendo associado o documento.</w:t>
      </w:r>
    </w:p>
    <w:p w:rsidR="00403B1F" w:rsidRDefault="00403B1F" w:rsidP="00403B1F">
      <w:pPr>
        <w:widowControl w:val="0"/>
        <w:numPr>
          <w:ilvl w:val="0"/>
          <w:numId w:val="18"/>
        </w:numPr>
        <w:spacing w:line="240" w:lineRule="auto"/>
        <w:rPr>
          <w:rFonts w:cs="Arial"/>
        </w:rPr>
      </w:pPr>
      <w:r>
        <w:rPr>
          <w:rFonts w:cs="Arial"/>
        </w:rPr>
        <w:t xml:space="preserve">O caminho a ser gravado pelo sistema é o caminho relativo, por exemplo: </w:t>
      </w:r>
      <w:r w:rsidRPr="00F90911">
        <w:rPr>
          <w:rFonts w:cs="Arial"/>
          <w:color w:val="0000FF"/>
        </w:rPr>
        <w:t>\2009\01\17\</w:t>
      </w:r>
      <w:proofErr w:type="gramStart"/>
      <w:r w:rsidRPr="00F90911">
        <w:rPr>
          <w:rFonts w:cs="Arial"/>
          <w:color w:val="0000FF"/>
        </w:rPr>
        <w:t>11111111111</w:t>
      </w:r>
      <w:proofErr w:type="gramEnd"/>
    </w:p>
    <w:p w:rsidR="00403B1F" w:rsidRDefault="00403B1F" w:rsidP="00403B1F">
      <w:pPr>
        <w:widowControl w:val="0"/>
        <w:numPr>
          <w:ilvl w:val="0"/>
          <w:numId w:val="18"/>
        </w:numPr>
        <w:spacing w:line="240" w:lineRule="auto"/>
        <w:rPr>
          <w:rFonts w:cs="Arial"/>
        </w:rPr>
      </w:pPr>
      <w:r>
        <w:rPr>
          <w:rFonts w:cs="Arial"/>
        </w:rPr>
        <w:t>O caminho da pasta compartilhada será configurado em tabela de parâmetro do sistema.</w:t>
      </w:r>
    </w:p>
    <w:p w:rsidR="00403B1F" w:rsidRDefault="00403B1F" w:rsidP="00403B1F">
      <w:pPr>
        <w:widowControl w:val="0"/>
        <w:ind w:left="1080"/>
        <w:rPr>
          <w:rFonts w:cs="Arial"/>
        </w:rPr>
      </w:pPr>
    </w:p>
    <w:p w:rsidR="00403B1F" w:rsidRDefault="00403B1F" w:rsidP="00403B1F">
      <w:pPr>
        <w:widowControl w:val="0"/>
        <w:ind w:left="540"/>
        <w:rPr>
          <w:rFonts w:cs="Arial"/>
        </w:rPr>
      </w:pPr>
    </w:p>
    <w:p w:rsidR="00403B1F" w:rsidRDefault="00403B1F" w:rsidP="00403B1F">
      <w:pPr>
        <w:widowControl w:val="0"/>
        <w:ind w:left="540"/>
        <w:rPr>
          <w:rFonts w:cs="Arial"/>
        </w:rPr>
      </w:pPr>
    </w:p>
    <w:p w:rsidR="004958EF" w:rsidRDefault="004958E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403B1F" w:rsidRDefault="00403B1F" w:rsidP="00403B1F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6" w:name="_Toc404349650"/>
      <w:r>
        <w:lastRenderedPageBreak/>
        <w:t>Revisões</w:t>
      </w:r>
      <w:bookmarkEnd w:id="26"/>
    </w:p>
    <w:p w:rsidR="00403B1F" w:rsidRDefault="00403B1F" w:rsidP="00403B1F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403B1F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3B1F" w:rsidRPr="00403B1F" w:rsidRDefault="00403B1F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03B1F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3B1F" w:rsidRPr="00403B1F" w:rsidRDefault="00403B1F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03B1F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3B1F" w:rsidRPr="00403B1F" w:rsidRDefault="00403B1F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03B1F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3B1F" w:rsidRPr="00403B1F" w:rsidRDefault="00403B1F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03B1F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3B1F" w:rsidRPr="00403B1F" w:rsidRDefault="00403B1F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03B1F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03B1F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4958EF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3B1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Pr="004958EF" w:rsidRDefault="00403B1F" w:rsidP="004958EF">
            <w:pPr>
              <w:widowControl w:val="0"/>
              <w:ind w:left="0"/>
              <w:rPr>
                <w:rFonts w:cs="Arial"/>
                <w:sz w:val="16"/>
              </w:rPr>
            </w:pPr>
            <w:r w:rsidRPr="004958EF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3B1F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Pr="004958EF" w:rsidRDefault="00403B1F" w:rsidP="004958EF">
            <w:pPr>
              <w:widowControl w:val="0"/>
              <w:ind w:left="0"/>
              <w:rPr>
                <w:rFonts w:cs="Arial"/>
                <w:sz w:val="16"/>
              </w:rPr>
            </w:pPr>
            <w:r w:rsidRPr="004958EF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3B1F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Default="00403B1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Pr="004958EF" w:rsidRDefault="00403B1F" w:rsidP="004958EF">
            <w:pPr>
              <w:widowControl w:val="0"/>
              <w:ind w:left="0"/>
              <w:rPr>
                <w:rFonts w:cs="Arial"/>
                <w:sz w:val="16"/>
              </w:rPr>
            </w:pPr>
            <w:r w:rsidRPr="004958EF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3B1F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3B1F" w:rsidRDefault="00403B1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Pr="004958EF" w:rsidRDefault="00403B1F" w:rsidP="004958EF">
            <w:pPr>
              <w:widowControl w:val="0"/>
              <w:ind w:left="0"/>
              <w:rPr>
                <w:rFonts w:cs="Arial"/>
                <w:sz w:val="16"/>
              </w:rPr>
            </w:pPr>
            <w:r w:rsidRPr="004958EF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3B1F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Pr="004958EF" w:rsidRDefault="00403B1F" w:rsidP="004958EF">
            <w:pPr>
              <w:widowControl w:val="0"/>
              <w:ind w:left="0"/>
              <w:rPr>
                <w:rFonts w:cs="Arial"/>
                <w:sz w:val="16"/>
              </w:rPr>
            </w:pPr>
            <w:r w:rsidRPr="004958EF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3B1F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03B1F" w:rsidRDefault="00403B1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Pr="004958EF" w:rsidRDefault="00403B1F" w:rsidP="004958EF">
            <w:pPr>
              <w:widowControl w:val="0"/>
              <w:ind w:left="0"/>
              <w:rPr>
                <w:rFonts w:cs="Arial"/>
                <w:sz w:val="16"/>
              </w:rPr>
            </w:pPr>
            <w:r w:rsidRPr="004958EF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3B1F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03B1F" w:rsidRDefault="00403B1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Pr="004958EF" w:rsidRDefault="00403B1F" w:rsidP="004958EF">
            <w:pPr>
              <w:widowControl w:val="0"/>
              <w:ind w:left="0"/>
              <w:rPr>
                <w:rFonts w:cs="Arial"/>
                <w:sz w:val="16"/>
              </w:rPr>
            </w:pPr>
            <w:r w:rsidRPr="004958EF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3B1F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03B1F" w:rsidRDefault="00403B1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Pr="004958EF" w:rsidRDefault="00403B1F" w:rsidP="004958EF">
            <w:pPr>
              <w:widowControl w:val="0"/>
              <w:ind w:left="0"/>
              <w:rPr>
                <w:rFonts w:cs="Arial"/>
                <w:sz w:val="16"/>
              </w:rPr>
            </w:pPr>
            <w:r w:rsidRPr="004958EF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3B1F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03B1F" w:rsidRDefault="00403B1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Pr="004958EF" w:rsidRDefault="00403B1F" w:rsidP="004958EF">
            <w:pPr>
              <w:widowControl w:val="0"/>
              <w:ind w:left="0"/>
              <w:rPr>
                <w:rFonts w:cs="Arial"/>
                <w:sz w:val="16"/>
              </w:rPr>
            </w:pPr>
            <w:r w:rsidRPr="004958EF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3B1F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03B1F" w:rsidRDefault="00403B1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Pr="004958EF" w:rsidRDefault="00403B1F" w:rsidP="004958EF">
            <w:pPr>
              <w:widowControl w:val="0"/>
              <w:ind w:left="0"/>
              <w:rPr>
                <w:rFonts w:cs="Arial"/>
                <w:sz w:val="16"/>
              </w:rPr>
            </w:pPr>
            <w:r w:rsidRPr="004958EF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3B1F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03B1F" w:rsidRDefault="00403B1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Pr="004958EF" w:rsidRDefault="00403B1F" w:rsidP="004958EF">
            <w:pPr>
              <w:widowControl w:val="0"/>
              <w:ind w:left="0"/>
              <w:rPr>
                <w:rFonts w:cs="Arial"/>
                <w:sz w:val="16"/>
              </w:rPr>
            </w:pPr>
            <w:r w:rsidRPr="004958EF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3B1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Pr="004958EF" w:rsidRDefault="00403B1F" w:rsidP="004958EF">
            <w:pPr>
              <w:widowControl w:val="0"/>
              <w:ind w:left="0"/>
              <w:rPr>
                <w:rFonts w:cs="Arial"/>
                <w:sz w:val="16"/>
              </w:rPr>
            </w:pPr>
            <w:r w:rsidRPr="004958EF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3B1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Pr="004958EF" w:rsidRDefault="00403B1F" w:rsidP="004958EF">
            <w:pPr>
              <w:widowControl w:val="0"/>
              <w:ind w:left="0"/>
              <w:rPr>
                <w:rFonts w:cs="Arial"/>
                <w:sz w:val="16"/>
              </w:rPr>
            </w:pPr>
            <w:r w:rsidRPr="004958EF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3B1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3B1F" w:rsidRDefault="00403B1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3B1F" w:rsidRDefault="00403B1F" w:rsidP="004958EF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3B1F" w:rsidRDefault="00403B1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F41655" w:rsidRPr="00403B1F" w:rsidRDefault="00F41655" w:rsidP="00403B1F"/>
    <w:sectPr w:rsidR="00F41655" w:rsidRPr="00403B1F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3B1F" w:rsidRDefault="00403B1F" w:rsidP="002908D9">
      <w:r>
        <w:separator/>
      </w:r>
    </w:p>
  </w:endnote>
  <w:endnote w:type="continuationSeparator" w:id="0">
    <w:p w:rsidR="00403B1F" w:rsidRDefault="00403B1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583871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03B1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C2E3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0C2E31">
            <w:rPr>
              <w:sz w:val="20"/>
              <w:szCs w:val="20"/>
            </w:rPr>
            <w:t xml:space="preserve">Keila </w:t>
          </w:r>
          <w:proofErr w:type="spellStart"/>
          <w:r w:rsidRPr="000C2E31">
            <w:rPr>
              <w:sz w:val="20"/>
              <w:szCs w:val="20"/>
            </w:rPr>
            <w:t>Joanês</w:t>
          </w:r>
          <w:proofErr w:type="spellEnd"/>
          <w:r w:rsidRPr="000C2E31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0C2E31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03B1F">
            <w:rPr>
              <w:b/>
              <w:sz w:val="20"/>
              <w:szCs w:val="20"/>
            </w:rPr>
            <w:t>Cadastro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403B1F">
            <w:rPr>
              <w:b/>
              <w:sz w:val="20"/>
              <w:szCs w:val="20"/>
            </w:rPr>
            <w:t xml:space="preserve"> </w:t>
          </w:r>
          <w:proofErr w:type="gramEnd"/>
          <w:r w:rsidR="00403B1F">
            <w:rPr>
              <w:b/>
              <w:sz w:val="20"/>
              <w:szCs w:val="20"/>
            </w:rPr>
            <w:t>Histórico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03B1F">
            <w:rPr>
              <w:b/>
              <w:sz w:val="20"/>
              <w:szCs w:val="20"/>
            </w:rPr>
            <w:t>UCS0542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C2E31">
            <w:rPr>
              <w:b/>
              <w:sz w:val="20"/>
              <w:szCs w:val="20"/>
            </w:rPr>
            <w:t>-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C2E31">
            <w:rPr>
              <w:b/>
              <w:sz w:val="20"/>
              <w:szCs w:val="20"/>
            </w:rPr>
            <w:t>Manter Documentos Digitais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3B1F" w:rsidRDefault="00403B1F" w:rsidP="002908D9">
      <w:r>
        <w:separator/>
      </w:r>
    </w:p>
  </w:footnote>
  <w:footnote w:type="continuationSeparator" w:id="0">
    <w:p w:rsidR="00403B1F" w:rsidRDefault="00403B1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26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0CDC0702"/>
    <w:multiLevelType w:val="hybridMultilevel"/>
    <w:tmpl w:val="F50EC090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3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17"/>
  </w:num>
  <w:num w:numId="5">
    <w:abstractNumId w:val="13"/>
  </w:num>
  <w:num w:numId="6">
    <w:abstractNumId w:val="16"/>
  </w:num>
  <w:num w:numId="7">
    <w:abstractNumId w:val="9"/>
  </w:num>
  <w:num w:numId="8">
    <w:abstractNumId w:val="2"/>
  </w:num>
  <w:num w:numId="9">
    <w:abstractNumId w:val="7"/>
  </w:num>
  <w:num w:numId="10">
    <w:abstractNumId w:val="0"/>
  </w:num>
  <w:num w:numId="11">
    <w:abstractNumId w:val="15"/>
  </w:num>
  <w:num w:numId="12">
    <w:abstractNumId w:val="14"/>
  </w:num>
  <w:num w:numId="13">
    <w:abstractNumId w:val="3"/>
  </w:num>
  <w:num w:numId="14">
    <w:abstractNumId w:val="10"/>
  </w:num>
  <w:num w:numId="15">
    <w:abstractNumId w:val="6"/>
  </w:num>
  <w:num w:numId="16">
    <w:abstractNumId w:val="12"/>
  </w:num>
  <w:num w:numId="17">
    <w:abstractNumId w:val="5"/>
  </w:num>
  <w:num w:numId="18">
    <w:abstractNumId w:val="1"/>
  </w:num>
  <w:num w:numId="19">
    <w:abstractNumId w:val="5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3B1F"/>
    <w:rsid w:val="0000536A"/>
    <w:rsid w:val="00010C94"/>
    <w:rsid w:val="00011A7E"/>
    <w:rsid w:val="00080AA2"/>
    <w:rsid w:val="000A2BFB"/>
    <w:rsid w:val="000B4005"/>
    <w:rsid w:val="000C2E31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03B1F"/>
    <w:rsid w:val="00463AB4"/>
    <w:rsid w:val="004958EF"/>
    <w:rsid w:val="004E0834"/>
    <w:rsid w:val="004F657F"/>
    <w:rsid w:val="00550536"/>
    <w:rsid w:val="00583871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000C2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03B1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03B1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03B1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03B1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03B1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03B1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03B1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03B1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03B1F"/>
    <w:pPr>
      <w:ind w:left="0"/>
    </w:pPr>
  </w:style>
  <w:style w:type="paragraph" w:styleId="ndicedeilustraes">
    <w:name w:val="table of figures"/>
    <w:basedOn w:val="Normal"/>
    <w:next w:val="Normal"/>
    <w:semiHidden/>
    <w:rsid w:val="00403B1F"/>
  </w:style>
  <w:style w:type="paragraph" w:styleId="Sumrio2">
    <w:name w:val="toc 2"/>
    <w:basedOn w:val="Normal"/>
    <w:next w:val="Normal"/>
    <w:autoRedefine/>
    <w:uiPriority w:val="39"/>
    <w:rsid w:val="00403B1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03B1F"/>
    <w:pPr>
      <w:ind w:left="480"/>
    </w:pPr>
  </w:style>
  <w:style w:type="character" w:styleId="Hyperlink">
    <w:name w:val="Hyperlink"/>
    <w:basedOn w:val="Fontepargpadro"/>
    <w:uiPriority w:val="99"/>
    <w:rsid w:val="00403B1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03B1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03B1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03B1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03B1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03B1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03B1F"/>
    <w:rPr>
      <w:sz w:val="16"/>
    </w:rPr>
  </w:style>
  <w:style w:type="character" w:styleId="Nmerodepgina">
    <w:name w:val="page number"/>
    <w:basedOn w:val="Fontepargpadro"/>
    <w:rsid w:val="00403B1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03B1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03B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03B1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03B1F"/>
  </w:style>
  <w:style w:type="paragraph" w:styleId="Corpodetexto">
    <w:name w:val="Body Text"/>
    <w:basedOn w:val="Normal"/>
    <w:link w:val="CorpodetextoChar"/>
    <w:rsid w:val="00403B1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03B1F"/>
    <w:rPr>
      <w:rFonts w:eastAsia="Arial Unicode MS"/>
    </w:rPr>
  </w:style>
  <w:style w:type="paragraph" w:customStyle="1" w:styleId="tabletext">
    <w:name w:val="tabletext"/>
    <w:basedOn w:val="Normal"/>
    <w:rsid w:val="00403B1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03B1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03B1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03B1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03B1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03B1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03B1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03B1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03B1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03B1F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03B1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03B1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03B1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03B1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03B1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03B1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03B1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03B1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03B1F"/>
    <w:pPr>
      <w:ind w:left="0"/>
    </w:pPr>
  </w:style>
  <w:style w:type="paragraph" w:styleId="ndicedeilustraes">
    <w:name w:val="table of figures"/>
    <w:basedOn w:val="Normal"/>
    <w:next w:val="Normal"/>
    <w:semiHidden/>
    <w:rsid w:val="00403B1F"/>
  </w:style>
  <w:style w:type="paragraph" w:styleId="Sumrio2">
    <w:name w:val="toc 2"/>
    <w:basedOn w:val="Normal"/>
    <w:next w:val="Normal"/>
    <w:autoRedefine/>
    <w:uiPriority w:val="39"/>
    <w:rsid w:val="00403B1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03B1F"/>
    <w:pPr>
      <w:ind w:left="480"/>
    </w:pPr>
  </w:style>
  <w:style w:type="character" w:styleId="Hyperlink">
    <w:name w:val="Hyperlink"/>
    <w:basedOn w:val="Fontepargpadro"/>
    <w:uiPriority w:val="99"/>
    <w:rsid w:val="00403B1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03B1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03B1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03B1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03B1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03B1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03B1F"/>
    <w:rPr>
      <w:sz w:val="16"/>
    </w:rPr>
  </w:style>
  <w:style w:type="character" w:styleId="Nmerodepgina">
    <w:name w:val="page number"/>
    <w:basedOn w:val="Fontepargpadro"/>
    <w:rsid w:val="00403B1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03B1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03B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03B1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03B1F"/>
  </w:style>
  <w:style w:type="paragraph" w:styleId="Corpodetexto">
    <w:name w:val="Body Text"/>
    <w:basedOn w:val="Normal"/>
    <w:link w:val="CorpodetextoChar"/>
    <w:rsid w:val="00403B1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03B1F"/>
    <w:rPr>
      <w:rFonts w:eastAsia="Arial Unicode MS"/>
    </w:rPr>
  </w:style>
  <w:style w:type="paragraph" w:customStyle="1" w:styleId="tabletext">
    <w:name w:val="tabletext"/>
    <w:basedOn w:val="Normal"/>
    <w:rsid w:val="00403B1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03B1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03B1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03B1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03B1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03B1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03B1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03B1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03B1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03B1F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5BC9B0-75AA-479F-8C0D-A337EB7E9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12</Pages>
  <Words>1234</Words>
  <Characters>7989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9205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5</cp:revision>
  <cp:lastPrinted>2014-11-09T05:25:00Z</cp:lastPrinted>
  <dcterms:created xsi:type="dcterms:W3CDTF">2014-11-09T05:24:00Z</dcterms:created>
  <dcterms:modified xsi:type="dcterms:W3CDTF">2014-11-21T18:11:00Z</dcterms:modified>
</cp:coreProperties>
</file>