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9C1" w:rsidRDefault="005049C1" w:rsidP="005049C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49C1" w:rsidRDefault="005049C1" w:rsidP="005049C1">
      <w:pPr>
        <w:widowControl w:val="0"/>
        <w:rPr>
          <w:rFonts w:cs="Arial"/>
          <w:sz w:val="20"/>
        </w:rPr>
      </w:pPr>
    </w:p>
    <w:p w:rsidR="005049C1" w:rsidRDefault="005049C1" w:rsidP="005049C1">
      <w:pPr>
        <w:widowControl w:val="0"/>
        <w:rPr>
          <w:rFonts w:cs="Arial"/>
          <w:sz w:val="20"/>
        </w:rPr>
      </w:pPr>
    </w:p>
    <w:p w:rsidR="005049C1" w:rsidRDefault="005049C1" w:rsidP="005049C1">
      <w:pPr>
        <w:widowControl w:val="0"/>
        <w:rPr>
          <w:rFonts w:cs="Arial"/>
          <w:sz w:val="20"/>
        </w:rPr>
      </w:pPr>
    </w:p>
    <w:p w:rsidR="005049C1" w:rsidRDefault="005049C1" w:rsidP="005049C1">
      <w:pPr>
        <w:widowControl w:val="0"/>
        <w:rPr>
          <w:rFonts w:cs="Arial"/>
          <w:sz w:val="20"/>
        </w:rPr>
      </w:pPr>
    </w:p>
    <w:p w:rsidR="005049C1" w:rsidRDefault="005049C1" w:rsidP="005049C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49C1" w:rsidRDefault="005049C1" w:rsidP="005049C1">
      <w:pPr>
        <w:widowControl w:val="0"/>
        <w:rPr>
          <w:rFonts w:cs="Arial"/>
          <w:sz w:val="20"/>
          <w:u w:val="single"/>
        </w:rPr>
      </w:pPr>
    </w:p>
    <w:p w:rsidR="005049C1" w:rsidRDefault="005049C1" w:rsidP="005049C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49C1" w:rsidRDefault="005049C1" w:rsidP="005049C1">
      <w:pPr>
        <w:widowControl w:val="0"/>
        <w:rPr>
          <w:rFonts w:cs="Arial"/>
          <w:sz w:val="20"/>
        </w:rPr>
      </w:pPr>
    </w:p>
    <w:p w:rsidR="005049C1" w:rsidRDefault="005049C1" w:rsidP="005049C1">
      <w:pPr>
        <w:widowControl w:val="0"/>
        <w:rPr>
          <w:rFonts w:cs="Arial"/>
          <w:sz w:val="20"/>
        </w:rPr>
      </w:pPr>
    </w:p>
    <w:p w:rsidR="005049C1" w:rsidRDefault="005049C1" w:rsidP="005049C1">
      <w:pPr>
        <w:widowControl w:val="0"/>
        <w:rPr>
          <w:rFonts w:cs="Arial"/>
          <w:sz w:val="20"/>
        </w:rPr>
      </w:pPr>
    </w:p>
    <w:p w:rsidR="005049C1" w:rsidRDefault="005049C1" w:rsidP="005049C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049C1" w:rsidRDefault="005049C1" w:rsidP="005049C1">
      <w:pPr>
        <w:widowControl w:val="0"/>
        <w:rPr>
          <w:rFonts w:cs="Arial"/>
          <w:sz w:val="20"/>
        </w:rPr>
      </w:pPr>
    </w:p>
    <w:p w:rsidR="005049C1" w:rsidRDefault="005049C1" w:rsidP="005049C1">
      <w:pPr>
        <w:widowControl w:val="0"/>
        <w:rPr>
          <w:rFonts w:cs="Arial"/>
          <w:sz w:val="20"/>
        </w:rPr>
      </w:pPr>
    </w:p>
    <w:p w:rsidR="005049C1" w:rsidRDefault="005049C1" w:rsidP="005049C1">
      <w:pPr>
        <w:widowControl w:val="0"/>
        <w:rPr>
          <w:rFonts w:cs="Arial"/>
        </w:rPr>
      </w:pPr>
    </w:p>
    <w:p w:rsidR="005049C1" w:rsidRDefault="005049C1" w:rsidP="005049C1">
      <w:pPr>
        <w:pStyle w:val="Capa"/>
        <w:rPr>
          <w:color w:val="FF9900"/>
        </w:rPr>
      </w:pPr>
      <w:r>
        <w:t>SINDRAPE</w:t>
      </w:r>
    </w:p>
    <w:p w:rsidR="005049C1" w:rsidRDefault="005049C1" w:rsidP="005049C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049C1" w:rsidRPr="005049C1" w:rsidRDefault="005049C1" w:rsidP="005049C1">
      <w:pPr>
        <w:widowControl w:val="0"/>
        <w:rPr>
          <w:color w:val="000080"/>
        </w:rPr>
      </w:pPr>
    </w:p>
    <w:p w:rsidR="005049C1" w:rsidRPr="005049C1" w:rsidRDefault="005049C1" w:rsidP="005049C1">
      <w:pPr>
        <w:widowControl w:val="0"/>
        <w:jc w:val="right"/>
        <w:rPr>
          <w:rFonts w:cs="Arial"/>
          <w:b/>
          <w:bCs/>
          <w:color w:val="000080"/>
        </w:rPr>
      </w:pPr>
    </w:p>
    <w:p w:rsidR="005049C1" w:rsidRDefault="005049C1" w:rsidP="005049C1">
      <w:pPr>
        <w:pStyle w:val="Capa"/>
      </w:pPr>
      <w:r>
        <w:t>UCS0035– Pesquisar Ocupantes d</w:t>
      </w:r>
      <w:r w:rsidR="002876BE">
        <w:t>e</w:t>
      </w:r>
      <w:r>
        <w:t xml:space="preserve"> Cargo </w:t>
      </w:r>
      <w:r w:rsidR="002876BE">
        <w:t>em Comissão</w:t>
      </w:r>
    </w:p>
    <w:p w:rsidR="005049C1" w:rsidRDefault="005049C1" w:rsidP="005049C1">
      <w:pPr>
        <w:widowControl w:val="0"/>
        <w:rPr>
          <w:rFonts w:cs="Arial"/>
        </w:rPr>
      </w:pPr>
    </w:p>
    <w:p w:rsidR="005049C1" w:rsidRDefault="005049C1" w:rsidP="005049C1">
      <w:pPr>
        <w:widowControl w:val="0"/>
      </w:pPr>
    </w:p>
    <w:p w:rsidR="005049C1" w:rsidRDefault="005049C1" w:rsidP="005049C1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5049C1" w:rsidRPr="005049C1" w:rsidRDefault="005049C1" w:rsidP="005049C1">
      <w:pPr>
        <w:pStyle w:val="Corpodetexto3"/>
        <w:widowControl w:val="0"/>
        <w:spacing w:after="0"/>
        <w:rPr>
          <w:rFonts w:cs="Arial"/>
        </w:rPr>
      </w:pPr>
      <w:r w:rsidRPr="005049C1">
        <w:rPr>
          <w:rFonts w:cs="Arial"/>
        </w:rPr>
        <w:lastRenderedPageBreak/>
        <w:t>Histórico de Revisões</w:t>
      </w:r>
    </w:p>
    <w:p w:rsidR="005049C1" w:rsidRDefault="005049C1" w:rsidP="005049C1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5049C1" w:rsidTr="005049C1">
        <w:tc>
          <w:tcPr>
            <w:tcW w:w="1441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049C1" w:rsidTr="005049C1">
        <w:tc>
          <w:tcPr>
            <w:tcW w:w="1441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15/12/2005</w:t>
            </w:r>
          </w:p>
        </w:tc>
        <w:tc>
          <w:tcPr>
            <w:tcW w:w="999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Emerson Gordo</w:t>
            </w:r>
          </w:p>
        </w:tc>
      </w:tr>
      <w:tr w:rsidR="005049C1" w:rsidTr="005049C1">
        <w:tc>
          <w:tcPr>
            <w:tcW w:w="1441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22/10/2008</w:t>
            </w:r>
          </w:p>
        </w:tc>
        <w:tc>
          <w:tcPr>
            <w:tcW w:w="999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034</w:t>
            </w:r>
          </w:p>
        </w:tc>
        <w:tc>
          <w:tcPr>
            <w:tcW w:w="2101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5049C1" w:rsidTr="005049C1">
        <w:tc>
          <w:tcPr>
            <w:tcW w:w="1441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5049C1" w:rsidTr="005049C1">
        <w:tc>
          <w:tcPr>
            <w:tcW w:w="1441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5049C1" w:rsidRDefault="005049C1" w:rsidP="005049C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049C1" w:rsidRDefault="005049C1" w:rsidP="005049C1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5049C1" w:rsidRPr="005049C1" w:rsidRDefault="005049C1" w:rsidP="005049C1">
      <w:pPr>
        <w:pStyle w:val="Corpodetexto3"/>
        <w:widowControl w:val="0"/>
        <w:spacing w:after="0"/>
        <w:jc w:val="left"/>
        <w:rPr>
          <w:rFonts w:cs="Arial"/>
        </w:rPr>
      </w:pPr>
      <w:r w:rsidRPr="005049C1">
        <w:rPr>
          <w:rFonts w:cs="Arial"/>
        </w:rPr>
        <w:lastRenderedPageBreak/>
        <w:t>Índice</w:t>
      </w:r>
    </w:p>
    <w:p w:rsidR="005049C1" w:rsidRPr="005049C1" w:rsidRDefault="005049C1" w:rsidP="005049C1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765C18" w:rsidRDefault="005049C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26436" w:history="1">
        <w:r w:rsidR="00765C18" w:rsidRPr="00775604">
          <w:rPr>
            <w:rStyle w:val="Hyperlink"/>
            <w:noProof/>
          </w:rPr>
          <w:t>1.</w:t>
        </w:r>
        <w:r w:rsidR="00765C1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5C18" w:rsidRPr="00775604">
          <w:rPr>
            <w:rStyle w:val="Hyperlink"/>
            <w:noProof/>
          </w:rPr>
          <w:t>Pacote/Caso de Uso</w:t>
        </w:r>
        <w:r w:rsidR="00765C18">
          <w:rPr>
            <w:noProof/>
            <w:webHidden/>
          </w:rPr>
          <w:tab/>
        </w:r>
        <w:r w:rsidR="00765C18">
          <w:rPr>
            <w:noProof/>
            <w:webHidden/>
          </w:rPr>
          <w:fldChar w:fldCharType="begin"/>
        </w:r>
        <w:r w:rsidR="00765C18">
          <w:rPr>
            <w:noProof/>
            <w:webHidden/>
          </w:rPr>
          <w:instrText xml:space="preserve"> PAGEREF _Toc404326436 \h </w:instrText>
        </w:r>
        <w:r w:rsidR="00765C18">
          <w:rPr>
            <w:noProof/>
            <w:webHidden/>
          </w:rPr>
        </w:r>
        <w:r w:rsidR="00765C18">
          <w:rPr>
            <w:noProof/>
            <w:webHidden/>
          </w:rPr>
          <w:fldChar w:fldCharType="separate"/>
        </w:r>
        <w:r w:rsidR="00765C18">
          <w:rPr>
            <w:noProof/>
            <w:webHidden/>
          </w:rPr>
          <w:t>4</w:t>
        </w:r>
        <w:r w:rsidR="00765C18">
          <w:rPr>
            <w:noProof/>
            <w:webHidden/>
          </w:rPr>
          <w:fldChar w:fldCharType="end"/>
        </w:r>
      </w:hyperlink>
    </w:p>
    <w:p w:rsidR="00765C18" w:rsidRDefault="00765C1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6437" w:history="1">
        <w:r w:rsidRPr="00775604">
          <w:rPr>
            <w:rStyle w:val="Hyperlink"/>
            <w:noProof/>
          </w:rPr>
          <w:t>Pesquisar Ocupantes de Cargo em Comissão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5C18" w:rsidRDefault="00765C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6438" w:history="1">
        <w:r w:rsidRPr="0077560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560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5C18" w:rsidRDefault="00765C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6439" w:history="1">
        <w:r w:rsidRPr="0077560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560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5C18" w:rsidRDefault="00765C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6440" w:history="1">
        <w:r w:rsidRPr="0077560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560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5C18" w:rsidRDefault="00765C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6441" w:history="1">
        <w:r w:rsidRPr="0077560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560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_Toc404326441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5C18" w:rsidRDefault="00765C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6442" w:history="1">
        <w:r w:rsidRPr="0077560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560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_Toc404326442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65C18" w:rsidRDefault="00765C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6443" w:history="1">
        <w:r w:rsidRPr="0077560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560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_Toc404326443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5C18" w:rsidRDefault="00765C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6444" w:history="1">
        <w:r w:rsidRPr="0077560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560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_Toc404326444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65C18" w:rsidRDefault="00765C1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6445" w:history="1">
        <w:r w:rsidRPr="0077560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5604">
          <w:rPr>
            <w:rStyle w:val="Hyperlink"/>
            <w:noProof/>
          </w:rPr>
          <w:t>Pesquisar Ocupantes do Cargo Comissionado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_Toc404326445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65C18" w:rsidRDefault="00765C1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6446" w:history="1">
        <w:r w:rsidRPr="0077560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560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_Toc404326446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65C18" w:rsidRDefault="00765C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6447" w:history="1">
        <w:r w:rsidRPr="0077560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560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_Toc404326447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65C18" w:rsidRDefault="00765C1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6448" w:history="1">
        <w:r w:rsidRPr="00775604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560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_Toc404326448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049C1" w:rsidRDefault="005049C1" w:rsidP="005049C1">
      <w:pPr>
        <w:pStyle w:val="Sumrio1"/>
      </w:pPr>
      <w:r>
        <w:fldChar w:fldCharType="end"/>
      </w:r>
    </w:p>
    <w:p w:rsidR="005049C1" w:rsidRDefault="005049C1" w:rsidP="005049C1">
      <w:pPr>
        <w:widowControl w:val="0"/>
        <w:rPr>
          <w:rFonts w:cs="Arial"/>
          <w:b/>
          <w:bCs/>
          <w:color w:val="000000"/>
        </w:rPr>
      </w:pPr>
    </w:p>
    <w:p w:rsidR="005049C1" w:rsidRDefault="005049C1" w:rsidP="005049C1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5049C1" w:rsidRDefault="005049C1" w:rsidP="005049C1">
      <w:pPr>
        <w:pStyle w:val="Heading"/>
      </w:pPr>
    </w:p>
    <w:p w:rsidR="005049C1" w:rsidRDefault="005049C1" w:rsidP="005049C1">
      <w:pPr>
        <w:pStyle w:val="Heading"/>
        <w:jc w:val="center"/>
      </w:pPr>
    </w:p>
    <w:p w:rsidR="005049C1" w:rsidRDefault="005049C1" w:rsidP="005049C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049C1" w:rsidRDefault="005049C1" w:rsidP="005049C1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326436"/>
      <w:r>
        <w:lastRenderedPageBreak/>
        <w:t>Pacote/Caso de Uso</w:t>
      </w:r>
      <w:bookmarkEnd w:id="2"/>
    </w:p>
    <w:p w:rsidR="005049C1" w:rsidRDefault="005049C1" w:rsidP="005049C1"/>
    <w:p w:rsidR="002876BE" w:rsidRPr="002876BE" w:rsidRDefault="002876BE" w:rsidP="002876BE">
      <w:pPr>
        <w:pStyle w:val="Subttulo"/>
      </w:pPr>
      <w:bookmarkStart w:id="3" w:name="_Toc404326437"/>
      <w:r w:rsidRPr="002876BE">
        <w:t>Pesquisar Ocupantes de Cargo em Comissão</w:t>
      </w:r>
      <w:bookmarkEnd w:id="3"/>
    </w:p>
    <w:p w:rsidR="005049C1" w:rsidRDefault="005049C1" w:rsidP="005049C1">
      <w:pPr>
        <w:widowControl w:val="0"/>
        <w:ind w:left="902"/>
        <w:rPr>
          <w:rFonts w:cs="Arial"/>
          <w:b/>
          <w:bCs/>
          <w:color w:val="FF0000"/>
        </w:rPr>
      </w:pPr>
    </w:p>
    <w:p w:rsidR="005049C1" w:rsidRDefault="005049C1" w:rsidP="005049C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326438"/>
      <w:r>
        <w:t>Descrição</w:t>
      </w:r>
      <w:bookmarkEnd w:id="4"/>
      <w:bookmarkEnd w:id="5"/>
    </w:p>
    <w:p w:rsidR="005049C1" w:rsidRDefault="005049C1" w:rsidP="005049C1">
      <w:pPr>
        <w:pStyle w:val="Recuodecorpodetexto2"/>
        <w:widowControl w:val="0"/>
        <w:ind w:left="1620" w:firstLine="0"/>
        <w:rPr>
          <w:sz w:val="24"/>
        </w:rPr>
      </w:pPr>
    </w:p>
    <w:p w:rsidR="005049C1" w:rsidRDefault="005049C1" w:rsidP="005049C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Caso de uso responsável por pesquisar ocupantes do cargo comissionado </w:t>
      </w:r>
      <w:proofErr w:type="gramStart"/>
      <w:r>
        <w:rPr>
          <w:sz w:val="24"/>
        </w:rPr>
        <w:t>cadastrados(</w:t>
      </w:r>
      <w:proofErr w:type="gramEnd"/>
      <w:r>
        <w:rPr>
          <w:sz w:val="24"/>
        </w:rPr>
        <w:t>as).</w:t>
      </w:r>
    </w:p>
    <w:p w:rsidR="005049C1" w:rsidRDefault="005049C1" w:rsidP="005049C1">
      <w:pPr>
        <w:pStyle w:val="Recuodecorpodetexto2"/>
        <w:widowControl w:val="0"/>
        <w:ind w:left="1620" w:firstLine="0"/>
        <w:rPr>
          <w:sz w:val="24"/>
        </w:rPr>
      </w:pPr>
    </w:p>
    <w:p w:rsidR="005049C1" w:rsidRDefault="005049C1" w:rsidP="005049C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26439"/>
      <w:r>
        <w:t>Requisitos atendidos</w:t>
      </w:r>
      <w:bookmarkEnd w:id="6"/>
    </w:p>
    <w:p w:rsidR="005049C1" w:rsidRDefault="005049C1" w:rsidP="005049C1"/>
    <w:p w:rsidR="005049C1" w:rsidRDefault="005049C1" w:rsidP="005049C1">
      <w:pPr>
        <w:pStyle w:val="Recuodecorpodetexto"/>
        <w:ind w:left="1260"/>
      </w:pPr>
      <w:r>
        <w:t>R11 - Pesquisar ocupantes de cargos em comissão.</w:t>
      </w:r>
    </w:p>
    <w:p w:rsidR="005049C1" w:rsidRDefault="005049C1" w:rsidP="005049C1">
      <w:pPr>
        <w:pStyle w:val="Recuodecorpodetexto"/>
        <w:ind w:left="1260"/>
      </w:pPr>
    </w:p>
    <w:p w:rsidR="005049C1" w:rsidRDefault="005049C1" w:rsidP="005049C1">
      <w:pPr>
        <w:pStyle w:val="Recuodecorpodetexto"/>
        <w:ind w:left="1260"/>
      </w:pPr>
    </w:p>
    <w:p w:rsidR="005049C1" w:rsidRDefault="005049C1" w:rsidP="005049C1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326440"/>
      <w:r>
        <w:t>Conceito</w:t>
      </w:r>
      <w:bookmarkEnd w:id="7"/>
      <w:r>
        <w:tab/>
      </w:r>
    </w:p>
    <w:p w:rsidR="005049C1" w:rsidRDefault="005049C1" w:rsidP="005049C1"/>
    <w:p w:rsidR="005049C1" w:rsidRDefault="005049C1" w:rsidP="005049C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326441"/>
      <w:r>
        <w:t>Conceitos principais</w:t>
      </w:r>
      <w:bookmarkEnd w:id="8"/>
    </w:p>
    <w:p w:rsidR="005049C1" w:rsidRDefault="005049C1" w:rsidP="005049C1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5049C1" w:rsidTr="00FF700E">
        <w:trPr>
          <w:trHeight w:val="600"/>
        </w:trPr>
        <w:tc>
          <w:tcPr>
            <w:tcW w:w="1600" w:type="dxa"/>
          </w:tcPr>
          <w:p w:rsidR="005049C1" w:rsidRDefault="005049C1" w:rsidP="005049C1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comissionado</w:t>
            </w:r>
          </w:p>
        </w:tc>
        <w:tc>
          <w:tcPr>
            <w:tcW w:w="4606" w:type="dxa"/>
          </w:tcPr>
          <w:p w:rsidR="005049C1" w:rsidRDefault="005049C1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dos cargos em comissão existentes no agrupamento.</w:t>
            </w:r>
          </w:p>
        </w:tc>
      </w:tr>
    </w:tbl>
    <w:p w:rsidR="005049C1" w:rsidRDefault="005049C1" w:rsidP="005049C1">
      <w:pPr>
        <w:pStyle w:val="Cabealho"/>
        <w:rPr>
          <w:rFonts w:cs="Arial"/>
        </w:rPr>
      </w:pPr>
    </w:p>
    <w:p w:rsidR="005049C1" w:rsidRDefault="005049C1" w:rsidP="005049C1"/>
    <w:p w:rsidR="005049C1" w:rsidRDefault="005049C1" w:rsidP="005049C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326442"/>
      <w:r>
        <w:t>Conceitos associados</w:t>
      </w:r>
      <w:bookmarkEnd w:id="9"/>
      <w:bookmarkEnd w:id="10"/>
    </w:p>
    <w:p w:rsidR="005049C1" w:rsidRDefault="005049C1" w:rsidP="005049C1">
      <w:pPr>
        <w:pStyle w:val="Cabealho"/>
        <w:ind w:left="709" w:firstLine="709"/>
        <w:rPr>
          <w:rFonts w:cs="Arial"/>
        </w:rPr>
      </w:pPr>
    </w:p>
    <w:p w:rsidR="005049C1" w:rsidRDefault="005049C1" w:rsidP="005049C1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5049C1" w:rsidTr="00FF700E">
        <w:trPr>
          <w:trHeight w:val="600"/>
        </w:trPr>
        <w:tc>
          <w:tcPr>
            <w:tcW w:w="1600" w:type="dxa"/>
          </w:tcPr>
          <w:p w:rsidR="005049C1" w:rsidRDefault="005049C1" w:rsidP="005049C1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Unidade Organizacional</w:t>
            </w:r>
          </w:p>
        </w:tc>
        <w:tc>
          <w:tcPr>
            <w:tcW w:w="4606" w:type="dxa"/>
          </w:tcPr>
          <w:p w:rsidR="005049C1" w:rsidRDefault="005049C1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Características das unidades organizacionais do Estado.</w:t>
            </w:r>
          </w:p>
        </w:tc>
      </w:tr>
    </w:tbl>
    <w:p w:rsidR="005049C1" w:rsidRDefault="005049C1" w:rsidP="005049C1">
      <w:pPr>
        <w:rPr>
          <w:rFonts w:eastAsia="Arial Unicode MS"/>
        </w:rPr>
      </w:pPr>
    </w:p>
    <w:p w:rsidR="005049C1" w:rsidRDefault="005049C1" w:rsidP="005049C1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326443"/>
      <w:r>
        <w:lastRenderedPageBreak/>
        <w:t>Diagrama</w:t>
      </w:r>
      <w:bookmarkEnd w:id="12"/>
    </w:p>
    <w:p w:rsidR="005049C1" w:rsidRDefault="005049C1" w:rsidP="005049C1">
      <w:pPr>
        <w:widowControl w:val="0"/>
        <w:jc w:val="center"/>
        <w:rPr>
          <w:rFonts w:cs="Arial"/>
        </w:rPr>
      </w:pPr>
    </w:p>
    <w:p w:rsidR="005049C1" w:rsidRDefault="005049C1" w:rsidP="005049C1">
      <w:pPr>
        <w:widowControl w:val="0"/>
        <w:jc w:val="center"/>
        <w:rPr>
          <w:rFonts w:cs="Arial"/>
        </w:rPr>
      </w:pPr>
    </w:p>
    <w:p w:rsidR="005049C1" w:rsidRDefault="005049C1" w:rsidP="005049C1">
      <w:pPr>
        <w:widowControl w:val="0"/>
        <w:jc w:val="center"/>
        <w:rPr>
          <w:rFonts w:cs="Arial"/>
        </w:rPr>
      </w:pPr>
    </w:p>
    <w:p w:rsidR="005049C1" w:rsidRDefault="002876BE" w:rsidP="005049C1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181600" cy="2773045"/>
                <wp:effectExtent l="0" t="0" r="0" b="8255"/>
                <wp:docPr id="156" name="Tela 1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547495" y="1291590"/>
                            <a:ext cx="1025525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547495" y="1384300"/>
                            <a:ext cx="2572385" cy="12236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754505" y="1494155"/>
                            <a:ext cx="20821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76BE" w:rsidRDefault="002876B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194 -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Ocupantes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Cargo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482850" y="1628775"/>
                            <a:ext cx="66929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76BE" w:rsidRDefault="002876BE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557530" y="2110105"/>
                            <a:ext cx="161925" cy="1517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638810" y="2261870"/>
                            <a:ext cx="0" cy="152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548640" y="2320925"/>
                            <a:ext cx="1892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 flipH="1">
                            <a:off x="530860" y="2414270"/>
                            <a:ext cx="10795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638810" y="2414270"/>
                            <a:ext cx="10795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414655" y="2564765"/>
                            <a:ext cx="4400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76BE" w:rsidRDefault="002876B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782955" y="2405380"/>
                            <a:ext cx="77343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1798955" y="1848485"/>
                            <a:ext cx="2141220" cy="4978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150110" y="1924685"/>
                            <a:ext cx="13773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76BE" w:rsidRDefault="002876B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Ocupantes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284730" y="2059305"/>
                            <a:ext cx="11677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76BE" w:rsidRDefault="002876B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Comissionado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7780" y="17145"/>
                            <a:ext cx="2051050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7780" y="109855"/>
                            <a:ext cx="5146040" cy="95377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852930" y="219710"/>
                            <a:ext cx="14503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76BE" w:rsidRDefault="002876B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048 -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36195" y="3365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3"/>
                        <wps:cNvCnPr/>
                        <wps:spPr bwMode="auto">
                          <a:xfrm>
                            <a:off x="36195" y="33655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4"/>
                        <wps:cNvCnPr/>
                        <wps:spPr bwMode="auto">
                          <a:xfrm flipH="1">
                            <a:off x="45085" y="41910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 flipV="1">
                            <a:off x="45085" y="41910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36195" y="3365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36195" y="59055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>
                            <a:off x="45085" y="3365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36195" y="4191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36195" y="4191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>
                            <a:off x="45085" y="3365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45085" y="3365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36195" y="3365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36195" y="4191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36195" y="3365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 flipH="1">
                            <a:off x="36195" y="3365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45085" y="41910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 flipH="1" flipV="1">
                            <a:off x="45085" y="41910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 flipH="1" flipV="1">
                            <a:off x="45085" y="33655"/>
                            <a:ext cx="4508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 flipH="1" flipV="1">
                            <a:off x="45085" y="41910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 flipH="1" flipV="1">
                            <a:off x="45085" y="41910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 flipH="1" flipV="1">
                            <a:off x="36195" y="41910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 flipH="1" flipV="1">
                            <a:off x="53975" y="41910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>
                            <a:off x="36195" y="3365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>
                            <a:off x="36195" y="3365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Oval 46"/>
                        <wps:cNvSpPr>
                          <a:spLocks noChangeArrowheads="1"/>
                        </wps:cNvSpPr>
                        <wps:spPr bwMode="auto">
                          <a:xfrm>
                            <a:off x="99060" y="413385"/>
                            <a:ext cx="1619250" cy="3886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395605" y="472440"/>
                            <a:ext cx="10020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76BE" w:rsidRDefault="002876B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Unidade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494665" y="607695"/>
                            <a:ext cx="8559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76BE" w:rsidRDefault="002876B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Organizacional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" name="Line 49"/>
                        <wps:cNvCnPr/>
                        <wps:spPr bwMode="auto">
                          <a:xfrm>
                            <a:off x="116840" y="4305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>
                            <a:off x="116840" y="43053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>
                            <a:off x="125730" y="438785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 flipV="1">
                            <a:off x="125730" y="43878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>
                            <a:off x="116840" y="4305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>
                            <a:off x="116840" y="455930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>
                            <a:off x="125730" y="4305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116840" y="4387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116840" y="4387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>
                            <a:off x="125730" y="4305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125730" y="4305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116840" y="4305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116840" y="4387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116840" y="4305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 flipH="1">
                            <a:off x="116840" y="4305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125730" y="4387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 flipH="1" flipV="1">
                            <a:off x="125730" y="4387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 flipH="1" flipV="1">
                            <a:off x="125730" y="430530"/>
                            <a:ext cx="4508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 flipH="1" flipV="1">
                            <a:off x="125730" y="4387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 flipH="1" flipV="1">
                            <a:off x="125730" y="4387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 flipH="1" flipV="1">
                            <a:off x="116840" y="438785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 flipH="1" flipV="1">
                            <a:off x="135255" y="438785"/>
                            <a:ext cx="4445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>
                            <a:off x="116840" y="4305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>
                            <a:off x="116840" y="4305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Oval 73"/>
                        <wps:cNvSpPr>
                          <a:spLocks noChangeArrowheads="1"/>
                        </wps:cNvSpPr>
                        <wps:spPr bwMode="auto">
                          <a:xfrm>
                            <a:off x="1798955" y="413385"/>
                            <a:ext cx="1457325" cy="3886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2068830" y="472440"/>
                            <a:ext cx="86677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76BE" w:rsidRDefault="002876B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Cargo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7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2132330" y="607695"/>
                            <a:ext cx="7975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76BE" w:rsidRDefault="002876B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Comissionado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8" name="Line 76"/>
                        <wps:cNvCnPr/>
                        <wps:spPr bwMode="auto">
                          <a:xfrm>
                            <a:off x="1817370" y="4305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>
                            <a:off x="1817370" y="430530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>
                            <a:off x="1826260" y="438785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 flipV="1">
                            <a:off x="1826260" y="43878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>
                            <a:off x="1817370" y="4305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>
                            <a:off x="1817370" y="455930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>
                            <a:off x="1826260" y="4305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1817370" y="4387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>
                            <a:off x="1817370" y="4387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>
                            <a:off x="1826260" y="4305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>
                            <a:off x="1826260" y="4305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>
                            <a:off x="1817370" y="4305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1817370" y="4387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1817370" y="4305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 flipH="1">
                            <a:off x="1817370" y="4305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>
                            <a:off x="1826260" y="4387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 flipH="1" flipV="1">
                            <a:off x="1826260" y="4387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 flipH="1" flipV="1">
                            <a:off x="1826260" y="430530"/>
                            <a:ext cx="4508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 flipH="1" flipV="1">
                            <a:off x="1826260" y="4387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 flipH="1" flipV="1">
                            <a:off x="1826260" y="4387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 flipH="1" flipV="1">
                            <a:off x="1817370" y="438785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 flipH="1" flipV="1">
                            <a:off x="1835150" y="438785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>
                            <a:off x="1817370" y="43053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>
                            <a:off x="1817370" y="43053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>
                            <a:off x="2788920" y="1071880"/>
                            <a:ext cx="0" cy="32067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 flipH="1" flipV="1">
                            <a:off x="2752725" y="1325245"/>
                            <a:ext cx="36195" cy="6731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 flipV="1">
                            <a:off x="2788920" y="1325245"/>
                            <a:ext cx="35560" cy="6731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>
                            <a:off x="3148330" y="166306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>
                            <a:off x="3148330" y="166306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H="1">
                            <a:off x="3157855" y="1671320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6"/>
                        <wps:cNvCnPr/>
                        <wps:spPr bwMode="auto">
                          <a:xfrm flipV="1">
                            <a:off x="3157855" y="1671320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7"/>
                        <wps:cNvCnPr/>
                        <wps:spPr bwMode="auto">
                          <a:xfrm>
                            <a:off x="3148330" y="166306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8"/>
                        <wps:cNvCnPr/>
                        <wps:spPr bwMode="auto">
                          <a:xfrm>
                            <a:off x="3148330" y="1687830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9"/>
                        <wps:cNvCnPr/>
                        <wps:spPr bwMode="auto">
                          <a:xfrm>
                            <a:off x="3157855" y="166306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0"/>
                        <wps:cNvCnPr/>
                        <wps:spPr bwMode="auto">
                          <a:xfrm>
                            <a:off x="3148330" y="167132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1"/>
                        <wps:cNvCnPr/>
                        <wps:spPr bwMode="auto">
                          <a:xfrm>
                            <a:off x="3148330" y="167132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12"/>
                        <wps:cNvCnPr/>
                        <wps:spPr bwMode="auto">
                          <a:xfrm>
                            <a:off x="3157855" y="166306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13"/>
                        <wps:cNvCnPr/>
                        <wps:spPr bwMode="auto">
                          <a:xfrm>
                            <a:off x="3157855" y="166306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14"/>
                        <wps:cNvCnPr/>
                        <wps:spPr bwMode="auto">
                          <a:xfrm>
                            <a:off x="3148330" y="166306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15"/>
                        <wps:cNvCnPr/>
                        <wps:spPr bwMode="auto">
                          <a:xfrm>
                            <a:off x="3148330" y="167132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16"/>
                        <wps:cNvCnPr/>
                        <wps:spPr bwMode="auto">
                          <a:xfrm>
                            <a:off x="3148330" y="166306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17"/>
                        <wps:cNvCnPr/>
                        <wps:spPr bwMode="auto">
                          <a:xfrm flipH="1">
                            <a:off x="3148330" y="166306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18"/>
                        <wps:cNvCnPr/>
                        <wps:spPr bwMode="auto">
                          <a:xfrm>
                            <a:off x="3157855" y="1671320"/>
                            <a:ext cx="44450" cy="41910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19"/>
                        <wps:cNvCnPr/>
                        <wps:spPr bwMode="auto">
                          <a:xfrm flipH="1" flipV="1">
                            <a:off x="3157855" y="1671320"/>
                            <a:ext cx="4445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20"/>
                        <wps:cNvCnPr/>
                        <wps:spPr bwMode="auto">
                          <a:xfrm flipH="1" flipV="1">
                            <a:off x="3157855" y="1663065"/>
                            <a:ext cx="4445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21"/>
                        <wps:cNvCnPr/>
                        <wps:spPr bwMode="auto">
                          <a:xfrm flipH="1" flipV="1">
                            <a:off x="3157855" y="1671320"/>
                            <a:ext cx="4445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22"/>
                        <wps:cNvCnPr/>
                        <wps:spPr bwMode="auto">
                          <a:xfrm flipH="1" flipV="1">
                            <a:off x="3157855" y="1671320"/>
                            <a:ext cx="4445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3"/>
                        <wps:cNvCnPr/>
                        <wps:spPr bwMode="auto">
                          <a:xfrm flipH="1" flipV="1">
                            <a:off x="3148330" y="1671320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24"/>
                        <wps:cNvCnPr/>
                        <wps:spPr bwMode="auto">
                          <a:xfrm flipH="1" flipV="1">
                            <a:off x="3166745" y="1671320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25"/>
                        <wps:cNvCnPr/>
                        <wps:spPr bwMode="auto">
                          <a:xfrm>
                            <a:off x="3148330" y="166306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26"/>
                        <wps:cNvCnPr/>
                        <wps:spPr bwMode="auto">
                          <a:xfrm>
                            <a:off x="3148330" y="166306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2824480" y="1097280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76BE" w:rsidRDefault="002876B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0" name="Oval 128"/>
                        <wps:cNvSpPr>
                          <a:spLocks noChangeArrowheads="1"/>
                        </wps:cNvSpPr>
                        <wps:spPr bwMode="auto">
                          <a:xfrm>
                            <a:off x="3589655" y="497840"/>
                            <a:ext cx="1322070" cy="3460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Rectangle 129"/>
                        <wps:cNvSpPr>
                          <a:spLocks noChangeArrowheads="1"/>
                        </wps:cNvSpPr>
                        <wps:spPr bwMode="auto">
                          <a:xfrm>
                            <a:off x="3841115" y="556895"/>
                            <a:ext cx="74104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76BE" w:rsidRDefault="002876B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2" name="Line 130"/>
                        <wps:cNvCnPr/>
                        <wps:spPr bwMode="auto">
                          <a:xfrm>
                            <a:off x="3607435" y="51498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31"/>
                        <wps:cNvCnPr/>
                        <wps:spPr bwMode="auto">
                          <a:xfrm>
                            <a:off x="3607435" y="514985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32"/>
                        <wps:cNvCnPr/>
                        <wps:spPr bwMode="auto">
                          <a:xfrm flipH="1">
                            <a:off x="3616325" y="523240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33"/>
                        <wps:cNvCnPr/>
                        <wps:spPr bwMode="auto">
                          <a:xfrm flipV="1">
                            <a:off x="3616325" y="523240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34"/>
                        <wps:cNvCnPr/>
                        <wps:spPr bwMode="auto">
                          <a:xfrm>
                            <a:off x="3607435" y="5149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35"/>
                        <wps:cNvCnPr/>
                        <wps:spPr bwMode="auto">
                          <a:xfrm>
                            <a:off x="3607435" y="540385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136"/>
                        <wps:cNvCnPr/>
                        <wps:spPr bwMode="auto">
                          <a:xfrm>
                            <a:off x="3616325" y="51498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137"/>
                        <wps:cNvCnPr/>
                        <wps:spPr bwMode="auto">
                          <a:xfrm>
                            <a:off x="3607435" y="52324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38"/>
                        <wps:cNvCnPr/>
                        <wps:spPr bwMode="auto">
                          <a:xfrm>
                            <a:off x="3607435" y="52324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39"/>
                        <wps:cNvCnPr/>
                        <wps:spPr bwMode="auto">
                          <a:xfrm>
                            <a:off x="3616325" y="51498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140"/>
                        <wps:cNvCnPr/>
                        <wps:spPr bwMode="auto">
                          <a:xfrm>
                            <a:off x="3616325" y="51498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41"/>
                        <wps:cNvCnPr/>
                        <wps:spPr bwMode="auto">
                          <a:xfrm>
                            <a:off x="3607435" y="5149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42"/>
                        <wps:cNvCnPr/>
                        <wps:spPr bwMode="auto">
                          <a:xfrm>
                            <a:off x="3607435" y="52324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143"/>
                        <wps:cNvCnPr/>
                        <wps:spPr bwMode="auto">
                          <a:xfrm>
                            <a:off x="3607435" y="51498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144"/>
                        <wps:cNvCnPr/>
                        <wps:spPr bwMode="auto">
                          <a:xfrm flipH="1">
                            <a:off x="3607435" y="5149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145"/>
                        <wps:cNvCnPr/>
                        <wps:spPr bwMode="auto">
                          <a:xfrm>
                            <a:off x="3616325" y="523240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46"/>
                        <wps:cNvCnPr/>
                        <wps:spPr bwMode="auto">
                          <a:xfrm flipH="1" flipV="1">
                            <a:off x="3616325" y="523240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47"/>
                        <wps:cNvCnPr/>
                        <wps:spPr bwMode="auto">
                          <a:xfrm flipH="1" flipV="1">
                            <a:off x="3616325" y="514985"/>
                            <a:ext cx="4508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48"/>
                        <wps:cNvCnPr/>
                        <wps:spPr bwMode="auto">
                          <a:xfrm flipH="1" flipV="1">
                            <a:off x="3616325" y="523240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149"/>
                        <wps:cNvCnPr/>
                        <wps:spPr bwMode="auto">
                          <a:xfrm flipH="1" flipV="1">
                            <a:off x="3616325" y="523240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150"/>
                        <wps:cNvCnPr/>
                        <wps:spPr bwMode="auto">
                          <a:xfrm flipH="1" flipV="1">
                            <a:off x="3607435" y="523240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51"/>
                        <wps:cNvCnPr/>
                        <wps:spPr bwMode="auto">
                          <a:xfrm flipH="1" flipV="1">
                            <a:off x="3625215" y="523240"/>
                            <a:ext cx="4508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Line 152"/>
                        <wps:cNvCnPr/>
                        <wps:spPr bwMode="auto">
                          <a:xfrm>
                            <a:off x="3607435" y="514985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Line 153"/>
                        <wps:cNvCnPr/>
                        <wps:spPr bwMode="auto">
                          <a:xfrm>
                            <a:off x="3607435" y="51498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56" o:spid="_x0000_s1026" editas="canvas" style="width:408pt;height:218.35pt;mso-position-horizontal-relative:char;mso-position-vertical-relative:line" coordsize="51816,2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1816;height:27730;visibility:visible;mso-wrap-style:square">
                  <v:fill o:detectmouseclick="t"/>
                  <v:path o:connecttype="none"/>
                </v:shape>
                <v:rect id="Rectangle 5" o:spid="_x0000_s1028" style="position:absolute;left:15474;top:12915;width:10256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5474;top:13843;width:25724;height:122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7545;top:14941;width:2082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2876BE" w:rsidRDefault="002876B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194 -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Ocupantes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Cargo </w:t>
                        </w:r>
                      </w:p>
                    </w:txbxContent>
                  </v:textbox>
                </v:rect>
                <v:rect id="Rectangle 8" o:spid="_x0000_s1031" style="position:absolute;left:24828;top:16287;width:669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2876BE" w:rsidRDefault="002876BE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em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Comiss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ão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5575;top:21101;width:1619;height:15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10" o:spid="_x0000_s1033" style="position:absolute;visibility:visible;mso-wrap-style:square" from="6388,22618" to="6388,24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visibility:visible;mso-wrap-style:square" from="5486,23209" to="7378,23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5" style="position:absolute;flip:x;visibility:visible;mso-wrap-style:square" from="5308,24142" to="6388,25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3" o:spid="_x0000_s1036" style="position:absolute;visibility:visible;mso-wrap-style:square" from="6388,24142" to="7467,25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4" o:spid="_x0000_s1037" style="position:absolute;left:4146;top:25647;width:440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2876BE" w:rsidRDefault="002876B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5" o:spid="_x0000_s1038" style="position:absolute;visibility:visible;mso-wrap-style:square" from="7829,24053" to="15563,24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LBPsEAAADbAAAADwAAAGRycy9kb3ducmV2LnhtbERPS4vCMBC+C/sfwgjeNNVDV6pRdhdd&#10;xIv4OHgcmrEpNpPSZNv67zeC4G0+vucs172tREuNLx0rmE4SEMS50yUXCi7n7XgOwgdkjZVjUvAg&#10;D+vVx2CJmXYdH6k9hULEEPYZKjAh1JmUPjdk0U9cTRy5m2sshgibQuoGuxhuKzlLklRaLDk2GKzp&#10;x1B+P/1ZBbvbfnO95Ob3nnb78/aQmtYW30qNhv3XAkSgPrzFL/dOx/mf8PwlHiB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lEsE+wQAAANsAAAAPAAAAAAAAAAAAAAAA&#10;AKECAABkcnMvZG93bnJldi54bWxQSwUGAAAAAAQABAD5AAAAjwMAAAAA&#10;" strokecolor="#903" strokeweight="39e-5mm"/>
                <v:oval id="Oval 16" o:spid="_x0000_s1039" style="position:absolute;left:17989;top:18484;width:21412;height:49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21501;top:19246;width:1377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2876BE" w:rsidRDefault="002876B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Ocupantes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18" o:spid="_x0000_s1041" style="position:absolute;left:22847;top:20593;width:1167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2876BE" w:rsidRDefault="002876B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Comissionado</w:t>
                        </w:r>
                        <w:proofErr w:type="spellEnd"/>
                      </w:p>
                    </w:txbxContent>
                  </v:textbox>
                </v:rect>
                <v:rect id="Rectangle 19" o:spid="_x0000_s1042" style="position:absolute;left:177;top:171;width:20511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QfSMMA&#10;AADbAAAADwAAAGRycy9kb3ducmV2LnhtbESPzWrDMBCE74W+g9hCLyWR44MbnCghCQRyKaVJHmBj&#10;bfyrlZEU2337qlDocZiZb5j1djKdGMj52rKCxTwBQVxYXXOp4Ho5zpYgfEDW2FkmBd/kYbt5flpj&#10;ru3IXzScQykihH2OCqoQ+lxKX1Rk0M9tTxy9u3UGQ5SulNrhGOGmk2mSZNJgzXGhwp4OFRXt+WEU&#10;7Frp39qCfPPxeP9sMusa3N+Uen2ZdisQgabwH/5rn7SCdAG/X+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QfSMMAAADbAAAADwAAAAAAAAAAAAAAAACYAgAAZHJzL2Rv&#10;d25yZXYueG1sUEsFBgAAAAAEAAQA9QAAAIgDAAAAAA==&#10;" fillcolor="#ffc" strokecolor="#903" strokeweight="0"/>
                <v:rect id="Rectangle 20" o:spid="_x0000_s1043" style="position:absolute;left:177;top:1098;width:51461;height: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aBP8IA&#10;AADbAAAADwAAAGRycy9kb3ducmV2LnhtbESP3WoCMRSE7wt9h3CE3hQ3272wZd0otlDojYi2D3Ca&#10;HPc3J0sSdfv2RhB6OczMN0y1nuwgzuRD61jBS5aDINbOtFwr+Pn+nL+BCBHZ4OCYFPxRgPXq8aHC&#10;0rgL7+l8iLVIEA4lKmhiHEspg27IYsjcSJy8o/MWY5K+lsbjJcHtIIs8X0iLLaeFBkf6aEj3h5NV&#10;sOlleO41hW57et11C+c7fP9V6mk2bZYgIk3xP3xvfxkFRQG3L+kHyN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9oE/wgAAANsAAAAPAAAAAAAAAAAAAAAAAJgCAABkcnMvZG93&#10;bnJldi54bWxQSwUGAAAAAAQABAD1AAAAhwMAAAAA&#10;" fillcolor="#ffc" strokecolor="#903" strokeweight="0"/>
                <v:rect id="Rectangle 21" o:spid="_x0000_s1044" style="position:absolute;left:18529;top:2197;width:1450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2876BE" w:rsidRDefault="002876B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048 -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22" o:spid="_x0000_s1045" style="position:absolute;visibility:visible;mso-wrap-style:square" from="361,336" to="361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BBls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i+wO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0EGWxAAAANsAAAAPAAAAAAAAAAAA&#10;AAAAAKECAABkcnMvZG93bnJldi54bWxQSwUGAAAAAAQABAD5AAAAkgMAAAAA&#10;" strokeweight="0"/>
                <v:line id="Line 23" o:spid="_x0000_s1046" style="position:absolute;visibility:visible;mso-wrap-style:square" from="361,336" to="717,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zkDc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y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nOQNxAAAANsAAAAPAAAAAAAAAAAA&#10;AAAAAKECAABkcnMvZG93bnJldi54bWxQSwUGAAAAAAQABAD5AAAAkgMAAAAA&#10;" strokeweight="0"/>
                <v:line id="Line 24" o:spid="_x0000_s1047" style="position:absolute;flip:x;visibility:visible;mso-wrap-style:square" from="450,419" to="717,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6l88UAAADbAAAADwAAAGRycy9kb3ducmV2LnhtbESPQWsCMRSE74X+h/AKvdWsHmzZGkUU&#10;RQptUevB23Pz3F3cvCxJdOO/NwXB4zAz3zCjSTSNuJDztWUF/V4GgriwuuZSwd928fYBwgdkjY1l&#10;UnAlD5Px89MIc207XtNlE0qRIOxzVFCF0OZS+qIig75nW+LkHa0zGJJ0pdQOuwQ3jRxk2VAarDkt&#10;VNjSrKLitDkbBeufdz645Tme4qH7/t3vyq/dfKrU60ucfoIIFMMjfG+vtILBEP6/pB8gx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R6l88UAAADbAAAADwAAAAAAAAAA&#10;AAAAAAChAgAAZHJzL2Rvd25yZXYueG1sUEsFBgAAAAAEAAQA+QAAAJMDAAAAAA==&#10;" strokeweight="0"/>
                <v:line id="Line 25" o:spid="_x0000_s1048" style="position:absolute;flip:y;visibility:visible;mso-wrap-style:square" from="450,419" to="450,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IAaMUAAADbAAAADwAAAGRycy9kb3ducmV2LnhtbESPT2sCMRTE7wW/Q3iCt5qtBy2rUaRi&#10;KYVa/Hfo7bl53V3cvCxJdNNv3wiCx2FmfsPMFtE04krO15YVvAwzEMSF1TWXCg779fMrCB+QNTaW&#10;ScEfeVjMe08zzLXteEvXXShFgrDPUUEVQptL6YuKDPqhbYmT92udwZCkK6V22CW4aeQoy8bSYM1p&#10;ocKW3ioqzruLUbDdTPjk3i/xHE/d1/fPsfw8rpZKDfpxOQURKIZH+N7+0ApGE7h9ST9Az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lIAaMUAAADbAAAADwAAAAAAAAAA&#10;AAAAAAChAgAAZHJzL2Rvd25yZXYueG1sUEsFBgAAAAAEAAQA+QAAAJMDAAAAAA==&#10;" strokeweight="0"/>
                <v:line id="Line 26" o:spid="_x0000_s1049" style="position:absolute;visibility:visible;mso-wrap-style:square" from="361,336" to="812,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51Lk78AAADbAAAADwAAAGRycy9kb3ducmV2LnhtbERPy4rCMBTdD/gP4QruxlRBrdUoIg6O&#10;O5/g8tJc22BzU5qMdv7eLASXh/OeL1tbiQc13jhWMOgnIIhzpw0XCs6nn+8UhA/IGivHpOCfPCwX&#10;na85Zto9+UCPYyhEDGGfoYIyhDqT0uclWfR9VxNH7uYaiyHCppC6wWcMt5UcJslYWjQcG0qsaV1S&#10;fj/+WQVmP96OdpPL9CI32zC4pvfU2LNSvW67moEI1IaP+O3+1QqGcWz8En+AXL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51Lk78AAADbAAAADwAAAAAAAAAAAAAAAACh&#10;AgAAZHJzL2Rvd25yZXYueG1sUEsFBgAAAAAEAAQA+QAAAI0DAAAAAA==&#10;" strokeweight="0"/>
                <v:line id="Line 27" o:spid="_x0000_s1050" style="position:absolute;visibility:visible;mso-wrap-style:square" from="361,590" to="361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HuCM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hn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0e4IxAAAANsAAAAPAAAAAAAAAAAA&#10;AAAAAKECAABkcnMvZG93bnJldi54bWxQSwUGAAAAAAQABAD5AAAAkgMAAAAA&#10;" strokeweight="0"/>
                <v:line id="Line 28" o:spid="_x0000_s1051" style="position:absolute;visibility:visible;mso-wrap-style:square" from="450,336" to="450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LRSM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K6P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y0UjAAAAA2wAAAA8AAAAAAAAAAAAAAAAA&#10;oQIAAGRycy9kb3ducmV2LnhtbFBLBQYAAAAABAAEAPkAAACOAwAAAAA=&#10;" strokeweight="0"/>
                <v:line id="Line 29" o:spid="_x0000_s1052" style="position:absolute;visibility:visible;mso-wrap-style:square" from="361,419" to="812,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5008MAAADbAAAADwAAAGRycy9kb3ducmV2LnhtbESPT2vCQBTE7wW/w/IEb7qJUk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+dNPDAAAA2wAAAA8AAAAAAAAAAAAA&#10;AAAAoQIAAGRycy9kb3ducmV2LnhtbFBLBQYAAAAABAAEAPkAAACRAwAAAAA=&#10;" strokeweight="0"/>
                <v:line id="Line 30" o:spid="_x0000_s1053" style="position:absolute;visibility:visible;mso-wrap-style:square" from="361,419" to="812,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<v:line id="Line 31" o:spid="_x0000_s1054" style="position:absolute;visibility:visible;mso-wrap-style:square" from="450,336" to="450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<v:line id="Line 32" o:spid="_x0000_s1055" style="position:absolute;visibility:visible;mso-wrap-style:square" from="450,336" to="450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<v:line id="Line 33" o:spid="_x0000_s1056" style="position:absolute;visibility:visible;mso-wrap-style:square" from="361,336" to="812,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<v:line id="Line 34" o:spid="_x0000_s1057" style="position:absolute;visibility:visible;mso-wrap-style:square" from="361,419" to="812,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visibility:visible;mso-wrap-style:square" from="361,336" to="361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flip:x;visibility:visible;mso-wrap-style:square" from="361,336" to="812,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QCx8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hQCx8IAAADbAAAADwAAAAAAAAAAAAAA&#10;AAChAgAAZHJzL2Rvd25yZXYueG1sUEsFBgAAAAAEAAQA+QAAAJADAAAAAA==&#10;" strokeweight="0"/>
                <v:line id="Line 37" o:spid="_x0000_s1060" style="position:absolute;visibility:visible;mso-wrap-style:square" from="450,419" to="901,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+xHMQAAADbAAAADwAAAGRycy9kb3ducmV2LnhtbESP0WrCQBRE3wv+w3KFvtWNFbSmrsEo&#10;hfgkVT/gNnubDc3eTbOrif36rlDo4zAzZ5hVNthGXKnztWMF00kCgrh0uuZKwfn09vQCwgdkjY1j&#10;UnAjD9l69LDCVLue3+l6DJWIEPYpKjAhtKmUvjRk0U9cSxy9T9dZDFF2ldQd9hFuG/mcJHNpsea4&#10;YLClraHy63ixCuiHa/lxKL4v+WK33R9OhvchV+pxPGxeQQQawn/4r11oBbMl3L/EH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P7EcxAAAANsAAAAPAAAAAAAAAAAA&#10;AAAAAKECAABkcnMvZG93bnJldi54bWxQSwUGAAAAAAQABAD5AAAAkgMAAAAA&#10;" strokeweight="78e-5mm"/>
                <v:line id="Line 38" o:spid="_x0000_s1061" style="position:absolute;flip:x y;visibility:visible;mso-wrap-style:square" from="450,419" to="901,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uKML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5muKML8AAADbAAAADwAAAAAAAAAAAAAAAACh&#10;AgAAZHJzL2Rvd25yZXYueG1sUEsFBgAAAAAEAAQA+QAAAI0DAAAAAA==&#10;" strokeweight="0"/>
                <v:line id="Line 39" o:spid="_x0000_s1062" style="position:absolute;flip:x y;visibility:visible;mso-wrap-style:square" from="450,336" to="901,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cvq8IAAADbAAAADwAAAGRycy9kb3ducmV2LnhtbESPQWsCMRSE7wX/Q3hCL6VmbYu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Scvq8IAAADbAAAADwAAAAAAAAAAAAAA&#10;AAChAgAAZHJzL2Rvd25yZXYueG1sUEsFBgAAAAAEAAQA+QAAAJADAAAAAA==&#10;" strokeweight="0"/>
                <v:line id="Line 40" o:spid="_x0000_s1063" style="position:absolute;flip:x y;visibility:visible;mso-wrap-style:square" from="450,419" to="901,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Wx3MMAAADbAAAADwAAAGRycy9kb3ducmV2LnhtbESPQWsCMRSE7wX/Q3iCl1Kz1bK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1sdzDAAAA2wAAAA8AAAAAAAAAAAAA&#10;AAAAoQIAAGRycy9kb3ducmV2LnhtbFBLBQYAAAAABAAEAPkAAACRAwAAAAA=&#10;" strokeweight="0"/>
                <v:line id="Line 41" o:spid="_x0000_s1064" style="position:absolute;flip:x y;visibility:visible;mso-wrap-style:square" from="450,419" to="901,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kUR8IAAADbAAAADwAAAGRycy9kb3ducmV2LnhtbESPQWsCMRSE7wX/Q3hCL6VmrcX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rkUR8IAAADbAAAADwAAAAAAAAAAAAAA&#10;AAChAgAAZHJzL2Rvd25yZXYueG1sUEsFBgAAAAAEAAQA+QAAAJADAAAAAA==&#10;" strokeweight="0"/>
                <v:line id="Line 42" o:spid="_x0000_s1065" style="position:absolute;flip:x y;visibility:visible;mso-wrap-style:square" from="361,419" to="901,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CMM8IAAADbAAAADwAAAGRycy9kb3ducmV2LnhtbESPQWsCMRSE74X+h/AKvZSatR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VCMM8IAAADbAAAADwAAAAAAAAAAAAAA&#10;AAChAgAAZHJzL2Rvd25yZXYueG1sUEsFBgAAAAAEAAQA+QAAAJADAAAAAA==&#10;" strokeweight="0"/>
                <v:line id="Line 43" o:spid="_x0000_s1066" style="position:absolute;flip:x y;visibility:visible;mso-wrap-style:square" from="539,419" to="990,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wpqM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3gZQ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YcKajDAAAA2wAAAA8AAAAAAAAAAAAA&#10;AAAAoQIAAGRycy9kb3ducmV2LnhtbFBLBQYAAAAABAAEAPkAAACRAwAAAAA=&#10;" strokeweight="0"/>
                <v:line id="Line 44" o:spid="_x0000_s1067" style="position:absolute;visibility:visible;mso-wrap-style:square" from="361,336" to="361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<v:line id="Line 45" o:spid="_x0000_s1068" style="position:absolute;visibility:visible;mso-wrap-style:square" from="361,336" to="812,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<v:oval id="Oval 46" o:spid="_x0000_s1069" style="position:absolute;left:990;top:4133;width:16193;height:3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7mNcAA&#10;AADbAAAADwAAAGRycy9kb3ducmV2LnhtbERPy2oCMRTdC/2HcAvuNFMZpEyNIoWC4MJHXXR5nVxn&#10;gpObdBI1/r1ZCC4P5z1bJNuJK/XBOFbwMS5AENdOG24UHH5/Rp8gQkTW2DkmBXcKsJi/DWZYaXfj&#10;HV33sRE5hEOFCtoYfSVlqFuyGMbOE2fu5HqLMcO+kbrHWw63nZwUxVRaNJwbWvT03VJ93l+sAu+3&#10;ZZnSxoRJ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W7mNcAAAADbAAAADwAAAAAAAAAAAAAAAACYAgAAZHJzL2Rvd25y&#10;ZXYueG1sUEsFBgAAAAAEAAQA9QAAAIUDAAAAAA==&#10;" fillcolor="#ffc" strokecolor="#903" strokeweight="0"/>
                <v:rect id="Rectangle 47" o:spid="_x0000_s1070" style="position:absolute;left:3956;top:4724;width:1002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+QAsEA&#10;AADbAAAADwAAAGRycy9kb3ducmV2LnhtbESPzYoCMRCE7wu+Q2jB25pRZ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/kALBAAAA2wAAAA8AAAAAAAAAAAAAAAAAmAIAAGRycy9kb3du&#10;cmV2LnhtbFBLBQYAAAAABAAEAPUAAACGAwAAAAA=&#10;" filled="f" stroked="f">
                  <v:textbox style="mso-fit-shape-to-text:t" inset="0,0,0,0">
                    <w:txbxContent>
                      <w:p w:rsidR="002876BE" w:rsidRDefault="002876B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Unidade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71" style="position:absolute;left:4946;top:6076;width:8560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yvQr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XK9CvwAAANsAAAAPAAAAAAAAAAAAAAAAAJgCAABkcnMvZG93bnJl&#10;di54bWxQSwUGAAAAAAQABAD1AAAAhAMAAAAA&#10;" filled="f" stroked="f">
                  <v:textbox style="mso-fit-shape-to-text:t" inset="0,0,0,0">
                    <w:txbxContent>
                      <w:p w:rsidR="002876BE" w:rsidRDefault="002876B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Organizacional</w:t>
                        </w:r>
                        <w:proofErr w:type="spellEnd"/>
                      </w:p>
                    </w:txbxContent>
                  </v:textbox>
                </v:rect>
                <v:line id="Line 49" o:spid="_x0000_s1072" style="position:absolute;visibility:visible;mso-wrap-style:square" from="1168,4305" to="1168,4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Rc8QAAADbAAAADwAAAGRycy9kb3ducmV2LnhtbESPQWvCQBSE70L/w/KE3nSTgjaNbqQU&#10;i/bWpgoeH9lnsiT7NmRXjf++Wyj0OMzMN8x6M9pOXGnwxrGCdJ6AIK6cNlwrOHy/zzIQPiBr7ByT&#10;gjt52BQPkzXm2t34i65lqEWEsM9RQRNCn0vpq4Ys+rnriaN3doPFEOVQSz3gLcJtJ5+SZCktGo4L&#10;Dfb01lDVlherwHwud4uP5+PLUW53IT1lbWbsQanH6fi6AhFoDP/hv/ZeK1ik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oZFzxAAAANsAAAAPAAAAAAAAAAAA&#10;AAAAAKECAABkcnMvZG93bnJldi54bWxQSwUGAAAAAAQABAD5AAAAkgMAAAAA&#10;" strokeweight="0"/>
                <v:line id="Line 50" o:spid="_x0000_s1073" style="position:absolute;visibility:visible;mso-wrap-style:square" from="1168,4305" to="1530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<v:line id="Line 51" o:spid="_x0000_s1074" style="position:absolute;flip:x;visibility:visible;mso-wrap-style:square" from="1257,4387" to="1530,4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91FsYAAADbAAAADwAAAGRycy9kb3ducmV2LnhtbESPQWsCMRSE7wX/Q3gFbzVbi23ZGkWU&#10;ighatPXQ23Pzuru4eVmS6MZ/bwqFHoeZ+YYZT6NpxIWcry0reBxkIIgLq2suFXx9vj+8gvABWWNj&#10;mRRcycN00rsbY65txzu67EMpEoR9jgqqENpcSl9UZNAPbEucvB/rDIYkXSm1wy7BTSOHWfYsDdac&#10;FipsaV5RcdqfjYLd9oWPbnmOp3jsNh/fh3J9WMyU6t/H2RuIQDH8h//aK61g9A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1vdRbGAAAA2wAAAA8AAAAAAAAA&#10;AAAAAAAAoQIAAGRycy9kb3ducmV2LnhtbFBLBQYAAAAABAAEAPkAAACUAwAAAAA=&#10;" strokeweight="0"/>
                <v:line id="Line 52" o:spid="_x0000_s1075" style="position:absolute;flip:y;visibility:visible;mso-wrap-style:square" from="1257,4387" to="1257,4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btYsYAAADbAAAADwAAAGRycy9kb3ducmV2LnhtbESPQWsCMRSE7wX/Q3gFbzVbqW3ZGkWU&#10;ighatPXQ23Pzuru4eVmS6MZ/bwqFHoeZ+YYZT6NpxIWcry0reBxkIIgLq2suFXx9vj+8gvABWWNj&#10;mRRcycN00rsbY65txzu67EMpEoR9jgqqENpcSl9UZNAPbEucvB/rDIYkXSm1wy7BTSOHWfYsDdac&#10;FipsaV5RcdqfjYLd9oWPbnmOp3jsNh/fh3J9WMyU6t/H2RuIQDH8h//aK61g9A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KG7WLGAAAA2wAAAA8AAAAAAAAA&#10;AAAAAAAAoQIAAGRycy9kb3ducmV2LnhtbFBLBQYAAAAABAAEAPkAAACUAwAAAAA=&#10;" strokeweight="0"/>
                <v:line id="Line 53" o:spid="_x0000_s1076" style="position:absolute;visibility:visible;mso-wrap-style:square" from="1168,4305" to="1619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<v:line id="Line 54" o:spid="_x0000_s1077" style="position:absolute;visibility:visible;mso-wrap-style:square" from="1168,4559" to="1168,4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<v:line id="Line 55" o:spid="_x0000_s1078" style="position:absolute;visibility:visible;mso-wrap-style:square" from="1257,4305" to="1257,4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<v:line id="Line 56" o:spid="_x0000_s1079" style="position:absolute;visibility:visible;mso-wrap-style:square" from="1168,4387" to="1619,4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<v:line id="Line 57" o:spid="_x0000_s1080" style="position:absolute;visibility:visible;mso-wrap-style:square" from="1168,4387" to="1619,4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line id="Line 58" o:spid="_x0000_s1081" style="position:absolute;visibility:visible;mso-wrap-style:square" from="1257,4305" to="1257,4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<v:line id="Line 59" o:spid="_x0000_s1082" style="position:absolute;visibility:visible;mso-wrap-style:square" from="1257,4305" to="1257,4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<v:line id="Line 60" o:spid="_x0000_s1083" style="position:absolute;visibility:visible;mso-wrap-style:square" from="1168,4305" to="1619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<v:line id="Line 61" o:spid="_x0000_s1084" style="position:absolute;visibility:visible;mso-wrap-style:square" from="1168,4387" to="1619,4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5" style="position:absolute;visibility:visible;mso-wrap-style:square" from="1168,4305" to="1168,4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3" o:spid="_x0000_s1086" style="position:absolute;flip:x;visibility:visible;mso-wrap-style:square" from="1168,4305" to="1619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aCRMUAAADbAAAADwAAAGRycy9kb3ducmV2LnhtbESPQWsCMRSE7wX/Q3iCt5qto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6aCRMUAAADbAAAADwAAAAAAAAAA&#10;AAAAAAChAgAAZHJzL2Rvd25yZXYueG1sUEsFBgAAAAAEAAQA+QAAAJMDAAAAAA==&#10;" strokeweight="0"/>
                <v:line id="Line 64" o:spid="_x0000_s1087" style="position:absolute;visibility:visible;mso-wrap-style:square" from="1257,4387" to="1708,48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MKc8MAAADbAAAADwAAAGRycy9kb3ducmV2LnhtbESPwW7CMBBE75X4B2uReisOPaRVwIlI&#10;UCU4oQIfsMRLHBGvQ2wg7dfXlSr1OJqZN5plMdpO3GnwrWMF81kCgrh2uuVGwfHw8fIOwgdkjZ1j&#10;UvBFHop88rTETLsHf9J9HxoRIewzVGBC6DMpfW3Iop+5njh6ZzdYDFEOjdQDPiLcdvI1SVJpseW4&#10;YLCnylB92d+sAvrmVp52m+utfFtX293B8DaUSj1Px9UCRKAx/If/2hutIE3h90v8ATL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TCnPDAAAA2wAAAA8AAAAAAAAAAAAA&#10;AAAAoQIAAGRycy9kb3ducmV2LnhtbFBLBQYAAAAABAAEAPkAAACRAwAAAAA=&#10;" strokeweight="78e-5mm"/>
                <v:line id="Line 65" o:spid="_x0000_s1088" style="position:absolute;flip:x y;visibility:visible;mso-wrap-style:square" from="1257,4387" to="1708,48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dOJM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rK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jdOJMIAAADbAAAADwAAAAAAAAAAAAAA&#10;AAChAgAAZHJzL2Rvd25yZXYueG1sUEsFBgAAAAAEAAQA+QAAAJADAAAAAA==&#10;" strokeweight="0"/>
                <v:line id="Line 66" o:spid="_x0000_s1089" style="position:absolute;flip:x y;visibility:visible;mso-wrap-style:square" from="1257,4305" to="1708,48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jaVr8AAADbAAAADwAAAGRycy9kb3ducmV2LnhtbERPTWsCMRC9F/ofwhR6KTVbC2tZjSKi&#10;Rby56n3YjJvFZLIkqa7/vjkIHh/ve7YYnBVXCrHzrOBrVIAgbrzuuFVwPGw+f0DEhKzReiYFd4qw&#10;mL++zLDS/sZ7utapFTmEY4UKTEp9JWVsDDmMI98TZ+7sg8OUYWilDnjL4c7KcVGU0mHHucFgTytD&#10;zaX+cwq+J6fD9mI/zG4TnVn/2ropw12p97dhOQWRaEhP8cO91QrKPDZ/yT9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6jaVr8AAADbAAAADwAAAAAAAAAAAAAAAACh&#10;AgAAZHJzL2Rvd25yZXYueG1sUEsFBgAAAAAEAAQA+QAAAI0DAAAAAA==&#10;" strokeweight="0"/>
                <v:line id="Line 67" o:spid="_x0000_s1090" style="position:absolute;flip:x y;visibility:visible;mso-wrap-style:square" from="1257,4387" to="1708,48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R/zc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pBOYf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OR/zcIAAADbAAAADwAAAAAAAAAAAAAA&#10;AAChAgAAZHJzL2Rvd25yZXYueG1sUEsFBgAAAAAEAAQA+QAAAJADAAAAAA==&#10;" strokeweight="0"/>
                <v:line id="Line 68" o:spid="_x0000_s1091" style="position:absolute;flip:x y;visibility:visible;mso-wrap-style:square" from="1257,4387" to="1708,48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dAjb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1+c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AdAjb8AAADbAAAADwAAAAAAAAAAAAAAAACh&#10;AgAAZHJzL2Rvd25yZXYueG1sUEsFBgAAAAAEAAQA+QAAAI0DAAAAAA==&#10;" strokeweight="0"/>
                <v:line id="Line 69" o:spid="_x0000_s1092" style="position:absolute;flip:x y;visibility:visible;mso-wrap-style:square" from="1168,4387" to="1708,4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vlFsMAAADbAAAADwAAAGRycy9kb3ducmV2LnhtbESPQWsCMRSE74X+h/AKXopmtaCyNSsi&#10;WqS3ru39sXndLJu8LEnU9d83hUKPw8x8w2y2o7PiSiF2nhXMZwUI4sbrjlsFn+fjdA0iJmSN1jMp&#10;uFOEbfX4sMFS+xt/0LVOrcgQjiUqMCkNpZSxMeQwzvxAnL1vHxymLEMrdcBbhjsrF0WxlA47zgsG&#10;B9obavr64hS8rL7Op94+m/djdObwZutmGe5KTZ7G3SuIRGP6D/+1T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L5RbDAAAA2wAAAA8AAAAAAAAAAAAA&#10;AAAAoQIAAGRycy9kb3ducmV2LnhtbFBLBQYAAAAABAAEAPkAAACRAwAAAAA=&#10;" strokeweight="0"/>
                <v:line id="Line 70" o:spid="_x0000_s1093" style="position:absolute;flip:x y;visibility:visible;mso-wrap-style:square" from="1352,4387" to="1797,48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l7YcIAAADb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5l7YcIAAADbAAAADwAAAAAAAAAAAAAA&#10;AAChAgAAZHJzL2Rvd25yZXYueG1sUEsFBgAAAAAEAAQA+QAAAJADAAAAAA==&#10;" strokeweight="0"/>
                <v:line id="Line 71" o:spid="_x0000_s1094" style="position:absolute;visibility:visible;mso-wrap-style:square" from="1168,4305" to="1168,4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<v:line id="Line 72" o:spid="_x0000_s1095" style="position:absolute;visibility:visible;mso-wrap-style:square" from="1168,4305" to="1619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<v:oval id="Oval 73" o:spid="_x0000_s1096" style="position:absolute;left:17989;top:4133;width:14573;height:3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ODFsQA&#10;AADbAAAADwAAAGRycy9kb3ducmV2LnhtbESPT2sCMRTE7wW/Q3iF3mq2orasRpGCUOih/umhx+fm&#10;uRvcvKSbqPHbG0HwOMzMb5jpPNlWnKgLxrGCt34Bgrhy2nCt4He7fP0AESKyxtYxKbhQgPms9zTF&#10;Urszr+m0ibXIEA4lKmhi9KWUoWrIYug7T5y9vessxiy7WuoOzxluWzkoirG0aDgvNOjps6HqsDla&#10;Bd6vhsOUfkwYpP2/+ebd+vK3U+rlOS0mICKl+Ajf219awfsIbl/yD5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DgxbEAAAA2wAAAA8AAAAAAAAAAAAAAAAAmAIAAGRycy9k&#10;b3ducmV2LnhtbFBLBQYAAAAABAAEAPUAAACJAwAAAAA=&#10;" fillcolor="#ffc" strokecolor="#903" strokeweight="0"/>
                <v:rect id="Rectangle 74" o:spid="_x0000_s1097" style="position:absolute;left:20688;top:4724;width:866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zOzcAA&#10;AADbAAAADwAAAGRycy9kb3ducmV2LnhtbESPzYoCMRCE7wu+Q2jB25rRgyujUUQQXPHi6AM0k54f&#10;TDpDEp3ZtzeCsMeiqr6i1tvBGvEkH1rHCmbTDARx6XTLtYLb9fC9BBEiskbjmBT8UYDtZvS1xly7&#10;ni/0LGItEoRDjgqaGLtcylA2ZDFMXUecvMp5izFJX0vtsU9wa+Q8yxbSYstpocGO9g2V9+JhFchr&#10;ceiXhfGZO82rs/k9XipySk3Gw24FItIQ/8Of9lEr+Fn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zOzcAAAADbAAAADwAAAAAAAAAAAAAAAACYAgAAZHJzL2Rvd25y&#10;ZXYueG1sUEsFBgAAAAAEAAQA9QAAAIUDAAAAAA==&#10;" filled="f" stroked="f">
                  <v:textbox style="mso-fit-shape-to-text:t" inset="0,0,0,0">
                    <w:txbxContent>
                      <w:p w:rsidR="002876BE" w:rsidRDefault="002876B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Cargo </w:t>
                        </w:r>
                      </w:p>
                    </w:txbxContent>
                  </v:textbox>
                </v:rect>
                <v:rect id="Rectangle 75" o:spid="_x0000_s1098" style="position:absolute;left:21323;top:6076;width:7975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BrVsAA&#10;AADbAAAADwAAAGRycy9kb3ducmV2LnhtbESPzYoCMRCE7wu+Q2jB25rRg8poFBEEV7w4+gDNpOcH&#10;k86QRGf27Y2wsMeiqr6iNrvBGvEiH1rHCmbTDARx6XTLtYL77fi9AhEiskbjmBT8UoDddvS1wVy7&#10;nq/0KmItEoRDjgqaGLtcylA2ZDFMXUecvMp5izFJX0vtsU9wa+Q8yxbSYstpocGODg2Vj+JpFchb&#10;cexXhfGZO8+ri/k5XStySk3Gw34NItIQ/8N/7ZNWsFzC50v6AXL7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gBrVsAAAADbAAAADwAAAAAAAAAAAAAAAACYAgAAZHJzL2Rvd25y&#10;ZXYueG1sUEsFBgAAAAAEAAQA9QAAAIUDAAAAAA==&#10;" filled="f" stroked="f">
                  <v:textbox style="mso-fit-shape-to-text:t" inset="0,0,0,0">
                    <w:txbxContent>
                      <w:p w:rsidR="002876BE" w:rsidRDefault="002876B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Comissionado</w:t>
                        </w:r>
                        <w:proofErr w:type="spellEnd"/>
                      </w:p>
                    </w:txbxContent>
                  </v:textbox>
                </v:rect>
                <v:line id="Line 76" o:spid="_x0000_s1099" style="position:absolute;visibility:visible;mso-wrap-style:square" from="18173,4305" to="18173,4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<v:line id="Line 77" o:spid="_x0000_s1100" style="position:absolute;visibility:visible;mso-wrap-style:square" from="18173,4305" to="18529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<v:line id="Line 78" o:spid="_x0000_s1101" style="position:absolute;flip:x;visibility:visible;mso-wrap-style:square" from="18262,4387" to="18529,4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3HJsIAAADbAAAADwAAAGRycy9kb3ducmV2LnhtbERPy2oCMRTdF/yHcAV3NWMXVkajiFKR&#10;Qlt8LdxdJ9eZwcnNkEQn/ftmUXB5OO/ZIppGPMj52rKC0TADQVxYXXOp4Hj4eJ2A8AFZY2OZFPyS&#10;h8W89zLDXNuOd/TYh1KkEPY5KqhCaHMpfVGRQT+0LXHirtYZDAm6UmqHXQo3jXzLsrE0WHNqqLCl&#10;VUXFbX83Cnbf73xxm3u8xUv39XM+lZ+n9VKpQT8upyACxfAU/7u3WsEkrU9f0g+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93HJsIAAADbAAAADwAAAAAAAAAAAAAA&#10;AAChAgAAZHJzL2Rvd25yZXYueG1sUEsFBgAAAAAEAAQA+QAAAJADAAAAAA==&#10;" strokeweight="0"/>
                <v:line id="Line 79" o:spid="_x0000_s1102" style="position:absolute;flip:y;visibility:visible;mso-wrap-style:square" from="18262,4387" to="18262,46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JFivcUAAADbAAAADwAAAGRycy9kb3ducmV2LnhtbESPQWsCMRSE70L/Q3iF3jRrD1W2RpGW&#10;liKoqPXQ23Pzuru4eVmS6MZ/bwTB4zAz3zCTWTSNOJPztWUFw0EGgriwuuZSwe/uqz8G4QOyxsYy&#10;KbiQh9n0qTfBXNuON3TehlIkCPscFVQhtLmUvqjIoB/Yljh5/9YZDEm6UmqHXYKbRr5m2Zs0WHNa&#10;qLClj4qK4/ZkFGxWIz6471M8xkO3XP/ty8X+c67Uy3Ocv4MIFMMjfG//aAXjIdy+pB8gp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JFivcUAAADbAAAADwAAAAAAAAAA&#10;AAAAAAChAgAAZHJzL2Rvd25yZXYueG1sUEsFBgAAAAAEAAQA+QAAAJMDAAAAAA==&#10;" strokeweight="0"/>
                <v:line id="Line 80" o:spid="_x0000_s1103" style="position:absolute;visibility:visible;mso-wrap-style:square" from="18173,4305" to="18624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<v:line id="Line 81" o:spid="_x0000_s1104" style="position:absolute;visibility:visible;mso-wrap-style:square" from="18173,4559" to="18173,4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<v:line id="Line 82" o:spid="_x0000_s1105" style="position:absolute;visibility:visible;mso-wrap-style:square" from="18262,4305" to="18262,4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<v:line id="Line 83" o:spid="_x0000_s1106" style="position:absolute;visibility:visible;mso-wrap-style:square" from="18173,4387" to="18624,4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<v:line id="Line 84" o:spid="_x0000_s1107" style="position:absolute;visibility:visible;mso-wrap-style:square" from="18173,4387" to="18624,4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<v:line id="Line 85" o:spid="_x0000_s1108" style="position:absolute;visibility:visible;mso-wrap-style:square" from="18262,4305" to="18262,4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<v:line id="Line 86" o:spid="_x0000_s1109" style="position:absolute;visibility:visible;mso-wrap-style:square" from="18262,4305" to="18262,4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<v:line id="Line 87" o:spid="_x0000_s1110" style="position:absolute;visibility:visible;mso-wrap-style:square" from="18173,4305" to="18624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<v:line id="Line 88" o:spid="_x0000_s1111" style="position:absolute;visibility:visible;mso-wrap-style:square" from="18173,4387" to="18624,4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9" o:spid="_x0000_s1112" style="position:absolute;visibility:visible;mso-wrap-style:square" from="18173,4305" to="18173,4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90" o:spid="_x0000_s1113" style="position:absolute;flip:x;visibility:visible;mso-wrap-style:square" from="18173,4305" to="18624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pqF8UAAADbAAAADwAAAGRycy9kb3ducmV2LnhtbESPQWsCMRSE74L/ITyhN83WQ6tbo0hL&#10;iwhWtPXQ23Pzuru4eVmS6Kb/3hQEj8PMfMPMFtE04kLO15YVPI4yEMSF1TWXCr6/3ocTED4ga2ws&#10;k4I/8rCY93szzLXteEeXfShFgrDPUUEVQptL6YuKDPqRbYmT92udwZCkK6V22CW4aeQ4y56kwZrT&#10;QoUtvVZUnPZno2D3+cxH93GOp3jsNtufQ7k+vC2VehjE5QuIQDHcw7f2SiuYjuH/S/oBcn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ZpqF8UAAADbAAAADwAAAAAAAAAA&#10;AAAAAAChAgAAZHJzL2Rvd25yZXYueG1sUEsFBgAAAAAEAAQA+QAAAJMDAAAAAA==&#10;" strokeweight="0"/>
                <v:line id="Line 91" o:spid="_x0000_s1114" style="position:absolute;visibility:visible;mso-wrap-style:square" from="18262,4387" to="18713,48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HZzMQAAADbAAAADwAAAGRycy9kb3ducmV2LnhtbESP0WrCQBRE3wv+w3KFvtWNFbSmrsEo&#10;hfgkVT/gNnubDc3eTbOrif36rlDo4zAzZ5hVNthGXKnztWMF00kCgrh0uuZKwfn09vQCwgdkjY1j&#10;UnAjD9l69LDCVLue3+l6DJWIEPYpKjAhtKmUvjRk0U9cSxy9T9dZDFF2ldQd9hFuG/mcJHNpsea4&#10;YLClraHy63ixCuiHa/lxKL4v+WK33R9OhvchV+pxPGxeQQQawn/4r11oBcsZ3L/EH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sdnMxAAAANsAAAAPAAAAAAAAAAAA&#10;AAAAAKECAABkcnMvZG93bnJldi54bWxQSwUGAAAAAAQABAD5AAAAkgMAAAAA&#10;" strokeweight="78e-5mm"/>
                <v:line id="Line 92" o:spid="_x0000_s1115" style="position:absolute;flip:x y;visibility:visible;mso-wrap-style:square" from="18262,4387" to="18713,48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CgdM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cwoHTDAAAA2wAAAA8AAAAAAAAAAAAA&#10;AAAAoQIAAGRycy9kb3ducmV2LnhtbFBLBQYAAAAABAAEAPkAAACRAwAAAAA=&#10;" strokeweight="0"/>
                <v:line id="Line 93" o:spid="_x0000_s1116" style="position:absolute;flip:x y;visibility:visible;mso-wrap-style:square" from="18262,4305" to="18713,48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wF78MAAADbAAAADwAAAGRycy9kb3ducmV2LnhtbESPQWsCMRSE74X+h/AKXopmVart1ihS&#10;tIg31/b+2LxuFpOXJUl1/feNIPQ4zMw3zGLVOyvOFGLrWcF4VIAgrr1uuVHwddwOX0HEhKzReiYF&#10;V4qwWj4+LLDU/sIHOlepERnCsUQFJqWulDLWhhzGke+Is/fjg8OUZWikDnjJcGflpChm0mHLecFg&#10;Rx+G6lP16xRM59/H3ck+m/02OrP5tFU9C1elBk/9+h1Eoj79h+/tnVbw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8Be/DAAAA2wAAAA8AAAAAAAAAAAAA&#10;AAAAoQIAAGRycy9kb3ducmV2LnhtbFBLBQYAAAAABAAEAPkAAACRAwAAAAA=&#10;" strokeweight="0"/>
                <v:line id="Line 94" o:spid="_x0000_s1117" style="position:absolute;flip:x y;visibility:visible;mso-wrap-style:square" from="18262,4387" to="18713,48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6bmM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rBvIT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K6bmMIAAADbAAAADwAAAAAAAAAAAAAA&#10;AAChAgAAZHJzL2Rvd25yZXYueG1sUEsFBgAAAAAEAAQA+QAAAJADAAAAAA==&#10;" strokeweight="0"/>
                <v:line id="Line 95" o:spid="_x0000_s1118" style="position:absolute;flip:x y;visibility:visible;mso-wrap-style:square" from="18262,4387" to="18713,48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I+A8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VMx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+I+A8IAAADbAAAADwAAAAAAAAAAAAAA&#10;AAChAgAAZHJzL2Rvd25yZXYueG1sUEsFBgAAAAAEAAQA+QAAAJADAAAAAA==&#10;" strokeweight="0"/>
                <v:line id="Line 96" o:spid="_x0000_s1119" style="position:absolute;flip:x y;visibility:visible;mso-wrap-style:square" from="18173,4387" to="18713,4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2qcb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9j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2qcb8AAADbAAAADwAAAAAAAAAAAAAAAACh&#10;AgAAZHJzL2Rvd25yZXYueG1sUEsFBgAAAAAEAAQA+QAAAI0DAAAAAA==&#10;" strokeweight="0"/>
                <v:line id="Line 97" o:spid="_x0000_s1120" style="position:absolute;flip:x y;visibility:visible;mso-wrap-style:square" from="18351,4387" to="18802,48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EP6sIAAADbAAAADwAAAGRycy9kb3ducmV2LnhtbESPQWsCMRSE74X+h/AKvRTN2oKtq1FE&#10;ahFvXev9sXluFpOXJYm6/vtGEDwOM/MNM1v0zoozhdh6VjAaFiCIa69bbhT87daDLxAxIWu0nknB&#10;lSIs5s9PMyy1v/AvnavUiAzhWKICk1JXShlrQw7j0HfE2Tv44DBlGRqpA14y3Fn5XhRj6bDlvGCw&#10;o5Wh+lidnIKPz/1uc7RvZruOznz/2Koeh6tSry/9cgoiUZ8e4Xt7oxVMJ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TEP6sIAAADbAAAADwAAAAAAAAAAAAAA&#10;AAChAgAAZHJzL2Rvd25yZXYueG1sUEsFBgAAAAAEAAQA+QAAAJADAAAAAA==&#10;" strokeweight="0"/>
                <v:line id="Line 98" o:spid="_x0000_s1121" style="position:absolute;visibility:visible;mso-wrap-style:square" from="18173,4305" to="18173,4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<v:line id="Line 99" o:spid="_x0000_s1122" style="position:absolute;visibility:visible;mso-wrap-style:square" from="18173,4305" to="18624,4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<v:line id="Line 100" o:spid="_x0000_s1123" style="position:absolute;visibility:visible;mso-wrap-style:square" from="27889,10718" to="27889,13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0YYsMAAADcAAAADwAAAGRycy9kb3ducmV2LnhtbERPTWvCQBC9F/oflil4KWa3ClJTVwml&#10;RQteTMXzkJ0m0exsyG40+uu7QqG3ebzPWawG24gzdb52rOElUSCIC2dqLjXsvz/HryB8QDbYOCYN&#10;V/KwWj4+LDA17sI7OuehFDGEfYoaqhDaVEpfVGTRJ64ljtyP6yyGCLtSmg4vMdw2cqLUTFqsOTZU&#10;2NJ7RcUp760Gt33u19NhM59+HGQmw634yo9brUdPQ/YGItAQ/sV/7o2J89UE7s/EC+Ty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59GGLDAAAA3AAAAA8AAAAAAAAAAAAA&#10;AAAAoQIAAGRycy9kb3ducmV2LnhtbFBLBQYAAAAABAAEAPkAAACRAwAAAAA=&#10;" strokecolor="#903" strokeweight="39e-5mm">
                  <v:stroke dashstyle="1 1"/>
                </v:line>
                <v:line id="Line 101" o:spid="_x0000_s1124" style="position:absolute;flip:x y;visibility:visible;mso-wrap-style:square" from="27527,13252" to="27889,13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+5PcAAAADcAAAADwAAAGRycy9kb3ducmV2LnhtbERPy6rCMBDdX/AfwghuLpqqcJVqFBEU&#10;XQjXKq6HZvrAZlKaqPXvjSC4m8N5znzZmkrcqXGlZQXDQQSCOLW65FzB+bTpT0E4j6yxskwKnuRg&#10;uej8zDHW9sFHuic+FyGEXYwKCu/rWEqXFmTQDWxNHLjMNgZ9gE0udYOPEG4qOYqiP2mw5NBQYE3r&#10;gtJrcjMKbD15bvcXnf0nnI3c+fdwO5BWqtdtVzMQnlr/FX/cOx3mR2N4PxMukI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UPuT3AAAAA3AAAAA8AAAAAAAAAAAAAAAAA&#10;oQIAAGRycy9kb3ducmV2LnhtbFBLBQYAAAAABAAEAPkAAACOAwAAAAA=&#10;" strokecolor="#903" strokeweight="39e-5mm"/>
                <v:line id="Line 102" o:spid="_x0000_s1125" style="position:absolute;flip:y;visibility:visible;mso-wrap-style:square" from="27889,13252" to="28244,13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WNvy8MAAADcAAAADwAAAGRycy9kb3ducmV2LnhtbERP32vCMBB+F/wfwgm+aeoYIp2xSEU2&#10;BIW5DXw8mrMpNpeuyWz1r18GA9/u4/t5y6y3tbhS6yvHCmbTBARx4XTFpYLPj+1kAcIHZI21Y1Jw&#10;Iw/ZajhYYqpdx+90PYZSxBD2KSowITSplL4wZNFPXUMcubNrLYYI21LqFrsYbmv5lCRzabHi2GCw&#10;odxQcTn+WAWHw64x9Ve5PX3TYv/a5feKw0ap8ahfv4AI1IeH+N/9puP85Bn+nokXyN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jb8vDAAAA3AAAAA8AAAAAAAAAAAAA&#10;AAAAoQIAAGRycy9kb3ducmV2LnhtbFBLBQYAAAAABAAEAPkAAACRAwAAAAA=&#10;" strokecolor="#903" strokeweight="39e-5mm"/>
                <v:line id="Line 103" o:spid="_x0000_s1126" style="position:absolute;visibility:visible;mso-wrap-style:square" from="31483,16630" to="31483,17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HdGM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p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x3RjDAAAA3AAAAA8AAAAAAAAAAAAA&#10;AAAAoQIAAGRycy9kb3ducmV2LnhtbFBLBQYAAAAABAAEAPkAAACRAwAAAAA=&#10;" strokeweight="0"/>
                <v:line id="Line 104" o:spid="_x0000_s1127" style="position:absolute;visibility:visible;mso-wrap-style:square" from="31483,16630" to="31845,16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<v:line id="Line 105" o:spid="_x0000_s1128" style="position:absolute;flip:x;visibility:visible;mso-wrap-style:square" from="31578,16713" to="31845,167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vVMcMAAADcAAAADwAAAGRycy9kb3ducmV2LnhtbERPS2sCMRC+F/wPYYTealYPtaxGEcVS&#10;CrX4OngbN+Pu4mayJNFN/30jFHqbj+8503k0jbiT87VlBcNBBoK4sLrmUsFhv355A+EDssbGMin4&#10;IQ/zWe9pirm2HW/pvgulSCHsc1RQhdDmUvqiIoN+YFvixF2sMxgSdKXUDrsUbho5yrJXabDm1FBh&#10;S8uKiuvuZhRsN2M+u/dbvMZz9/V9Opafx9VCqed+XExABIrhX/zn/tBpfjaGxzPpAjn7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+L1THDAAAA3AAAAA8AAAAAAAAAAAAA&#10;AAAAoQIAAGRycy9kb3ducmV2LnhtbFBLBQYAAAAABAAEAPkAAACRAwAAAAA=&#10;" strokeweight="0"/>
                <v:line id="Line 106" o:spid="_x0000_s1129" style="position:absolute;flip:y;visibility:visible;mso-wrap-style:square" from="31578,16713" to="31578,169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RBQ8cAAADcAAAADwAAAGRycy9kb3ducmV2LnhtbESPQU8CMRCF7yb+h2ZMvEkXDmpWCiEY&#10;iTFRA8qB27Addjdsp5u2sOXfMwcTbzN5b977ZjrPrlNnCrH1bGA8KkARV962XBv4/Xl7eAYVE7LF&#10;zjMZuFCE+ez2Zoql9QOv6bxJtZIQjiUaaFLqS61j1ZDDOPI9sWgHHxwmWUOtbcBBwl2nJ0XxqB22&#10;LA0N9rRsqDpuTs7A+uuJ92F1yse8Hz6/d9v6Y/u6MOb+Li9eQCXK6d/8d/1uBb8QWnlGJtCz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uFEFDxwAAANwAAAAPAAAAAAAA&#10;AAAAAAAAAKECAABkcnMvZG93bnJldi54bWxQSwUGAAAAAAQABAD5AAAAlQMAAAAA&#10;" strokeweight="0"/>
                <v:line id="Line 107" o:spid="_x0000_s1130" style="position:absolute;visibility:visible;mso-wrap-style:square" from="31483,16630" to="31934,16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XHcMAAADcAAAADwAAAGRycy9kb3ducmV2LnhtbERPTWvCQBC9F/oflil4qxsFbRJdpRRL&#10;2ltNFXocsmOymJ0N2a1J/31XELzN433OejvaVlyo98axgtk0AUFcOW24VnD4fn9OQfiArLF1TAr+&#10;yMN28/iwxly7gfd0KUMtYgj7HBU0IXS5lL5qyKKfuo44cifXWwwR9rXUPQ4x3LZyniRLadFwbGiw&#10;o7eGqnP5axWYr2Wx+Hw5Zke5K8LsJz2nxh6UmjyNrysQgcZwF9/cHzrOTzK4PhMv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81x3DAAAA3AAAAA8AAAAAAAAAAAAA&#10;AAAAoQIAAGRycy9kb3ducmV2LnhtbFBLBQYAAAAABAAEAPkAAACRAwAAAAA=&#10;" strokeweight="0"/>
                <v:line id="Line 108" o:spid="_x0000_s1131" style="position:absolute;visibility:visible;mso-wrap-style:square" from="31483,16878" to="31483,17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/oXc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8GX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/oXcUAAADcAAAADwAAAAAAAAAA&#10;AAAAAAChAgAAZHJzL2Rvd25yZXYueG1sUEsFBgAAAAAEAAQA+QAAAJMDAAAAAA==&#10;" strokeweight="0"/>
                <v:line id="Line 109" o:spid="_x0000_s1132" style="position:absolute;visibility:visible;mso-wrap-style:square" from="31578,16630" to="31578,17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<v:line id="Line 110" o:spid="_x0000_s1133" style="position:absolute;visibility:visible;mso-wrap-style:square" from="31483,16713" to="31934,167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<v:line id="Line 111" o:spid="_x0000_s1134" style="position:absolute;visibility:visible;mso-wrap-style:square" from="31483,16713" to="31934,167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<v:line id="Line 112" o:spid="_x0000_s1135" style="position:absolute;visibility:visible;mso-wrap-style:square" from="31578,16630" to="31578,17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<v:line id="Line 113" o:spid="_x0000_s1136" style="position:absolute;visibility:visible;mso-wrap-style:square" from="31578,16630" to="31578,17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<v:line id="Line 114" o:spid="_x0000_s1137" style="position:absolute;visibility:visible;mso-wrap-style:square" from="31483,16630" to="31934,16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<v:line id="Line 115" o:spid="_x0000_s1138" style="position:absolute;visibility:visible;mso-wrap-style:square" from="31483,16713" to="31934,167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<v:line id="Line 116" o:spid="_x0000_s1139" style="position:absolute;visibility:visible;mso-wrap-style:square" from="31483,16630" to="31483,17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<v:line id="Line 117" o:spid="_x0000_s1140" style="position:absolute;flip:x;visibility:visible;mso-wrap-style:square" from="31483,16630" to="31934,16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FyBcQAAADcAAAADwAAAGRycy9kb3ducmV2LnhtbERPTWsCMRC9C/0PYQq9aVYPrW6NIpUW&#10;Eaxo66G3cTPdXdxMliS66b83BcHbPN7nTOfRNOJCzteWFQwHGQjiwuqaSwXfX+/9MQgfkDU2lknB&#10;H3mYzx56U8y17XhHl30oRQphn6OCKoQ2l9IXFRn0A9sSJ+7XOoMhQVdK7bBL4aaRoyx7lgZrTg0V&#10;tvRWUXHan42C3ecLH93HOZ7isdtsfw7l+rBcKPX0GBevIALFcBff3Cud5g8n8P9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XIFxAAAANwAAAAPAAAAAAAAAAAA&#10;AAAAAKECAABkcnMvZG93bnJldi54bWxQSwUGAAAAAAQABAD5AAAAkgMAAAAA&#10;" strokeweight="0"/>
                <v:line id="Line 118" o:spid="_x0000_s1141" style="position:absolute;visibility:visible;mso-wrap-style:square" from="31578,16713" to="32023,17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LpyMMAAADcAAAADwAAAGRycy9kb3ducmV2LnhtbESPQW/CMAyF75P4D5GRuI0UDmwqBARM&#10;k+CEgP0ArzFNReOUJkDh188HpN1svef3Ps8Wna/VjdpYBTYwGmagiItgKy4N/By/3z9BxYRssQ5M&#10;Bh4UYTHvvc0wt+HOe7odUqkkhGOOBlxKTa51LBx5jMPQEIt2Cq3HJGtbatviXcJ9rcdZNtEeK5YG&#10;hw2tHRXnw9UboCdX+ne3uVxXH1/r7e7oeJtWxgz63XIKKlGX/s2v640V/LHgyzMygZ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C6cjDAAAA3AAAAA8AAAAAAAAAAAAA&#10;AAAAoQIAAGRycy9kb3ducmV2LnhtbFBLBQYAAAAABAAEAPkAAACRAwAAAAA=&#10;" strokeweight="78e-5mm"/>
                <v:line id="Line 119" o:spid="_x0000_s1142" style="position:absolute;flip:x y;visibility:visible;mso-wrap-style:square" from="31578,16713" to="32023,17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I4tMAAAADcAAAADwAAAGRycy9kb3ducmV2LnhtbERPTWsCMRC9C/6HMIVepGa1oLI1ipQq&#10;4q2r3ofNdLOYTJYk1fXfm4LQ2zze5yzXvbPiSiG2nhVMxgUI4trrlhsFp+P2bQEiJmSN1jMpuFOE&#10;9Wo4WGKp/Y2/6VqlRuQQjiUqMCl1pZSxNuQwjn1HnLkfHxymDEMjdcBbDndWTotiJh22nBsMdvRp&#10;qL5Uv07B+/x83F/syBy20Zmvna3qWbgr9frSbz5AJOrTv/jp3us8fzqB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zCOLTAAAAA3AAAAA8AAAAAAAAAAAAAAAAA&#10;oQIAAGRycy9kb3ducmV2LnhtbFBLBQYAAAAABAAEAPkAAACOAwAAAAA=&#10;" strokeweight="0"/>
                <v:line id="Line 120" o:spid="_x0000_s1143" style="position:absolute;flip:x y;visibility:visible;mso-wrap-style:square" from="31578,16630" to="32023,17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Cmw8EAAADcAAAADwAAAGRycy9kb3ducmV2LnhtbERPTWsCMRC9C/0PYQpeRLPdgsrWKKVo&#10;kd5c9T5sppvFZLIkqa7/vikUvM3jfc5qMzgrrhRi51nBy6wAQdx43XGr4HTcTZcgYkLWaD2TgjtF&#10;2KyfRiustL/xga51akUO4VihApNSX0kZG0MO48z3xJn79sFhyjC0Uge85XBnZVkUc+mw49xgsKcP&#10;Q82l/nEKXhfn4/5iJ+ZrF53Zftq6mYe7UuPn4f0NRKIhPcT/7r3O88sS/p7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EKbDwQAAANwAAAAPAAAAAAAAAAAAAAAA&#10;AKECAABkcnMvZG93bnJldi54bWxQSwUGAAAAAAQABAD5AAAAjwMAAAAA&#10;" strokeweight="0"/>
                <v:line id="Line 121" o:spid="_x0000_s1144" style="position:absolute;flip:x y;visibility:visible;mso-wrap-style:square" from="31578,16713" to="32023,17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wDWM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ngC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NcA1jAAAAA3AAAAA8AAAAAAAAAAAAAAAAA&#10;oQIAAGRycy9kb3ducmV2LnhtbFBLBQYAAAAABAAEAPkAAACOAwAAAAA=&#10;" strokeweight="0"/>
                <v:line id="Line 122" o:spid="_x0000_s1145" style="position:absolute;flip:x y;visibility:visible;mso-wrap-style:square" from="31578,16713" to="32023,17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bLMEAAADcAAAADwAAAGRycy9kb3ducmV2LnhtbERPTWsCMRC9F/wPYQQvpWarZS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tZsswQAAANwAAAAPAAAAAAAAAAAAAAAA&#10;AKECAABkcnMvZG93bnJldi54bWxQSwUGAAAAAAQABAD5AAAAjwMAAAAA&#10;" strokeweight="0"/>
                <v:line id="Line 123" o:spid="_x0000_s1146" style="position:absolute;flip:x y;visibility:visible;mso-wrap-style:square" from="31483,16713" to="32023,17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k+t8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+T63wQAAANwAAAAPAAAAAAAAAAAAAAAA&#10;AKECAABkcnMvZG93bnJldi54bWxQSwUGAAAAAAQABAD5AAAAjwMAAAAA&#10;" strokeweight="0"/>
                <v:line id="Line 124" o:spid="_x0000_s1147" style="position:absolute;flip:x y;visibility:visible;mso-wrap-style:square" from="31667,16713" to="32118,17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gwM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+cl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K6DAwQAAANwAAAAPAAAAAAAAAAAAAAAA&#10;AKECAABkcnMvZG93bnJldi54bWxQSwUGAAAAAAQABAD5AAAAjwMAAAAA&#10;" strokeweight="0"/>
                <v:line id="Line 125" o:spid="_x0000_s1148" style="position:absolute;visibility:visible;mso-wrap-style:square" from="31483,16630" to="31483,17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<v:line id="Line 126" o:spid="_x0000_s1149" style="position:absolute;visibility:visible;mso-wrap-style:square" from="31483,16630" to="31934,16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<v:rect id="Rectangle 127" o:spid="_x0000_s1150" style="position:absolute;left:28244;top:10972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RKE78A&#10;AADcAAAADwAAAGRycy9kb3ducmV2LnhtbERPzYrCMBC+C/sOYRa8aWoPi1uNIoKgixerDzA00x9M&#10;JiWJtvv2G0HY23x8v7PejtaIJ/nQOVawmGcgiCunO24U3K6H2RJEiMgajWNS8EsBtpuPyRoL7Qa+&#10;0LOMjUghHApU0MbYF1KGqiWLYe564sTVzluMCfpGao9DCrdG5ln2JS12nBpa7GnfUnUvH1aBvJaH&#10;YVkan7mfvD6b0/FSk1Nq+jnuViAijfFf/HYfdZqff8PrmXSB3P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lEoTvwAAANwAAAAPAAAAAAAAAAAAAAAAAJgCAABkcnMvZG93bnJl&#10;di54bWxQSwUGAAAAAAQABAD1AAAAhAMAAAAA&#10;" filled="f" stroked="f">
                  <v:textbox style="mso-fit-shape-to-text:t" inset="0,0,0,0">
                    <w:txbxContent>
                      <w:p w:rsidR="002876BE" w:rsidRDefault="002876B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128" o:spid="_x0000_s1151" style="position:absolute;left:35896;top:4978;width:13221;height:3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3eK8UA&#10;AADcAAAADwAAAGRycy9kb3ducmV2LnhtbESPT0sDMRDF7wW/QxjBWzdrLSJr0yKCIHjoHz14nG6m&#10;u8HNJG5im377zqHgbYb35r3fLFbFD+pIY3KBDdxXNSjiNljHnYGvz7fpE6iUkS0OgcnAmRKsljeT&#10;BTY2nHhLx13ulIRwatBAn3NstE5tTx5TFSKxaIcwesyyjp22I54k3A96VteP2qNjaegx0mtP7c/u&#10;zxuIcTOfl7J2aVYOv+6D99vz996Yu9vy8gwqU8n/5uv1uxX8B8GXZ2QCvb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bd4rxQAAANwAAAAPAAAAAAAAAAAAAAAAAJgCAABkcnMv&#10;ZG93bnJldi54bWxQSwUGAAAAAAQABAD1AAAAigMAAAAA&#10;" fillcolor="#ffc" strokecolor="#903" strokeweight="0"/>
                <v:rect id="Rectangle 129" o:spid="_x0000_s1152" style="position:absolute;left:38411;top:5568;width:7410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vQyL4A&#10;AADcAAAADwAAAGRycy9kb3ducmV2LnhtbERP24rCMBB9X/Afwgi+rakuLFKNIoKgiy9WP2BophdM&#10;JiWJtv69EYR9m8O5zmozWCMe5EPrWMFsmoEgLp1uuVZwvey/FyBCRNZoHJOCJwXYrEdfK8y16/lM&#10;jyLWIoVwyFFBE2OXSxnKhiyGqeuIE1c5bzEm6GupPfYp3Bo5z7JfabHl1NBgR7uGyltxtwrkpdj3&#10;i8L4zP3Nq5M5Hs4VOaUm42G7BBFpiP/ij/ug0/yfGb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k70Mi+AAAA3AAAAA8AAAAAAAAAAAAAAAAAmAIAAGRycy9kb3ducmV2&#10;LnhtbFBLBQYAAAAABAAEAPUAAACDAwAAAAA=&#10;" filled="f" stroked="f">
                  <v:textbox style="mso-fit-shape-to-text:t" inset="0,0,0,0">
                    <w:txbxContent>
                      <w:p w:rsidR="002876BE" w:rsidRDefault="002876B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v:line id="Line 130" o:spid="_x0000_s1153" style="position:absolute;visibility:visible;mso-wrap-style:square" from="36074,5149" to="36074,5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SP0c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SP0cIAAADcAAAADwAAAAAAAAAAAAAA&#10;AAChAgAAZHJzL2Rvd25yZXYueG1sUEsFBgAAAAAEAAQA+QAAAJADAAAAAA==&#10;" strokeweight="0"/>
                <v:line id="Line 131" o:spid="_x0000_s1154" style="position:absolute;visibility:visible;mso-wrap-style:square" from="36074,5149" to="36436,5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gqSsMAAADcAAAADwAAAGRycy9kb3ducmV2LnhtbERPTWvCQBC9F/oflhF6qxsV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4KkrDAAAA3AAAAA8AAAAAAAAAAAAA&#10;AAAAoQIAAGRycy9kb3ducmV2LnhtbFBLBQYAAAAABAAEAPkAAACRAwAAAAA=&#10;" strokeweight="0"/>
                <v:line id="Line 132" o:spid="_x0000_s1155" style="position:absolute;flip:x;visibility:visible;mso-wrap-style:square" from="36163,5232" to="36436,5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WB+8QAAADcAAAADwAAAGRycy9kb3ducmV2LnhtbERPTWsCMRC9F/wPYQrearZW2rI1iigV&#10;EbRo66G3cTPdXdxMliS68d+bQqG3ebzPGU+jacSFnK8tK3gcZCCIC6trLhV8fb4/vILwAVljY5kU&#10;XMnDdNK7G2Oubcc7uuxDKVII+xwVVCG0uZS+qMigH9iWOHE/1hkMCbpSaoddCjeNHGbZszRYc2qo&#10;sKV5RcVpfzYKdtsXPrrlOZ7isdt8fB/K9WExU6p/H2dvIALF8C/+c690mv80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NYH7xAAAANwAAAAPAAAAAAAAAAAA&#10;AAAAAKECAABkcnMvZG93bnJldi54bWxQSwUGAAAAAAQABAD5AAAAkgMAAAAA&#10;" strokeweight="0"/>
                <v:line id="Line 133" o:spid="_x0000_s1156" style="position:absolute;flip:y;visibility:visible;mso-wrap-style:square" from="36163,5232" to="36163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kkYMQAAADcAAAADwAAAGRycy9kb3ducmV2LnhtbERPTWsCMRC9F/wPYQrearYW27I1iigV&#10;EbRo66G3cTPdXdxMliS68d+bQqG3ebzPGU+jacSFnK8tK3gcZCCIC6trLhV8fb4/vILwAVljY5kU&#10;XMnDdNK7G2Oubcc7uuxDKVII+xwVVCG0uZS+qMigH9iWOHE/1hkMCbpSaoddCjeNHGbZszRYc2qo&#10;sKV5RcVpfzYKdtsXPrrlOZ7isdt8fB/K9WExU6p/H2dvIALF8C/+c690mv80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eSRgxAAAANwAAAAPAAAAAAAAAAAA&#10;AAAAAKECAABkcnMvZG93bnJldi54bWxQSwUGAAAAAAQABAD5AAAAkgMAAAAA&#10;" strokeweight="0"/>
                <v:line id="Line 134" o:spid="_x0000_s1157" style="position:absolute;visibility:visible;mso-wrap-style:square" from="36074,5149" to="36525,5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+J0s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PidLDAAAA3AAAAA8AAAAAAAAAAAAA&#10;AAAAoQIAAGRycy9kb3ducmV2LnhtbFBLBQYAAAAABAAEAPkAAACRAwAAAAA=&#10;" strokeweight="0"/>
                <v:line id="Line 135" o:spid="_x0000_s1158" style="position:absolute;visibility:visible;mso-wrap-style:square" from="36074,5403" to="36074,5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MsSc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DLEnDAAAA3AAAAA8AAAAAAAAAAAAA&#10;AAAAoQIAAGRycy9kb3ducmV2LnhtbFBLBQYAAAAABAAEAPkAAACRAwAAAAA=&#10;" strokeweight="0"/>
                <v:line id="Line 136" o:spid="_x0000_s1159" style="position:absolute;visibility:visible;mso-wrap-style:square" from="36163,5149" to="36163,5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<v:line id="Line 137" o:spid="_x0000_s1160" style="position:absolute;visibility:visible;mso-wrap-style:square" from="36074,5232" to="36525,5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<v:line id="Line 138" o:spid="_x0000_s1161" style="position:absolute;visibility:visible;mso-wrap-style:square" from="36074,5232" to="36525,5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<v:line id="Line 139" o:spid="_x0000_s1162" style="position:absolute;visibility:visible;mso-wrap-style:square" from="36163,5149" to="36163,5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<v:line id="Line 140" o:spid="_x0000_s1163" style="position:absolute;visibility:visible;mso-wrap-style:square" from="36163,5149" to="36163,5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<v:line id="Line 141" o:spid="_x0000_s1164" style="position:absolute;visibility:visible;mso-wrap-style:square" from="36074,5149" to="36525,5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<v:line id="Line 142" o:spid="_x0000_s1165" style="position:absolute;visibility:visible;mso-wrap-style:square" from="36074,5232" to="36525,5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<v:line id="Line 143" o:spid="_x0000_s1166" style="position:absolute;visibility:visible;mso-wrap-style:square" from="36074,5149" to="36074,5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<v:line id="Line 144" o:spid="_x0000_s1167" style="position:absolute;flip:x;visibility:visible;mso-wrap-style:square" from="36074,5149" to="36525,5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3JasQAAADcAAAADwAAAGRycy9kb3ducmV2LnhtbERPTWsCMRC9F/wPYQRvNVsRK1ujSIsi&#10;BSvaeuht3Ex3FzeTJYlu+u9NoeBtHu9zZotoGnEl52vLCp6GGQjiwuqaSwVfn6vHKQgfkDU2lknB&#10;L3lYzHsPM8y17XhP10MoRQphn6OCKoQ2l9IXFRn0Q9sSJ+7HOoMhQVdK7bBL4aaRoyybSIM1p4YK&#10;W3qtqDgfLkbB/uOZT259ied46ra772P5fnxbKjXox+ULiEAx3MX/7o1O88cT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rclqxAAAANwAAAAPAAAAAAAAAAAA&#10;AAAAAKECAABkcnMvZG93bnJldi54bWxQSwUGAAAAAAQABAD5AAAAkgMAAAAA&#10;" strokeweight="0"/>
                <v:line id="Line 145" o:spid="_x0000_s1168" style="position:absolute;visibility:visible;mso-wrap-style:square" from="36163,5232" to="36614,5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SUHMIAAADcAAAADwAAAGRycy9kb3ducmV2LnhtbERPzWrCQBC+F3yHZQRvzcZSqsSsUi2F&#10;eJKaPsA0O2ZDs7Mxu8bYp+8WCt7m4/udfDPaVgzU+8axgnmSgiCunG64VvBZvj8uQfiArLF1TApu&#10;5GGznjzkmGl35Q8ajqEWMYR9hgpMCF0mpa8MWfSJ64gjd3K9xRBhX0vd4zWG21Y+pemLtNhwbDDY&#10;0c5Q9X28WAX0w438OhTny3bxttsfSsP7sFVqNh1fVyACjeEu/ncXOs5/XsDfM/ECuf4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nSUHMIAAADcAAAADwAAAAAAAAAAAAAA&#10;AAChAgAAZHJzL2Rvd25yZXYueG1sUEsFBgAAAAAEAAQA+QAAAJADAAAAAA==&#10;" strokeweight="78e-5mm"/>
                <v:line id="Line 146" o:spid="_x0000_s1169" style="position:absolute;flip:x y;visibility:visible;mso-wrap-style:square" from="36163,5232" to="36614,5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d0icQAAADcAAAADwAAAGRycy9kb3ducmV2LnhtbESPQUsDMRCF70L/Q5iCF7HZqtS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J3SJxAAAANwAAAAPAAAAAAAAAAAA&#10;AAAAAKECAABkcnMvZG93bnJldi54bWxQSwUGAAAAAAQABAD5AAAAkgMAAAAA&#10;" strokeweight="0"/>
                <v:line id="Line 147" o:spid="_x0000_s1170" style="position:absolute;flip:x y;visibility:visible;mso-wrap-style:square" from="36163,5149" to="36614,5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2vREsEAAADcAAAADwAAAGRycy9kb3ducmV2LnhtbERPTWsCMRC9F/ofwhS8FM2qRdutUaRo&#10;EW+u7X3YTDeLyWRJUl3/fSMIvc3jfc5i1TsrzhRi61nBeFSAIK69brlR8HXcDl9BxISs0XomBVeK&#10;sFo+Piyw1P7CBzpXqRE5hGOJCkxKXSllrA05jCPfEWfuxweHKcPQSB3wksOdlZOimEmHLecGgx19&#10;GKpP1a9TMJ1/H3cn+2z22+jM5tNW9SxclRo89et3EIn69C++u3c6z395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a9ESwQAAANwAAAAPAAAAAAAAAAAAAAAA&#10;AKECAABkcnMvZG93bnJldi54bWxQSwUGAAAAAAQABAD5AAAAjwMAAAAA&#10;" strokeweight="0"/>
                <v:line id="Line 148" o:spid="_x0000_s1171" style="position:absolute;flip:x y;visibility:visible;mso-wrap-style:square" from="36163,5232" to="36614,5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4juUs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8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iO5SxAAAANwAAAAPAAAAAAAAAAAA&#10;AAAAAKECAABkcnMvZG93bnJldi54bWxQSwUGAAAAAAQABAD5AAAAkgMAAAAA&#10;" strokeweight="0"/>
                <v:line id="Line 149" o:spid="_x0000_s1172" style="position:absolute;flip:x y;visibility:visible;mso-wrap-style:square" from="36163,5232" to="36614,5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LycEAAADcAAAADwAAAGRycy9kb3ducmV2LnhtbERPTWsCMRC9F/wPYYReSs3aUiurUUqp&#10;Ir256n3YjJvFZLIkqa7/3hQEb/N4nzNf9s6KM4XYelYwHhUgiGuvW24U7Her1ymImJA1Ws+k4EoR&#10;lovB0xxL7S+8pXOVGpFDOJaowKTUlVLG2pDDOPIdceaOPjhMGYZG6oCXHO6sfCuKiXTYcm4w2NG3&#10;ofpU/TkF75+H3eZkX8zvKjrzs7ZVPQlXpZ6H/dcMRKI+PcR390bn+R9j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xEvJwQAAANwAAAAPAAAAAAAAAAAAAAAA&#10;AKECAABkcnMvZG93bnJldi54bWxQSwUGAAAAAAQABAD5AAAAjwMAAAAA&#10;" strokeweight="0"/>
                <v:line id="Line 150" o:spid="_x0000_s1173" style="position:absolute;flip:x y;visibility:visible;mso-wrap-style:square" from="36074,5232" to="36614,5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bVvs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v8yg/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FtW+wQAAANwAAAAPAAAAAAAAAAAAAAAA&#10;AKECAABkcnMvZG93bnJldi54bWxQSwUGAAAAAAQABAD5AAAAjwMAAAAA&#10;" strokeweight="0"/>
                <v:line id="Line 151" o:spid="_x0000_s1174" style="position:absolute;flip:x y;visibility:visible;mso-wrap-style:square" from="36252,5232" to="36703,5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pwJc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PcJ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WnAlwQAAANwAAAAPAAAAAAAAAAAAAAAA&#10;AKECAABkcnMvZG93bnJldi54bWxQSwUGAAAAAAQABAD5AAAAjwMAAAAA&#10;" strokeweight="0"/>
                <v:line id="Line 152" o:spid="_x0000_s1175" style="position:absolute;visibility:visible;mso-wrap-style:square" from="36074,5149" to="36074,5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<v:line id="Line 153" o:spid="_x0000_s1176" style="position:absolute;visibility:visible;mso-wrap-style:square" from="36074,5149" to="36525,5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yBcMAAADcAAAADwAAAGRycy9kb3ducmV2LnhtbERPS2vCQBC+F/wPywje6kYhNkY3IlKx&#10;vbU+wOOQHZMl2dmQ3Wr677uFQm/z8T1nvRlsK+7Ue+NYwWyagCAunTZcKTif9s8ZCB+QNbaOScE3&#10;edgUo6c15to9+JPux1CJGMI+RwV1CF0upS9rsuinriOO3M31FkOEfSV1j48Ybls5T5KFtGg4NtTY&#10;0a6msjl+WQXmY3FI318uy4t8PYTZNWsyY89KTcb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C8gXDAAAA3AAAAA8AAAAAAAAAAAAA&#10;AAAAoQIAAGRycy9kb3ducmV2LnhtbFBLBQYAAAAABAAEAPkAAACRAwAAAAA=&#10;" strokeweight="0"/>
                <w10:anchorlock/>
              </v:group>
            </w:pict>
          </mc:Fallback>
        </mc:AlternateContent>
      </w:r>
    </w:p>
    <w:p w:rsidR="005049C1" w:rsidRDefault="005049C1" w:rsidP="005049C1">
      <w:pPr>
        <w:widowControl w:val="0"/>
        <w:jc w:val="center"/>
        <w:rPr>
          <w:rFonts w:cs="Arial"/>
        </w:rPr>
      </w:pPr>
    </w:p>
    <w:p w:rsidR="005049C1" w:rsidRDefault="005049C1" w:rsidP="005049C1">
      <w:pPr>
        <w:widowControl w:val="0"/>
        <w:jc w:val="center"/>
        <w:rPr>
          <w:rFonts w:cs="Arial"/>
        </w:rPr>
      </w:pPr>
    </w:p>
    <w:bookmarkEnd w:id="11"/>
    <w:p w:rsidR="005049C1" w:rsidRDefault="005049C1" w:rsidP="005049C1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326444"/>
      <w:r>
        <w:lastRenderedPageBreak/>
        <w:t>Casos de Uso</w:t>
      </w:r>
      <w:bookmarkEnd w:id="13"/>
    </w:p>
    <w:p w:rsidR="005049C1" w:rsidRDefault="005049C1" w:rsidP="005049C1">
      <w:pPr>
        <w:pStyle w:val="Ttulo2"/>
      </w:pPr>
      <w:r>
        <w:rPr>
          <w:vanish/>
        </w:rPr>
        <w:t xml:space="preserve">DOC207 </w:t>
      </w:r>
      <w:bookmarkStart w:id="14" w:name="_Toc404326445"/>
      <w:r>
        <w:t>Pesquisar Ocupantes do Cargo Comissionado</w:t>
      </w:r>
      <w:bookmarkEnd w:id="14"/>
      <w:r>
        <w:t> </w:t>
      </w:r>
    </w:p>
    <w:p w:rsidR="005049C1" w:rsidRDefault="005049C1" w:rsidP="005049C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326446"/>
      <w:r>
        <w:t>Fluxo Básico</w:t>
      </w:r>
      <w:bookmarkEnd w:id="15"/>
    </w:p>
    <w:p w:rsidR="005049C1" w:rsidRDefault="005049C1" w:rsidP="005049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pesquisar ocupantes do cargo comissionado.</w:t>
      </w:r>
    </w:p>
    <w:p w:rsidR="005049C1" w:rsidRDefault="005049C1" w:rsidP="005049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os grupos ocupacionais cadastrados para o agrupamento.</w:t>
      </w:r>
    </w:p>
    <w:p w:rsidR="005049C1" w:rsidRDefault="005049C1" w:rsidP="005049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o ator informar um grupo ocupacional,</w:t>
      </w:r>
      <w:proofErr w:type="gramStart"/>
      <w:r>
        <w:t xml:space="preserve">  </w:t>
      </w:r>
      <w:proofErr w:type="gramEnd"/>
      <w:r>
        <w:t xml:space="preserve">o sistema recupera os cargos comissionados para este grupo ocupacional, que sejam permitidos no órgão que o ator está </w:t>
      </w:r>
      <w:proofErr w:type="spellStart"/>
      <w:r>
        <w:t>logado</w:t>
      </w:r>
      <w:proofErr w:type="spellEnd"/>
      <w:r>
        <w:t>.</w:t>
      </w:r>
    </w:p>
    <w:p w:rsidR="005049C1" w:rsidRDefault="005049C1" w:rsidP="005049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as carreiras permitidas no órgão que o ator está </w:t>
      </w:r>
      <w:proofErr w:type="spellStart"/>
      <w:r>
        <w:t>logado</w:t>
      </w:r>
      <w:proofErr w:type="spellEnd"/>
      <w:r>
        <w:t>.</w:t>
      </w:r>
    </w:p>
    <w:p w:rsidR="005049C1" w:rsidRDefault="005049C1" w:rsidP="005049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outros filtros de pesquisa.</w:t>
      </w:r>
    </w:p>
    <w:p w:rsidR="005049C1" w:rsidRDefault="005049C1" w:rsidP="005049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5049C1" w:rsidRDefault="005049C1" w:rsidP="005049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acordo com os filtros informados por: Órgão, Nome da Pessoa, Grupo Ocupacional e Cargo </w:t>
      </w:r>
      <w:proofErr w:type="gramStart"/>
      <w:r>
        <w:t>Comissionado</w:t>
      </w:r>
      <w:proofErr w:type="gramEnd"/>
    </w:p>
    <w:p w:rsidR="005049C1" w:rsidRDefault="005049C1" w:rsidP="005049C1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6" w:name="_Toc91234987"/>
      <w:bookmarkStart w:id="17" w:name="_Toc91236521"/>
      <w:bookmarkStart w:id="18" w:name="_Toc77584298"/>
      <w:r>
        <w:br w:type="page"/>
      </w:r>
      <w:bookmarkStart w:id="19" w:name="_Toc404326447"/>
      <w:r>
        <w:lastRenderedPageBreak/>
        <w:t>Anexos</w:t>
      </w:r>
      <w:bookmarkEnd w:id="16"/>
      <w:bookmarkEnd w:id="17"/>
      <w:bookmarkEnd w:id="19"/>
    </w:p>
    <w:p w:rsidR="005049C1" w:rsidRDefault="005049C1" w:rsidP="005049C1"/>
    <w:bookmarkEnd w:id="18"/>
    <w:p w:rsidR="005049C1" w:rsidRDefault="005049C1" w:rsidP="005049C1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5049C1" w:rsidRDefault="005049C1" w:rsidP="005049C1">
      <w:pPr>
        <w:widowControl w:val="0"/>
        <w:ind w:left="540"/>
        <w:rPr>
          <w:rFonts w:cs="Arial"/>
        </w:rPr>
      </w:pPr>
    </w:p>
    <w:p w:rsidR="002876BE" w:rsidRDefault="002876B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049C1" w:rsidRDefault="005049C1" w:rsidP="005049C1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0" w:name="_Toc404326448"/>
      <w:r>
        <w:lastRenderedPageBreak/>
        <w:t>Revisões</w:t>
      </w:r>
      <w:bookmarkEnd w:id="20"/>
    </w:p>
    <w:p w:rsidR="005049C1" w:rsidRDefault="005049C1" w:rsidP="005049C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5049C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9C1" w:rsidRPr="005049C1" w:rsidRDefault="005049C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049C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9C1" w:rsidRPr="005049C1" w:rsidRDefault="005049C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049C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9C1" w:rsidRPr="005049C1" w:rsidRDefault="005049C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049C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9C1" w:rsidRPr="005049C1" w:rsidRDefault="005049C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049C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9C1" w:rsidRPr="005049C1" w:rsidRDefault="005049C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049C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049C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2876B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9C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Pr="002876BE" w:rsidRDefault="005049C1" w:rsidP="002876BE">
            <w:pPr>
              <w:widowControl w:val="0"/>
              <w:ind w:left="0"/>
              <w:rPr>
                <w:rFonts w:cs="Arial"/>
                <w:sz w:val="16"/>
              </w:rPr>
            </w:pPr>
            <w:r w:rsidRPr="002876B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9C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Pr="002876BE" w:rsidRDefault="005049C1" w:rsidP="002876BE">
            <w:pPr>
              <w:widowControl w:val="0"/>
              <w:ind w:left="0"/>
              <w:rPr>
                <w:rFonts w:cs="Arial"/>
                <w:sz w:val="16"/>
              </w:rPr>
            </w:pPr>
            <w:r w:rsidRPr="002876B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9C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9C1" w:rsidRDefault="005049C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Pr="002876BE" w:rsidRDefault="005049C1" w:rsidP="002876BE">
            <w:pPr>
              <w:widowControl w:val="0"/>
              <w:ind w:left="0"/>
              <w:rPr>
                <w:rFonts w:cs="Arial"/>
                <w:sz w:val="16"/>
              </w:rPr>
            </w:pPr>
            <w:r w:rsidRPr="002876B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9C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49C1" w:rsidRDefault="005049C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9C1" w:rsidRPr="002876BE" w:rsidRDefault="005049C1" w:rsidP="002876BE">
            <w:pPr>
              <w:widowControl w:val="0"/>
              <w:ind w:left="0"/>
              <w:rPr>
                <w:rFonts w:cs="Arial"/>
                <w:sz w:val="16"/>
              </w:rPr>
            </w:pPr>
            <w:r w:rsidRPr="002876B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9C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9C1" w:rsidRPr="002876BE" w:rsidRDefault="005049C1" w:rsidP="002876BE">
            <w:pPr>
              <w:widowControl w:val="0"/>
              <w:ind w:left="0"/>
              <w:rPr>
                <w:rFonts w:cs="Arial"/>
                <w:sz w:val="16"/>
              </w:rPr>
            </w:pPr>
            <w:r w:rsidRPr="002876B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9C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49C1" w:rsidRDefault="005049C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Pr="002876BE" w:rsidRDefault="005049C1" w:rsidP="002876BE">
            <w:pPr>
              <w:widowControl w:val="0"/>
              <w:ind w:left="0"/>
              <w:rPr>
                <w:rFonts w:cs="Arial"/>
                <w:sz w:val="16"/>
              </w:rPr>
            </w:pPr>
            <w:r w:rsidRPr="002876B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9C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49C1" w:rsidRDefault="005049C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Pr="002876BE" w:rsidRDefault="005049C1" w:rsidP="002876BE">
            <w:pPr>
              <w:widowControl w:val="0"/>
              <w:ind w:left="0"/>
              <w:rPr>
                <w:rFonts w:cs="Arial"/>
                <w:sz w:val="16"/>
              </w:rPr>
            </w:pPr>
            <w:r w:rsidRPr="002876B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9C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49C1" w:rsidRDefault="005049C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Pr="002876BE" w:rsidRDefault="005049C1" w:rsidP="002876BE">
            <w:pPr>
              <w:widowControl w:val="0"/>
              <w:ind w:left="0"/>
              <w:rPr>
                <w:rFonts w:cs="Arial"/>
                <w:sz w:val="16"/>
              </w:rPr>
            </w:pPr>
            <w:r w:rsidRPr="002876B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9C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49C1" w:rsidRDefault="005049C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Pr="002876BE" w:rsidRDefault="005049C1" w:rsidP="002876BE">
            <w:pPr>
              <w:widowControl w:val="0"/>
              <w:ind w:left="0"/>
              <w:rPr>
                <w:rFonts w:cs="Arial"/>
                <w:sz w:val="16"/>
              </w:rPr>
            </w:pPr>
            <w:r w:rsidRPr="002876B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9C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49C1" w:rsidRDefault="005049C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Pr="002876BE" w:rsidRDefault="005049C1" w:rsidP="002876BE">
            <w:pPr>
              <w:widowControl w:val="0"/>
              <w:ind w:left="0"/>
              <w:rPr>
                <w:rFonts w:cs="Arial"/>
                <w:sz w:val="16"/>
              </w:rPr>
            </w:pPr>
            <w:r w:rsidRPr="002876B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9C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049C1" w:rsidRDefault="005049C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Pr="002876BE" w:rsidRDefault="005049C1" w:rsidP="002876BE">
            <w:pPr>
              <w:widowControl w:val="0"/>
              <w:ind w:left="0"/>
              <w:rPr>
                <w:rFonts w:cs="Arial"/>
                <w:sz w:val="16"/>
              </w:rPr>
            </w:pPr>
            <w:r w:rsidRPr="002876B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9C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Pr="002876BE" w:rsidRDefault="005049C1" w:rsidP="002876BE">
            <w:pPr>
              <w:widowControl w:val="0"/>
              <w:ind w:left="0"/>
              <w:rPr>
                <w:rFonts w:cs="Arial"/>
                <w:sz w:val="16"/>
              </w:rPr>
            </w:pPr>
            <w:r w:rsidRPr="002876B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9C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Pr="002876BE" w:rsidRDefault="005049C1" w:rsidP="002876BE">
            <w:pPr>
              <w:widowControl w:val="0"/>
              <w:ind w:left="0"/>
              <w:rPr>
                <w:rFonts w:cs="Arial"/>
                <w:sz w:val="16"/>
              </w:rPr>
            </w:pPr>
            <w:r w:rsidRPr="002876B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049C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9C1" w:rsidRDefault="005049C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9C1" w:rsidRDefault="005049C1" w:rsidP="002876BE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049C1" w:rsidRDefault="005049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5049C1" w:rsidRDefault="005049C1" w:rsidP="005049C1">
      <w:pPr>
        <w:pStyle w:val="Recuodecorpodetexto"/>
      </w:pPr>
    </w:p>
    <w:p w:rsidR="00F41655" w:rsidRPr="005049C1" w:rsidRDefault="00F41655" w:rsidP="005049C1"/>
    <w:sectPr w:rsidR="00F41655" w:rsidRPr="005049C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49C1" w:rsidRDefault="005049C1" w:rsidP="002908D9">
      <w:r>
        <w:separator/>
      </w:r>
    </w:p>
  </w:endnote>
  <w:endnote w:type="continuationSeparator" w:id="0">
    <w:p w:rsidR="005049C1" w:rsidRDefault="005049C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65C18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049C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Emerson Gordo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876B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876BE">
            <w:rPr>
              <w:sz w:val="20"/>
              <w:szCs w:val="20"/>
            </w:rPr>
            <w:t xml:space="preserve">Keila </w:t>
          </w:r>
          <w:proofErr w:type="spellStart"/>
          <w:r w:rsidRPr="002876BE">
            <w:rPr>
              <w:sz w:val="20"/>
              <w:szCs w:val="20"/>
            </w:rPr>
            <w:t>Joanês</w:t>
          </w:r>
          <w:proofErr w:type="spellEnd"/>
          <w:r w:rsidRPr="002876B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876B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049C1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5049C1">
            <w:rPr>
              <w:b/>
              <w:sz w:val="20"/>
              <w:szCs w:val="20"/>
            </w:rPr>
            <w:t xml:space="preserve"> </w:t>
          </w:r>
          <w:proofErr w:type="gramEnd"/>
          <w:r w:rsidR="005049C1">
            <w:rPr>
              <w:b/>
              <w:sz w:val="20"/>
              <w:szCs w:val="20"/>
            </w:rPr>
            <w:t>Cargo Comissionado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049C1">
            <w:rPr>
              <w:b/>
              <w:sz w:val="20"/>
              <w:szCs w:val="20"/>
            </w:rPr>
            <w:t>UCS0035</w:t>
          </w:r>
          <w:r w:rsidR="002876BE">
            <w:rPr>
              <w:b/>
              <w:sz w:val="20"/>
              <w:szCs w:val="20"/>
            </w:rPr>
            <w:t xml:space="preserve"> - Pesquisar Ocupantes de Cargo em Comissão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49C1" w:rsidRDefault="005049C1" w:rsidP="002908D9">
      <w:r>
        <w:separator/>
      </w:r>
    </w:p>
  </w:footnote>
  <w:footnote w:type="continuationSeparator" w:id="0">
    <w:p w:rsidR="005049C1" w:rsidRDefault="005049C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7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9C1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876BE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049C1"/>
    <w:rsid w:val="00550536"/>
    <w:rsid w:val="0059301A"/>
    <w:rsid w:val="005D35E4"/>
    <w:rsid w:val="00616D7E"/>
    <w:rsid w:val="00623E87"/>
    <w:rsid w:val="00652148"/>
    <w:rsid w:val="00765C1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41E21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049C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049C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049C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049C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049C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049C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049C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049C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049C1"/>
    <w:pPr>
      <w:ind w:left="0"/>
    </w:pPr>
  </w:style>
  <w:style w:type="paragraph" w:styleId="ndicedeilustraes">
    <w:name w:val="table of figures"/>
    <w:basedOn w:val="Normal"/>
    <w:next w:val="Normal"/>
    <w:semiHidden/>
    <w:rsid w:val="005049C1"/>
  </w:style>
  <w:style w:type="paragraph" w:styleId="Sumrio2">
    <w:name w:val="toc 2"/>
    <w:basedOn w:val="Normal"/>
    <w:next w:val="Normal"/>
    <w:autoRedefine/>
    <w:uiPriority w:val="39"/>
    <w:rsid w:val="005049C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049C1"/>
    <w:pPr>
      <w:ind w:left="480"/>
    </w:pPr>
  </w:style>
  <w:style w:type="character" w:styleId="Hyperlink">
    <w:name w:val="Hyperlink"/>
    <w:basedOn w:val="Fontepargpadro"/>
    <w:uiPriority w:val="99"/>
    <w:rsid w:val="005049C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049C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049C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049C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049C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876B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049C1"/>
    <w:rPr>
      <w:sz w:val="16"/>
    </w:rPr>
  </w:style>
  <w:style w:type="character" w:styleId="Nmerodepgina">
    <w:name w:val="page number"/>
    <w:basedOn w:val="Fontepargpadro"/>
    <w:rsid w:val="005049C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049C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049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049C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049C1"/>
  </w:style>
  <w:style w:type="paragraph" w:styleId="Corpodetexto">
    <w:name w:val="Body Text"/>
    <w:basedOn w:val="Normal"/>
    <w:link w:val="CorpodetextoChar"/>
    <w:rsid w:val="005049C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049C1"/>
    <w:rPr>
      <w:rFonts w:eastAsia="Arial Unicode MS"/>
    </w:rPr>
  </w:style>
  <w:style w:type="paragraph" w:customStyle="1" w:styleId="tabletext">
    <w:name w:val="tabletext"/>
    <w:basedOn w:val="Normal"/>
    <w:rsid w:val="005049C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049C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049C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049C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049C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049C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049C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049C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049C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049C1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049C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049C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049C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049C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049C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049C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049C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049C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049C1"/>
    <w:pPr>
      <w:ind w:left="0"/>
    </w:pPr>
  </w:style>
  <w:style w:type="paragraph" w:styleId="ndicedeilustraes">
    <w:name w:val="table of figures"/>
    <w:basedOn w:val="Normal"/>
    <w:next w:val="Normal"/>
    <w:semiHidden/>
    <w:rsid w:val="005049C1"/>
  </w:style>
  <w:style w:type="paragraph" w:styleId="Sumrio2">
    <w:name w:val="toc 2"/>
    <w:basedOn w:val="Normal"/>
    <w:next w:val="Normal"/>
    <w:autoRedefine/>
    <w:uiPriority w:val="39"/>
    <w:rsid w:val="005049C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049C1"/>
    <w:pPr>
      <w:ind w:left="480"/>
    </w:pPr>
  </w:style>
  <w:style w:type="character" w:styleId="Hyperlink">
    <w:name w:val="Hyperlink"/>
    <w:basedOn w:val="Fontepargpadro"/>
    <w:uiPriority w:val="99"/>
    <w:rsid w:val="005049C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049C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049C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049C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049C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876B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049C1"/>
    <w:rPr>
      <w:sz w:val="16"/>
    </w:rPr>
  </w:style>
  <w:style w:type="character" w:styleId="Nmerodepgina">
    <w:name w:val="page number"/>
    <w:basedOn w:val="Fontepargpadro"/>
    <w:rsid w:val="005049C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049C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049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049C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049C1"/>
  </w:style>
  <w:style w:type="paragraph" w:styleId="Corpodetexto">
    <w:name w:val="Body Text"/>
    <w:basedOn w:val="Normal"/>
    <w:link w:val="CorpodetextoChar"/>
    <w:rsid w:val="005049C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049C1"/>
    <w:rPr>
      <w:rFonts w:eastAsia="Arial Unicode MS"/>
    </w:rPr>
  </w:style>
  <w:style w:type="paragraph" w:customStyle="1" w:styleId="tabletext">
    <w:name w:val="tabletext"/>
    <w:basedOn w:val="Normal"/>
    <w:rsid w:val="005049C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049C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049C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049C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049C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049C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049C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049C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049C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049C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50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C7A399-C5CE-4968-9B78-B50F8C887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8</Pages>
  <Words>491</Words>
  <Characters>3448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3932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2014-11-09T04:49:00Z</cp:lastPrinted>
  <dcterms:created xsi:type="dcterms:W3CDTF">2014-11-09T04:49:00Z</dcterms:created>
  <dcterms:modified xsi:type="dcterms:W3CDTF">2014-11-21T11:45:00Z</dcterms:modified>
</cp:coreProperties>
</file>