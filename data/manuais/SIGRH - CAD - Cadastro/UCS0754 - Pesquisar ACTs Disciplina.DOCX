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  <w:u w:val="single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</w:rPr>
      </w:pPr>
    </w:p>
    <w:p w:rsidR="000C22CD" w:rsidRDefault="00523D17" w:rsidP="000C22CD">
      <w:pPr>
        <w:pStyle w:val="Capa"/>
        <w:rPr>
          <w:color w:val="FF9900"/>
        </w:rPr>
      </w:pPr>
      <w:r>
        <w:t>SIGRH</w:t>
      </w:r>
    </w:p>
    <w:p w:rsidR="000C22CD" w:rsidRPr="000C22CD" w:rsidRDefault="000C22CD" w:rsidP="000C22CD">
      <w:pPr>
        <w:widowControl w:val="0"/>
        <w:rPr>
          <w:color w:val="000080"/>
        </w:rPr>
      </w:pPr>
    </w:p>
    <w:p w:rsidR="000C22CD" w:rsidRDefault="00C03DE4" w:rsidP="000C22CD">
      <w:pPr>
        <w:pStyle w:val="Capa"/>
        <w:rPr>
          <w:rFonts w:cs="Arial"/>
        </w:rPr>
      </w:pPr>
      <w:r>
        <w:t xml:space="preserve">UCS0754 </w:t>
      </w:r>
      <w:r w:rsidR="000C22CD">
        <w:t xml:space="preserve">– </w:t>
      </w:r>
      <w:r>
        <w:t xml:space="preserve">Pesquisar </w:t>
      </w:r>
      <w:proofErr w:type="spellStart"/>
      <w:r>
        <w:t>ACTs</w:t>
      </w:r>
      <w:proofErr w:type="spellEnd"/>
      <w:r>
        <w:t>/Disciplina</w:t>
      </w:r>
    </w:p>
    <w:p w:rsidR="000C22CD" w:rsidRDefault="000C22CD" w:rsidP="000C22CD">
      <w:pPr>
        <w:widowControl w:val="0"/>
      </w:pPr>
    </w:p>
    <w:p w:rsidR="000C22CD" w:rsidRDefault="000C22CD" w:rsidP="000C22C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rPr>
          <w:rFonts w:cs="Arial"/>
        </w:rPr>
      </w:pPr>
      <w:r w:rsidRPr="000C22CD">
        <w:rPr>
          <w:rFonts w:cs="Arial"/>
        </w:rPr>
        <w:lastRenderedPageBreak/>
        <w:t>Histórico de Revisões</w:t>
      </w:r>
    </w:p>
    <w:p w:rsidR="000C22CD" w:rsidRDefault="000C22CD" w:rsidP="000C22C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C03DE4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28/06/2021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523D17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Eneida de Faria Bastos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 w:rsidRPr="000C22CD">
        <w:rPr>
          <w:rFonts w:cs="Arial"/>
        </w:rPr>
        <w:lastRenderedPageBreak/>
        <w:t>Índice</w:t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733C9" w:rsidRDefault="000C22C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5777262" w:history="1">
        <w:r w:rsidR="009733C9" w:rsidRPr="000415FF">
          <w:rPr>
            <w:rStyle w:val="Hyperlink"/>
            <w:noProof/>
          </w:rPr>
          <w:t>1.</w:t>
        </w:r>
        <w:r w:rsidR="009733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3C9" w:rsidRPr="000415FF">
          <w:rPr>
            <w:rStyle w:val="Hyperlink"/>
            <w:noProof/>
          </w:rPr>
          <w:t>Pacote/Caso de Uso</w:t>
        </w:r>
        <w:r w:rsidR="009733C9">
          <w:rPr>
            <w:noProof/>
            <w:webHidden/>
          </w:rPr>
          <w:tab/>
        </w:r>
        <w:r w:rsidR="009733C9">
          <w:rPr>
            <w:noProof/>
            <w:webHidden/>
          </w:rPr>
          <w:fldChar w:fldCharType="begin"/>
        </w:r>
        <w:r w:rsidR="009733C9">
          <w:rPr>
            <w:noProof/>
            <w:webHidden/>
          </w:rPr>
          <w:instrText xml:space="preserve"> PAGEREF _Toc75777262 \h </w:instrText>
        </w:r>
        <w:r w:rsidR="009733C9">
          <w:rPr>
            <w:noProof/>
            <w:webHidden/>
          </w:rPr>
        </w:r>
        <w:r w:rsidR="009733C9">
          <w:rPr>
            <w:noProof/>
            <w:webHidden/>
          </w:rPr>
          <w:fldChar w:fldCharType="separate"/>
        </w:r>
        <w:r w:rsidR="009733C9">
          <w:rPr>
            <w:noProof/>
            <w:webHidden/>
          </w:rPr>
          <w:t>4</w:t>
        </w:r>
        <w:r w:rsidR="009733C9"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3" w:history="1">
        <w:r w:rsidRPr="000415FF">
          <w:rPr>
            <w:rStyle w:val="Hyperlink"/>
            <w:noProof/>
          </w:rPr>
          <w:t>Pesquisar ACTs/Disciplina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4" w:history="1">
        <w:r w:rsidRPr="000415F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5" w:history="1">
        <w:r w:rsidRPr="000415F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6" w:history="1">
        <w:r w:rsidRPr="000415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7" w:history="1">
        <w:r w:rsidRPr="000415F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8" w:history="1">
        <w:r w:rsidRPr="000415F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69" w:history="1">
        <w:r w:rsidRPr="000415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0" w:history="1">
        <w:r w:rsidRPr="000415F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1" w:history="1">
        <w:r w:rsidRPr="000415F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Pesquisar ACTs /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2" w:history="1">
        <w:r w:rsidRPr="000415F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3" w:history="1">
        <w:r w:rsidRPr="000415F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4" w:history="1">
        <w:r w:rsidRPr="000415F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Imprimir ACTs /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5" w:history="1">
        <w:r w:rsidRPr="000415F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6" w:history="1">
        <w:r w:rsidRPr="000415F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7" w:history="1">
        <w:r w:rsidRPr="000415F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8" w:history="1">
        <w:r w:rsidRPr="000415F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79" w:history="1">
        <w:r w:rsidRPr="000415F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33C9" w:rsidRDefault="009733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5777280" w:history="1">
        <w:r w:rsidRPr="000415F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15F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_Toc75777280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C22CD" w:rsidRDefault="000C22CD" w:rsidP="000C22CD">
      <w:pPr>
        <w:pStyle w:val="Sumrio1"/>
      </w:pPr>
      <w:r>
        <w:fldChar w:fldCharType="end"/>
      </w:r>
    </w:p>
    <w:p w:rsidR="000C22CD" w:rsidRDefault="000C22CD" w:rsidP="000C22CD">
      <w:pPr>
        <w:widowControl w:val="0"/>
        <w:rPr>
          <w:rFonts w:cs="Arial"/>
          <w:b/>
          <w:bCs/>
          <w:color w:val="000000"/>
        </w:rPr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</w:p>
    <w:p w:rsidR="000C22CD" w:rsidRDefault="000C22CD" w:rsidP="000C22CD">
      <w:pPr>
        <w:pStyle w:val="Heading"/>
      </w:pPr>
    </w:p>
    <w:p w:rsidR="000C22CD" w:rsidRDefault="000C22CD" w:rsidP="000C22CD">
      <w:pPr>
        <w:pStyle w:val="Heading"/>
        <w:jc w:val="center"/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C22CD" w:rsidRDefault="000C22CD" w:rsidP="00790DCA">
      <w:pPr>
        <w:pStyle w:val="Ttulo1"/>
      </w:pPr>
      <w:bookmarkStart w:id="1" w:name="_Toc75777262"/>
      <w:r>
        <w:lastRenderedPageBreak/>
        <w:t>Pacote/Caso de Uso</w:t>
      </w:r>
      <w:bookmarkEnd w:id="1"/>
    </w:p>
    <w:p w:rsidR="000C22CD" w:rsidRDefault="000C22CD" w:rsidP="000C22CD">
      <w:pPr>
        <w:pStyle w:val="Rodap"/>
        <w:rPr>
          <w:rFonts w:cs="Arial"/>
          <w:b/>
          <w:bCs/>
          <w:color w:val="000080"/>
          <w:sz w:val="28"/>
        </w:rPr>
      </w:pPr>
    </w:p>
    <w:p w:rsidR="000C22CD" w:rsidRDefault="00C03DE4" w:rsidP="00F40310">
      <w:pPr>
        <w:pStyle w:val="Subttulo"/>
      </w:pPr>
      <w:bookmarkStart w:id="2" w:name="_Toc75777263"/>
      <w:r>
        <w:t xml:space="preserve">Pesquisar </w:t>
      </w:r>
      <w:proofErr w:type="spellStart"/>
      <w:r>
        <w:t>ACTs</w:t>
      </w:r>
      <w:proofErr w:type="spellEnd"/>
      <w:r>
        <w:t>/Disciplina</w:t>
      </w:r>
      <w:bookmarkEnd w:id="2"/>
    </w:p>
    <w:p w:rsidR="008F489F" w:rsidRDefault="008F489F" w:rsidP="008F489F"/>
    <w:p w:rsidR="000C22CD" w:rsidRDefault="000C22CD" w:rsidP="00790DCA">
      <w:pPr>
        <w:pStyle w:val="Ttulo2"/>
      </w:pPr>
      <w:bookmarkStart w:id="3" w:name="_Toc75777264"/>
      <w:r>
        <w:t>Descrição</w:t>
      </w:r>
      <w:bookmarkEnd w:id="3"/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</w:t>
      </w:r>
      <w:r w:rsidR="00236009">
        <w:rPr>
          <w:sz w:val="24"/>
        </w:rPr>
        <w:t>emissão</w:t>
      </w:r>
      <w:r>
        <w:rPr>
          <w:sz w:val="24"/>
        </w:rPr>
        <w:t xml:space="preserve"> d</w:t>
      </w:r>
      <w:r w:rsidR="00C03DE4">
        <w:rPr>
          <w:sz w:val="24"/>
        </w:rPr>
        <w:t>o</w:t>
      </w:r>
      <w:r>
        <w:rPr>
          <w:sz w:val="24"/>
        </w:rPr>
        <w:t xml:space="preserve"> </w:t>
      </w:r>
      <w:r w:rsidR="00C03DE4">
        <w:rPr>
          <w:sz w:val="24"/>
        </w:rPr>
        <w:t xml:space="preserve">Pesquisar </w:t>
      </w:r>
      <w:proofErr w:type="spellStart"/>
      <w:r w:rsidR="00C03DE4">
        <w:rPr>
          <w:sz w:val="24"/>
        </w:rPr>
        <w:t>ACTs</w:t>
      </w:r>
      <w:proofErr w:type="spellEnd"/>
      <w:r w:rsidR="00C03DE4">
        <w:rPr>
          <w:sz w:val="24"/>
        </w:rPr>
        <w:t>/Disciplina</w:t>
      </w:r>
      <w:r>
        <w:rPr>
          <w:sz w:val="24"/>
        </w:rPr>
        <w:t>.</w:t>
      </w:r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C7060E" w:rsidRDefault="00C7060E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790DCA">
      <w:pPr>
        <w:pStyle w:val="Ttulo2"/>
      </w:pPr>
      <w:bookmarkStart w:id="4" w:name="_Toc75777265"/>
      <w:r>
        <w:t>Requisitos atendidos</w:t>
      </w:r>
      <w:bookmarkEnd w:id="4"/>
    </w:p>
    <w:p w:rsidR="000C22CD" w:rsidRDefault="000C22CD" w:rsidP="000C22CD"/>
    <w:p w:rsidR="00C7060E" w:rsidRDefault="00C7060E" w:rsidP="000C22CD">
      <w:pPr>
        <w:pStyle w:val="Recuodecorpodetexto"/>
        <w:ind w:left="1260"/>
      </w:pPr>
      <w:r>
        <w:t xml:space="preserve">Impressão de </w:t>
      </w:r>
      <w:proofErr w:type="spellStart"/>
      <w:r>
        <w:t>ACTs</w:t>
      </w:r>
      <w:proofErr w:type="spellEnd"/>
      <w:r>
        <w:t xml:space="preserve"> (Admitidos em </w:t>
      </w:r>
      <w:proofErr w:type="spellStart"/>
      <w:r>
        <w:t>Carater</w:t>
      </w:r>
      <w:proofErr w:type="spellEnd"/>
      <w:r>
        <w:t xml:space="preserve"> Temporário) e respectivas disciplinas e cargas horárias – para órgãos da Educação. </w:t>
      </w:r>
    </w:p>
    <w:p w:rsidR="00C7060E" w:rsidRDefault="00C7060E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C7060E" w:rsidRDefault="00C7060E" w:rsidP="00790DCA">
      <w:pPr>
        <w:pStyle w:val="Ttulo1"/>
      </w:pPr>
      <w:bookmarkStart w:id="5" w:name="_Toc74060965"/>
      <w:bookmarkStart w:id="6" w:name="_Toc75777266"/>
      <w:r>
        <w:lastRenderedPageBreak/>
        <w:t>Conceito</w:t>
      </w:r>
      <w:bookmarkEnd w:id="5"/>
      <w:bookmarkEnd w:id="6"/>
      <w:r>
        <w:tab/>
      </w:r>
    </w:p>
    <w:p w:rsidR="00C7060E" w:rsidRDefault="00C7060E" w:rsidP="00C7060E"/>
    <w:p w:rsidR="00C7060E" w:rsidRDefault="00C7060E" w:rsidP="00790DCA">
      <w:pPr>
        <w:pStyle w:val="Ttulo2"/>
      </w:pPr>
      <w:bookmarkStart w:id="7" w:name="_Toc74060966"/>
      <w:bookmarkStart w:id="8" w:name="_Toc75777267"/>
      <w:r>
        <w:t>Conceitos principais</w:t>
      </w:r>
      <w:bookmarkEnd w:id="7"/>
      <w:bookmarkEnd w:id="8"/>
    </w:p>
    <w:p w:rsidR="00C7060E" w:rsidRDefault="00C7060E" w:rsidP="00C7060E">
      <w:pPr>
        <w:pStyle w:val="Cabealho"/>
        <w:rPr>
          <w:rFonts w:cs="Arial"/>
        </w:rPr>
      </w:pPr>
    </w:p>
    <w:tbl>
      <w:tblPr>
        <w:tblW w:w="9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1091"/>
        <w:gridCol w:w="5645"/>
      </w:tblGrid>
      <w:tr w:rsidR="00C7060E" w:rsidTr="00136388">
        <w:trPr>
          <w:trHeight w:val="600"/>
        </w:trPr>
        <w:tc>
          <w:tcPr>
            <w:tcW w:w="2338" w:type="dxa"/>
          </w:tcPr>
          <w:p w:rsidR="00C7060E" w:rsidRDefault="00C7060E" w:rsidP="00C7060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 Temporário</w:t>
            </w:r>
          </w:p>
        </w:tc>
        <w:tc>
          <w:tcPr>
            <w:tcW w:w="6732" w:type="dxa"/>
            <w:gridSpan w:val="2"/>
          </w:tcPr>
          <w:p w:rsidR="00C7060E" w:rsidRDefault="00C7060E" w:rsidP="0013638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Contrato temporário (</w:t>
            </w:r>
            <w:proofErr w:type="spellStart"/>
            <w:r>
              <w:rPr>
                <w:rFonts w:cs="Arial"/>
              </w:rPr>
              <w:t>ACTs</w:t>
            </w:r>
            <w:proofErr w:type="spellEnd"/>
            <w:r>
              <w:rPr>
                <w:rFonts w:cs="Arial"/>
              </w:rPr>
              <w:t>) – servidores admitidos através de contratos temporários</w:t>
            </w:r>
          </w:p>
        </w:tc>
      </w:tr>
      <w:tr w:rsidR="00C7060E" w:rsidRPr="00AC4062" w:rsidTr="001363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0"/>
        </w:trPr>
        <w:tc>
          <w:tcPr>
            <w:tcW w:w="3428" w:type="dxa"/>
            <w:gridSpan w:val="2"/>
          </w:tcPr>
          <w:p w:rsidR="00C7060E" w:rsidRPr="00AC4062" w:rsidRDefault="00C7060E" w:rsidP="0013638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C7060E" w:rsidRPr="00AC4062" w:rsidRDefault="00C7060E" w:rsidP="00136388">
            <w:pPr>
              <w:pStyle w:val="Cabealho"/>
              <w:rPr>
                <w:rFonts w:cs="Arial"/>
              </w:rPr>
            </w:pPr>
          </w:p>
        </w:tc>
      </w:tr>
    </w:tbl>
    <w:p w:rsidR="00C7060E" w:rsidRDefault="00C7060E" w:rsidP="00790DCA">
      <w:pPr>
        <w:pStyle w:val="Ttulo2"/>
      </w:pPr>
      <w:bookmarkStart w:id="9" w:name="_Toc74060967"/>
      <w:bookmarkStart w:id="10" w:name="_Toc75777268"/>
      <w:r>
        <w:t>Conceitos associados</w:t>
      </w:r>
      <w:bookmarkEnd w:id="9"/>
      <w:bookmarkEnd w:id="10"/>
    </w:p>
    <w:p w:rsidR="00C7060E" w:rsidRDefault="00C7060E" w:rsidP="00C7060E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732" w:type="dxa"/>
          </w:tcPr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do Estado.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136388">
        <w:trPr>
          <w:trHeight w:val="600"/>
        </w:trPr>
        <w:tc>
          <w:tcPr>
            <w:tcW w:w="1600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136388">
        <w:trPr>
          <w:trHeight w:val="600"/>
        </w:trPr>
        <w:tc>
          <w:tcPr>
            <w:tcW w:w="1600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4606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Relações de trabalho que a pessoa pode ter nos órgãos ou empresas públicas.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Disciplina</w:t>
            </w:r>
          </w:p>
        </w:tc>
        <w:tc>
          <w:tcPr>
            <w:tcW w:w="6732" w:type="dxa"/>
          </w:tcPr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disciplinas que os professores do estado podem lecionar</w:t>
            </w:r>
          </w:p>
          <w:p w:rsidR="00C7060E" w:rsidRDefault="00C7060E" w:rsidP="00C7060E">
            <w:pPr>
              <w:pStyle w:val="Cabealho"/>
              <w:rPr>
                <w:rFonts w:cs="Arial"/>
              </w:rPr>
            </w:pPr>
          </w:p>
        </w:tc>
      </w:tr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C7060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Área de Ensino</w:t>
            </w:r>
          </w:p>
        </w:tc>
        <w:tc>
          <w:tcPr>
            <w:tcW w:w="6732" w:type="dxa"/>
          </w:tcPr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áreas de ensino disponíveis para os professores do estado.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Carga Horária</w:t>
            </w:r>
          </w:p>
        </w:tc>
        <w:tc>
          <w:tcPr>
            <w:tcW w:w="6732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</w:p>
          <w:p w:rsidR="00C7060E" w:rsidRDefault="00C7060E" w:rsidP="00C7060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6732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</w:p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Dados referentes ao servidor</w:t>
            </w:r>
            <w:r>
              <w:rPr>
                <w:rFonts w:cs="Arial"/>
              </w:rPr>
              <w:t>.</w:t>
            </w:r>
          </w:p>
        </w:tc>
      </w:tr>
    </w:tbl>
    <w:p w:rsidR="00C7060E" w:rsidRPr="00C7060E" w:rsidRDefault="00C7060E" w:rsidP="00C7060E"/>
    <w:p w:rsidR="00C7060E" w:rsidRDefault="00C7060E" w:rsidP="00790DCA">
      <w:pPr>
        <w:pStyle w:val="Ttulo1"/>
      </w:pPr>
      <w:bookmarkStart w:id="11" w:name="_Toc75777269"/>
      <w:r>
        <w:lastRenderedPageBreak/>
        <w:t>Diagrama</w:t>
      </w:r>
      <w:bookmarkEnd w:id="11"/>
    </w:p>
    <w:p w:rsidR="00C7060E" w:rsidRDefault="00C7060E" w:rsidP="00C7060E"/>
    <w:p w:rsidR="00C7060E" w:rsidRPr="008F489F" w:rsidRDefault="00C7060E" w:rsidP="00C7060E">
      <w:r w:rsidRPr="00790DCA">
        <w:rPr>
          <w:noProof/>
          <w:bdr w:val="single" w:sz="4" w:space="0" w:color="auto"/>
        </w:rPr>
        <w:drawing>
          <wp:inline distT="0" distB="0" distL="0" distR="0" wp14:anchorId="058B26FD" wp14:editId="46636158">
            <wp:extent cx="2933065" cy="248094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C7060E" w:rsidRDefault="00C7060E">
      <w:pPr>
        <w:spacing w:line="240" w:lineRule="auto"/>
        <w:ind w:left="0"/>
        <w:jc w:val="left"/>
      </w:pPr>
      <w:r>
        <w:br w:type="page"/>
      </w:r>
    </w:p>
    <w:p w:rsidR="000C22CD" w:rsidRDefault="000C22CD" w:rsidP="00790DCA">
      <w:pPr>
        <w:pStyle w:val="Ttulo1"/>
      </w:pPr>
      <w:bookmarkStart w:id="12" w:name="_Toc75777270"/>
      <w:r>
        <w:lastRenderedPageBreak/>
        <w:t>Casos de Uso</w:t>
      </w:r>
      <w:bookmarkEnd w:id="12"/>
    </w:p>
    <w:p w:rsidR="000C22CD" w:rsidRDefault="00C03DE4" w:rsidP="00790DCA">
      <w:pPr>
        <w:pStyle w:val="Ttulo2"/>
      </w:pPr>
      <w:bookmarkStart w:id="13" w:name="_Toc248633655"/>
      <w:bookmarkStart w:id="14" w:name="_Toc75777271"/>
      <w:r>
        <w:t xml:space="preserve">Pesquisar </w:t>
      </w:r>
      <w:proofErr w:type="spellStart"/>
      <w:r>
        <w:t>ACTs</w:t>
      </w:r>
      <w:proofErr w:type="spellEnd"/>
      <w:r>
        <w:t xml:space="preserve"> / Disciplina</w:t>
      </w:r>
      <w:bookmarkEnd w:id="14"/>
    </w:p>
    <w:p w:rsidR="000C22CD" w:rsidRDefault="000C22CD" w:rsidP="00790DCA">
      <w:pPr>
        <w:pStyle w:val="Ttulo3"/>
      </w:pPr>
      <w:bookmarkStart w:id="15" w:name="_Toc75777272"/>
      <w:r>
        <w:t>Fluxo Básico</w:t>
      </w:r>
      <w:bookmarkEnd w:id="13"/>
      <w:bookmarkEnd w:id="15"/>
    </w:p>
    <w:p w:rsidR="000C22CD" w:rsidRDefault="000C22CD" w:rsidP="00790DCA">
      <w:pPr>
        <w:pStyle w:val="Ttulo4"/>
      </w:pPr>
      <w:r>
        <w:t xml:space="preserve">O ator </w:t>
      </w:r>
      <w:r w:rsidR="008F489F">
        <w:t xml:space="preserve">entra na </w:t>
      </w:r>
      <w:r>
        <w:t>opção “</w:t>
      </w:r>
      <w:r w:rsidR="00C03DE4">
        <w:t xml:space="preserve">Pesquisar </w:t>
      </w:r>
      <w:proofErr w:type="spellStart"/>
      <w:r w:rsidR="00C03DE4">
        <w:t>ACTs</w:t>
      </w:r>
      <w:proofErr w:type="spellEnd"/>
      <w:r w:rsidR="00C03DE4">
        <w:t>/Disciplina” para</w:t>
      </w:r>
      <w:r w:rsidR="00523D17">
        <w:t xml:space="preserve"> geração de</w:t>
      </w:r>
      <w:r w:rsidR="00C03DE4">
        <w:t xml:space="preserve"> relatório de servidores ACT e respectivas disciplinas.</w:t>
      </w:r>
    </w:p>
    <w:p w:rsidR="000C22CD" w:rsidRDefault="000C22CD" w:rsidP="00790DCA">
      <w:pPr>
        <w:pStyle w:val="Ttulo4"/>
      </w:pPr>
      <w:r>
        <w:t xml:space="preserve">O sistema exibe os filtros de pesquisa. </w:t>
      </w:r>
    </w:p>
    <w:p w:rsidR="000C22CD" w:rsidRDefault="000C22CD" w:rsidP="00790DCA">
      <w:pPr>
        <w:pStyle w:val="Ttulo4"/>
      </w:pPr>
      <w:r>
        <w:t>O ator informa os dados necessários e submete a operação</w:t>
      </w:r>
      <w:r w:rsidR="008F489F">
        <w:t xml:space="preserve"> “Pesquisar”.</w:t>
      </w:r>
    </w:p>
    <w:p w:rsidR="000C22CD" w:rsidRDefault="000C22CD" w:rsidP="00790DCA">
      <w:pPr>
        <w:pStyle w:val="Ttulo4"/>
      </w:pPr>
      <w:r>
        <w:t xml:space="preserve">O sistema exibe </w:t>
      </w:r>
      <w:r w:rsidR="008F489F">
        <w:t xml:space="preserve">em tela, </w:t>
      </w:r>
      <w:r>
        <w:t xml:space="preserve">o relatório de acordo com os filtros informados ordenados por </w:t>
      </w:r>
      <w:r w:rsidR="00C03DE4">
        <w:t>nome/matrícula conforme definido no filtro</w:t>
      </w:r>
      <w:r>
        <w:t>.</w:t>
      </w:r>
    </w:p>
    <w:p w:rsidR="000C22CD" w:rsidRDefault="000C22CD" w:rsidP="00790DCA">
      <w:pPr>
        <w:pStyle w:val="Ttulo4"/>
        <w:numPr>
          <w:ilvl w:val="0"/>
          <w:numId w:val="0"/>
        </w:numPr>
        <w:ind w:left="2160"/>
      </w:pPr>
    </w:p>
    <w:p w:rsidR="000C22CD" w:rsidRDefault="000C22CD" w:rsidP="00790DCA">
      <w:pPr>
        <w:pStyle w:val="Ttulo3"/>
      </w:pPr>
      <w:bookmarkStart w:id="16" w:name="_Toc248633656"/>
      <w:bookmarkStart w:id="17" w:name="_Toc75777273"/>
      <w:r>
        <w:t>2.1.2 Exceções</w:t>
      </w:r>
      <w:bookmarkEnd w:id="16"/>
      <w:bookmarkEnd w:id="17"/>
    </w:p>
    <w:p w:rsidR="00790DCA" w:rsidRDefault="000C22CD" w:rsidP="00790DCA">
      <w:pPr>
        <w:pStyle w:val="Ttulo4"/>
      </w:pPr>
      <w:r>
        <w:t>Ver item 2.2.</w:t>
      </w:r>
    </w:p>
    <w:p w:rsidR="00790DCA" w:rsidRDefault="00790DCA" w:rsidP="00790DCA"/>
    <w:p w:rsidR="00790DCA" w:rsidRDefault="00790DCA" w:rsidP="00790DCA">
      <w:pPr>
        <w:pStyle w:val="Ttulo2"/>
      </w:pPr>
      <w:bookmarkStart w:id="18" w:name="_Toc75777274"/>
      <w:r>
        <w:t xml:space="preserve">Imprimir </w:t>
      </w:r>
      <w:proofErr w:type="spellStart"/>
      <w:r>
        <w:t>ACTs</w:t>
      </w:r>
      <w:proofErr w:type="spellEnd"/>
      <w:r>
        <w:t xml:space="preserve"> / Disciplina</w:t>
      </w:r>
      <w:bookmarkEnd w:id="18"/>
    </w:p>
    <w:p w:rsidR="00790DCA" w:rsidRDefault="00790DCA" w:rsidP="00790DCA">
      <w:pPr>
        <w:pStyle w:val="Ttulo3"/>
      </w:pPr>
      <w:bookmarkStart w:id="19" w:name="_Toc75777275"/>
      <w:r>
        <w:t>Fluxo Básico</w:t>
      </w:r>
      <w:bookmarkEnd w:id="19"/>
    </w:p>
    <w:p w:rsidR="00790DCA" w:rsidRDefault="00790DCA" w:rsidP="00790DCA">
      <w:pPr>
        <w:pStyle w:val="Ttulo4"/>
      </w:pPr>
      <w:r>
        <w:t xml:space="preserve">O ator entra na opção “Pesquisar </w:t>
      </w:r>
      <w:proofErr w:type="spellStart"/>
      <w:r>
        <w:t>ACTs</w:t>
      </w:r>
      <w:proofErr w:type="spellEnd"/>
      <w:r>
        <w:t>/Disciplina” para geração de relatório de servidores ACT e respectivas disciplinas.</w:t>
      </w:r>
    </w:p>
    <w:p w:rsidR="00790DCA" w:rsidRDefault="00790DCA" w:rsidP="00790DCA">
      <w:pPr>
        <w:pStyle w:val="Ttulo4"/>
      </w:pPr>
      <w:r>
        <w:t xml:space="preserve">O sistema exibe os filtros de pesquisa. </w:t>
      </w:r>
    </w:p>
    <w:p w:rsidR="00790DCA" w:rsidRDefault="00790DCA" w:rsidP="00790DCA">
      <w:pPr>
        <w:pStyle w:val="Ttulo4"/>
      </w:pPr>
      <w:r>
        <w:t>O ator informa os dados necessários e submete a operação “Pesquisar”.</w:t>
      </w:r>
    </w:p>
    <w:p w:rsidR="00790DCA" w:rsidRDefault="00790DCA" w:rsidP="00790DCA">
      <w:pPr>
        <w:pStyle w:val="Ttulo4"/>
      </w:pPr>
      <w:r>
        <w:t>O sistema exibe em tela, o relatório de acordo com os filtros informados ordenados por nome/matrícula conforme definido no filtro.</w:t>
      </w:r>
    </w:p>
    <w:p w:rsidR="00790DCA" w:rsidRDefault="00790DCA" w:rsidP="00790DCA">
      <w:pPr>
        <w:pStyle w:val="Ttulo4"/>
        <w:numPr>
          <w:ilvl w:val="0"/>
          <w:numId w:val="0"/>
        </w:numPr>
        <w:ind w:left="2160"/>
      </w:pPr>
    </w:p>
    <w:p w:rsidR="00790DCA" w:rsidRDefault="00790DCA" w:rsidP="00790DCA">
      <w:pPr>
        <w:pStyle w:val="Ttulo3"/>
      </w:pPr>
      <w:bookmarkStart w:id="20" w:name="_Toc75777276"/>
      <w:r>
        <w:t>2.1.2 Exceções</w:t>
      </w:r>
      <w:bookmarkEnd w:id="20"/>
    </w:p>
    <w:p w:rsidR="00790DCA" w:rsidRDefault="00790DCA" w:rsidP="00790DCA">
      <w:pPr>
        <w:pStyle w:val="Ttulo4"/>
      </w:pPr>
      <w:r>
        <w:t xml:space="preserve">Ver item </w:t>
      </w:r>
      <w:r>
        <w:t>4.3</w:t>
      </w:r>
    </w:p>
    <w:p w:rsidR="00790DCA" w:rsidRPr="00790DCA" w:rsidRDefault="00790DCA" w:rsidP="00790DCA"/>
    <w:p w:rsidR="000C22CD" w:rsidRDefault="000C22CD" w:rsidP="000C22CD">
      <w:pPr>
        <w:pStyle w:val="Recuodecorpodetexto"/>
      </w:pPr>
    </w:p>
    <w:p w:rsidR="000C22CD" w:rsidRDefault="000C22CD" w:rsidP="00790DCA">
      <w:pPr>
        <w:pStyle w:val="Ttulo2"/>
      </w:pPr>
      <w:bookmarkStart w:id="21" w:name="_Toc248633666"/>
      <w:bookmarkStart w:id="22" w:name="_Toc75777277"/>
      <w:r>
        <w:t>Exceções</w:t>
      </w:r>
      <w:bookmarkEnd w:id="21"/>
      <w:r>
        <w:t xml:space="preserve"> gerais</w:t>
      </w:r>
      <w:bookmarkEnd w:id="22"/>
    </w:p>
    <w:p w:rsidR="000C22CD" w:rsidRDefault="000C22CD" w:rsidP="00790DCA">
      <w:pPr>
        <w:pStyle w:val="Ttulo3"/>
      </w:pPr>
      <w:bookmarkStart w:id="23" w:name="_Toc248633667"/>
      <w:bookmarkStart w:id="24" w:name="_Toc75777278"/>
      <w:r>
        <w:lastRenderedPageBreak/>
        <w:t>Exceções</w:t>
      </w:r>
      <w:bookmarkEnd w:id="23"/>
      <w:bookmarkEnd w:id="24"/>
    </w:p>
    <w:p w:rsidR="000C22CD" w:rsidRDefault="000C22CD" w:rsidP="00790DCA">
      <w:pPr>
        <w:pStyle w:val="Ttulo4"/>
      </w:pPr>
      <w:r>
        <w:t>Nenhum registro existe para o filtro informado. Apresentar mensagem MSG0010 - "Nenhum registro encontrado!".</w:t>
      </w:r>
    </w:p>
    <w:p w:rsidR="000C22CD" w:rsidRDefault="000C22CD" w:rsidP="00790DCA">
      <w:pPr>
        <w:pStyle w:val="Ttulo4"/>
        <w:numPr>
          <w:ilvl w:val="0"/>
          <w:numId w:val="0"/>
        </w:numPr>
        <w:ind w:left="2160"/>
      </w:pPr>
    </w:p>
    <w:p w:rsidR="000C22CD" w:rsidRDefault="000C22CD" w:rsidP="00790DCA">
      <w:pPr>
        <w:pStyle w:val="Ttulo1"/>
      </w:pPr>
      <w:r>
        <w:br w:type="page"/>
      </w:r>
      <w:bookmarkStart w:id="25" w:name="_Toc75777279"/>
      <w:r>
        <w:lastRenderedPageBreak/>
        <w:t>Anexos</w:t>
      </w:r>
      <w:bookmarkEnd w:id="25"/>
    </w:p>
    <w:p w:rsidR="000C22CD" w:rsidRDefault="000C22CD" w:rsidP="00523D17">
      <w:pPr>
        <w:ind w:left="0"/>
      </w:pPr>
    </w:p>
    <w:p w:rsidR="00523D17" w:rsidRDefault="00523D17" w:rsidP="00523D17">
      <w:pPr>
        <w:ind w:left="0"/>
      </w:pPr>
      <w:r>
        <w:t>Filtro:</w:t>
      </w:r>
    </w:p>
    <w:p w:rsidR="00523D17" w:rsidRDefault="00980EFD" w:rsidP="00523D17">
      <w:pPr>
        <w:ind w:left="0"/>
      </w:pPr>
      <w:r>
        <w:rPr>
          <w:noProof/>
        </w:rPr>
        <w:drawing>
          <wp:inline distT="0" distB="0" distL="0" distR="0" wp14:anchorId="35CA0703" wp14:editId="457FE1B5">
            <wp:extent cx="5400040" cy="2786782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17" w:rsidRDefault="00523D17" w:rsidP="00523D17">
      <w:pPr>
        <w:ind w:left="0"/>
      </w:pPr>
    </w:p>
    <w:p w:rsidR="00523D17" w:rsidRDefault="00523D17" w:rsidP="00523D17">
      <w:pPr>
        <w:ind w:left="0"/>
      </w:pPr>
      <w:r>
        <w:t>Layout do relatório</w:t>
      </w:r>
    </w:p>
    <w:p w:rsidR="009733C9" w:rsidRDefault="009733C9" w:rsidP="00523D17">
      <w:pPr>
        <w:ind w:left="0"/>
      </w:pPr>
    </w:p>
    <w:p w:rsidR="009733C9" w:rsidRDefault="009733C9" w:rsidP="00523D17">
      <w:pPr>
        <w:ind w:left="0"/>
      </w:pPr>
      <w:r w:rsidRPr="009733C9">
        <w:rPr>
          <w:noProof/>
          <w:bdr w:val="single" w:sz="4" w:space="0" w:color="auto"/>
        </w:rPr>
        <w:drawing>
          <wp:inline distT="0" distB="0" distL="0" distR="0" wp14:anchorId="217DA576" wp14:editId="6C415DFB">
            <wp:extent cx="5400040" cy="2031583"/>
            <wp:effectExtent l="0" t="0" r="0" b="698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C9" w:rsidRDefault="009733C9" w:rsidP="00523D17">
      <w:pPr>
        <w:ind w:left="0"/>
      </w:pPr>
    </w:p>
    <w:p w:rsidR="00523D17" w:rsidRDefault="00523D17" w:rsidP="00523D17">
      <w:pPr>
        <w:ind w:left="0"/>
      </w:pPr>
    </w:p>
    <w:p w:rsidR="000C22CD" w:rsidRDefault="000C22CD" w:rsidP="000C22CD"/>
    <w:p w:rsidR="009733C9" w:rsidRDefault="009733C9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Pr="00790DCA" w:rsidRDefault="000C22CD" w:rsidP="00790DCA">
      <w:pPr>
        <w:pStyle w:val="Ttulo1"/>
        <w:ind w:left="540" w:hanging="540"/>
      </w:pPr>
      <w:bookmarkStart w:id="26" w:name="_Toc75777280"/>
      <w:r>
        <w:lastRenderedPageBreak/>
        <w:t>Revisões</w:t>
      </w:r>
      <w:bookmarkEnd w:id="26"/>
    </w:p>
    <w:p w:rsidR="000C22CD" w:rsidRDefault="000C22CD" w:rsidP="000C22C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C22CD" w:rsidRDefault="000C22CD" w:rsidP="000C22CD"/>
    <w:p w:rsidR="000C22CD" w:rsidRPr="00F47CE4" w:rsidRDefault="000C22CD" w:rsidP="000C22CD"/>
    <w:p w:rsidR="000C22CD" w:rsidRPr="00EF2A63" w:rsidRDefault="000C22CD" w:rsidP="000C22CD"/>
    <w:p w:rsidR="000C22CD" w:rsidRPr="00D36839" w:rsidRDefault="000C22CD" w:rsidP="000C22CD"/>
    <w:p w:rsidR="000C22CD" w:rsidRPr="00B66E12" w:rsidRDefault="000C22CD" w:rsidP="000C22CD"/>
    <w:p w:rsidR="00F41655" w:rsidRPr="000C22CD" w:rsidRDefault="00F41655" w:rsidP="000C22CD"/>
    <w:sectPr w:rsidR="00F41655" w:rsidRPr="000C22CD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514" w:rsidRDefault="005C6514" w:rsidP="002908D9">
      <w:r>
        <w:separator/>
      </w:r>
    </w:p>
  </w:endnote>
  <w:endnote w:type="continuationSeparator" w:id="0">
    <w:p w:rsidR="005C6514" w:rsidRDefault="005C651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733C9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23D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Eneida de Faria Bastos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523D17" w:rsidRDefault="00523D17" w:rsidP="00523D1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SIGRH</w:t>
          </w:r>
          <w:r w:rsidR="00B53128">
            <w:rPr>
              <w:b/>
              <w:sz w:val="20"/>
              <w:szCs w:val="20"/>
            </w:rPr>
            <w:t xml:space="preserve"> </w:t>
          </w:r>
          <w:r w:rsidR="009733C9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9733C9">
            <w:rPr>
              <w:b/>
              <w:sz w:val="20"/>
              <w:szCs w:val="20"/>
            </w:rPr>
            <w:t xml:space="preserve">Cadastro – Contrato </w:t>
          </w:r>
          <w:proofErr w:type="spellStart"/>
          <w:r w:rsidR="009733C9">
            <w:rPr>
              <w:b/>
              <w:sz w:val="20"/>
              <w:szCs w:val="20"/>
            </w:rPr>
            <w:t>Termporário</w:t>
          </w:r>
          <w:proofErr w:type="spellEnd"/>
          <w:r w:rsidR="009733C9">
            <w:rPr>
              <w:b/>
              <w:sz w:val="20"/>
              <w:szCs w:val="20"/>
            </w:rPr>
            <w:t xml:space="preserve"> -</w:t>
          </w:r>
          <w:proofErr w:type="gramStart"/>
          <w:r w:rsidR="009733C9">
            <w:rPr>
              <w:b/>
              <w:sz w:val="20"/>
              <w:szCs w:val="20"/>
            </w:rPr>
            <w:t xml:space="preserve"> </w:t>
          </w:r>
          <w:r w:rsidR="00010C94">
            <w:rPr>
              <w:b/>
              <w:sz w:val="20"/>
              <w:szCs w:val="20"/>
            </w:rPr>
            <w:t xml:space="preserve"> </w:t>
          </w:r>
        </w:p>
        <w:p w:rsidR="00BD3501" w:rsidRPr="00BD3501" w:rsidRDefault="000C22CD" w:rsidP="00790DC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proofErr w:type="gramEnd"/>
          <w:r>
            <w:rPr>
              <w:b/>
              <w:sz w:val="20"/>
              <w:szCs w:val="20"/>
            </w:rPr>
            <w:t>UCS0</w:t>
          </w:r>
          <w:r w:rsidR="00523D17">
            <w:rPr>
              <w:b/>
              <w:sz w:val="20"/>
              <w:szCs w:val="20"/>
            </w:rPr>
            <w:t>7</w:t>
          </w:r>
          <w:r w:rsidR="00790DCA">
            <w:rPr>
              <w:b/>
              <w:sz w:val="20"/>
              <w:szCs w:val="20"/>
            </w:rPr>
            <w:t>54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90DCA" w:rsidRPr="00790DCA">
            <w:rPr>
              <w:b/>
              <w:sz w:val="20"/>
              <w:szCs w:val="20"/>
            </w:rPr>
            <w:t xml:space="preserve">Pesquisar </w:t>
          </w:r>
          <w:proofErr w:type="spellStart"/>
          <w:r w:rsidR="00790DCA" w:rsidRPr="00790DCA">
            <w:rPr>
              <w:b/>
              <w:sz w:val="20"/>
              <w:szCs w:val="20"/>
            </w:rPr>
            <w:t>ACTs</w:t>
          </w:r>
          <w:proofErr w:type="spellEnd"/>
          <w:r w:rsidR="00790DCA" w:rsidRPr="00790DCA">
            <w:rPr>
              <w:b/>
              <w:sz w:val="20"/>
              <w:szCs w:val="20"/>
            </w:rPr>
            <w:t>/Disciplina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171BBA7" wp14:editId="4338D38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514" w:rsidRDefault="005C6514" w:rsidP="002908D9">
      <w:r>
        <w:separator/>
      </w:r>
    </w:p>
  </w:footnote>
  <w:footnote w:type="continuationSeparator" w:id="0">
    <w:p w:rsidR="005C6514" w:rsidRDefault="005C651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C097E88" wp14:editId="2348070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41F59A" wp14:editId="0677E3E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523D17" w:rsidP="00DF1DDA">
                          <w:pPr>
                            <w:pStyle w:val="Caixatexto"/>
                          </w:pPr>
                          <w:r>
                            <w:t>SIGRH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523D17" w:rsidP="00DF1DDA">
                    <w:pPr>
                      <w:pStyle w:val="Caixatexto"/>
                    </w:pPr>
                    <w:r>
                      <w:t>SIGRH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06F9972" wp14:editId="145E738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6838021" wp14:editId="7DD7234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950F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24A3C83"/>
    <w:multiLevelType w:val="multilevel"/>
    <w:tmpl w:val="E27EAC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0AD3572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C8A6DB8"/>
    <w:multiLevelType w:val="multilevel"/>
    <w:tmpl w:val="6B2E3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4">
    <w:nsid w:val="5E4C4732"/>
    <w:multiLevelType w:val="multilevel"/>
    <w:tmpl w:val="FEFEDF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525AF4"/>
    <w:multiLevelType w:val="multilevel"/>
    <w:tmpl w:val="718C6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21"/>
  </w:num>
  <w:num w:numId="5">
    <w:abstractNumId w:val="16"/>
  </w:num>
  <w:num w:numId="6">
    <w:abstractNumId w:val="19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8"/>
  </w:num>
  <w:num w:numId="12">
    <w:abstractNumId w:val="17"/>
  </w:num>
  <w:num w:numId="13">
    <w:abstractNumId w:val="2"/>
  </w:num>
  <w:num w:numId="14">
    <w:abstractNumId w:val="11"/>
  </w:num>
  <w:num w:numId="15">
    <w:abstractNumId w:val="6"/>
  </w:num>
  <w:num w:numId="16">
    <w:abstractNumId w:val="15"/>
  </w:num>
  <w:num w:numId="17">
    <w:abstractNumId w:val="4"/>
  </w:num>
  <w:num w:numId="18">
    <w:abstractNumId w:val="13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10"/>
  </w:num>
  <w:num w:numId="25">
    <w:abstractNumId w:val="5"/>
  </w:num>
  <w:num w:numId="26">
    <w:abstractNumId w:val="20"/>
  </w:num>
  <w:num w:numId="27">
    <w:abstractNumId w:val="1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2CD"/>
    <w:rsid w:val="0000536A"/>
    <w:rsid w:val="00010C94"/>
    <w:rsid w:val="00011A7E"/>
    <w:rsid w:val="00080AA2"/>
    <w:rsid w:val="000A2BFB"/>
    <w:rsid w:val="000B4005"/>
    <w:rsid w:val="000C22CD"/>
    <w:rsid w:val="000F0299"/>
    <w:rsid w:val="00111169"/>
    <w:rsid w:val="001A25E3"/>
    <w:rsid w:val="001C7A01"/>
    <w:rsid w:val="00236009"/>
    <w:rsid w:val="00290019"/>
    <w:rsid w:val="002908D9"/>
    <w:rsid w:val="002B1C60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3D17"/>
    <w:rsid w:val="00550536"/>
    <w:rsid w:val="0059301A"/>
    <w:rsid w:val="005C6514"/>
    <w:rsid w:val="005D35E4"/>
    <w:rsid w:val="00616D7E"/>
    <w:rsid w:val="00623E87"/>
    <w:rsid w:val="00652148"/>
    <w:rsid w:val="00772123"/>
    <w:rsid w:val="00790DCA"/>
    <w:rsid w:val="007A4B3D"/>
    <w:rsid w:val="007E2985"/>
    <w:rsid w:val="00845060"/>
    <w:rsid w:val="008806C7"/>
    <w:rsid w:val="008F489F"/>
    <w:rsid w:val="0091194C"/>
    <w:rsid w:val="009123FD"/>
    <w:rsid w:val="00914555"/>
    <w:rsid w:val="009733C9"/>
    <w:rsid w:val="00980E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3DE4"/>
    <w:rsid w:val="00C06B86"/>
    <w:rsid w:val="00C7060E"/>
    <w:rsid w:val="00C80215"/>
    <w:rsid w:val="00CA0CEF"/>
    <w:rsid w:val="00DB0139"/>
    <w:rsid w:val="00DF1DDA"/>
    <w:rsid w:val="00E81253"/>
    <w:rsid w:val="00F071FA"/>
    <w:rsid w:val="00F4031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90DCA"/>
    <w:pPr>
      <w:widowControl w:val="0"/>
      <w:numPr>
        <w:numId w:val="27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0DCA"/>
    <w:pPr>
      <w:numPr>
        <w:ilvl w:val="1"/>
        <w:numId w:val="2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0DCA"/>
    <w:pPr>
      <w:keepNext/>
      <w:numPr>
        <w:ilvl w:val="2"/>
        <w:numId w:val="2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0DCA"/>
    <w:pPr>
      <w:widowControl w:val="0"/>
      <w:numPr>
        <w:ilvl w:val="3"/>
        <w:numId w:val="2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0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90DC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90DCA"/>
    <w:pPr>
      <w:widowControl w:val="0"/>
      <w:numPr>
        <w:numId w:val="27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0DCA"/>
    <w:pPr>
      <w:numPr>
        <w:ilvl w:val="1"/>
        <w:numId w:val="2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0DCA"/>
    <w:pPr>
      <w:keepNext/>
      <w:numPr>
        <w:ilvl w:val="2"/>
        <w:numId w:val="2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0DCA"/>
    <w:pPr>
      <w:widowControl w:val="0"/>
      <w:numPr>
        <w:ilvl w:val="3"/>
        <w:numId w:val="2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0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90DC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42E19-93D0-4BC7-8D48-C1C1A95EF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35</TotalTime>
  <Pages>10</Pages>
  <Words>805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De Faria Bastos, Eneida</cp:lastModifiedBy>
  <cp:revision>3</cp:revision>
  <cp:lastPrinted>2014-11-09T04:45:00Z</cp:lastPrinted>
  <dcterms:created xsi:type="dcterms:W3CDTF">2021-06-28T15:19:00Z</dcterms:created>
  <dcterms:modified xsi:type="dcterms:W3CDTF">2021-06-28T15:54:00Z</dcterms:modified>
</cp:coreProperties>
</file>