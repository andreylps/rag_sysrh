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6036" w:rsidRDefault="00EF6036" w:rsidP="00EF603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F6036" w:rsidRDefault="00EF6036" w:rsidP="00EF6036">
      <w:pPr>
        <w:widowControl w:val="0"/>
        <w:rPr>
          <w:rFonts w:cs="Arial"/>
          <w:sz w:val="20"/>
        </w:rPr>
      </w:pPr>
    </w:p>
    <w:p w:rsidR="00EF6036" w:rsidRDefault="00EF6036" w:rsidP="00EF6036">
      <w:pPr>
        <w:widowControl w:val="0"/>
        <w:rPr>
          <w:rFonts w:cs="Arial"/>
          <w:sz w:val="20"/>
        </w:rPr>
      </w:pPr>
    </w:p>
    <w:p w:rsidR="00EF6036" w:rsidRDefault="00EF6036" w:rsidP="00EF6036">
      <w:pPr>
        <w:widowControl w:val="0"/>
        <w:rPr>
          <w:rFonts w:cs="Arial"/>
          <w:sz w:val="20"/>
        </w:rPr>
      </w:pPr>
    </w:p>
    <w:p w:rsidR="00EF6036" w:rsidRDefault="00EF6036" w:rsidP="00EF6036">
      <w:pPr>
        <w:widowControl w:val="0"/>
        <w:rPr>
          <w:rFonts w:cs="Arial"/>
          <w:sz w:val="20"/>
        </w:rPr>
      </w:pPr>
    </w:p>
    <w:p w:rsidR="00EF6036" w:rsidRDefault="00EF6036" w:rsidP="00EF603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F6036" w:rsidRDefault="00EF6036" w:rsidP="00EF6036">
      <w:pPr>
        <w:widowControl w:val="0"/>
        <w:rPr>
          <w:rFonts w:cs="Arial"/>
          <w:sz w:val="20"/>
          <w:u w:val="single"/>
        </w:rPr>
      </w:pPr>
    </w:p>
    <w:p w:rsidR="00EF6036" w:rsidRDefault="00EF6036" w:rsidP="00EF603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F6036" w:rsidRDefault="00EF6036" w:rsidP="00EF6036">
      <w:pPr>
        <w:widowControl w:val="0"/>
        <w:rPr>
          <w:rFonts w:cs="Arial"/>
          <w:sz w:val="20"/>
        </w:rPr>
      </w:pPr>
    </w:p>
    <w:p w:rsidR="00EF6036" w:rsidRDefault="00EF6036" w:rsidP="00EF6036">
      <w:pPr>
        <w:widowControl w:val="0"/>
        <w:rPr>
          <w:rFonts w:cs="Arial"/>
          <w:sz w:val="20"/>
        </w:rPr>
      </w:pPr>
    </w:p>
    <w:p w:rsidR="00EF6036" w:rsidRDefault="00EF6036" w:rsidP="00EF6036">
      <w:pPr>
        <w:widowControl w:val="0"/>
        <w:rPr>
          <w:rFonts w:cs="Arial"/>
          <w:sz w:val="20"/>
        </w:rPr>
      </w:pPr>
    </w:p>
    <w:p w:rsidR="00EF6036" w:rsidRDefault="00EF6036" w:rsidP="00EF603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F6036" w:rsidRDefault="00EF6036" w:rsidP="00EF6036">
      <w:pPr>
        <w:widowControl w:val="0"/>
        <w:rPr>
          <w:rFonts w:cs="Arial"/>
          <w:sz w:val="20"/>
        </w:rPr>
      </w:pPr>
    </w:p>
    <w:p w:rsidR="00EF6036" w:rsidRDefault="00EF6036" w:rsidP="00EF6036">
      <w:pPr>
        <w:widowControl w:val="0"/>
        <w:rPr>
          <w:rFonts w:cs="Arial"/>
          <w:sz w:val="20"/>
        </w:rPr>
      </w:pPr>
    </w:p>
    <w:p w:rsidR="00EF6036" w:rsidRDefault="00EF6036" w:rsidP="00EF6036">
      <w:pPr>
        <w:widowControl w:val="0"/>
        <w:rPr>
          <w:rFonts w:cs="Arial"/>
        </w:rPr>
      </w:pPr>
    </w:p>
    <w:p w:rsidR="00EF6036" w:rsidRDefault="00EF6036" w:rsidP="00EF6036">
      <w:pPr>
        <w:pStyle w:val="Capa"/>
        <w:rPr>
          <w:color w:val="FF9900"/>
        </w:rPr>
      </w:pPr>
      <w:r>
        <w:t>SINDRAPE</w:t>
      </w:r>
    </w:p>
    <w:p w:rsidR="00EF6036" w:rsidRDefault="00EF6036" w:rsidP="00EF6036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EF6036" w:rsidRPr="00EF6036" w:rsidRDefault="00EF6036" w:rsidP="00EF6036">
      <w:pPr>
        <w:widowControl w:val="0"/>
        <w:rPr>
          <w:color w:val="000080"/>
        </w:rPr>
      </w:pPr>
    </w:p>
    <w:p w:rsidR="00EF6036" w:rsidRPr="00EF6036" w:rsidRDefault="00EF6036" w:rsidP="00EF6036">
      <w:pPr>
        <w:widowControl w:val="0"/>
        <w:jc w:val="right"/>
        <w:rPr>
          <w:rFonts w:cs="Arial"/>
          <w:b/>
          <w:bCs/>
          <w:color w:val="000080"/>
        </w:rPr>
      </w:pPr>
    </w:p>
    <w:p w:rsidR="00EF6036" w:rsidRDefault="00EF6036" w:rsidP="00EF6036">
      <w:pPr>
        <w:pStyle w:val="Capa"/>
      </w:pPr>
      <w:r>
        <w:t>UCS0504</w:t>
      </w:r>
      <w:r w:rsidR="00933F07">
        <w:t xml:space="preserve"> </w:t>
      </w:r>
      <w:r>
        <w:t>– Manter questões de avaliação</w:t>
      </w:r>
    </w:p>
    <w:p w:rsidR="00EF6036" w:rsidRDefault="00EF6036" w:rsidP="00EF6036">
      <w:pPr>
        <w:widowControl w:val="0"/>
        <w:rPr>
          <w:rFonts w:cs="Arial"/>
        </w:rPr>
      </w:pPr>
    </w:p>
    <w:p w:rsidR="00EF6036" w:rsidRDefault="00EF6036" w:rsidP="00EF6036">
      <w:pPr>
        <w:widowControl w:val="0"/>
      </w:pPr>
    </w:p>
    <w:p w:rsidR="00EF6036" w:rsidRDefault="00EF6036" w:rsidP="00EF6036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EF6036" w:rsidRPr="00EF6036" w:rsidRDefault="00EF6036" w:rsidP="00EF6036">
      <w:pPr>
        <w:pStyle w:val="Corpodetexto3"/>
        <w:widowControl w:val="0"/>
        <w:spacing w:after="0"/>
        <w:rPr>
          <w:rFonts w:cs="Arial"/>
        </w:rPr>
      </w:pPr>
      <w:r w:rsidRPr="00EF6036">
        <w:rPr>
          <w:rFonts w:cs="Arial"/>
        </w:rPr>
        <w:lastRenderedPageBreak/>
        <w:t>Histórico de Revisões</w:t>
      </w:r>
    </w:p>
    <w:p w:rsidR="00EF6036" w:rsidRDefault="00EF6036" w:rsidP="00EF6036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EF6036" w:rsidTr="00EF603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036" w:rsidRDefault="00EF6036" w:rsidP="00EF603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036" w:rsidRDefault="00EF6036" w:rsidP="00EF603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036" w:rsidRDefault="00EF6036" w:rsidP="00EF603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036" w:rsidRDefault="00EF6036" w:rsidP="00EF603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EF6036" w:rsidTr="00EF603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036" w:rsidRDefault="00EF6036" w:rsidP="00EF603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15/09/2009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036" w:rsidRDefault="00EF6036" w:rsidP="00EF603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036" w:rsidRDefault="00EF6036" w:rsidP="00EF603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036" w:rsidRDefault="00EF6036" w:rsidP="00EF603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EF6036" w:rsidTr="00EF603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036" w:rsidRDefault="00EF6036" w:rsidP="00EF603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23/10/2009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036" w:rsidRDefault="00EF6036" w:rsidP="00EF603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036" w:rsidRDefault="00EF6036" w:rsidP="00EF603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Alteração da regra RN01 e adição das regras RN06 e RN07.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036" w:rsidRDefault="00EF6036" w:rsidP="00EF603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EF6036" w:rsidTr="00EF603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036" w:rsidRDefault="00EF6036" w:rsidP="00EF603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036" w:rsidRDefault="00EF6036" w:rsidP="00EF603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036" w:rsidRDefault="00EF6036" w:rsidP="00EF603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036" w:rsidRDefault="00EF6036" w:rsidP="00EF603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EF6036" w:rsidTr="00EF603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036" w:rsidRDefault="00EF6036" w:rsidP="00EF603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036" w:rsidRDefault="00EF6036" w:rsidP="00EF603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036" w:rsidRDefault="00EF6036" w:rsidP="00EF603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036" w:rsidRDefault="00EF6036" w:rsidP="00EF603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EF6036" w:rsidRDefault="00EF6036" w:rsidP="00EF6036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EF6036" w:rsidRPr="00EF6036" w:rsidRDefault="00EF6036" w:rsidP="00EF6036">
      <w:pPr>
        <w:pStyle w:val="Corpodetexto3"/>
        <w:widowControl w:val="0"/>
        <w:spacing w:after="0"/>
        <w:jc w:val="left"/>
        <w:rPr>
          <w:rFonts w:cs="Arial"/>
        </w:rPr>
      </w:pPr>
      <w:r w:rsidRPr="00EF6036">
        <w:rPr>
          <w:rFonts w:cs="Arial"/>
        </w:rPr>
        <w:lastRenderedPageBreak/>
        <w:t>Índice</w:t>
      </w:r>
    </w:p>
    <w:p w:rsidR="00EF6036" w:rsidRPr="00EF6036" w:rsidRDefault="00EF6036" w:rsidP="00EF6036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933F07" w:rsidRDefault="00EF603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44556" w:history="1">
        <w:r w:rsidR="00933F07" w:rsidRPr="005F4527">
          <w:rPr>
            <w:rStyle w:val="Hyperlink"/>
            <w:noProof/>
          </w:rPr>
          <w:t>1.</w:t>
        </w:r>
        <w:r w:rsidR="00933F0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33F07" w:rsidRPr="005F4527">
          <w:rPr>
            <w:rStyle w:val="Hyperlink"/>
            <w:noProof/>
          </w:rPr>
          <w:t>Pacote/Caso de Uso</w:t>
        </w:r>
        <w:r w:rsidR="00933F07">
          <w:rPr>
            <w:noProof/>
            <w:webHidden/>
          </w:rPr>
          <w:tab/>
        </w:r>
        <w:r w:rsidR="00933F07">
          <w:rPr>
            <w:noProof/>
            <w:webHidden/>
          </w:rPr>
          <w:fldChar w:fldCharType="begin"/>
        </w:r>
        <w:r w:rsidR="00933F07">
          <w:rPr>
            <w:noProof/>
            <w:webHidden/>
          </w:rPr>
          <w:instrText xml:space="preserve"> PAGEREF _Toc404244556 \h </w:instrText>
        </w:r>
        <w:r w:rsidR="00933F07">
          <w:rPr>
            <w:noProof/>
            <w:webHidden/>
          </w:rPr>
        </w:r>
        <w:r w:rsidR="00933F07">
          <w:rPr>
            <w:noProof/>
            <w:webHidden/>
          </w:rPr>
          <w:fldChar w:fldCharType="separate"/>
        </w:r>
        <w:r w:rsidR="00933F07">
          <w:rPr>
            <w:noProof/>
            <w:webHidden/>
          </w:rPr>
          <w:t>5</w:t>
        </w:r>
        <w:r w:rsidR="00933F07">
          <w:rPr>
            <w:noProof/>
            <w:webHidden/>
          </w:rPr>
          <w:fldChar w:fldCharType="end"/>
        </w:r>
      </w:hyperlink>
    </w:p>
    <w:p w:rsidR="00933F07" w:rsidRDefault="00933F07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557" w:history="1">
        <w:r w:rsidRPr="005F4527">
          <w:rPr>
            <w:rStyle w:val="Hyperlink"/>
            <w:noProof/>
          </w:rPr>
          <w:t>Manter questões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33F07" w:rsidRDefault="00933F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558" w:history="1">
        <w:r w:rsidRPr="005F4527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4527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33F07" w:rsidRDefault="00933F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559" w:history="1">
        <w:r w:rsidRPr="005F4527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4527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33F07" w:rsidRDefault="00933F0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560" w:history="1">
        <w:r w:rsidRPr="005F4527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4527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33F07" w:rsidRDefault="00933F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561" w:history="1">
        <w:r w:rsidRPr="005F4527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4527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33F07" w:rsidRDefault="00933F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562" w:history="1">
        <w:r w:rsidRPr="005F4527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4527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33F07" w:rsidRDefault="00933F0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563" w:history="1">
        <w:r w:rsidRPr="005F4527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4527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33F07" w:rsidRDefault="00933F0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564" w:history="1">
        <w:r w:rsidRPr="005F4527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4527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33F07" w:rsidRDefault="00933F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565" w:history="1">
        <w:r w:rsidRPr="005F4527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4527">
          <w:rPr>
            <w:rStyle w:val="Hyperlink"/>
            <w:noProof/>
          </w:rPr>
          <w:t>Incluir questão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33F07" w:rsidRDefault="00933F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566" w:history="1">
        <w:r w:rsidRPr="005F4527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452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33F07" w:rsidRDefault="00933F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567" w:history="1">
        <w:r w:rsidRPr="005F4527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4527">
          <w:rPr>
            <w:rStyle w:val="Hyperlink"/>
            <w:noProof/>
          </w:rPr>
          <w:t>Alterar questão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33F07" w:rsidRDefault="00933F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568" w:history="1">
        <w:r w:rsidRPr="005F4527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452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33F07" w:rsidRDefault="00933F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569" w:history="1">
        <w:r w:rsidRPr="005F4527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4527">
          <w:rPr>
            <w:rStyle w:val="Hyperlink"/>
            <w:noProof/>
          </w:rPr>
          <w:t>Excluir questão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33F07" w:rsidRDefault="00933F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570" w:history="1">
        <w:r w:rsidRPr="005F4527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452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33F07" w:rsidRDefault="00933F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571" w:history="1">
        <w:r w:rsidRPr="005F4527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4527">
          <w:rPr>
            <w:rStyle w:val="Hyperlink"/>
            <w:noProof/>
          </w:rPr>
          <w:t>Anular questão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33F07" w:rsidRDefault="00933F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572" w:history="1">
        <w:r w:rsidRPr="005F4527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452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33F07" w:rsidRDefault="00933F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573" w:history="1">
        <w:r w:rsidRPr="005F4527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4527">
          <w:rPr>
            <w:rStyle w:val="Hyperlink"/>
            <w:noProof/>
          </w:rPr>
          <w:t>Listar questões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33F07" w:rsidRDefault="00933F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574" w:history="1">
        <w:r w:rsidRPr="005F4527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452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33F07" w:rsidRDefault="00933F0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575" w:history="1">
        <w:r w:rsidRPr="005F4527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4527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33F07" w:rsidRDefault="00933F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576" w:history="1">
        <w:r w:rsidRPr="005F4527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4527">
          <w:rPr>
            <w:rStyle w:val="Hyperlink"/>
            <w:noProof/>
          </w:rPr>
          <w:t>RN01: Validar código de referência da questão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33F07" w:rsidRDefault="00933F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577" w:history="1">
        <w:r w:rsidRPr="005F4527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4527">
          <w:rPr>
            <w:rStyle w:val="Hyperlink"/>
            <w:noProof/>
          </w:rPr>
          <w:t>RN02: Verificar se existe formulário de avaliação associado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33F07" w:rsidRDefault="00933F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578" w:history="1">
        <w:r w:rsidRPr="005F4527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4527">
          <w:rPr>
            <w:rStyle w:val="Hyperlink"/>
            <w:noProof/>
          </w:rPr>
          <w:t>RN03: Verificar se a nova data limite de vigência é válida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33F07" w:rsidRDefault="00933F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579" w:history="1">
        <w:r w:rsidRPr="005F4527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4527">
          <w:rPr>
            <w:rStyle w:val="Hyperlink"/>
            <w:noProof/>
          </w:rPr>
          <w:t>RN04: Verificar se a questão é referente ao ministrante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33F07" w:rsidRDefault="00933F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580" w:history="1">
        <w:r w:rsidRPr="005F4527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4527">
          <w:rPr>
            <w:rStyle w:val="Hyperlink"/>
            <w:noProof/>
          </w:rPr>
          <w:t>RN05: Verificar se existe avaliação associada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33F07" w:rsidRDefault="00933F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581" w:history="1">
        <w:r w:rsidRPr="005F4527">
          <w:rPr>
            <w:rStyle w:val="Hyperlink"/>
            <w:noProof/>
          </w:rPr>
          <w:t>5.6.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4527">
          <w:rPr>
            <w:rStyle w:val="Hyperlink"/>
            <w:noProof/>
          </w:rPr>
          <w:t>RN06: Verificar se a questão é referente ao ministrante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33F07" w:rsidRDefault="00933F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582" w:history="1">
        <w:r w:rsidRPr="005F4527">
          <w:rPr>
            <w:rStyle w:val="Hyperlink"/>
            <w:noProof/>
          </w:rPr>
          <w:t>5.7.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4527">
          <w:rPr>
            <w:rStyle w:val="Hyperlink"/>
            <w:noProof/>
          </w:rPr>
          <w:t>RN07: Verificar se a questão é referente ao tutor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33F07" w:rsidRDefault="00933F0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583" w:history="1">
        <w:r w:rsidRPr="005F4527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4527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33F07" w:rsidRDefault="00933F0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584" w:history="1">
        <w:r w:rsidRPr="005F4527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4527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F6036" w:rsidRDefault="00EF6036" w:rsidP="00EF6036">
      <w:pPr>
        <w:pStyle w:val="Sumrio1"/>
      </w:pPr>
      <w:r>
        <w:fldChar w:fldCharType="end"/>
      </w:r>
    </w:p>
    <w:p w:rsidR="00EF6036" w:rsidRDefault="00EF6036" w:rsidP="00EF6036">
      <w:pPr>
        <w:widowControl w:val="0"/>
        <w:rPr>
          <w:rFonts w:cs="Arial"/>
          <w:b/>
          <w:bCs/>
          <w:color w:val="000000"/>
        </w:rPr>
      </w:pPr>
    </w:p>
    <w:p w:rsidR="00EF6036" w:rsidRDefault="00EF6036" w:rsidP="00EF6036">
      <w:pPr>
        <w:pStyle w:val="Heading"/>
        <w:rPr>
          <w:rFonts w:cs="Arial"/>
          <w:szCs w:val="24"/>
          <w:lang w:val="pt-BR"/>
        </w:rPr>
      </w:pPr>
    </w:p>
    <w:p w:rsidR="00EF6036" w:rsidRDefault="00EF6036" w:rsidP="00EF6036">
      <w:pPr>
        <w:pStyle w:val="Heading"/>
      </w:pPr>
    </w:p>
    <w:p w:rsidR="00EF6036" w:rsidRDefault="00EF6036" w:rsidP="00EF6036">
      <w:pPr>
        <w:pStyle w:val="Heading"/>
        <w:jc w:val="center"/>
      </w:pPr>
    </w:p>
    <w:p w:rsidR="00EF6036" w:rsidRDefault="00EF6036" w:rsidP="00EF6036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EF6036" w:rsidRDefault="00EF6036" w:rsidP="00EF6036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244556"/>
      <w:r>
        <w:lastRenderedPageBreak/>
        <w:t>Pacote/Caso de Uso</w:t>
      </w:r>
      <w:bookmarkEnd w:id="1"/>
    </w:p>
    <w:p w:rsidR="00EF6036" w:rsidRDefault="00EF6036" w:rsidP="00EF6036"/>
    <w:p w:rsidR="00EF6036" w:rsidRDefault="00EF6036" w:rsidP="00933F07">
      <w:pPr>
        <w:pStyle w:val="Subttulo"/>
      </w:pPr>
      <w:bookmarkStart w:id="2" w:name="_Toc404244557"/>
      <w:r>
        <w:t>Manter questões de avaliação</w:t>
      </w:r>
      <w:bookmarkEnd w:id="2"/>
    </w:p>
    <w:p w:rsidR="00EF6036" w:rsidRDefault="00EF6036" w:rsidP="00EF6036">
      <w:pPr>
        <w:widowControl w:val="0"/>
        <w:ind w:left="902"/>
        <w:rPr>
          <w:rFonts w:cs="Arial"/>
          <w:b/>
          <w:bCs/>
          <w:color w:val="FF0000"/>
        </w:rPr>
      </w:pPr>
    </w:p>
    <w:p w:rsidR="00EF6036" w:rsidRDefault="00EF6036" w:rsidP="00EF603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244558"/>
      <w:r>
        <w:t>Descrição</w:t>
      </w:r>
      <w:bookmarkEnd w:id="3"/>
    </w:p>
    <w:p w:rsidR="00EF6036" w:rsidRDefault="00EF6036" w:rsidP="00EF6036">
      <w:pPr>
        <w:pStyle w:val="Recuodecorpodetexto2"/>
        <w:widowControl w:val="0"/>
        <w:ind w:left="1620" w:firstLine="0"/>
        <w:rPr>
          <w:sz w:val="24"/>
        </w:rPr>
      </w:pPr>
    </w:p>
    <w:p w:rsidR="00EF6036" w:rsidRDefault="00EF6036" w:rsidP="00EF6036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Questões de avaliação.</w:t>
      </w:r>
    </w:p>
    <w:p w:rsidR="00EF6036" w:rsidRDefault="00EF6036" w:rsidP="00EF6036">
      <w:pPr>
        <w:pStyle w:val="Recuodecorpodetexto2"/>
        <w:widowControl w:val="0"/>
        <w:ind w:left="1620" w:firstLine="0"/>
        <w:rPr>
          <w:sz w:val="24"/>
        </w:rPr>
      </w:pPr>
    </w:p>
    <w:p w:rsidR="00EF6036" w:rsidRDefault="00EF6036" w:rsidP="00EF603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244559"/>
      <w:r>
        <w:t>Requisitos atendidos</w:t>
      </w:r>
      <w:bookmarkEnd w:id="4"/>
    </w:p>
    <w:p w:rsidR="00EF6036" w:rsidRDefault="00EF6036" w:rsidP="00EF6036"/>
    <w:p w:rsidR="00EF6036" w:rsidRDefault="00EF6036" w:rsidP="00EF6036">
      <w:pPr>
        <w:pStyle w:val="Recuodecorpodetexto"/>
        <w:ind w:left="1260"/>
      </w:pPr>
      <w:r>
        <w:t>R14 – Manter questões de avaliação</w:t>
      </w:r>
    </w:p>
    <w:p w:rsidR="00EF6036" w:rsidRDefault="00EF6036" w:rsidP="00EF6036"/>
    <w:p w:rsidR="00EF6036" w:rsidRDefault="00EF6036" w:rsidP="00EF6036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244560"/>
      <w:r>
        <w:t>Conceito</w:t>
      </w:r>
      <w:bookmarkEnd w:id="5"/>
      <w:r>
        <w:tab/>
      </w:r>
    </w:p>
    <w:p w:rsidR="00EF6036" w:rsidRDefault="00EF6036" w:rsidP="00EF6036"/>
    <w:p w:rsidR="00EF6036" w:rsidRDefault="00EF6036" w:rsidP="00EF603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244561"/>
      <w:r>
        <w:t>Conceitos principais</w:t>
      </w:r>
      <w:bookmarkEnd w:id="6"/>
    </w:p>
    <w:p w:rsidR="00EF6036" w:rsidRDefault="00EF6036" w:rsidP="00EF6036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EF6036" w:rsidTr="00FF700E">
        <w:trPr>
          <w:trHeight w:val="600"/>
        </w:trPr>
        <w:tc>
          <w:tcPr>
            <w:tcW w:w="1600" w:type="dxa"/>
          </w:tcPr>
          <w:p w:rsidR="00EF6036" w:rsidRDefault="00EF6036" w:rsidP="00EF6036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Questão de avaliação</w:t>
            </w:r>
          </w:p>
        </w:tc>
        <w:tc>
          <w:tcPr>
            <w:tcW w:w="4606" w:type="dxa"/>
          </w:tcPr>
          <w:p w:rsidR="00EF6036" w:rsidRDefault="00EF6036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das questões de avaliação das ocorrências de evento.</w:t>
            </w:r>
          </w:p>
        </w:tc>
      </w:tr>
    </w:tbl>
    <w:p w:rsidR="00EF6036" w:rsidRDefault="00EF6036" w:rsidP="00EF6036">
      <w:pPr>
        <w:pStyle w:val="Cabealho"/>
        <w:rPr>
          <w:rFonts w:cs="Arial"/>
        </w:rPr>
      </w:pPr>
    </w:p>
    <w:p w:rsidR="00EF6036" w:rsidRDefault="00EF6036" w:rsidP="00EF6036">
      <w:pPr>
        <w:rPr>
          <w:rFonts w:cs="Arial"/>
        </w:rPr>
      </w:pPr>
    </w:p>
    <w:p w:rsidR="00EF6036" w:rsidRDefault="00EF6036" w:rsidP="00EF603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244562"/>
      <w:r>
        <w:t>Conceitos associados</w:t>
      </w:r>
      <w:bookmarkEnd w:id="7"/>
    </w:p>
    <w:p w:rsidR="00EF6036" w:rsidRDefault="00EF6036" w:rsidP="00EF6036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EF6036" w:rsidTr="00FF700E">
        <w:trPr>
          <w:trHeight w:val="600"/>
        </w:trPr>
        <w:tc>
          <w:tcPr>
            <w:tcW w:w="1600" w:type="dxa"/>
          </w:tcPr>
          <w:p w:rsidR="00EF6036" w:rsidRDefault="00EF6036" w:rsidP="00EF6036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Formulário de avaliação</w:t>
            </w:r>
          </w:p>
        </w:tc>
        <w:tc>
          <w:tcPr>
            <w:tcW w:w="4606" w:type="dxa"/>
          </w:tcPr>
          <w:p w:rsidR="00EF6036" w:rsidRDefault="00EF6036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formulários de avaliação das ocorrências de evento.</w:t>
            </w:r>
          </w:p>
        </w:tc>
      </w:tr>
    </w:tbl>
    <w:p w:rsidR="00EF6036" w:rsidRDefault="00EF6036" w:rsidP="00EF6036">
      <w:pPr>
        <w:pStyle w:val="Cabealho"/>
        <w:rPr>
          <w:rFonts w:cs="Arial"/>
        </w:rPr>
      </w:pPr>
    </w:p>
    <w:p w:rsidR="00EF6036" w:rsidRDefault="00EF6036" w:rsidP="00EF6036">
      <w:pPr>
        <w:rPr>
          <w:rFonts w:eastAsia="Arial Unicode MS"/>
        </w:rPr>
      </w:pPr>
    </w:p>
    <w:p w:rsidR="00EF6036" w:rsidRDefault="00EF6036" w:rsidP="00EF6036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244563"/>
      <w:r>
        <w:lastRenderedPageBreak/>
        <w:t>Diagrama</w:t>
      </w:r>
      <w:bookmarkEnd w:id="8"/>
    </w:p>
    <w:p w:rsidR="00EF6036" w:rsidRDefault="00EF6036" w:rsidP="00EF6036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EF6036" w:rsidRDefault="00933F07" w:rsidP="00EF6036">
      <w:pPr>
        <w:widowControl w:val="0"/>
        <w:jc w:val="center"/>
        <w:rPr>
          <w:rFonts w:cs="Arial"/>
        </w:rPr>
      </w:pPr>
      <w:r w:rsidRPr="00933F07">
        <w:rPr>
          <w:rFonts w:cs="Aria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FA209A7" wp14:editId="0659534B">
                <wp:simplePos x="0" y="0"/>
                <wp:positionH relativeFrom="column">
                  <wp:posOffset>1068070</wp:posOffset>
                </wp:positionH>
                <wp:positionV relativeFrom="paragraph">
                  <wp:posOffset>2968625</wp:posOffset>
                </wp:positionV>
                <wp:extent cx="1311910" cy="0"/>
                <wp:effectExtent l="0" t="0" r="21590" b="19050"/>
                <wp:wrapNone/>
                <wp:docPr id="138" name="Line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311910" cy="0"/>
                        </a:xfrm>
                        <a:prstGeom prst="line">
                          <a:avLst/>
                        </a:prstGeom>
                        <a:noFill/>
                        <a:ln w="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41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1pt,233.75pt" to="187.4pt,23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" strokeweight="47e-5mm"/>
            </w:pict>
          </mc:Fallback>
        </mc:AlternateContent>
      </w:r>
      <w:r w:rsidRPr="00933F07">
        <w:rPr>
          <w:rFonts w:cs="Aria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AD64DE6" wp14:editId="5A7724EE">
                <wp:simplePos x="0" y="0"/>
                <wp:positionH relativeFrom="column">
                  <wp:posOffset>450215</wp:posOffset>
                </wp:positionH>
                <wp:positionV relativeFrom="paragraph">
                  <wp:posOffset>3294380</wp:posOffset>
                </wp:positionV>
                <wp:extent cx="819785" cy="278130"/>
                <wp:effectExtent l="0" t="0" r="11430" b="12700"/>
                <wp:wrapNone/>
                <wp:docPr id="137" name="Rectangle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978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33F07" w:rsidRDefault="00933F07" w:rsidP="00933F07">
                            <w:pPr>
                              <w:ind w:left="0"/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     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Usuário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0" o:spid="_x0000_s1026" style="position:absolute;left:0;text-align:left;margin-left:35.45pt;margin-top:259.4pt;width:64.55pt;height:21.9pt;z-index:2517022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" filled="f" stroked="f">
                <v:textbox style="mso-fit-shape-to-text:t" inset="0,0,0,0">
                  <w:txbxContent>
                    <w:p w:rsidR="00933F07" w:rsidRDefault="00933F07" w:rsidP="00933F07">
                      <w:pPr>
                        <w:ind w:left="0"/>
                      </w:pPr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     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Usuário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933F07">
        <w:rPr>
          <w:rFonts w:cs="Aria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BE0FBE2" wp14:editId="212BBC4F">
                <wp:simplePos x="0" y="0"/>
                <wp:positionH relativeFrom="column">
                  <wp:posOffset>851535</wp:posOffset>
                </wp:positionH>
                <wp:positionV relativeFrom="paragraph">
                  <wp:posOffset>3077210</wp:posOffset>
                </wp:positionV>
                <wp:extent cx="140970" cy="217170"/>
                <wp:effectExtent l="0" t="0" r="30480" b="30480"/>
                <wp:wrapNone/>
                <wp:docPr id="136" name="Lin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40970" cy="217170"/>
                        </a:xfrm>
                        <a:prstGeom prst="line">
                          <a:avLst/>
                        </a:prstGeom>
                        <a:noFill/>
                        <a:ln w="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39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05pt,242.3pt" to="78.15pt,25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" strokeweight="47e-5mm"/>
            </w:pict>
          </mc:Fallback>
        </mc:AlternateContent>
      </w:r>
      <w:r w:rsidRPr="00933F07">
        <w:rPr>
          <w:rFonts w:cs="Aria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37C8727" wp14:editId="7B59972A">
                <wp:simplePos x="0" y="0"/>
                <wp:positionH relativeFrom="column">
                  <wp:posOffset>721360</wp:posOffset>
                </wp:positionH>
                <wp:positionV relativeFrom="paragraph">
                  <wp:posOffset>3077210</wp:posOffset>
                </wp:positionV>
                <wp:extent cx="130175" cy="217170"/>
                <wp:effectExtent l="0" t="0" r="22225" b="30480"/>
                <wp:wrapNone/>
                <wp:docPr id="135" name="Lin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30175" cy="217170"/>
                        </a:xfrm>
                        <a:prstGeom prst="line">
                          <a:avLst/>
                        </a:prstGeom>
                        <a:noFill/>
                        <a:ln w="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38" o:spid="_x0000_s1026" style="position:absolute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8pt,242.3pt" to="67.05pt,25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" strokeweight="47e-5mm"/>
            </w:pict>
          </mc:Fallback>
        </mc:AlternateContent>
      </w:r>
      <w:r w:rsidRPr="00933F07">
        <w:rPr>
          <w:rFonts w:cs="Aria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E774972" wp14:editId="51496F75">
                <wp:simplePos x="0" y="0"/>
                <wp:positionH relativeFrom="column">
                  <wp:posOffset>851535</wp:posOffset>
                </wp:positionH>
                <wp:positionV relativeFrom="paragraph">
                  <wp:posOffset>2893060</wp:posOffset>
                </wp:positionV>
                <wp:extent cx="173355" cy="0"/>
                <wp:effectExtent l="0" t="0" r="17145" b="19050"/>
                <wp:wrapNone/>
                <wp:docPr id="134" name="Line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73355" cy="0"/>
                        </a:xfrm>
                        <a:prstGeom prst="line">
                          <a:avLst/>
                        </a:prstGeom>
                        <a:noFill/>
                        <a:ln w="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37" o:spid="_x0000_s1026" style="position:absolute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05pt,227.8pt" to="80.7pt,2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" strokeweight="47e-5mm"/>
            </w:pict>
          </mc:Fallback>
        </mc:AlternateContent>
      </w:r>
      <w:r w:rsidRPr="00933F07">
        <w:rPr>
          <w:rFonts w:cs="Aria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5B14DCE" wp14:editId="5E02B63E">
                <wp:simplePos x="0" y="0"/>
                <wp:positionH relativeFrom="column">
                  <wp:posOffset>688975</wp:posOffset>
                </wp:positionH>
                <wp:positionV relativeFrom="paragraph">
                  <wp:posOffset>2893060</wp:posOffset>
                </wp:positionV>
                <wp:extent cx="162560" cy="0"/>
                <wp:effectExtent l="0" t="0" r="27940" b="19050"/>
                <wp:wrapNone/>
                <wp:docPr id="133" name="Line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62560" cy="0"/>
                        </a:xfrm>
                        <a:prstGeom prst="line">
                          <a:avLst/>
                        </a:prstGeom>
                        <a:noFill/>
                        <a:ln w="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36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25pt,227.8pt" to="67.05pt,2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" strokeweight="47e-5mm"/>
            </w:pict>
          </mc:Fallback>
        </mc:AlternateContent>
      </w:r>
      <w:r w:rsidRPr="00933F07">
        <w:rPr>
          <w:rFonts w:cs="Aria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236675C" wp14:editId="6C28063E">
                <wp:simplePos x="0" y="0"/>
                <wp:positionH relativeFrom="column">
                  <wp:posOffset>851535</wp:posOffset>
                </wp:positionH>
                <wp:positionV relativeFrom="paragraph">
                  <wp:posOffset>2838450</wp:posOffset>
                </wp:positionV>
                <wp:extent cx="0" cy="238760"/>
                <wp:effectExtent l="0" t="0" r="19050" b="27940"/>
                <wp:wrapNone/>
                <wp:docPr id="132" name="Line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238760"/>
                        </a:xfrm>
                        <a:prstGeom prst="line">
                          <a:avLst/>
                        </a:prstGeom>
                        <a:noFill/>
                        <a:ln w="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35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05pt,223.5pt" to="67.05pt,24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" strokeweight="47e-5mm"/>
            </w:pict>
          </mc:Fallback>
        </mc:AlternateContent>
      </w:r>
      <w:r w:rsidRPr="00933F07">
        <w:rPr>
          <w:rFonts w:cs="Aria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723EC8D" wp14:editId="7836B2B6">
                <wp:simplePos x="0" y="0"/>
                <wp:positionH relativeFrom="column">
                  <wp:posOffset>732155</wp:posOffset>
                </wp:positionH>
                <wp:positionV relativeFrom="paragraph">
                  <wp:posOffset>2599690</wp:posOffset>
                </wp:positionV>
                <wp:extent cx="238760" cy="238760"/>
                <wp:effectExtent l="0" t="0" r="27940" b="27940"/>
                <wp:wrapNone/>
                <wp:docPr id="131" name="Oval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760" cy="238760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4" o:spid="_x0000_s1026" style="position:absolute;margin-left:57.65pt;margin-top:204.7pt;width:18.8pt;height:18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" fillcolor="#fcf2e3" strokeweight="47e-5mm"/>
            </w:pict>
          </mc:Fallback>
        </mc:AlternateContent>
      </w:r>
      <w:r w:rsidRPr="00933F07">
        <w:rPr>
          <w:rFonts w:cs="Arial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F5333F7" wp14:editId="15FD835E">
                <wp:simplePos x="0" y="0"/>
                <wp:positionH relativeFrom="column">
                  <wp:posOffset>3106420</wp:posOffset>
                </wp:positionH>
                <wp:positionV relativeFrom="paragraph">
                  <wp:posOffset>4878705</wp:posOffset>
                </wp:positionV>
                <wp:extent cx="514985" cy="278130"/>
                <wp:effectExtent l="0" t="0" r="11430" b="12700"/>
                <wp:wrapNone/>
                <wp:docPr id="130" name="Rectangl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98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33F07" w:rsidRDefault="00933F07" w:rsidP="00933F07">
                            <w:pPr>
                              <w:ind w:left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avaliação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3" o:spid="_x0000_s1027" style="position:absolute;left:0;text-align:left;margin-left:244.6pt;margin-top:384.15pt;width:40.55pt;height:21.9pt;z-index:2516951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" filled="f" stroked="f">
                <v:textbox style="mso-fit-shape-to-text:t" inset="0,0,0,0">
                  <w:txbxContent>
                    <w:p w:rsidR="00933F07" w:rsidRDefault="00933F07" w:rsidP="00933F07">
                      <w:pPr>
                        <w:ind w:left="0"/>
                      </w:pPr>
                      <w:proofErr w:type="spellStart"/>
                      <w:proofErr w:type="gram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avaliação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933F07">
        <w:rPr>
          <w:rFonts w:cs="Ari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B03B757" wp14:editId="789D486A">
                <wp:simplePos x="0" y="0"/>
                <wp:positionH relativeFrom="column">
                  <wp:posOffset>2867660</wp:posOffset>
                </wp:positionH>
                <wp:positionV relativeFrom="paragraph">
                  <wp:posOffset>4737735</wp:posOffset>
                </wp:positionV>
                <wp:extent cx="997585" cy="278130"/>
                <wp:effectExtent l="0" t="0" r="5080" b="12700"/>
                <wp:wrapNone/>
                <wp:docPr id="129" name="Rectangl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758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33F07" w:rsidRDefault="00933F07" w:rsidP="00933F07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Anular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questão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de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2" o:spid="_x0000_s1028" style="position:absolute;left:0;text-align:left;margin-left:225.8pt;margin-top:373.05pt;width:78.55pt;height:21.9pt;z-index:2516940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" filled="f" stroked="f">
                <v:textbox style="mso-fit-shape-to-text:t" inset="0,0,0,0">
                  <w:txbxContent>
                    <w:p w:rsidR="00933F07" w:rsidRDefault="00933F07" w:rsidP="00933F07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Anular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questão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de </w:t>
                      </w:r>
                    </w:p>
                  </w:txbxContent>
                </v:textbox>
              </v:rect>
            </w:pict>
          </mc:Fallback>
        </mc:AlternateContent>
      </w:r>
      <w:r w:rsidRPr="00933F07">
        <w:rPr>
          <w:rFonts w:cs="Ari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828F678" wp14:editId="768424D2">
                <wp:simplePos x="0" y="0"/>
                <wp:positionH relativeFrom="column">
                  <wp:posOffset>2802890</wp:posOffset>
                </wp:positionH>
                <wp:positionV relativeFrom="paragraph">
                  <wp:posOffset>4498975</wp:posOffset>
                </wp:positionV>
                <wp:extent cx="1137920" cy="759460"/>
                <wp:effectExtent l="0" t="0" r="24130" b="21590"/>
                <wp:wrapNone/>
                <wp:docPr id="128" name="Oval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7920" cy="759460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1" o:spid="_x0000_s1026" style="position:absolute;margin-left:220.7pt;margin-top:354.25pt;width:89.6pt;height:59.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" fillcolor="#fcf2e3" strokeweight="47e-5mm"/>
            </w:pict>
          </mc:Fallback>
        </mc:AlternateContent>
      </w:r>
      <w:r w:rsidRPr="00933F07">
        <w:rPr>
          <w:rFonts w:cs="Ari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DEB5472" wp14:editId="3813611F">
                <wp:simplePos x="0" y="0"/>
                <wp:positionH relativeFrom="column">
                  <wp:posOffset>2835275</wp:posOffset>
                </wp:positionH>
                <wp:positionV relativeFrom="paragraph">
                  <wp:posOffset>4531360</wp:posOffset>
                </wp:positionV>
                <wp:extent cx="1138555" cy="759460"/>
                <wp:effectExtent l="0" t="0" r="23495" b="21590"/>
                <wp:wrapNone/>
                <wp:docPr id="127" name="Oval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8555" cy="759460"/>
                        </a:xfrm>
                        <a:prstGeom prst="ellipse">
                          <a:avLst/>
                        </a:prstGeom>
                        <a:solidFill>
                          <a:srgbClr val="C0BFC0"/>
                        </a:solidFill>
                        <a:ln w="17">
                          <a:solidFill>
                            <a:srgbClr val="C0BFC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0" o:spid="_x0000_s1026" style="position:absolute;margin-left:223.25pt;margin-top:356.8pt;width:89.65pt;height:59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" fillcolor="#c0bfc0" strokecolor="#c0bfc0" strokeweight="47e-5mm"/>
            </w:pict>
          </mc:Fallback>
        </mc:AlternateContent>
      </w:r>
      <w:r w:rsidRPr="00933F07">
        <w:rPr>
          <w:rFonts w:cs="Aria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F6D977E" wp14:editId="0A59AA06">
                <wp:simplePos x="0" y="0"/>
                <wp:positionH relativeFrom="column">
                  <wp:posOffset>3084830</wp:posOffset>
                </wp:positionH>
                <wp:positionV relativeFrom="paragraph">
                  <wp:posOffset>3945255</wp:posOffset>
                </wp:positionV>
                <wp:extent cx="514985" cy="278130"/>
                <wp:effectExtent l="0" t="0" r="11430" b="12700"/>
                <wp:wrapNone/>
                <wp:docPr id="126" name="Rectangl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98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33F07" w:rsidRDefault="00933F07" w:rsidP="00933F07">
                            <w:pPr>
                              <w:ind w:left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avaliação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9" o:spid="_x0000_s1029" style="position:absolute;left:0;text-align:left;margin-left:242.9pt;margin-top:310.65pt;width:40.55pt;height:21.9pt;z-index:2516910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" filled="f" stroked="f">
                <v:textbox style="mso-fit-shape-to-text:t" inset="0,0,0,0">
                  <w:txbxContent>
                    <w:p w:rsidR="00933F07" w:rsidRDefault="00933F07" w:rsidP="00933F07">
                      <w:pPr>
                        <w:ind w:left="0"/>
                      </w:pPr>
                      <w:proofErr w:type="spellStart"/>
                      <w:proofErr w:type="gram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avaliação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933F07">
        <w:rPr>
          <w:rFonts w:cs="Ari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17C4B22" wp14:editId="785B518E">
                <wp:simplePos x="0" y="0"/>
                <wp:positionH relativeFrom="column">
                  <wp:posOffset>2824480</wp:posOffset>
                </wp:positionH>
                <wp:positionV relativeFrom="paragraph">
                  <wp:posOffset>3804285</wp:posOffset>
                </wp:positionV>
                <wp:extent cx="1016635" cy="278130"/>
                <wp:effectExtent l="0" t="0" r="5080" b="12700"/>
                <wp:wrapNone/>
                <wp:docPr id="125" name="Rectangl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66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33F07" w:rsidRDefault="00933F07" w:rsidP="00933F07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Excluir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questão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de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8" o:spid="_x0000_s1030" style="position:absolute;left:0;text-align:left;margin-left:222.4pt;margin-top:299.55pt;width:80.05pt;height:21.9pt;z-index:2516899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" filled="f" stroked="f">
                <v:textbox style="mso-fit-shape-to-text:t" inset="0,0,0,0">
                  <w:txbxContent>
                    <w:p w:rsidR="00933F07" w:rsidRDefault="00933F07" w:rsidP="00933F07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Excluir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questão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de </w:t>
                      </w:r>
                    </w:p>
                  </w:txbxContent>
                </v:textbox>
              </v:rect>
            </w:pict>
          </mc:Fallback>
        </mc:AlternateContent>
      </w:r>
      <w:r w:rsidRPr="00933F07">
        <w:rPr>
          <w:rFonts w:cs="Ari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EA10D67" wp14:editId="138C0721">
                <wp:simplePos x="0" y="0"/>
                <wp:positionH relativeFrom="column">
                  <wp:posOffset>2781300</wp:posOffset>
                </wp:positionH>
                <wp:positionV relativeFrom="paragraph">
                  <wp:posOffset>3565525</wp:posOffset>
                </wp:positionV>
                <wp:extent cx="1137920" cy="760095"/>
                <wp:effectExtent l="0" t="0" r="24130" b="20955"/>
                <wp:wrapNone/>
                <wp:docPr id="124" name="Oval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7920" cy="760095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7" o:spid="_x0000_s1026" style="position:absolute;margin-left:219pt;margin-top:280.75pt;width:89.6pt;height:59.8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" fillcolor="#fcf2e3" strokeweight="47e-5mm"/>
            </w:pict>
          </mc:Fallback>
        </mc:AlternateContent>
      </w:r>
      <w:r w:rsidRPr="00933F07">
        <w:rPr>
          <w:rFonts w:cs="Ari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D0602B1" wp14:editId="0AA2131A">
                <wp:simplePos x="0" y="0"/>
                <wp:positionH relativeFrom="column">
                  <wp:posOffset>2813685</wp:posOffset>
                </wp:positionH>
                <wp:positionV relativeFrom="paragraph">
                  <wp:posOffset>3598545</wp:posOffset>
                </wp:positionV>
                <wp:extent cx="1137920" cy="759460"/>
                <wp:effectExtent l="0" t="0" r="24130" b="21590"/>
                <wp:wrapNone/>
                <wp:docPr id="123" name="Oval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7920" cy="759460"/>
                        </a:xfrm>
                        <a:prstGeom prst="ellipse">
                          <a:avLst/>
                        </a:prstGeom>
                        <a:solidFill>
                          <a:srgbClr val="C0BFC0"/>
                        </a:solidFill>
                        <a:ln w="17">
                          <a:solidFill>
                            <a:srgbClr val="C0BFC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6" o:spid="_x0000_s1026" style="position:absolute;margin-left:221.55pt;margin-top:283.35pt;width:89.6pt;height:59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" fillcolor="#c0bfc0" strokecolor="#c0bfc0" strokeweight="47e-5mm"/>
            </w:pict>
          </mc:Fallback>
        </mc:AlternateContent>
      </w:r>
      <w:r w:rsidRPr="00933F07">
        <w:rPr>
          <w:rFonts w:cs="Ari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AFB8AED" wp14:editId="3F0D790B">
                <wp:simplePos x="0" y="0"/>
                <wp:positionH relativeFrom="column">
                  <wp:posOffset>3052445</wp:posOffset>
                </wp:positionH>
                <wp:positionV relativeFrom="paragraph">
                  <wp:posOffset>3001645</wp:posOffset>
                </wp:positionV>
                <wp:extent cx="514985" cy="278130"/>
                <wp:effectExtent l="0" t="0" r="11430" b="12700"/>
                <wp:wrapNone/>
                <wp:docPr id="122" name="Rectangl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98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33F07" w:rsidRDefault="00933F07" w:rsidP="00933F07">
                            <w:pPr>
                              <w:ind w:left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avaliação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5" o:spid="_x0000_s1031" style="position:absolute;left:0;text-align:left;margin-left:240.35pt;margin-top:236.35pt;width:40.55pt;height:21.9pt;z-index:2516869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" filled="f" stroked="f">
                <v:textbox style="mso-fit-shape-to-text:t" inset="0,0,0,0">
                  <w:txbxContent>
                    <w:p w:rsidR="00933F07" w:rsidRDefault="00933F07" w:rsidP="00933F07">
                      <w:pPr>
                        <w:ind w:left="0"/>
                      </w:pPr>
                      <w:proofErr w:type="spellStart"/>
                      <w:proofErr w:type="gram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avaliação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933F07">
        <w:rPr>
          <w:rFonts w:cs="Aria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EC9A1D9" wp14:editId="0852C3D9">
                <wp:simplePos x="0" y="0"/>
                <wp:positionH relativeFrom="column">
                  <wp:posOffset>2813685</wp:posOffset>
                </wp:positionH>
                <wp:positionV relativeFrom="paragraph">
                  <wp:posOffset>2860675</wp:posOffset>
                </wp:positionV>
                <wp:extent cx="1003935" cy="278130"/>
                <wp:effectExtent l="0" t="0" r="17780" b="12700"/>
                <wp:wrapNone/>
                <wp:docPr id="121" name="Rectangl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39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33F07" w:rsidRDefault="00933F07" w:rsidP="00933F07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Alterar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questão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de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4" o:spid="_x0000_s1032" style="position:absolute;left:0;text-align:left;margin-left:221.55pt;margin-top:225.25pt;width:79.05pt;height:21.9pt;z-index:2516858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" filled="f" stroked="f">
                <v:textbox style="mso-fit-shape-to-text:t" inset="0,0,0,0">
                  <w:txbxContent>
                    <w:p w:rsidR="00933F07" w:rsidRDefault="00933F07" w:rsidP="00933F07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Alterar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questão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de </w:t>
                      </w:r>
                    </w:p>
                  </w:txbxContent>
                </v:textbox>
              </v:rect>
            </w:pict>
          </mc:Fallback>
        </mc:AlternateContent>
      </w:r>
      <w:r w:rsidRPr="00933F07">
        <w:rPr>
          <w:rFonts w:cs="Ari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CF3BB35" wp14:editId="2D61D00C">
                <wp:simplePos x="0" y="0"/>
                <wp:positionH relativeFrom="column">
                  <wp:posOffset>2748915</wp:posOffset>
                </wp:positionH>
                <wp:positionV relativeFrom="paragraph">
                  <wp:posOffset>2621915</wp:posOffset>
                </wp:positionV>
                <wp:extent cx="1137920" cy="759460"/>
                <wp:effectExtent l="0" t="0" r="24130" b="21590"/>
                <wp:wrapNone/>
                <wp:docPr id="120" name="Oval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7920" cy="759460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3" o:spid="_x0000_s1026" style="position:absolute;margin-left:216.45pt;margin-top:206.45pt;width:89.6pt;height:59.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" fillcolor="#fcf2e3" strokeweight="47e-5mm"/>
            </w:pict>
          </mc:Fallback>
        </mc:AlternateContent>
      </w:r>
      <w:r w:rsidRPr="00933F07">
        <w:rPr>
          <w:rFonts w:cs="Ari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56F565D" wp14:editId="0B50FFAF">
                <wp:simplePos x="0" y="0"/>
                <wp:positionH relativeFrom="column">
                  <wp:posOffset>2781300</wp:posOffset>
                </wp:positionH>
                <wp:positionV relativeFrom="paragraph">
                  <wp:posOffset>2654300</wp:posOffset>
                </wp:positionV>
                <wp:extent cx="1137920" cy="759460"/>
                <wp:effectExtent l="0" t="0" r="24130" b="21590"/>
                <wp:wrapNone/>
                <wp:docPr id="119" name="Oval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7920" cy="759460"/>
                        </a:xfrm>
                        <a:prstGeom prst="ellipse">
                          <a:avLst/>
                        </a:prstGeom>
                        <a:solidFill>
                          <a:srgbClr val="C0BFC0"/>
                        </a:solidFill>
                        <a:ln w="17">
                          <a:solidFill>
                            <a:srgbClr val="C0BFC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2" o:spid="_x0000_s1026" style="position:absolute;margin-left:219pt;margin-top:209pt;width:89.6pt;height:59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" fillcolor="#c0bfc0" strokecolor="#c0bfc0" strokeweight="47e-5mm"/>
            </w:pict>
          </mc:Fallback>
        </mc:AlternateContent>
      </w:r>
      <w:r w:rsidRPr="00933F07">
        <w:rPr>
          <w:rFonts w:cs="Ari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BE636CA" wp14:editId="69D0A205">
                <wp:simplePos x="0" y="0"/>
                <wp:positionH relativeFrom="column">
                  <wp:posOffset>3052445</wp:posOffset>
                </wp:positionH>
                <wp:positionV relativeFrom="paragraph">
                  <wp:posOffset>2014220</wp:posOffset>
                </wp:positionV>
                <wp:extent cx="514985" cy="278130"/>
                <wp:effectExtent l="0" t="0" r="11430" b="12700"/>
                <wp:wrapNone/>
                <wp:docPr id="118" name="Rectangl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98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33F07" w:rsidRDefault="00933F07" w:rsidP="00933F07">
                            <w:pPr>
                              <w:ind w:left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avaliação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1" o:spid="_x0000_s1033" style="position:absolute;left:0;text-align:left;margin-left:240.35pt;margin-top:158.6pt;width:40.55pt;height:21.9pt;z-index:2516828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" filled="f" stroked="f">
                <v:textbox style="mso-fit-shape-to-text:t" inset="0,0,0,0">
                  <w:txbxContent>
                    <w:p w:rsidR="00933F07" w:rsidRDefault="00933F07" w:rsidP="00933F07">
                      <w:pPr>
                        <w:ind w:left="0"/>
                      </w:pPr>
                      <w:proofErr w:type="spellStart"/>
                      <w:proofErr w:type="gram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avaliação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933F07">
        <w:rPr>
          <w:rFonts w:cs="Ari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AD3E7A9" wp14:editId="3E6B2054">
                <wp:simplePos x="0" y="0"/>
                <wp:positionH relativeFrom="column">
                  <wp:posOffset>2813685</wp:posOffset>
                </wp:positionH>
                <wp:positionV relativeFrom="paragraph">
                  <wp:posOffset>1872615</wp:posOffset>
                </wp:positionV>
                <wp:extent cx="978535" cy="278130"/>
                <wp:effectExtent l="0" t="0" r="5080" b="12700"/>
                <wp:wrapNone/>
                <wp:docPr id="117" name="Rectangl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85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33F07" w:rsidRDefault="00933F07" w:rsidP="00933F07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Incluir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questão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de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0" o:spid="_x0000_s1034" style="position:absolute;left:0;text-align:left;margin-left:221.55pt;margin-top:147.45pt;width:77.05pt;height:21.9pt;z-index:2516817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" filled="f" stroked="f">
                <v:textbox style="mso-fit-shape-to-text:t" inset="0,0,0,0">
                  <w:txbxContent>
                    <w:p w:rsidR="00933F07" w:rsidRDefault="00933F07" w:rsidP="00933F07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Incluir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questão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de </w:t>
                      </w:r>
                    </w:p>
                  </w:txbxContent>
                </v:textbox>
              </v:rect>
            </w:pict>
          </mc:Fallback>
        </mc:AlternateContent>
      </w:r>
      <w:r w:rsidRPr="00933F07">
        <w:rPr>
          <w:rFonts w:cs="Ari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E9997DD" wp14:editId="0563B4B5">
                <wp:simplePos x="0" y="0"/>
                <wp:positionH relativeFrom="column">
                  <wp:posOffset>2748915</wp:posOffset>
                </wp:positionH>
                <wp:positionV relativeFrom="paragraph">
                  <wp:posOffset>1633855</wp:posOffset>
                </wp:positionV>
                <wp:extent cx="1137920" cy="760095"/>
                <wp:effectExtent l="0" t="0" r="24130" b="20955"/>
                <wp:wrapNone/>
                <wp:docPr id="116" name="Oval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7920" cy="760095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9" o:spid="_x0000_s1026" style="position:absolute;margin-left:216.45pt;margin-top:128.65pt;width:89.6pt;height:59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" fillcolor="#fcf2e3" strokeweight="47e-5mm"/>
            </w:pict>
          </mc:Fallback>
        </mc:AlternateContent>
      </w:r>
      <w:r w:rsidRPr="00933F07">
        <w:rPr>
          <w:rFonts w:cs="Ari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8C9816C" wp14:editId="0576DAD7">
                <wp:simplePos x="0" y="0"/>
                <wp:positionH relativeFrom="column">
                  <wp:posOffset>2781300</wp:posOffset>
                </wp:positionH>
                <wp:positionV relativeFrom="paragraph">
                  <wp:posOffset>1666875</wp:posOffset>
                </wp:positionV>
                <wp:extent cx="1137920" cy="759460"/>
                <wp:effectExtent l="0" t="0" r="24130" b="21590"/>
                <wp:wrapNone/>
                <wp:docPr id="115" name="Oval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7920" cy="759460"/>
                        </a:xfrm>
                        <a:prstGeom prst="ellipse">
                          <a:avLst/>
                        </a:prstGeom>
                        <a:solidFill>
                          <a:srgbClr val="C0BFC0"/>
                        </a:solidFill>
                        <a:ln w="17">
                          <a:solidFill>
                            <a:srgbClr val="C0BFC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8" o:spid="_x0000_s1026" style="position:absolute;margin-left:219pt;margin-top:131.25pt;width:89.6pt;height:59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" fillcolor="#c0bfc0" strokecolor="#c0bfc0" strokeweight="47e-5mm"/>
            </w:pict>
          </mc:Fallback>
        </mc:AlternateContent>
      </w:r>
      <w:r w:rsidRPr="00933F07">
        <w:rPr>
          <w:rFonts w:cs="Ari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0D5194A" wp14:editId="4A37F876">
                <wp:simplePos x="0" y="0"/>
                <wp:positionH relativeFrom="column">
                  <wp:posOffset>3019425</wp:posOffset>
                </wp:positionH>
                <wp:positionV relativeFrom="paragraph">
                  <wp:posOffset>1048385</wp:posOffset>
                </wp:positionV>
                <wp:extent cx="514985" cy="278130"/>
                <wp:effectExtent l="0" t="0" r="11430" b="12700"/>
                <wp:wrapNone/>
                <wp:docPr id="114" name="Rectangl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98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33F07" w:rsidRDefault="00933F07" w:rsidP="00933F07">
                            <w:pPr>
                              <w:ind w:left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avaliação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7" o:spid="_x0000_s1035" style="position:absolute;left:0;text-align:left;margin-left:237.75pt;margin-top:82.55pt;width:40.55pt;height:21.9pt;z-index:251678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" filled="f" stroked="f">
                <v:textbox style="mso-fit-shape-to-text:t" inset="0,0,0,0">
                  <w:txbxContent>
                    <w:p w:rsidR="00933F07" w:rsidRDefault="00933F07" w:rsidP="00933F07">
                      <w:pPr>
                        <w:ind w:left="0"/>
                      </w:pPr>
                      <w:proofErr w:type="spellStart"/>
                      <w:proofErr w:type="gram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avaliação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933F07">
        <w:rPr>
          <w:rFonts w:cs="Ari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BCD9D89" wp14:editId="4A217E3D">
                <wp:simplePos x="0" y="0"/>
                <wp:positionH relativeFrom="column">
                  <wp:posOffset>2759710</wp:posOffset>
                </wp:positionH>
                <wp:positionV relativeFrom="paragraph">
                  <wp:posOffset>906780</wp:posOffset>
                </wp:positionV>
                <wp:extent cx="1010285" cy="278130"/>
                <wp:effectExtent l="0" t="0" r="11430" b="12700"/>
                <wp:wrapNone/>
                <wp:docPr id="113" name="Rectangl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028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33F07" w:rsidRDefault="00933F07" w:rsidP="00933F07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Listar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questões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de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6" o:spid="_x0000_s1036" style="position:absolute;left:0;text-align:left;margin-left:217.3pt;margin-top:71.4pt;width:79.55pt;height:21.9pt;z-index:2516776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" filled="f" stroked="f">
                <v:textbox style="mso-fit-shape-to-text:t" inset="0,0,0,0">
                  <w:txbxContent>
                    <w:p w:rsidR="00933F07" w:rsidRDefault="00933F07" w:rsidP="00933F07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Listar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questões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de </w:t>
                      </w:r>
                    </w:p>
                  </w:txbxContent>
                </v:textbox>
              </v:rect>
            </w:pict>
          </mc:Fallback>
        </mc:AlternateContent>
      </w:r>
      <w:r w:rsidRPr="00933F07">
        <w:rPr>
          <w:rFonts w:cs="Ari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9DF7198" wp14:editId="4C15B88C">
                <wp:simplePos x="0" y="0"/>
                <wp:positionH relativeFrom="column">
                  <wp:posOffset>2715895</wp:posOffset>
                </wp:positionH>
                <wp:positionV relativeFrom="paragraph">
                  <wp:posOffset>668655</wp:posOffset>
                </wp:positionV>
                <wp:extent cx="1138555" cy="759460"/>
                <wp:effectExtent l="0" t="0" r="23495" b="21590"/>
                <wp:wrapNone/>
                <wp:docPr id="112" name="Oval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8555" cy="759460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5" o:spid="_x0000_s1026" style="position:absolute;margin-left:213.85pt;margin-top:52.65pt;width:89.65pt;height:59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" fillcolor="#fcf2e3" strokeweight="47e-5mm"/>
            </w:pict>
          </mc:Fallback>
        </mc:AlternateContent>
      </w:r>
      <w:r w:rsidRPr="00933F07">
        <w:rPr>
          <w:rFonts w:cs="Ari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6A6F545" wp14:editId="5E1C3068">
                <wp:simplePos x="0" y="0"/>
                <wp:positionH relativeFrom="column">
                  <wp:posOffset>2748915</wp:posOffset>
                </wp:positionH>
                <wp:positionV relativeFrom="paragraph">
                  <wp:posOffset>701040</wp:posOffset>
                </wp:positionV>
                <wp:extent cx="1137920" cy="759460"/>
                <wp:effectExtent l="0" t="0" r="24130" b="21590"/>
                <wp:wrapNone/>
                <wp:docPr id="111" name="Oval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7920" cy="759460"/>
                        </a:xfrm>
                        <a:prstGeom prst="ellipse">
                          <a:avLst/>
                        </a:prstGeom>
                        <a:solidFill>
                          <a:srgbClr val="C0BFC0"/>
                        </a:solidFill>
                        <a:ln w="17">
                          <a:solidFill>
                            <a:srgbClr val="C0BFC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4" o:spid="_x0000_s1026" style="position:absolute;margin-left:216.45pt;margin-top:55.2pt;width:89.6pt;height:59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" fillcolor="#c0bfc0" strokecolor="#c0bfc0" strokeweight="47e-5mm"/>
            </w:pict>
          </mc:Fallback>
        </mc:AlternateContent>
      </w:r>
      <w:r w:rsidRPr="00933F07">
        <w:rPr>
          <w:rFonts w:cs="Ari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359458" wp14:editId="7588F13F">
                <wp:simplePos x="0" y="0"/>
                <wp:positionH relativeFrom="column">
                  <wp:posOffset>2379980</wp:posOffset>
                </wp:positionH>
                <wp:positionV relativeFrom="paragraph">
                  <wp:posOffset>494665</wp:posOffset>
                </wp:positionV>
                <wp:extent cx="1831975" cy="4959350"/>
                <wp:effectExtent l="0" t="0" r="15875" b="12700"/>
                <wp:wrapNone/>
                <wp:docPr id="110" name="Rectangl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1975" cy="4959350"/>
                        </a:xfrm>
                        <a:prstGeom prst="rect">
                          <a:avLst/>
                        </a:prstGeom>
                        <a:noFill/>
                        <a:ln w="1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3" o:spid="_x0000_s1026" style="position:absolute;margin-left:187.4pt;margin-top:38.95pt;width:144.25pt;height:390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" filled="f" strokeweight="47e-5mm"/>
            </w:pict>
          </mc:Fallback>
        </mc:AlternateContent>
      </w:r>
      <w:r w:rsidRPr="00933F07">
        <w:rPr>
          <w:rFonts w:cs="Ari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8A032A" wp14:editId="5FA827F1">
                <wp:simplePos x="0" y="0"/>
                <wp:positionH relativeFrom="column">
                  <wp:posOffset>331470</wp:posOffset>
                </wp:positionH>
                <wp:positionV relativeFrom="paragraph">
                  <wp:posOffset>180340</wp:posOffset>
                </wp:positionV>
                <wp:extent cx="407035" cy="278130"/>
                <wp:effectExtent l="0" t="0" r="5080" b="12700"/>
                <wp:wrapNone/>
                <wp:docPr id="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70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33F07" w:rsidRDefault="00933F07" w:rsidP="00933F07">
                            <w:pPr>
                              <w:ind w:left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uc</w:t>
                            </w:r>
                            <w:proofErr w:type="spellEnd"/>
                            <w:proofErr w:type="gram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UCS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37" style="position:absolute;left:0;text-align:left;margin-left:26.1pt;margin-top:14.2pt;width:32.05pt;height:21.9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" filled="f" stroked="f">
                <v:textbox style="mso-fit-shape-to-text:t" inset="0,0,0,0">
                  <w:txbxContent>
                    <w:p w:rsidR="00933F07" w:rsidRDefault="00933F07" w:rsidP="00933F07">
                      <w:pPr>
                        <w:ind w:left="0"/>
                      </w:pPr>
                      <w:proofErr w:type="spellStart"/>
                      <w:proofErr w:type="gram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uc</w:t>
                      </w:r>
                      <w:proofErr w:type="spellEnd"/>
                      <w:proofErr w:type="gram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UCS</w:t>
                      </w:r>
                    </w:p>
                  </w:txbxContent>
                </v:textbox>
              </v:rect>
            </w:pict>
          </mc:Fallback>
        </mc:AlternateContent>
      </w:r>
      <w:r w:rsidRPr="00933F07">
        <w:rPr>
          <w:rFonts w:cs="Ari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BF2969" wp14:editId="72A49A13">
                <wp:simplePos x="0" y="0"/>
                <wp:positionH relativeFrom="column">
                  <wp:posOffset>276860</wp:posOffset>
                </wp:positionH>
                <wp:positionV relativeFrom="paragraph">
                  <wp:posOffset>147320</wp:posOffset>
                </wp:positionV>
                <wp:extent cx="607060" cy="206375"/>
                <wp:effectExtent l="0" t="0" r="21590" b="22225"/>
                <wp:wrapNone/>
                <wp:docPr id="8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7060" cy="206375"/>
                        </a:xfrm>
                        <a:custGeom>
                          <a:avLst/>
                          <a:gdLst>
                            <a:gd name="T0" fmla="*/ 0 w 56"/>
                            <a:gd name="T1" fmla="*/ 19 h 19"/>
                            <a:gd name="T2" fmla="*/ 43 w 56"/>
                            <a:gd name="T3" fmla="*/ 19 h 19"/>
                            <a:gd name="T4" fmla="*/ 56 w 56"/>
                            <a:gd name="T5" fmla="*/ 5 h 19"/>
                            <a:gd name="T6" fmla="*/ 56 w 56"/>
                            <a:gd name="T7" fmla="*/ 0 h 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56" h="19">
                              <a:moveTo>
                                <a:pt x="0" y="19"/>
                              </a:moveTo>
                              <a:lnTo>
                                <a:pt x="43" y="19"/>
                              </a:lnTo>
                              <a:lnTo>
                                <a:pt x="56" y="5"/>
                              </a:lnTo>
                              <a:lnTo>
                                <a:pt x="56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" o:spid="_x0000_s1026" style="position:absolute;margin-left:21.8pt;margin-top:11.6pt;width:47.8pt;height:16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" path="m,19r43,l56,5,56,e" filled="f" strokeweight="0">
                <v:path arrowok="t" o:connecttype="custom" o:connectlocs="0,206375;466135,206375;607060,54309;607060,0" o:connectangles="0,0,0,0"/>
              </v:shape>
            </w:pict>
          </mc:Fallback>
        </mc:AlternateContent>
      </w:r>
      <w:r w:rsidRPr="00933F07">
        <w:rPr>
          <w:rFonts w:cs="Ari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C54203" wp14:editId="238259E3">
                <wp:simplePos x="0" y="0"/>
                <wp:positionH relativeFrom="column">
                  <wp:posOffset>276860</wp:posOffset>
                </wp:positionH>
                <wp:positionV relativeFrom="paragraph">
                  <wp:posOffset>147320</wp:posOffset>
                </wp:positionV>
                <wp:extent cx="4173855" cy="5545455"/>
                <wp:effectExtent l="0" t="0" r="17145" b="17145"/>
                <wp:wrapNone/>
                <wp:docPr id="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73855" cy="5545455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style="position:absolute;margin-left:21.8pt;margin-top:11.6pt;width:328.65pt;height:436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" filled="f" strokeweight="0"/>
            </w:pict>
          </mc:Fallback>
        </mc:AlternateContent>
      </w:r>
    </w:p>
    <w:p w:rsidR="00EF6036" w:rsidRDefault="00EF6036" w:rsidP="00EF6036">
      <w:pPr>
        <w:widowControl w:val="0"/>
        <w:ind w:left="0"/>
        <w:jc w:val="center"/>
        <w:rPr>
          <w:rFonts w:cs="Arial"/>
        </w:rPr>
      </w:pPr>
    </w:p>
    <w:p w:rsidR="00EF6036" w:rsidRDefault="00EF6036" w:rsidP="00EF6036">
      <w:pPr>
        <w:widowControl w:val="0"/>
        <w:jc w:val="center"/>
        <w:rPr>
          <w:rFonts w:cs="Arial"/>
        </w:rPr>
      </w:pPr>
    </w:p>
    <w:p w:rsidR="00EF6036" w:rsidRDefault="00EF6036" w:rsidP="00EF6036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244564"/>
      <w:r>
        <w:lastRenderedPageBreak/>
        <w:t>Casos de Uso</w:t>
      </w:r>
      <w:bookmarkEnd w:id="9"/>
    </w:p>
    <w:p w:rsidR="00EF6036" w:rsidRDefault="00EF6036" w:rsidP="00EF6036">
      <w:pPr>
        <w:pStyle w:val="Ttulo2"/>
      </w:pPr>
      <w:r>
        <w:rPr>
          <w:vanish/>
        </w:rPr>
        <w:t xml:space="preserve">UCS486 </w:t>
      </w:r>
      <w:bookmarkStart w:id="10" w:name="_Toc404244565"/>
      <w:r>
        <w:t>Incluir questão de avaliação</w:t>
      </w:r>
      <w:bookmarkEnd w:id="10"/>
      <w:r>
        <w:t> </w:t>
      </w:r>
    </w:p>
    <w:p w:rsidR="00EF6036" w:rsidRDefault="00EF6036" w:rsidP="00EF603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244566"/>
      <w:r>
        <w:t>Fluxo Básico</w:t>
      </w:r>
      <w:bookmarkEnd w:id="11"/>
    </w:p>
    <w:p w:rsidR="00EF6036" w:rsidRDefault="00EF6036" w:rsidP="00EF603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Questões de avaliação e seleciona a opção de inclusão.</w:t>
      </w:r>
    </w:p>
    <w:p w:rsidR="00EF6036" w:rsidRDefault="00EF6036" w:rsidP="00EF603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“Modalidades de evento”.</w:t>
      </w:r>
    </w:p>
    <w:p w:rsidR="00EF6036" w:rsidRDefault="00EF6036" w:rsidP="00EF603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EF6036" w:rsidRDefault="00EF6036" w:rsidP="00EF603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RN01, RN04, RN06 e RN07 da seção “Regras de negócio”.</w:t>
      </w:r>
    </w:p>
    <w:p w:rsidR="00EF6036" w:rsidRDefault="00EF6036" w:rsidP="00EF603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a “Questão de avaliação” e exibe a mensagem MSG0050 ("Inclusão efetuada com sucesso!").</w:t>
      </w:r>
    </w:p>
    <w:p w:rsidR="00EF6036" w:rsidRDefault="00EF6036" w:rsidP="00EF6036">
      <w:pPr>
        <w:pStyle w:val="Recuodecorpodetexto"/>
      </w:pPr>
    </w:p>
    <w:p w:rsidR="00EF6036" w:rsidRDefault="00EF6036" w:rsidP="00EF6036">
      <w:pPr>
        <w:pStyle w:val="Ttulo2"/>
      </w:pPr>
      <w:r>
        <w:rPr>
          <w:vanish/>
        </w:rPr>
        <w:t xml:space="preserve">UCS487 </w:t>
      </w:r>
      <w:bookmarkStart w:id="12" w:name="_Toc404244567"/>
      <w:r>
        <w:t>Alterar questão de avaliação</w:t>
      </w:r>
      <w:bookmarkEnd w:id="12"/>
      <w:r>
        <w:t> </w:t>
      </w:r>
    </w:p>
    <w:p w:rsidR="00EF6036" w:rsidRDefault="00EF6036" w:rsidP="00EF603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244568"/>
      <w:r>
        <w:t>Fluxo Básico</w:t>
      </w:r>
      <w:bookmarkEnd w:id="13"/>
    </w:p>
    <w:p w:rsidR="00EF6036" w:rsidRDefault="00EF6036" w:rsidP="00EF603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uma questão de avaliação após executar o caso de uso “Listar questões de avaliação” e seleciona a opção de alteração.</w:t>
      </w:r>
    </w:p>
    <w:p w:rsidR="00EF6036" w:rsidRDefault="00EF6036" w:rsidP="00EF603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informações da Questão de avaliação.</w:t>
      </w:r>
    </w:p>
    <w:p w:rsidR="00EF6036" w:rsidRDefault="00EF6036" w:rsidP="00EF603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 e submete a operação.</w:t>
      </w:r>
    </w:p>
    <w:p w:rsidR="00EF6036" w:rsidRDefault="00EF6036" w:rsidP="00EF603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RN03 e RN05 da seção “Regras de negócio”.</w:t>
      </w:r>
    </w:p>
    <w:p w:rsidR="00EF6036" w:rsidRDefault="00EF6036" w:rsidP="00EF603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a “Questão de avaliação” e exibe a mensagem MSG0051 ("Alteração efetuada com sucesso!").</w:t>
      </w:r>
    </w:p>
    <w:p w:rsidR="00EF6036" w:rsidRDefault="00EF6036" w:rsidP="00EF6036">
      <w:pPr>
        <w:pStyle w:val="Recuodecorpodetexto"/>
      </w:pPr>
    </w:p>
    <w:p w:rsidR="00EF6036" w:rsidRDefault="00EF6036" w:rsidP="00EF6036">
      <w:pPr>
        <w:pStyle w:val="Ttulo2"/>
      </w:pPr>
      <w:r>
        <w:rPr>
          <w:vanish/>
        </w:rPr>
        <w:t xml:space="preserve">UCS488 </w:t>
      </w:r>
      <w:bookmarkStart w:id="14" w:name="_Toc404244569"/>
      <w:r>
        <w:t>Excluir questão de avaliação</w:t>
      </w:r>
      <w:bookmarkEnd w:id="14"/>
      <w:r>
        <w:t> </w:t>
      </w:r>
    </w:p>
    <w:p w:rsidR="00EF6036" w:rsidRDefault="00EF6036" w:rsidP="00EF603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244570"/>
      <w:r>
        <w:t>Fluxo Básico</w:t>
      </w:r>
      <w:bookmarkEnd w:id="15"/>
    </w:p>
    <w:p w:rsidR="00EF6036" w:rsidRDefault="00EF6036" w:rsidP="00EF603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uma questão de avaliação após executar o caso de uso “Listar questões de avaliação” e seleciona a opção de exclusão.</w:t>
      </w:r>
    </w:p>
    <w:p w:rsidR="00EF6036" w:rsidRDefault="00EF6036" w:rsidP="00EF603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</w:p>
    <w:p w:rsidR="00EF6036" w:rsidRDefault="00EF6036" w:rsidP="00EF603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RN02 da seção “Regras de negócio”.</w:t>
      </w:r>
    </w:p>
    <w:p w:rsidR="00EF6036" w:rsidRDefault="00EF6036" w:rsidP="00EF603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a “Questão de avaliação” e exibe a mensagem MSG0052 ("Exclusão efetuada com sucesso!").</w:t>
      </w:r>
    </w:p>
    <w:p w:rsidR="00EF6036" w:rsidRDefault="00EF6036" w:rsidP="00EF6036">
      <w:pPr>
        <w:pStyle w:val="Recuodecorpodetexto"/>
      </w:pPr>
    </w:p>
    <w:p w:rsidR="00EF6036" w:rsidRDefault="00EF6036" w:rsidP="00EF6036">
      <w:pPr>
        <w:pStyle w:val="Ttulo2"/>
      </w:pPr>
      <w:r>
        <w:rPr>
          <w:vanish/>
        </w:rPr>
        <w:lastRenderedPageBreak/>
        <w:t xml:space="preserve">UCS489 </w:t>
      </w:r>
      <w:bookmarkStart w:id="16" w:name="_Toc404244571"/>
      <w:r>
        <w:t>Anular questão de avaliação</w:t>
      </w:r>
      <w:bookmarkEnd w:id="16"/>
      <w:r>
        <w:t> </w:t>
      </w:r>
    </w:p>
    <w:p w:rsidR="00EF6036" w:rsidRDefault="00EF6036" w:rsidP="00EF603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244572"/>
      <w:r>
        <w:t>Fluxo Básico</w:t>
      </w:r>
      <w:bookmarkEnd w:id="17"/>
    </w:p>
    <w:p w:rsidR="00EF6036" w:rsidRDefault="00EF6036" w:rsidP="00EF603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uma questão de avaliação após executar o caso de uso “Listar questões de avaliação” e seleciona a opção de anulação.</w:t>
      </w:r>
    </w:p>
    <w:p w:rsidR="00EF6036" w:rsidRDefault="00EF6036" w:rsidP="00EF603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</w:p>
    <w:p w:rsidR="00EF6036" w:rsidRDefault="00EF6036" w:rsidP="00EF603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anula a “Questão de avaliação” e exibe a mensagem MSG0007 ("Anulação efetuada com sucesso!").</w:t>
      </w:r>
    </w:p>
    <w:p w:rsidR="00EF6036" w:rsidRDefault="00EF6036" w:rsidP="00EF6036">
      <w:pPr>
        <w:pStyle w:val="Recuodecorpodetexto"/>
      </w:pPr>
    </w:p>
    <w:p w:rsidR="00EF6036" w:rsidRDefault="00EF6036" w:rsidP="00EF6036">
      <w:pPr>
        <w:pStyle w:val="Ttulo2"/>
      </w:pPr>
      <w:r>
        <w:rPr>
          <w:vanish/>
        </w:rPr>
        <w:t xml:space="preserve">UCS490 </w:t>
      </w:r>
      <w:bookmarkStart w:id="18" w:name="_Toc404244573"/>
      <w:r>
        <w:t>Listar questões de avaliação</w:t>
      </w:r>
      <w:bookmarkEnd w:id="18"/>
      <w:r>
        <w:t> </w:t>
      </w:r>
    </w:p>
    <w:p w:rsidR="00EF6036" w:rsidRDefault="00EF6036" w:rsidP="00EF603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244574"/>
      <w:r>
        <w:t>Fluxo Básico</w:t>
      </w:r>
      <w:bookmarkEnd w:id="19"/>
    </w:p>
    <w:p w:rsidR="00EF6036" w:rsidRDefault="00EF6036" w:rsidP="00EF603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Questões de avaliação.</w:t>
      </w:r>
    </w:p>
    <w:p w:rsidR="00EF6036" w:rsidRDefault="00EF6036" w:rsidP="00EF603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EF6036" w:rsidRDefault="00EF6036" w:rsidP="00EF603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“Modalidades de evento”.</w:t>
      </w:r>
    </w:p>
    <w:p w:rsidR="00EF6036" w:rsidRDefault="00EF6036" w:rsidP="00EF603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os “Tipos de questão”.</w:t>
      </w:r>
    </w:p>
    <w:p w:rsidR="00EF6036" w:rsidRDefault="00EF6036" w:rsidP="00EF603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EF6036" w:rsidRDefault="00EF6036" w:rsidP="00EF603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“Questões de avaliação” do órgão (</w:t>
      </w:r>
      <w:proofErr w:type="spellStart"/>
      <w:r>
        <w:t>logado</w:t>
      </w:r>
      <w:proofErr w:type="spellEnd"/>
      <w:r>
        <w:t>), de acordo com os filtros informados, ordenada pelo código de referência (crescente).</w:t>
      </w:r>
    </w:p>
    <w:p w:rsidR="00EF6036" w:rsidRDefault="00EF6036" w:rsidP="00EF6036">
      <w:pPr>
        <w:pStyle w:val="Recuodecorpodetexto"/>
      </w:pPr>
    </w:p>
    <w:p w:rsidR="00EF6036" w:rsidRDefault="00EF6036" w:rsidP="00EF6036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0" w:name="_Toc404244575"/>
      <w:r>
        <w:lastRenderedPageBreak/>
        <w:t>Regras de negócio</w:t>
      </w:r>
      <w:bookmarkEnd w:id="20"/>
    </w:p>
    <w:p w:rsidR="00EF6036" w:rsidRDefault="00EF6036" w:rsidP="00EF6036"/>
    <w:p w:rsidR="00EF6036" w:rsidRDefault="00EF6036" w:rsidP="00EF6036">
      <w:pPr>
        <w:pStyle w:val="Ttulo2"/>
      </w:pPr>
      <w:bookmarkStart w:id="21" w:name="_Toc186533892"/>
      <w:bookmarkStart w:id="22" w:name="_Toc205893001"/>
      <w:bookmarkStart w:id="23" w:name="_Toc240701077"/>
      <w:bookmarkStart w:id="24" w:name="_Toc404244576"/>
      <w:r>
        <w:t xml:space="preserve">RN01: Validar </w:t>
      </w:r>
      <w:bookmarkEnd w:id="21"/>
      <w:bookmarkEnd w:id="22"/>
      <w:bookmarkEnd w:id="23"/>
      <w:r>
        <w:t>código de referência da questão</w:t>
      </w:r>
      <w:bookmarkEnd w:id="24"/>
    </w:p>
    <w:p w:rsidR="00EF6036" w:rsidRDefault="00EF6036" w:rsidP="00EF6036">
      <w:pPr>
        <w:pStyle w:val="Recuodecorpodetexto"/>
        <w:jc w:val="both"/>
      </w:pPr>
      <w:r>
        <w:t xml:space="preserve">Tentativa de incluir uma questão com o código de referência igual a um já existente para outra questão de avaliação ativa (não anulada) do evento, modalidade do evento e órgão </w:t>
      </w:r>
      <w:proofErr w:type="spellStart"/>
      <w:r>
        <w:t>logado</w:t>
      </w:r>
      <w:proofErr w:type="spellEnd"/>
      <w:r>
        <w:t xml:space="preserve">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EF6036" w:rsidRDefault="00EF6036" w:rsidP="00EF6036">
      <w:pPr>
        <w:pStyle w:val="Recuodecorpodetexto"/>
        <w:jc w:val="both"/>
      </w:pPr>
    </w:p>
    <w:p w:rsidR="00EF6036" w:rsidRDefault="00EF6036" w:rsidP="00EF6036">
      <w:pPr>
        <w:pStyle w:val="Ttulo2"/>
      </w:pPr>
      <w:bookmarkStart w:id="25" w:name="_Toc186533893"/>
      <w:bookmarkStart w:id="26" w:name="_Toc205893002"/>
      <w:bookmarkStart w:id="27" w:name="_Toc240701078"/>
      <w:bookmarkStart w:id="28" w:name="_Toc404244577"/>
      <w:r>
        <w:t>RN02: Verificar se existe formulário de avaliação associad</w:t>
      </w:r>
      <w:bookmarkEnd w:id="25"/>
      <w:bookmarkEnd w:id="26"/>
      <w:r>
        <w:t>o</w:t>
      </w:r>
      <w:bookmarkEnd w:id="27"/>
      <w:bookmarkEnd w:id="28"/>
    </w:p>
    <w:p w:rsidR="00EF6036" w:rsidRDefault="00EF6036" w:rsidP="00EF6036">
      <w:pPr>
        <w:pStyle w:val="Recuodecorpodetexto"/>
        <w:jc w:val="both"/>
      </w:pPr>
      <w:r>
        <w:t>Tentativa de excluir uma “Questão de avaliação” que esteja associada a um “Formulário de avaliação”.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EF6036" w:rsidRDefault="00EF6036" w:rsidP="00EF6036">
      <w:pPr>
        <w:pStyle w:val="Recuodecorpodetexto"/>
        <w:jc w:val="both"/>
      </w:pPr>
    </w:p>
    <w:p w:rsidR="00EF6036" w:rsidRDefault="00EF6036" w:rsidP="00EF6036">
      <w:pPr>
        <w:pStyle w:val="Ttulo2"/>
      </w:pPr>
      <w:bookmarkStart w:id="29" w:name="_Toc204588759"/>
      <w:bookmarkStart w:id="30" w:name="_Toc404244578"/>
      <w:r>
        <w:t>RN03: Verificar se a nova data limite de vigência é válida</w:t>
      </w:r>
      <w:bookmarkEnd w:id="29"/>
      <w:bookmarkEnd w:id="30"/>
    </w:p>
    <w:p w:rsidR="00EF6036" w:rsidRDefault="00EF6036" w:rsidP="00EF6036">
      <w:pPr>
        <w:pStyle w:val="Recuodecorpodetexto"/>
        <w:jc w:val="both"/>
      </w:pPr>
      <w:r>
        <w:t>Tentativa de alterar a data limite da vigência (quando a mesma não é nula) da “Questão de avaliação” sendo que existe “Formulário de avaliação” associado, onde a data limite da vigência seja maior que a data limite da vigência alterada da questão.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EF6036" w:rsidRDefault="00EF6036" w:rsidP="00EF6036"/>
    <w:p w:rsidR="00EF6036" w:rsidRDefault="00EF6036" w:rsidP="00EF6036">
      <w:pPr>
        <w:pStyle w:val="Ttulo2"/>
      </w:pPr>
      <w:bookmarkStart w:id="31" w:name="_Toc404244579"/>
      <w:r>
        <w:t>RN04: Verificar se a questão é referente ao ministrante</w:t>
      </w:r>
      <w:bookmarkEnd w:id="31"/>
    </w:p>
    <w:p w:rsidR="00EF6036" w:rsidRDefault="00EF6036" w:rsidP="00EF6036">
      <w:pPr>
        <w:pStyle w:val="Recuodecorpodetexto"/>
        <w:jc w:val="both"/>
      </w:pPr>
      <w:r>
        <w:t>Tentativa de informar o indicativo de “Questão referente ao ministrante” verdadeiro e informar o indicativo de “Questão referente ao tutor” verdadeiro, ou vice-versa. O sistema exibe a mensagem MSG0613 ("Não é permitido informar &lt;nome do campo1&gt;, juntamente com &lt;nome do campo2&gt;.").</w:t>
      </w:r>
    </w:p>
    <w:p w:rsidR="00EF6036" w:rsidRDefault="00EF6036" w:rsidP="00EF6036"/>
    <w:p w:rsidR="00EF6036" w:rsidRDefault="00EF6036" w:rsidP="00EF6036">
      <w:pPr>
        <w:pStyle w:val="Ttulo2"/>
      </w:pPr>
      <w:bookmarkStart w:id="32" w:name="_Toc404244580"/>
      <w:r>
        <w:t>RN05: Verificar se existe avaliação associada</w:t>
      </w:r>
      <w:bookmarkEnd w:id="32"/>
    </w:p>
    <w:p w:rsidR="00EF6036" w:rsidRDefault="00EF6036" w:rsidP="00EF6036">
      <w:pPr>
        <w:pStyle w:val="Recuodecorpodetexto"/>
        <w:jc w:val="both"/>
      </w:pPr>
      <w:r>
        <w:t>Tentativa de alterar uma “Questão de avaliação” que esteja associada a uma “Avaliação de ocorrência”.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EF6036" w:rsidRDefault="00EF6036" w:rsidP="00EF6036">
      <w:pPr>
        <w:pStyle w:val="Recuodecorpodetexto"/>
        <w:jc w:val="both"/>
      </w:pPr>
    </w:p>
    <w:p w:rsidR="00EF6036" w:rsidRDefault="00EF6036" w:rsidP="00EF6036">
      <w:pPr>
        <w:pStyle w:val="Ttulo2"/>
      </w:pPr>
      <w:bookmarkStart w:id="33" w:name="_Toc404244581"/>
      <w:r>
        <w:t>RN06: Verificar se a questão é referente ao ministrante</w:t>
      </w:r>
      <w:bookmarkEnd w:id="33"/>
    </w:p>
    <w:p w:rsidR="00EF6036" w:rsidRDefault="00EF6036" w:rsidP="00EF6036">
      <w:pPr>
        <w:pStyle w:val="Recuodecorpodetexto"/>
        <w:jc w:val="both"/>
      </w:pPr>
      <w:r>
        <w:t xml:space="preserve">Tentativa de informar o indicativo de “Questão referente ao ministrante” verdadeiro e informar a Modalidade do evento </w:t>
      </w:r>
      <w:r>
        <w:rPr>
          <w:i/>
          <w:iCs/>
        </w:rPr>
        <w:t>à distância</w:t>
      </w:r>
      <w:r>
        <w:t>. O sistema exibe a mensagem MSG0613 ("Não é permitido informar &lt;nome do campo1&gt;, juntamente com &lt;nome do campo2&gt;.").</w:t>
      </w:r>
    </w:p>
    <w:p w:rsidR="00EF6036" w:rsidRDefault="00EF6036" w:rsidP="00EF6036">
      <w:pPr>
        <w:pStyle w:val="Recuodecorpodetexto"/>
        <w:jc w:val="both"/>
      </w:pPr>
    </w:p>
    <w:p w:rsidR="00EF6036" w:rsidRDefault="00EF6036" w:rsidP="00EF6036">
      <w:pPr>
        <w:pStyle w:val="Ttulo2"/>
      </w:pPr>
      <w:bookmarkStart w:id="34" w:name="_Toc404244582"/>
      <w:r>
        <w:t>RN07: Verificar se a questão é referente ao tutor</w:t>
      </w:r>
      <w:bookmarkEnd w:id="34"/>
    </w:p>
    <w:p w:rsidR="00EF6036" w:rsidRDefault="00EF6036" w:rsidP="00EF6036">
      <w:pPr>
        <w:pStyle w:val="Recuodecorpodetexto"/>
        <w:jc w:val="both"/>
      </w:pPr>
      <w:r>
        <w:t xml:space="preserve">Tentativa de informar o indicativo de “Questão referente ao tutor” verdadeiro e informar a Modalidade do evento </w:t>
      </w:r>
      <w:r>
        <w:rPr>
          <w:i/>
          <w:iCs/>
        </w:rPr>
        <w:t>presencial</w:t>
      </w:r>
      <w:r>
        <w:t>. O sistema exibe a mensagem MSG0613 ("Não é permitido informar &lt;nome do campo1&gt;, juntamente com &lt;nome do campo2&gt;.").</w:t>
      </w:r>
    </w:p>
    <w:p w:rsidR="00EF6036" w:rsidRDefault="00EF6036" w:rsidP="00EF6036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35" w:name="_Toc404244583"/>
      <w:r>
        <w:lastRenderedPageBreak/>
        <w:t>Anexos</w:t>
      </w:r>
      <w:bookmarkEnd w:id="35"/>
    </w:p>
    <w:p w:rsidR="00EF6036" w:rsidRDefault="00EF6036" w:rsidP="00EF6036"/>
    <w:p w:rsidR="00EF6036" w:rsidRDefault="00933F07" w:rsidP="00EF6036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EF6036" w:rsidRDefault="00EF6036" w:rsidP="00EF6036">
      <w:pPr>
        <w:widowControl w:val="0"/>
        <w:ind w:left="540"/>
        <w:rPr>
          <w:rFonts w:cs="Arial"/>
        </w:rPr>
      </w:pPr>
    </w:p>
    <w:p w:rsidR="00EF6036" w:rsidRDefault="00EF6036" w:rsidP="00EF6036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36" w:name="_Toc404244584"/>
      <w:r>
        <w:t>Revisões</w:t>
      </w:r>
      <w:bookmarkEnd w:id="36"/>
    </w:p>
    <w:p w:rsidR="00EF6036" w:rsidRDefault="00EF6036" w:rsidP="00EF6036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EF6036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F6036" w:rsidRPr="00EF6036" w:rsidRDefault="00EF6036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F6036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F6036" w:rsidRPr="00EF6036" w:rsidRDefault="00EF6036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F6036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F6036" w:rsidRPr="00EF6036" w:rsidRDefault="00EF6036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F6036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F6036" w:rsidRPr="00EF6036" w:rsidRDefault="00EF6036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EF6036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F6036" w:rsidRPr="00EF6036" w:rsidRDefault="00EF6036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F6036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EF6036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933F07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F6036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Pr="00933F07" w:rsidRDefault="00EF6036" w:rsidP="00933F07">
            <w:pPr>
              <w:widowControl w:val="0"/>
              <w:ind w:left="0"/>
              <w:rPr>
                <w:rFonts w:cs="Arial"/>
                <w:sz w:val="16"/>
              </w:rPr>
            </w:pPr>
            <w:r w:rsidRPr="00933F07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F6036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Pr="00933F07" w:rsidRDefault="00EF6036" w:rsidP="00933F07">
            <w:pPr>
              <w:widowControl w:val="0"/>
              <w:ind w:left="0"/>
              <w:rPr>
                <w:rFonts w:cs="Arial"/>
                <w:sz w:val="16"/>
              </w:rPr>
            </w:pPr>
            <w:r w:rsidRPr="00933F07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F6036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036" w:rsidRDefault="00EF6036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Pr="00933F07" w:rsidRDefault="00EF6036" w:rsidP="00933F07">
            <w:pPr>
              <w:widowControl w:val="0"/>
              <w:ind w:left="0"/>
              <w:rPr>
                <w:rFonts w:cs="Arial"/>
                <w:sz w:val="16"/>
              </w:rPr>
            </w:pPr>
            <w:r w:rsidRPr="00933F07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F6036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036" w:rsidRDefault="00EF6036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036" w:rsidRPr="00933F07" w:rsidRDefault="00EF6036" w:rsidP="00933F07">
            <w:pPr>
              <w:widowControl w:val="0"/>
              <w:ind w:left="0"/>
              <w:rPr>
                <w:rFonts w:cs="Arial"/>
                <w:sz w:val="16"/>
              </w:rPr>
            </w:pPr>
            <w:r w:rsidRPr="00933F07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F6036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036" w:rsidRPr="00933F07" w:rsidRDefault="00EF6036" w:rsidP="00933F07">
            <w:pPr>
              <w:widowControl w:val="0"/>
              <w:ind w:left="0"/>
              <w:rPr>
                <w:rFonts w:cs="Arial"/>
                <w:sz w:val="16"/>
              </w:rPr>
            </w:pPr>
            <w:r w:rsidRPr="00933F07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036" w:rsidRDefault="00EF60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036" w:rsidRDefault="00EF60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036" w:rsidRDefault="00EF60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F6036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F6036" w:rsidRDefault="00EF6036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Pr="00933F07" w:rsidRDefault="00EF6036" w:rsidP="00933F07">
            <w:pPr>
              <w:widowControl w:val="0"/>
              <w:ind w:left="0"/>
              <w:rPr>
                <w:rFonts w:cs="Arial"/>
                <w:sz w:val="16"/>
              </w:rPr>
            </w:pPr>
            <w:r w:rsidRPr="00933F07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F6036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F6036" w:rsidRDefault="00EF6036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Pr="00933F07" w:rsidRDefault="00EF6036" w:rsidP="00933F07">
            <w:pPr>
              <w:widowControl w:val="0"/>
              <w:ind w:left="0"/>
              <w:rPr>
                <w:rFonts w:cs="Arial"/>
                <w:sz w:val="16"/>
              </w:rPr>
            </w:pPr>
            <w:r w:rsidRPr="00933F07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F6036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F6036" w:rsidRDefault="00EF6036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Pr="00933F07" w:rsidRDefault="00EF6036" w:rsidP="00933F07">
            <w:pPr>
              <w:widowControl w:val="0"/>
              <w:ind w:left="0"/>
              <w:rPr>
                <w:rFonts w:cs="Arial"/>
                <w:sz w:val="16"/>
              </w:rPr>
            </w:pPr>
            <w:r w:rsidRPr="00933F07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F6036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F6036" w:rsidRDefault="00EF6036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Pr="00933F07" w:rsidRDefault="00EF6036" w:rsidP="00933F07">
            <w:pPr>
              <w:widowControl w:val="0"/>
              <w:ind w:left="0"/>
              <w:rPr>
                <w:rFonts w:cs="Arial"/>
                <w:sz w:val="16"/>
              </w:rPr>
            </w:pPr>
            <w:r w:rsidRPr="00933F07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F6036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F6036" w:rsidRDefault="00EF6036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Pr="00933F07" w:rsidRDefault="00EF6036" w:rsidP="00933F07">
            <w:pPr>
              <w:widowControl w:val="0"/>
              <w:ind w:left="0"/>
              <w:rPr>
                <w:rFonts w:cs="Arial"/>
                <w:sz w:val="16"/>
              </w:rPr>
            </w:pPr>
            <w:r w:rsidRPr="00933F07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F6036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F6036" w:rsidRDefault="00EF6036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Pr="00933F07" w:rsidRDefault="00EF6036" w:rsidP="00933F07">
            <w:pPr>
              <w:widowControl w:val="0"/>
              <w:ind w:left="0"/>
              <w:rPr>
                <w:rFonts w:cs="Arial"/>
                <w:sz w:val="16"/>
              </w:rPr>
            </w:pPr>
            <w:r w:rsidRPr="00933F07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F6036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Pr="00933F07" w:rsidRDefault="00EF6036" w:rsidP="00933F07">
            <w:pPr>
              <w:widowControl w:val="0"/>
              <w:ind w:left="0"/>
              <w:rPr>
                <w:rFonts w:cs="Arial"/>
                <w:sz w:val="16"/>
              </w:rPr>
            </w:pPr>
            <w:r w:rsidRPr="00933F07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F6036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Pr="00933F07" w:rsidRDefault="00EF6036" w:rsidP="00933F07">
            <w:pPr>
              <w:widowControl w:val="0"/>
              <w:ind w:left="0"/>
              <w:rPr>
                <w:rFonts w:cs="Arial"/>
                <w:sz w:val="16"/>
              </w:rPr>
            </w:pPr>
            <w:r w:rsidRPr="00933F07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F6036" w:rsidRDefault="00EF60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F6036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F6036" w:rsidRDefault="00EF6036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F6036" w:rsidRDefault="00EF6036" w:rsidP="00933F07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F6036" w:rsidRDefault="00EF60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F6036" w:rsidRDefault="00EF60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F6036" w:rsidRDefault="00EF60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EF6036" w:rsidRDefault="00EF6036" w:rsidP="00EF6036">
      <w:pPr>
        <w:pStyle w:val="Recuodecorpodetexto"/>
      </w:pPr>
    </w:p>
    <w:p w:rsidR="00F41655" w:rsidRPr="00EF6036" w:rsidRDefault="00F41655" w:rsidP="00EF6036"/>
    <w:sectPr w:rsidR="00F41655" w:rsidRPr="00EF6036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6036" w:rsidRDefault="00EF6036" w:rsidP="002908D9">
      <w:r>
        <w:separator/>
      </w:r>
    </w:p>
  </w:endnote>
  <w:endnote w:type="continuationSeparator" w:id="0">
    <w:p w:rsidR="00EF6036" w:rsidRDefault="00EF6036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933F07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EF603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933F0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933F07">
            <w:rPr>
              <w:sz w:val="20"/>
              <w:szCs w:val="20"/>
            </w:rPr>
            <w:t xml:space="preserve">Keila </w:t>
          </w:r>
          <w:proofErr w:type="spellStart"/>
          <w:r w:rsidRPr="00933F07">
            <w:rPr>
              <w:sz w:val="20"/>
              <w:szCs w:val="20"/>
            </w:rPr>
            <w:t>Joanês</w:t>
          </w:r>
          <w:proofErr w:type="spellEnd"/>
          <w:r w:rsidRPr="00933F07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933F07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EF6036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EF6036">
            <w:rPr>
              <w:b/>
              <w:sz w:val="20"/>
              <w:szCs w:val="20"/>
            </w:rPr>
            <w:t>Capacitação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933F07">
            <w:rPr>
              <w:b/>
              <w:sz w:val="20"/>
              <w:szCs w:val="20"/>
            </w:rPr>
            <w:t>U</w:t>
          </w:r>
          <w:r w:rsidR="00EF6036">
            <w:rPr>
              <w:b/>
              <w:sz w:val="20"/>
              <w:szCs w:val="20"/>
            </w:rPr>
            <w:t>CS0504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933F07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933F07">
            <w:rPr>
              <w:b/>
              <w:sz w:val="20"/>
              <w:szCs w:val="20"/>
            </w:rPr>
            <w:t>Manter Questões de Avaliação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6036" w:rsidRDefault="00EF6036" w:rsidP="002908D9">
      <w:r>
        <w:separator/>
      </w:r>
    </w:p>
  </w:footnote>
  <w:footnote w:type="continuationSeparator" w:id="0">
    <w:p w:rsidR="00EF6036" w:rsidRDefault="00EF6036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8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6036"/>
    <w:rsid w:val="0000536A"/>
    <w:rsid w:val="00010C94"/>
    <w:rsid w:val="00011A7E"/>
    <w:rsid w:val="000241DC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33F07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EF6036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F603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F603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F6036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F603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F603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F603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F603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F603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F6036"/>
    <w:pPr>
      <w:ind w:left="0"/>
    </w:pPr>
  </w:style>
  <w:style w:type="paragraph" w:styleId="ndicedeilustraes">
    <w:name w:val="table of figures"/>
    <w:basedOn w:val="Normal"/>
    <w:next w:val="Normal"/>
    <w:semiHidden/>
    <w:rsid w:val="00EF6036"/>
  </w:style>
  <w:style w:type="paragraph" w:styleId="Sumrio2">
    <w:name w:val="toc 2"/>
    <w:basedOn w:val="Normal"/>
    <w:next w:val="Normal"/>
    <w:autoRedefine/>
    <w:uiPriority w:val="39"/>
    <w:rsid w:val="00EF603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F6036"/>
    <w:pPr>
      <w:ind w:left="480"/>
    </w:pPr>
  </w:style>
  <w:style w:type="character" w:styleId="Hyperlink">
    <w:name w:val="Hyperlink"/>
    <w:basedOn w:val="Fontepargpadro"/>
    <w:uiPriority w:val="99"/>
    <w:rsid w:val="00EF603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F603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F603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F603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F603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F603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F6036"/>
    <w:rPr>
      <w:sz w:val="16"/>
    </w:rPr>
  </w:style>
  <w:style w:type="character" w:styleId="Nmerodepgina">
    <w:name w:val="page number"/>
    <w:basedOn w:val="Fontepargpadro"/>
    <w:rsid w:val="00EF603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F603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F603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F603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F6036"/>
  </w:style>
  <w:style w:type="paragraph" w:styleId="Corpodetexto">
    <w:name w:val="Body Text"/>
    <w:basedOn w:val="Normal"/>
    <w:link w:val="CorpodetextoChar"/>
    <w:rsid w:val="00EF603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F6036"/>
    <w:rPr>
      <w:rFonts w:eastAsia="Arial Unicode MS"/>
    </w:rPr>
  </w:style>
  <w:style w:type="paragraph" w:customStyle="1" w:styleId="tabletext">
    <w:name w:val="tabletext"/>
    <w:basedOn w:val="Normal"/>
    <w:rsid w:val="00EF603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F603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F603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F603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F6036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F603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F603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F603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F603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F6036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F603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F603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F6036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F603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F603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F603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F603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F603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F6036"/>
    <w:pPr>
      <w:ind w:left="0"/>
    </w:pPr>
  </w:style>
  <w:style w:type="paragraph" w:styleId="ndicedeilustraes">
    <w:name w:val="table of figures"/>
    <w:basedOn w:val="Normal"/>
    <w:next w:val="Normal"/>
    <w:semiHidden/>
    <w:rsid w:val="00EF6036"/>
  </w:style>
  <w:style w:type="paragraph" w:styleId="Sumrio2">
    <w:name w:val="toc 2"/>
    <w:basedOn w:val="Normal"/>
    <w:next w:val="Normal"/>
    <w:autoRedefine/>
    <w:uiPriority w:val="39"/>
    <w:rsid w:val="00EF603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F6036"/>
    <w:pPr>
      <w:ind w:left="480"/>
    </w:pPr>
  </w:style>
  <w:style w:type="character" w:styleId="Hyperlink">
    <w:name w:val="Hyperlink"/>
    <w:basedOn w:val="Fontepargpadro"/>
    <w:uiPriority w:val="99"/>
    <w:rsid w:val="00EF603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F603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F603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F603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F603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F603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F6036"/>
    <w:rPr>
      <w:sz w:val="16"/>
    </w:rPr>
  </w:style>
  <w:style w:type="character" w:styleId="Nmerodepgina">
    <w:name w:val="page number"/>
    <w:basedOn w:val="Fontepargpadro"/>
    <w:rsid w:val="00EF603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F603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F603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F603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F6036"/>
  </w:style>
  <w:style w:type="paragraph" w:styleId="Corpodetexto">
    <w:name w:val="Body Text"/>
    <w:basedOn w:val="Normal"/>
    <w:link w:val="CorpodetextoChar"/>
    <w:rsid w:val="00EF603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F6036"/>
    <w:rPr>
      <w:rFonts w:eastAsia="Arial Unicode MS"/>
    </w:rPr>
  </w:style>
  <w:style w:type="paragraph" w:customStyle="1" w:styleId="tabletext">
    <w:name w:val="tabletext"/>
    <w:basedOn w:val="Normal"/>
    <w:rsid w:val="00EF603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F603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F603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F603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F6036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F603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F603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F603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F603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F6036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E21DA1-8C41-45BB-B4CA-A2CC490313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5</TotalTime>
  <Pages>11</Pages>
  <Words>1190</Words>
  <Characters>8159</Characters>
  <Application>Microsoft Office Word</Application>
  <DocSecurity>0</DocSecurity>
  <Lines>67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9331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2014-11-09T05:42:00Z</cp:lastPrinted>
  <dcterms:created xsi:type="dcterms:W3CDTF">2014-11-09T05:41:00Z</dcterms:created>
  <dcterms:modified xsi:type="dcterms:W3CDTF">2014-11-20T13:00:00Z</dcterms:modified>
</cp:coreProperties>
</file>