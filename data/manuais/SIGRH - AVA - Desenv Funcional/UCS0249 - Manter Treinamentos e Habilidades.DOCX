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67A" w:rsidRDefault="00BC567A" w:rsidP="00BC567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C567A" w:rsidRDefault="00BC567A" w:rsidP="00BC567A">
      <w:pPr>
        <w:widowControl w:val="0"/>
        <w:rPr>
          <w:rFonts w:cs="Arial"/>
          <w:sz w:val="20"/>
        </w:rPr>
      </w:pPr>
    </w:p>
    <w:p w:rsidR="00BC567A" w:rsidRDefault="00BC567A" w:rsidP="00BC567A">
      <w:pPr>
        <w:widowControl w:val="0"/>
        <w:rPr>
          <w:rFonts w:cs="Arial"/>
          <w:sz w:val="20"/>
        </w:rPr>
      </w:pPr>
    </w:p>
    <w:p w:rsidR="00BC567A" w:rsidRDefault="00BC567A" w:rsidP="00BC567A">
      <w:pPr>
        <w:widowControl w:val="0"/>
        <w:rPr>
          <w:rFonts w:cs="Arial"/>
          <w:sz w:val="20"/>
        </w:rPr>
      </w:pPr>
    </w:p>
    <w:p w:rsidR="00BC567A" w:rsidRDefault="00BC567A" w:rsidP="00BC567A">
      <w:pPr>
        <w:widowControl w:val="0"/>
        <w:rPr>
          <w:rFonts w:cs="Arial"/>
          <w:sz w:val="20"/>
        </w:rPr>
      </w:pPr>
    </w:p>
    <w:p w:rsidR="00BC567A" w:rsidRDefault="00BC567A" w:rsidP="00BC567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C567A" w:rsidRDefault="00BC567A" w:rsidP="00BC567A">
      <w:pPr>
        <w:widowControl w:val="0"/>
        <w:rPr>
          <w:rFonts w:cs="Arial"/>
          <w:sz w:val="20"/>
          <w:u w:val="single"/>
        </w:rPr>
      </w:pPr>
    </w:p>
    <w:p w:rsidR="00BC567A" w:rsidRDefault="00BC567A" w:rsidP="00BC567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C567A" w:rsidRDefault="00BC567A" w:rsidP="00BC567A">
      <w:pPr>
        <w:widowControl w:val="0"/>
        <w:rPr>
          <w:rFonts w:cs="Arial"/>
          <w:sz w:val="20"/>
        </w:rPr>
      </w:pPr>
    </w:p>
    <w:p w:rsidR="00BC567A" w:rsidRDefault="00BC567A" w:rsidP="00BC567A">
      <w:pPr>
        <w:widowControl w:val="0"/>
        <w:rPr>
          <w:rFonts w:cs="Arial"/>
          <w:sz w:val="20"/>
        </w:rPr>
      </w:pPr>
    </w:p>
    <w:p w:rsidR="00BC567A" w:rsidRDefault="00BC567A" w:rsidP="00BC567A">
      <w:pPr>
        <w:widowControl w:val="0"/>
        <w:rPr>
          <w:rFonts w:cs="Arial"/>
          <w:sz w:val="20"/>
        </w:rPr>
      </w:pPr>
    </w:p>
    <w:p w:rsidR="00BC567A" w:rsidRDefault="00BC567A" w:rsidP="00BC567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C567A" w:rsidRDefault="00BC567A" w:rsidP="00BC567A">
      <w:pPr>
        <w:widowControl w:val="0"/>
        <w:rPr>
          <w:rFonts w:cs="Arial"/>
          <w:sz w:val="20"/>
        </w:rPr>
      </w:pPr>
    </w:p>
    <w:p w:rsidR="00BC567A" w:rsidRDefault="00BC567A" w:rsidP="00BC567A">
      <w:pPr>
        <w:widowControl w:val="0"/>
        <w:rPr>
          <w:rFonts w:cs="Arial"/>
          <w:sz w:val="20"/>
        </w:rPr>
      </w:pPr>
    </w:p>
    <w:p w:rsidR="00BC567A" w:rsidRDefault="00BC567A" w:rsidP="00BC567A">
      <w:pPr>
        <w:widowControl w:val="0"/>
        <w:rPr>
          <w:rFonts w:cs="Arial"/>
        </w:rPr>
      </w:pPr>
    </w:p>
    <w:p w:rsidR="00BC567A" w:rsidRDefault="00BC567A" w:rsidP="00BC567A">
      <w:pPr>
        <w:pStyle w:val="Capa"/>
        <w:rPr>
          <w:color w:val="FF9900"/>
        </w:rPr>
      </w:pPr>
      <w:r>
        <w:t>SINDRAPE</w:t>
      </w:r>
    </w:p>
    <w:p w:rsidR="00BC567A" w:rsidRDefault="00BC567A" w:rsidP="00BC567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C567A" w:rsidRPr="00BC567A" w:rsidRDefault="00BC567A" w:rsidP="00BC567A">
      <w:pPr>
        <w:widowControl w:val="0"/>
        <w:rPr>
          <w:color w:val="000080"/>
        </w:rPr>
      </w:pPr>
    </w:p>
    <w:p w:rsidR="00BC567A" w:rsidRPr="00BC567A" w:rsidRDefault="00BC567A" w:rsidP="00BC567A">
      <w:pPr>
        <w:widowControl w:val="0"/>
        <w:jc w:val="right"/>
        <w:rPr>
          <w:rFonts w:cs="Arial"/>
          <w:b/>
          <w:bCs/>
          <w:color w:val="000080"/>
        </w:rPr>
      </w:pPr>
    </w:p>
    <w:p w:rsidR="00BC567A" w:rsidRDefault="00BC567A" w:rsidP="00BC567A">
      <w:pPr>
        <w:pStyle w:val="Capa"/>
      </w:pPr>
      <w:r>
        <w:t>UCS0249 – Manter Treinamentos e Habilidades</w:t>
      </w:r>
    </w:p>
    <w:p w:rsidR="00BC567A" w:rsidRDefault="00BC567A" w:rsidP="00BC567A">
      <w:pPr>
        <w:widowControl w:val="0"/>
        <w:rPr>
          <w:rFonts w:cs="Arial"/>
        </w:rPr>
      </w:pPr>
    </w:p>
    <w:p w:rsidR="00BC567A" w:rsidRDefault="00BC567A" w:rsidP="00BC567A">
      <w:pPr>
        <w:widowControl w:val="0"/>
      </w:pPr>
    </w:p>
    <w:p w:rsidR="00BC567A" w:rsidRDefault="00BC567A" w:rsidP="00BC567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C567A" w:rsidRPr="00BC567A" w:rsidRDefault="00BC567A" w:rsidP="00BC567A">
      <w:pPr>
        <w:pStyle w:val="Corpodetexto3"/>
        <w:widowControl w:val="0"/>
        <w:spacing w:after="0"/>
        <w:rPr>
          <w:rFonts w:cs="Arial"/>
        </w:rPr>
      </w:pPr>
      <w:r w:rsidRPr="00BC567A">
        <w:rPr>
          <w:rFonts w:cs="Arial"/>
        </w:rPr>
        <w:lastRenderedPageBreak/>
        <w:t>Histórico de Revisões</w:t>
      </w:r>
    </w:p>
    <w:p w:rsidR="00BC567A" w:rsidRDefault="00BC567A" w:rsidP="00BC567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C567A" w:rsidTr="00BC567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C567A" w:rsidTr="00BC567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BC567A" w:rsidTr="00BC567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BC567A" w:rsidTr="00BC567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BC567A" w:rsidTr="00BC567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BC56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C567A" w:rsidRDefault="00BC567A" w:rsidP="00BC567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C567A" w:rsidRPr="00BC567A" w:rsidRDefault="00BC567A" w:rsidP="00BC567A">
      <w:pPr>
        <w:pStyle w:val="Corpodetexto3"/>
        <w:widowControl w:val="0"/>
        <w:spacing w:after="0"/>
        <w:jc w:val="left"/>
        <w:rPr>
          <w:rFonts w:cs="Arial"/>
        </w:rPr>
      </w:pPr>
      <w:r w:rsidRPr="00BC567A">
        <w:rPr>
          <w:rFonts w:cs="Arial"/>
        </w:rPr>
        <w:lastRenderedPageBreak/>
        <w:t>Índice</w:t>
      </w:r>
    </w:p>
    <w:p w:rsidR="00BC567A" w:rsidRPr="00BC567A" w:rsidRDefault="00BC567A" w:rsidP="00BC567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40C6A" w:rsidRDefault="00BC567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0387" w:history="1">
        <w:r w:rsidR="00640C6A" w:rsidRPr="00120131">
          <w:rPr>
            <w:rStyle w:val="Hyperlink"/>
            <w:noProof/>
          </w:rPr>
          <w:t>1.</w:t>
        </w:r>
        <w:r w:rsidR="00640C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0C6A" w:rsidRPr="00120131">
          <w:rPr>
            <w:rStyle w:val="Hyperlink"/>
            <w:noProof/>
          </w:rPr>
          <w:t>Pacote/Caso de Uso</w:t>
        </w:r>
        <w:r w:rsidR="00640C6A">
          <w:rPr>
            <w:noProof/>
            <w:webHidden/>
          </w:rPr>
          <w:tab/>
        </w:r>
        <w:r w:rsidR="00640C6A">
          <w:rPr>
            <w:noProof/>
            <w:webHidden/>
          </w:rPr>
          <w:fldChar w:fldCharType="begin"/>
        </w:r>
        <w:r w:rsidR="00640C6A">
          <w:rPr>
            <w:noProof/>
            <w:webHidden/>
          </w:rPr>
          <w:instrText xml:space="preserve"> PAGEREF _Toc404240387 \h </w:instrText>
        </w:r>
        <w:r w:rsidR="00640C6A">
          <w:rPr>
            <w:noProof/>
            <w:webHidden/>
          </w:rPr>
        </w:r>
        <w:r w:rsidR="00640C6A">
          <w:rPr>
            <w:noProof/>
            <w:webHidden/>
          </w:rPr>
          <w:fldChar w:fldCharType="separate"/>
        </w:r>
        <w:r w:rsidR="00640C6A">
          <w:rPr>
            <w:noProof/>
            <w:webHidden/>
          </w:rPr>
          <w:t>5</w:t>
        </w:r>
        <w:r w:rsidR="00640C6A"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388" w:history="1">
        <w:r w:rsidRPr="00120131">
          <w:rPr>
            <w:rStyle w:val="Hyperlink"/>
            <w:noProof/>
          </w:rPr>
          <w:t>Manter Treinamentos e Habilidades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389" w:history="1">
        <w:r w:rsidRPr="0012013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390" w:history="1">
        <w:r w:rsidRPr="0012013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391" w:history="1">
        <w:r w:rsidRPr="0012013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392" w:history="1">
        <w:r w:rsidRPr="0012013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393" w:history="1">
        <w:r w:rsidRPr="0012013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394" w:history="1">
        <w:r w:rsidRPr="0012013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395" w:history="1">
        <w:r w:rsidRPr="0012013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396" w:history="1">
        <w:r w:rsidRPr="0012013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Incluir Habilidade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397" w:history="1">
        <w:r w:rsidRPr="0012013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398" w:history="1">
        <w:r w:rsidRPr="0012013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Incluir Treinamento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399" w:history="1">
        <w:r w:rsidRPr="0012013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00" w:history="1">
        <w:r w:rsidRPr="0012013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Excluir Habilidades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01" w:history="1">
        <w:r w:rsidRPr="0012013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02" w:history="1">
        <w:r w:rsidRPr="00120131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03" w:history="1">
        <w:r w:rsidRPr="0012013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Excluir Treinamentos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04" w:history="1">
        <w:r w:rsidRPr="0012013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05" w:history="1">
        <w:r w:rsidRPr="00120131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06" w:history="1">
        <w:r w:rsidRPr="00120131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Listar Habilidades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07" w:history="1">
        <w:r w:rsidRPr="00120131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08" w:history="1">
        <w:r w:rsidRPr="00120131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Listar Treinamentos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09" w:history="1">
        <w:r w:rsidRPr="00120131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10" w:history="1">
        <w:r w:rsidRPr="00120131">
          <w:rPr>
            <w:rStyle w:val="Hyperlink"/>
            <w:noProof/>
            <w:highlight w:val="yellow"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  <w:highlight w:val="yellow"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11" w:history="1">
        <w:r w:rsidRPr="00120131">
          <w:rPr>
            <w:rStyle w:val="Hyperlink"/>
            <w:strike/>
            <w:noProof/>
            <w:highlight w:val="yellow"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strike/>
            <w:noProof/>
            <w:highlight w:val="yellow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12" w:history="1">
        <w:r w:rsidRPr="0012013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40C6A" w:rsidRDefault="00640C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0413" w:history="1">
        <w:r w:rsidRPr="00120131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013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_Toc404240413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C567A" w:rsidRDefault="00BC567A" w:rsidP="00BC567A">
      <w:pPr>
        <w:pStyle w:val="Sumrio1"/>
      </w:pPr>
      <w:r>
        <w:fldChar w:fldCharType="end"/>
      </w:r>
    </w:p>
    <w:p w:rsidR="00BC567A" w:rsidRDefault="00BC567A" w:rsidP="00BC567A">
      <w:pPr>
        <w:widowControl w:val="0"/>
        <w:rPr>
          <w:rFonts w:cs="Arial"/>
          <w:b/>
          <w:bCs/>
          <w:color w:val="000000"/>
        </w:rPr>
      </w:pPr>
    </w:p>
    <w:p w:rsidR="00BC567A" w:rsidRDefault="00BC567A" w:rsidP="00BC567A">
      <w:pPr>
        <w:pStyle w:val="Heading"/>
        <w:rPr>
          <w:rFonts w:cs="Arial"/>
          <w:szCs w:val="24"/>
          <w:lang w:val="pt-BR"/>
        </w:rPr>
      </w:pPr>
    </w:p>
    <w:p w:rsidR="00BC567A" w:rsidRDefault="00BC567A" w:rsidP="00BC567A">
      <w:pPr>
        <w:pStyle w:val="Heading"/>
      </w:pPr>
    </w:p>
    <w:p w:rsidR="00BC567A" w:rsidRDefault="00BC567A" w:rsidP="00BC567A">
      <w:pPr>
        <w:pStyle w:val="Heading"/>
        <w:jc w:val="center"/>
      </w:pPr>
    </w:p>
    <w:p w:rsidR="00BC567A" w:rsidRDefault="00BC567A" w:rsidP="00BC567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C567A" w:rsidRDefault="00BC567A" w:rsidP="00BC567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0387"/>
      <w:r>
        <w:lastRenderedPageBreak/>
        <w:t>Pacote/Caso de Uso</w:t>
      </w:r>
      <w:bookmarkEnd w:id="1"/>
    </w:p>
    <w:p w:rsidR="00BC567A" w:rsidRDefault="00BC567A" w:rsidP="00BC567A"/>
    <w:p w:rsidR="00BC567A" w:rsidRDefault="00BC567A" w:rsidP="00640C6A">
      <w:pPr>
        <w:pStyle w:val="Subttulo"/>
      </w:pPr>
      <w:bookmarkStart w:id="2" w:name="_Toc404240388"/>
      <w:r>
        <w:t>Manter Treinamentos e Habilidades</w:t>
      </w:r>
      <w:bookmarkEnd w:id="2"/>
    </w:p>
    <w:p w:rsidR="00BC567A" w:rsidRDefault="00BC567A" w:rsidP="00BC567A">
      <w:pPr>
        <w:widowControl w:val="0"/>
        <w:ind w:left="902"/>
        <w:rPr>
          <w:rFonts w:cs="Arial"/>
          <w:b/>
          <w:bCs/>
          <w:color w:val="FF0000"/>
        </w:rPr>
      </w:pPr>
    </w:p>
    <w:p w:rsidR="00BC567A" w:rsidRDefault="00BC567A" w:rsidP="00BC567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0389"/>
      <w:r>
        <w:t>Descrição</w:t>
      </w:r>
      <w:bookmarkEnd w:id="3"/>
    </w:p>
    <w:p w:rsidR="00BC567A" w:rsidRDefault="00BC567A" w:rsidP="00BC567A">
      <w:pPr>
        <w:pStyle w:val="Recuodecorpodetexto2"/>
        <w:widowControl w:val="0"/>
        <w:ind w:left="1620" w:firstLine="0"/>
        <w:rPr>
          <w:sz w:val="24"/>
        </w:rPr>
      </w:pPr>
    </w:p>
    <w:p w:rsidR="00BC567A" w:rsidRDefault="00BC567A" w:rsidP="00BC567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treinamentos e habilidades pertencentes ao currículo da Pessoa.</w:t>
      </w:r>
    </w:p>
    <w:p w:rsidR="00BC567A" w:rsidRDefault="00BC567A" w:rsidP="00BC567A">
      <w:pPr>
        <w:pStyle w:val="Recuodecorpodetexto2"/>
        <w:widowControl w:val="0"/>
        <w:ind w:left="1620" w:firstLine="0"/>
        <w:rPr>
          <w:sz w:val="24"/>
        </w:rPr>
      </w:pPr>
    </w:p>
    <w:p w:rsidR="00BC567A" w:rsidRDefault="00BC567A" w:rsidP="00BC567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0390"/>
      <w:r>
        <w:t>Requisitos atendidos</w:t>
      </w:r>
      <w:bookmarkEnd w:id="4"/>
    </w:p>
    <w:p w:rsidR="00BC567A" w:rsidRDefault="00BC567A" w:rsidP="00BC567A"/>
    <w:p w:rsidR="00BC567A" w:rsidRDefault="00BC567A" w:rsidP="00BC567A">
      <w:pPr>
        <w:pStyle w:val="Recuodecorpodetexto"/>
        <w:ind w:left="1260"/>
      </w:pPr>
      <w:r>
        <w:t>R41 – Permitir a inclusão da pessoa.</w:t>
      </w:r>
    </w:p>
    <w:p w:rsidR="00BC567A" w:rsidRDefault="00BC567A" w:rsidP="00BC567A"/>
    <w:p w:rsidR="00BC567A" w:rsidRDefault="00BC567A" w:rsidP="00BC567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0391"/>
      <w:r>
        <w:t>Conceito</w:t>
      </w:r>
      <w:bookmarkEnd w:id="5"/>
      <w:r>
        <w:tab/>
      </w:r>
    </w:p>
    <w:p w:rsidR="00BC567A" w:rsidRDefault="00BC567A" w:rsidP="00BC567A"/>
    <w:p w:rsidR="00BC567A" w:rsidRDefault="00BC567A" w:rsidP="00BC567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0392"/>
      <w:r>
        <w:t>Conceitos principais</w:t>
      </w:r>
      <w:bookmarkEnd w:id="6"/>
    </w:p>
    <w:p w:rsidR="00BC567A" w:rsidRDefault="00BC567A" w:rsidP="00BC567A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C567A" w:rsidTr="00FF700E">
        <w:trPr>
          <w:trHeight w:val="600"/>
        </w:trPr>
        <w:tc>
          <w:tcPr>
            <w:tcW w:w="1600" w:type="dxa"/>
          </w:tcPr>
          <w:p w:rsidR="00BC567A" w:rsidRDefault="00BC567A" w:rsidP="00BC567A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Currículo</w:t>
            </w:r>
          </w:p>
        </w:tc>
        <w:tc>
          <w:tcPr>
            <w:tcW w:w="4606" w:type="dxa"/>
          </w:tcPr>
          <w:p w:rsidR="00BC567A" w:rsidRDefault="00BC567A" w:rsidP="00FF700E">
            <w:pPr>
              <w:rPr>
                <w:rFonts w:cs="Arial"/>
              </w:rPr>
            </w:pPr>
            <w:r>
              <w:rPr>
                <w:rFonts w:cs="Arial"/>
              </w:rPr>
              <w:t>Curriculum vitae da pessoa.</w:t>
            </w:r>
          </w:p>
        </w:tc>
      </w:tr>
    </w:tbl>
    <w:p w:rsidR="00BC567A" w:rsidRDefault="00BC567A" w:rsidP="00BC567A">
      <w:pPr>
        <w:rPr>
          <w:rFonts w:cs="Arial"/>
        </w:rPr>
      </w:pPr>
    </w:p>
    <w:p w:rsidR="00BC567A" w:rsidRDefault="00BC567A" w:rsidP="00BC567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0393"/>
      <w:r>
        <w:t>Conceitos associados</w:t>
      </w:r>
      <w:bookmarkEnd w:id="7"/>
    </w:p>
    <w:p w:rsidR="00BC567A" w:rsidRPr="00640C6A" w:rsidRDefault="00BC567A" w:rsidP="00BC567A">
      <w:pPr>
        <w:rPr>
          <w:rFonts w:eastAsia="Arial Unicode MS"/>
          <w:b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C567A" w:rsidRPr="00640C6A" w:rsidTr="00FF700E">
        <w:trPr>
          <w:trHeight w:val="600"/>
        </w:trPr>
        <w:tc>
          <w:tcPr>
            <w:tcW w:w="2338" w:type="dxa"/>
          </w:tcPr>
          <w:p w:rsidR="00BC567A" w:rsidRDefault="00BC567A" w:rsidP="00640C6A">
            <w:pPr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Pessoa</w:t>
            </w:r>
          </w:p>
        </w:tc>
        <w:tc>
          <w:tcPr>
            <w:tcW w:w="6732" w:type="dxa"/>
          </w:tcPr>
          <w:p w:rsidR="00BC567A" w:rsidRPr="00640C6A" w:rsidRDefault="00BC567A" w:rsidP="00FF700E">
            <w:pPr>
              <w:rPr>
                <w:rFonts w:eastAsia="Arial Unicode MS"/>
                <w:b/>
              </w:rPr>
            </w:pPr>
            <w:r w:rsidRPr="00640C6A">
              <w:rPr>
                <w:rFonts w:eastAsia="Arial Unicode MS"/>
              </w:rPr>
              <w:t>Ente que tenha ou já teve qualquer relação com o Estado.</w:t>
            </w:r>
          </w:p>
        </w:tc>
      </w:tr>
      <w:tr w:rsidR="00BC567A" w:rsidTr="00FF700E">
        <w:trPr>
          <w:trHeight w:val="600"/>
        </w:trPr>
        <w:tc>
          <w:tcPr>
            <w:tcW w:w="2338" w:type="dxa"/>
          </w:tcPr>
          <w:p w:rsidR="00BC567A" w:rsidRDefault="00BC567A" w:rsidP="00FF700E">
            <w:pPr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Vínculos</w:t>
            </w:r>
          </w:p>
        </w:tc>
        <w:tc>
          <w:tcPr>
            <w:tcW w:w="6732" w:type="dxa"/>
          </w:tcPr>
          <w:p w:rsidR="00BC567A" w:rsidRDefault="00BC567A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diversos vínculos empregatícios da pessoa com o Estado.</w:t>
            </w:r>
          </w:p>
        </w:tc>
      </w:tr>
    </w:tbl>
    <w:p w:rsidR="00BC567A" w:rsidRDefault="00BC567A" w:rsidP="00BC567A">
      <w:pPr>
        <w:rPr>
          <w:rFonts w:eastAsia="Arial Unicode MS"/>
        </w:rPr>
      </w:pPr>
    </w:p>
    <w:p w:rsidR="00BC567A" w:rsidRDefault="00BC567A" w:rsidP="00BC567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0394"/>
      <w:r>
        <w:lastRenderedPageBreak/>
        <w:t>Diagrama</w:t>
      </w:r>
      <w:bookmarkEnd w:id="8"/>
    </w:p>
    <w:p w:rsidR="00BC567A" w:rsidRDefault="00BC567A" w:rsidP="00BC567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C567A" w:rsidRDefault="00BC567A" w:rsidP="00BC567A">
      <w:pPr>
        <w:widowControl w:val="0"/>
        <w:ind w:left="0"/>
        <w:jc w:val="center"/>
        <w:rPr>
          <w:rFonts w:cs="Arial"/>
        </w:rPr>
      </w:pPr>
    </w:p>
    <w:p w:rsidR="00BC567A" w:rsidRDefault="00BC567A" w:rsidP="00BC567A">
      <w:pPr>
        <w:widowControl w:val="0"/>
        <w:jc w:val="center"/>
        <w:rPr>
          <w:rFonts w:cs="Arial"/>
        </w:rPr>
      </w:pPr>
    </w:p>
    <w:p w:rsidR="00BC567A" w:rsidRDefault="00640C6A" w:rsidP="00BC567A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1500A62A" wp14:editId="54F362FC">
                <wp:simplePos x="0" y="0"/>
                <wp:positionH relativeFrom="column">
                  <wp:posOffset>405765</wp:posOffset>
                </wp:positionH>
                <wp:positionV relativeFrom="paragraph">
                  <wp:posOffset>96520</wp:posOffset>
                </wp:positionV>
                <wp:extent cx="5048250" cy="3981450"/>
                <wp:effectExtent l="0" t="0" r="0" b="0"/>
                <wp:wrapNone/>
                <wp:docPr id="35" name="Tela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409575" y="2310765"/>
                            <a:ext cx="180340" cy="180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499745" y="2491105"/>
                            <a:ext cx="0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400050" y="2560955"/>
                            <a:ext cx="2095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379730" y="2670810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99745" y="2670810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40665" y="2851150"/>
                            <a:ext cx="4883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719580" y="1340485"/>
                            <a:ext cx="1319530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719580" y="1450340"/>
                            <a:ext cx="3298825" cy="25107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049145" y="1580515"/>
                            <a:ext cx="25863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213 -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Treinamentos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Habilidades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Freeform 14"/>
                        <wps:cNvSpPr>
                          <a:spLocks/>
                        </wps:cNvSpPr>
                        <wps:spPr bwMode="auto">
                          <a:xfrm>
                            <a:off x="2759075" y="20320"/>
                            <a:ext cx="2259330" cy="1210310"/>
                          </a:xfrm>
                          <a:custGeom>
                            <a:avLst/>
                            <a:gdLst>
                              <a:gd name="T0" fmla="*/ 0 w 3558"/>
                              <a:gd name="T1" fmla="*/ 0 h 1906"/>
                              <a:gd name="T2" fmla="*/ 3369 w 3558"/>
                              <a:gd name="T3" fmla="*/ 0 h 1906"/>
                              <a:gd name="T4" fmla="*/ 3558 w 3558"/>
                              <a:gd name="T5" fmla="*/ 189 h 1906"/>
                              <a:gd name="T6" fmla="*/ 3558 w 3558"/>
                              <a:gd name="T7" fmla="*/ 1906 h 1906"/>
                              <a:gd name="T8" fmla="*/ 0 w 3558"/>
                              <a:gd name="T9" fmla="*/ 1906 h 1906"/>
                              <a:gd name="T10" fmla="*/ 0 w 3558"/>
                              <a:gd name="T11" fmla="*/ 0 h 19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558" h="1906">
                                <a:moveTo>
                                  <a:pt x="0" y="0"/>
                                </a:moveTo>
                                <a:lnTo>
                                  <a:pt x="3369" y="0"/>
                                </a:lnTo>
                                <a:lnTo>
                                  <a:pt x="3558" y="189"/>
                                </a:lnTo>
                                <a:lnTo>
                                  <a:pt x="3558" y="1906"/>
                                </a:lnTo>
                                <a:lnTo>
                                  <a:pt x="0" y="1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5"/>
                        <wps:cNvSpPr>
                          <a:spLocks/>
                        </wps:cNvSpPr>
                        <wps:spPr bwMode="auto">
                          <a:xfrm>
                            <a:off x="4898390" y="20320"/>
                            <a:ext cx="120015" cy="120015"/>
                          </a:xfrm>
                          <a:custGeom>
                            <a:avLst/>
                            <a:gdLst>
                              <a:gd name="T0" fmla="*/ 0 w 12"/>
                              <a:gd name="T1" fmla="*/ 0 h 12"/>
                              <a:gd name="T2" fmla="*/ 0 w 12"/>
                              <a:gd name="T3" fmla="*/ 12 h 12"/>
                              <a:gd name="T4" fmla="*/ 12 w 12"/>
                              <a:gd name="T5" fmla="*/ 12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" h="12">
                                <a:moveTo>
                                  <a:pt x="0" y="0"/>
                                </a:moveTo>
                                <a:lnTo>
                                  <a:pt x="0" y="12"/>
                                </a:lnTo>
                                <a:lnTo>
                                  <a:pt x="12" y="1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879090" y="69850"/>
                            <a:ext cx="14833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Dentre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casos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879090" y="229870"/>
                            <a:ext cx="18345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pacote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um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representa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dois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879090" y="389890"/>
                            <a:ext cx="13900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conceitos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treinamento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879090" y="549910"/>
                            <a:ext cx="17341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habilidade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Ou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seja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devem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879090" y="710565"/>
                            <a:ext cx="17316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tratados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forma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separada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na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879090" y="870585"/>
                            <a:ext cx="1452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construção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das classes no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879090" y="1030605"/>
                            <a:ext cx="4635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sistema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099310" y="1910715"/>
                            <a:ext cx="2259330" cy="4502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499360" y="1980565"/>
                            <a:ext cx="14509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Treinamentos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868930" y="2140585"/>
                            <a:ext cx="7454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Habilidades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099310" y="2480945"/>
                            <a:ext cx="2279015" cy="4502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499360" y="2550795"/>
                            <a:ext cx="14630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Treinamentos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879090" y="2710815"/>
                            <a:ext cx="7454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Habilidades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099310" y="3041015"/>
                            <a:ext cx="2219325" cy="4603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489200" y="3110865"/>
                            <a:ext cx="13887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Treinamentos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849245" y="3270885"/>
                            <a:ext cx="7454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0C6A" w:rsidRDefault="00640C6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Habilidades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659765" y="2720975"/>
                            <a:ext cx="105981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5" o:spid="_x0000_s1026" editas="canvas" style="position:absolute;left:0;text-align:left;margin-left:31.95pt;margin-top:7.6pt;width:397.5pt;height:313.5pt;z-index:251660288" coordsize="50482,39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0482;height:39814;visibility:visible;mso-wrap-style:square">
                  <v:fill o:detectmouseclick="t"/>
                  <v:path o:connecttype="none"/>
                </v:shape>
                <v:oval id="Oval 5" o:spid="_x0000_s1028" style="position:absolute;left:4095;top:23107;width:1804;height: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4997,24911" to="4997,26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4000,25609" to="6096,25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3797,26708" to="4997,28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4997,26708" to="6197,28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2406;top:28511;width:488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nMjsAA&#10;AADbAAAADwAAAGRycy9kb3ducmV2LnhtbERP22oCMRB9L/gPYYS+1exKEV2NogVRCj54+YBhM25W&#10;N5NtEnX9+6ZQ8G0O5zqzRWcbcScfascK8kEGgrh0uuZKwem4/hiDCBFZY+OYFDwpwGLee5thod2D&#10;93Q/xEqkEA4FKjAxtoWUoTRkMQxcS5y4s/MWY4K+ktrjI4XbRg6zbCQt1pwaDLb0Zai8Hm5WAa02&#10;+8llGcxO+jzku+/R5HPzo9R7v1tOQUTq4kv8797qNH8If7+kA+T8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gnMjsAAAADbAAAADwAAAAAAAAAAAAAAAACYAgAAZHJzL2Rvd25y&#10;ZXYueG1sUEsFBgAAAAAEAAQA9QAAAIUDAAAAAA==&#10;" filled="f" stroked="f">
                  <v:textbox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17195;top:13404;width:13196;height:1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17195;top:14503;width:32989;height:25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20491;top:15805;width:2586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213 -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Treinamentos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Habilidades</w:t>
                        </w:r>
                        <w:proofErr w:type="spellEnd"/>
                      </w:p>
                    </w:txbxContent>
                  </v:textbox>
                </v:rect>
                <v:shape id="Freeform 14" o:spid="_x0000_s1037" style="position:absolute;left:27590;top:203;width:22594;height:12103;visibility:visible;mso-wrap-style:square;v-text-anchor:top" coordsize="3558,19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N/zcAA&#10;AADbAAAADwAAAGRycy9kb3ducmV2LnhtbERPTWsCMRC9F/ofwhS81WwLSlmNIoWCyCKtCl6HzbhZ&#10;3JksSdT135tCobd5vM+ZLwfu1JVCbL0YeBsXoEhqb1tpDBz2X68foGJCsdh5IQN3irBcPD/NsbT+&#10;Jj903aVG5RCJJRpwKfWl1rF2xBjHvifJ3MkHxpRhaLQNeMvh3On3ophqxlZyg8OePh3V592FDWya&#10;Ca+rrdsfq6pj+83BHe/BmNHLsJqBSjSkf/Gfe23z/Cn8/pIP0I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gN/zcAAAADbAAAADwAAAAAAAAAAAAAAAACYAgAAZHJzL2Rvd25y&#10;ZXYueG1sUEsFBgAAAAAEAAQA9QAAAIUDAAAAAA==&#10;" path="m,l3369,r189,189l3558,1906,,1906,,xe" fillcolor="#ffc" strokecolor="#903" strokeweight="0">
                  <v:path arrowok="t" o:connecttype="custom" o:connectlocs="0,0;2139315,0;2259330,120015;2259330,1210310;0,1210310;0,0" o:connectangles="0,0,0,0,0,0"/>
                </v:shape>
                <v:shape id="Freeform 15" o:spid="_x0000_s1038" style="position:absolute;left:48983;top:203;width:1201;height:1200;visibility:visible;mso-wrap-style:square;v-text-anchor:top" coordsize="12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yoXcIA&#10;AADbAAAADwAAAGRycy9kb3ducmV2LnhtbESPQYvCMBCF7wv+hzCCtzXVg0rXWGRF8OCluuB1bGbb&#10;bpNJaaJWf70RhL3N8N775s0y660RV+p87VjBZJyAIC6crrlU8HPcfi5A+ICs0TgmBXfykK0GH0tM&#10;tbtxTtdDKEWEsE9RQRVCm0rpi4os+rFriaP26zqLIa5dKXWHtwi3Rk6TZCYt1hwvVNjSd0VFc7jY&#10;SGlKWj925i/fnzfytHDmnOutUqNhv/4CEagP/+Z3eqdj/Tm8fokD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jKhdwgAAANsAAAAPAAAAAAAAAAAAAAAAAJgCAABkcnMvZG93&#10;bnJldi54bWxQSwUGAAAAAAQABAD1AAAAhwMAAAAA&#10;" path="m,l,12r12,e" filled="f" strokecolor="#903" strokeweight="0">
                  <v:path arrowok="t" o:connecttype="custom" o:connectlocs="0,0;0,120015;120015,120015" o:connectangles="0,0,0"/>
                </v:shape>
                <v:rect id="Rectangle 16" o:spid="_x0000_s1039" style="position:absolute;left:28790;top:698;width:1483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Dentre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casos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uso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17" o:spid="_x0000_s1040" style="position:absolute;left:28790;top:2298;width:1834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pacote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um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representa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dois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28790;top:3898;width:1390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conceitos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treinamento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e </w:t>
                        </w:r>
                      </w:p>
                    </w:txbxContent>
                  </v:textbox>
                </v:rect>
                <v:rect id="Rectangle 19" o:spid="_x0000_s1042" style="position:absolute;left:28790;top:5499;width:1734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habilidade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Ou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seja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devem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ser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8790;top:7105;width:1731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tratados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forma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separada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na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4" style="position:absolute;left:28790;top:8705;width:1452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construção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das classes no </w:t>
                        </w:r>
                      </w:p>
                    </w:txbxContent>
                  </v:textbox>
                </v:rect>
                <v:rect id="Rectangle 22" o:spid="_x0000_s1045" style="position:absolute;left:28790;top:10306;width:463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sistema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.</w:t>
                        </w:r>
                      </w:p>
                    </w:txbxContent>
                  </v:textbox>
                </v:rect>
                <v:oval id="Oval 23" o:spid="_x0000_s1046" style="position:absolute;left:20993;top:19107;width:22593;height:4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24993;top:19805;width:145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Treinamentos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e </w:t>
                        </w:r>
                      </w:p>
                    </w:txbxContent>
                  </v:textbox>
                </v:rect>
                <v:rect id="Rectangle 25" o:spid="_x0000_s1048" style="position:absolute;left:28689;top:21405;width:745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Habilidades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20993;top:24809;width:22790;height:4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7" o:spid="_x0000_s1050" style="position:absolute;left:24993;top:25507;width:1463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Treinamentos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e </w:t>
                        </w:r>
                      </w:p>
                    </w:txbxContent>
                  </v:textbox>
                </v:rect>
                <v:rect id="Rectangle 28" o:spid="_x0000_s1051" style="position:absolute;left:28790;top:27108;width:745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Habilidades</w:t>
                        </w:r>
                        <w:proofErr w:type="spellEnd"/>
                      </w:p>
                    </w:txbxContent>
                  </v:textbox>
                </v:rect>
                <v:oval id="Oval 29" o:spid="_x0000_s1052" style="position:absolute;left:20993;top:30410;width:22193;height:4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I81cMA&#10;AADbAAAADwAAAGRycy9kb3ducmV2LnhtbESPQWsCMRSE7wX/Q3hCbzWrFZHVKCIUhB6qtgePz81z&#10;N7h5STdR4783hYLHYWa+YebLZFtxpS4YxwqGgwIEceW04VrBz/fH2xREiMgaW8ek4E4BloveyxxL&#10;7W68o+s+1iJDOJSooInRl1KGqiGLYeA8cfZOrrMYs+xqqTu8Zbht5agoJtKi4bzQoKd1Q9V5f7EK&#10;vN+Oxyl9mTBKp1/zycfd/XBU6rWfVjMQkVJ8hv/bG63gfQh/X/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I81cMAAADbAAAADwAAAAAAAAAAAAAAAACYAgAAZHJzL2Rv&#10;d25yZXYueG1sUEsFBgAAAAAEAAQA9QAAAIgDAAAAAA==&#10;" fillcolor="#ffc" strokecolor="#903" strokeweight="0"/>
                <v:rect id="Rectangle 30" o:spid="_x0000_s1053" style="position:absolute;left:24892;top:31108;width:1388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Treinamentos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e </w:t>
                        </w:r>
                      </w:p>
                    </w:txbxContent>
                  </v:textbox>
                </v:rect>
                <v:rect id="Rectangle 31" o:spid="_x0000_s1054" style="position:absolute;left:28492;top:32708;width:745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640C6A" w:rsidRDefault="00640C6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Habilidades</w:t>
                        </w:r>
                        <w:proofErr w:type="spellEnd"/>
                      </w:p>
                    </w:txbxContent>
                  </v:textbox>
                </v:rect>
                <v:line id="Line 32" o:spid="_x0000_s1055" style="position:absolute;visibility:visible;mso-wrap-style:square" from="6597,27209" to="17195,27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/QIHcMAAADbAAAADwAAAGRycy9kb3ducmV2LnhtbESP3WrCQBSE74W+w3IK3umm9QeJriKF&#10;QgWx+PMAx+xxE82eDdltEt/eFQpeDjPzDbNYdbYUDdW+cKzgY5iAIM6cLtgoOB2/BzMQPiBrLB2T&#10;gjt5WC3fegtMtWt5T80hGBEh7FNUkIdQpVL6LCeLfugq4uhdXG0xRFkbqWtsI9yW8jNJptJiwXEh&#10;x4q+cspuhz+roK1Os2x921232pjRJsFmcv5tlOq/d+s5iEBdeIX/2z9awWgMzy/xB8jl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0CB3DAAAA2wAAAA8AAAAAAAAAAAAA&#10;AAAAoQIAAGRycy9kb3ducmV2LnhtbFBLBQYAAAAABAAEAPkAAACRAwAAAAA=&#10;" strokecolor="#903" strokeweight="44e-5mm"/>
              </v:group>
            </w:pict>
          </mc:Fallback>
        </mc:AlternateContent>
      </w:r>
    </w:p>
    <w:p w:rsidR="00BC567A" w:rsidRDefault="00BC567A" w:rsidP="00BC567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40395"/>
      <w:r>
        <w:lastRenderedPageBreak/>
        <w:t>Casos de Uso</w:t>
      </w:r>
      <w:bookmarkEnd w:id="9"/>
    </w:p>
    <w:p w:rsidR="00BC567A" w:rsidRDefault="00BC567A" w:rsidP="00BC567A">
      <w:pPr>
        <w:pStyle w:val="Ttulo2"/>
      </w:pPr>
      <w:bookmarkStart w:id="10" w:name="_Toc404240396"/>
      <w:r>
        <w:t>Incluir Habilidade</w:t>
      </w:r>
      <w:bookmarkEnd w:id="10"/>
    </w:p>
    <w:p w:rsidR="00BC567A" w:rsidRDefault="00BC567A" w:rsidP="00BC56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0397"/>
      <w:r>
        <w:t>Fluxo Básico</w:t>
      </w:r>
      <w:bookmarkEnd w:id="11"/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Treinamentos e Habilidades.</w:t>
      </w:r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as diversas habilidades.</w:t>
      </w:r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BC567A" w:rsidRDefault="00BC567A" w:rsidP="00BC567A">
      <w:pPr>
        <w:pStyle w:val="Recuodecorpodetexto"/>
      </w:pPr>
    </w:p>
    <w:p w:rsidR="00BC567A" w:rsidRDefault="00BC567A" w:rsidP="00BC567A">
      <w:pPr>
        <w:pStyle w:val="Ttulo2"/>
      </w:pPr>
      <w:bookmarkStart w:id="12" w:name="_Toc404240398"/>
      <w:r>
        <w:t>Incluir Treinamento</w:t>
      </w:r>
      <w:bookmarkEnd w:id="12"/>
    </w:p>
    <w:p w:rsidR="00BC567A" w:rsidRDefault="00BC567A" w:rsidP="00BC56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40399"/>
      <w:r>
        <w:t>Fluxo Básico</w:t>
      </w:r>
      <w:bookmarkEnd w:id="13"/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Treinamentos e Habilidades.</w:t>
      </w:r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diversos treinamentos.</w:t>
      </w:r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BC567A" w:rsidRDefault="00BC567A" w:rsidP="00BC567A">
      <w:pPr>
        <w:pStyle w:val="Recuodecorpodetexto"/>
      </w:pPr>
    </w:p>
    <w:p w:rsidR="00BC567A" w:rsidRDefault="00BC567A" w:rsidP="00BC567A">
      <w:pPr>
        <w:pStyle w:val="Ttulo2"/>
      </w:pPr>
      <w:bookmarkStart w:id="14" w:name="_Toc404240400"/>
      <w:r>
        <w:t>Excluir Habilidades</w:t>
      </w:r>
      <w:bookmarkEnd w:id="14"/>
    </w:p>
    <w:p w:rsidR="00BC567A" w:rsidRDefault="00BC567A" w:rsidP="00BC56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40401"/>
      <w:r>
        <w:t>Fluxo Básico</w:t>
      </w:r>
      <w:bookmarkEnd w:id="15"/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Treinamentos e Habilidades.</w:t>
      </w:r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BC567A" w:rsidRDefault="00BC567A" w:rsidP="00BC56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240402"/>
      <w:r>
        <w:t>Exceções</w:t>
      </w:r>
      <w:bookmarkEnd w:id="16"/>
    </w:p>
    <w:p w:rsidR="00BC567A" w:rsidRDefault="00BC567A" w:rsidP="00BC56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excluir um item do currículo quando sua inclusão se deu antes da data de inclusão de algum vínculo da pessoa, quando esta possuir vínculo. O sistema exibe a mensagem MSG0967 ("O &lt;</w:t>
      </w:r>
      <w:proofErr w:type="spellStart"/>
      <w:r>
        <w:t>nome_do_conceito</w:t>
      </w:r>
      <w:proofErr w:type="spellEnd"/>
      <w:r>
        <w:t>&gt; não pode ser excluído</w:t>
      </w:r>
      <w:proofErr w:type="gramStart"/>
      <w:r>
        <w:t xml:space="preserve"> pois</w:t>
      </w:r>
      <w:proofErr w:type="gramEnd"/>
      <w:r>
        <w:t xml:space="preserve"> foi cadastrado antes da inclusão do(s) vínculo(s) da pessoa.").</w:t>
      </w:r>
    </w:p>
    <w:p w:rsidR="00BC567A" w:rsidRDefault="00BC567A" w:rsidP="00BC567A">
      <w:pPr>
        <w:pStyle w:val="Recuodecorpodetexto"/>
      </w:pPr>
    </w:p>
    <w:p w:rsidR="00BC567A" w:rsidRDefault="00BC567A" w:rsidP="00BC567A">
      <w:pPr>
        <w:pStyle w:val="Ttulo2"/>
      </w:pPr>
      <w:bookmarkStart w:id="17" w:name="_Toc404240403"/>
      <w:r>
        <w:t>Excluir Treinamentos</w:t>
      </w:r>
      <w:bookmarkEnd w:id="17"/>
    </w:p>
    <w:p w:rsidR="00BC567A" w:rsidRDefault="00BC567A" w:rsidP="00BC56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240404"/>
      <w:r>
        <w:lastRenderedPageBreak/>
        <w:t>Fluxo Básico</w:t>
      </w:r>
      <w:bookmarkEnd w:id="18"/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Treinamentos e Habilidades.</w:t>
      </w:r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BC567A" w:rsidRDefault="00BC567A" w:rsidP="00BC56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240405"/>
      <w:r>
        <w:t>Exceções</w:t>
      </w:r>
      <w:bookmarkEnd w:id="19"/>
    </w:p>
    <w:p w:rsidR="00BC567A" w:rsidRDefault="00BC567A" w:rsidP="00BC56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excluir um item do currículo quando sua inclusão se deu antes da data de inclusão de algum vínculo da pessoa, quando esta possuir vínculo. O sistema exibe a mensagem MSG0967 ("O &lt;</w:t>
      </w:r>
      <w:proofErr w:type="spellStart"/>
      <w:r>
        <w:t>nome_do_conceito</w:t>
      </w:r>
      <w:proofErr w:type="spellEnd"/>
      <w:r>
        <w:t>&gt; não pode ser excluído</w:t>
      </w:r>
      <w:proofErr w:type="gramStart"/>
      <w:r>
        <w:t xml:space="preserve"> pois</w:t>
      </w:r>
      <w:proofErr w:type="gramEnd"/>
      <w:r>
        <w:t xml:space="preserve"> foi cadastrado antes da inclusão do(s) vínculo(s) da pessoa.").</w:t>
      </w:r>
    </w:p>
    <w:p w:rsidR="00BC567A" w:rsidRDefault="00BC567A" w:rsidP="00BC567A">
      <w:pPr>
        <w:pStyle w:val="Recuodecorpodetexto"/>
      </w:pPr>
    </w:p>
    <w:p w:rsidR="00BC567A" w:rsidRDefault="00BC567A" w:rsidP="00BC567A">
      <w:pPr>
        <w:pStyle w:val="Ttulo2"/>
      </w:pPr>
      <w:bookmarkStart w:id="20" w:name="_Toc404240406"/>
      <w:r>
        <w:t>Listar Habilidades</w:t>
      </w:r>
      <w:bookmarkEnd w:id="20"/>
    </w:p>
    <w:p w:rsidR="00BC567A" w:rsidRDefault="00BC567A" w:rsidP="00BC56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240407"/>
      <w:r>
        <w:t>Fluxo Básico</w:t>
      </w:r>
      <w:bookmarkEnd w:id="21"/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Utilizado na Alteração. O sistema exibe as habilidades pertencentes ao currículo da pessoa. O ator pode incluir e/ou excluir estas habilidades.</w:t>
      </w:r>
    </w:p>
    <w:p w:rsidR="00BC567A" w:rsidRDefault="00BC567A" w:rsidP="00BC567A">
      <w:pPr>
        <w:pStyle w:val="Recuodecorpodetexto"/>
      </w:pPr>
    </w:p>
    <w:p w:rsidR="00BC567A" w:rsidRDefault="00BC567A" w:rsidP="00BC567A">
      <w:pPr>
        <w:pStyle w:val="Ttulo2"/>
      </w:pPr>
      <w:bookmarkStart w:id="22" w:name="_Toc404240408"/>
      <w:r>
        <w:t>Listar Treinamentos</w:t>
      </w:r>
      <w:bookmarkEnd w:id="22"/>
    </w:p>
    <w:p w:rsidR="00BC567A" w:rsidRDefault="00BC567A" w:rsidP="00BC56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240409"/>
      <w:r>
        <w:t>Fluxo Básico</w:t>
      </w:r>
      <w:bookmarkEnd w:id="23"/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Utilizado na Alteração. O sistema exibe os treinamentos pertencentes ao currículo da pessoa. O ator pode incluir e/ou excluir estes treinamentos.</w:t>
      </w:r>
    </w:p>
    <w:p w:rsidR="00BC567A" w:rsidRDefault="00BC567A" w:rsidP="00BC567A">
      <w:pPr>
        <w:pStyle w:val="Recuodecorpodetexto"/>
        <w:rPr>
          <w:strike/>
        </w:rPr>
      </w:pPr>
    </w:p>
    <w:p w:rsidR="00BC567A" w:rsidRDefault="00BC567A" w:rsidP="00BC567A">
      <w:pPr>
        <w:pStyle w:val="Ttulo2"/>
        <w:rPr>
          <w:highlight w:val="yellow"/>
        </w:rPr>
      </w:pPr>
      <w:bookmarkStart w:id="24" w:name="_Toc404240410"/>
      <w:r>
        <w:rPr>
          <w:highlight w:val="yellow"/>
        </w:rPr>
        <w:t>Exceções comuns aos casos de uso Incluir e Alterar</w:t>
      </w:r>
      <w:bookmarkEnd w:id="24"/>
    </w:p>
    <w:p w:rsidR="00BC567A" w:rsidRDefault="00BC567A" w:rsidP="00BC567A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25" w:name="_Toc404240411"/>
      <w:r>
        <w:rPr>
          <w:strike/>
          <w:highlight w:val="yellow"/>
        </w:rPr>
        <w:t>Exceções</w:t>
      </w:r>
      <w:bookmarkEnd w:id="25"/>
    </w:p>
    <w:p w:rsidR="00BC567A" w:rsidRDefault="00BC567A" w:rsidP="00BC567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 xml:space="preserve">Tentativa de informar um treinamento ou habilidade com o nome igual a um já existente. O sistema exibe a mensagem MSG0022 ("Já existe registro cadastrado com </w:t>
      </w:r>
      <w:proofErr w:type="gramStart"/>
      <w:r>
        <w:rPr>
          <w:strike/>
          <w:highlight w:val="yellow"/>
        </w:rPr>
        <w:t>este(</w:t>
      </w:r>
      <w:proofErr w:type="gramEnd"/>
      <w:r>
        <w:rPr>
          <w:strike/>
          <w:highlight w:val="yellow"/>
        </w:rPr>
        <w:t>a) &lt;</w:t>
      </w:r>
      <w:proofErr w:type="spellStart"/>
      <w:r>
        <w:rPr>
          <w:strike/>
          <w:highlight w:val="yellow"/>
        </w:rPr>
        <w:t>nome_do_campo</w:t>
      </w:r>
      <w:proofErr w:type="spellEnd"/>
      <w:r>
        <w:rPr>
          <w:strike/>
          <w:highlight w:val="yellow"/>
        </w:rPr>
        <w:t>&gt;.").</w:t>
      </w:r>
    </w:p>
    <w:p w:rsidR="00640C6A" w:rsidRDefault="00BC567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  <w:r w:rsidR="00640C6A">
        <w:lastRenderedPageBreak/>
        <w:br w:type="page"/>
      </w:r>
    </w:p>
    <w:p w:rsidR="00BC567A" w:rsidRDefault="00BC567A" w:rsidP="00BC567A">
      <w:pPr>
        <w:pStyle w:val="Ttulo1"/>
        <w:keepNext w:val="0"/>
        <w:widowControl w:val="0"/>
        <w:spacing w:before="0" w:line="240" w:lineRule="auto"/>
        <w:ind w:left="540" w:hanging="540"/>
      </w:pPr>
      <w:bookmarkStart w:id="26" w:name="_Toc404240412"/>
      <w:r>
        <w:lastRenderedPageBreak/>
        <w:t>Anexos</w:t>
      </w:r>
      <w:bookmarkEnd w:id="26"/>
    </w:p>
    <w:p w:rsidR="00BC567A" w:rsidRDefault="00BC567A" w:rsidP="00BC567A"/>
    <w:p w:rsidR="00BC567A" w:rsidRDefault="00BC567A" w:rsidP="00BC567A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BC567A" w:rsidRDefault="00BC567A" w:rsidP="00BC567A">
      <w:pPr>
        <w:widowControl w:val="0"/>
        <w:ind w:left="540"/>
        <w:rPr>
          <w:rFonts w:cs="Arial"/>
        </w:rPr>
      </w:pPr>
    </w:p>
    <w:p w:rsidR="00640C6A" w:rsidRDefault="00640C6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C567A" w:rsidRDefault="00BC567A" w:rsidP="00BC567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7" w:name="_Toc404240413"/>
      <w:r>
        <w:lastRenderedPageBreak/>
        <w:t>Revisões</w:t>
      </w:r>
      <w:bookmarkEnd w:id="27"/>
    </w:p>
    <w:p w:rsidR="00BC567A" w:rsidRDefault="00BC567A" w:rsidP="00BC567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C567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567A" w:rsidRPr="00BC567A" w:rsidRDefault="00BC567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C567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567A" w:rsidRPr="00BC567A" w:rsidRDefault="00BC567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C567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567A" w:rsidRPr="00BC567A" w:rsidRDefault="00BC567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C567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567A" w:rsidRPr="00BC567A" w:rsidRDefault="00BC567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C567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567A" w:rsidRPr="00BC567A" w:rsidRDefault="00BC567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C567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C567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640C6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Pr="00640C6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 w:rsidRPr="00640C6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Pr="00640C6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 w:rsidRPr="00640C6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Pr="00640C6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 w:rsidRPr="00640C6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567A" w:rsidRDefault="00BC567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Pr="00640C6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 w:rsidRPr="00640C6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Pr="00640C6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 w:rsidRPr="00640C6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C567A" w:rsidRDefault="00BC567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Pr="00640C6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 w:rsidRPr="00640C6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C567A" w:rsidRDefault="00BC567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Pr="00640C6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 w:rsidRPr="00640C6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C567A" w:rsidRDefault="00BC567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Pr="00640C6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 w:rsidRPr="00640C6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C567A" w:rsidRDefault="00BC567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Pr="00640C6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 w:rsidRPr="00640C6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C567A" w:rsidRDefault="00BC567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Pr="00640C6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 w:rsidRPr="00640C6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C567A" w:rsidRDefault="00BC567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Pr="00640C6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 w:rsidRPr="00640C6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Pr="00640C6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 w:rsidRPr="00640C6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Pr="00640C6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 w:rsidRPr="00640C6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C567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567A" w:rsidRDefault="00BC567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567A" w:rsidRDefault="00BC567A" w:rsidP="00640C6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C567A" w:rsidRDefault="00BC56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C567A" w:rsidRDefault="00BC567A" w:rsidP="00BC567A">
      <w:pPr>
        <w:pStyle w:val="Recuodecorpodetexto"/>
      </w:pPr>
    </w:p>
    <w:p w:rsidR="00BC567A" w:rsidRDefault="00BC567A" w:rsidP="00BC567A"/>
    <w:p w:rsidR="00F41655" w:rsidRPr="00BC567A" w:rsidRDefault="00F41655" w:rsidP="00BC567A"/>
    <w:sectPr w:rsidR="00F41655" w:rsidRPr="00BC567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567A" w:rsidRDefault="00BC567A" w:rsidP="002908D9">
      <w:r>
        <w:separator/>
      </w:r>
    </w:p>
  </w:endnote>
  <w:endnote w:type="continuationSeparator" w:id="0">
    <w:p w:rsidR="00BC567A" w:rsidRDefault="00BC567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40C6A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C567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40C6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40C6A">
            <w:rPr>
              <w:sz w:val="20"/>
              <w:szCs w:val="20"/>
            </w:rPr>
            <w:t xml:space="preserve">Keila </w:t>
          </w:r>
          <w:proofErr w:type="spellStart"/>
          <w:r w:rsidRPr="00640C6A">
            <w:rPr>
              <w:sz w:val="20"/>
              <w:szCs w:val="20"/>
            </w:rPr>
            <w:t>Joanês</w:t>
          </w:r>
          <w:proofErr w:type="spellEnd"/>
          <w:r w:rsidRPr="00640C6A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40C6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C567A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C567A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C567A">
            <w:rPr>
              <w:b/>
              <w:sz w:val="20"/>
              <w:szCs w:val="20"/>
            </w:rPr>
            <w:t>UCS0249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40C6A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40C6A">
            <w:rPr>
              <w:b/>
              <w:sz w:val="20"/>
              <w:szCs w:val="20"/>
            </w:rPr>
            <w:t>Manter Treinamentos e Habilidades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567A" w:rsidRDefault="00BC567A" w:rsidP="002908D9">
      <w:r>
        <w:separator/>
      </w:r>
    </w:p>
  </w:footnote>
  <w:footnote w:type="continuationSeparator" w:id="0">
    <w:p w:rsidR="00BC567A" w:rsidRDefault="00BC567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67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40C6A"/>
    <w:rsid w:val="00652148"/>
    <w:rsid w:val="00772123"/>
    <w:rsid w:val="007A4B3D"/>
    <w:rsid w:val="007E2985"/>
    <w:rsid w:val="00845060"/>
    <w:rsid w:val="008806C7"/>
    <w:rsid w:val="00885BC0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C567A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567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C567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C567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C567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C567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C567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C567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C567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C567A"/>
    <w:pPr>
      <w:ind w:left="0"/>
    </w:pPr>
  </w:style>
  <w:style w:type="paragraph" w:styleId="ndicedeilustraes">
    <w:name w:val="table of figures"/>
    <w:basedOn w:val="Normal"/>
    <w:next w:val="Normal"/>
    <w:semiHidden/>
    <w:rsid w:val="00BC567A"/>
  </w:style>
  <w:style w:type="paragraph" w:styleId="Sumrio2">
    <w:name w:val="toc 2"/>
    <w:basedOn w:val="Normal"/>
    <w:next w:val="Normal"/>
    <w:autoRedefine/>
    <w:uiPriority w:val="39"/>
    <w:rsid w:val="00BC567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C567A"/>
    <w:pPr>
      <w:ind w:left="480"/>
    </w:pPr>
  </w:style>
  <w:style w:type="character" w:styleId="Hyperlink">
    <w:name w:val="Hyperlink"/>
    <w:basedOn w:val="Fontepargpadro"/>
    <w:uiPriority w:val="99"/>
    <w:rsid w:val="00BC567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C567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C567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C567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C567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C567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C567A"/>
    <w:rPr>
      <w:sz w:val="16"/>
    </w:rPr>
  </w:style>
  <w:style w:type="character" w:styleId="Nmerodepgina">
    <w:name w:val="page number"/>
    <w:basedOn w:val="Fontepargpadro"/>
    <w:rsid w:val="00BC567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C567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C56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C567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C567A"/>
  </w:style>
  <w:style w:type="paragraph" w:styleId="Corpodetexto">
    <w:name w:val="Body Text"/>
    <w:basedOn w:val="Normal"/>
    <w:link w:val="CorpodetextoChar"/>
    <w:rsid w:val="00BC567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C567A"/>
    <w:rPr>
      <w:rFonts w:eastAsia="Arial Unicode MS"/>
    </w:rPr>
  </w:style>
  <w:style w:type="paragraph" w:customStyle="1" w:styleId="tabletext">
    <w:name w:val="tabletext"/>
    <w:basedOn w:val="Normal"/>
    <w:rsid w:val="00BC567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C567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C567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C567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C567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C567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C567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C567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C567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C567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567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C567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C567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C567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C567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C567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C567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C567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C567A"/>
    <w:pPr>
      <w:ind w:left="0"/>
    </w:pPr>
  </w:style>
  <w:style w:type="paragraph" w:styleId="ndicedeilustraes">
    <w:name w:val="table of figures"/>
    <w:basedOn w:val="Normal"/>
    <w:next w:val="Normal"/>
    <w:semiHidden/>
    <w:rsid w:val="00BC567A"/>
  </w:style>
  <w:style w:type="paragraph" w:styleId="Sumrio2">
    <w:name w:val="toc 2"/>
    <w:basedOn w:val="Normal"/>
    <w:next w:val="Normal"/>
    <w:autoRedefine/>
    <w:uiPriority w:val="39"/>
    <w:rsid w:val="00BC567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C567A"/>
    <w:pPr>
      <w:ind w:left="480"/>
    </w:pPr>
  </w:style>
  <w:style w:type="character" w:styleId="Hyperlink">
    <w:name w:val="Hyperlink"/>
    <w:basedOn w:val="Fontepargpadro"/>
    <w:uiPriority w:val="99"/>
    <w:rsid w:val="00BC567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C567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C567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C567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C567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C567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C567A"/>
    <w:rPr>
      <w:sz w:val="16"/>
    </w:rPr>
  </w:style>
  <w:style w:type="character" w:styleId="Nmerodepgina">
    <w:name w:val="page number"/>
    <w:basedOn w:val="Fontepargpadro"/>
    <w:rsid w:val="00BC567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C567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C56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C567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C567A"/>
  </w:style>
  <w:style w:type="paragraph" w:styleId="Corpodetexto">
    <w:name w:val="Body Text"/>
    <w:basedOn w:val="Normal"/>
    <w:link w:val="CorpodetextoChar"/>
    <w:rsid w:val="00BC567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C567A"/>
    <w:rPr>
      <w:rFonts w:eastAsia="Arial Unicode MS"/>
    </w:rPr>
  </w:style>
  <w:style w:type="paragraph" w:customStyle="1" w:styleId="tabletext">
    <w:name w:val="tabletext"/>
    <w:basedOn w:val="Normal"/>
    <w:rsid w:val="00BC567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C567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C567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C567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C567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C567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C567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C567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C567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C567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E309B5-9EC2-4017-96AE-42C1C5E4C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11</Pages>
  <Words>799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6673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2014-11-09T05:37:00Z</cp:lastPrinted>
  <dcterms:created xsi:type="dcterms:W3CDTF">2014-11-09T05:36:00Z</dcterms:created>
  <dcterms:modified xsi:type="dcterms:W3CDTF">2014-11-20T11:51:00Z</dcterms:modified>
</cp:coreProperties>
</file>