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A4A" w:rsidRPr="00A66A4A" w:rsidRDefault="00A66A4A" w:rsidP="00A66A4A">
      <w:pPr>
        <w:pStyle w:val="tabletext"/>
        <w:rPr>
          <w:rFonts w:ascii="Arial" w:eastAsia="Times New Roman" w:hAnsi="Arial" w:cs="Arial"/>
          <w:color w:val="000080"/>
          <w:szCs w:val="24"/>
        </w:rPr>
      </w:pPr>
    </w:p>
    <w:p w:rsidR="00A66A4A" w:rsidRDefault="00A66A4A" w:rsidP="00A66A4A">
      <w:pPr>
        <w:widowControl w:val="0"/>
        <w:rPr>
          <w:rFonts w:cs="Arial"/>
          <w:sz w:val="20"/>
        </w:rPr>
      </w:pPr>
    </w:p>
    <w:p w:rsidR="00A66A4A" w:rsidRDefault="00A66A4A" w:rsidP="00A66A4A">
      <w:pPr>
        <w:widowControl w:val="0"/>
        <w:rPr>
          <w:rFonts w:cs="Arial"/>
          <w:sz w:val="20"/>
        </w:rPr>
      </w:pPr>
    </w:p>
    <w:p w:rsidR="00A66A4A" w:rsidRDefault="00A66A4A" w:rsidP="00A66A4A">
      <w:pPr>
        <w:widowControl w:val="0"/>
        <w:rPr>
          <w:rFonts w:cs="Arial"/>
          <w:sz w:val="20"/>
        </w:rPr>
      </w:pPr>
    </w:p>
    <w:p w:rsidR="00A66A4A" w:rsidRDefault="00A66A4A" w:rsidP="00A66A4A">
      <w:pPr>
        <w:widowControl w:val="0"/>
        <w:rPr>
          <w:rFonts w:cs="Arial"/>
          <w:sz w:val="20"/>
        </w:rPr>
      </w:pPr>
    </w:p>
    <w:p w:rsidR="00A66A4A" w:rsidRDefault="00A66A4A" w:rsidP="00A66A4A">
      <w:pPr>
        <w:pStyle w:val="tabletext"/>
        <w:widowControl w:val="0"/>
        <w:spacing w:after="0" w:line="240" w:lineRule="auto"/>
        <w:rPr>
          <w:rFonts w:ascii="Arial" w:eastAsia="Times New Roman" w:hAnsi="Arial" w:cs="Arial"/>
          <w:szCs w:val="24"/>
        </w:rPr>
      </w:pPr>
    </w:p>
    <w:p w:rsidR="00A66A4A" w:rsidRDefault="00A66A4A" w:rsidP="00A66A4A">
      <w:pPr>
        <w:widowControl w:val="0"/>
        <w:rPr>
          <w:rFonts w:cs="Arial"/>
          <w:sz w:val="20"/>
          <w:u w:val="single"/>
        </w:rPr>
      </w:pPr>
    </w:p>
    <w:p w:rsidR="00A66A4A" w:rsidRDefault="00A66A4A" w:rsidP="00A66A4A">
      <w:pPr>
        <w:pStyle w:val="tabletext"/>
        <w:widowControl w:val="0"/>
        <w:spacing w:after="0" w:line="240" w:lineRule="auto"/>
        <w:rPr>
          <w:rFonts w:ascii="Arial" w:eastAsia="Times New Roman" w:hAnsi="Arial" w:cs="Arial"/>
          <w:szCs w:val="24"/>
        </w:rPr>
      </w:pPr>
    </w:p>
    <w:p w:rsidR="00A66A4A" w:rsidRDefault="00A66A4A" w:rsidP="00A66A4A">
      <w:pPr>
        <w:widowControl w:val="0"/>
        <w:rPr>
          <w:rFonts w:cs="Arial"/>
          <w:sz w:val="20"/>
        </w:rPr>
      </w:pPr>
    </w:p>
    <w:p w:rsidR="00A66A4A" w:rsidRDefault="00A66A4A" w:rsidP="00A66A4A">
      <w:pPr>
        <w:widowControl w:val="0"/>
        <w:rPr>
          <w:rFonts w:cs="Arial"/>
          <w:sz w:val="20"/>
        </w:rPr>
      </w:pPr>
    </w:p>
    <w:p w:rsidR="00A66A4A" w:rsidRDefault="00A66A4A" w:rsidP="00A66A4A">
      <w:pPr>
        <w:widowControl w:val="0"/>
        <w:rPr>
          <w:rFonts w:cs="Arial"/>
          <w:sz w:val="20"/>
        </w:rPr>
      </w:pPr>
    </w:p>
    <w:p w:rsidR="00A66A4A" w:rsidRDefault="00A66A4A" w:rsidP="00A66A4A">
      <w:pPr>
        <w:pStyle w:val="tabletext"/>
        <w:widowControl w:val="0"/>
        <w:spacing w:after="0" w:line="240" w:lineRule="auto"/>
        <w:rPr>
          <w:rFonts w:ascii="Arial" w:eastAsia="Times New Roman" w:hAnsi="Arial" w:cs="Arial"/>
          <w:szCs w:val="24"/>
        </w:rPr>
      </w:pPr>
    </w:p>
    <w:p w:rsidR="00A66A4A" w:rsidRDefault="00A66A4A" w:rsidP="00A66A4A">
      <w:pPr>
        <w:widowControl w:val="0"/>
        <w:rPr>
          <w:rFonts w:cs="Arial"/>
          <w:sz w:val="20"/>
        </w:rPr>
      </w:pPr>
    </w:p>
    <w:p w:rsidR="00A66A4A" w:rsidRDefault="00A66A4A" w:rsidP="00A66A4A">
      <w:pPr>
        <w:widowControl w:val="0"/>
        <w:rPr>
          <w:rFonts w:cs="Arial"/>
          <w:sz w:val="20"/>
        </w:rPr>
      </w:pPr>
    </w:p>
    <w:p w:rsidR="00A66A4A" w:rsidRDefault="00A66A4A" w:rsidP="00A66A4A">
      <w:pPr>
        <w:widowControl w:val="0"/>
        <w:rPr>
          <w:rFonts w:cs="Arial"/>
        </w:rPr>
      </w:pPr>
    </w:p>
    <w:p w:rsidR="00A66A4A" w:rsidRDefault="00A66A4A" w:rsidP="00A66A4A">
      <w:pPr>
        <w:pStyle w:val="Capa"/>
        <w:rPr>
          <w:color w:val="FF9900"/>
        </w:rPr>
      </w:pPr>
      <w:r>
        <w:t>SINDRAPE</w:t>
      </w:r>
    </w:p>
    <w:p w:rsidR="00A66A4A" w:rsidRDefault="00A66A4A" w:rsidP="00A66A4A">
      <w:pPr>
        <w:pStyle w:val="Capa"/>
        <w:rPr>
          <w:color w:val="FF9900"/>
        </w:rPr>
      </w:pPr>
      <w:r>
        <w:rPr>
          <w:rFonts w:eastAsia="Arial Unicode MS"/>
        </w:rPr>
        <w:t>SOLUÇÃO INTEGRADA DE ADMINISTRAÇÃO DE PESSOAL</w:t>
      </w:r>
    </w:p>
    <w:p w:rsidR="00A66A4A" w:rsidRPr="00A66A4A" w:rsidRDefault="00A66A4A" w:rsidP="00A66A4A">
      <w:pPr>
        <w:widowControl w:val="0"/>
        <w:rPr>
          <w:color w:val="000080"/>
        </w:rPr>
      </w:pPr>
    </w:p>
    <w:p w:rsidR="00A66A4A" w:rsidRPr="00A66A4A" w:rsidRDefault="00A66A4A" w:rsidP="00A66A4A">
      <w:pPr>
        <w:widowControl w:val="0"/>
        <w:jc w:val="right"/>
        <w:rPr>
          <w:rFonts w:cs="Arial"/>
          <w:b/>
          <w:bCs/>
          <w:color w:val="000080"/>
        </w:rPr>
      </w:pPr>
    </w:p>
    <w:p w:rsidR="00A66A4A" w:rsidRDefault="00A66A4A" w:rsidP="00A66A4A">
      <w:pPr>
        <w:pStyle w:val="Capa"/>
        <w:rPr>
          <w:color w:val="FF9900"/>
        </w:rPr>
      </w:pPr>
      <w:r>
        <w:t>UCS0505</w:t>
      </w:r>
      <w:r w:rsidR="00C6211E">
        <w:t xml:space="preserve"> </w:t>
      </w:r>
      <w:r>
        <w:t>– Manter Regras de Desenvolvimento Funcional</w:t>
      </w:r>
    </w:p>
    <w:p w:rsidR="00A66A4A" w:rsidRDefault="00A66A4A" w:rsidP="00A66A4A">
      <w:pPr>
        <w:widowControl w:val="0"/>
        <w:rPr>
          <w:rFonts w:cs="Arial"/>
        </w:rPr>
      </w:pPr>
    </w:p>
    <w:p w:rsidR="00A66A4A" w:rsidRDefault="00A66A4A" w:rsidP="00A66A4A">
      <w:pPr>
        <w:widowControl w:val="0"/>
      </w:pPr>
    </w:p>
    <w:p w:rsidR="00A66A4A" w:rsidRDefault="00A66A4A" w:rsidP="00A66A4A">
      <w:pPr>
        <w:pStyle w:val="Corpodetexto3"/>
        <w:widowControl w:val="0"/>
        <w:spacing w:after="0"/>
        <w:rPr>
          <w:rFonts w:cs="Arial"/>
        </w:rPr>
      </w:pPr>
      <w:r>
        <w:rPr>
          <w:b w:val="0"/>
        </w:rPr>
        <w:t xml:space="preserve"> </w:t>
      </w:r>
      <w:r>
        <w:rPr>
          <w:b w:val="0"/>
        </w:rPr>
        <w:br w:type="page"/>
      </w:r>
    </w:p>
    <w:p w:rsidR="00A66A4A" w:rsidRPr="00A66A4A" w:rsidRDefault="00A66A4A" w:rsidP="00A66A4A">
      <w:pPr>
        <w:pStyle w:val="Corpodetexto3"/>
        <w:widowControl w:val="0"/>
        <w:spacing w:after="0"/>
        <w:rPr>
          <w:rFonts w:cs="Arial"/>
        </w:rPr>
      </w:pPr>
      <w:r w:rsidRPr="00A66A4A">
        <w:rPr>
          <w:rFonts w:cs="Arial"/>
        </w:rPr>
        <w:lastRenderedPageBreak/>
        <w:t>Histórico de Revisões</w:t>
      </w:r>
    </w:p>
    <w:p w:rsidR="00A66A4A" w:rsidRDefault="00A66A4A" w:rsidP="00A66A4A">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A66A4A" w:rsidTr="00A66A4A">
        <w:tc>
          <w:tcPr>
            <w:tcW w:w="1501"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b/>
                <w:bCs/>
              </w:rPr>
            </w:pPr>
            <w:r>
              <w:rPr>
                <w:rFonts w:cs="Arial"/>
                <w:b/>
                <w:bCs/>
              </w:rPr>
              <w:t>Autor</w:t>
            </w:r>
          </w:p>
        </w:tc>
      </w:tr>
      <w:tr w:rsidR="00A66A4A" w:rsidTr="00A66A4A">
        <w:tc>
          <w:tcPr>
            <w:tcW w:w="1501"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26/05/2010</w:t>
            </w:r>
          </w:p>
        </w:tc>
        <w:tc>
          <w:tcPr>
            <w:tcW w:w="1033"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Ricardo Costa</w:t>
            </w:r>
          </w:p>
        </w:tc>
      </w:tr>
      <w:tr w:rsidR="00A66A4A" w:rsidTr="00A66A4A">
        <w:tc>
          <w:tcPr>
            <w:tcW w:w="1501"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26/01/2011</w:t>
            </w:r>
          </w:p>
        </w:tc>
        <w:tc>
          <w:tcPr>
            <w:tcW w:w="1033"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Revisão e ajustes.</w:t>
            </w:r>
          </w:p>
        </w:tc>
        <w:tc>
          <w:tcPr>
            <w:tcW w:w="2700"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r>
              <w:rPr>
                <w:rFonts w:cs="Arial"/>
              </w:rPr>
              <w:t>Tatiane Tomasi Rocha</w:t>
            </w:r>
          </w:p>
        </w:tc>
      </w:tr>
      <w:tr w:rsidR="00A66A4A" w:rsidTr="00A66A4A">
        <w:tc>
          <w:tcPr>
            <w:tcW w:w="1501"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r>
      <w:tr w:rsidR="00A66A4A" w:rsidTr="00A66A4A">
        <w:tc>
          <w:tcPr>
            <w:tcW w:w="1501"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A66A4A" w:rsidRDefault="00A66A4A" w:rsidP="00A66A4A">
            <w:pPr>
              <w:widowControl w:val="0"/>
              <w:ind w:left="0"/>
              <w:jc w:val="left"/>
              <w:rPr>
                <w:rFonts w:cs="Arial"/>
              </w:rPr>
            </w:pPr>
          </w:p>
        </w:tc>
      </w:tr>
    </w:tbl>
    <w:p w:rsidR="00A66A4A" w:rsidRDefault="00A66A4A" w:rsidP="00A66A4A">
      <w:pPr>
        <w:pStyle w:val="Corpodetexto3"/>
        <w:widowControl w:val="0"/>
        <w:spacing w:after="0"/>
        <w:jc w:val="left"/>
        <w:rPr>
          <w:rFonts w:cs="Arial"/>
        </w:rPr>
      </w:pPr>
      <w:r>
        <w:br w:type="page"/>
      </w:r>
    </w:p>
    <w:p w:rsidR="00A66A4A" w:rsidRPr="00A66A4A" w:rsidRDefault="00A66A4A" w:rsidP="00A66A4A">
      <w:pPr>
        <w:pStyle w:val="Corpodetexto3"/>
        <w:widowControl w:val="0"/>
        <w:spacing w:after="0"/>
        <w:jc w:val="left"/>
        <w:rPr>
          <w:rFonts w:cs="Arial"/>
        </w:rPr>
      </w:pPr>
      <w:r w:rsidRPr="00A66A4A">
        <w:rPr>
          <w:rFonts w:cs="Arial"/>
        </w:rPr>
        <w:lastRenderedPageBreak/>
        <w:t>Índice</w:t>
      </w:r>
    </w:p>
    <w:p w:rsidR="00A66A4A" w:rsidRPr="00A66A4A" w:rsidRDefault="00A66A4A" w:rsidP="00A66A4A">
      <w:pPr>
        <w:pStyle w:val="Corpodetexto3"/>
        <w:widowControl w:val="0"/>
        <w:spacing w:after="0"/>
        <w:jc w:val="left"/>
        <w:rPr>
          <w:rFonts w:cs="Arial"/>
        </w:rPr>
      </w:pPr>
    </w:p>
    <w:bookmarkStart w:id="0" w:name="_GoBack"/>
    <w:bookmarkEnd w:id="0"/>
    <w:p w:rsidR="00C6211E" w:rsidRDefault="00A66A4A">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244927" w:history="1">
        <w:r w:rsidR="00C6211E" w:rsidRPr="00130412">
          <w:rPr>
            <w:rStyle w:val="Hyperlink"/>
            <w:noProof/>
          </w:rPr>
          <w:t>1.</w:t>
        </w:r>
        <w:r w:rsidR="00C6211E">
          <w:rPr>
            <w:rFonts w:asciiTheme="minorHAnsi" w:eastAsiaTheme="minorEastAsia" w:hAnsiTheme="minorHAnsi" w:cstheme="minorBidi"/>
            <w:noProof/>
            <w:sz w:val="22"/>
            <w:szCs w:val="22"/>
          </w:rPr>
          <w:tab/>
        </w:r>
        <w:r w:rsidR="00C6211E" w:rsidRPr="00130412">
          <w:rPr>
            <w:rStyle w:val="Hyperlink"/>
            <w:noProof/>
          </w:rPr>
          <w:t>Pacote/Caso de Uso</w:t>
        </w:r>
        <w:r w:rsidR="00C6211E">
          <w:rPr>
            <w:noProof/>
            <w:webHidden/>
          </w:rPr>
          <w:tab/>
        </w:r>
        <w:r w:rsidR="00C6211E">
          <w:rPr>
            <w:noProof/>
            <w:webHidden/>
          </w:rPr>
          <w:fldChar w:fldCharType="begin"/>
        </w:r>
        <w:r w:rsidR="00C6211E">
          <w:rPr>
            <w:noProof/>
            <w:webHidden/>
          </w:rPr>
          <w:instrText xml:space="preserve"> PAGEREF _Toc404244927 \h </w:instrText>
        </w:r>
        <w:r w:rsidR="00C6211E">
          <w:rPr>
            <w:noProof/>
            <w:webHidden/>
          </w:rPr>
        </w:r>
        <w:r w:rsidR="00C6211E">
          <w:rPr>
            <w:noProof/>
            <w:webHidden/>
          </w:rPr>
          <w:fldChar w:fldCharType="separate"/>
        </w:r>
        <w:r w:rsidR="00C6211E">
          <w:rPr>
            <w:noProof/>
            <w:webHidden/>
          </w:rPr>
          <w:t>6</w:t>
        </w:r>
        <w:r w:rsidR="00C6211E">
          <w:rPr>
            <w:noProof/>
            <w:webHidden/>
          </w:rPr>
          <w:fldChar w:fldCharType="end"/>
        </w:r>
      </w:hyperlink>
    </w:p>
    <w:p w:rsidR="00C6211E" w:rsidRDefault="00C6211E">
      <w:pPr>
        <w:pStyle w:val="Sumrio2"/>
        <w:tabs>
          <w:tab w:val="right" w:leader="dot" w:pos="8494"/>
        </w:tabs>
        <w:rPr>
          <w:rFonts w:asciiTheme="minorHAnsi" w:eastAsiaTheme="minorEastAsia" w:hAnsiTheme="minorHAnsi" w:cstheme="minorBidi"/>
          <w:noProof/>
          <w:sz w:val="22"/>
          <w:szCs w:val="22"/>
        </w:rPr>
      </w:pPr>
      <w:hyperlink w:anchor="_Toc404244928" w:history="1">
        <w:r w:rsidRPr="00130412">
          <w:rPr>
            <w:rStyle w:val="Hyperlink"/>
            <w:noProof/>
          </w:rPr>
          <w:t>Manter Regras de Desenvolvimento Funcional</w:t>
        </w:r>
        <w:r>
          <w:rPr>
            <w:noProof/>
            <w:webHidden/>
          </w:rPr>
          <w:tab/>
        </w:r>
        <w:r>
          <w:rPr>
            <w:noProof/>
            <w:webHidden/>
          </w:rPr>
          <w:fldChar w:fldCharType="begin"/>
        </w:r>
        <w:r>
          <w:rPr>
            <w:noProof/>
            <w:webHidden/>
          </w:rPr>
          <w:instrText xml:space="preserve"> PAGEREF _Toc404244928 \h </w:instrText>
        </w:r>
        <w:r>
          <w:rPr>
            <w:noProof/>
            <w:webHidden/>
          </w:rPr>
        </w:r>
        <w:r>
          <w:rPr>
            <w:noProof/>
            <w:webHidden/>
          </w:rPr>
          <w:fldChar w:fldCharType="separate"/>
        </w:r>
        <w:r>
          <w:rPr>
            <w:noProof/>
            <w:webHidden/>
          </w:rPr>
          <w:t>6</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29" w:history="1">
        <w:r w:rsidRPr="00130412">
          <w:rPr>
            <w:rStyle w:val="Hyperlink"/>
            <w:noProof/>
          </w:rPr>
          <w:t>1.1.</w:t>
        </w:r>
        <w:r>
          <w:rPr>
            <w:rFonts w:asciiTheme="minorHAnsi" w:eastAsiaTheme="minorEastAsia" w:hAnsiTheme="minorHAnsi" w:cstheme="minorBidi"/>
            <w:noProof/>
            <w:sz w:val="22"/>
            <w:szCs w:val="22"/>
          </w:rPr>
          <w:tab/>
        </w:r>
        <w:r w:rsidRPr="00130412">
          <w:rPr>
            <w:rStyle w:val="Hyperlink"/>
            <w:noProof/>
          </w:rPr>
          <w:t>Descrição</w:t>
        </w:r>
        <w:r>
          <w:rPr>
            <w:noProof/>
            <w:webHidden/>
          </w:rPr>
          <w:tab/>
        </w:r>
        <w:r>
          <w:rPr>
            <w:noProof/>
            <w:webHidden/>
          </w:rPr>
          <w:fldChar w:fldCharType="begin"/>
        </w:r>
        <w:r>
          <w:rPr>
            <w:noProof/>
            <w:webHidden/>
          </w:rPr>
          <w:instrText xml:space="preserve"> PAGEREF _Toc404244929 \h </w:instrText>
        </w:r>
        <w:r>
          <w:rPr>
            <w:noProof/>
            <w:webHidden/>
          </w:rPr>
        </w:r>
        <w:r>
          <w:rPr>
            <w:noProof/>
            <w:webHidden/>
          </w:rPr>
          <w:fldChar w:fldCharType="separate"/>
        </w:r>
        <w:r>
          <w:rPr>
            <w:noProof/>
            <w:webHidden/>
          </w:rPr>
          <w:t>6</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30" w:history="1">
        <w:r w:rsidRPr="00130412">
          <w:rPr>
            <w:rStyle w:val="Hyperlink"/>
            <w:noProof/>
          </w:rPr>
          <w:t>1.2.</w:t>
        </w:r>
        <w:r>
          <w:rPr>
            <w:rFonts w:asciiTheme="minorHAnsi" w:eastAsiaTheme="minorEastAsia" w:hAnsiTheme="minorHAnsi" w:cstheme="minorBidi"/>
            <w:noProof/>
            <w:sz w:val="22"/>
            <w:szCs w:val="22"/>
          </w:rPr>
          <w:tab/>
        </w:r>
        <w:r w:rsidRPr="00130412">
          <w:rPr>
            <w:rStyle w:val="Hyperlink"/>
            <w:noProof/>
          </w:rPr>
          <w:t>Requisitos atendidos</w:t>
        </w:r>
        <w:r>
          <w:rPr>
            <w:noProof/>
            <w:webHidden/>
          </w:rPr>
          <w:tab/>
        </w:r>
        <w:r>
          <w:rPr>
            <w:noProof/>
            <w:webHidden/>
          </w:rPr>
          <w:fldChar w:fldCharType="begin"/>
        </w:r>
        <w:r>
          <w:rPr>
            <w:noProof/>
            <w:webHidden/>
          </w:rPr>
          <w:instrText xml:space="preserve"> PAGEREF _Toc404244930 \h </w:instrText>
        </w:r>
        <w:r>
          <w:rPr>
            <w:noProof/>
            <w:webHidden/>
          </w:rPr>
        </w:r>
        <w:r>
          <w:rPr>
            <w:noProof/>
            <w:webHidden/>
          </w:rPr>
          <w:fldChar w:fldCharType="separate"/>
        </w:r>
        <w:r>
          <w:rPr>
            <w:noProof/>
            <w:webHidden/>
          </w:rPr>
          <w:t>6</w:t>
        </w:r>
        <w:r>
          <w:rPr>
            <w:noProof/>
            <w:webHidden/>
          </w:rPr>
          <w:fldChar w:fldCharType="end"/>
        </w:r>
      </w:hyperlink>
    </w:p>
    <w:p w:rsidR="00C6211E" w:rsidRDefault="00C6211E">
      <w:pPr>
        <w:pStyle w:val="Sumrio1"/>
        <w:tabs>
          <w:tab w:val="left" w:pos="480"/>
          <w:tab w:val="right" w:leader="dot" w:pos="8494"/>
        </w:tabs>
        <w:rPr>
          <w:rFonts w:asciiTheme="minorHAnsi" w:eastAsiaTheme="minorEastAsia" w:hAnsiTheme="minorHAnsi" w:cstheme="minorBidi"/>
          <w:noProof/>
          <w:sz w:val="22"/>
          <w:szCs w:val="22"/>
        </w:rPr>
      </w:pPr>
      <w:hyperlink w:anchor="_Toc404244931" w:history="1">
        <w:r w:rsidRPr="00130412">
          <w:rPr>
            <w:rStyle w:val="Hyperlink"/>
            <w:noProof/>
          </w:rPr>
          <w:t>2.</w:t>
        </w:r>
        <w:r>
          <w:rPr>
            <w:rFonts w:asciiTheme="minorHAnsi" w:eastAsiaTheme="minorEastAsia" w:hAnsiTheme="minorHAnsi" w:cstheme="minorBidi"/>
            <w:noProof/>
            <w:sz w:val="22"/>
            <w:szCs w:val="22"/>
          </w:rPr>
          <w:tab/>
        </w:r>
        <w:r w:rsidRPr="00130412">
          <w:rPr>
            <w:rStyle w:val="Hyperlink"/>
            <w:noProof/>
          </w:rPr>
          <w:t>Conceito</w:t>
        </w:r>
        <w:r>
          <w:rPr>
            <w:noProof/>
            <w:webHidden/>
          </w:rPr>
          <w:tab/>
        </w:r>
        <w:r>
          <w:rPr>
            <w:noProof/>
            <w:webHidden/>
          </w:rPr>
          <w:fldChar w:fldCharType="begin"/>
        </w:r>
        <w:r>
          <w:rPr>
            <w:noProof/>
            <w:webHidden/>
          </w:rPr>
          <w:instrText xml:space="preserve"> PAGEREF _Toc404244931 \h </w:instrText>
        </w:r>
        <w:r>
          <w:rPr>
            <w:noProof/>
            <w:webHidden/>
          </w:rPr>
        </w:r>
        <w:r>
          <w:rPr>
            <w:noProof/>
            <w:webHidden/>
          </w:rPr>
          <w:fldChar w:fldCharType="separate"/>
        </w:r>
        <w:r>
          <w:rPr>
            <w:noProof/>
            <w:webHidden/>
          </w:rPr>
          <w:t>6</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32" w:history="1">
        <w:r w:rsidRPr="00130412">
          <w:rPr>
            <w:rStyle w:val="Hyperlink"/>
            <w:noProof/>
          </w:rPr>
          <w:t>2.1.</w:t>
        </w:r>
        <w:r>
          <w:rPr>
            <w:rFonts w:asciiTheme="minorHAnsi" w:eastAsiaTheme="minorEastAsia" w:hAnsiTheme="minorHAnsi" w:cstheme="minorBidi"/>
            <w:noProof/>
            <w:sz w:val="22"/>
            <w:szCs w:val="22"/>
          </w:rPr>
          <w:tab/>
        </w:r>
        <w:r w:rsidRPr="00130412">
          <w:rPr>
            <w:rStyle w:val="Hyperlink"/>
            <w:noProof/>
          </w:rPr>
          <w:t>Conceitos principais</w:t>
        </w:r>
        <w:r>
          <w:rPr>
            <w:noProof/>
            <w:webHidden/>
          </w:rPr>
          <w:tab/>
        </w:r>
        <w:r>
          <w:rPr>
            <w:noProof/>
            <w:webHidden/>
          </w:rPr>
          <w:fldChar w:fldCharType="begin"/>
        </w:r>
        <w:r>
          <w:rPr>
            <w:noProof/>
            <w:webHidden/>
          </w:rPr>
          <w:instrText xml:space="preserve"> PAGEREF _Toc404244932 \h </w:instrText>
        </w:r>
        <w:r>
          <w:rPr>
            <w:noProof/>
            <w:webHidden/>
          </w:rPr>
        </w:r>
        <w:r>
          <w:rPr>
            <w:noProof/>
            <w:webHidden/>
          </w:rPr>
          <w:fldChar w:fldCharType="separate"/>
        </w:r>
        <w:r>
          <w:rPr>
            <w:noProof/>
            <w:webHidden/>
          </w:rPr>
          <w:t>6</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33" w:history="1">
        <w:r w:rsidRPr="00130412">
          <w:rPr>
            <w:rStyle w:val="Hyperlink"/>
            <w:noProof/>
          </w:rPr>
          <w:t>2.2.</w:t>
        </w:r>
        <w:r>
          <w:rPr>
            <w:rFonts w:asciiTheme="minorHAnsi" w:eastAsiaTheme="minorEastAsia" w:hAnsiTheme="minorHAnsi" w:cstheme="minorBidi"/>
            <w:noProof/>
            <w:sz w:val="22"/>
            <w:szCs w:val="22"/>
          </w:rPr>
          <w:tab/>
        </w:r>
        <w:r w:rsidRPr="00130412">
          <w:rPr>
            <w:rStyle w:val="Hyperlink"/>
            <w:noProof/>
          </w:rPr>
          <w:t>Conceitos associados</w:t>
        </w:r>
        <w:r>
          <w:rPr>
            <w:noProof/>
            <w:webHidden/>
          </w:rPr>
          <w:tab/>
        </w:r>
        <w:r>
          <w:rPr>
            <w:noProof/>
            <w:webHidden/>
          </w:rPr>
          <w:fldChar w:fldCharType="begin"/>
        </w:r>
        <w:r>
          <w:rPr>
            <w:noProof/>
            <w:webHidden/>
          </w:rPr>
          <w:instrText xml:space="preserve"> PAGEREF _Toc404244933 \h </w:instrText>
        </w:r>
        <w:r>
          <w:rPr>
            <w:noProof/>
            <w:webHidden/>
          </w:rPr>
        </w:r>
        <w:r>
          <w:rPr>
            <w:noProof/>
            <w:webHidden/>
          </w:rPr>
          <w:fldChar w:fldCharType="separate"/>
        </w:r>
        <w:r>
          <w:rPr>
            <w:noProof/>
            <w:webHidden/>
          </w:rPr>
          <w:t>6</w:t>
        </w:r>
        <w:r>
          <w:rPr>
            <w:noProof/>
            <w:webHidden/>
          </w:rPr>
          <w:fldChar w:fldCharType="end"/>
        </w:r>
      </w:hyperlink>
    </w:p>
    <w:p w:rsidR="00C6211E" w:rsidRDefault="00C6211E">
      <w:pPr>
        <w:pStyle w:val="Sumrio1"/>
        <w:tabs>
          <w:tab w:val="left" w:pos="480"/>
          <w:tab w:val="right" w:leader="dot" w:pos="8494"/>
        </w:tabs>
        <w:rPr>
          <w:rFonts w:asciiTheme="minorHAnsi" w:eastAsiaTheme="minorEastAsia" w:hAnsiTheme="minorHAnsi" w:cstheme="minorBidi"/>
          <w:noProof/>
          <w:sz w:val="22"/>
          <w:szCs w:val="22"/>
        </w:rPr>
      </w:pPr>
      <w:hyperlink w:anchor="_Toc404244934" w:history="1">
        <w:r w:rsidRPr="00130412">
          <w:rPr>
            <w:rStyle w:val="Hyperlink"/>
            <w:noProof/>
          </w:rPr>
          <w:t>3.</w:t>
        </w:r>
        <w:r>
          <w:rPr>
            <w:rFonts w:asciiTheme="minorHAnsi" w:eastAsiaTheme="minorEastAsia" w:hAnsiTheme="minorHAnsi" w:cstheme="minorBidi"/>
            <w:noProof/>
            <w:sz w:val="22"/>
            <w:szCs w:val="22"/>
          </w:rPr>
          <w:tab/>
        </w:r>
        <w:r w:rsidRPr="00130412">
          <w:rPr>
            <w:rStyle w:val="Hyperlink"/>
            <w:noProof/>
          </w:rPr>
          <w:t>Diagrama</w:t>
        </w:r>
        <w:r>
          <w:rPr>
            <w:noProof/>
            <w:webHidden/>
          </w:rPr>
          <w:tab/>
        </w:r>
        <w:r>
          <w:rPr>
            <w:noProof/>
            <w:webHidden/>
          </w:rPr>
          <w:fldChar w:fldCharType="begin"/>
        </w:r>
        <w:r>
          <w:rPr>
            <w:noProof/>
            <w:webHidden/>
          </w:rPr>
          <w:instrText xml:space="preserve"> PAGEREF _Toc404244934 \h </w:instrText>
        </w:r>
        <w:r>
          <w:rPr>
            <w:noProof/>
            <w:webHidden/>
          </w:rPr>
        </w:r>
        <w:r>
          <w:rPr>
            <w:noProof/>
            <w:webHidden/>
          </w:rPr>
          <w:fldChar w:fldCharType="separate"/>
        </w:r>
        <w:r>
          <w:rPr>
            <w:noProof/>
            <w:webHidden/>
          </w:rPr>
          <w:t>7</w:t>
        </w:r>
        <w:r>
          <w:rPr>
            <w:noProof/>
            <w:webHidden/>
          </w:rPr>
          <w:fldChar w:fldCharType="end"/>
        </w:r>
      </w:hyperlink>
    </w:p>
    <w:p w:rsidR="00C6211E" w:rsidRDefault="00C6211E">
      <w:pPr>
        <w:pStyle w:val="Sumrio1"/>
        <w:tabs>
          <w:tab w:val="left" w:pos="480"/>
          <w:tab w:val="right" w:leader="dot" w:pos="8494"/>
        </w:tabs>
        <w:rPr>
          <w:rFonts w:asciiTheme="minorHAnsi" w:eastAsiaTheme="minorEastAsia" w:hAnsiTheme="minorHAnsi" w:cstheme="minorBidi"/>
          <w:noProof/>
          <w:sz w:val="22"/>
          <w:szCs w:val="22"/>
        </w:rPr>
      </w:pPr>
      <w:hyperlink w:anchor="_Toc404244935" w:history="1">
        <w:r w:rsidRPr="00130412">
          <w:rPr>
            <w:rStyle w:val="Hyperlink"/>
            <w:noProof/>
          </w:rPr>
          <w:t>4.</w:t>
        </w:r>
        <w:r>
          <w:rPr>
            <w:rFonts w:asciiTheme="minorHAnsi" w:eastAsiaTheme="minorEastAsia" w:hAnsiTheme="minorHAnsi" w:cstheme="minorBidi"/>
            <w:noProof/>
            <w:sz w:val="22"/>
            <w:szCs w:val="22"/>
          </w:rPr>
          <w:tab/>
        </w:r>
        <w:r w:rsidRPr="00130412">
          <w:rPr>
            <w:rStyle w:val="Hyperlink"/>
            <w:noProof/>
          </w:rPr>
          <w:t>Casos de Uso</w:t>
        </w:r>
        <w:r>
          <w:rPr>
            <w:noProof/>
            <w:webHidden/>
          </w:rPr>
          <w:tab/>
        </w:r>
        <w:r>
          <w:rPr>
            <w:noProof/>
            <w:webHidden/>
          </w:rPr>
          <w:fldChar w:fldCharType="begin"/>
        </w:r>
        <w:r>
          <w:rPr>
            <w:noProof/>
            <w:webHidden/>
          </w:rPr>
          <w:instrText xml:space="preserve"> PAGEREF _Toc404244935 \h </w:instrText>
        </w:r>
        <w:r>
          <w:rPr>
            <w:noProof/>
            <w:webHidden/>
          </w:rPr>
        </w:r>
        <w:r>
          <w:rPr>
            <w:noProof/>
            <w:webHidden/>
          </w:rPr>
          <w:fldChar w:fldCharType="separate"/>
        </w:r>
        <w:r>
          <w:rPr>
            <w:noProof/>
            <w:webHidden/>
          </w:rPr>
          <w:t>8</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36" w:history="1">
        <w:r w:rsidRPr="00130412">
          <w:rPr>
            <w:rStyle w:val="Hyperlink"/>
            <w:noProof/>
          </w:rPr>
          <w:t>4.1.</w:t>
        </w:r>
        <w:r>
          <w:rPr>
            <w:rFonts w:asciiTheme="minorHAnsi" w:eastAsiaTheme="minorEastAsia" w:hAnsiTheme="minorHAnsi" w:cstheme="minorBidi"/>
            <w:noProof/>
            <w:sz w:val="22"/>
            <w:szCs w:val="22"/>
          </w:rPr>
          <w:tab/>
        </w:r>
        <w:r w:rsidRPr="00130412">
          <w:rPr>
            <w:rStyle w:val="Hyperlink"/>
            <w:noProof/>
          </w:rPr>
          <w:t>Incluir Regra de Desenvolvimento Funcional</w:t>
        </w:r>
        <w:r>
          <w:rPr>
            <w:noProof/>
            <w:webHidden/>
          </w:rPr>
          <w:tab/>
        </w:r>
        <w:r>
          <w:rPr>
            <w:noProof/>
            <w:webHidden/>
          </w:rPr>
          <w:fldChar w:fldCharType="begin"/>
        </w:r>
        <w:r>
          <w:rPr>
            <w:noProof/>
            <w:webHidden/>
          </w:rPr>
          <w:instrText xml:space="preserve"> PAGEREF _Toc404244936 \h </w:instrText>
        </w:r>
        <w:r>
          <w:rPr>
            <w:noProof/>
            <w:webHidden/>
          </w:rPr>
        </w:r>
        <w:r>
          <w:rPr>
            <w:noProof/>
            <w:webHidden/>
          </w:rPr>
          <w:fldChar w:fldCharType="separate"/>
        </w:r>
        <w:r>
          <w:rPr>
            <w:noProof/>
            <w:webHidden/>
          </w:rPr>
          <w:t>8</w:t>
        </w:r>
        <w:r>
          <w:rPr>
            <w:noProof/>
            <w:webHidden/>
          </w:rPr>
          <w:fldChar w:fldCharType="end"/>
        </w:r>
      </w:hyperlink>
    </w:p>
    <w:p w:rsidR="00C6211E" w:rsidRDefault="00C6211E">
      <w:pPr>
        <w:pStyle w:val="Sumrio3"/>
        <w:tabs>
          <w:tab w:val="left" w:pos="1320"/>
          <w:tab w:val="right" w:leader="dot" w:pos="8494"/>
        </w:tabs>
        <w:rPr>
          <w:rFonts w:asciiTheme="minorHAnsi" w:eastAsiaTheme="minorEastAsia" w:hAnsiTheme="minorHAnsi" w:cstheme="minorBidi"/>
          <w:noProof/>
          <w:sz w:val="22"/>
          <w:szCs w:val="22"/>
        </w:rPr>
      </w:pPr>
      <w:hyperlink w:anchor="_Toc404244937" w:history="1">
        <w:r w:rsidRPr="00130412">
          <w:rPr>
            <w:rStyle w:val="Hyperlink"/>
            <w:noProof/>
          </w:rPr>
          <w:t>4.1.1.</w:t>
        </w:r>
        <w:r>
          <w:rPr>
            <w:rFonts w:asciiTheme="minorHAnsi" w:eastAsiaTheme="minorEastAsia" w:hAnsiTheme="minorHAnsi" w:cstheme="minorBidi"/>
            <w:noProof/>
            <w:sz w:val="22"/>
            <w:szCs w:val="22"/>
          </w:rPr>
          <w:tab/>
        </w:r>
        <w:r w:rsidRPr="00130412">
          <w:rPr>
            <w:rStyle w:val="Hyperlink"/>
            <w:noProof/>
          </w:rPr>
          <w:t>Fluxo Básico</w:t>
        </w:r>
        <w:r>
          <w:rPr>
            <w:noProof/>
            <w:webHidden/>
          </w:rPr>
          <w:tab/>
        </w:r>
        <w:r>
          <w:rPr>
            <w:noProof/>
            <w:webHidden/>
          </w:rPr>
          <w:fldChar w:fldCharType="begin"/>
        </w:r>
        <w:r>
          <w:rPr>
            <w:noProof/>
            <w:webHidden/>
          </w:rPr>
          <w:instrText xml:space="preserve"> PAGEREF _Toc404244937 \h </w:instrText>
        </w:r>
        <w:r>
          <w:rPr>
            <w:noProof/>
            <w:webHidden/>
          </w:rPr>
        </w:r>
        <w:r>
          <w:rPr>
            <w:noProof/>
            <w:webHidden/>
          </w:rPr>
          <w:fldChar w:fldCharType="separate"/>
        </w:r>
        <w:r>
          <w:rPr>
            <w:noProof/>
            <w:webHidden/>
          </w:rPr>
          <w:t>8</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38" w:history="1">
        <w:r w:rsidRPr="00130412">
          <w:rPr>
            <w:rStyle w:val="Hyperlink"/>
            <w:noProof/>
          </w:rPr>
          <w:t>4.2.</w:t>
        </w:r>
        <w:r>
          <w:rPr>
            <w:rFonts w:asciiTheme="minorHAnsi" w:eastAsiaTheme="minorEastAsia" w:hAnsiTheme="minorHAnsi" w:cstheme="minorBidi"/>
            <w:noProof/>
            <w:sz w:val="22"/>
            <w:szCs w:val="22"/>
          </w:rPr>
          <w:tab/>
        </w:r>
        <w:r w:rsidRPr="00130412">
          <w:rPr>
            <w:rStyle w:val="Hyperlink"/>
            <w:noProof/>
          </w:rPr>
          <w:t>Alterar Regra de Desenvolvimento Funcional</w:t>
        </w:r>
        <w:r>
          <w:rPr>
            <w:noProof/>
            <w:webHidden/>
          </w:rPr>
          <w:tab/>
        </w:r>
        <w:r>
          <w:rPr>
            <w:noProof/>
            <w:webHidden/>
          </w:rPr>
          <w:fldChar w:fldCharType="begin"/>
        </w:r>
        <w:r>
          <w:rPr>
            <w:noProof/>
            <w:webHidden/>
          </w:rPr>
          <w:instrText xml:space="preserve"> PAGEREF _Toc404244938 \h </w:instrText>
        </w:r>
        <w:r>
          <w:rPr>
            <w:noProof/>
            <w:webHidden/>
          </w:rPr>
        </w:r>
        <w:r>
          <w:rPr>
            <w:noProof/>
            <w:webHidden/>
          </w:rPr>
          <w:fldChar w:fldCharType="separate"/>
        </w:r>
        <w:r>
          <w:rPr>
            <w:noProof/>
            <w:webHidden/>
          </w:rPr>
          <w:t>9</w:t>
        </w:r>
        <w:r>
          <w:rPr>
            <w:noProof/>
            <w:webHidden/>
          </w:rPr>
          <w:fldChar w:fldCharType="end"/>
        </w:r>
      </w:hyperlink>
    </w:p>
    <w:p w:rsidR="00C6211E" w:rsidRDefault="00C6211E">
      <w:pPr>
        <w:pStyle w:val="Sumrio3"/>
        <w:tabs>
          <w:tab w:val="left" w:pos="1320"/>
          <w:tab w:val="right" w:leader="dot" w:pos="8494"/>
        </w:tabs>
        <w:rPr>
          <w:rFonts w:asciiTheme="minorHAnsi" w:eastAsiaTheme="minorEastAsia" w:hAnsiTheme="minorHAnsi" w:cstheme="minorBidi"/>
          <w:noProof/>
          <w:sz w:val="22"/>
          <w:szCs w:val="22"/>
        </w:rPr>
      </w:pPr>
      <w:hyperlink w:anchor="_Toc404244939" w:history="1">
        <w:r w:rsidRPr="00130412">
          <w:rPr>
            <w:rStyle w:val="Hyperlink"/>
            <w:noProof/>
          </w:rPr>
          <w:t>4.2.1.</w:t>
        </w:r>
        <w:r>
          <w:rPr>
            <w:rFonts w:asciiTheme="minorHAnsi" w:eastAsiaTheme="minorEastAsia" w:hAnsiTheme="minorHAnsi" w:cstheme="minorBidi"/>
            <w:noProof/>
            <w:sz w:val="22"/>
            <w:szCs w:val="22"/>
          </w:rPr>
          <w:tab/>
        </w:r>
        <w:r w:rsidRPr="00130412">
          <w:rPr>
            <w:rStyle w:val="Hyperlink"/>
            <w:noProof/>
          </w:rPr>
          <w:t>Fluxo Básico – informações principais</w:t>
        </w:r>
        <w:r>
          <w:rPr>
            <w:noProof/>
            <w:webHidden/>
          </w:rPr>
          <w:tab/>
        </w:r>
        <w:r>
          <w:rPr>
            <w:noProof/>
            <w:webHidden/>
          </w:rPr>
          <w:fldChar w:fldCharType="begin"/>
        </w:r>
        <w:r>
          <w:rPr>
            <w:noProof/>
            <w:webHidden/>
          </w:rPr>
          <w:instrText xml:space="preserve"> PAGEREF _Toc404244939 \h </w:instrText>
        </w:r>
        <w:r>
          <w:rPr>
            <w:noProof/>
            <w:webHidden/>
          </w:rPr>
        </w:r>
        <w:r>
          <w:rPr>
            <w:noProof/>
            <w:webHidden/>
          </w:rPr>
          <w:fldChar w:fldCharType="separate"/>
        </w:r>
        <w:r>
          <w:rPr>
            <w:noProof/>
            <w:webHidden/>
          </w:rPr>
          <w:t>9</w:t>
        </w:r>
        <w:r>
          <w:rPr>
            <w:noProof/>
            <w:webHidden/>
          </w:rPr>
          <w:fldChar w:fldCharType="end"/>
        </w:r>
      </w:hyperlink>
    </w:p>
    <w:p w:rsidR="00C6211E" w:rsidRDefault="00C6211E">
      <w:pPr>
        <w:pStyle w:val="Sumrio3"/>
        <w:tabs>
          <w:tab w:val="left" w:pos="1320"/>
          <w:tab w:val="right" w:leader="dot" w:pos="8494"/>
        </w:tabs>
        <w:rPr>
          <w:rFonts w:asciiTheme="minorHAnsi" w:eastAsiaTheme="minorEastAsia" w:hAnsiTheme="minorHAnsi" w:cstheme="minorBidi"/>
          <w:noProof/>
          <w:sz w:val="22"/>
          <w:szCs w:val="22"/>
        </w:rPr>
      </w:pPr>
      <w:hyperlink w:anchor="_Toc404244940" w:history="1">
        <w:r w:rsidRPr="00130412">
          <w:rPr>
            <w:rStyle w:val="Hyperlink"/>
            <w:noProof/>
          </w:rPr>
          <w:t>4.2.2.</w:t>
        </w:r>
        <w:r>
          <w:rPr>
            <w:rFonts w:asciiTheme="minorHAnsi" w:eastAsiaTheme="minorEastAsia" w:hAnsiTheme="minorHAnsi" w:cstheme="minorBidi"/>
            <w:noProof/>
            <w:sz w:val="22"/>
            <w:szCs w:val="22"/>
          </w:rPr>
          <w:tab/>
        </w:r>
        <w:r w:rsidRPr="00130412">
          <w:rPr>
            <w:rStyle w:val="Hyperlink"/>
            <w:noProof/>
          </w:rPr>
          <w:t>Fluxo alternativo – Alterar Tipo de progressão funcional (tempo de serviço/merecimento/titulação/extraordinária)</w:t>
        </w:r>
        <w:r>
          <w:rPr>
            <w:noProof/>
            <w:webHidden/>
          </w:rPr>
          <w:tab/>
        </w:r>
        <w:r>
          <w:rPr>
            <w:noProof/>
            <w:webHidden/>
          </w:rPr>
          <w:fldChar w:fldCharType="begin"/>
        </w:r>
        <w:r>
          <w:rPr>
            <w:noProof/>
            <w:webHidden/>
          </w:rPr>
          <w:instrText xml:space="preserve"> PAGEREF _Toc404244940 \h </w:instrText>
        </w:r>
        <w:r>
          <w:rPr>
            <w:noProof/>
            <w:webHidden/>
          </w:rPr>
        </w:r>
        <w:r>
          <w:rPr>
            <w:noProof/>
            <w:webHidden/>
          </w:rPr>
          <w:fldChar w:fldCharType="separate"/>
        </w:r>
        <w:r>
          <w:rPr>
            <w:noProof/>
            <w:webHidden/>
          </w:rPr>
          <w:t>9</w:t>
        </w:r>
        <w:r>
          <w:rPr>
            <w:noProof/>
            <w:webHidden/>
          </w:rPr>
          <w:fldChar w:fldCharType="end"/>
        </w:r>
      </w:hyperlink>
    </w:p>
    <w:p w:rsidR="00C6211E" w:rsidRDefault="00C6211E">
      <w:pPr>
        <w:pStyle w:val="Sumrio3"/>
        <w:tabs>
          <w:tab w:val="left" w:pos="1320"/>
          <w:tab w:val="right" w:leader="dot" w:pos="8494"/>
        </w:tabs>
        <w:rPr>
          <w:rFonts w:asciiTheme="minorHAnsi" w:eastAsiaTheme="minorEastAsia" w:hAnsiTheme="minorHAnsi" w:cstheme="minorBidi"/>
          <w:noProof/>
          <w:sz w:val="22"/>
          <w:szCs w:val="22"/>
        </w:rPr>
      </w:pPr>
      <w:hyperlink w:anchor="_Toc404244941" w:history="1">
        <w:r w:rsidRPr="00130412">
          <w:rPr>
            <w:rStyle w:val="Hyperlink"/>
            <w:noProof/>
          </w:rPr>
          <w:t>4.2.3.</w:t>
        </w:r>
        <w:r>
          <w:rPr>
            <w:rFonts w:asciiTheme="minorHAnsi" w:eastAsiaTheme="minorEastAsia" w:hAnsiTheme="minorHAnsi" w:cstheme="minorBidi"/>
            <w:noProof/>
            <w:sz w:val="22"/>
            <w:szCs w:val="22"/>
          </w:rPr>
          <w:tab/>
        </w:r>
        <w:r w:rsidRPr="00130412">
          <w:rPr>
            <w:rStyle w:val="Hyperlink"/>
            <w:noProof/>
          </w:rPr>
          <w:t>Fluxo alternativo – Alterar Cálculo da Pontuação Final</w:t>
        </w:r>
        <w:r>
          <w:rPr>
            <w:noProof/>
            <w:webHidden/>
          </w:rPr>
          <w:tab/>
        </w:r>
        <w:r>
          <w:rPr>
            <w:noProof/>
            <w:webHidden/>
          </w:rPr>
          <w:fldChar w:fldCharType="begin"/>
        </w:r>
        <w:r>
          <w:rPr>
            <w:noProof/>
            <w:webHidden/>
          </w:rPr>
          <w:instrText xml:space="preserve"> PAGEREF _Toc404244941 \h </w:instrText>
        </w:r>
        <w:r>
          <w:rPr>
            <w:noProof/>
            <w:webHidden/>
          </w:rPr>
        </w:r>
        <w:r>
          <w:rPr>
            <w:noProof/>
            <w:webHidden/>
          </w:rPr>
          <w:fldChar w:fldCharType="separate"/>
        </w:r>
        <w:r>
          <w:rPr>
            <w:noProof/>
            <w:webHidden/>
          </w:rPr>
          <w:t>10</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42" w:history="1">
        <w:r w:rsidRPr="00130412">
          <w:rPr>
            <w:rStyle w:val="Hyperlink"/>
            <w:noProof/>
          </w:rPr>
          <w:t>4.3.</w:t>
        </w:r>
        <w:r>
          <w:rPr>
            <w:rFonts w:asciiTheme="minorHAnsi" w:eastAsiaTheme="minorEastAsia" w:hAnsiTheme="minorHAnsi" w:cstheme="minorBidi"/>
            <w:noProof/>
            <w:sz w:val="22"/>
            <w:szCs w:val="22"/>
          </w:rPr>
          <w:tab/>
        </w:r>
        <w:r w:rsidRPr="00130412">
          <w:rPr>
            <w:rStyle w:val="Hyperlink"/>
            <w:noProof/>
          </w:rPr>
          <w:t>Excluir Regra de Desenvolvimento Funcional</w:t>
        </w:r>
        <w:r>
          <w:rPr>
            <w:noProof/>
            <w:webHidden/>
          </w:rPr>
          <w:tab/>
        </w:r>
        <w:r>
          <w:rPr>
            <w:noProof/>
            <w:webHidden/>
          </w:rPr>
          <w:fldChar w:fldCharType="begin"/>
        </w:r>
        <w:r>
          <w:rPr>
            <w:noProof/>
            <w:webHidden/>
          </w:rPr>
          <w:instrText xml:space="preserve"> PAGEREF _Toc404244942 \h </w:instrText>
        </w:r>
        <w:r>
          <w:rPr>
            <w:noProof/>
            <w:webHidden/>
          </w:rPr>
        </w:r>
        <w:r>
          <w:rPr>
            <w:noProof/>
            <w:webHidden/>
          </w:rPr>
          <w:fldChar w:fldCharType="separate"/>
        </w:r>
        <w:r>
          <w:rPr>
            <w:noProof/>
            <w:webHidden/>
          </w:rPr>
          <w:t>10</w:t>
        </w:r>
        <w:r>
          <w:rPr>
            <w:noProof/>
            <w:webHidden/>
          </w:rPr>
          <w:fldChar w:fldCharType="end"/>
        </w:r>
      </w:hyperlink>
    </w:p>
    <w:p w:rsidR="00C6211E" w:rsidRDefault="00C6211E">
      <w:pPr>
        <w:pStyle w:val="Sumrio3"/>
        <w:tabs>
          <w:tab w:val="left" w:pos="1320"/>
          <w:tab w:val="right" w:leader="dot" w:pos="8494"/>
        </w:tabs>
        <w:rPr>
          <w:rFonts w:asciiTheme="minorHAnsi" w:eastAsiaTheme="minorEastAsia" w:hAnsiTheme="minorHAnsi" w:cstheme="minorBidi"/>
          <w:noProof/>
          <w:sz w:val="22"/>
          <w:szCs w:val="22"/>
        </w:rPr>
      </w:pPr>
      <w:hyperlink w:anchor="_Toc404244943" w:history="1">
        <w:r w:rsidRPr="00130412">
          <w:rPr>
            <w:rStyle w:val="Hyperlink"/>
            <w:noProof/>
          </w:rPr>
          <w:t>4.3.1.</w:t>
        </w:r>
        <w:r>
          <w:rPr>
            <w:rFonts w:asciiTheme="minorHAnsi" w:eastAsiaTheme="minorEastAsia" w:hAnsiTheme="minorHAnsi" w:cstheme="minorBidi"/>
            <w:noProof/>
            <w:sz w:val="22"/>
            <w:szCs w:val="22"/>
          </w:rPr>
          <w:tab/>
        </w:r>
        <w:r w:rsidRPr="00130412">
          <w:rPr>
            <w:rStyle w:val="Hyperlink"/>
            <w:noProof/>
          </w:rPr>
          <w:t>Fluxo Básico</w:t>
        </w:r>
        <w:r>
          <w:rPr>
            <w:noProof/>
            <w:webHidden/>
          </w:rPr>
          <w:tab/>
        </w:r>
        <w:r>
          <w:rPr>
            <w:noProof/>
            <w:webHidden/>
          </w:rPr>
          <w:fldChar w:fldCharType="begin"/>
        </w:r>
        <w:r>
          <w:rPr>
            <w:noProof/>
            <w:webHidden/>
          </w:rPr>
          <w:instrText xml:space="preserve"> PAGEREF _Toc404244943 \h </w:instrText>
        </w:r>
        <w:r>
          <w:rPr>
            <w:noProof/>
            <w:webHidden/>
          </w:rPr>
        </w:r>
        <w:r>
          <w:rPr>
            <w:noProof/>
            <w:webHidden/>
          </w:rPr>
          <w:fldChar w:fldCharType="separate"/>
        </w:r>
        <w:r>
          <w:rPr>
            <w:noProof/>
            <w:webHidden/>
          </w:rPr>
          <w:t>10</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44" w:history="1">
        <w:r w:rsidRPr="00130412">
          <w:rPr>
            <w:rStyle w:val="Hyperlink"/>
            <w:noProof/>
          </w:rPr>
          <w:t>4.4.</w:t>
        </w:r>
        <w:r>
          <w:rPr>
            <w:rFonts w:asciiTheme="minorHAnsi" w:eastAsiaTheme="minorEastAsia" w:hAnsiTheme="minorHAnsi" w:cstheme="minorBidi"/>
            <w:noProof/>
            <w:sz w:val="22"/>
            <w:szCs w:val="22"/>
          </w:rPr>
          <w:tab/>
        </w:r>
        <w:r w:rsidRPr="00130412">
          <w:rPr>
            <w:rStyle w:val="Hyperlink"/>
            <w:noProof/>
          </w:rPr>
          <w:t>Listar Regras de Desenvolvimento Funcional</w:t>
        </w:r>
        <w:r>
          <w:rPr>
            <w:noProof/>
            <w:webHidden/>
          </w:rPr>
          <w:tab/>
        </w:r>
        <w:r>
          <w:rPr>
            <w:noProof/>
            <w:webHidden/>
          </w:rPr>
          <w:fldChar w:fldCharType="begin"/>
        </w:r>
        <w:r>
          <w:rPr>
            <w:noProof/>
            <w:webHidden/>
          </w:rPr>
          <w:instrText xml:space="preserve"> PAGEREF _Toc404244944 \h </w:instrText>
        </w:r>
        <w:r>
          <w:rPr>
            <w:noProof/>
            <w:webHidden/>
          </w:rPr>
        </w:r>
        <w:r>
          <w:rPr>
            <w:noProof/>
            <w:webHidden/>
          </w:rPr>
          <w:fldChar w:fldCharType="separate"/>
        </w:r>
        <w:r>
          <w:rPr>
            <w:noProof/>
            <w:webHidden/>
          </w:rPr>
          <w:t>11</w:t>
        </w:r>
        <w:r>
          <w:rPr>
            <w:noProof/>
            <w:webHidden/>
          </w:rPr>
          <w:fldChar w:fldCharType="end"/>
        </w:r>
      </w:hyperlink>
    </w:p>
    <w:p w:rsidR="00C6211E" w:rsidRDefault="00C6211E">
      <w:pPr>
        <w:pStyle w:val="Sumrio3"/>
        <w:tabs>
          <w:tab w:val="left" w:pos="1320"/>
          <w:tab w:val="right" w:leader="dot" w:pos="8494"/>
        </w:tabs>
        <w:rPr>
          <w:rFonts w:asciiTheme="minorHAnsi" w:eastAsiaTheme="minorEastAsia" w:hAnsiTheme="minorHAnsi" w:cstheme="minorBidi"/>
          <w:noProof/>
          <w:sz w:val="22"/>
          <w:szCs w:val="22"/>
        </w:rPr>
      </w:pPr>
      <w:hyperlink w:anchor="_Toc404244945" w:history="1">
        <w:r w:rsidRPr="00130412">
          <w:rPr>
            <w:rStyle w:val="Hyperlink"/>
            <w:noProof/>
          </w:rPr>
          <w:t>4.4.1.</w:t>
        </w:r>
        <w:r>
          <w:rPr>
            <w:rFonts w:asciiTheme="minorHAnsi" w:eastAsiaTheme="minorEastAsia" w:hAnsiTheme="minorHAnsi" w:cstheme="minorBidi"/>
            <w:noProof/>
            <w:sz w:val="22"/>
            <w:szCs w:val="22"/>
          </w:rPr>
          <w:tab/>
        </w:r>
        <w:r w:rsidRPr="00130412">
          <w:rPr>
            <w:rStyle w:val="Hyperlink"/>
            <w:noProof/>
          </w:rPr>
          <w:t>Fluxo Básico</w:t>
        </w:r>
        <w:r>
          <w:rPr>
            <w:noProof/>
            <w:webHidden/>
          </w:rPr>
          <w:tab/>
        </w:r>
        <w:r>
          <w:rPr>
            <w:noProof/>
            <w:webHidden/>
          </w:rPr>
          <w:fldChar w:fldCharType="begin"/>
        </w:r>
        <w:r>
          <w:rPr>
            <w:noProof/>
            <w:webHidden/>
          </w:rPr>
          <w:instrText xml:space="preserve"> PAGEREF _Toc404244945 \h </w:instrText>
        </w:r>
        <w:r>
          <w:rPr>
            <w:noProof/>
            <w:webHidden/>
          </w:rPr>
        </w:r>
        <w:r>
          <w:rPr>
            <w:noProof/>
            <w:webHidden/>
          </w:rPr>
          <w:fldChar w:fldCharType="separate"/>
        </w:r>
        <w:r>
          <w:rPr>
            <w:noProof/>
            <w:webHidden/>
          </w:rPr>
          <w:t>11</w:t>
        </w:r>
        <w:r>
          <w:rPr>
            <w:noProof/>
            <w:webHidden/>
          </w:rPr>
          <w:fldChar w:fldCharType="end"/>
        </w:r>
      </w:hyperlink>
    </w:p>
    <w:p w:rsidR="00C6211E" w:rsidRDefault="00C6211E">
      <w:pPr>
        <w:pStyle w:val="Sumrio1"/>
        <w:tabs>
          <w:tab w:val="left" w:pos="480"/>
          <w:tab w:val="right" w:leader="dot" w:pos="8494"/>
        </w:tabs>
        <w:rPr>
          <w:rFonts w:asciiTheme="minorHAnsi" w:eastAsiaTheme="minorEastAsia" w:hAnsiTheme="minorHAnsi" w:cstheme="minorBidi"/>
          <w:noProof/>
          <w:sz w:val="22"/>
          <w:szCs w:val="22"/>
        </w:rPr>
      </w:pPr>
      <w:hyperlink w:anchor="_Toc404244946" w:history="1">
        <w:r w:rsidRPr="00130412">
          <w:rPr>
            <w:rStyle w:val="Hyperlink"/>
            <w:noProof/>
          </w:rPr>
          <w:t>5.</w:t>
        </w:r>
        <w:r>
          <w:rPr>
            <w:rFonts w:asciiTheme="minorHAnsi" w:eastAsiaTheme="minorEastAsia" w:hAnsiTheme="minorHAnsi" w:cstheme="minorBidi"/>
            <w:noProof/>
            <w:sz w:val="22"/>
            <w:szCs w:val="22"/>
          </w:rPr>
          <w:tab/>
        </w:r>
        <w:r w:rsidRPr="00130412">
          <w:rPr>
            <w:rStyle w:val="Hyperlink"/>
            <w:noProof/>
          </w:rPr>
          <w:t>Regras de negócio</w:t>
        </w:r>
        <w:r>
          <w:rPr>
            <w:noProof/>
            <w:webHidden/>
          </w:rPr>
          <w:tab/>
        </w:r>
        <w:r>
          <w:rPr>
            <w:noProof/>
            <w:webHidden/>
          </w:rPr>
          <w:fldChar w:fldCharType="begin"/>
        </w:r>
        <w:r>
          <w:rPr>
            <w:noProof/>
            <w:webHidden/>
          </w:rPr>
          <w:instrText xml:space="preserve"> PAGEREF _Toc404244946 \h </w:instrText>
        </w:r>
        <w:r>
          <w:rPr>
            <w:noProof/>
            <w:webHidden/>
          </w:rPr>
        </w:r>
        <w:r>
          <w:rPr>
            <w:noProof/>
            <w:webHidden/>
          </w:rPr>
          <w:fldChar w:fldCharType="separate"/>
        </w:r>
        <w:r>
          <w:rPr>
            <w:noProof/>
            <w:webHidden/>
          </w:rPr>
          <w:t>12</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47" w:history="1">
        <w:r w:rsidRPr="00130412">
          <w:rPr>
            <w:rStyle w:val="Hyperlink"/>
            <w:noProof/>
          </w:rPr>
          <w:t>5.1.</w:t>
        </w:r>
        <w:r>
          <w:rPr>
            <w:rFonts w:asciiTheme="minorHAnsi" w:eastAsiaTheme="minorEastAsia" w:hAnsiTheme="minorHAnsi" w:cstheme="minorBidi"/>
            <w:noProof/>
            <w:sz w:val="22"/>
            <w:szCs w:val="22"/>
          </w:rPr>
          <w:tab/>
        </w:r>
        <w:r w:rsidRPr="00130412">
          <w:rPr>
            <w:rStyle w:val="Hyperlink"/>
            <w:noProof/>
          </w:rPr>
          <w:t>RN01: Verificar se existe progressão funcional associada para alteração</w:t>
        </w:r>
        <w:r>
          <w:rPr>
            <w:noProof/>
            <w:webHidden/>
          </w:rPr>
          <w:tab/>
        </w:r>
        <w:r>
          <w:rPr>
            <w:noProof/>
            <w:webHidden/>
          </w:rPr>
          <w:fldChar w:fldCharType="begin"/>
        </w:r>
        <w:r>
          <w:rPr>
            <w:noProof/>
            <w:webHidden/>
          </w:rPr>
          <w:instrText xml:space="preserve"> PAGEREF _Toc404244947 \h </w:instrText>
        </w:r>
        <w:r>
          <w:rPr>
            <w:noProof/>
            <w:webHidden/>
          </w:rPr>
        </w:r>
        <w:r>
          <w:rPr>
            <w:noProof/>
            <w:webHidden/>
          </w:rPr>
          <w:fldChar w:fldCharType="separate"/>
        </w:r>
        <w:r>
          <w:rPr>
            <w:noProof/>
            <w:webHidden/>
          </w:rPr>
          <w:t>12</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48" w:history="1">
        <w:r w:rsidRPr="00130412">
          <w:rPr>
            <w:rStyle w:val="Hyperlink"/>
            <w:noProof/>
          </w:rPr>
          <w:t>5.2.</w:t>
        </w:r>
        <w:r>
          <w:rPr>
            <w:rFonts w:asciiTheme="minorHAnsi" w:eastAsiaTheme="minorEastAsia" w:hAnsiTheme="minorHAnsi" w:cstheme="minorBidi"/>
            <w:noProof/>
            <w:sz w:val="22"/>
            <w:szCs w:val="22"/>
          </w:rPr>
          <w:tab/>
        </w:r>
        <w:r w:rsidRPr="00130412">
          <w:rPr>
            <w:rStyle w:val="Hyperlink"/>
            <w:noProof/>
          </w:rPr>
          <w:t>RN02: Verificar se existem parâmetros do tipo de progressão</w:t>
        </w:r>
        <w:r>
          <w:rPr>
            <w:noProof/>
            <w:webHidden/>
          </w:rPr>
          <w:tab/>
        </w:r>
        <w:r>
          <w:rPr>
            <w:noProof/>
            <w:webHidden/>
          </w:rPr>
          <w:fldChar w:fldCharType="begin"/>
        </w:r>
        <w:r>
          <w:rPr>
            <w:noProof/>
            <w:webHidden/>
          </w:rPr>
          <w:instrText xml:space="preserve"> PAGEREF _Toc404244948 \h </w:instrText>
        </w:r>
        <w:r>
          <w:rPr>
            <w:noProof/>
            <w:webHidden/>
          </w:rPr>
        </w:r>
        <w:r>
          <w:rPr>
            <w:noProof/>
            <w:webHidden/>
          </w:rPr>
          <w:fldChar w:fldCharType="separate"/>
        </w:r>
        <w:r>
          <w:rPr>
            <w:noProof/>
            <w:webHidden/>
          </w:rPr>
          <w:t>12</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49" w:history="1">
        <w:r w:rsidRPr="00130412">
          <w:rPr>
            <w:rStyle w:val="Hyperlink"/>
            <w:noProof/>
          </w:rPr>
          <w:t>5.3.</w:t>
        </w:r>
        <w:r>
          <w:rPr>
            <w:rFonts w:asciiTheme="minorHAnsi" w:eastAsiaTheme="minorEastAsia" w:hAnsiTheme="minorHAnsi" w:cstheme="minorBidi"/>
            <w:noProof/>
            <w:sz w:val="22"/>
            <w:szCs w:val="22"/>
          </w:rPr>
          <w:tab/>
        </w:r>
        <w:r w:rsidRPr="00130412">
          <w:rPr>
            <w:rStyle w:val="Hyperlink"/>
            <w:noProof/>
          </w:rPr>
          <w:t>RN03: Verificar se existe progressão funcional associada para exclusão</w:t>
        </w:r>
        <w:r>
          <w:rPr>
            <w:noProof/>
            <w:webHidden/>
          </w:rPr>
          <w:tab/>
        </w:r>
        <w:r>
          <w:rPr>
            <w:noProof/>
            <w:webHidden/>
          </w:rPr>
          <w:fldChar w:fldCharType="begin"/>
        </w:r>
        <w:r>
          <w:rPr>
            <w:noProof/>
            <w:webHidden/>
          </w:rPr>
          <w:instrText xml:space="preserve"> PAGEREF _Toc404244949 \h </w:instrText>
        </w:r>
        <w:r>
          <w:rPr>
            <w:noProof/>
            <w:webHidden/>
          </w:rPr>
        </w:r>
        <w:r>
          <w:rPr>
            <w:noProof/>
            <w:webHidden/>
          </w:rPr>
          <w:fldChar w:fldCharType="separate"/>
        </w:r>
        <w:r>
          <w:rPr>
            <w:noProof/>
            <w:webHidden/>
          </w:rPr>
          <w:t>12</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50" w:history="1">
        <w:r w:rsidRPr="00130412">
          <w:rPr>
            <w:rStyle w:val="Hyperlink"/>
            <w:noProof/>
          </w:rPr>
          <w:t>5.4.</w:t>
        </w:r>
        <w:r>
          <w:rPr>
            <w:rFonts w:asciiTheme="minorHAnsi" w:eastAsiaTheme="minorEastAsia" w:hAnsiTheme="minorHAnsi" w:cstheme="minorBidi"/>
            <w:noProof/>
            <w:sz w:val="22"/>
            <w:szCs w:val="22"/>
          </w:rPr>
          <w:tab/>
        </w:r>
        <w:r w:rsidRPr="00130412">
          <w:rPr>
            <w:rStyle w:val="Hyperlink"/>
            <w:noProof/>
          </w:rPr>
          <w:t>RN04: Validar descrição da regra de desenvolvimento funcional</w:t>
        </w:r>
        <w:r>
          <w:rPr>
            <w:noProof/>
            <w:webHidden/>
          </w:rPr>
          <w:tab/>
        </w:r>
        <w:r>
          <w:rPr>
            <w:noProof/>
            <w:webHidden/>
          </w:rPr>
          <w:fldChar w:fldCharType="begin"/>
        </w:r>
        <w:r>
          <w:rPr>
            <w:noProof/>
            <w:webHidden/>
          </w:rPr>
          <w:instrText xml:space="preserve"> PAGEREF _Toc404244950 \h </w:instrText>
        </w:r>
        <w:r>
          <w:rPr>
            <w:noProof/>
            <w:webHidden/>
          </w:rPr>
        </w:r>
        <w:r>
          <w:rPr>
            <w:noProof/>
            <w:webHidden/>
          </w:rPr>
          <w:fldChar w:fldCharType="separate"/>
        </w:r>
        <w:r>
          <w:rPr>
            <w:noProof/>
            <w:webHidden/>
          </w:rPr>
          <w:t>13</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51" w:history="1">
        <w:r w:rsidRPr="00130412">
          <w:rPr>
            <w:rStyle w:val="Hyperlink"/>
            <w:noProof/>
          </w:rPr>
          <w:t>5.5.</w:t>
        </w:r>
        <w:r>
          <w:rPr>
            <w:rFonts w:asciiTheme="minorHAnsi" w:eastAsiaTheme="minorEastAsia" w:hAnsiTheme="minorHAnsi" w:cstheme="minorBidi"/>
            <w:noProof/>
            <w:sz w:val="22"/>
            <w:szCs w:val="22"/>
          </w:rPr>
          <w:tab/>
        </w:r>
        <w:r w:rsidRPr="00130412">
          <w:rPr>
            <w:rStyle w:val="Hyperlink"/>
            <w:noProof/>
          </w:rPr>
          <w:t>RN05: Verificar se existe regra</w:t>
        </w:r>
        <w:r>
          <w:rPr>
            <w:noProof/>
            <w:webHidden/>
          </w:rPr>
          <w:tab/>
        </w:r>
        <w:r>
          <w:rPr>
            <w:noProof/>
            <w:webHidden/>
          </w:rPr>
          <w:fldChar w:fldCharType="begin"/>
        </w:r>
        <w:r>
          <w:rPr>
            <w:noProof/>
            <w:webHidden/>
          </w:rPr>
          <w:instrText xml:space="preserve"> PAGEREF _Toc404244951 \h </w:instrText>
        </w:r>
        <w:r>
          <w:rPr>
            <w:noProof/>
            <w:webHidden/>
          </w:rPr>
        </w:r>
        <w:r>
          <w:rPr>
            <w:noProof/>
            <w:webHidden/>
          </w:rPr>
          <w:fldChar w:fldCharType="separate"/>
        </w:r>
        <w:r>
          <w:rPr>
            <w:noProof/>
            <w:webHidden/>
          </w:rPr>
          <w:t>13</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52" w:history="1">
        <w:r w:rsidRPr="00130412">
          <w:rPr>
            <w:rStyle w:val="Hyperlink"/>
            <w:noProof/>
          </w:rPr>
          <w:t>5.6.</w:t>
        </w:r>
        <w:r>
          <w:rPr>
            <w:rFonts w:asciiTheme="minorHAnsi" w:eastAsiaTheme="minorEastAsia" w:hAnsiTheme="minorHAnsi" w:cstheme="minorBidi"/>
            <w:noProof/>
            <w:sz w:val="22"/>
            <w:szCs w:val="22"/>
          </w:rPr>
          <w:tab/>
        </w:r>
        <w:r w:rsidRPr="00130412">
          <w:rPr>
            <w:rStyle w:val="Hyperlink"/>
            <w:noProof/>
          </w:rPr>
          <w:t>RN06: Validar tipos de itens da carreira</w:t>
        </w:r>
        <w:r>
          <w:rPr>
            <w:noProof/>
            <w:webHidden/>
          </w:rPr>
          <w:tab/>
        </w:r>
        <w:r>
          <w:rPr>
            <w:noProof/>
            <w:webHidden/>
          </w:rPr>
          <w:fldChar w:fldCharType="begin"/>
        </w:r>
        <w:r>
          <w:rPr>
            <w:noProof/>
            <w:webHidden/>
          </w:rPr>
          <w:instrText xml:space="preserve"> PAGEREF _Toc404244952 \h </w:instrText>
        </w:r>
        <w:r>
          <w:rPr>
            <w:noProof/>
            <w:webHidden/>
          </w:rPr>
        </w:r>
        <w:r>
          <w:rPr>
            <w:noProof/>
            <w:webHidden/>
          </w:rPr>
          <w:fldChar w:fldCharType="separate"/>
        </w:r>
        <w:r>
          <w:rPr>
            <w:noProof/>
            <w:webHidden/>
          </w:rPr>
          <w:t>13</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53" w:history="1">
        <w:r w:rsidRPr="00130412">
          <w:rPr>
            <w:rStyle w:val="Hyperlink"/>
            <w:noProof/>
          </w:rPr>
          <w:t>5.7.</w:t>
        </w:r>
        <w:r>
          <w:rPr>
            <w:rFonts w:asciiTheme="minorHAnsi" w:eastAsiaTheme="minorEastAsia" w:hAnsiTheme="minorHAnsi" w:cstheme="minorBidi"/>
            <w:noProof/>
            <w:sz w:val="22"/>
            <w:szCs w:val="22"/>
          </w:rPr>
          <w:tab/>
        </w:r>
        <w:r w:rsidRPr="00130412">
          <w:rPr>
            <w:rStyle w:val="Hyperlink"/>
            <w:noProof/>
          </w:rPr>
          <w:t>RN07: Validar os itens da carreira</w:t>
        </w:r>
        <w:r>
          <w:rPr>
            <w:noProof/>
            <w:webHidden/>
          </w:rPr>
          <w:tab/>
        </w:r>
        <w:r>
          <w:rPr>
            <w:noProof/>
            <w:webHidden/>
          </w:rPr>
          <w:fldChar w:fldCharType="begin"/>
        </w:r>
        <w:r>
          <w:rPr>
            <w:noProof/>
            <w:webHidden/>
          </w:rPr>
          <w:instrText xml:space="preserve"> PAGEREF _Toc404244953 \h </w:instrText>
        </w:r>
        <w:r>
          <w:rPr>
            <w:noProof/>
            <w:webHidden/>
          </w:rPr>
        </w:r>
        <w:r>
          <w:rPr>
            <w:noProof/>
            <w:webHidden/>
          </w:rPr>
          <w:fldChar w:fldCharType="separate"/>
        </w:r>
        <w:r>
          <w:rPr>
            <w:noProof/>
            <w:webHidden/>
          </w:rPr>
          <w:t>13</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54" w:history="1">
        <w:r w:rsidRPr="00130412">
          <w:rPr>
            <w:rStyle w:val="Hyperlink"/>
            <w:noProof/>
          </w:rPr>
          <w:t>5.8.</w:t>
        </w:r>
        <w:r>
          <w:rPr>
            <w:rFonts w:asciiTheme="minorHAnsi" w:eastAsiaTheme="minorEastAsia" w:hAnsiTheme="minorHAnsi" w:cstheme="minorBidi"/>
            <w:noProof/>
            <w:sz w:val="22"/>
            <w:szCs w:val="22"/>
          </w:rPr>
          <w:tab/>
        </w:r>
        <w:r w:rsidRPr="00130412">
          <w:rPr>
            <w:rStyle w:val="Hyperlink"/>
            <w:noProof/>
            <w:highlight w:val="yellow"/>
          </w:rPr>
          <w:t>RN08: Verificar se é a única vigência para exclusão</w:t>
        </w:r>
        <w:r>
          <w:rPr>
            <w:noProof/>
            <w:webHidden/>
          </w:rPr>
          <w:tab/>
        </w:r>
        <w:r>
          <w:rPr>
            <w:noProof/>
            <w:webHidden/>
          </w:rPr>
          <w:fldChar w:fldCharType="begin"/>
        </w:r>
        <w:r>
          <w:rPr>
            <w:noProof/>
            <w:webHidden/>
          </w:rPr>
          <w:instrText xml:space="preserve"> PAGEREF _Toc404244954 \h </w:instrText>
        </w:r>
        <w:r>
          <w:rPr>
            <w:noProof/>
            <w:webHidden/>
          </w:rPr>
        </w:r>
        <w:r>
          <w:rPr>
            <w:noProof/>
            <w:webHidden/>
          </w:rPr>
          <w:fldChar w:fldCharType="separate"/>
        </w:r>
        <w:r>
          <w:rPr>
            <w:noProof/>
            <w:webHidden/>
          </w:rPr>
          <w:t>14</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55" w:history="1">
        <w:r w:rsidRPr="00130412">
          <w:rPr>
            <w:rStyle w:val="Hyperlink"/>
            <w:noProof/>
          </w:rPr>
          <w:t>5.9.</w:t>
        </w:r>
        <w:r>
          <w:rPr>
            <w:rFonts w:asciiTheme="minorHAnsi" w:eastAsiaTheme="minorEastAsia" w:hAnsiTheme="minorHAnsi" w:cstheme="minorBidi"/>
            <w:noProof/>
            <w:sz w:val="22"/>
            <w:szCs w:val="22"/>
          </w:rPr>
          <w:tab/>
        </w:r>
        <w:r w:rsidRPr="00130412">
          <w:rPr>
            <w:rStyle w:val="Hyperlink"/>
            <w:noProof/>
            <w:highlight w:val="yellow"/>
          </w:rPr>
          <w:t>RN09: Verificar vigência da regra de desenvolvimento funcional para exclusão</w:t>
        </w:r>
        <w:r>
          <w:rPr>
            <w:noProof/>
            <w:webHidden/>
          </w:rPr>
          <w:tab/>
        </w:r>
        <w:r>
          <w:rPr>
            <w:noProof/>
            <w:webHidden/>
          </w:rPr>
          <w:fldChar w:fldCharType="begin"/>
        </w:r>
        <w:r>
          <w:rPr>
            <w:noProof/>
            <w:webHidden/>
          </w:rPr>
          <w:instrText xml:space="preserve"> PAGEREF _Toc404244955 \h </w:instrText>
        </w:r>
        <w:r>
          <w:rPr>
            <w:noProof/>
            <w:webHidden/>
          </w:rPr>
        </w:r>
        <w:r>
          <w:rPr>
            <w:noProof/>
            <w:webHidden/>
          </w:rPr>
          <w:fldChar w:fldCharType="separate"/>
        </w:r>
        <w:r>
          <w:rPr>
            <w:noProof/>
            <w:webHidden/>
          </w:rPr>
          <w:t>14</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56" w:history="1">
        <w:r w:rsidRPr="00130412">
          <w:rPr>
            <w:rStyle w:val="Hyperlink"/>
            <w:noProof/>
          </w:rPr>
          <w:t>5.10.</w:t>
        </w:r>
        <w:r>
          <w:rPr>
            <w:rFonts w:asciiTheme="minorHAnsi" w:eastAsiaTheme="minorEastAsia" w:hAnsiTheme="minorHAnsi" w:cstheme="minorBidi"/>
            <w:noProof/>
            <w:sz w:val="22"/>
            <w:szCs w:val="22"/>
          </w:rPr>
          <w:tab/>
        </w:r>
        <w:r w:rsidRPr="00130412">
          <w:rPr>
            <w:rStyle w:val="Hyperlink"/>
            <w:noProof/>
            <w:highlight w:val="yellow"/>
          </w:rPr>
          <w:t>RN10: Verificar vigência da regra de desenvolvimento funcional para alteração</w:t>
        </w:r>
        <w:r>
          <w:rPr>
            <w:noProof/>
            <w:webHidden/>
          </w:rPr>
          <w:tab/>
        </w:r>
        <w:r>
          <w:rPr>
            <w:noProof/>
            <w:webHidden/>
          </w:rPr>
          <w:fldChar w:fldCharType="begin"/>
        </w:r>
        <w:r>
          <w:rPr>
            <w:noProof/>
            <w:webHidden/>
          </w:rPr>
          <w:instrText xml:space="preserve"> PAGEREF _Toc404244956 \h </w:instrText>
        </w:r>
        <w:r>
          <w:rPr>
            <w:noProof/>
            <w:webHidden/>
          </w:rPr>
        </w:r>
        <w:r>
          <w:rPr>
            <w:noProof/>
            <w:webHidden/>
          </w:rPr>
          <w:fldChar w:fldCharType="separate"/>
        </w:r>
        <w:r>
          <w:rPr>
            <w:noProof/>
            <w:webHidden/>
          </w:rPr>
          <w:t>14</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57" w:history="1">
        <w:r w:rsidRPr="00130412">
          <w:rPr>
            <w:rStyle w:val="Hyperlink"/>
            <w:noProof/>
          </w:rPr>
          <w:t>5.11.</w:t>
        </w:r>
        <w:r>
          <w:rPr>
            <w:rFonts w:asciiTheme="minorHAnsi" w:eastAsiaTheme="minorEastAsia" w:hAnsiTheme="minorHAnsi" w:cstheme="minorBidi"/>
            <w:noProof/>
            <w:sz w:val="22"/>
            <w:szCs w:val="22"/>
          </w:rPr>
          <w:tab/>
        </w:r>
        <w:r w:rsidRPr="00130412">
          <w:rPr>
            <w:rStyle w:val="Hyperlink"/>
            <w:noProof/>
            <w:highlight w:val="yellow"/>
          </w:rPr>
          <w:t>RN11: Validar data inicial para alteração retificadora</w:t>
        </w:r>
        <w:r>
          <w:rPr>
            <w:noProof/>
            <w:webHidden/>
          </w:rPr>
          <w:tab/>
        </w:r>
        <w:r>
          <w:rPr>
            <w:noProof/>
            <w:webHidden/>
          </w:rPr>
          <w:fldChar w:fldCharType="begin"/>
        </w:r>
        <w:r>
          <w:rPr>
            <w:noProof/>
            <w:webHidden/>
          </w:rPr>
          <w:instrText xml:space="preserve"> PAGEREF _Toc404244957 \h </w:instrText>
        </w:r>
        <w:r>
          <w:rPr>
            <w:noProof/>
            <w:webHidden/>
          </w:rPr>
        </w:r>
        <w:r>
          <w:rPr>
            <w:noProof/>
            <w:webHidden/>
          </w:rPr>
          <w:fldChar w:fldCharType="separate"/>
        </w:r>
        <w:r>
          <w:rPr>
            <w:noProof/>
            <w:webHidden/>
          </w:rPr>
          <w:t>14</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58" w:history="1">
        <w:r w:rsidRPr="00130412">
          <w:rPr>
            <w:rStyle w:val="Hyperlink"/>
            <w:noProof/>
          </w:rPr>
          <w:t>5.12.</w:t>
        </w:r>
        <w:r>
          <w:rPr>
            <w:rFonts w:asciiTheme="minorHAnsi" w:eastAsiaTheme="minorEastAsia" w:hAnsiTheme="minorHAnsi" w:cstheme="minorBidi"/>
            <w:noProof/>
            <w:sz w:val="22"/>
            <w:szCs w:val="22"/>
          </w:rPr>
          <w:tab/>
        </w:r>
        <w:r w:rsidRPr="00130412">
          <w:rPr>
            <w:rStyle w:val="Hyperlink"/>
            <w:noProof/>
            <w:highlight w:val="yellow"/>
          </w:rPr>
          <w:t>RN12: Verificar se as datas de vigência são válidas</w:t>
        </w:r>
        <w:r>
          <w:rPr>
            <w:noProof/>
            <w:webHidden/>
          </w:rPr>
          <w:tab/>
        </w:r>
        <w:r>
          <w:rPr>
            <w:noProof/>
            <w:webHidden/>
          </w:rPr>
          <w:fldChar w:fldCharType="begin"/>
        </w:r>
        <w:r>
          <w:rPr>
            <w:noProof/>
            <w:webHidden/>
          </w:rPr>
          <w:instrText xml:space="preserve"> PAGEREF _Toc404244958 \h </w:instrText>
        </w:r>
        <w:r>
          <w:rPr>
            <w:noProof/>
            <w:webHidden/>
          </w:rPr>
        </w:r>
        <w:r>
          <w:rPr>
            <w:noProof/>
            <w:webHidden/>
          </w:rPr>
          <w:fldChar w:fldCharType="separate"/>
        </w:r>
        <w:r>
          <w:rPr>
            <w:noProof/>
            <w:webHidden/>
          </w:rPr>
          <w:t>15</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59" w:history="1">
        <w:r w:rsidRPr="00130412">
          <w:rPr>
            <w:rStyle w:val="Hyperlink"/>
            <w:noProof/>
          </w:rPr>
          <w:t>5.13.</w:t>
        </w:r>
        <w:r>
          <w:rPr>
            <w:rFonts w:asciiTheme="minorHAnsi" w:eastAsiaTheme="minorEastAsia" w:hAnsiTheme="minorHAnsi" w:cstheme="minorBidi"/>
            <w:noProof/>
            <w:sz w:val="22"/>
            <w:szCs w:val="22"/>
          </w:rPr>
          <w:tab/>
        </w:r>
        <w:r w:rsidRPr="00130412">
          <w:rPr>
            <w:rStyle w:val="Hyperlink"/>
            <w:noProof/>
            <w:highlight w:val="yellow"/>
          </w:rPr>
          <w:t>RN13: Validar data inicial para evolução (criação de vigência)</w:t>
        </w:r>
        <w:r>
          <w:rPr>
            <w:noProof/>
            <w:webHidden/>
          </w:rPr>
          <w:tab/>
        </w:r>
        <w:r>
          <w:rPr>
            <w:noProof/>
            <w:webHidden/>
          </w:rPr>
          <w:fldChar w:fldCharType="begin"/>
        </w:r>
        <w:r>
          <w:rPr>
            <w:noProof/>
            <w:webHidden/>
          </w:rPr>
          <w:instrText xml:space="preserve"> PAGEREF _Toc404244959 \h </w:instrText>
        </w:r>
        <w:r>
          <w:rPr>
            <w:noProof/>
            <w:webHidden/>
          </w:rPr>
        </w:r>
        <w:r>
          <w:rPr>
            <w:noProof/>
            <w:webHidden/>
          </w:rPr>
          <w:fldChar w:fldCharType="separate"/>
        </w:r>
        <w:r>
          <w:rPr>
            <w:noProof/>
            <w:webHidden/>
          </w:rPr>
          <w:t>15</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0" w:history="1">
        <w:r w:rsidRPr="00130412">
          <w:rPr>
            <w:rStyle w:val="Hyperlink"/>
            <w:noProof/>
          </w:rPr>
          <w:t>5.14.</w:t>
        </w:r>
        <w:r>
          <w:rPr>
            <w:rFonts w:asciiTheme="minorHAnsi" w:eastAsiaTheme="minorEastAsia" w:hAnsiTheme="minorHAnsi" w:cstheme="minorBidi"/>
            <w:noProof/>
            <w:sz w:val="22"/>
            <w:szCs w:val="22"/>
          </w:rPr>
          <w:tab/>
        </w:r>
        <w:r w:rsidRPr="00130412">
          <w:rPr>
            <w:rStyle w:val="Hyperlink"/>
            <w:noProof/>
            <w:highlight w:val="yellow"/>
          </w:rPr>
          <w:t>RN14: Validar carreira/item da carreira</w:t>
        </w:r>
        <w:r>
          <w:rPr>
            <w:noProof/>
            <w:webHidden/>
          </w:rPr>
          <w:tab/>
        </w:r>
        <w:r>
          <w:rPr>
            <w:noProof/>
            <w:webHidden/>
          </w:rPr>
          <w:fldChar w:fldCharType="begin"/>
        </w:r>
        <w:r>
          <w:rPr>
            <w:noProof/>
            <w:webHidden/>
          </w:rPr>
          <w:instrText xml:space="preserve"> PAGEREF _Toc404244960 \h </w:instrText>
        </w:r>
        <w:r>
          <w:rPr>
            <w:noProof/>
            <w:webHidden/>
          </w:rPr>
        </w:r>
        <w:r>
          <w:rPr>
            <w:noProof/>
            <w:webHidden/>
          </w:rPr>
          <w:fldChar w:fldCharType="separate"/>
        </w:r>
        <w:r>
          <w:rPr>
            <w:noProof/>
            <w:webHidden/>
          </w:rPr>
          <w:t>15</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1" w:history="1">
        <w:r w:rsidRPr="00130412">
          <w:rPr>
            <w:rStyle w:val="Hyperlink"/>
            <w:noProof/>
          </w:rPr>
          <w:t>5.15.</w:t>
        </w:r>
        <w:r>
          <w:rPr>
            <w:rFonts w:asciiTheme="minorHAnsi" w:eastAsiaTheme="minorEastAsia" w:hAnsiTheme="minorHAnsi" w:cstheme="minorBidi"/>
            <w:noProof/>
            <w:sz w:val="22"/>
            <w:szCs w:val="22"/>
          </w:rPr>
          <w:tab/>
        </w:r>
        <w:r w:rsidRPr="00130412">
          <w:rPr>
            <w:rStyle w:val="Hyperlink"/>
            <w:noProof/>
            <w:highlight w:val="yellow"/>
          </w:rPr>
          <w:t>RN15: Validar motivo de afastamento temporário vigente</w:t>
        </w:r>
        <w:r w:rsidRPr="00130412">
          <w:rPr>
            <w:rStyle w:val="Hyperlink"/>
            <w:noProof/>
          </w:rPr>
          <w:t xml:space="preserve"> (tempo de serviço e merecimento)</w:t>
        </w:r>
        <w:r>
          <w:rPr>
            <w:noProof/>
            <w:webHidden/>
          </w:rPr>
          <w:tab/>
        </w:r>
        <w:r>
          <w:rPr>
            <w:noProof/>
            <w:webHidden/>
          </w:rPr>
          <w:fldChar w:fldCharType="begin"/>
        </w:r>
        <w:r>
          <w:rPr>
            <w:noProof/>
            <w:webHidden/>
          </w:rPr>
          <w:instrText xml:space="preserve"> PAGEREF _Toc404244961 \h </w:instrText>
        </w:r>
        <w:r>
          <w:rPr>
            <w:noProof/>
            <w:webHidden/>
          </w:rPr>
        </w:r>
        <w:r>
          <w:rPr>
            <w:noProof/>
            <w:webHidden/>
          </w:rPr>
          <w:fldChar w:fldCharType="separate"/>
        </w:r>
        <w:r>
          <w:rPr>
            <w:noProof/>
            <w:webHidden/>
          </w:rPr>
          <w:t>16</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2" w:history="1">
        <w:r w:rsidRPr="00130412">
          <w:rPr>
            <w:rStyle w:val="Hyperlink"/>
            <w:noProof/>
          </w:rPr>
          <w:t>5.16.</w:t>
        </w:r>
        <w:r>
          <w:rPr>
            <w:rFonts w:asciiTheme="minorHAnsi" w:eastAsiaTheme="minorEastAsia" w:hAnsiTheme="minorHAnsi" w:cstheme="minorBidi"/>
            <w:noProof/>
            <w:sz w:val="22"/>
            <w:szCs w:val="22"/>
          </w:rPr>
          <w:tab/>
        </w:r>
        <w:r w:rsidRPr="00130412">
          <w:rPr>
            <w:rStyle w:val="Hyperlink"/>
            <w:noProof/>
            <w:highlight w:val="yellow"/>
          </w:rPr>
          <w:t>RN16: Validar publicação</w:t>
        </w:r>
        <w:r w:rsidRPr="00130412">
          <w:rPr>
            <w:rStyle w:val="Hyperlink"/>
            <w:noProof/>
          </w:rPr>
          <w:t xml:space="preserve"> (merecimento)</w:t>
        </w:r>
        <w:r>
          <w:rPr>
            <w:noProof/>
            <w:webHidden/>
          </w:rPr>
          <w:tab/>
        </w:r>
        <w:r>
          <w:rPr>
            <w:noProof/>
            <w:webHidden/>
          </w:rPr>
          <w:fldChar w:fldCharType="begin"/>
        </w:r>
        <w:r>
          <w:rPr>
            <w:noProof/>
            <w:webHidden/>
          </w:rPr>
          <w:instrText xml:space="preserve"> PAGEREF _Toc404244962 \h </w:instrText>
        </w:r>
        <w:r>
          <w:rPr>
            <w:noProof/>
            <w:webHidden/>
          </w:rPr>
        </w:r>
        <w:r>
          <w:rPr>
            <w:noProof/>
            <w:webHidden/>
          </w:rPr>
          <w:fldChar w:fldCharType="separate"/>
        </w:r>
        <w:r>
          <w:rPr>
            <w:noProof/>
            <w:webHidden/>
          </w:rPr>
          <w:t>16</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3" w:history="1">
        <w:r w:rsidRPr="00130412">
          <w:rPr>
            <w:rStyle w:val="Hyperlink"/>
            <w:noProof/>
          </w:rPr>
          <w:t>5.17.</w:t>
        </w:r>
        <w:r>
          <w:rPr>
            <w:rFonts w:asciiTheme="minorHAnsi" w:eastAsiaTheme="minorEastAsia" w:hAnsiTheme="minorHAnsi" w:cstheme="minorBidi"/>
            <w:noProof/>
            <w:sz w:val="22"/>
            <w:szCs w:val="22"/>
          </w:rPr>
          <w:tab/>
        </w:r>
        <w:r w:rsidRPr="00130412">
          <w:rPr>
            <w:rStyle w:val="Hyperlink"/>
            <w:noProof/>
            <w:highlight w:val="yellow"/>
          </w:rPr>
          <w:t>RN17: Validar performance</w:t>
        </w:r>
        <w:r w:rsidRPr="00130412">
          <w:rPr>
            <w:rStyle w:val="Hyperlink"/>
            <w:noProof/>
          </w:rPr>
          <w:t xml:space="preserve"> (merecimento)</w:t>
        </w:r>
        <w:r>
          <w:rPr>
            <w:noProof/>
            <w:webHidden/>
          </w:rPr>
          <w:tab/>
        </w:r>
        <w:r>
          <w:rPr>
            <w:noProof/>
            <w:webHidden/>
          </w:rPr>
          <w:fldChar w:fldCharType="begin"/>
        </w:r>
        <w:r>
          <w:rPr>
            <w:noProof/>
            <w:webHidden/>
          </w:rPr>
          <w:instrText xml:space="preserve"> PAGEREF _Toc404244963 \h </w:instrText>
        </w:r>
        <w:r>
          <w:rPr>
            <w:noProof/>
            <w:webHidden/>
          </w:rPr>
        </w:r>
        <w:r>
          <w:rPr>
            <w:noProof/>
            <w:webHidden/>
          </w:rPr>
          <w:fldChar w:fldCharType="separate"/>
        </w:r>
        <w:r>
          <w:rPr>
            <w:noProof/>
            <w:webHidden/>
          </w:rPr>
          <w:t>16</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4" w:history="1">
        <w:r w:rsidRPr="00130412">
          <w:rPr>
            <w:rStyle w:val="Hyperlink"/>
            <w:noProof/>
          </w:rPr>
          <w:t>5.18.</w:t>
        </w:r>
        <w:r>
          <w:rPr>
            <w:rFonts w:asciiTheme="minorHAnsi" w:eastAsiaTheme="minorEastAsia" w:hAnsiTheme="minorHAnsi" w:cstheme="minorBidi"/>
            <w:noProof/>
            <w:sz w:val="22"/>
            <w:szCs w:val="22"/>
          </w:rPr>
          <w:tab/>
        </w:r>
        <w:r w:rsidRPr="00130412">
          <w:rPr>
            <w:rStyle w:val="Hyperlink"/>
            <w:noProof/>
            <w:highlight w:val="yellow"/>
          </w:rPr>
          <w:t>RN18: Validar performance</w:t>
        </w:r>
        <w:r w:rsidRPr="00130412">
          <w:rPr>
            <w:rStyle w:val="Hyperlink"/>
            <w:noProof/>
          </w:rPr>
          <w:t xml:space="preserve"> (merecimento)</w:t>
        </w:r>
        <w:r>
          <w:rPr>
            <w:noProof/>
            <w:webHidden/>
          </w:rPr>
          <w:tab/>
        </w:r>
        <w:r>
          <w:rPr>
            <w:noProof/>
            <w:webHidden/>
          </w:rPr>
          <w:fldChar w:fldCharType="begin"/>
        </w:r>
        <w:r>
          <w:rPr>
            <w:noProof/>
            <w:webHidden/>
          </w:rPr>
          <w:instrText xml:space="preserve"> PAGEREF _Toc404244964 \h </w:instrText>
        </w:r>
        <w:r>
          <w:rPr>
            <w:noProof/>
            <w:webHidden/>
          </w:rPr>
        </w:r>
        <w:r>
          <w:rPr>
            <w:noProof/>
            <w:webHidden/>
          </w:rPr>
          <w:fldChar w:fldCharType="separate"/>
        </w:r>
        <w:r>
          <w:rPr>
            <w:noProof/>
            <w:webHidden/>
          </w:rPr>
          <w:t>17</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5" w:history="1">
        <w:r w:rsidRPr="00130412">
          <w:rPr>
            <w:rStyle w:val="Hyperlink"/>
            <w:noProof/>
          </w:rPr>
          <w:t>5.19.</w:t>
        </w:r>
        <w:r>
          <w:rPr>
            <w:rFonts w:asciiTheme="minorHAnsi" w:eastAsiaTheme="minorEastAsia" w:hAnsiTheme="minorHAnsi" w:cstheme="minorBidi"/>
            <w:noProof/>
            <w:sz w:val="22"/>
            <w:szCs w:val="22"/>
          </w:rPr>
          <w:tab/>
        </w:r>
        <w:r w:rsidRPr="00130412">
          <w:rPr>
            <w:rStyle w:val="Hyperlink"/>
            <w:noProof/>
            <w:highlight w:val="yellow"/>
          </w:rPr>
          <w:t>RN19: Validar comissão</w:t>
        </w:r>
        <w:r w:rsidRPr="00130412">
          <w:rPr>
            <w:rStyle w:val="Hyperlink"/>
            <w:noProof/>
          </w:rPr>
          <w:t xml:space="preserve"> (merecimento)</w:t>
        </w:r>
        <w:r>
          <w:rPr>
            <w:noProof/>
            <w:webHidden/>
          </w:rPr>
          <w:tab/>
        </w:r>
        <w:r>
          <w:rPr>
            <w:noProof/>
            <w:webHidden/>
          </w:rPr>
          <w:fldChar w:fldCharType="begin"/>
        </w:r>
        <w:r>
          <w:rPr>
            <w:noProof/>
            <w:webHidden/>
          </w:rPr>
          <w:instrText xml:space="preserve"> PAGEREF _Toc404244965 \h </w:instrText>
        </w:r>
        <w:r>
          <w:rPr>
            <w:noProof/>
            <w:webHidden/>
          </w:rPr>
        </w:r>
        <w:r>
          <w:rPr>
            <w:noProof/>
            <w:webHidden/>
          </w:rPr>
          <w:fldChar w:fldCharType="separate"/>
        </w:r>
        <w:r>
          <w:rPr>
            <w:noProof/>
            <w:webHidden/>
          </w:rPr>
          <w:t>17</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6" w:history="1">
        <w:r w:rsidRPr="00130412">
          <w:rPr>
            <w:rStyle w:val="Hyperlink"/>
            <w:noProof/>
          </w:rPr>
          <w:t>5.20.</w:t>
        </w:r>
        <w:r>
          <w:rPr>
            <w:rFonts w:asciiTheme="minorHAnsi" w:eastAsiaTheme="minorEastAsia" w:hAnsiTheme="minorHAnsi" w:cstheme="minorBidi"/>
            <w:noProof/>
            <w:sz w:val="22"/>
            <w:szCs w:val="22"/>
          </w:rPr>
          <w:tab/>
        </w:r>
        <w:r w:rsidRPr="00130412">
          <w:rPr>
            <w:rStyle w:val="Hyperlink"/>
            <w:noProof/>
            <w:highlight w:val="yellow"/>
          </w:rPr>
          <w:t>RN20: Validar regime disciplinar</w:t>
        </w:r>
        <w:r w:rsidRPr="00130412">
          <w:rPr>
            <w:rStyle w:val="Hyperlink"/>
            <w:noProof/>
          </w:rPr>
          <w:t xml:space="preserve"> (merecimento)</w:t>
        </w:r>
        <w:r>
          <w:rPr>
            <w:noProof/>
            <w:webHidden/>
          </w:rPr>
          <w:tab/>
        </w:r>
        <w:r>
          <w:rPr>
            <w:noProof/>
            <w:webHidden/>
          </w:rPr>
          <w:fldChar w:fldCharType="begin"/>
        </w:r>
        <w:r>
          <w:rPr>
            <w:noProof/>
            <w:webHidden/>
          </w:rPr>
          <w:instrText xml:space="preserve"> PAGEREF _Toc404244966 \h </w:instrText>
        </w:r>
        <w:r>
          <w:rPr>
            <w:noProof/>
            <w:webHidden/>
          </w:rPr>
        </w:r>
        <w:r>
          <w:rPr>
            <w:noProof/>
            <w:webHidden/>
          </w:rPr>
          <w:fldChar w:fldCharType="separate"/>
        </w:r>
        <w:r>
          <w:rPr>
            <w:noProof/>
            <w:webHidden/>
          </w:rPr>
          <w:t>17</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7" w:history="1">
        <w:r w:rsidRPr="00130412">
          <w:rPr>
            <w:rStyle w:val="Hyperlink"/>
            <w:noProof/>
          </w:rPr>
          <w:t>5.21.</w:t>
        </w:r>
        <w:r>
          <w:rPr>
            <w:rFonts w:asciiTheme="minorHAnsi" w:eastAsiaTheme="minorEastAsia" w:hAnsiTheme="minorHAnsi" w:cstheme="minorBidi"/>
            <w:noProof/>
            <w:sz w:val="22"/>
            <w:szCs w:val="22"/>
          </w:rPr>
          <w:tab/>
        </w:r>
        <w:r w:rsidRPr="00130412">
          <w:rPr>
            <w:rStyle w:val="Hyperlink"/>
            <w:noProof/>
            <w:highlight w:val="yellow"/>
          </w:rPr>
          <w:t>RN21: Validar formação</w:t>
        </w:r>
        <w:r w:rsidRPr="00130412">
          <w:rPr>
            <w:rStyle w:val="Hyperlink"/>
            <w:noProof/>
          </w:rPr>
          <w:t xml:space="preserve"> (titulação)</w:t>
        </w:r>
        <w:r>
          <w:rPr>
            <w:noProof/>
            <w:webHidden/>
          </w:rPr>
          <w:tab/>
        </w:r>
        <w:r>
          <w:rPr>
            <w:noProof/>
            <w:webHidden/>
          </w:rPr>
          <w:fldChar w:fldCharType="begin"/>
        </w:r>
        <w:r>
          <w:rPr>
            <w:noProof/>
            <w:webHidden/>
          </w:rPr>
          <w:instrText xml:space="preserve"> PAGEREF _Toc404244967 \h </w:instrText>
        </w:r>
        <w:r>
          <w:rPr>
            <w:noProof/>
            <w:webHidden/>
          </w:rPr>
        </w:r>
        <w:r>
          <w:rPr>
            <w:noProof/>
            <w:webHidden/>
          </w:rPr>
          <w:fldChar w:fldCharType="separate"/>
        </w:r>
        <w:r>
          <w:rPr>
            <w:noProof/>
            <w:webHidden/>
          </w:rPr>
          <w:t>18</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8" w:history="1">
        <w:r w:rsidRPr="00130412">
          <w:rPr>
            <w:rStyle w:val="Hyperlink"/>
            <w:noProof/>
          </w:rPr>
          <w:t>5.22.</w:t>
        </w:r>
        <w:r>
          <w:rPr>
            <w:rFonts w:asciiTheme="minorHAnsi" w:eastAsiaTheme="minorEastAsia" w:hAnsiTheme="minorHAnsi" w:cstheme="minorBidi"/>
            <w:noProof/>
            <w:sz w:val="22"/>
            <w:szCs w:val="22"/>
          </w:rPr>
          <w:tab/>
        </w:r>
        <w:r w:rsidRPr="00130412">
          <w:rPr>
            <w:rStyle w:val="Hyperlink"/>
            <w:noProof/>
            <w:highlight w:val="yellow"/>
          </w:rPr>
          <w:t>RN22: Validar item da carreira</w:t>
        </w:r>
        <w:r>
          <w:rPr>
            <w:noProof/>
            <w:webHidden/>
          </w:rPr>
          <w:tab/>
        </w:r>
        <w:r>
          <w:rPr>
            <w:noProof/>
            <w:webHidden/>
          </w:rPr>
          <w:fldChar w:fldCharType="begin"/>
        </w:r>
        <w:r>
          <w:rPr>
            <w:noProof/>
            <w:webHidden/>
          </w:rPr>
          <w:instrText xml:space="preserve"> PAGEREF _Toc404244968 \h </w:instrText>
        </w:r>
        <w:r>
          <w:rPr>
            <w:noProof/>
            <w:webHidden/>
          </w:rPr>
        </w:r>
        <w:r>
          <w:rPr>
            <w:noProof/>
            <w:webHidden/>
          </w:rPr>
          <w:fldChar w:fldCharType="separate"/>
        </w:r>
        <w:r>
          <w:rPr>
            <w:noProof/>
            <w:webHidden/>
          </w:rPr>
          <w:t>18</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69" w:history="1">
        <w:r w:rsidRPr="00130412">
          <w:rPr>
            <w:rStyle w:val="Hyperlink"/>
            <w:noProof/>
          </w:rPr>
          <w:t>5.23.</w:t>
        </w:r>
        <w:r>
          <w:rPr>
            <w:rFonts w:asciiTheme="minorHAnsi" w:eastAsiaTheme="minorEastAsia" w:hAnsiTheme="minorHAnsi" w:cstheme="minorBidi"/>
            <w:noProof/>
            <w:sz w:val="22"/>
            <w:szCs w:val="22"/>
          </w:rPr>
          <w:tab/>
        </w:r>
        <w:r w:rsidRPr="00130412">
          <w:rPr>
            <w:rStyle w:val="Hyperlink"/>
            <w:noProof/>
            <w:highlight w:val="yellow"/>
          </w:rPr>
          <w:t>RN23: Validar datas limite</w:t>
        </w:r>
        <w:r w:rsidRPr="00130412">
          <w:rPr>
            <w:rStyle w:val="Hyperlink"/>
            <w:noProof/>
          </w:rPr>
          <w:t xml:space="preserve"> (merecimento)</w:t>
        </w:r>
        <w:r>
          <w:rPr>
            <w:noProof/>
            <w:webHidden/>
          </w:rPr>
          <w:tab/>
        </w:r>
        <w:r>
          <w:rPr>
            <w:noProof/>
            <w:webHidden/>
          </w:rPr>
          <w:fldChar w:fldCharType="begin"/>
        </w:r>
        <w:r>
          <w:rPr>
            <w:noProof/>
            <w:webHidden/>
          </w:rPr>
          <w:instrText xml:space="preserve"> PAGEREF _Toc404244969 \h </w:instrText>
        </w:r>
        <w:r>
          <w:rPr>
            <w:noProof/>
            <w:webHidden/>
          </w:rPr>
        </w:r>
        <w:r>
          <w:rPr>
            <w:noProof/>
            <w:webHidden/>
          </w:rPr>
          <w:fldChar w:fldCharType="separate"/>
        </w:r>
        <w:r>
          <w:rPr>
            <w:noProof/>
            <w:webHidden/>
          </w:rPr>
          <w:t>18</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70" w:history="1">
        <w:r w:rsidRPr="00130412">
          <w:rPr>
            <w:rStyle w:val="Hyperlink"/>
            <w:noProof/>
          </w:rPr>
          <w:t>5.24.</w:t>
        </w:r>
        <w:r>
          <w:rPr>
            <w:rFonts w:asciiTheme="minorHAnsi" w:eastAsiaTheme="minorEastAsia" w:hAnsiTheme="minorHAnsi" w:cstheme="minorBidi"/>
            <w:noProof/>
            <w:sz w:val="22"/>
            <w:szCs w:val="22"/>
          </w:rPr>
          <w:tab/>
        </w:r>
        <w:r w:rsidRPr="00130412">
          <w:rPr>
            <w:rStyle w:val="Hyperlink"/>
            <w:noProof/>
            <w:highlight w:val="yellow"/>
          </w:rPr>
          <w:t>RN24: Validar tipo de pontuação</w:t>
        </w:r>
        <w:r w:rsidRPr="00130412">
          <w:rPr>
            <w:rStyle w:val="Hyperlink"/>
            <w:noProof/>
          </w:rPr>
          <w:t xml:space="preserve"> (cálculo da pontuação final)</w:t>
        </w:r>
        <w:r>
          <w:rPr>
            <w:noProof/>
            <w:webHidden/>
          </w:rPr>
          <w:tab/>
        </w:r>
        <w:r>
          <w:rPr>
            <w:noProof/>
            <w:webHidden/>
          </w:rPr>
          <w:fldChar w:fldCharType="begin"/>
        </w:r>
        <w:r>
          <w:rPr>
            <w:noProof/>
            <w:webHidden/>
          </w:rPr>
          <w:instrText xml:space="preserve"> PAGEREF _Toc404244970 \h </w:instrText>
        </w:r>
        <w:r>
          <w:rPr>
            <w:noProof/>
            <w:webHidden/>
          </w:rPr>
        </w:r>
        <w:r>
          <w:rPr>
            <w:noProof/>
            <w:webHidden/>
          </w:rPr>
          <w:fldChar w:fldCharType="separate"/>
        </w:r>
        <w:r>
          <w:rPr>
            <w:noProof/>
            <w:webHidden/>
          </w:rPr>
          <w:t>19</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71" w:history="1">
        <w:r w:rsidRPr="00130412">
          <w:rPr>
            <w:rStyle w:val="Hyperlink"/>
            <w:noProof/>
          </w:rPr>
          <w:t>5.25.</w:t>
        </w:r>
        <w:r>
          <w:rPr>
            <w:rFonts w:asciiTheme="minorHAnsi" w:eastAsiaTheme="minorEastAsia" w:hAnsiTheme="minorHAnsi" w:cstheme="minorBidi"/>
            <w:noProof/>
            <w:sz w:val="22"/>
            <w:szCs w:val="22"/>
          </w:rPr>
          <w:tab/>
        </w:r>
        <w:r w:rsidRPr="00130412">
          <w:rPr>
            <w:rStyle w:val="Hyperlink"/>
            <w:noProof/>
            <w:highlight w:val="yellow"/>
          </w:rPr>
          <w:t>RN25: Verificar se existe regra</w:t>
        </w:r>
        <w:r>
          <w:rPr>
            <w:noProof/>
            <w:webHidden/>
          </w:rPr>
          <w:tab/>
        </w:r>
        <w:r>
          <w:rPr>
            <w:noProof/>
            <w:webHidden/>
          </w:rPr>
          <w:fldChar w:fldCharType="begin"/>
        </w:r>
        <w:r>
          <w:rPr>
            <w:noProof/>
            <w:webHidden/>
          </w:rPr>
          <w:instrText xml:space="preserve"> PAGEREF _Toc404244971 \h </w:instrText>
        </w:r>
        <w:r>
          <w:rPr>
            <w:noProof/>
            <w:webHidden/>
          </w:rPr>
        </w:r>
        <w:r>
          <w:rPr>
            <w:noProof/>
            <w:webHidden/>
          </w:rPr>
          <w:fldChar w:fldCharType="separate"/>
        </w:r>
        <w:r>
          <w:rPr>
            <w:noProof/>
            <w:webHidden/>
          </w:rPr>
          <w:t>19</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72" w:history="1">
        <w:r w:rsidRPr="00130412">
          <w:rPr>
            <w:rStyle w:val="Hyperlink"/>
            <w:noProof/>
          </w:rPr>
          <w:t>5.26.</w:t>
        </w:r>
        <w:r>
          <w:rPr>
            <w:rFonts w:asciiTheme="minorHAnsi" w:eastAsiaTheme="minorEastAsia" w:hAnsiTheme="minorHAnsi" w:cstheme="minorBidi"/>
            <w:noProof/>
            <w:sz w:val="22"/>
            <w:szCs w:val="22"/>
          </w:rPr>
          <w:tab/>
        </w:r>
        <w:r w:rsidRPr="00130412">
          <w:rPr>
            <w:rStyle w:val="Hyperlink"/>
            <w:noProof/>
            <w:highlight w:val="yellow"/>
          </w:rPr>
          <w:t>RN26: Verificar se existe regra</w:t>
        </w:r>
        <w:r>
          <w:rPr>
            <w:noProof/>
            <w:webHidden/>
          </w:rPr>
          <w:tab/>
        </w:r>
        <w:r>
          <w:rPr>
            <w:noProof/>
            <w:webHidden/>
          </w:rPr>
          <w:fldChar w:fldCharType="begin"/>
        </w:r>
        <w:r>
          <w:rPr>
            <w:noProof/>
            <w:webHidden/>
          </w:rPr>
          <w:instrText xml:space="preserve"> PAGEREF _Toc404244972 \h </w:instrText>
        </w:r>
        <w:r>
          <w:rPr>
            <w:noProof/>
            <w:webHidden/>
          </w:rPr>
        </w:r>
        <w:r>
          <w:rPr>
            <w:noProof/>
            <w:webHidden/>
          </w:rPr>
          <w:fldChar w:fldCharType="separate"/>
        </w:r>
        <w:r>
          <w:rPr>
            <w:noProof/>
            <w:webHidden/>
          </w:rPr>
          <w:t>19</w:t>
        </w:r>
        <w:r>
          <w:rPr>
            <w:noProof/>
            <w:webHidden/>
          </w:rPr>
          <w:fldChar w:fldCharType="end"/>
        </w:r>
      </w:hyperlink>
    </w:p>
    <w:p w:rsidR="00C6211E" w:rsidRDefault="00C6211E">
      <w:pPr>
        <w:pStyle w:val="Sumrio2"/>
        <w:tabs>
          <w:tab w:val="left" w:pos="1100"/>
          <w:tab w:val="right" w:leader="dot" w:pos="8494"/>
        </w:tabs>
        <w:rPr>
          <w:rFonts w:asciiTheme="minorHAnsi" w:eastAsiaTheme="minorEastAsia" w:hAnsiTheme="minorHAnsi" w:cstheme="minorBidi"/>
          <w:noProof/>
          <w:sz w:val="22"/>
          <w:szCs w:val="22"/>
        </w:rPr>
      </w:pPr>
      <w:hyperlink w:anchor="_Toc404244973" w:history="1">
        <w:r w:rsidRPr="00130412">
          <w:rPr>
            <w:rStyle w:val="Hyperlink"/>
            <w:noProof/>
          </w:rPr>
          <w:t>5.27.</w:t>
        </w:r>
        <w:r>
          <w:rPr>
            <w:rFonts w:asciiTheme="minorHAnsi" w:eastAsiaTheme="minorEastAsia" w:hAnsiTheme="minorHAnsi" w:cstheme="minorBidi"/>
            <w:noProof/>
            <w:sz w:val="22"/>
            <w:szCs w:val="22"/>
          </w:rPr>
          <w:tab/>
        </w:r>
        <w:r w:rsidRPr="00130412">
          <w:rPr>
            <w:rStyle w:val="Hyperlink"/>
            <w:noProof/>
            <w:highlight w:val="yellow"/>
          </w:rPr>
          <w:t>RN27: Verificar se existe regra</w:t>
        </w:r>
        <w:r>
          <w:rPr>
            <w:noProof/>
            <w:webHidden/>
          </w:rPr>
          <w:tab/>
        </w:r>
        <w:r>
          <w:rPr>
            <w:noProof/>
            <w:webHidden/>
          </w:rPr>
          <w:fldChar w:fldCharType="begin"/>
        </w:r>
        <w:r>
          <w:rPr>
            <w:noProof/>
            <w:webHidden/>
          </w:rPr>
          <w:instrText xml:space="preserve"> PAGEREF _Toc404244973 \h </w:instrText>
        </w:r>
        <w:r>
          <w:rPr>
            <w:noProof/>
            <w:webHidden/>
          </w:rPr>
        </w:r>
        <w:r>
          <w:rPr>
            <w:noProof/>
            <w:webHidden/>
          </w:rPr>
          <w:fldChar w:fldCharType="separate"/>
        </w:r>
        <w:r>
          <w:rPr>
            <w:noProof/>
            <w:webHidden/>
          </w:rPr>
          <w:t>20</w:t>
        </w:r>
        <w:r>
          <w:rPr>
            <w:noProof/>
            <w:webHidden/>
          </w:rPr>
          <w:fldChar w:fldCharType="end"/>
        </w:r>
      </w:hyperlink>
    </w:p>
    <w:p w:rsidR="00C6211E" w:rsidRDefault="00C6211E">
      <w:pPr>
        <w:pStyle w:val="Sumrio1"/>
        <w:tabs>
          <w:tab w:val="left" w:pos="480"/>
          <w:tab w:val="right" w:leader="dot" w:pos="8494"/>
        </w:tabs>
        <w:rPr>
          <w:rFonts w:asciiTheme="minorHAnsi" w:eastAsiaTheme="minorEastAsia" w:hAnsiTheme="minorHAnsi" w:cstheme="minorBidi"/>
          <w:noProof/>
          <w:sz w:val="22"/>
          <w:szCs w:val="22"/>
        </w:rPr>
      </w:pPr>
      <w:hyperlink w:anchor="_Toc404244974" w:history="1">
        <w:r w:rsidRPr="00130412">
          <w:rPr>
            <w:rStyle w:val="Hyperlink"/>
            <w:noProof/>
          </w:rPr>
          <w:t>6.</w:t>
        </w:r>
        <w:r>
          <w:rPr>
            <w:rFonts w:asciiTheme="minorHAnsi" w:eastAsiaTheme="minorEastAsia" w:hAnsiTheme="minorHAnsi" w:cstheme="minorBidi"/>
            <w:noProof/>
            <w:sz w:val="22"/>
            <w:szCs w:val="22"/>
          </w:rPr>
          <w:tab/>
        </w:r>
        <w:r w:rsidRPr="00130412">
          <w:rPr>
            <w:rStyle w:val="Hyperlink"/>
            <w:noProof/>
          </w:rPr>
          <w:t>Anexos</w:t>
        </w:r>
        <w:r>
          <w:rPr>
            <w:noProof/>
            <w:webHidden/>
          </w:rPr>
          <w:tab/>
        </w:r>
        <w:r>
          <w:rPr>
            <w:noProof/>
            <w:webHidden/>
          </w:rPr>
          <w:fldChar w:fldCharType="begin"/>
        </w:r>
        <w:r>
          <w:rPr>
            <w:noProof/>
            <w:webHidden/>
          </w:rPr>
          <w:instrText xml:space="preserve"> PAGEREF _Toc404244974 \h </w:instrText>
        </w:r>
        <w:r>
          <w:rPr>
            <w:noProof/>
            <w:webHidden/>
          </w:rPr>
        </w:r>
        <w:r>
          <w:rPr>
            <w:noProof/>
            <w:webHidden/>
          </w:rPr>
          <w:fldChar w:fldCharType="separate"/>
        </w:r>
        <w:r>
          <w:rPr>
            <w:noProof/>
            <w:webHidden/>
          </w:rPr>
          <w:t>21</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75" w:history="1">
        <w:r w:rsidRPr="00130412">
          <w:rPr>
            <w:rStyle w:val="Hyperlink"/>
            <w:noProof/>
          </w:rPr>
          <w:t>6.1.</w:t>
        </w:r>
        <w:r>
          <w:rPr>
            <w:rFonts w:asciiTheme="minorHAnsi" w:eastAsiaTheme="minorEastAsia" w:hAnsiTheme="minorHAnsi" w:cstheme="minorBidi"/>
            <w:noProof/>
            <w:sz w:val="22"/>
            <w:szCs w:val="22"/>
          </w:rPr>
          <w:tab/>
        </w:r>
        <w:r w:rsidRPr="00130412">
          <w:rPr>
            <w:rStyle w:val="Hyperlink"/>
            <w:noProof/>
            <w:highlight w:val="yellow"/>
          </w:rPr>
          <w:t>Situações de alteração/exclusão</w:t>
        </w:r>
        <w:r>
          <w:rPr>
            <w:noProof/>
            <w:webHidden/>
          </w:rPr>
          <w:tab/>
        </w:r>
        <w:r>
          <w:rPr>
            <w:noProof/>
            <w:webHidden/>
          </w:rPr>
          <w:fldChar w:fldCharType="begin"/>
        </w:r>
        <w:r>
          <w:rPr>
            <w:noProof/>
            <w:webHidden/>
          </w:rPr>
          <w:instrText xml:space="preserve"> PAGEREF _Toc404244975 \h </w:instrText>
        </w:r>
        <w:r>
          <w:rPr>
            <w:noProof/>
            <w:webHidden/>
          </w:rPr>
        </w:r>
        <w:r>
          <w:rPr>
            <w:noProof/>
            <w:webHidden/>
          </w:rPr>
          <w:fldChar w:fldCharType="separate"/>
        </w:r>
        <w:r>
          <w:rPr>
            <w:noProof/>
            <w:webHidden/>
          </w:rPr>
          <w:t>21</w:t>
        </w:r>
        <w:r>
          <w:rPr>
            <w:noProof/>
            <w:webHidden/>
          </w:rPr>
          <w:fldChar w:fldCharType="end"/>
        </w:r>
      </w:hyperlink>
    </w:p>
    <w:p w:rsidR="00C6211E" w:rsidRDefault="00C6211E">
      <w:pPr>
        <w:pStyle w:val="Sumrio2"/>
        <w:tabs>
          <w:tab w:val="left" w:pos="880"/>
          <w:tab w:val="right" w:leader="dot" w:pos="8494"/>
        </w:tabs>
        <w:rPr>
          <w:rFonts w:asciiTheme="minorHAnsi" w:eastAsiaTheme="minorEastAsia" w:hAnsiTheme="minorHAnsi" w:cstheme="minorBidi"/>
          <w:noProof/>
          <w:sz w:val="22"/>
          <w:szCs w:val="22"/>
        </w:rPr>
      </w:pPr>
      <w:hyperlink w:anchor="_Toc404244976" w:history="1">
        <w:r w:rsidRPr="00130412">
          <w:rPr>
            <w:rStyle w:val="Hyperlink"/>
            <w:noProof/>
          </w:rPr>
          <w:t>6.2.</w:t>
        </w:r>
        <w:r>
          <w:rPr>
            <w:rFonts w:asciiTheme="minorHAnsi" w:eastAsiaTheme="minorEastAsia" w:hAnsiTheme="minorHAnsi" w:cstheme="minorBidi"/>
            <w:noProof/>
            <w:sz w:val="22"/>
            <w:szCs w:val="22"/>
          </w:rPr>
          <w:tab/>
        </w:r>
        <w:r w:rsidRPr="00130412">
          <w:rPr>
            <w:rStyle w:val="Hyperlink"/>
            <w:noProof/>
          </w:rPr>
          <w:t>Controle de vigências</w:t>
        </w:r>
        <w:r>
          <w:rPr>
            <w:noProof/>
            <w:webHidden/>
          </w:rPr>
          <w:tab/>
        </w:r>
        <w:r>
          <w:rPr>
            <w:noProof/>
            <w:webHidden/>
          </w:rPr>
          <w:fldChar w:fldCharType="begin"/>
        </w:r>
        <w:r>
          <w:rPr>
            <w:noProof/>
            <w:webHidden/>
          </w:rPr>
          <w:instrText xml:space="preserve"> PAGEREF _Toc404244976 \h </w:instrText>
        </w:r>
        <w:r>
          <w:rPr>
            <w:noProof/>
            <w:webHidden/>
          </w:rPr>
        </w:r>
        <w:r>
          <w:rPr>
            <w:noProof/>
            <w:webHidden/>
          </w:rPr>
          <w:fldChar w:fldCharType="separate"/>
        </w:r>
        <w:r>
          <w:rPr>
            <w:noProof/>
            <w:webHidden/>
          </w:rPr>
          <w:t>22</w:t>
        </w:r>
        <w:r>
          <w:rPr>
            <w:noProof/>
            <w:webHidden/>
          </w:rPr>
          <w:fldChar w:fldCharType="end"/>
        </w:r>
      </w:hyperlink>
    </w:p>
    <w:p w:rsidR="00C6211E" w:rsidRDefault="00C6211E">
      <w:pPr>
        <w:pStyle w:val="Sumrio1"/>
        <w:tabs>
          <w:tab w:val="left" w:pos="480"/>
          <w:tab w:val="right" w:leader="dot" w:pos="8494"/>
        </w:tabs>
        <w:rPr>
          <w:rFonts w:asciiTheme="minorHAnsi" w:eastAsiaTheme="minorEastAsia" w:hAnsiTheme="minorHAnsi" w:cstheme="minorBidi"/>
          <w:noProof/>
          <w:sz w:val="22"/>
          <w:szCs w:val="22"/>
        </w:rPr>
      </w:pPr>
      <w:hyperlink w:anchor="_Toc404244977" w:history="1">
        <w:r w:rsidRPr="00130412">
          <w:rPr>
            <w:rStyle w:val="Hyperlink"/>
            <w:rFonts w:eastAsia="Arial Unicode MS"/>
            <w:noProof/>
          </w:rPr>
          <w:t>7.</w:t>
        </w:r>
        <w:r>
          <w:rPr>
            <w:rFonts w:asciiTheme="minorHAnsi" w:eastAsiaTheme="minorEastAsia" w:hAnsiTheme="minorHAnsi" w:cstheme="minorBidi"/>
            <w:noProof/>
            <w:sz w:val="22"/>
            <w:szCs w:val="22"/>
          </w:rPr>
          <w:tab/>
        </w:r>
        <w:r w:rsidRPr="00130412">
          <w:rPr>
            <w:rStyle w:val="Hyperlink"/>
            <w:noProof/>
          </w:rPr>
          <w:t>Revisões</w:t>
        </w:r>
        <w:r>
          <w:rPr>
            <w:noProof/>
            <w:webHidden/>
          </w:rPr>
          <w:tab/>
        </w:r>
        <w:r>
          <w:rPr>
            <w:noProof/>
            <w:webHidden/>
          </w:rPr>
          <w:fldChar w:fldCharType="begin"/>
        </w:r>
        <w:r>
          <w:rPr>
            <w:noProof/>
            <w:webHidden/>
          </w:rPr>
          <w:instrText xml:space="preserve"> PAGEREF _Toc404244977 \h </w:instrText>
        </w:r>
        <w:r>
          <w:rPr>
            <w:noProof/>
            <w:webHidden/>
          </w:rPr>
        </w:r>
        <w:r>
          <w:rPr>
            <w:noProof/>
            <w:webHidden/>
          </w:rPr>
          <w:fldChar w:fldCharType="separate"/>
        </w:r>
        <w:r>
          <w:rPr>
            <w:noProof/>
            <w:webHidden/>
          </w:rPr>
          <w:t>23</w:t>
        </w:r>
        <w:r>
          <w:rPr>
            <w:noProof/>
            <w:webHidden/>
          </w:rPr>
          <w:fldChar w:fldCharType="end"/>
        </w:r>
      </w:hyperlink>
    </w:p>
    <w:p w:rsidR="00A66A4A" w:rsidRDefault="00A66A4A" w:rsidP="00A66A4A">
      <w:pPr>
        <w:pStyle w:val="Sumrio1"/>
      </w:pPr>
      <w:r>
        <w:fldChar w:fldCharType="end"/>
      </w:r>
    </w:p>
    <w:p w:rsidR="00A66A4A" w:rsidRDefault="00A66A4A" w:rsidP="00A66A4A">
      <w:pPr>
        <w:widowControl w:val="0"/>
        <w:rPr>
          <w:rFonts w:cs="Arial"/>
          <w:b/>
          <w:bCs/>
          <w:color w:val="000000"/>
        </w:rPr>
      </w:pPr>
    </w:p>
    <w:p w:rsidR="00A66A4A" w:rsidRDefault="00A66A4A" w:rsidP="00A66A4A">
      <w:pPr>
        <w:pStyle w:val="Heading"/>
        <w:rPr>
          <w:rFonts w:cs="Arial"/>
          <w:szCs w:val="24"/>
          <w:lang w:val="pt-BR"/>
        </w:rPr>
      </w:pPr>
    </w:p>
    <w:p w:rsidR="00A66A4A" w:rsidRDefault="00A66A4A" w:rsidP="00A66A4A">
      <w:pPr>
        <w:pStyle w:val="Heading"/>
      </w:pPr>
    </w:p>
    <w:p w:rsidR="00A66A4A" w:rsidRDefault="00A66A4A" w:rsidP="00A66A4A">
      <w:pPr>
        <w:pStyle w:val="Heading"/>
        <w:jc w:val="center"/>
      </w:pPr>
    </w:p>
    <w:p w:rsidR="00A66A4A" w:rsidRDefault="00A66A4A" w:rsidP="00A66A4A">
      <w:pPr>
        <w:pStyle w:val="Heading"/>
        <w:rPr>
          <w:rFonts w:cs="Arial"/>
          <w:szCs w:val="24"/>
          <w:lang w:val="pt-BR"/>
        </w:rPr>
      </w:pPr>
      <w:r>
        <w:lastRenderedPageBreak/>
        <w:br w:type="page"/>
      </w:r>
    </w:p>
    <w:p w:rsidR="00A66A4A" w:rsidRDefault="00A66A4A" w:rsidP="00A66A4A">
      <w:pPr>
        <w:pStyle w:val="Ttulo1"/>
        <w:keepNext w:val="0"/>
        <w:widowControl w:val="0"/>
        <w:spacing w:before="0" w:line="240" w:lineRule="auto"/>
        <w:ind w:left="540" w:hanging="540"/>
      </w:pPr>
      <w:bookmarkStart w:id="1" w:name="_Toc404244927"/>
      <w:r>
        <w:lastRenderedPageBreak/>
        <w:t>Pacote/Caso de Uso</w:t>
      </w:r>
      <w:bookmarkEnd w:id="1"/>
    </w:p>
    <w:p w:rsidR="00A66A4A" w:rsidRDefault="00A66A4A" w:rsidP="00A66A4A"/>
    <w:p w:rsidR="00A66A4A" w:rsidRDefault="00A66A4A" w:rsidP="00C6211E">
      <w:pPr>
        <w:pStyle w:val="Subttulo"/>
      </w:pPr>
      <w:bookmarkStart w:id="2" w:name="_Toc404244928"/>
      <w:r>
        <w:t>Manter Regras de Desenvolvimento Funcional</w:t>
      </w:r>
      <w:bookmarkEnd w:id="2"/>
    </w:p>
    <w:p w:rsidR="00A66A4A" w:rsidRDefault="00A66A4A" w:rsidP="00A66A4A">
      <w:pPr>
        <w:widowControl w:val="0"/>
        <w:ind w:left="902"/>
        <w:rPr>
          <w:rFonts w:cs="Arial"/>
          <w:b/>
          <w:bCs/>
          <w:color w:val="FF0000"/>
        </w:rPr>
      </w:pPr>
    </w:p>
    <w:p w:rsidR="00A66A4A" w:rsidRDefault="00A66A4A" w:rsidP="00A66A4A">
      <w:pPr>
        <w:pStyle w:val="Ttulo2"/>
        <w:widowControl w:val="0"/>
        <w:tabs>
          <w:tab w:val="left" w:pos="1080"/>
        </w:tabs>
        <w:spacing w:before="0" w:after="0" w:line="240" w:lineRule="auto"/>
        <w:ind w:left="1080" w:hanging="720"/>
      </w:pPr>
      <w:bookmarkStart w:id="3" w:name="_Toc404244929"/>
      <w:r>
        <w:t>Descrição</w:t>
      </w:r>
      <w:bookmarkEnd w:id="3"/>
    </w:p>
    <w:p w:rsidR="00A66A4A" w:rsidRDefault="00A66A4A" w:rsidP="00A66A4A">
      <w:pPr>
        <w:pStyle w:val="Recuodecorpodetexto2"/>
        <w:widowControl w:val="0"/>
        <w:ind w:left="1620" w:firstLine="0"/>
        <w:rPr>
          <w:sz w:val="24"/>
        </w:rPr>
      </w:pPr>
    </w:p>
    <w:p w:rsidR="00A66A4A" w:rsidRDefault="00A66A4A" w:rsidP="00A66A4A">
      <w:pPr>
        <w:pStyle w:val="Recuodecorpodetexto2"/>
        <w:widowControl w:val="0"/>
        <w:ind w:left="1260" w:firstLine="0"/>
        <w:rPr>
          <w:sz w:val="24"/>
        </w:rPr>
      </w:pPr>
      <w:r>
        <w:rPr>
          <w:sz w:val="24"/>
        </w:rPr>
        <w:t>Pacote responsável por agrupar os casos de uso de manutenção das regras de desenvolvimento funcional dos servidores do Estado.</w:t>
      </w:r>
    </w:p>
    <w:p w:rsidR="00A66A4A" w:rsidRDefault="00A66A4A" w:rsidP="00A66A4A">
      <w:pPr>
        <w:pStyle w:val="Recuodecorpodetexto2"/>
        <w:widowControl w:val="0"/>
        <w:ind w:left="1620" w:firstLine="0"/>
        <w:rPr>
          <w:sz w:val="24"/>
        </w:rPr>
      </w:pPr>
    </w:p>
    <w:p w:rsidR="00A66A4A" w:rsidRDefault="00A66A4A" w:rsidP="00A66A4A">
      <w:pPr>
        <w:pStyle w:val="Ttulo2"/>
        <w:widowControl w:val="0"/>
        <w:tabs>
          <w:tab w:val="left" w:pos="1080"/>
        </w:tabs>
        <w:spacing w:before="0" w:after="0" w:line="240" w:lineRule="auto"/>
        <w:ind w:left="1080" w:hanging="720"/>
      </w:pPr>
      <w:bookmarkStart w:id="4" w:name="_Toc404244930"/>
      <w:r>
        <w:t>Requisitos atendidos</w:t>
      </w:r>
      <w:bookmarkEnd w:id="4"/>
    </w:p>
    <w:p w:rsidR="00A66A4A" w:rsidRDefault="00A66A4A" w:rsidP="00A66A4A"/>
    <w:p w:rsidR="00A66A4A" w:rsidRDefault="00A66A4A" w:rsidP="00A66A4A">
      <w:pPr>
        <w:pStyle w:val="Recuodecorpodetexto"/>
        <w:ind w:left="1260"/>
      </w:pPr>
      <w:r>
        <w:t>R2 – Plano de carreira</w:t>
      </w:r>
    </w:p>
    <w:p w:rsidR="00A66A4A" w:rsidRDefault="00A66A4A" w:rsidP="00A66A4A"/>
    <w:p w:rsidR="00A66A4A" w:rsidRDefault="00A66A4A" w:rsidP="00A66A4A">
      <w:pPr>
        <w:pStyle w:val="Ttulo1"/>
        <w:keepNext w:val="0"/>
        <w:widowControl w:val="0"/>
        <w:spacing w:before="0" w:line="240" w:lineRule="auto"/>
        <w:ind w:left="540" w:hanging="540"/>
      </w:pPr>
      <w:bookmarkStart w:id="5" w:name="_Toc404244931"/>
      <w:r>
        <w:t>Conceito</w:t>
      </w:r>
      <w:bookmarkEnd w:id="5"/>
      <w:r>
        <w:tab/>
      </w:r>
    </w:p>
    <w:p w:rsidR="00A66A4A" w:rsidRDefault="00A66A4A" w:rsidP="00A66A4A"/>
    <w:p w:rsidR="00A66A4A" w:rsidRDefault="00A66A4A" w:rsidP="00A66A4A">
      <w:pPr>
        <w:pStyle w:val="Ttulo2"/>
        <w:widowControl w:val="0"/>
        <w:tabs>
          <w:tab w:val="left" w:pos="1080"/>
        </w:tabs>
        <w:spacing w:before="0" w:after="0" w:line="240" w:lineRule="auto"/>
        <w:ind w:left="1080" w:hanging="720"/>
      </w:pPr>
      <w:bookmarkStart w:id="6" w:name="_Toc404244932"/>
      <w:r>
        <w:t>Conceitos principais</w:t>
      </w:r>
      <w:bookmarkEnd w:id="6"/>
    </w:p>
    <w:p w:rsidR="00A66A4A" w:rsidRDefault="00A66A4A" w:rsidP="00A66A4A">
      <w:pPr>
        <w:pStyle w:val="Cabealho"/>
        <w:ind w:left="709" w:firstLine="709"/>
        <w:rPr>
          <w:rFonts w:cs="Arial"/>
        </w:rPr>
      </w:pPr>
      <w:r>
        <w:rPr>
          <w:rFonts w:cs="Arial"/>
          <w:b/>
        </w:rPr>
        <w:t>Regras de desenvolvimento funcional</w:t>
      </w:r>
      <w:proofErr w:type="gramStart"/>
      <w:r>
        <w:rPr>
          <w:rFonts w:cs="Arial"/>
        </w:rPr>
        <w:t xml:space="preserve">  </w:t>
      </w:r>
      <w:proofErr w:type="gramEnd"/>
      <w:r>
        <w:rPr>
          <w:rFonts w:cs="Arial"/>
        </w:rPr>
        <w:t>– Regras que regem a progressão do servidor no Estado. É a mesma regra definida em Lei para a progressão de cada carreira.</w:t>
      </w:r>
    </w:p>
    <w:p w:rsidR="00A66A4A" w:rsidRDefault="00A66A4A" w:rsidP="00A66A4A">
      <w:pPr>
        <w:pStyle w:val="Cabealho"/>
        <w:rPr>
          <w:rFonts w:cs="Arial"/>
        </w:rPr>
      </w:pPr>
    </w:p>
    <w:p w:rsidR="00A66A4A" w:rsidRDefault="00A66A4A" w:rsidP="00A66A4A">
      <w:pPr>
        <w:rPr>
          <w:rFonts w:cs="Arial"/>
        </w:rPr>
      </w:pPr>
    </w:p>
    <w:p w:rsidR="00A66A4A" w:rsidRDefault="00A66A4A" w:rsidP="00A66A4A">
      <w:pPr>
        <w:pStyle w:val="Ttulo2"/>
        <w:widowControl w:val="0"/>
        <w:tabs>
          <w:tab w:val="left" w:pos="1080"/>
        </w:tabs>
        <w:spacing w:before="0" w:after="0" w:line="240" w:lineRule="auto"/>
        <w:ind w:left="1080" w:hanging="720"/>
      </w:pPr>
      <w:bookmarkStart w:id="7" w:name="_Toc404244933"/>
      <w:r>
        <w:t>Conceitos associados</w:t>
      </w:r>
      <w:bookmarkEnd w:id="7"/>
    </w:p>
    <w:p w:rsidR="00A66A4A" w:rsidRDefault="00A66A4A" w:rsidP="00A66A4A">
      <w:pPr>
        <w:pStyle w:val="Cabealho"/>
        <w:tabs>
          <w:tab w:val="left" w:pos="720"/>
        </w:tabs>
        <w:ind w:left="709"/>
        <w:rPr>
          <w:rFonts w:cs="Arial"/>
          <w:b/>
        </w:rPr>
      </w:pPr>
      <w:r>
        <w:rPr>
          <w:rFonts w:cs="Arial"/>
          <w:b/>
        </w:rPr>
        <w:tab/>
      </w:r>
      <w:r>
        <w:rPr>
          <w:rFonts w:cs="Arial"/>
          <w:b/>
        </w:rPr>
        <w:tab/>
      </w:r>
    </w:p>
    <w:p w:rsidR="00A66A4A" w:rsidRDefault="00A66A4A" w:rsidP="00A66A4A">
      <w:pPr>
        <w:pStyle w:val="Cabealho"/>
        <w:tabs>
          <w:tab w:val="left" w:pos="720"/>
        </w:tabs>
        <w:ind w:left="709"/>
        <w:rPr>
          <w:rFonts w:cs="Arial"/>
        </w:rPr>
      </w:pPr>
      <w:r>
        <w:rPr>
          <w:rFonts w:cs="Arial"/>
          <w:b/>
        </w:rPr>
        <w:tab/>
      </w:r>
      <w:r>
        <w:rPr>
          <w:rFonts w:cs="Arial"/>
          <w:b/>
        </w:rPr>
        <w:tab/>
        <w:t>Tipo de progressão</w:t>
      </w:r>
      <w:r>
        <w:rPr>
          <w:rFonts w:cs="Arial"/>
        </w:rPr>
        <w:t>: Domínio das progressões possíveis dentro do Estado. Tempo de serviço, Merecimento, Titulação ou Extraordinária.</w:t>
      </w:r>
    </w:p>
    <w:p w:rsidR="00A66A4A" w:rsidRDefault="00A66A4A" w:rsidP="00A66A4A">
      <w:pPr>
        <w:rPr>
          <w:rFonts w:eastAsia="Arial Unicode MS"/>
        </w:rPr>
      </w:pPr>
    </w:p>
    <w:p w:rsidR="00A66A4A" w:rsidRDefault="00A66A4A" w:rsidP="00A66A4A">
      <w:pPr>
        <w:pStyle w:val="Ttulo1"/>
        <w:keepNext w:val="0"/>
        <w:widowControl w:val="0"/>
        <w:spacing w:before="0" w:line="240" w:lineRule="auto"/>
        <w:ind w:left="540" w:hanging="540"/>
      </w:pPr>
      <w:r>
        <w:rPr>
          <w:b w:val="0"/>
          <w:bCs w:val="0"/>
        </w:rPr>
        <w:br w:type="page"/>
      </w:r>
      <w:bookmarkStart w:id="8" w:name="_Toc404244934"/>
      <w:r>
        <w:lastRenderedPageBreak/>
        <w:t>Diagrama</w:t>
      </w:r>
      <w:bookmarkEnd w:id="8"/>
    </w:p>
    <w:p w:rsidR="00A66A4A" w:rsidRDefault="00A66A4A" w:rsidP="00A66A4A">
      <w:pPr>
        <w:pStyle w:val="Cabealho"/>
        <w:widowControl w:val="0"/>
        <w:tabs>
          <w:tab w:val="left" w:pos="708"/>
        </w:tabs>
        <w:rPr>
          <w:rFonts w:cs="Arial"/>
        </w:rPr>
      </w:pPr>
    </w:p>
    <w:p w:rsidR="00A66A4A" w:rsidRDefault="00C6211E" w:rsidP="00A66A4A">
      <w:pPr>
        <w:widowControl w:val="0"/>
        <w:jc w:val="center"/>
        <w:rPr>
          <w:rFonts w:cs="Arial"/>
        </w:rPr>
      </w:pPr>
      <w:r>
        <w:rPr>
          <w:noProof/>
        </w:rPr>
        <mc:AlternateContent>
          <mc:Choice Requires="wpc">
            <w:drawing>
              <wp:anchor distT="0" distB="0" distL="114300" distR="114300" simplePos="0" relativeHeight="251660288" behindDoc="0" locked="0" layoutInCell="1" allowOverlap="1" wp14:anchorId="050F2B1A" wp14:editId="31F52F61">
                <wp:simplePos x="0" y="0"/>
                <wp:positionH relativeFrom="column">
                  <wp:posOffset>-1098550</wp:posOffset>
                </wp:positionH>
                <wp:positionV relativeFrom="paragraph">
                  <wp:posOffset>155575</wp:posOffset>
                </wp:positionV>
                <wp:extent cx="6248400" cy="4905375"/>
                <wp:effectExtent l="0" t="0" r="0" b="9525"/>
                <wp:wrapNone/>
                <wp:docPr id="545" name="Tela 5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3" name="Group 205"/>
                        <wpg:cNvGrpSpPr>
                          <a:grpSpLocks/>
                        </wpg:cNvGrpSpPr>
                        <wpg:grpSpPr bwMode="auto">
                          <a:xfrm>
                            <a:off x="0" y="0"/>
                            <a:ext cx="6219825" cy="4876800"/>
                            <a:chOff x="-1200" y="-1125"/>
                            <a:chExt cx="9795" cy="7680"/>
                          </a:xfrm>
                        </wpg:grpSpPr>
                        <wps:wsp>
                          <wps:cNvPr id="15" name="Rectangle 5"/>
                          <wps:cNvSpPr>
                            <a:spLocks noChangeArrowheads="1"/>
                          </wps:cNvSpPr>
                          <wps:spPr bwMode="auto">
                            <a:xfrm>
                              <a:off x="-30" y="-30"/>
                              <a:ext cx="1" cy="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6"/>
                          <wps:cNvSpPr>
                            <a:spLocks noChangeArrowheads="1"/>
                          </wps:cNvSpPr>
                          <wps:spPr bwMode="auto">
                            <a:xfrm>
                              <a:off x="45" y="45"/>
                              <a:ext cx="8550" cy="6510"/>
                            </a:xfrm>
                            <a:prstGeom prst="rect">
                              <a:avLst/>
                            </a:prstGeom>
                            <a:noFill/>
                            <a:ln w="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7"/>
                          <wps:cNvSpPr>
                            <a:spLocks/>
                          </wps:cNvSpPr>
                          <wps:spPr bwMode="auto">
                            <a:xfrm flipV="1">
                              <a:off x="45" y="45"/>
                              <a:ext cx="4665" cy="285"/>
                            </a:xfrm>
                            <a:custGeom>
                              <a:avLst/>
                              <a:gdLst>
                                <a:gd name="T0" fmla="*/ 0 w 311"/>
                                <a:gd name="T1" fmla="*/ 0 h 19"/>
                                <a:gd name="T2" fmla="*/ 298 w 311"/>
                                <a:gd name="T3" fmla="*/ 0 h 19"/>
                                <a:gd name="T4" fmla="*/ 311 w 311"/>
                                <a:gd name="T5" fmla="*/ 14 h 19"/>
                                <a:gd name="T6" fmla="*/ 311 w 311"/>
                                <a:gd name="T7" fmla="*/ 19 h 19"/>
                              </a:gdLst>
                              <a:ahLst/>
                              <a:cxnLst>
                                <a:cxn ang="0">
                                  <a:pos x="T0" y="T1"/>
                                </a:cxn>
                                <a:cxn ang="0">
                                  <a:pos x="T2" y="T3"/>
                                </a:cxn>
                                <a:cxn ang="0">
                                  <a:pos x="T4" y="T5"/>
                                </a:cxn>
                                <a:cxn ang="0">
                                  <a:pos x="T6" y="T7"/>
                                </a:cxn>
                              </a:cxnLst>
                              <a:rect l="0" t="0" r="r" b="b"/>
                              <a:pathLst>
                                <a:path w="311" h="19">
                                  <a:moveTo>
                                    <a:pt x="0" y="0"/>
                                  </a:moveTo>
                                  <a:lnTo>
                                    <a:pt x="298" y="0"/>
                                  </a:lnTo>
                                  <a:lnTo>
                                    <a:pt x="311" y="14"/>
                                  </a:lnTo>
                                  <a:lnTo>
                                    <a:pt x="311" y="19"/>
                                  </a:lnTo>
                                </a:path>
                              </a:pathLst>
                            </a:custGeom>
                            <a:noFill/>
                            <a:ln w="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Rectangle 8"/>
                          <wps:cNvSpPr>
                            <a:spLocks noChangeArrowheads="1"/>
                          </wps:cNvSpPr>
                          <wps:spPr bwMode="auto">
                            <a:xfrm>
                              <a:off x="120" y="90"/>
                              <a:ext cx="453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proofErr w:type="gramStart"/>
                                <w:r>
                                  <w:rPr>
                                    <w:rFonts w:cs="Arial"/>
                                    <w:b/>
                                    <w:bCs/>
                                    <w:color w:val="000000"/>
                                    <w:sz w:val="16"/>
                                    <w:szCs w:val="16"/>
                                    <w:lang w:val="en-US"/>
                                  </w:rPr>
                                  <w:t>uc</w:t>
                                </w:r>
                                <w:proofErr w:type="spellEnd"/>
                                <w:proofErr w:type="gramEnd"/>
                                <w:r>
                                  <w:rPr>
                                    <w:rFonts w:cs="Arial"/>
                                    <w:b/>
                                    <w:bCs/>
                                    <w:color w:val="000000"/>
                                    <w:sz w:val="16"/>
                                    <w:szCs w:val="16"/>
                                    <w:lang w:val="en-US"/>
                                  </w:rPr>
                                  <w:t xml:space="preserve"> UCS 240 - </w:t>
                                </w:r>
                                <w:proofErr w:type="spellStart"/>
                                <w:r>
                                  <w:rPr>
                                    <w:rFonts w:cs="Arial"/>
                                    <w:b/>
                                    <w:bCs/>
                                    <w:color w:val="000000"/>
                                    <w:sz w:val="16"/>
                                    <w:szCs w:val="16"/>
                                    <w:lang w:val="en-US"/>
                                  </w:rPr>
                                  <w:t>Manter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Regras</w:t>
                                </w:r>
                                <w:proofErr w:type="spellEnd"/>
                                <w:r>
                                  <w:rPr>
                                    <w:rFonts w:cs="Arial"/>
                                    <w:b/>
                                    <w:bCs/>
                                    <w:color w:val="000000"/>
                                    <w:sz w:val="16"/>
                                    <w:szCs w:val="16"/>
                                    <w:lang w:val="en-US"/>
                                  </w:rPr>
                                  <w:t xml:space="preserve"> de </w:t>
                                </w: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21" name="Oval 9"/>
                          <wps:cNvSpPr>
                            <a:spLocks noChangeArrowheads="1"/>
                          </wps:cNvSpPr>
                          <wps:spPr bwMode="auto">
                            <a:xfrm>
                              <a:off x="750" y="3870"/>
                              <a:ext cx="165" cy="16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22" name="Rectangle 10"/>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 name="Rectangle 11"/>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 name="Rectangle 12"/>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 name="Rectangle 13"/>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8" name="Rectangle 14"/>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 name="Line 15"/>
                          <wps:cNvCnPr/>
                          <wps:spPr bwMode="auto">
                            <a:xfrm>
                              <a:off x="840" y="4050"/>
                              <a:ext cx="0" cy="18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16"/>
                          <wps:cNvCnPr/>
                          <wps:spPr bwMode="auto">
                            <a:xfrm>
                              <a:off x="765" y="4095"/>
                              <a:ext cx="75" cy="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17"/>
                          <wps:cNvCnPr/>
                          <wps:spPr bwMode="auto">
                            <a:xfrm flipH="1">
                              <a:off x="840" y="4095"/>
                              <a:ext cx="90" cy="0"/>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18"/>
                          <wps:cNvCnPr/>
                          <wps:spPr bwMode="auto">
                            <a:xfrm flipH="1">
                              <a:off x="810" y="4230"/>
                              <a:ext cx="30" cy="75"/>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19"/>
                          <wps:cNvCnPr/>
                          <wps:spPr bwMode="auto">
                            <a:xfrm>
                              <a:off x="840" y="4230"/>
                              <a:ext cx="45" cy="75"/>
                            </a:xfrm>
                            <a:prstGeom prst="line">
                              <a:avLst/>
                            </a:prstGeom>
                            <a:noFill/>
                            <a:ln w="1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Rectangle 20"/>
                          <wps:cNvSpPr>
                            <a:spLocks noChangeArrowheads="1"/>
                          </wps:cNvSpPr>
                          <wps:spPr bwMode="auto">
                            <a:xfrm>
                              <a:off x="300" y="4305"/>
                              <a:ext cx="73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r>
                                  <w:rPr>
                                    <w:rFonts w:cs="Arial"/>
                                    <w:b/>
                                    <w:bCs/>
                                    <w:color w:val="000000"/>
                                    <w:sz w:val="16"/>
                                    <w:szCs w:val="16"/>
                                    <w:lang w:val="en-US"/>
                                  </w:rPr>
                                  <w:t xml:space="preserve">   </w:t>
                                </w:r>
                                <w:proofErr w:type="spellStart"/>
                                <w:r>
                                  <w:rPr>
                                    <w:rFonts w:cs="Arial"/>
                                    <w:b/>
                                    <w:bCs/>
                                    <w:color w:val="000000"/>
                                    <w:sz w:val="16"/>
                                    <w:szCs w:val="16"/>
                                    <w:lang w:val="en-US"/>
                                  </w:rPr>
                                  <w:t>Usuário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39" name="Rectangle 21"/>
                          <wps:cNvSpPr>
                            <a:spLocks noChangeArrowheads="1"/>
                          </wps:cNvSpPr>
                          <wps:spPr bwMode="auto">
                            <a:xfrm>
                              <a:off x="210" y="4605"/>
                              <a:ext cx="1343"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r>
                                  <w:rPr>
                                    <w:rFonts w:cs="Arial"/>
                                    <w:i/>
                                    <w:iCs/>
                                    <w:color w:val="000000"/>
                                    <w:sz w:val="16"/>
                                    <w:szCs w:val="16"/>
                                    <w:lang w:val="en-US"/>
                                  </w:rPr>
                                  <w:t>(</w:t>
                                </w:r>
                                <w:proofErr w:type="gramStart"/>
                                <w:r>
                                  <w:rPr>
                                    <w:rFonts w:cs="Arial"/>
                                    <w:i/>
                                    <w:iCs/>
                                    <w:color w:val="000000"/>
                                    <w:sz w:val="16"/>
                                    <w:szCs w:val="16"/>
                                    <w:lang w:val="en-US"/>
                                  </w:rPr>
                                  <w:t>from</w:t>
                                </w:r>
                                <w:proofErr w:type="gramEnd"/>
                                <w:r>
                                  <w:rPr>
                                    <w:rFonts w:cs="Arial"/>
                                    <w:i/>
                                    <w:iCs/>
                                    <w:color w:val="000000"/>
                                    <w:sz w:val="16"/>
                                    <w:szCs w:val="16"/>
                                    <w:lang w:val="en-US"/>
                                  </w:rPr>
                                  <w:t xml:space="preserve"> </w:t>
                                </w:r>
                                <w:proofErr w:type="spellStart"/>
                                <w:r>
                                  <w:rPr>
                                    <w:rFonts w:cs="Arial"/>
                                    <w:i/>
                                    <w:iCs/>
                                    <w:color w:val="000000"/>
                                    <w:sz w:val="16"/>
                                    <w:szCs w:val="16"/>
                                    <w:lang w:val="en-US"/>
                                  </w:rPr>
                                  <w:t>Realizações</w:t>
                                </w:r>
                                <w:proofErr w:type="spellEnd"/>
                                <w:r>
                                  <w:rPr>
                                    <w:rFonts w:cs="Arial"/>
                                    <w:i/>
                                    <w:iCs/>
                                    <w:color w:val="000000"/>
                                    <w:sz w:val="16"/>
                                    <w:szCs w:val="16"/>
                                    <w:lang w:val="en-US"/>
                                  </w:rPr>
                                  <w:t>)</w:t>
                                </w:r>
                              </w:p>
                            </w:txbxContent>
                          </wps:txbx>
                          <wps:bodyPr rot="0" vert="horz" wrap="none" lIns="0" tIns="0" rIns="0" bIns="0" anchor="t" anchorCtr="0">
                            <a:spAutoFit/>
                          </wps:bodyPr>
                        </wps:wsp>
                        <wps:wsp>
                          <wps:cNvPr id="40" name="Oval 22"/>
                          <wps:cNvSpPr>
                            <a:spLocks noChangeArrowheads="1"/>
                          </wps:cNvSpPr>
                          <wps:spPr bwMode="auto">
                            <a:xfrm>
                              <a:off x="4635" y="2385"/>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41" name="Oval 23"/>
                          <wps:cNvSpPr>
                            <a:spLocks noChangeArrowheads="1"/>
                          </wps:cNvSpPr>
                          <wps:spPr bwMode="auto">
                            <a:xfrm>
                              <a:off x="4590" y="2340"/>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42" name="Rectangle 24"/>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 name="Rectangle 25"/>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 name="Rectangle 26"/>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5" name="Rectangle 27"/>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 name="Rectangle 28"/>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 name="Rectangle 29"/>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 name="Rectangle 30"/>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 name="Rectangle 31"/>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 name="Rectangle 32"/>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1" name="Rectangle 33"/>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2" name="Rectangle 34"/>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3" name="Rectangle 35"/>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4" name="Rectangle 36"/>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5" name="Rectangle 37"/>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6" name="Rectangle 38"/>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7" name="Rectangle 39"/>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8" name="Rectangle 40"/>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9" name="Rectangle 41"/>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60" name="Rectangle 42"/>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61" name="Rectangle 43"/>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62" name="Rectangle 44"/>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63" name="Rectangle 45"/>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96" name="Rectangle 46"/>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97" name="Rectangle 47"/>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98" name="Rectangle 48"/>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99" name="Rectangle 49"/>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0" name="Rectangle 50"/>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1" name="Rectangle 51"/>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2" name="Rectangle 52"/>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3" name="Rectangle 53"/>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4" name="Rectangle 54"/>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5" name="Rectangle 55"/>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6" name="Rectangle 56"/>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7" name="Rectangle 57"/>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8" name="Rectangle 58"/>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09" name="Rectangle 59"/>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39" name="Rectangle 60"/>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0" name="Rectangle 61"/>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1" name="Rectangle 62"/>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2" name="Rectangle 63"/>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3" name="Rectangle 64"/>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4" name="Rectangle 65"/>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5" name="Rectangle 66"/>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6" name="Rectangle 67"/>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7" name="Rectangle 68"/>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8" name="Rectangle 69"/>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49" name="Rectangle 70"/>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50" name="Rectangle 71"/>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51" name="Rectangle 72"/>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52" name="Rectangle 73"/>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53" name="Rectangle 74"/>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54" name="Rectangle 75"/>
                          <wps:cNvSpPr>
                            <a:spLocks noChangeArrowheads="1"/>
                          </wps:cNvSpPr>
                          <wps:spPr bwMode="auto">
                            <a:xfrm>
                              <a:off x="4770" y="2565"/>
                              <a:ext cx="121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Incluir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155" name="Rectangle 76"/>
                          <wps:cNvSpPr>
                            <a:spLocks noChangeArrowheads="1"/>
                          </wps:cNvSpPr>
                          <wps:spPr bwMode="auto">
                            <a:xfrm>
                              <a:off x="4710" y="2760"/>
                              <a:ext cx="132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156" name="Rectangle 77"/>
                          <wps:cNvSpPr>
                            <a:spLocks noChangeArrowheads="1"/>
                          </wps:cNvSpPr>
                          <wps:spPr bwMode="auto">
                            <a:xfrm>
                              <a:off x="5010" y="2955"/>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157" name="Oval 78"/>
                          <wps:cNvSpPr>
                            <a:spLocks noChangeArrowheads="1"/>
                          </wps:cNvSpPr>
                          <wps:spPr bwMode="auto">
                            <a:xfrm>
                              <a:off x="2610" y="2490"/>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158" name="Oval 79"/>
                          <wps:cNvSpPr>
                            <a:spLocks noChangeArrowheads="1"/>
                          </wps:cNvSpPr>
                          <wps:spPr bwMode="auto">
                            <a:xfrm>
                              <a:off x="2565" y="2445"/>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159" name="Rectangle 80"/>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0" name="Rectangle 81"/>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1" name="Rectangle 82"/>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2" name="Rectangle 83"/>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3" name="Rectangle 84"/>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4" name="Rectangle 85"/>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5" name="Rectangle 86"/>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6" name="Rectangle 87"/>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7" name="Rectangle 88"/>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8" name="Rectangle 89"/>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69" name="Rectangle 90"/>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0" name="Rectangle 91"/>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1" name="Rectangle 92"/>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2" name="Rectangle 93"/>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3" name="Rectangle 94"/>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4" name="Rectangle 95"/>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5" name="Rectangle 96"/>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6" name="Rectangle 97"/>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7" name="Rectangle 98"/>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8" name="Rectangle 99"/>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79" name="Rectangle 100"/>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0" name="Rectangle 101"/>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1" name="Rectangle 102"/>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2" name="Rectangle 103"/>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3" name="Rectangle 104"/>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4" name="Rectangle 105"/>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5" name="Rectangle 106"/>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6" name="Rectangle 107"/>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7" name="Rectangle 108"/>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8" name="Rectangle 109"/>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89" name="Rectangle 110"/>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0" name="Rectangle 111"/>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1" name="Rectangle 112"/>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2" name="Rectangle 113"/>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3" name="Rectangle 114"/>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4" name="Rectangle 115"/>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5" name="Rectangle 116"/>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6" name="Rectangle 117"/>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7" name="Rectangle 118"/>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8" name="Rectangle 119"/>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199" name="Rectangle 120"/>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0" name="Rectangle 121"/>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1" name="Rectangle 122"/>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2" name="Rectangle 123"/>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3" name="Rectangle 124"/>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4" name="Rectangle 125"/>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5" name="Rectangle 126"/>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6" name="Rectangle 127"/>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7" name="Rectangle 128"/>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8" name="Rectangle 129"/>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09" name="Rectangle 130"/>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10" name="Rectangle 131"/>
                          <wps:cNvSpPr>
                            <a:spLocks noChangeArrowheads="1"/>
                          </wps:cNvSpPr>
                          <wps:spPr bwMode="auto">
                            <a:xfrm>
                              <a:off x="2805" y="2670"/>
                              <a:ext cx="1094"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r>
                                  <w:rPr>
                                    <w:rFonts w:cs="Arial"/>
                                    <w:b/>
                                    <w:bCs/>
                                    <w:color w:val="000000"/>
                                    <w:sz w:val="16"/>
                                    <w:szCs w:val="16"/>
                                    <w:lang w:val="en-US"/>
                                  </w:rPr>
                                  <w:t xml:space="preserve">Alter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211" name="Rectangle 132"/>
                          <wps:cNvSpPr>
                            <a:spLocks noChangeArrowheads="1"/>
                          </wps:cNvSpPr>
                          <wps:spPr bwMode="auto">
                            <a:xfrm>
                              <a:off x="2685" y="2865"/>
                              <a:ext cx="132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212" name="Rectangle 133"/>
                          <wps:cNvSpPr>
                            <a:spLocks noChangeArrowheads="1"/>
                          </wps:cNvSpPr>
                          <wps:spPr bwMode="auto">
                            <a:xfrm>
                              <a:off x="2985" y="3060"/>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213" name="Oval 134"/>
                          <wps:cNvSpPr>
                            <a:spLocks noChangeArrowheads="1"/>
                          </wps:cNvSpPr>
                          <wps:spPr bwMode="auto">
                            <a:xfrm>
                              <a:off x="2430" y="4545"/>
                              <a:ext cx="1935" cy="1290"/>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214" name="Oval 135"/>
                          <wps:cNvSpPr>
                            <a:spLocks noChangeArrowheads="1"/>
                          </wps:cNvSpPr>
                          <wps:spPr bwMode="auto">
                            <a:xfrm>
                              <a:off x="2385" y="4500"/>
                              <a:ext cx="1935" cy="1290"/>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215" name="Rectangle 136"/>
                          <wps:cNvSpPr>
                            <a:spLocks noChangeArrowheads="1"/>
                          </wps:cNvSpPr>
                          <wps:spPr bwMode="auto">
                            <a:xfrm>
                              <a:off x="-1200" y="-1125"/>
                              <a:ext cx="129" cy="414"/>
                            </a:xfrm>
                            <a:prstGeom prst="rect">
                              <a:avLst/>
                            </a:prstGeom>
                            <a:solidFill>
                              <a:srgbClr val="FCF2E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16" name="Rectangle 137"/>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17" name="Rectangle 138"/>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18" name="Rectangle 139"/>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19" name="Rectangle 140"/>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0" name="Rectangle 141"/>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1" name="Rectangle 142"/>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2" name="Rectangle 143"/>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3" name="Rectangle 144"/>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4" name="Rectangle 145"/>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5" name="Rectangle 146"/>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6" name="Rectangle 147"/>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7" name="Rectangle 148"/>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8" name="Rectangle 149"/>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29" name="Rectangle 150"/>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0" name="Rectangle 151"/>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1" name="Rectangle 152"/>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2" name="Rectangle 153"/>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3" name="Rectangle 154"/>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4" name="Rectangle 155"/>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5" name="Rectangle 156"/>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6" name="Rectangle 157"/>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7" name="Rectangle 158"/>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8" name="Rectangle 159"/>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39" name="Rectangle 160"/>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0" name="Rectangle 161"/>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1" name="Rectangle 162"/>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2" name="Rectangle 163"/>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3" name="Rectangle 164"/>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4" name="Rectangle 165"/>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5" name="Rectangle 166"/>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6" name="Rectangle 167"/>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7" name="Rectangle 168"/>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8" name="Rectangle 169"/>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49" name="Rectangle 170"/>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0" name="Rectangle 171"/>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1" name="Rectangle 172"/>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2" name="Rectangle 173"/>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3" name="Rectangle 174"/>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4" name="Rectangle 175"/>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5" name="Rectangle 176"/>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6" name="Rectangle 177"/>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7" name="Rectangle 178"/>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8" name="Rectangle 179"/>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59" name="Rectangle 180"/>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0" name="Rectangle 181"/>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1" name="Rectangle 182"/>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2" name="Rectangle 183"/>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3" name="Rectangle 184"/>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4" name="Rectangle 185"/>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5" name="Rectangle 186"/>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6" name="Rectangle 187"/>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7" name="Rectangle 188"/>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8" name="Rectangle 189"/>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69" name="Rectangle 190"/>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0" name="Rectangle 191"/>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1" name="Rectangle 192"/>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2" name="Rectangle 193"/>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3" name="Rectangle 194"/>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4" name="Rectangle 195"/>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5" name="Rectangle 196"/>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6" name="Rectangle 197"/>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7" name="Rectangle 198"/>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8" name="Rectangle 199"/>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79" name="Rectangle 200"/>
                          <wps:cNvSpPr>
                            <a:spLocks noChangeArrowheads="1"/>
                          </wps:cNvSpPr>
                          <wps:spPr bwMode="auto">
                            <a:xfrm>
                              <a:off x="2730" y="4755"/>
                              <a:ext cx="124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Alterar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280" name="Rectangle 201"/>
                          <wps:cNvSpPr>
                            <a:spLocks noChangeArrowheads="1"/>
                          </wps:cNvSpPr>
                          <wps:spPr bwMode="auto">
                            <a:xfrm>
                              <a:off x="2700" y="4950"/>
                              <a:ext cx="132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281" name="Rectangle 202"/>
                          <wps:cNvSpPr>
                            <a:spLocks noChangeArrowheads="1"/>
                          </wps:cNvSpPr>
                          <wps:spPr bwMode="auto">
                            <a:xfrm>
                              <a:off x="2595" y="5145"/>
                              <a:ext cx="15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Funcional</w:t>
                                </w:r>
                                <w:proofErr w:type="spellEnd"/>
                                <w:r>
                                  <w:rPr>
                                    <w:rFonts w:cs="Arial"/>
                                    <w:b/>
                                    <w:bCs/>
                                    <w:color w:val="000000"/>
                                    <w:sz w:val="16"/>
                                    <w:szCs w:val="16"/>
                                    <w:lang w:val="en-US"/>
                                  </w:rPr>
                                  <w:t xml:space="preserve"> - </w:t>
                                </w:r>
                                <w:proofErr w:type="spellStart"/>
                                <w:r>
                                  <w:rPr>
                                    <w:rFonts w:cs="Arial"/>
                                    <w:b/>
                                    <w:bCs/>
                                    <w:color w:val="000000"/>
                                    <w:sz w:val="16"/>
                                    <w:szCs w:val="16"/>
                                    <w:lang w:val="en-US"/>
                                  </w:rPr>
                                  <w:t>Tipos</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282" name="Rectangle 203"/>
                          <wps:cNvSpPr>
                            <a:spLocks noChangeArrowheads="1"/>
                          </wps:cNvSpPr>
                          <wps:spPr bwMode="auto">
                            <a:xfrm>
                              <a:off x="2925" y="5340"/>
                              <a:ext cx="881"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Progressão</w:t>
                                </w:r>
                                <w:proofErr w:type="spellEnd"/>
                              </w:p>
                            </w:txbxContent>
                          </wps:txbx>
                          <wps:bodyPr rot="0" vert="horz" wrap="none" lIns="0" tIns="0" rIns="0" bIns="0" anchor="t" anchorCtr="0">
                            <a:spAutoFit/>
                          </wps:bodyPr>
                        </wps:wsp>
                        <wps:wsp>
                          <wps:cNvPr id="283" name="Oval 204"/>
                          <wps:cNvSpPr>
                            <a:spLocks noChangeArrowheads="1"/>
                          </wps:cNvSpPr>
                          <wps:spPr bwMode="auto">
                            <a:xfrm>
                              <a:off x="6675" y="2370"/>
                              <a:ext cx="1620" cy="1080"/>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g:wgp>
                      <wpg:wgp>
                        <wpg:cNvPr id="284" name="Group 406"/>
                        <wpg:cNvGrpSpPr>
                          <a:grpSpLocks/>
                        </wpg:cNvGrpSpPr>
                        <wpg:grpSpPr bwMode="auto">
                          <a:xfrm>
                            <a:off x="0" y="0"/>
                            <a:ext cx="6000750" cy="4686300"/>
                            <a:chOff x="-1200" y="-1125"/>
                            <a:chExt cx="9450" cy="7380"/>
                          </a:xfrm>
                        </wpg:grpSpPr>
                        <wps:wsp>
                          <wps:cNvPr id="285" name="Oval 206"/>
                          <wps:cNvSpPr>
                            <a:spLocks noChangeArrowheads="1"/>
                          </wps:cNvSpPr>
                          <wps:spPr bwMode="auto">
                            <a:xfrm>
                              <a:off x="6630" y="2325"/>
                              <a:ext cx="1620" cy="1080"/>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286" name="Rectangle 207"/>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87" name="Rectangle 208"/>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88" name="Rectangle 209"/>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89" name="Rectangle 210"/>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0" name="Rectangle 211"/>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1" name="Rectangle 212"/>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2" name="Rectangle 213"/>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3" name="Rectangle 214"/>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4" name="Rectangle 215"/>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5" name="Rectangle 216"/>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6" name="Rectangle 217"/>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7" name="Rectangle 218"/>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8" name="Rectangle 219"/>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299" name="Rectangle 220"/>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0" name="Rectangle 221"/>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1" name="Rectangle 222"/>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2" name="Rectangle 223"/>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3" name="Rectangle 224"/>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4" name="Rectangle 225"/>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5" name="Rectangle 226"/>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6" name="Rectangle 227"/>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7" name="Rectangle 228"/>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8" name="Rectangle 229"/>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09" name="Rectangle 230"/>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0" name="Rectangle 231"/>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1" name="Rectangle 232"/>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2" name="Rectangle 233"/>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3" name="Rectangle 234"/>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4" name="Rectangle 235"/>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5" name="Rectangle 236"/>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6" name="Rectangle 237"/>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7" name="Rectangle 238"/>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8" name="Rectangle 239"/>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19" name="Rectangle 240"/>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0" name="Rectangle 241"/>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1" name="Rectangle 242"/>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2" name="Rectangle 243"/>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3" name="Rectangle 244"/>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4" name="Rectangle 245"/>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5" name="Rectangle 246"/>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6" name="Rectangle 247"/>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7" name="Rectangle 248"/>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8" name="Rectangle 249"/>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29" name="Rectangle 250"/>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0" name="Rectangle 251"/>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1" name="Rectangle 252"/>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2" name="Rectangle 253"/>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3" name="Rectangle 254"/>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4" name="Rectangle 255"/>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5" name="Rectangle 256"/>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6" name="Rectangle 257"/>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7" name="Rectangle 258"/>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8" name="Rectangle 259"/>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39" name="Rectangle 260"/>
                          <wps:cNvSpPr>
                            <a:spLocks noChangeArrowheads="1"/>
                          </wps:cNvSpPr>
                          <wps:spPr bwMode="auto">
                            <a:xfrm>
                              <a:off x="6810" y="2580"/>
                              <a:ext cx="1263"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Excluir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340" name="Rectangle 261"/>
                          <wps:cNvSpPr>
                            <a:spLocks noChangeArrowheads="1"/>
                          </wps:cNvSpPr>
                          <wps:spPr bwMode="auto">
                            <a:xfrm>
                              <a:off x="6780" y="2775"/>
                              <a:ext cx="132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341" name="Rectangle 262"/>
                          <wps:cNvSpPr>
                            <a:spLocks noChangeArrowheads="1"/>
                          </wps:cNvSpPr>
                          <wps:spPr bwMode="auto">
                            <a:xfrm>
                              <a:off x="7080" y="2970"/>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342" name="Oval 263"/>
                          <wps:cNvSpPr>
                            <a:spLocks noChangeArrowheads="1"/>
                          </wps:cNvSpPr>
                          <wps:spPr bwMode="auto">
                            <a:xfrm>
                              <a:off x="6675" y="3855"/>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343" name="Oval 264"/>
                          <wps:cNvSpPr>
                            <a:spLocks noChangeArrowheads="1"/>
                          </wps:cNvSpPr>
                          <wps:spPr bwMode="auto">
                            <a:xfrm>
                              <a:off x="6630" y="3810"/>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344" name="Rectangle 265"/>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45" name="Rectangle 266"/>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46" name="Rectangle 267"/>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47" name="Rectangle 268"/>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48" name="Rectangle 269"/>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49" name="Rectangle 270"/>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0" name="Rectangle 271"/>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1" name="Rectangle 272"/>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2" name="Rectangle 273"/>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3" name="Rectangle 274"/>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4" name="Rectangle 275"/>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5" name="Rectangle 276"/>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6" name="Rectangle 277"/>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7" name="Rectangle 278"/>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8" name="Rectangle 279"/>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59" name="Rectangle 280"/>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0" name="Rectangle 281"/>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1" name="Rectangle 282"/>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2" name="Rectangle 283"/>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3" name="Rectangle 284"/>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4" name="Rectangle 285"/>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5" name="Rectangle 286"/>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6" name="Rectangle 287"/>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7" name="Rectangle 288"/>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8" name="Rectangle 289"/>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69" name="Rectangle 290"/>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0" name="Rectangle 291"/>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1" name="Rectangle 292"/>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2" name="Rectangle 293"/>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3" name="Rectangle 294"/>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4" name="Rectangle 295"/>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5" name="Rectangle 296"/>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6" name="Rectangle 297"/>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7" name="Rectangle 298"/>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8" name="Rectangle 299"/>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79" name="Rectangle 300"/>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0" name="Rectangle 301"/>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1" name="Rectangle 302"/>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2" name="Rectangle 303"/>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3" name="Rectangle 304"/>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4" name="Rectangle 305"/>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5" name="Rectangle 306"/>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6" name="Rectangle 307"/>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7" name="Rectangle 308"/>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8" name="Rectangle 309"/>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89" name="Rectangle 310"/>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90" name="Rectangle 311"/>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91" name="Rectangle 312"/>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92" name="Rectangle 313"/>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93" name="Rectangle 314"/>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94" name="Rectangle 315"/>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395" name="Rectangle 316"/>
                          <wps:cNvSpPr>
                            <a:spLocks noChangeArrowheads="1"/>
                          </wps:cNvSpPr>
                          <wps:spPr bwMode="auto">
                            <a:xfrm>
                              <a:off x="6780" y="4035"/>
                              <a:ext cx="1254"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Listar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Regras</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396" name="Rectangle 317"/>
                          <wps:cNvSpPr>
                            <a:spLocks noChangeArrowheads="1"/>
                          </wps:cNvSpPr>
                          <wps:spPr bwMode="auto">
                            <a:xfrm>
                              <a:off x="6750" y="4230"/>
                              <a:ext cx="132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397" name="Rectangle 318"/>
                          <wps:cNvSpPr>
                            <a:spLocks noChangeArrowheads="1"/>
                          </wps:cNvSpPr>
                          <wps:spPr bwMode="auto">
                            <a:xfrm>
                              <a:off x="7050" y="4425"/>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398" name="Oval 319"/>
                          <wps:cNvSpPr>
                            <a:spLocks noChangeArrowheads="1"/>
                          </wps:cNvSpPr>
                          <wps:spPr bwMode="auto">
                            <a:xfrm>
                              <a:off x="4830" y="5220"/>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399" name="Oval 320"/>
                          <wps:cNvSpPr>
                            <a:spLocks noChangeArrowheads="1"/>
                          </wps:cNvSpPr>
                          <wps:spPr bwMode="auto">
                            <a:xfrm>
                              <a:off x="4785" y="5175"/>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400" name="Rectangle 321"/>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1" name="Rectangle 322"/>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2" name="Rectangle 323"/>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3" name="Rectangle 324"/>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4" name="Rectangle 325"/>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5" name="Rectangle 326"/>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6" name="Rectangle 327"/>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7" name="Rectangle 328"/>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8" name="Rectangle 329"/>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09" name="Rectangle 330"/>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0" name="Rectangle 331"/>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1" name="Rectangle 332"/>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2" name="Rectangle 333"/>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3" name="Rectangle 334"/>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4" name="Rectangle 335"/>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5" name="Rectangle 336"/>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6" name="Rectangle 337"/>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7" name="Rectangle 338"/>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8" name="Rectangle 339"/>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19" name="Rectangle 340"/>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0" name="Rectangle 341"/>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1" name="Rectangle 342"/>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2" name="Rectangle 343"/>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3" name="Rectangle 344"/>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4" name="Rectangle 345"/>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5" name="Rectangle 346"/>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6" name="Rectangle 347"/>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7" name="Rectangle 348"/>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8" name="Rectangle 349"/>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29" name="Rectangle 350"/>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0" name="Rectangle 351"/>
                          <wps:cNvSpPr>
                            <a:spLocks noChangeArrowheads="1"/>
                          </wps:cNvSpPr>
                          <wps:spPr bwMode="auto">
                            <a:xfrm>
                              <a:off x="-1200" y="-1125"/>
                              <a:ext cx="129" cy="414"/>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1" name="Rectangle 352"/>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2" name="Rectangle 353"/>
                          <wps:cNvSpPr>
                            <a:spLocks noChangeArrowheads="1"/>
                          </wps:cNvSpPr>
                          <wps:spPr bwMode="auto">
                            <a:xfrm>
                              <a:off x="-1200" y="-1125"/>
                              <a:ext cx="129" cy="414"/>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3" name="Rectangle 354"/>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4" name="Rectangle 355"/>
                          <wps:cNvSpPr>
                            <a:spLocks noChangeArrowheads="1"/>
                          </wps:cNvSpPr>
                          <wps:spPr bwMode="auto">
                            <a:xfrm>
                              <a:off x="-1200" y="-1125"/>
                              <a:ext cx="129" cy="414"/>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5" name="Rectangle 356"/>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6" name="Rectangle 357"/>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7" name="Rectangle 358"/>
                          <wps:cNvSpPr>
                            <a:spLocks noChangeArrowheads="1"/>
                          </wps:cNvSpPr>
                          <wps:spPr bwMode="auto">
                            <a:xfrm>
                              <a:off x="-1200" y="-1125"/>
                              <a:ext cx="129" cy="414"/>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8" name="Rectangle 359"/>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39" name="Rectangle 360"/>
                          <wps:cNvSpPr>
                            <a:spLocks noChangeArrowheads="1"/>
                          </wps:cNvSpPr>
                          <wps:spPr bwMode="auto">
                            <a:xfrm>
                              <a:off x="-1200" y="-1125"/>
                              <a:ext cx="129" cy="414"/>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0" name="Rectangle 361"/>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1" name="Rectangle 362"/>
                          <wps:cNvSpPr>
                            <a:spLocks noChangeArrowheads="1"/>
                          </wps:cNvSpPr>
                          <wps:spPr bwMode="auto">
                            <a:xfrm>
                              <a:off x="-1200" y="-1125"/>
                              <a:ext cx="129" cy="414"/>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2" name="Rectangle 363"/>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3" name="Rectangle 364"/>
                          <wps:cNvSpPr>
                            <a:spLocks noChangeArrowheads="1"/>
                          </wps:cNvSpPr>
                          <wps:spPr bwMode="auto">
                            <a:xfrm>
                              <a:off x="-1200" y="-1125"/>
                              <a:ext cx="129" cy="414"/>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4" name="Rectangle 365"/>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5" name="Rectangle 366"/>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6" name="Rectangle 367"/>
                          <wps:cNvSpPr>
                            <a:spLocks noChangeArrowheads="1"/>
                          </wps:cNvSpPr>
                          <wps:spPr bwMode="auto">
                            <a:xfrm>
                              <a:off x="-1200" y="-1125"/>
                              <a:ext cx="129" cy="414"/>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7" name="Rectangle 368"/>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8" name="Rectangle 369"/>
                          <wps:cNvSpPr>
                            <a:spLocks noChangeArrowheads="1"/>
                          </wps:cNvSpPr>
                          <wps:spPr bwMode="auto">
                            <a:xfrm>
                              <a:off x="-1200" y="-1125"/>
                              <a:ext cx="129" cy="414"/>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49" name="Rectangle 370"/>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50" name="Rectangle 371"/>
                          <wps:cNvSpPr>
                            <a:spLocks noChangeArrowheads="1"/>
                          </wps:cNvSpPr>
                          <wps:spPr bwMode="auto">
                            <a:xfrm>
                              <a:off x="-1200" y="-1125"/>
                              <a:ext cx="129" cy="414"/>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51" name="Rectangle 372"/>
                          <wps:cNvSpPr>
                            <a:spLocks noChangeArrowheads="1"/>
                          </wps:cNvSpPr>
                          <wps:spPr bwMode="auto">
                            <a:xfrm>
                              <a:off x="4890" y="5400"/>
                              <a:ext cx="137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Detalhar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wps:txbx>
                          <wps:bodyPr rot="0" vert="horz" wrap="none" lIns="0" tIns="0" rIns="0" bIns="0" anchor="t" anchorCtr="0">
                            <a:spAutoFit/>
                          </wps:bodyPr>
                        </wps:wsp>
                        <wps:wsp>
                          <wps:cNvPr id="452" name="Rectangle 373"/>
                          <wps:cNvSpPr>
                            <a:spLocks noChangeArrowheads="1"/>
                          </wps:cNvSpPr>
                          <wps:spPr bwMode="auto">
                            <a:xfrm>
                              <a:off x="4905" y="5595"/>
                              <a:ext cx="1325"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453" name="Rectangle 374"/>
                          <wps:cNvSpPr>
                            <a:spLocks noChangeArrowheads="1"/>
                          </wps:cNvSpPr>
                          <wps:spPr bwMode="auto">
                            <a:xfrm>
                              <a:off x="5205" y="5790"/>
                              <a:ext cx="75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Funcional</w:t>
                                </w:r>
                                <w:proofErr w:type="spellEnd"/>
                              </w:p>
                            </w:txbxContent>
                          </wps:txbx>
                          <wps:bodyPr rot="0" vert="horz" wrap="none" lIns="0" tIns="0" rIns="0" bIns="0" anchor="t" anchorCtr="0">
                            <a:spAutoFit/>
                          </wps:bodyPr>
                        </wps:wsp>
                        <wps:wsp>
                          <wps:cNvPr id="454" name="Oval 375"/>
                          <wps:cNvSpPr>
                            <a:spLocks noChangeArrowheads="1"/>
                          </wps:cNvSpPr>
                          <wps:spPr bwMode="auto">
                            <a:xfrm>
                              <a:off x="4785" y="570"/>
                              <a:ext cx="1560" cy="1035"/>
                            </a:xfrm>
                            <a:prstGeom prst="ellipse">
                              <a:avLst/>
                            </a:prstGeom>
                            <a:solidFill>
                              <a:srgbClr val="C0BFC0"/>
                            </a:solidFill>
                            <a:ln w="15">
                              <a:solidFill>
                                <a:srgbClr val="C0BFC0"/>
                              </a:solidFill>
                              <a:prstDash val="solid"/>
                              <a:round/>
                              <a:headEnd/>
                              <a:tailEnd/>
                            </a:ln>
                          </wps:spPr>
                          <wps:bodyPr rot="0" vert="horz" wrap="square" lIns="91440" tIns="45720" rIns="91440" bIns="45720" anchor="t" anchorCtr="0" upright="1">
                            <a:noAutofit/>
                          </wps:bodyPr>
                        </wps:wsp>
                        <wps:wsp>
                          <wps:cNvPr id="455" name="Oval 376"/>
                          <wps:cNvSpPr>
                            <a:spLocks noChangeArrowheads="1"/>
                          </wps:cNvSpPr>
                          <wps:spPr bwMode="auto">
                            <a:xfrm>
                              <a:off x="4740" y="525"/>
                              <a:ext cx="1560" cy="1035"/>
                            </a:xfrm>
                            <a:prstGeom prst="ellipse">
                              <a:avLst/>
                            </a:prstGeom>
                            <a:solidFill>
                              <a:srgbClr val="FCF2E3"/>
                            </a:solidFill>
                            <a:ln w="15">
                              <a:solidFill>
                                <a:srgbClr val="000000"/>
                              </a:solidFill>
                              <a:prstDash val="solid"/>
                              <a:round/>
                              <a:headEnd/>
                              <a:tailEnd/>
                            </a:ln>
                          </wps:spPr>
                          <wps:bodyPr rot="0" vert="horz" wrap="square" lIns="91440" tIns="45720" rIns="91440" bIns="45720" anchor="t" anchorCtr="0" upright="1">
                            <a:noAutofit/>
                          </wps:bodyPr>
                        </wps:wsp>
                        <wps:wsp>
                          <wps:cNvPr id="456" name="Rectangle 377"/>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57" name="Rectangle 378"/>
                          <wps:cNvSpPr>
                            <a:spLocks noChangeArrowheads="1"/>
                          </wps:cNvSpPr>
                          <wps:spPr bwMode="auto">
                            <a:xfrm>
                              <a:off x="-1200" y="-1125"/>
                              <a:ext cx="129" cy="414"/>
                            </a:xfrm>
                            <a:prstGeom prst="rect">
                              <a:avLst/>
                            </a:prstGeom>
                            <a:solidFill>
                              <a:srgbClr val="FBF1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58" name="Rectangle 379"/>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59" name="Rectangle 380"/>
                          <wps:cNvSpPr>
                            <a:spLocks noChangeArrowheads="1"/>
                          </wps:cNvSpPr>
                          <wps:spPr bwMode="auto">
                            <a:xfrm>
                              <a:off x="-1200" y="-1125"/>
                              <a:ext cx="129" cy="414"/>
                            </a:xfrm>
                            <a:prstGeom prst="rect">
                              <a:avLst/>
                            </a:prstGeom>
                            <a:solidFill>
                              <a:srgbClr val="FAF0E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0" name="Rectangle 381"/>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1" name="Rectangle 382"/>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2" name="Rectangle 383"/>
                          <wps:cNvSpPr>
                            <a:spLocks noChangeArrowheads="1"/>
                          </wps:cNvSpPr>
                          <wps:spPr bwMode="auto">
                            <a:xfrm>
                              <a:off x="-1200" y="-1125"/>
                              <a:ext cx="129" cy="414"/>
                            </a:xfrm>
                            <a:prstGeom prst="rect">
                              <a:avLst/>
                            </a:prstGeom>
                            <a:solidFill>
                              <a:srgbClr val="F9EFE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3" name="Rectangle 384"/>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4" name="Rectangle 385"/>
                          <wps:cNvSpPr>
                            <a:spLocks noChangeArrowheads="1"/>
                          </wps:cNvSpPr>
                          <wps:spPr bwMode="auto">
                            <a:xfrm>
                              <a:off x="-1200" y="-1125"/>
                              <a:ext cx="129" cy="414"/>
                            </a:xfrm>
                            <a:prstGeom prst="rect">
                              <a:avLst/>
                            </a:prstGeom>
                            <a:solidFill>
                              <a:srgbClr val="F8EE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5" name="Rectangle 386"/>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6" name="Rectangle 387"/>
                          <wps:cNvSpPr>
                            <a:spLocks noChangeArrowheads="1"/>
                          </wps:cNvSpPr>
                          <wps:spPr bwMode="auto">
                            <a:xfrm>
                              <a:off x="-1200" y="-1125"/>
                              <a:ext cx="129" cy="414"/>
                            </a:xfrm>
                            <a:prstGeom prst="rect">
                              <a:avLst/>
                            </a:prstGeom>
                            <a:solidFill>
                              <a:srgbClr val="F7E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7" name="Rectangle 388"/>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8" name="Rectangle 389"/>
                          <wps:cNvSpPr>
                            <a:spLocks noChangeArrowheads="1"/>
                          </wps:cNvSpPr>
                          <wps:spPr bwMode="auto">
                            <a:xfrm>
                              <a:off x="-1200" y="-1125"/>
                              <a:ext cx="129" cy="414"/>
                            </a:xfrm>
                            <a:prstGeom prst="rect">
                              <a:avLst/>
                            </a:prstGeom>
                            <a:solidFill>
                              <a:srgbClr val="F6EC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69" name="Rectangle 390"/>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0" name="Rectangle 391"/>
                          <wps:cNvSpPr>
                            <a:spLocks noChangeArrowheads="1"/>
                          </wps:cNvSpPr>
                          <wps:spPr bwMode="auto">
                            <a:xfrm>
                              <a:off x="-1200" y="-1125"/>
                              <a:ext cx="129" cy="414"/>
                            </a:xfrm>
                            <a:prstGeom prst="rect">
                              <a:avLst/>
                            </a:prstGeom>
                            <a:solidFill>
                              <a:srgbClr val="F5EBD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1" name="Rectangle 392"/>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2" name="Rectangle 393"/>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3" name="Rectangle 394"/>
                          <wps:cNvSpPr>
                            <a:spLocks noChangeArrowheads="1"/>
                          </wps:cNvSpPr>
                          <wps:spPr bwMode="auto">
                            <a:xfrm>
                              <a:off x="-1200" y="-1125"/>
                              <a:ext cx="129" cy="414"/>
                            </a:xfrm>
                            <a:prstGeom prst="rect">
                              <a:avLst/>
                            </a:prstGeom>
                            <a:solidFill>
                              <a:srgbClr val="F4EA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4" name="Rectangle 395"/>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5" name="Rectangle 396"/>
                          <wps:cNvSpPr>
                            <a:spLocks noChangeArrowheads="1"/>
                          </wps:cNvSpPr>
                          <wps:spPr bwMode="auto">
                            <a:xfrm>
                              <a:off x="-1200" y="-1125"/>
                              <a:ext cx="129" cy="414"/>
                            </a:xfrm>
                            <a:prstGeom prst="rect">
                              <a:avLst/>
                            </a:prstGeom>
                            <a:solidFill>
                              <a:srgbClr val="F3E9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6" name="Rectangle 397"/>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7" name="Rectangle 398"/>
                          <wps:cNvSpPr>
                            <a:spLocks noChangeArrowheads="1"/>
                          </wps:cNvSpPr>
                          <wps:spPr bwMode="auto">
                            <a:xfrm>
                              <a:off x="-1200" y="-1125"/>
                              <a:ext cx="129" cy="414"/>
                            </a:xfrm>
                            <a:prstGeom prst="rect">
                              <a:avLst/>
                            </a:prstGeom>
                            <a:solidFill>
                              <a:srgbClr val="F2E8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8" name="Rectangle 399"/>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79" name="Rectangle 400"/>
                          <wps:cNvSpPr>
                            <a:spLocks noChangeArrowheads="1"/>
                          </wps:cNvSpPr>
                          <wps:spPr bwMode="auto">
                            <a:xfrm>
                              <a:off x="-1200" y="-1125"/>
                              <a:ext cx="129" cy="414"/>
                            </a:xfrm>
                            <a:prstGeom prst="rect">
                              <a:avLst/>
                            </a:prstGeom>
                            <a:solidFill>
                              <a:srgbClr val="F1E7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0" name="Rectangle 401"/>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1" name="Rectangle 402"/>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2" name="Rectangle 403"/>
                          <wps:cNvSpPr>
                            <a:spLocks noChangeArrowheads="1"/>
                          </wps:cNvSpPr>
                          <wps:spPr bwMode="auto">
                            <a:xfrm>
                              <a:off x="-1200" y="-1125"/>
                              <a:ext cx="129" cy="414"/>
                            </a:xfrm>
                            <a:prstGeom prst="rect">
                              <a:avLst/>
                            </a:prstGeom>
                            <a:solidFill>
                              <a:srgbClr val="F0E6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3" name="Rectangle 404"/>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4" name="Rectangle 405"/>
                          <wps:cNvSpPr>
                            <a:spLocks noChangeArrowheads="1"/>
                          </wps:cNvSpPr>
                          <wps:spPr bwMode="auto">
                            <a:xfrm>
                              <a:off x="-1200" y="-1125"/>
                              <a:ext cx="129" cy="414"/>
                            </a:xfrm>
                            <a:prstGeom prst="rect">
                              <a:avLst/>
                            </a:prstGeom>
                            <a:solidFill>
                              <a:srgbClr val="EFE5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g:wgp>
                      <wps:wsp>
                        <wps:cNvPr id="485" name="Rectangle 407"/>
                        <wps:cNvSpPr>
                          <a:spLocks noChangeArrowheads="1"/>
                        </wps:cNvSpPr>
                        <wps:spPr bwMode="auto">
                          <a:xfrm>
                            <a:off x="0" y="0"/>
                            <a:ext cx="81915" cy="262890"/>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6" name="Rectangle 408"/>
                        <wps:cNvSpPr>
                          <a:spLocks noChangeArrowheads="1"/>
                        </wps:cNvSpPr>
                        <wps:spPr bwMode="auto">
                          <a:xfrm>
                            <a:off x="0" y="0"/>
                            <a:ext cx="81915" cy="262890"/>
                          </a:xfrm>
                          <a:prstGeom prst="rect">
                            <a:avLst/>
                          </a:prstGeom>
                          <a:solidFill>
                            <a:srgbClr val="EEE4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7" name="Rectangle 409"/>
                        <wps:cNvSpPr>
                          <a:spLocks noChangeArrowheads="1"/>
                        </wps:cNvSpPr>
                        <wps:spPr bwMode="auto">
                          <a:xfrm>
                            <a:off x="0" y="0"/>
                            <a:ext cx="81915" cy="262890"/>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8" name="Rectangle 410"/>
                        <wps:cNvSpPr>
                          <a:spLocks noChangeArrowheads="1"/>
                        </wps:cNvSpPr>
                        <wps:spPr bwMode="auto">
                          <a:xfrm>
                            <a:off x="0" y="0"/>
                            <a:ext cx="81915" cy="262890"/>
                          </a:xfrm>
                          <a:prstGeom prst="rect">
                            <a:avLst/>
                          </a:prstGeom>
                          <a:solidFill>
                            <a:srgbClr val="EDE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89" name="Rectangle 411"/>
                        <wps:cNvSpPr>
                          <a:spLocks noChangeArrowheads="1"/>
                        </wps:cNvSpPr>
                        <wps:spPr bwMode="auto">
                          <a:xfrm>
                            <a:off x="0" y="0"/>
                            <a:ext cx="81915" cy="262890"/>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0" name="Rectangle 412"/>
                        <wps:cNvSpPr>
                          <a:spLocks noChangeArrowheads="1"/>
                        </wps:cNvSpPr>
                        <wps:spPr bwMode="auto">
                          <a:xfrm>
                            <a:off x="0" y="0"/>
                            <a:ext cx="81915" cy="262890"/>
                          </a:xfrm>
                          <a:prstGeom prst="rect">
                            <a:avLst/>
                          </a:prstGeom>
                          <a:solidFill>
                            <a:srgbClr val="ECE2D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1" name="Rectangle 413"/>
                        <wps:cNvSpPr>
                          <a:spLocks noChangeArrowheads="1"/>
                        </wps:cNvSpPr>
                        <wps:spPr bwMode="auto">
                          <a:xfrm>
                            <a:off x="0" y="0"/>
                            <a:ext cx="81915" cy="262890"/>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2" name="Rectangle 414"/>
                        <wps:cNvSpPr>
                          <a:spLocks noChangeArrowheads="1"/>
                        </wps:cNvSpPr>
                        <wps:spPr bwMode="auto">
                          <a:xfrm>
                            <a:off x="0" y="0"/>
                            <a:ext cx="81915" cy="262890"/>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3" name="Rectangle 415"/>
                        <wps:cNvSpPr>
                          <a:spLocks noChangeArrowheads="1"/>
                        </wps:cNvSpPr>
                        <wps:spPr bwMode="auto">
                          <a:xfrm>
                            <a:off x="0" y="0"/>
                            <a:ext cx="81915" cy="262890"/>
                          </a:xfrm>
                          <a:prstGeom prst="rect">
                            <a:avLst/>
                          </a:prstGeom>
                          <a:solidFill>
                            <a:srgbClr val="EBE1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4" name="Rectangle 416"/>
                        <wps:cNvSpPr>
                          <a:spLocks noChangeArrowheads="1"/>
                        </wps:cNvSpPr>
                        <wps:spPr bwMode="auto">
                          <a:xfrm>
                            <a:off x="0" y="0"/>
                            <a:ext cx="81915" cy="262890"/>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5" name="Rectangle 417"/>
                        <wps:cNvSpPr>
                          <a:spLocks noChangeArrowheads="1"/>
                        </wps:cNvSpPr>
                        <wps:spPr bwMode="auto">
                          <a:xfrm>
                            <a:off x="0" y="0"/>
                            <a:ext cx="81915" cy="262890"/>
                          </a:xfrm>
                          <a:prstGeom prst="rect">
                            <a:avLst/>
                          </a:prstGeom>
                          <a:solidFill>
                            <a:srgbClr val="EAE0D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6" name="Rectangle 418"/>
                        <wps:cNvSpPr>
                          <a:spLocks noChangeArrowheads="1"/>
                        </wps:cNvSpPr>
                        <wps:spPr bwMode="auto">
                          <a:xfrm>
                            <a:off x="0" y="0"/>
                            <a:ext cx="81915" cy="262890"/>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7" name="Rectangle 419"/>
                        <wps:cNvSpPr>
                          <a:spLocks noChangeArrowheads="1"/>
                        </wps:cNvSpPr>
                        <wps:spPr bwMode="auto">
                          <a:xfrm>
                            <a:off x="0" y="0"/>
                            <a:ext cx="81915" cy="262890"/>
                          </a:xfrm>
                          <a:prstGeom prst="rect">
                            <a:avLst/>
                          </a:prstGeom>
                          <a:solidFill>
                            <a:srgbClr val="E9DF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8" name="Rectangle 420"/>
                        <wps:cNvSpPr>
                          <a:spLocks noChangeArrowheads="1"/>
                        </wps:cNvSpPr>
                        <wps:spPr bwMode="auto">
                          <a:xfrm>
                            <a:off x="0" y="0"/>
                            <a:ext cx="81915" cy="262890"/>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499" name="Rectangle 421"/>
                        <wps:cNvSpPr>
                          <a:spLocks noChangeArrowheads="1"/>
                        </wps:cNvSpPr>
                        <wps:spPr bwMode="auto">
                          <a:xfrm>
                            <a:off x="0" y="0"/>
                            <a:ext cx="81915" cy="262890"/>
                          </a:xfrm>
                          <a:prstGeom prst="rect">
                            <a:avLst/>
                          </a:prstGeom>
                          <a:solidFill>
                            <a:srgbClr val="E8DEC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0" name="Rectangle 422"/>
                        <wps:cNvSpPr>
                          <a:spLocks noChangeArrowheads="1"/>
                        </wps:cNvSpPr>
                        <wps:spPr bwMode="auto">
                          <a:xfrm>
                            <a:off x="0" y="0"/>
                            <a:ext cx="81915" cy="262890"/>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1" name="Rectangle 423"/>
                        <wps:cNvSpPr>
                          <a:spLocks noChangeArrowheads="1"/>
                        </wps:cNvSpPr>
                        <wps:spPr bwMode="auto">
                          <a:xfrm>
                            <a:off x="0" y="0"/>
                            <a:ext cx="81915" cy="262890"/>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2" name="Rectangle 424"/>
                        <wps:cNvSpPr>
                          <a:spLocks noChangeArrowheads="1"/>
                        </wps:cNvSpPr>
                        <wps:spPr bwMode="auto">
                          <a:xfrm>
                            <a:off x="0" y="0"/>
                            <a:ext cx="81915" cy="262890"/>
                          </a:xfrm>
                          <a:prstGeom prst="rect">
                            <a:avLst/>
                          </a:prstGeom>
                          <a:solidFill>
                            <a:srgbClr val="E7DD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3" name="Rectangle 425"/>
                        <wps:cNvSpPr>
                          <a:spLocks noChangeArrowheads="1"/>
                        </wps:cNvSpPr>
                        <wps:spPr bwMode="auto">
                          <a:xfrm>
                            <a:off x="0" y="0"/>
                            <a:ext cx="81915" cy="262890"/>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4" name="Rectangle 426"/>
                        <wps:cNvSpPr>
                          <a:spLocks noChangeArrowheads="1"/>
                        </wps:cNvSpPr>
                        <wps:spPr bwMode="auto">
                          <a:xfrm>
                            <a:off x="0" y="0"/>
                            <a:ext cx="81915" cy="262890"/>
                          </a:xfrm>
                          <a:prstGeom prst="rect">
                            <a:avLst/>
                          </a:prstGeom>
                          <a:solidFill>
                            <a:srgbClr val="E6DCC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5" name="Rectangle 427"/>
                        <wps:cNvSpPr>
                          <a:spLocks noChangeArrowheads="1"/>
                        </wps:cNvSpPr>
                        <wps:spPr bwMode="auto">
                          <a:xfrm>
                            <a:off x="0" y="0"/>
                            <a:ext cx="81915" cy="262890"/>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6" name="Rectangle 428"/>
                        <wps:cNvSpPr>
                          <a:spLocks noChangeArrowheads="1"/>
                        </wps:cNvSpPr>
                        <wps:spPr bwMode="auto">
                          <a:xfrm>
                            <a:off x="0" y="0"/>
                            <a:ext cx="81915" cy="262890"/>
                          </a:xfrm>
                          <a:prstGeom prst="rect">
                            <a:avLst/>
                          </a:prstGeom>
                          <a:solidFill>
                            <a:srgbClr val="E5DB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
                          </w:txbxContent>
                        </wps:txbx>
                        <wps:bodyPr rot="0" vert="horz" wrap="none" lIns="0" tIns="0" rIns="0" bIns="0" anchor="t" anchorCtr="0">
                          <a:spAutoFit/>
                        </wps:bodyPr>
                      </wps:wsp>
                      <wps:wsp>
                        <wps:cNvPr id="507" name="Rectangle 429"/>
                        <wps:cNvSpPr>
                          <a:spLocks noChangeArrowheads="1"/>
                        </wps:cNvSpPr>
                        <wps:spPr bwMode="auto">
                          <a:xfrm>
                            <a:off x="3248025" y="1762125"/>
                            <a:ext cx="213487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r>
                                <w:rPr>
                                  <w:rFonts w:cs="Arial"/>
                                  <w:i/>
                                  <w:iCs/>
                                  <w:color w:val="000000"/>
                                  <w:sz w:val="16"/>
                                  <w:szCs w:val="16"/>
                                  <w:lang w:val="en-US"/>
                                </w:rPr>
                                <w:t>(</w:t>
                              </w:r>
                              <w:proofErr w:type="gramStart"/>
                              <w:r>
                                <w:rPr>
                                  <w:rFonts w:cs="Arial"/>
                                  <w:i/>
                                  <w:iCs/>
                                  <w:color w:val="000000"/>
                                  <w:sz w:val="16"/>
                                  <w:szCs w:val="16"/>
                                  <w:lang w:val="en-US"/>
                                </w:rPr>
                                <w:t>from</w:t>
                              </w:r>
                              <w:proofErr w:type="gramEnd"/>
                              <w:r>
                                <w:rPr>
                                  <w:rFonts w:cs="Arial"/>
                                  <w:i/>
                                  <w:iCs/>
                                  <w:color w:val="000000"/>
                                  <w:sz w:val="16"/>
                                  <w:szCs w:val="16"/>
                                  <w:lang w:val="en-US"/>
                                </w:rPr>
                                <w:t xml:space="preserve"> UCS 241 - </w:t>
                              </w:r>
                              <w:proofErr w:type="spellStart"/>
                              <w:r>
                                <w:rPr>
                                  <w:rFonts w:cs="Arial"/>
                                  <w:i/>
                                  <w:iCs/>
                                  <w:color w:val="000000"/>
                                  <w:sz w:val="16"/>
                                  <w:szCs w:val="16"/>
                                  <w:lang w:val="en-US"/>
                                </w:rPr>
                                <w:t>Manter</w:t>
                              </w:r>
                              <w:proofErr w:type="spellEnd"/>
                              <w:r>
                                <w:rPr>
                                  <w:rFonts w:cs="Arial"/>
                                  <w:i/>
                                  <w:iCs/>
                                  <w:color w:val="000000"/>
                                  <w:sz w:val="16"/>
                                  <w:szCs w:val="16"/>
                                  <w:lang w:val="en-US"/>
                                </w:rPr>
                                <w:t xml:space="preserve"> </w:t>
                              </w:r>
                              <w:proofErr w:type="spellStart"/>
                              <w:r>
                                <w:rPr>
                                  <w:rFonts w:cs="Arial"/>
                                  <w:i/>
                                  <w:iCs/>
                                  <w:color w:val="000000"/>
                                  <w:sz w:val="16"/>
                                  <w:szCs w:val="16"/>
                                  <w:lang w:val="en-US"/>
                                </w:rPr>
                                <w:t>Progressão</w:t>
                              </w:r>
                              <w:proofErr w:type="spellEnd"/>
                              <w:r>
                                <w:rPr>
                                  <w:rFonts w:cs="Arial"/>
                                  <w:i/>
                                  <w:iCs/>
                                  <w:color w:val="000000"/>
                                  <w:sz w:val="16"/>
                                  <w:szCs w:val="16"/>
                                  <w:lang w:val="en-US"/>
                                </w:rPr>
                                <w:t xml:space="preserve"> </w:t>
                              </w:r>
                              <w:proofErr w:type="spellStart"/>
                              <w:r>
                                <w:rPr>
                                  <w:rFonts w:cs="Arial"/>
                                  <w:i/>
                                  <w:iCs/>
                                  <w:color w:val="000000"/>
                                  <w:sz w:val="16"/>
                                  <w:szCs w:val="16"/>
                                  <w:lang w:val="en-US"/>
                                </w:rPr>
                                <w:t>Funcional</w:t>
                              </w:r>
                              <w:proofErr w:type="spellEnd"/>
                              <w:r>
                                <w:rPr>
                                  <w:rFonts w:cs="Arial"/>
                                  <w:i/>
                                  <w:iCs/>
                                  <w:color w:val="000000"/>
                                  <w:sz w:val="16"/>
                                  <w:szCs w:val="16"/>
                                  <w:lang w:val="en-US"/>
                                </w:rPr>
                                <w:t>)</w:t>
                              </w:r>
                            </w:p>
                          </w:txbxContent>
                        </wps:txbx>
                        <wps:bodyPr rot="0" vert="horz" wrap="none" lIns="0" tIns="0" rIns="0" bIns="0" anchor="t" anchorCtr="0">
                          <a:spAutoFit/>
                        </wps:bodyPr>
                      </wps:wsp>
                      <wps:wsp>
                        <wps:cNvPr id="508" name="Rectangle 430"/>
                        <wps:cNvSpPr>
                          <a:spLocks noChangeArrowheads="1"/>
                        </wps:cNvSpPr>
                        <wps:spPr bwMode="auto">
                          <a:xfrm>
                            <a:off x="3810000" y="1257300"/>
                            <a:ext cx="92075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Listar</w:t>
                              </w:r>
                              <w:proofErr w:type="spellEnd"/>
                              <w:r>
                                <w:rPr>
                                  <w:rFonts w:cs="Arial"/>
                                  <w:b/>
                                  <w:bCs/>
                                  <w:color w:val="000000"/>
                                  <w:sz w:val="16"/>
                                  <w:szCs w:val="16"/>
                                  <w:lang w:val="en-US"/>
                                </w:rPr>
                                <w:t xml:space="preserve"> </w:t>
                              </w:r>
                              <w:proofErr w:type="spellStart"/>
                              <w:r>
                                <w:rPr>
                                  <w:rFonts w:cs="Arial"/>
                                  <w:b/>
                                  <w:bCs/>
                                  <w:color w:val="000000"/>
                                  <w:sz w:val="16"/>
                                  <w:szCs w:val="16"/>
                                  <w:lang w:val="en-US"/>
                                </w:rPr>
                                <w:t>Progressões</w:t>
                              </w:r>
                              <w:proofErr w:type="spellEnd"/>
                              <w:r>
                                <w:rPr>
                                  <w:rFonts w:cs="Arial"/>
                                  <w:b/>
                                  <w:bCs/>
                                  <w:color w:val="000000"/>
                                  <w:sz w:val="16"/>
                                  <w:szCs w:val="16"/>
                                  <w:lang w:val="en-US"/>
                                </w:rPr>
                                <w:t xml:space="preserve"> </w:t>
                              </w:r>
                            </w:p>
                          </w:txbxContent>
                        </wps:txbx>
                        <wps:bodyPr rot="0" vert="horz" wrap="none" lIns="0" tIns="0" rIns="0" bIns="0" anchor="t" anchorCtr="0">
                          <a:spAutoFit/>
                        </wps:bodyPr>
                      </wps:wsp>
                      <wps:wsp>
                        <wps:cNvPr id="509" name="Rectangle 431"/>
                        <wps:cNvSpPr>
                          <a:spLocks noChangeArrowheads="1"/>
                        </wps:cNvSpPr>
                        <wps:spPr bwMode="auto">
                          <a:xfrm>
                            <a:off x="4010025" y="1381125"/>
                            <a:ext cx="53657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proofErr w:type="spellStart"/>
                              <w:r>
                                <w:rPr>
                                  <w:rFonts w:cs="Arial"/>
                                  <w:b/>
                                  <w:bCs/>
                                  <w:color w:val="000000"/>
                                  <w:sz w:val="16"/>
                                  <w:szCs w:val="16"/>
                                  <w:lang w:val="en-US"/>
                                </w:rPr>
                                <w:t>Funcionais</w:t>
                              </w:r>
                              <w:proofErr w:type="spellEnd"/>
                            </w:p>
                          </w:txbxContent>
                        </wps:txbx>
                        <wps:bodyPr rot="0" vert="horz" wrap="none" lIns="0" tIns="0" rIns="0" bIns="0" anchor="t" anchorCtr="0">
                          <a:spAutoFit/>
                        </wps:bodyPr>
                      </wps:wsp>
                      <wps:wsp>
                        <wps:cNvPr id="510" name="Line 432"/>
                        <wps:cNvCnPr/>
                        <wps:spPr bwMode="auto">
                          <a:xfrm flipV="1">
                            <a:off x="2886075" y="2933700"/>
                            <a:ext cx="0" cy="638175"/>
                          </a:xfrm>
                          <a:prstGeom prst="line">
                            <a:avLst/>
                          </a:prstGeom>
                          <a:noFill/>
                          <a:ln w="15" cap="rnd">
                            <a:solidFill>
                              <a:srgbClr val="000000"/>
                            </a:solidFill>
                            <a:prstDash val="solid"/>
                            <a:bevel/>
                            <a:headEnd/>
                            <a:tailEnd/>
                          </a:ln>
                          <a:extLst>
                            <a:ext uri="{909E8E84-426E-40DD-AFC4-6F175D3DCCD1}">
                              <a14:hiddenFill xmlns:a14="http://schemas.microsoft.com/office/drawing/2010/main">
                                <a:noFill/>
                              </a14:hiddenFill>
                            </a:ext>
                          </a:extLst>
                        </wps:spPr>
                        <wps:bodyPr/>
                      </wps:wsp>
                      <wps:wsp>
                        <wps:cNvPr id="511" name="Freeform 433"/>
                        <wps:cNvSpPr>
                          <a:spLocks/>
                        </wps:cNvSpPr>
                        <wps:spPr bwMode="auto">
                          <a:xfrm>
                            <a:off x="2828925" y="2933700"/>
                            <a:ext cx="114300" cy="152400"/>
                          </a:xfrm>
                          <a:custGeom>
                            <a:avLst/>
                            <a:gdLst>
                              <a:gd name="T0" fmla="*/ 180 w 180"/>
                              <a:gd name="T1" fmla="*/ 240 h 240"/>
                              <a:gd name="T2" fmla="*/ 0 w 180"/>
                              <a:gd name="T3" fmla="*/ 240 h 240"/>
                              <a:gd name="T4" fmla="*/ 90 w 180"/>
                              <a:gd name="T5" fmla="*/ 0 h 240"/>
                              <a:gd name="T6" fmla="*/ 180 w 180"/>
                              <a:gd name="T7" fmla="*/ 240 h 240"/>
                            </a:gdLst>
                            <a:ahLst/>
                            <a:cxnLst>
                              <a:cxn ang="0">
                                <a:pos x="T0" y="T1"/>
                              </a:cxn>
                              <a:cxn ang="0">
                                <a:pos x="T2" y="T3"/>
                              </a:cxn>
                              <a:cxn ang="0">
                                <a:pos x="T4" y="T5"/>
                              </a:cxn>
                              <a:cxn ang="0">
                                <a:pos x="T6" y="T7"/>
                              </a:cxn>
                            </a:cxnLst>
                            <a:rect l="0" t="0" r="r" b="b"/>
                            <a:pathLst>
                              <a:path w="180" h="240">
                                <a:moveTo>
                                  <a:pt x="180" y="240"/>
                                </a:moveTo>
                                <a:lnTo>
                                  <a:pt x="0" y="240"/>
                                </a:lnTo>
                                <a:lnTo>
                                  <a:pt x="90" y="0"/>
                                </a:lnTo>
                                <a:lnTo>
                                  <a:pt x="180" y="240"/>
                                </a:lnTo>
                                <a:close/>
                              </a:path>
                            </a:pathLst>
                          </a:custGeom>
                          <a:solidFill>
                            <a:srgbClr val="FCF2E3"/>
                          </a:solidFill>
                          <a:ln w="15" cap="rnd">
                            <a:solidFill>
                              <a:srgbClr val="000000"/>
                            </a:solidFill>
                            <a:prstDash val="solid"/>
                            <a:bevel/>
                            <a:headEnd/>
                            <a:tailEnd/>
                          </a:ln>
                        </wps:spPr>
                        <wps:bodyPr rot="0" vert="horz" wrap="square" lIns="91440" tIns="45720" rIns="91440" bIns="45720" anchor="t" anchorCtr="0" upright="1">
                          <a:noAutofit/>
                        </wps:bodyPr>
                      </wps:wsp>
                      <wps:wsp>
                        <wps:cNvPr id="512" name="Line 434"/>
                        <wps:cNvCnPr/>
                        <wps:spPr bwMode="auto">
                          <a:xfrm flipV="1">
                            <a:off x="4286250" y="3933825"/>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3" name="Line 435"/>
                        <wps:cNvCnPr/>
                        <wps:spPr bwMode="auto">
                          <a:xfrm flipV="1">
                            <a:off x="4286250" y="3829050"/>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4" name="Line 436"/>
                        <wps:cNvCnPr/>
                        <wps:spPr bwMode="auto">
                          <a:xfrm flipV="1">
                            <a:off x="4286250" y="3724275"/>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5" name="Line 437"/>
                        <wps:cNvCnPr/>
                        <wps:spPr bwMode="auto">
                          <a:xfrm flipV="1">
                            <a:off x="4286250" y="3619500"/>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6" name="Line 438"/>
                        <wps:cNvCnPr/>
                        <wps:spPr bwMode="auto">
                          <a:xfrm flipV="1">
                            <a:off x="4286250" y="3514725"/>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7" name="Freeform 439"/>
                        <wps:cNvSpPr>
                          <a:spLocks/>
                        </wps:cNvSpPr>
                        <wps:spPr bwMode="auto">
                          <a:xfrm flipV="1">
                            <a:off x="4286250" y="3457575"/>
                            <a:ext cx="47625" cy="19050"/>
                          </a:xfrm>
                          <a:custGeom>
                            <a:avLst/>
                            <a:gdLst>
                              <a:gd name="T0" fmla="*/ 0 w 5"/>
                              <a:gd name="T1" fmla="*/ 0 h 2"/>
                              <a:gd name="T2" fmla="*/ 0 w 5"/>
                              <a:gd name="T3" fmla="*/ 2 h 2"/>
                              <a:gd name="T4" fmla="*/ 5 w 5"/>
                              <a:gd name="T5" fmla="*/ 2 h 2"/>
                            </a:gdLst>
                            <a:ahLst/>
                            <a:cxnLst>
                              <a:cxn ang="0">
                                <a:pos x="T0" y="T1"/>
                              </a:cxn>
                              <a:cxn ang="0">
                                <a:pos x="T2" y="T3"/>
                              </a:cxn>
                              <a:cxn ang="0">
                                <a:pos x="T4" y="T5"/>
                              </a:cxn>
                            </a:cxnLst>
                            <a:rect l="0" t="0" r="r" b="b"/>
                            <a:pathLst>
                              <a:path w="5" h="2">
                                <a:moveTo>
                                  <a:pt x="0" y="0"/>
                                </a:moveTo>
                                <a:lnTo>
                                  <a:pt x="0" y="2"/>
                                </a:lnTo>
                                <a:lnTo>
                                  <a:pt x="5" y="2"/>
                                </a:lnTo>
                              </a:path>
                            </a:pathLst>
                          </a:custGeom>
                          <a:noFill/>
                          <a:ln w="1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Line 440"/>
                        <wps:cNvCnPr/>
                        <wps:spPr bwMode="auto">
                          <a:xfrm>
                            <a:off x="4371975" y="3457575"/>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9" name="Line 441"/>
                        <wps:cNvCnPr/>
                        <wps:spPr bwMode="auto">
                          <a:xfrm>
                            <a:off x="4476750" y="3457575"/>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0" name="Line 442"/>
                        <wps:cNvCnPr/>
                        <wps:spPr bwMode="auto">
                          <a:xfrm>
                            <a:off x="4581525" y="3457575"/>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1" name="Line 443"/>
                        <wps:cNvCnPr/>
                        <wps:spPr bwMode="auto">
                          <a:xfrm>
                            <a:off x="4686300" y="3457575"/>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2" name="Line 444"/>
                        <wps:cNvCnPr/>
                        <wps:spPr bwMode="auto">
                          <a:xfrm>
                            <a:off x="4791075" y="3457575"/>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3" name="Line 445"/>
                        <wps:cNvCnPr/>
                        <wps:spPr bwMode="auto">
                          <a:xfrm>
                            <a:off x="4895850" y="3457575"/>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4" name="Line 446"/>
                        <wps:cNvCnPr/>
                        <wps:spPr bwMode="auto">
                          <a:xfrm flipH="1">
                            <a:off x="4829175" y="3457575"/>
                            <a:ext cx="142875" cy="57150"/>
                          </a:xfrm>
                          <a:prstGeom prst="line">
                            <a:avLst/>
                          </a:prstGeom>
                          <a:noFill/>
                          <a:ln w="15" cap="rnd">
                            <a:solidFill>
                              <a:srgbClr val="000000"/>
                            </a:solidFill>
                            <a:prstDash val="solid"/>
                            <a:bevel/>
                            <a:headEnd/>
                            <a:tailEnd/>
                          </a:ln>
                          <a:extLst>
                            <a:ext uri="{909E8E84-426E-40DD-AFC4-6F175D3DCCD1}">
                              <a14:hiddenFill xmlns:a14="http://schemas.microsoft.com/office/drawing/2010/main">
                                <a:noFill/>
                              </a14:hiddenFill>
                            </a:ext>
                          </a:extLst>
                        </wps:spPr>
                        <wps:bodyPr/>
                      </wps:wsp>
                      <wps:wsp>
                        <wps:cNvPr id="525" name="Line 447"/>
                        <wps:cNvCnPr/>
                        <wps:spPr bwMode="auto">
                          <a:xfrm flipH="1" flipV="1">
                            <a:off x="4829175" y="3400425"/>
                            <a:ext cx="142875" cy="57150"/>
                          </a:xfrm>
                          <a:prstGeom prst="line">
                            <a:avLst/>
                          </a:prstGeom>
                          <a:noFill/>
                          <a:ln w="15" cap="rnd">
                            <a:solidFill>
                              <a:srgbClr val="000000"/>
                            </a:solidFill>
                            <a:prstDash val="solid"/>
                            <a:bevel/>
                            <a:headEnd/>
                            <a:tailEnd/>
                          </a:ln>
                          <a:extLst>
                            <a:ext uri="{909E8E84-426E-40DD-AFC4-6F175D3DCCD1}">
                              <a14:hiddenFill xmlns:a14="http://schemas.microsoft.com/office/drawing/2010/main">
                                <a:noFill/>
                              </a14:hiddenFill>
                            </a:ext>
                          </a:extLst>
                        </wps:spPr>
                        <wps:bodyPr/>
                      </wps:wsp>
                      <wps:wsp>
                        <wps:cNvPr id="526" name="Rectangle 448"/>
                        <wps:cNvSpPr>
                          <a:spLocks noChangeArrowheads="1"/>
                        </wps:cNvSpPr>
                        <wps:spPr bwMode="auto">
                          <a:xfrm>
                            <a:off x="4114800" y="3390900"/>
                            <a:ext cx="41846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r>
                                <w:rPr>
                                  <w:rFonts w:cs="Arial"/>
                                  <w:color w:val="000000"/>
                                  <w:sz w:val="16"/>
                                  <w:szCs w:val="16"/>
                                  <w:lang w:val="en-US"/>
                                </w:rPr>
                                <w:t>«</w:t>
                              </w:r>
                              <w:proofErr w:type="gramStart"/>
                              <w:r>
                                <w:rPr>
                                  <w:rFonts w:cs="Arial"/>
                                  <w:color w:val="000000"/>
                                  <w:sz w:val="16"/>
                                  <w:szCs w:val="16"/>
                                  <w:lang w:val="en-US"/>
                                </w:rPr>
                                <w:t>extend</w:t>
                              </w:r>
                              <w:proofErr w:type="gramEnd"/>
                              <w:r>
                                <w:rPr>
                                  <w:rFonts w:cs="Arial"/>
                                  <w:color w:val="000000"/>
                                  <w:sz w:val="16"/>
                                  <w:szCs w:val="16"/>
                                  <w:lang w:val="en-US"/>
                                </w:rPr>
                                <w:t>»</w:t>
                              </w:r>
                            </w:p>
                          </w:txbxContent>
                        </wps:txbx>
                        <wps:bodyPr rot="0" vert="horz" wrap="none" lIns="0" tIns="0" rIns="0" bIns="0" anchor="t" anchorCtr="0">
                          <a:spAutoFit/>
                        </wps:bodyPr>
                      </wps:wsp>
                      <wps:wsp>
                        <wps:cNvPr id="527" name="Line 449"/>
                        <wps:cNvCnPr/>
                        <wps:spPr bwMode="auto">
                          <a:xfrm flipV="1">
                            <a:off x="5486400" y="2124075"/>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8" name="Line 450"/>
                        <wps:cNvCnPr/>
                        <wps:spPr bwMode="auto">
                          <a:xfrm flipV="1">
                            <a:off x="5486400" y="2019300"/>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9" name="Line 451"/>
                        <wps:cNvCnPr/>
                        <wps:spPr bwMode="auto">
                          <a:xfrm flipV="1">
                            <a:off x="5486400" y="1914525"/>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0" name="Line 452"/>
                        <wps:cNvCnPr/>
                        <wps:spPr bwMode="auto">
                          <a:xfrm flipV="1">
                            <a:off x="5486400" y="1809750"/>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1" name="Line 453"/>
                        <wps:cNvCnPr/>
                        <wps:spPr bwMode="auto">
                          <a:xfrm flipV="1">
                            <a:off x="5486400" y="1704975"/>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2" name="Line 454"/>
                        <wps:cNvCnPr/>
                        <wps:spPr bwMode="auto">
                          <a:xfrm flipV="1">
                            <a:off x="5486400" y="1600200"/>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3" name="Line 455"/>
                        <wps:cNvCnPr/>
                        <wps:spPr bwMode="auto">
                          <a:xfrm flipV="1">
                            <a:off x="5486400" y="1495425"/>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4" name="Line 456"/>
                        <wps:cNvCnPr/>
                        <wps:spPr bwMode="auto">
                          <a:xfrm flipV="1">
                            <a:off x="5486400" y="1390650"/>
                            <a:ext cx="0" cy="6667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5" name="Line 457"/>
                        <wps:cNvCnPr/>
                        <wps:spPr bwMode="auto">
                          <a:xfrm flipH="1">
                            <a:off x="5381625" y="1390650"/>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6" name="Line 458"/>
                        <wps:cNvCnPr/>
                        <wps:spPr bwMode="auto">
                          <a:xfrm flipH="1">
                            <a:off x="5276850" y="1390650"/>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7" name="Line 459"/>
                        <wps:cNvCnPr/>
                        <wps:spPr bwMode="auto">
                          <a:xfrm flipH="1">
                            <a:off x="5172075" y="1390650"/>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8" name="Line 460"/>
                        <wps:cNvCnPr/>
                        <wps:spPr bwMode="auto">
                          <a:xfrm flipH="1">
                            <a:off x="5067300" y="1390650"/>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9" name="Line 461"/>
                        <wps:cNvCnPr/>
                        <wps:spPr bwMode="auto">
                          <a:xfrm flipH="1">
                            <a:off x="4962525" y="1390650"/>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0" name="Line 462"/>
                        <wps:cNvCnPr/>
                        <wps:spPr bwMode="auto">
                          <a:xfrm flipH="1">
                            <a:off x="4857750" y="1390650"/>
                            <a:ext cx="66675" cy="0"/>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1" name="Line 463"/>
                        <wps:cNvCnPr/>
                        <wps:spPr bwMode="auto">
                          <a:xfrm flipH="1" flipV="1">
                            <a:off x="4772025" y="1381125"/>
                            <a:ext cx="47625" cy="9525"/>
                          </a:xfrm>
                          <a:prstGeom prst="line">
                            <a:avLst/>
                          </a:prstGeom>
                          <a:noFill/>
                          <a:ln w="15" cap="flat">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2" name="Line 464"/>
                        <wps:cNvCnPr/>
                        <wps:spPr bwMode="auto">
                          <a:xfrm flipV="1">
                            <a:off x="4772025" y="1323975"/>
                            <a:ext cx="142875" cy="57150"/>
                          </a:xfrm>
                          <a:prstGeom prst="line">
                            <a:avLst/>
                          </a:prstGeom>
                          <a:noFill/>
                          <a:ln w="15" cap="rnd">
                            <a:solidFill>
                              <a:srgbClr val="000000"/>
                            </a:solidFill>
                            <a:prstDash val="solid"/>
                            <a:bevel/>
                            <a:headEnd/>
                            <a:tailEnd/>
                          </a:ln>
                          <a:extLst>
                            <a:ext uri="{909E8E84-426E-40DD-AFC4-6F175D3DCCD1}">
                              <a14:hiddenFill xmlns:a14="http://schemas.microsoft.com/office/drawing/2010/main">
                                <a:noFill/>
                              </a14:hiddenFill>
                            </a:ext>
                          </a:extLst>
                        </wps:spPr>
                        <wps:bodyPr/>
                      </wps:wsp>
                      <wps:wsp>
                        <wps:cNvPr id="543" name="Line 465"/>
                        <wps:cNvCnPr/>
                        <wps:spPr bwMode="auto">
                          <a:xfrm>
                            <a:off x="4772025" y="1381125"/>
                            <a:ext cx="142875" cy="57150"/>
                          </a:xfrm>
                          <a:prstGeom prst="line">
                            <a:avLst/>
                          </a:prstGeom>
                          <a:noFill/>
                          <a:ln w="15" cap="rnd">
                            <a:solidFill>
                              <a:srgbClr val="000000"/>
                            </a:solidFill>
                            <a:prstDash val="solid"/>
                            <a:bevel/>
                            <a:headEnd/>
                            <a:tailEnd/>
                          </a:ln>
                          <a:extLst>
                            <a:ext uri="{909E8E84-426E-40DD-AFC4-6F175D3DCCD1}">
                              <a14:hiddenFill xmlns:a14="http://schemas.microsoft.com/office/drawing/2010/main">
                                <a:noFill/>
                              </a14:hiddenFill>
                            </a:ext>
                          </a:extLst>
                        </wps:spPr>
                        <wps:bodyPr/>
                      </wps:wsp>
                      <wps:wsp>
                        <wps:cNvPr id="544" name="Rectangle 466"/>
                        <wps:cNvSpPr>
                          <a:spLocks noChangeArrowheads="1"/>
                        </wps:cNvSpPr>
                        <wps:spPr bwMode="auto">
                          <a:xfrm>
                            <a:off x="4867275" y="1457325"/>
                            <a:ext cx="43561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11E" w:rsidRDefault="00C6211E">
                              <w:pPr>
                                <w:ind w:left="0"/>
                              </w:pPr>
                              <w:r>
                                <w:rPr>
                                  <w:rFonts w:cs="Arial"/>
                                  <w:color w:val="000000"/>
                                  <w:sz w:val="16"/>
                                  <w:szCs w:val="16"/>
                                  <w:lang w:val="en-US"/>
                                </w:rPr>
                                <w:t>«</w:t>
                              </w:r>
                              <w:proofErr w:type="gramStart"/>
                              <w:r>
                                <w:rPr>
                                  <w:rFonts w:cs="Arial"/>
                                  <w:color w:val="000000"/>
                                  <w:sz w:val="16"/>
                                  <w:szCs w:val="16"/>
                                  <w:lang w:val="en-US"/>
                                </w:rPr>
                                <w:t>include</w:t>
                              </w:r>
                              <w:proofErr w:type="gramEnd"/>
                              <w:r>
                                <w:rPr>
                                  <w:rFonts w:cs="Arial"/>
                                  <w:color w:val="000000"/>
                                  <w:sz w:val="16"/>
                                  <w:szCs w:val="16"/>
                                  <w:lang w:val="en-US"/>
                                </w:rPr>
                                <w:t>»</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id="Tela 545" o:spid="_x0000_s1026" editas="canvas" style="position:absolute;left:0;text-align:left;margin-left:-86.5pt;margin-top:12.25pt;width:492pt;height:386.25pt;z-index:251660288" coordsize="62484,49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484;height:49053;visibility:visible;mso-wrap-style:square">
                  <v:fill o:detectmouseclick="t"/>
                  <v:path o:connecttype="none"/>
                </v:shape>
                <v:group id="Group 205" o:spid="_x0000_s1028" style="position:absolute;width:62198;height:48768" coordorigin="-1200,-1125" coordsize="9795,76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5" o:spid="_x0000_s1029" style="position:absolute;left:-30;top:-30;width:1;height: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uBsEA&#10;AADbAAAADwAAAGRycy9kb3ducmV2LnhtbERPTYvCMBC9C/6HMMLeNNVlZa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Y7gbBAAAA2wAAAA8AAAAAAAAAAAAAAAAAmAIAAGRycy9kb3du&#10;cmV2LnhtbFBLBQYAAAAABAAEAPUAAACGAwAAAAA=&#10;"/>
                  <v:rect id="Rectangle 6" o:spid="_x0000_s1030" style="position:absolute;left:45;top:45;width:8550;height:6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0f3cAA&#10;AADbAAAADwAAAGRycy9kb3ducmV2LnhtbERPS4vCMBC+C/sfwix401TFB9UosiDsyfWFeByb2bY0&#10;mZQmq91/bwTB23x8z1msWmvEjRpfOlYw6CcgiDOnS84VnI6b3gyED8gajWNS8E8eVsuPzgJT7e68&#10;p9sh5CKGsE9RQRFCnUrps4Is+r6riSP36xqLIcIml7rBewy3Rg6TZCItlhwbCqzpq6CsOvxZBbPx&#10;1VSn6eiynf4MzhWZNfntTqnuZ7uegwjUhrf45f7Wcf4Enr/EA+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0f3cAAAADbAAAADwAAAAAAAAAAAAAAAACYAgAAZHJzL2Rvd25y&#10;ZXYueG1sUEsFBgAAAAAEAAQA9QAAAIUDAAAAAA==&#10;" filled="f" strokeweight="0"/>
                  <v:shape id="Freeform 7" o:spid="_x0000_s1031" style="position:absolute;left:45;top:45;width:4665;height:285;flip:y;visibility:visible;mso-wrap-style:square;v-text-anchor:top" coordsize="31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IjMQA&#10;AADbAAAADwAAAGRycy9kb3ducmV2LnhtbESPT2sCQQzF74V+hyEFb3VWqUW2jiKiUBDE+qd4DDtx&#10;d3Ans+yMun57cyj0lvBe3vtlMut8rW7URhfYwKCfgSIugnVcGjjsV+9jUDEhW6wDk4EHRZhNX18m&#10;mNtw5x+67VKpJIRjjgaqlJpc61hU5DH2Q0Ms2jm0HpOsbalti3cJ97UeZtmn9uhYGipsaFFRcdld&#10;vYFyPdpvyc2Xp4/TlcKvo/PmuDGm99bNv0Al6tK/+e/62wq+wMovMoCe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8SIzEAAAA2wAAAA8AAAAAAAAAAAAAAAAAmAIAAGRycy9k&#10;b3ducmV2LnhtbFBLBQYAAAAABAAEAPUAAACJAwAAAAA=&#10;" path="m,l298,r13,14l311,19e" filled="f" strokeweight="0">
                    <v:path arrowok="t" o:connecttype="custom" o:connectlocs="0,0;4470,0;4665,210;4665,285" o:connectangles="0,0,0,0"/>
                  </v:shape>
                  <v:rect id="Rectangle 8" o:spid="_x0000_s1032" style="position:absolute;left:120;top:90;width:453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C6211E" w:rsidRDefault="00C6211E">
                          <w:pPr>
                            <w:ind w:left="0"/>
                          </w:pPr>
                          <w:proofErr w:type="spellStart"/>
                          <w:proofErr w:type="gramStart"/>
                          <w:r>
                            <w:rPr>
                              <w:rFonts w:cs="Arial"/>
                              <w:b/>
                              <w:bCs/>
                              <w:color w:val="000000"/>
                              <w:sz w:val="16"/>
                              <w:szCs w:val="16"/>
                              <w:lang w:val="en-US"/>
                            </w:rPr>
                            <w:t>uc</w:t>
                          </w:r>
                          <w:proofErr w:type="spellEnd"/>
                          <w:proofErr w:type="gramEnd"/>
                          <w:r>
                            <w:rPr>
                              <w:rFonts w:cs="Arial"/>
                              <w:b/>
                              <w:bCs/>
                              <w:color w:val="000000"/>
                              <w:sz w:val="16"/>
                              <w:szCs w:val="16"/>
                              <w:lang w:val="en-US"/>
                            </w:rPr>
                            <w:t xml:space="preserve"> UCS 240 - </w:t>
                          </w:r>
                          <w:proofErr w:type="spellStart"/>
                          <w:r>
                            <w:rPr>
                              <w:rFonts w:cs="Arial"/>
                              <w:b/>
                              <w:bCs/>
                              <w:color w:val="000000"/>
                              <w:sz w:val="16"/>
                              <w:szCs w:val="16"/>
                              <w:lang w:val="en-US"/>
                            </w:rPr>
                            <w:t>Manter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Regras</w:t>
                          </w:r>
                          <w:proofErr w:type="spellEnd"/>
                          <w:r>
                            <w:rPr>
                              <w:rFonts w:cs="Arial"/>
                              <w:b/>
                              <w:bCs/>
                              <w:color w:val="000000"/>
                              <w:sz w:val="16"/>
                              <w:szCs w:val="16"/>
                              <w:lang w:val="en-US"/>
                            </w:rPr>
                            <w:t xml:space="preserve"> de </w:t>
                          </w: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roofErr w:type="spellStart"/>
                          <w:r>
                            <w:rPr>
                              <w:rFonts w:cs="Arial"/>
                              <w:b/>
                              <w:bCs/>
                              <w:color w:val="000000"/>
                              <w:sz w:val="16"/>
                              <w:szCs w:val="16"/>
                              <w:lang w:val="en-US"/>
                            </w:rPr>
                            <w:t>Funcional</w:t>
                          </w:r>
                          <w:proofErr w:type="spellEnd"/>
                        </w:p>
                      </w:txbxContent>
                    </v:textbox>
                  </v:rect>
                  <v:oval id="Oval 9" o:spid="_x0000_s1033" style="position:absolute;left:750;top:3870;width:165;height: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tY18EA&#10;AADbAAAADwAAAGRycy9kb3ducmV2LnhtbESPQYvCMBSE78L+h/AW9qapPSxSjSKyBU+yRj14ezTP&#10;pti8lCar3X9vBMHjMDPfMIvV4Fpxoz40nhVMJxkI4sqbhmsFx0M5noEIEdlg65kU/FOA1fJjtMDC&#10;+Dvv6aZjLRKEQ4EKbIxdIWWoLDkME98RJ+/ie4cxyb6Wpsd7grtW5ln2LR02nBYsdrSxVF31n1Nw&#10;Gg67n9KeZ6Y1eXkqtf4lrZX6+hzWcxCRhvgOv9pboyCfwvNL+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7WNfBAAAA2wAAAA8AAAAAAAAAAAAAAAAAmAIAAGRycy9kb3du&#10;cmV2LnhtbFBLBQYAAAAABAAEAPUAAACGAwAAAAA=&#10;" fillcolor="#fcf2e3" strokeweight="42e-5mm"/>
                  <v:rect id="Rectangle 10" o:spid="_x0000_s103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B93sQA&#10;AADbAAAADwAAAGRycy9kb3ducmV2LnhtbESPQWvCQBSE74X+h+UJvdWNAUsb3YgUClJEMNacH9mX&#10;bDD7Ns2uGv+9WxB6HGbmG2a5Gm0nLjT41rGC2TQBQVw53XKj4Ofw9foOwgdkjZ1jUnAjD6v8+WmJ&#10;mXZX3tOlCI2IEPYZKjAh9JmUvjJk0U9dTxy92g0WQ5RDI/WA1wi3nUyT5E1abDkuGOzp01B1Ks5W&#10;wUHu2q2bm+7jVH/Pf49l2a+LUqmXybhegAg0hv/wo73RCtIU/r7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Afd7EAAAA2wAAAA8AAAAAAAAAAAAAAAAAmAIAAGRycy9k&#10;b3ducmV2LnhtbFBLBQYAAAAABAAEAPUAAACJAwAAAAA=&#10;" fillcolor="#f7edde" stroked="f">
                    <v:textbox style="mso-fit-shape-to-text:t" inset="0,0,0,0">
                      <w:txbxContent>
                        <w:p w:rsidR="00C6211E" w:rsidRDefault="00C6211E">
                          <w:pPr>
                            <w:ind w:left="0"/>
                          </w:pPr>
                        </w:p>
                      </w:txbxContent>
                    </v:textbox>
                  </v:rect>
                  <v:rect id="Rectangle 11" o:spid="_x0000_s103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1xsMA&#10;AADbAAAADwAAAGRycy9kb3ducmV2LnhtbESP0YrCMBRE3xf8h3CFfdNUWUSqUUTQVZRFqx9waa5t&#10;sbnpNtFWv94sCPs4zMwZZjpvTSnuVLvCsoJBPwJBnFpdcKbgfFr1xiCcR9ZYWiYFD3Iwn3U+phhr&#10;2/CR7onPRICwi1FB7n0VS+nSnAy6vq2Ig3extUEfZJ1JXWMT4KaUwygaSYMFh4UcK1rmlF6Tm1Ew&#10;Whc7N25+95fND0Xr6/f2cHtWSn1228UEhKfW/4ff7Y1WMPyCvy/hB8j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1xsMAAADbAAAADwAAAAAAAAAAAAAAAACYAgAAZHJzL2Rv&#10;d25yZXYueG1sUEsFBgAAAAAEAAQA9QAAAIgDAAAAAA==&#10;" fillcolor="#f3e9da" stroked="f">
                    <v:textbox style="mso-fit-shape-to-text:t" inset="0,0,0,0">
                      <w:txbxContent>
                        <w:p w:rsidR="00C6211E" w:rsidRDefault="00C6211E">
                          <w:pPr>
                            <w:ind w:left="0"/>
                          </w:pPr>
                        </w:p>
                      </w:txbxContent>
                    </v:textbox>
                  </v:rect>
                  <v:rect id="Rectangle 12" o:spid="_x0000_s103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rsscYA&#10;AADbAAAADwAAAGRycy9kb3ducmV2LnhtbESPT2vCQBTE7wW/w/KEXorZVbHWmFVKqdBeBP9centm&#10;n0kw+zbNbk389t2C0OMwM79hsnVva3Gl1leONYwTBYI4d6biQsPxsBm9gPAB2WDtmDTcyMN6NXjI&#10;MDWu4x1d96EQEcI+RQ1lCE0qpc9LsugT1xBH7+xaiyHKtpCmxS7CbS0nSj1LixXHhRIbeispv+x/&#10;rIau2n7l48/iXd3mJ7XD02L69G20fhz2r0sQgfrwH763P4yGyQz+vsQf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ursscYAAADbAAAADwAAAAAAAAAAAAAAAACYAgAAZHJz&#10;L2Rvd25yZXYueG1sUEsFBgAAAAAEAAQA9QAAAIsDAAAAAA==&#10;" fillcolor="#eee4d5" stroked="f">
                    <v:textbox style="mso-fit-shape-to-text:t" inset="0,0,0,0">
                      <w:txbxContent>
                        <w:p w:rsidR="00C6211E" w:rsidRDefault="00C6211E">
                          <w:pPr>
                            <w:ind w:left="0"/>
                          </w:pPr>
                        </w:p>
                      </w:txbxContent>
                    </v:textbox>
                  </v:rect>
                  <v:rect id="Rectangle 13" o:spid="_x0000_s103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5OsEA&#10;AADbAAAADwAAAGRycy9kb3ducmV2LnhtbESPzWoCMRSF94W+Q7gFdzVTlSpTo5Qposs2FuryMrlO&#10;Qic3wyTV8e1NQXB5OD8fZ7kefCtO1EcXWMHLuABBXAfjuFHwvd88L0DEhGywDUwKLhRhvXp8WGJp&#10;wpm/6KRTI/IIxxIV2JS6UspYW/IYx6Ejzt4x9B5Tln0jTY/nPO5bOSmKV+nRcSZY7KiyVP/qP58h&#10;U//x8+n1oZp1VWNZ6607OqVGT8P7G4hEQ7qHb+2dUTCZw/+X/APk6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IeTrBAAAA2wAAAA8AAAAAAAAAAAAAAAAAmAIAAGRycy9kb3du&#10;cmV2LnhtbFBLBQYAAAAABAAEAPUAAACGAwAAAAA=&#10;" fillcolor="#e9dfd0" stroked="f">
                    <v:textbox style="mso-fit-shape-to-text:t" inset="0,0,0,0">
                      <w:txbxContent>
                        <w:p w:rsidR="00C6211E" w:rsidRDefault="00C6211E">
                          <w:pPr>
                            <w:ind w:left="0"/>
                          </w:pPr>
                        </w:p>
                      </w:txbxContent>
                    </v:textbox>
                  </v:rect>
                  <v:rect id="Rectangle 14" o:spid="_x0000_s103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AQ3cAA&#10;AADbAAAADwAAAGRycy9kb3ducmV2LnhtbERPzWrCQBC+C32HZQq9SN1VUEuajRRBWj3VtA8wZqdJ&#10;aHY2ZKca3949CD1+fP/5ZvSdOtMQ28AW5jMDirgKruXawvfX7vkFVBRkh11gsnClCJviYZJj5sKF&#10;j3QupVYphGOGFhqRPtM6Vg15jLPQEyfuJwweJcGh1m7ASwr3nV4Ys9IeW04NDfa0baj6Lf+8hdgt&#10;T+VJKrM30893HNcr2R7Q2qfH8e0VlNAo/+K7+8NZWKSx6Uv6Abq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LAQ3cAAAADbAAAADwAAAAAAAAAAAAAAAACYAgAAZHJzL2Rvd25y&#10;ZXYueG1sUEsFBgAAAAAEAAQA9QAAAIUDAAAAAA==&#10;" fillcolor="#e5dbcc" stroked="f">
                    <v:textbox style="mso-fit-shape-to-text:t" inset="0,0,0,0">
                      <w:txbxContent>
                        <w:p w:rsidR="00C6211E" w:rsidRDefault="00C6211E">
                          <w:pPr>
                            <w:ind w:left="0"/>
                          </w:pPr>
                        </w:p>
                      </w:txbxContent>
                    </v:textbox>
                  </v:rect>
                  <v:line id="Line 15" o:spid="_x0000_s1039" style="position:absolute;visibility:visible;mso-wrap-style:square" from="840,4050" to="840,4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ABr8AAAADbAAAADwAAAGRycy9kb3ducmV2LnhtbERPu2rDMBTdC/kHcQPdajkJmOJECSEP&#10;cOnSOhkyXqwb28S6MpJiu39fDYWOh/Pe7CbTiYGcby0rWCQpCOLK6pZrBdfL+e0dhA/IGjvLpOCH&#10;POy2s5cN5tqO/E1DGWoRQ9jnqKAJoc+l9FVDBn1ie+LI3a0zGCJ0tdQOxxhuOrlM00wabDk2NNjT&#10;oaHqUT6NggJ9NvGnL1bZ8nS8fbivor/VSr3Op/0aRKAp/Iv/3IVWsIrr45f4A+T2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2wAa/AAAAA2wAAAA8AAAAAAAAAAAAAAAAA&#10;oQIAAGRycy9kb3ducmV2LnhtbFBLBQYAAAAABAAEAPkAAACOAwAAAAA=&#10;" strokeweight="42e-5mm"/>
                  <v:line id="Line 16" o:spid="_x0000_s1040" style="position:absolute;visibility:visible;mso-wrap-style:square" from="765,4095" to="840,4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ykNMIAAADbAAAADwAAAGRycy9kb3ducmV2LnhtbESPT4vCMBTE74LfITzBm6YqFKlGEf9A&#10;Fy9rdw8eH82zLTYvJYna/fZmYWGPw8z8hllve9OKJznfWFYwmyYgiEurG64UfH+dJksQPiBrbC2T&#10;gh/ysN0MB2vMtH3xhZ5FqESEsM9QQR1Cl0npy5oM+qntiKN3s85giNJVUjt8Rbhp5TxJUmmw4bhQ&#10;Y0f7msp78TAKcvRpz2efL9L58XD9cJ95d62UGo/63QpEoD78h//auVawmMHvl/gD5OY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vykNMIAAADbAAAADwAAAAAAAAAAAAAA&#10;AAChAgAAZHJzL2Rvd25yZXYueG1sUEsFBgAAAAAEAAQA+QAAAJADAAAAAA==&#10;" strokeweight="42e-5mm"/>
                  <v:line id="Line 17" o:spid="_x0000_s1041" style="position:absolute;flip:x;visibility:visible;mso-wrap-style:square" from="840,4095" to="930,4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JMsQAAADbAAAADwAAAGRycy9kb3ducmV2LnhtbESP0WrCQBRE3wX/YbmFvohuqqCSuooI&#10;BR9arNEPuGRvs6HZuzG7Jqlf7woFH4eZOcOsNr2tREuNLx0reJskIIhzp0suFJxPH+MlCB+QNVaO&#10;ScEfedish4MVptp1fKQ2C4WIEPYpKjAh1KmUPjdk0U9cTRy9H9dYDFE2hdQNdhFuKzlNkrm0WHJc&#10;MFjTzlD+m12tgsOXvshbVi1G+086dOb2ndRtp9TrS799BxGoD8/wf3uvFcxm8PgSf4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I4kyxAAAANsAAAAPAAAAAAAAAAAA&#10;AAAAAKECAABkcnMvZG93bnJldi54bWxQSwUGAAAAAAQABAD5AAAAkgMAAAAA&#10;" strokeweight="42e-5mm"/>
                  <v:line id="Line 18" o:spid="_x0000_s1042" style="position:absolute;flip:x;visibility:visible;mso-wrap-style:square" from="810,4230" to="840,4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oRRsUAAADbAAAADwAAAGRycy9kb3ducmV2LnhtbESP0WrCQBRE34X+w3ILfRGzsZYq0VWk&#10;UPDBoqZ+wCV7zYZm76bZbZL69d2C4OMwM2eY1Wawteio9ZVjBdMkBUFcOF1xqeD8+T5ZgPABWWPt&#10;mBT8kofN+mG0wky7nk/U5aEUEcI+QwUmhCaT0heGLPrENcTRu7jWYoiyLaVusY9wW8vnNH2VFiuO&#10;CwYbejNUfOU/VsHhQ3/La17Px7s9HXpzPaZN1yv19DhslyACDeEevrV3WsHsBf6/xB8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8oRRsUAAADbAAAADwAAAAAAAAAA&#10;AAAAAAChAgAAZHJzL2Rvd25yZXYueG1sUEsFBgAAAAAEAAQA+QAAAJMDAAAAAA==&#10;" strokeweight="42e-5mm"/>
                  <v:line id="Line 19" o:spid="_x0000_s1043" style="position:absolute;visibility:visible;mso-wrap-style:square" from="840,4230" to="885,43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8QMMAAADbAAAADwAAAGRycy9kb3ducmV2LnhtbESPQWvCQBSE7wX/w/IKvTWbGgglukqp&#10;FiK9WPWQ4yP7moRm34bdNcZ/3xUEj8PMfMMs15PpxUjOd5YVvCUpCOLa6o4bBafj1+s7CB+QNfaW&#10;ScGVPKxXs6clFtpe+IfGQ2hEhLAvUEEbwlBI6euWDPrEDsTR+7XOYIjSNVI7vES46eU8TXNpsOO4&#10;0OJAny3Vf4ezUVCizyf+9mWWz7ebauf25VA1Sr08Tx8LEIGm8Ajf26VWkOVw+xJ/gF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0VPEDDAAAA2wAAAA8AAAAAAAAAAAAA&#10;AAAAoQIAAGRycy9kb3ducmV2LnhtbFBLBQYAAAAABAAEAPkAAACRAwAAAAA=&#10;" strokeweight="42e-5mm"/>
                  <v:rect id="Rectangle 20" o:spid="_x0000_s1044" style="position:absolute;left:300;top:4305;width:730;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C6211E" w:rsidRDefault="00C6211E">
                          <w:pPr>
                            <w:ind w:left="0"/>
                          </w:pPr>
                          <w:r>
                            <w:rPr>
                              <w:rFonts w:cs="Arial"/>
                              <w:b/>
                              <w:bCs/>
                              <w:color w:val="000000"/>
                              <w:sz w:val="16"/>
                              <w:szCs w:val="16"/>
                              <w:lang w:val="en-US"/>
                            </w:rPr>
                            <w:t xml:space="preserve">   </w:t>
                          </w:r>
                          <w:proofErr w:type="spellStart"/>
                          <w:r>
                            <w:rPr>
                              <w:rFonts w:cs="Arial"/>
                              <w:b/>
                              <w:bCs/>
                              <w:color w:val="000000"/>
                              <w:sz w:val="16"/>
                              <w:szCs w:val="16"/>
                              <w:lang w:val="en-US"/>
                            </w:rPr>
                            <w:t>Usuário</w:t>
                          </w:r>
                          <w:proofErr w:type="spellEnd"/>
                          <w:r>
                            <w:rPr>
                              <w:rFonts w:cs="Arial"/>
                              <w:b/>
                              <w:bCs/>
                              <w:color w:val="000000"/>
                              <w:sz w:val="16"/>
                              <w:szCs w:val="16"/>
                              <w:lang w:val="en-US"/>
                            </w:rPr>
                            <w:t xml:space="preserve"> </w:t>
                          </w:r>
                        </w:p>
                      </w:txbxContent>
                    </v:textbox>
                  </v:rect>
                  <v:rect id="Rectangle 21" o:spid="_x0000_s1045" style="position:absolute;left:210;top:4605;width:1343;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jf8EA&#10;AADbAAAADwAAAGRycy9kb3ducmV2LnhtbESPzYoCMRCE7wu+Q2jB25pRYd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543/BAAAA2wAAAA8AAAAAAAAAAAAAAAAAmAIAAGRycy9kb3du&#10;cmV2LnhtbFBLBQYAAAAABAAEAPUAAACGAwAAAAA=&#10;" filled="f" stroked="f">
                    <v:textbox style="mso-fit-shape-to-text:t" inset="0,0,0,0">
                      <w:txbxContent>
                        <w:p w:rsidR="00C6211E" w:rsidRDefault="00C6211E">
                          <w:pPr>
                            <w:ind w:left="0"/>
                          </w:pPr>
                          <w:r>
                            <w:rPr>
                              <w:rFonts w:cs="Arial"/>
                              <w:i/>
                              <w:iCs/>
                              <w:color w:val="000000"/>
                              <w:sz w:val="16"/>
                              <w:szCs w:val="16"/>
                              <w:lang w:val="en-US"/>
                            </w:rPr>
                            <w:t>(</w:t>
                          </w:r>
                          <w:proofErr w:type="gramStart"/>
                          <w:r>
                            <w:rPr>
                              <w:rFonts w:cs="Arial"/>
                              <w:i/>
                              <w:iCs/>
                              <w:color w:val="000000"/>
                              <w:sz w:val="16"/>
                              <w:szCs w:val="16"/>
                              <w:lang w:val="en-US"/>
                            </w:rPr>
                            <w:t>from</w:t>
                          </w:r>
                          <w:proofErr w:type="gramEnd"/>
                          <w:r>
                            <w:rPr>
                              <w:rFonts w:cs="Arial"/>
                              <w:i/>
                              <w:iCs/>
                              <w:color w:val="000000"/>
                              <w:sz w:val="16"/>
                              <w:szCs w:val="16"/>
                              <w:lang w:val="en-US"/>
                            </w:rPr>
                            <w:t xml:space="preserve"> </w:t>
                          </w:r>
                          <w:proofErr w:type="spellStart"/>
                          <w:r>
                            <w:rPr>
                              <w:rFonts w:cs="Arial"/>
                              <w:i/>
                              <w:iCs/>
                              <w:color w:val="000000"/>
                              <w:sz w:val="16"/>
                              <w:szCs w:val="16"/>
                              <w:lang w:val="en-US"/>
                            </w:rPr>
                            <w:t>Realizações</w:t>
                          </w:r>
                          <w:proofErr w:type="spellEnd"/>
                          <w:r>
                            <w:rPr>
                              <w:rFonts w:cs="Arial"/>
                              <w:i/>
                              <w:iCs/>
                              <w:color w:val="000000"/>
                              <w:sz w:val="16"/>
                              <w:szCs w:val="16"/>
                              <w:lang w:val="en-US"/>
                            </w:rPr>
                            <w:t>)</w:t>
                          </w:r>
                        </w:p>
                      </w:txbxContent>
                    </v:textbox>
                  </v:rect>
                  <v:oval id="Oval 22" o:spid="_x0000_s1046" style="position:absolute;left:4635;top:238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PnScAA&#10;AADbAAAADwAAAGRycy9kb3ducmV2LnhtbERP3WrCMBS+F3yHcATvNK2KdNUoIhvMm8JsH+DQnLXF&#10;5qQkqXZvv1wMdvnx/R/Pk+nFk5zvLCtI1wkI4trqjhsFVfmxykD4gKyxt0wKfsjD+TSfHTHX9sVf&#10;9LyHRsQQ9jkqaEMYcil93ZJBv7YDceS+rTMYInSN1A5fMdz0cpMke2mw49jQ4kDXlurHfTQKiut2&#10;/5bdisJV2ViWqa9SO74rtVxMlwOIQFP4F/+5P7WCXVwfv8QfI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5PnScAAAADbAAAADwAAAAAAAAAAAAAAAACYAgAAZHJzL2Rvd25y&#10;ZXYueG1sUEsFBgAAAAAEAAQA9QAAAIUDAAAAAA==&#10;" fillcolor="#c0bfc0" strokecolor="#c0bfc0" strokeweight="42e-5mm"/>
                  <v:oval id="Oval 23" o:spid="_x0000_s1047" style="position:absolute;left:4590;top:234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S9d8EA&#10;AADbAAAADwAAAGRycy9kb3ducmV2LnhtbESPQYvCMBSE78L+h/AWvGmqiEjXKCJb8CQa9bC3R/Ns&#10;is1LabLa/fcbQfA4zMw3zHLdu0bcqQu1ZwWTcQaCuPSm5krB+VSMFiBCRDbYeCYFfxRgvfoYLDE3&#10;/sFHuutYiQThkKMCG2ObSxlKSw7D2LfEybv6zmFMsquk6fCR4K6R0yybS4c1pwWLLW0tlTf96xRc&#10;+tP+u7A/C9OYaXEptD6Q1koNP/vNF4hIfXyHX+2dUTCbwPNL+g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kvXfBAAAA2wAAAA8AAAAAAAAAAAAAAAAAmAIAAGRycy9kb3du&#10;cmV2LnhtbFBLBQYAAAAABAAEAPUAAACGAwAAAAA=&#10;" fillcolor="#fcf2e3" strokeweight="42e-5mm"/>
                  <v:rect id="Rectangle 24" o:spid="_x0000_s104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cdU8MA&#10;AADbAAAADwAAAGRycy9kb3ducmV2LnhtbESPQWvCQBSE74L/YXmFXqTZKFJKzCqlRehN1FJyfGSf&#10;SUj2bcyuyfrv3UKhx2FmvmHyXTCdGGlwjWUFyyQFQVxa3XCl4Pu8f3kD4Tyyxs4yKbiTg912Pssx&#10;03biI40nX4kIYZehgtr7PpPSlTUZdIntiaN3sYNBH+VQST3gFOGmk6s0fZUGG44LNfb0UVPZnm5G&#10;wS114Wd9xn27KCi44mA/r0ur1PNTeN+A8BT8f/iv/aUVrFfw+yX+AL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cdU8MAAADbAAAADwAAAAAAAAAAAAAAAACYAgAAZHJzL2Rv&#10;d25yZXYueG1sUEsFBgAAAAAEAAQA9QAAAIgDAAAAAA==&#10;" fillcolor="#fbf1e2" stroked="f">
                    <v:textbox style="mso-fit-shape-to-text:t" inset="0,0,0,0">
                      <w:txbxContent>
                        <w:p w:rsidR="00C6211E" w:rsidRDefault="00C6211E">
                          <w:pPr>
                            <w:ind w:left="0"/>
                          </w:pPr>
                        </w:p>
                      </w:txbxContent>
                    </v:textbox>
                  </v:rect>
                  <v:rect id="Rectangle 25" o:spid="_x0000_s104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u4yMIA&#10;AADbAAAADwAAAGRycy9kb3ducmV2LnhtbESPT4vCMBTE7wt+h/AEL4umuiJSTUUUwdviH8Tjo3m2&#10;pc1LbaJmv/1GWNjjMDO/YZarYBrxpM5VlhWMRwkI4tzqigsF59NuOAfhPLLGxjIp+CEHq6z3scRU&#10;2xcf6Hn0hYgQdikqKL1vUyldXpJBN7ItcfRutjPoo+wKqTt8Rbhp5CRJZtJgxXGhxJY2JeX18WEU&#10;PBIXLtMT7urPKwV3/bbb+9gqNeiH9QKEp+D/w3/tvVYw/YL3l/gDZP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O7jIwgAAANsAAAAPAAAAAAAAAAAAAAAAAJgCAABkcnMvZG93&#10;bnJldi54bWxQSwUGAAAAAAQABAD1AAAAhwMAAAAA&#10;" fillcolor="#fbf1e2" stroked="f">
                    <v:textbox style="mso-fit-shape-to-text:t" inset="0,0,0,0">
                      <w:txbxContent>
                        <w:p w:rsidR="00C6211E" w:rsidRDefault="00C6211E">
                          <w:pPr>
                            <w:ind w:left="0"/>
                          </w:pPr>
                        </w:p>
                      </w:txbxContent>
                    </v:textbox>
                  </v:rect>
                  <v:rect id="Rectangle 26" o:spid="_x0000_s105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IqWMUA&#10;AADbAAAADwAAAGRycy9kb3ducmV2LnhtbESPT2vCQBTE70K/w/IK3nRj0arRVaQqeK0t/rk9ss8k&#10;bfZtyK5J9NN3hYLHYWZ+w8yXrSlETZXLLSsY9CMQxInVOacKvr+2vQkI55E1FpZJwY0cLBcvnTnG&#10;2jb8SfXepyJA2MWoIPO+jKV0SUYGXd+WxMG72MqgD7JKpa6wCXBTyLcoepcGcw4LGZb0kVHyu78a&#10;Bc29Hg+K1Wm64ev4iKPz+nA8/yjVfW1XMxCeWv8M/7d3WsFwCI8v4Q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0ipYxQAAANsAAAAPAAAAAAAAAAAAAAAAAJgCAABkcnMv&#10;ZG93bnJldi54bWxQSwUGAAAAAAQABAD1AAAAigMAAAAA&#10;" fillcolor="#faf0e1" stroked="f">
                    <v:textbox style="mso-fit-shape-to-text:t" inset="0,0,0,0">
                      <w:txbxContent>
                        <w:p w:rsidR="00C6211E" w:rsidRDefault="00C6211E">
                          <w:pPr>
                            <w:ind w:left="0"/>
                          </w:pPr>
                        </w:p>
                      </w:txbxContent>
                    </v:textbox>
                  </v:rect>
                  <v:rect id="Rectangle 27" o:spid="_x0000_s105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6Pw8UA&#10;AADbAAAADwAAAGRycy9kb3ducmV2LnhtbESPT2vCQBTE70K/w/IK3nSTUqtGNyKtQq+1xT+3R/aZ&#10;pM2+Ddk1if30XaHgcZiZ3zDLVW8q0VLjSssK4nEEgjizuuRcwdfndjQD4TyyxsoyKbiSg1X6MFhi&#10;om3HH9TufC4ChF2CCgrv60RKlxVk0I1tTRy8s20M+iCbXOoGuwA3lXyKohdpsOSwUGBNrwVlP7uL&#10;UdD9ttO4Wh/nG75MDzg5ve0Pp2+lho/9egHCU+/v4f/2u1bwPIHbl/ADZ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no/DxQAAANsAAAAPAAAAAAAAAAAAAAAAAJgCAABkcnMv&#10;ZG93bnJldi54bWxQSwUGAAAAAAQABAD1AAAAigMAAAAA&#10;" fillcolor="#faf0e1" stroked="f">
                    <v:textbox style="mso-fit-shape-to-text:t" inset="0,0,0,0">
                      <w:txbxContent>
                        <w:p w:rsidR="00C6211E" w:rsidRDefault="00C6211E">
                          <w:pPr>
                            <w:ind w:left="0"/>
                          </w:pPr>
                        </w:p>
                      </w:txbxContent>
                    </v:textbox>
                  </v:rect>
                  <v:rect id="Rectangle 28" o:spid="_x0000_s105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w7ksUA&#10;AADbAAAADwAAAGRycy9kb3ducmV2LnhtbESPS4sCMRCE7wv+h9CCtzWjyCCjUUQRdg/C+kDx1k56&#10;HjjpDJOo4/56s7Dgsaiqr6jpvDWVuFPjSssKBv0IBHFqdcm5gsN+/TkG4TyyxsoyKXiSg/ms8zHF&#10;RNsHb+m+87kIEHYJKii8rxMpXVqQQde3NXHwMtsY9EE2udQNPgLcVHIYRbE0WHJYKLCmZUHpdXcz&#10;CuLT7XLI1+fNz/GUpdn3eLXy8a9SvW67mIDw1Pp3+L/9pRWMYvj7En6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LDuSxQAAANsAAAAPAAAAAAAAAAAAAAAAAJgCAABkcnMv&#10;ZG93bnJldi54bWxQSwUGAAAAAAQABAD1AAAAigMAAAAA&#10;" fillcolor="#f9efe0" stroked="f">
                    <v:textbox style="mso-fit-shape-to-text:t" inset="0,0,0,0">
                      <w:txbxContent>
                        <w:p w:rsidR="00C6211E" w:rsidRDefault="00C6211E">
                          <w:pPr>
                            <w:ind w:left="0"/>
                          </w:pPr>
                        </w:p>
                      </w:txbxContent>
                    </v:textbox>
                  </v:rect>
                  <v:rect id="Rectangle 29" o:spid="_x0000_s105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CeCcYA&#10;AADbAAAADwAAAGRycy9kb3ducmV2LnhtbESPW2vCQBSE3wv+h+UIvtVNpURJs0pRhPog1AtK347Z&#10;kwtmz4bsRmN/fbdQ6OMwM98w6aI3tbhR6yrLCl7GEQjizOqKCwXHw/p5BsJ5ZI21ZVLwIAeL+eAp&#10;xUTbO+/otveFCBB2CSoovW8SKV1WkkE3tg1x8HLbGvRBtoXULd4D3NRyEkWxNFhxWCixoWVJ2XXf&#10;GQXxubsci/XX9vN0zrN8M1utfPyt1GjYv7+B8NT7//Bf+0MreJ3C75fwA+T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CeCcYAAADbAAAADwAAAAAAAAAAAAAAAACYAgAAZHJz&#10;L2Rvd25yZXYueG1sUEsFBgAAAAAEAAQA9QAAAIsDAAAAAA==&#10;" fillcolor="#f9efe0" stroked="f">
                    <v:textbox style="mso-fit-shape-to-text:t" inset="0,0,0,0">
                      <w:txbxContent>
                        <w:p w:rsidR="00C6211E" w:rsidRDefault="00C6211E">
                          <w:pPr>
                            <w:ind w:left="0"/>
                          </w:pPr>
                        </w:p>
                      </w:txbxContent>
                    </v:textbox>
                  </v:rect>
                  <v:rect id="Rectangle 30" o:spid="_x0000_s105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8Ke8EA&#10;AADbAAAADwAAAGRycy9kb3ducmV2LnhtbERPy4rCMBTdD/gP4QruxlSRItUogyLoQvCFMrs7ze2D&#10;aW5KE7X69WYhuDyc93TemkrcqHGlZQWDfgSCOLW65FzB6bj6HoNwHlljZZkUPMjBfNb5mmKi7Z33&#10;dDv4XIQQdgkqKLyvEyldWpBB17c1ceAy2xj0ATa51A3eQ7ip5DCKYmmw5NBQYE2LgtL/w9UoiC/X&#10;v1O++t3uzpcszTbj5dLHT6V63fZnAsJT6z/it3utFYzC2PAl/AA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CnvBAAAA2wAAAA8AAAAAAAAAAAAAAAAAmAIAAGRycy9kb3du&#10;cmV2LnhtbFBLBQYAAAAABAAEAPUAAACGAwAAAAA=&#10;" fillcolor="#f9efe0" stroked="f">
                    <v:textbox style="mso-fit-shape-to-text:t" inset="0,0,0,0">
                      <w:txbxContent>
                        <w:p w:rsidR="00C6211E" w:rsidRDefault="00C6211E">
                          <w:pPr>
                            <w:ind w:left="0"/>
                          </w:pPr>
                        </w:p>
                      </w:txbxContent>
                    </v:textbox>
                  </v:rect>
                  <v:rect id="Rectangle 31" o:spid="_x0000_s105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Cqx8UA&#10;AADbAAAADwAAAGRycy9kb3ducmV2LnhtbESPX2vCMBTF3wd+h3CFvQxNN8bQrlFUGMje1Cr4dtdc&#10;22JyU5qsrX76ZTDY4+H8+XGy5WCN6Kj1tWMFz9MEBHHhdM2lgvzwMZmB8AFZo3FMCm7kYbkYPWSY&#10;atfzjrp9KEUcYZ+igiqEJpXSFxVZ9FPXEEfv4lqLIcq2lLrFPo5bI1+S5E1arDkSKmxoU1Fx3X/b&#10;CNme5Ol4+yzu+dP5a91Jc9/sjFKP42H1DiLQEP7Df+2tVvA6h98v8Q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0KrHxQAAANsAAAAPAAAAAAAAAAAAAAAAAJgCAABkcnMv&#10;ZG93bnJldi54bWxQSwUGAAAAAAQABAD1AAAAigMAAAAA&#10;" fillcolor="#f8eedf" stroked="f">
                    <v:textbox style="mso-fit-shape-to-text:t" inset="0,0,0,0">
                      <w:txbxContent>
                        <w:p w:rsidR="00C6211E" w:rsidRDefault="00C6211E">
                          <w:pPr>
                            <w:ind w:left="0"/>
                          </w:pPr>
                        </w:p>
                      </w:txbxContent>
                    </v:textbox>
                  </v:rect>
                  <v:rect id="Rectangle 32" o:spid="_x0000_s105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OVh8EA&#10;AADbAAAADwAAAGRycy9kb3ducmV2LnhtbERPTWvCQBC9F/wPywheim4qtEjqKioUxJtWBW/T7DQJ&#10;3Z0N2TVGf33nUOjx8b7ny9471VEb68AGXiYZKOIi2JpLA8fPj/EMVEzIFl1gMnCnCMvF4GmOuQ03&#10;3lN3SKWSEI45GqhSanKtY1GRxzgJDbFw36H1mAS2pbYt3iTcOz3NsjftsWZpqLChTUXFz+HqpWR7&#10;1ufTfVc8js+Xr3Wn3WOzd8aMhv3qHVSiPv2L/9xba+BV1ssX+QF6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zlYfBAAAA2wAAAA8AAAAAAAAAAAAAAAAAmAIAAGRycy9kb3du&#10;cmV2LnhtbFBLBQYAAAAABAAEAPUAAACGAwAAAAA=&#10;" fillcolor="#f8eedf" stroked="f">
                    <v:textbox style="mso-fit-shape-to-text:t" inset="0,0,0,0">
                      <w:txbxContent>
                        <w:p w:rsidR="00C6211E" w:rsidRDefault="00C6211E">
                          <w:pPr>
                            <w:ind w:left="0"/>
                          </w:pPr>
                        </w:p>
                      </w:txbxContent>
                    </v:textbox>
                  </v:rect>
                  <v:rect id="Rectangle 33" o:spid="_x0000_s105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SQ1MMA&#10;AADbAAAADwAAAGRycy9kb3ducmV2LnhtbESPQWvCQBSE74L/YXlCb7qxELHRVaRQKKUIJjXnR/aZ&#10;DWbfptmtpv/eFQSPw8x8w6y3g23FhXrfOFYwnyUgiCunG64V/BQf0yUIH5A1to5JwT952G7GozVm&#10;2l35QJc81CJC2GeowITQZVL6ypBFP3MdcfROrrcYouxrqXu8Rrht5WuSLKTFhuOCwY7eDVXn/M8q&#10;KOS++Xapad/Op6/091iW3S4vlXqZDLsViEBDeIYf7U+tIJ3D/Uv8AX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9SQ1MMAAADbAAAADwAAAAAAAAAAAAAAAACYAgAAZHJzL2Rv&#10;d25yZXYueG1sUEsFBgAAAAAEAAQA9QAAAIgDAAAAAA==&#10;" fillcolor="#f7edde" stroked="f">
                    <v:textbox style="mso-fit-shape-to-text:t" inset="0,0,0,0">
                      <w:txbxContent>
                        <w:p w:rsidR="00C6211E" w:rsidRDefault="00C6211E">
                          <w:pPr>
                            <w:ind w:left="0"/>
                          </w:pPr>
                        </w:p>
                      </w:txbxContent>
                    </v:textbox>
                  </v:rect>
                  <v:rect id="Rectangle 34" o:spid="_x0000_s105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YOo8MA&#10;AADbAAAADwAAAGRycy9kb3ducmV2LnhtbESPQWvCQBSE7wX/w/IEb3WjEGmjq4hQECmCseb8yD6z&#10;wezbNLtq+u9dQehxmJlvmMWqt424Uedrxwom4wQEcel0zZWCn+PX+wcIH5A1No5JwR95WC0HbwvM&#10;tLvzgW55qESEsM9QgQmhzaT0pSGLfuxa4uidXWcxRNlVUnd4j3DbyGmSzKTFmuOCwZY2hspLfrUK&#10;jnJff7vUNJ+X8y79PRVFu84LpUbDfj0HEagP/+FXe6sVpFN4fok/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YOo8MAAADbAAAADwAAAAAAAAAAAAAAAACYAgAAZHJzL2Rv&#10;d25yZXYueG1sUEsFBgAAAAAEAAQA9QAAAIgDAAAAAA==&#10;" fillcolor="#f7edde" stroked="f">
                    <v:textbox style="mso-fit-shape-to-text:t" inset="0,0,0,0">
                      <w:txbxContent>
                        <w:p w:rsidR="00C6211E" w:rsidRDefault="00C6211E">
                          <w:pPr>
                            <w:ind w:left="0"/>
                          </w:pPr>
                        </w:p>
                      </w:txbxContent>
                    </v:textbox>
                  </v:rect>
                  <v:rect id="Rectangle 35" o:spid="_x0000_s105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SWMMIA&#10;AADbAAAADwAAAGRycy9kb3ducmV2LnhtbESPwWrDMBBE74X+g9hCb43chobEjWyKwTRXO7n0tlgb&#10;y9RaGUmN3b+PAoUch5l5w+zLxY7iQj4MjhW8rjIQxJ3TA/cKTsf6ZQsiRGSNo2NS8EcByuLxYY+5&#10;djM3dGljLxKEQ44KTIxTLmXoDFkMKzcRJ+/svMWYpO+l9jgnuB3lW5ZtpMWB04LBiSpD3U/7axXY&#10;dR277001Htgv293ubCr6apR6flo+P0BEWuI9/N8+aAXva7h9ST9AF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xJYwwgAAANsAAAAPAAAAAAAAAAAAAAAAAJgCAABkcnMvZG93&#10;bnJldi54bWxQSwUGAAAAAAQABAD1AAAAhwMAAAAA&#10;" fillcolor="#f6ecdd" stroked="f">
                    <v:textbox style="mso-fit-shape-to-text:t" inset="0,0,0,0">
                      <w:txbxContent>
                        <w:p w:rsidR="00C6211E" w:rsidRDefault="00C6211E">
                          <w:pPr>
                            <w:ind w:left="0"/>
                          </w:pPr>
                        </w:p>
                      </w:txbxContent>
                    </v:textbox>
                  </v:rect>
                  <v:rect id="Rectangle 36" o:spid="_x0000_s106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0ORMIA&#10;AADbAAAADwAAAGRycy9kb3ducmV2LnhtbESPQWvCQBSE74X+h+UJ3urGWkVT11AC0lyjXrw9ss9s&#10;aPZt2N3G9N93CwWPw8x8w+yLyfZiJB86xwqWiwwEceN0x62Cy/n4sgURIrLG3jEp+KEAxeH5aY+5&#10;dneuaTzFViQIhxwVmBiHXMrQGLIYFm4gTt7NeYsxSd9K7fGe4LaXr1m2kRY7TgsGByoNNV+nb6vA&#10;ro6xuW7KvmI/bXe7mynps1ZqPps+3kFEmuIj/N+utIL1G/x9ST9AH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LQ5EwgAAANsAAAAPAAAAAAAAAAAAAAAAAJgCAABkcnMvZG93&#10;bnJldi54bWxQSwUGAAAAAAQABAD1AAAAhwMAAAAA&#10;" fillcolor="#f6ecdd" stroked="f">
                    <v:textbox style="mso-fit-shape-to-text:t" inset="0,0,0,0">
                      <w:txbxContent>
                        <w:p w:rsidR="00C6211E" w:rsidRDefault="00C6211E">
                          <w:pPr>
                            <w:ind w:left="0"/>
                          </w:pPr>
                        </w:p>
                      </w:txbxContent>
                    </v:textbox>
                  </v:rect>
                  <v:rect id="Rectangle 37" o:spid="_x0000_s106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luHMUA&#10;AADbAAAADwAAAGRycy9kb3ducmV2LnhtbESPQWvCQBSE70L/w/IK3symlRSNrlKkhYJY0FbQ2zP7&#10;moTsvg3ZrcZ/7xYKHoeZ+YaZL3trxJk6XztW8JSkIIgLp2suFXx/vY8mIHxA1mgck4IreVguHgZz&#10;zLW78JbOu1CKCGGfo4IqhDaX0hcVWfSJa4mj9+M6iyHKrpS6w0uEWyOf0/RFWqw5LlTY0qqiotn9&#10;WgWf/X5dTw9NMz6ZjX87rY4ZmaNSw8f+dQYiUB/u4f/2h1aQZfD3Jf4A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CW4cxQAAANsAAAAPAAAAAAAAAAAAAAAAAJgCAABkcnMv&#10;ZG93bnJldi54bWxQSwUGAAAAAAQABAD1AAAAigMAAAAA&#10;" fillcolor="#f5ebdc" stroked="f">
                    <v:textbox style="mso-fit-shape-to-text:t" inset="0,0,0,0">
                      <w:txbxContent>
                        <w:p w:rsidR="00C6211E" w:rsidRDefault="00C6211E">
                          <w:pPr>
                            <w:ind w:left="0"/>
                          </w:pPr>
                        </w:p>
                      </w:txbxContent>
                    </v:textbox>
                  </v:rect>
                  <v:rect id="Rectangle 38" o:spid="_x0000_s106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vwa8UA&#10;AADbAAAADwAAAGRycy9kb3ducmV2LnhtbESPQWvCQBSE70L/w/IKvemmFqVNs0oRC4IoaCvo7SX7&#10;moTsvg3ZrcZ/3y0IHoeZ+YbJ5r014kydrx0reB4lIIgLp2suFXx/fQ5fQfiArNE4JgVX8jCfPQwy&#10;TLW78I7O+1CKCGGfooIqhDaV0hcVWfQj1xJH78d1FkOUXSl1h5cIt0aOk2QqLdYcFypsaVFR0ex/&#10;rYJtf1jXb8emecnNxi/zxWlC5qTU02P/8Q4iUB/u4Vt7pRVMpvD/Jf4A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BrxQAAANsAAAAPAAAAAAAAAAAAAAAAAJgCAABkcnMv&#10;ZG93bnJldi54bWxQSwUGAAAAAAQABAD1AAAAigMAAAAA&#10;" fillcolor="#f5ebdc" stroked="f">
                    <v:textbox style="mso-fit-shape-to-text:t" inset="0,0,0,0">
                      <w:txbxContent>
                        <w:p w:rsidR="00C6211E" w:rsidRDefault="00C6211E">
                          <w:pPr>
                            <w:ind w:left="0"/>
                          </w:pPr>
                        </w:p>
                      </w:txbxContent>
                    </v:textbox>
                  </v:rect>
                  <v:rect id="Rectangle 39" o:spid="_x0000_s106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jyMMA&#10;AADbAAAADwAAAGRycy9kb3ducmV2LnhtbESPQWvCQBSE7wX/w/KE3uomFquNrkGEtrkVtfT8mn0m&#10;wd23IbvR9N+7guBxmJlvmFU+WCPO1PnGsYJ0koAgLp1uuFLwc/h4WYDwAVmjcUwK/slDvh49rTDT&#10;7sI7Ou9DJSKEfYYK6hDaTEpf1mTRT1xLHL2j6yyGKLtK6g4vEW6NnCbJm7TYcFyosaVtTeVp31sF&#10;5vt0THvrXvk9rQr79/W7WxSfSj2Ph80SRKAhPML3dqEVzOZw+xJ/gFx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jyMMAAADbAAAADwAAAAAAAAAAAAAAAACYAgAAZHJzL2Rv&#10;d25yZXYueG1sUEsFBgAAAAAEAAQA9QAAAIgDAAAAAA==&#10;" fillcolor="#f4eadb" stroked="f">
                    <v:textbox style="mso-fit-shape-to-text:t" inset="0,0,0,0">
                      <w:txbxContent>
                        <w:p w:rsidR="00C6211E" w:rsidRDefault="00C6211E">
                          <w:pPr>
                            <w:ind w:left="0"/>
                          </w:pPr>
                        </w:p>
                      </w:txbxContent>
                    </v:textbox>
                  </v:rect>
                  <v:rect id="Rectangle 40" o:spid="_x0000_s106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3usAA&#10;AADbAAAADwAAAGRycy9kb3ducmV2LnhtbERPy2qDQBTdF/oPww1kV0cbWqzJGEohibuSB1nfOjcq&#10;OnfEmaj5+86i0OXhvDfb2XRipME1lhUkUQyCuLS64UrB5bx7SUE4j6yxs0wKHuRgmz8/bTDTduIj&#10;jSdfiRDCLkMFtfd9JqUrazLoItsTB+5mB4M+wKGSesAphJtOvsbxuzTYcGiosaevmsr2dDcKuu/2&#10;ltyNXfFHUhXm53A9psVeqeVi/lyD8DT7f/Gfu9AK3sLY8CX8AJn/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np3usAAAADbAAAADwAAAAAAAAAAAAAAAACYAgAAZHJzL2Rvd25y&#10;ZXYueG1sUEsFBgAAAAAEAAQA9QAAAIUDAAAAAA==&#10;" fillcolor="#f4eadb" stroked="f">
                    <v:textbox style="mso-fit-shape-to-text:t" inset="0,0,0,0">
                      <w:txbxContent>
                        <w:p w:rsidR="00C6211E" w:rsidRDefault="00C6211E">
                          <w:pPr>
                            <w:ind w:left="0"/>
                          </w:pPr>
                        </w:p>
                      </w:txbxContent>
                    </v:textbox>
                  </v:rect>
                  <v:rect id="Rectangle 41" o:spid="_x0000_s106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bSIcEA&#10;AADbAAAADwAAAGRycy9kb3ducmV2LnhtbESPzarCMBSE94LvEI7gTtNeuaLVKCJc7U78wfWxObbF&#10;5qQ0UevbmwuCy2FmvmHmy9ZU4kGNKy0riIcRCOLM6pJzBafj32ACwnlkjZVlUvAiB8tFtzPHRNsn&#10;7+lx8LkIEHYJKii8rxMpXVaQQTe0NXHwrrYx6INscqkbfAa4qeRPFI2lwZLDQoE1rQvKboe7UVDt&#10;btf4buyIp3Gemsv2vJ+kG6X6vXY1A+Gp9d/wp51qBb9T+P8SfoB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020iHBAAAA2wAAAA8AAAAAAAAAAAAAAAAAmAIAAGRycy9kb3du&#10;cmV2LnhtbFBLBQYAAAAABAAEAPUAAACGAwAAAAA=&#10;" fillcolor="#f4eadb" stroked="f">
                    <v:textbox style="mso-fit-shape-to-text:t" inset="0,0,0,0">
                      <w:txbxContent>
                        <w:p w:rsidR="00C6211E" w:rsidRDefault="00C6211E">
                          <w:pPr>
                            <w:ind w:left="0"/>
                          </w:pPr>
                        </w:p>
                      </w:txbxContent>
                    </v:textbox>
                  </v:rect>
                  <v:rect id="Rectangle 42" o:spid="_x0000_s106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SKBcEA&#10;AADbAAAADwAAAGRycy9kb3ducmV2LnhtbERPzWrCQBC+C32HZQredGMPIqmriKC1WMRGH2DIjkkw&#10;O5tmV5P26TsHwePH9z9f9q5Wd2pD5dnAZJyAIs69rbgwcD5tRjNQISJbrD2TgV8KsFy8DOaYWt/x&#10;N92zWCgJ4ZCigTLGJtU65CU5DGPfEAt38a3DKLAttG2xk3BX67ckmWqHFUtDiQ2tS8qv2c0ZmG6r&#10;fZh1P1+X3YGS7fXj83j7a4wZvvard1CR+vgUP9w7Kz5ZL1/kB+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0igXBAAAA2wAAAA8AAAAAAAAAAAAAAAAAmAIAAGRycy9kb3du&#10;cmV2LnhtbFBLBQYAAAAABAAEAPUAAACGAwAAAAA=&#10;" fillcolor="#f3e9da" stroked="f">
                    <v:textbox style="mso-fit-shape-to-text:t" inset="0,0,0,0">
                      <w:txbxContent>
                        <w:p w:rsidR="00C6211E" w:rsidRDefault="00C6211E">
                          <w:pPr>
                            <w:ind w:left="0"/>
                          </w:pPr>
                        </w:p>
                      </w:txbxContent>
                    </v:textbox>
                  </v:rect>
                  <v:rect id="Rectangle 43" o:spid="_x0000_s106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gvnsQA&#10;AADbAAAADwAAAGRycy9kb3ducmV2LnhtbESP3WrCQBSE7wXfYTkF7+pGL0KIriJC/cFSqu0DHLLH&#10;JJg9G7ObH/v03ULBy2Hmm2GW68FUoqPGlZYVzKYRCOLM6pJzBd9fb68JCOeRNVaWScGDHKxX49ES&#10;U217PlN38bkIJexSVFB4X6dSuqwgg25qa+LgXW1j0AfZ5FI32IdyU8l5FMXSYMlhocCatgVlt0tr&#10;FMS78uSS/v5+PXxQtLvtj5/tT63U5GXYLEB4Gvwz/E8fdOBm8Pcl/AC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4L57EAAAA2wAAAA8AAAAAAAAAAAAAAAAAmAIAAGRycy9k&#10;b3ducmV2LnhtbFBLBQYAAAAABAAEAPUAAACJAwAAAAA=&#10;" fillcolor="#f3e9da" stroked="f">
                    <v:textbox style="mso-fit-shape-to-text:t" inset="0,0,0,0">
                      <w:txbxContent>
                        <w:p w:rsidR="00C6211E" w:rsidRDefault="00C6211E">
                          <w:pPr>
                            <w:ind w:left="0"/>
                          </w:pPr>
                        </w:p>
                      </w:txbxContent>
                    </v:textbox>
                  </v:rect>
                  <v:rect id="Rectangle 44" o:spid="_x0000_s106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lT28UA&#10;AADbAAAADwAAAGRycy9kb3ducmV2LnhtbESPW2sCMRSE3wv9D+EIfatZLfWyGqWULi0FFS/g62Fz&#10;3CzdnCxJqtt/bwShj8PMfMPMl51txJl8qB0rGPQzEMSl0zVXCg774nkCIkRkjY1jUvBHAZaLx4c5&#10;5tpdeEvnXaxEgnDIUYGJsc2lDKUhi6HvWuLknZy3GJP0ldQeLwluGznMspG0WHNaMNjSu6HyZ/dr&#10;FeBnYdavx+/xR+Gb8JIVq83qNFXqqde9zUBE6uJ/+N7+0gpGQ7h9S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yVPbxQAAANsAAAAPAAAAAAAAAAAAAAAAAJgCAABkcnMv&#10;ZG93bnJldi54bWxQSwUGAAAAAAQABAD1AAAAigMAAAAA&#10;" fillcolor="#f2e8d9" stroked="f">
                    <v:textbox style="mso-fit-shape-to-text:t" inset="0,0,0,0">
                      <w:txbxContent>
                        <w:p w:rsidR="00C6211E" w:rsidRDefault="00C6211E">
                          <w:pPr>
                            <w:ind w:left="0"/>
                          </w:pPr>
                        </w:p>
                      </w:txbxContent>
                    </v:textbox>
                  </v:rect>
                  <v:rect id="Rectangle 45" o:spid="_x0000_s106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X2QMUA&#10;AADbAAAADwAAAGRycy9kb3ducmV2LnhtbESP3WoCMRSE74W+QzhC72rWSq2uRimlS0vBij/g7WFz&#10;3CzdnCxJqtu3N4Lg5TAz3zDzZWcbcSIfascKhoMMBHHpdM2Vgv2ueJqACBFZY+OYFPxTgOXioTfH&#10;XLszb+i0jZVIEA45KjAxtrmUoTRkMQxcS5y8o/MWY5K+ktrjOcFtI5+zbCwt1pwWDLb0bqj83f5Z&#10;BfhZmJ+Xw/frR+GbMMqK1Xp1nCr12O/eZiAidfEevrW/tILxCK5f0g+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hfZAxQAAANsAAAAPAAAAAAAAAAAAAAAAAJgCAABkcnMv&#10;ZG93bnJldi54bWxQSwUGAAAAAAQABAD1AAAAigMAAAAA&#10;" fillcolor="#f2e8d9" stroked="f">
                    <v:textbox style="mso-fit-shape-to-text:t" inset="0,0,0,0">
                      <w:txbxContent>
                        <w:p w:rsidR="00C6211E" w:rsidRDefault="00C6211E">
                          <w:pPr>
                            <w:ind w:left="0"/>
                          </w:pPr>
                        </w:p>
                      </w:txbxContent>
                    </v:textbox>
                  </v:rect>
                  <v:rect id="Rectangle 46" o:spid="_x0000_s107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it8IA&#10;AADbAAAADwAAAGRycy9kb3ducmV2LnhtbESP3WoCMRSE74W+QzgFb6Qm9ULtapSiWLwTfx7gsDlu&#10;lm5OliR117c3BcHLYWa+YZbr3jXiRiHWnjV8jhUI4tKbmisNl/PuYw4iJmSDjWfScKcI69XbYImF&#10;8R0f6XZKlcgQjgVqsCm1hZSxtOQwjn1LnL2rDw5TlqGSJmCX4a6RE6Wm0mHNecFiSxtL5e/pz2kY&#10;2WNfbQ6XH5T3chtmSnWHndJ6+N5/L0Ak6tMr/GzvjYavKfx/yT9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L6K3wgAAANsAAAAPAAAAAAAAAAAAAAAAAJgCAABkcnMvZG93&#10;bnJldi54bWxQSwUGAAAAAAQABAD1AAAAhwMAAAAA&#10;" fillcolor="#f1e7d8" stroked="f">
                    <v:textbox style="mso-fit-shape-to-text:t" inset="0,0,0,0">
                      <w:txbxContent>
                        <w:p w:rsidR="00C6211E" w:rsidRDefault="00C6211E">
                          <w:pPr>
                            <w:ind w:left="0"/>
                          </w:pPr>
                        </w:p>
                      </w:txbxContent>
                    </v:textbox>
                  </v:rect>
                  <v:rect id="Rectangle 47" o:spid="_x0000_s107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HLMIA&#10;AADbAAAADwAAAGRycy9kb3ducmV2LnhtbESP3WoCMRSE74W+QzgFb6Qm9ULtapSiWLwTfx7gsDlu&#10;lm5OliR117c3BcHLYWa+YZbr3jXiRiHWnjV8jhUI4tKbmisNl/PuYw4iJmSDjWfScKcI69XbYImF&#10;8R0f6XZKlcgQjgVqsCm1hZSxtOQwjn1LnL2rDw5TlqGSJmCX4a6RE6Wm0mHNecFiSxtL5e/pz2kY&#10;2WNfbQ6XH5T3chtmSnWHndJ6+N5/L0Ak6tMr/GzvjYavGfx/yT9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YwcswgAAANsAAAAPAAAAAAAAAAAAAAAAAJgCAABkcnMvZG93&#10;bnJldi54bWxQSwUGAAAAAAQABAD1AAAAhwMAAAAA&#10;" fillcolor="#f1e7d8" stroked="f">
                    <v:textbox style="mso-fit-shape-to-text:t" inset="0,0,0,0">
                      <w:txbxContent>
                        <w:p w:rsidR="00C6211E" w:rsidRDefault="00C6211E">
                          <w:pPr>
                            <w:ind w:left="0"/>
                          </w:pPr>
                        </w:p>
                      </w:txbxContent>
                    </v:textbox>
                  </v:rect>
                  <v:rect id="Rectangle 48" o:spid="_x0000_s107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xbC8IA&#10;AADbAAAADwAAAGRycy9kb3ducmV2LnhtbERPz2vCMBS+C/sfwhvsZlM9DK1GEcdE2EHqdthur82z&#10;KTYvpUlt99+bg+Dx4/u93o62ETfqfO1YwSxJQRCXTtdcKfj5/pwuQPiArLFxTAr+ycN28zJZY6bd&#10;wDndzqESMYR9hgpMCG0mpS8NWfSJa4kjd3GdxRBhV0nd4RDDbSPnafouLdYcGwy2tDdUXs+9VfCn&#10;Z/3Qf1Sn3IxFcQjzr/zyWyj19jruViACjeEpfriPWsEyjo1f4g+Qm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rFsLwgAAANsAAAAPAAAAAAAAAAAAAAAAAJgCAABkcnMvZG93&#10;bnJldi54bWxQSwUGAAAAAAQABAD1AAAAhwMAAAAA&#10;" fillcolor="#f0e6d7" stroked="f">
                    <v:textbox style="mso-fit-shape-to-text:t" inset="0,0,0,0">
                      <w:txbxContent>
                        <w:p w:rsidR="00C6211E" w:rsidRDefault="00C6211E">
                          <w:pPr>
                            <w:ind w:left="0"/>
                          </w:pPr>
                        </w:p>
                      </w:txbxContent>
                    </v:textbox>
                  </v:rect>
                  <v:rect id="Rectangle 49" o:spid="_x0000_s107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MUA&#10;AADbAAAADwAAAGRycy9kb3ducmV2LnhtbESPzWrDMBCE74W8g9hAb40cH0rjRAmlIaXQQ3CSQ3tb&#10;WxvLxFoZS/7p20eFQo/DzHzDbHaTbcRAna8dK1guEhDEpdM1Vwou58PTCwgfkDU2jknBD3nYbWcP&#10;G8y0Gzmn4RQqESHsM1RgQmgzKX1pyKJfuJY4elfXWQxRdpXUHY4RbhuZJsmztFhzXDDY0puh8nbq&#10;rYJvvezHfl8dczMVxXtIP/PrV6HU43x6XYMINIX/8F/7QytYreD3S/wBcn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4P6QxQAAANsAAAAPAAAAAAAAAAAAAAAAAJgCAABkcnMv&#10;ZG93bnJldi54bWxQSwUGAAAAAAQABAD1AAAAigMAAAAA&#10;" fillcolor="#f0e6d7" stroked="f">
                    <v:textbox style="mso-fit-shape-to-text:t" inset="0,0,0,0">
                      <w:txbxContent>
                        <w:p w:rsidR="00C6211E" w:rsidRDefault="00C6211E">
                          <w:pPr>
                            <w:ind w:left="0"/>
                          </w:pPr>
                        </w:p>
                      </w:txbxContent>
                    </v:textbox>
                  </v:rect>
                  <v:rect id="Rectangle 50" o:spid="_x0000_s107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ur8YA&#10;AADcAAAADwAAAGRycy9kb3ducmV2LnhtbESPQWvDMAyF74P+B6PCbqvTHspI65ax0jHoYaTrobsp&#10;sRqHxXKInSb799NhsJvEe3rv03Y/+VbdqY9NYAPLRQaKuAq24drA5fP49AwqJmSLbWAy8EMR9rvZ&#10;wxZzG0Yu6H5OtZIQjjkacCl1udaxcuQxLkJHLNot9B6TrH2tbY+jhPtWr7JsrT02LA0OO3p1VH2f&#10;B2/gyy6HcTjUH4WbyvItrU7F7Voa8zifXjagEk3p3/x3/W4FPxN8eUYm0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Nur8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51" o:spid="_x0000_s107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0Ts8IA&#10;AADcAAAADwAAAGRycy9kb3ducmV2LnhtbERPS2vCQBC+F/wPywi91U0ES4muokLFHgrGx33Ijkkw&#10;Oxt2t0n017uFQm/z8T1nsRpMIzpyvrasIJ0kIIgLq2suFZxPn28fIHxA1thYJgV38rBajl4WmGnb&#10;c07dMZQihrDPUEEVQptJ6YuKDPqJbYkjd7XOYIjQlVI77GO4aeQ0Sd6lwZpjQ4UtbSsqbscfoyB8&#10;54fpbpMX5rK/u6/ucUhnZa/U63hYz0EEGsK/+M+913F+ksLvM/EC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bROzwgAAANwAAAAPAAAAAAAAAAAAAAAAAJgCAABkcnMvZG93&#10;bnJldi54bWxQSwUGAAAAAAQABAD1AAAAhwMAAAAA&#10;" fillcolor="#efe5d6" stroked="f">
                    <v:textbox style="mso-fit-shape-to-text:t" inset="0,0,0,0">
                      <w:txbxContent>
                        <w:p w:rsidR="00C6211E" w:rsidRDefault="00C6211E">
                          <w:pPr>
                            <w:ind w:left="0"/>
                          </w:pPr>
                        </w:p>
                      </w:txbxContent>
                    </v:textbox>
                  </v:rect>
                  <v:rect id="Rectangle 52" o:spid="_x0000_s107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NxMIA&#10;AADcAAAADwAAAGRycy9kb3ducmV2LnhtbERPTWvCQBC9F/wPywje6sZApaSuooJFD4LR9j5kp0kw&#10;Oxt21yT213cFobd5vM9ZrAbTiI6cry0rmE0TEMSF1TWXCr4uu9d3ED4ga2wsk4I7eVgtRy8LzLTt&#10;OafuHEoRQ9hnqKAKoc2k9EVFBv3UtsSR+7HOYIjQlVI77GO4aWSaJHNpsObYUGFL24qK6/lmFIRj&#10;fko/N3lhvvd3d+h+T7O3sldqMh7WHyACDeFf/HTvdZyfpPB4Jl4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v43EwgAAANwAAAAPAAAAAAAAAAAAAAAAAJgCAABkcnMvZG93&#10;bnJldi54bWxQSwUGAAAAAAQABAD1AAAAhwMAAAAA&#10;" fillcolor="#efe5d6" stroked="f">
                    <v:textbox style="mso-fit-shape-to-text:t" inset="0,0,0,0">
                      <w:txbxContent>
                        <w:p w:rsidR="00C6211E" w:rsidRDefault="00C6211E">
                          <w:pPr>
                            <w:ind w:left="0"/>
                          </w:pPr>
                        </w:p>
                      </w:txbxContent>
                    </v:textbox>
                  </v:rect>
                  <v:rect id="Rectangle 53" o:spid="_x0000_s107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BRKsQA&#10;AADcAAAADwAAAGRycy9kb3ducmV2LnhtbERPTWvCQBC9F/wPyxS8lLqrQltjNiJiob0UjF68jdkx&#10;Cc3Oxuxq4r/vFgq9zeN9TroabCNu1PnasYbpRIEgLpypudRw2L8/v4HwAdlg45g03MnDKhs9pJgY&#10;1/OObnkoRQxhn6CGKoQ2kdIXFVn0E9cSR+7sOoshwq6UpsM+httGzpR6kRZrjg0VtrSpqPjOr1ZD&#10;X38di+lnuVX315Pa4Wkxf7oYrcePw3oJItAQ/sV/7g8T56s5/D4TL5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gUSrEAAAA3AAAAA8AAAAAAAAAAAAAAAAAmAIAAGRycy9k&#10;b3ducmV2LnhtbFBLBQYAAAAABAAEAPUAAACJAwAAAAA=&#10;" fillcolor="#eee4d5" stroked="f">
                    <v:textbox style="mso-fit-shape-to-text:t" inset="0,0,0,0">
                      <w:txbxContent>
                        <w:p w:rsidR="00C6211E" w:rsidRDefault="00C6211E">
                          <w:pPr>
                            <w:ind w:left="0"/>
                          </w:pPr>
                        </w:p>
                      </w:txbxContent>
                    </v:textbox>
                  </v:rect>
                  <v:rect id="Rectangle 54" o:spid="_x0000_s107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JXsMA&#10;AADcAAAADwAAAGRycy9kb3ducmV2LnhtbERPS2sCMRC+F/wPYYReiia24mM1ioiF9lLwcfE2bsbd&#10;xc1k3UR3/fdNQehtPr7nzJetLcWdal841jDoKxDEqTMFZxoO+8/eBIQPyAZLx6ThQR6Wi87LHBPj&#10;Gt7SfRcyEUPYJ6ghD6FKpPRpThZ931XEkTu72mKIsM6kqbGJ4baU70qNpMWCY0OOFa1zSi+7m9XQ&#10;FD/HdPCdbdRjfFJbPE0/3q5G69duu5qBCNSGf/HT/WXifDWEv2fiBX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JXsMAAADcAAAADwAAAAAAAAAAAAAAAACYAgAAZHJzL2Rv&#10;d25yZXYueG1sUEsFBgAAAAAEAAQA9QAAAIgDAAAAAA==&#10;" fillcolor="#eee4d5" stroked="f">
                    <v:textbox style="mso-fit-shape-to-text:t" inset="0,0,0,0">
                      <w:txbxContent>
                        <w:p w:rsidR="00C6211E" w:rsidRDefault="00C6211E">
                          <w:pPr>
                            <w:ind w:left="0"/>
                          </w:pPr>
                        </w:p>
                      </w:txbxContent>
                    </v:textbox>
                  </v:rect>
                  <v:rect id="Rectangle 55" o:spid="_x0000_s107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nrP8AA&#10;AADcAAAADwAAAGRycy9kb3ducmV2LnhtbERPTUvDQBC9C/0Pywi92Y1CisRuS2kRPNYogd7G7JgN&#10;ZmfD7pim/94VBG/zeJ+z2c1+UBPF1Ac2cL8qQBG3wfbcGXh/e757BJUE2eIQmAxcKcFuu7jZYGXD&#10;hV9pqqVTOYRThQacyFhpnVpHHtMqjMSZ+wzRo2QYO20jXnK4H/RDUay1x55zg8ORDo7ar/rbG1hP&#10;ZX289h9NPDXUTO58FomlMcvbef8ESmiWf/Gf+8Xm+UUJv8/kC/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nrP8AAAADcAAAADwAAAAAAAAAAAAAAAACYAgAAZHJzL2Rvd25y&#10;ZXYueG1sUEsFBgAAAAAEAAQA9QAAAIUDAAAAAA==&#10;" fillcolor="#ede3d4" stroked="f">
                    <v:textbox style="mso-fit-shape-to-text:t" inset="0,0,0,0">
                      <w:txbxContent>
                        <w:p w:rsidR="00C6211E" w:rsidRDefault="00C6211E">
                          <w:pPr>
                            <w:ind w:left="0"/>
                          </w:pPr>
                        </w:p>
                      </w:txbxContent>
                    </v:textbox>
                  </v:rect>
                  <v:rect id="Rectangle 56" o:spid="_x0000_s108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t1SMAA&#10;AADcAAAADwAAAGRycy9kb3ducmV2LnhtbERPTUvDQBC9C/0Pywi92Y1Cg8RuS2kRPNYogd7G7JgN&#10;ZmfD7pim/94VBG/zeJ+z2c1+UBPF1Ac2cL8qQBG3wfbcGXh/e757BJUE2eIQmAxcKcFuu7jZYGXD&#10;hV9pqqVTOYRThQacyFhpnVpHHtMqjMSZ+wzRo2QYO20jXnK4H/RDUZTaY8+5weFIB0ftV/3tDZTT&#10;uj5e+48mnhpqJnc+i8S1Mcvbef8ESmiWf/Gf+8Xm+UUJv8/kC/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Ht1SMAAAADcAAAADwAAAAAAAAAAAAAAAACYAgAAZHJzL2Rvd25y&#10;ZXYueG1sUEsFBgAAAAAEAAQA9QAAAIUDAAAAAA==&#10;" fillcolor="#ede3d4" stroked="f">
                    <v:textbox style="mso-fit-shape-to-text:t" inset="0,0,0,0">
                      <w:txbxContent>
                        <w:p w:rsidR="00C6211E" w:rsidRDefault="00C6211E">
                          <w:pPr>
                            <w:ind w:left="0"/>
                          </w:pPr>
                        </w:p>
                      </w:txbxContent>
                    </v:textbox>
                  </v:rect>
                  <v:rect id="Rectangle 57" o:spid="_x0000_s108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cO978A&#10;AADcAAAADwAAAGRycy9kb3ducmV2LnhtbERPTYvCMBC9C/6HMAveNF0PKtW0VGHBk7BVxOPQzLZl&#10;m0lJsrX+e7MgeJvH+5xdPppODOR8a1nB5yIBQVxZ3XKt4HL+mm9A+ICssbNMCh7kIc+mkx2m2t75&#10;m4Yy1CKGsE9RQRNCn0rpq4YM+oXtiSP3Y53BEKGrpXZ4j+Gmk8skWUmDLceGBns6NFT9ln9GAZry&#10;5K6nZcl7HHj/6Iqbw0Kp2cdYbEEEGsNb/HIfdZyfrOH/mXiBz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Bw73vwAAANwAAAAPAAAAAAAAAAAAAAAAAJgCAABkcnMvZG93bnJl&#10;di54bWxQSwUGAAAAAAQABAD1AAAAhAMAAAAA&#10;" fillcolor="#ece2d3" stroked="f">
                    <v:textbox style="mso-fit-shape-to-text:t" inset="0,0,0,0">
                      <w:txbxContent>
                        <w:p w:rsidR="00C6211E" w:rsidRDefault="00C6211E">
                          <w:pPr>
                            <w:ind w:left="0"/>
                          </w:pPr>
                        </w:p>
                      </w:txbxContent>
                    </v:textbox>
                  </v:rect>
                  <v:rect id="Rectangle 58" o:spid="_x0000_s108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iahcEA&#10;AADcAAAADwAAAGRycy9kb3ducmV2LnhtbESPQYvCMBCF7wv+hzCCtzXVgyzVKFUQPAl2l8Xj0Ixt&#10;sZmUJNb673cOwt5meG/e+2azG12nBgqx9WxgMc9AEVfetlwb+Pk+fn6BignZYueZDLwowm47+dhg&#10;bv2TLzSUqVYSwjFHA01Kfa51rBpyGOe+Jxbt5oPDJGuotQ34lHDX6WWWrbTDlqWhwZ4ODVX38uEM&#10;oCvP4fe8LHmPA+9fXXENWBgzm47FGlSiMf2b39cnK/iZ0MozMoH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GYmoXBAAAA3AAAAA8AAAAAAAAAAAAAAAAAmAIAAGRycy9kb3du&#10;cmV2LnhtbFBLBQYAAAAABAAEAPUAAACGAwAAAAA=&#10;" fillcolor="#ece2d3" stroked="f">
                    <v:textbox style="mso-fit-shape-to-text:t" inset="0,0,0,0">
                      <w:txbxContent>
                        <w:p w:rsidR="00C6211E" w:rsidRDefault="00C6211E">
                          <w:pPr>
                            <w:ind w:left="0"/>
                          </w:pPr>
                        </w:p>
                      </w:txbxContent>
                    </v:textbox>
                  </v:rect>
                  <v:rect id="Rectangle 59" o:spid="_x0000_s108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AhJr8A&#10;AADcAAAADwAAAGRycy9kb3ducmV2LnhtbERPzYrCMBC+C/sOYRa8aeoK6naNooKsBw9afYChGZti&#10;MylJVuvbbwTB23x8vzNfdrYRN/KhdqxgNMxAEJdO11wpOJ+2gxmIEJE1No5JwYMCLBcfvTnm2t35&#10;SLciViKFcMhRgYmxzaUMpSGLYeha4sRdnLcYE/SV1B7vKdw28ivLJtJizanBYEsbQ+W1+LMKNtPD&#10;uvj1e0Oz83glR36NbI1S/c9u9QMiUhff4pd7p9P87Buez6QL5O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MCEmvwAAANwAAAAPAAAAAAAAAAAAAAAAAJgCAABkcnMvZG93bnJl&#10;di54bWxQSwUGAAAAAAQABAD1AAAAhAMAAAAA&#10;" fillcolor="#ebe1d2" stroked="f">
                    <v:textbox style="mso-fit-shape-to-text:t" inset="0,0,0,0">
                      <w:txbxContent>
                        <w:p w:rsidR="00C6211E" w:rsidRDefault="00C6211E">
                          <w:pPr>
                            <w:ind w:left="0"/>
                          </w:pPr>
                        </w:p>
                      </w:txbxContent>
                    </v:textbox>
                  </v:rect>
                  <v:rect id="Rectangle 60" o:spid="_x0000_s108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zrm8AA&#10;AADcAAAADwAAAGRycy9kb3ducmV2LnhtbERPzYrCMBC+C/sOYYS9aeoK6lajqCDrwYN2fYChGZti&#10;MylJ1O7bbwTB23x8v7NYdbYRd/KhdqxgNMxAEJdO11wpOP/uBjMQISJrbByTgj8KsFp+9BaYa/fg&#10;E92LWIkUwiFHBSbGNpcylIYshqFriRN3cd5iTNBXUnt8pHDbyK8sm0iLNacGgy1tDZXX4mYVbKfH&#10;TfHjD4Zm5/FajvwG2RqlPvvdeg4iUhff4pd7r9P88Tc8n0kXyO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lzrm8AAAADcAAAADwAAAAAAAAAAAAAAAACYAgAAZHJzL2Rvd25y&#10;ZXYueG1sUEsFBgAAAAAEAAQA9QAAAIUDAAAAAA==&#10;" fillcolor="#ebe1d2" stroked="f">
                    <v:textbox style="mso-fit-shape-to-text:t" inset="0,0,0,0">
                      <w:txbxContent>
                        <w:p w:rsidR="00C6211E" w:rsidRDefault="00C6211E">
                          <w:pPr>
                            <w:ind w:left="0"/>
                          </w:pPr>
                        </w:p>
                      </w:txbxContent>
                    </v:textbox>
                  </v:rect>
                  <v:rect id="Rectangle 61" o:spid="_x0000_s108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Axe8MA&#10;AADcAAAADwAAAGRycy9kb3ducmV2LnhtbESPQW/CMAyF75P4D5GRdhspbBqoEBAgTeywwyj8AKsx&#10;TUXjVEkG5d/Ph0m72XrP731ebQbfqRvF1AY2MJ0UoIjrYFtuDJxPHy8LUCkjW+wCk4EHJdisR08r&#10;LG2485FuVW6UhHAq0YDLuS+1TrUjj2kSemLRLiF6zLLGRtuIdwn3nZ4Vxbv22LI0OOxp76i+Vj/e&#10;wH7+vasO8cvR4vy61dO4Q/bOmOfxsF2CyjTkf/Pf9acV/DfBl2dkAr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2Axe8MAAADcAAAADwAAAAAAAAAAAAAAAACYAgAAZHJzL2Rv&#10;d25yZXYueG1sUEsFBgAAAAAEAAQA9QAAAIgDAAAAAA==&#10;" fillcolor="#ebe1d2" stroked="f">
                    <v:textbox style="mso-fit-shape-to-text:t" inset="0,0,0,0">
                      <w:txbxContent>
                        <w:p w:rsidR="00C6211E" w:rsidRDefault="00C6211E">
                          <w:pPr>
                            <w:ind w:left="0"/>
                          </w:pPr>
                        </w:p>
                      </w:txbxContent>
                    </v:textbox>
                  </v:rect>
                  <v:rect id="Rectangle 62" o:spid="_x0000_s108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52pcEA&#10;AADcAAAADwAAAGRycy9kb3ducmV2LnhtbERPS2sCMRC+C/0PYQreNGuVIqtRSmnLHjz4BI/DZswu&#10;bibbJNX13xuh4G0+vufMl51txIV8qB0rGA0zEMSl0zUbBfvd92AKIkRkjY1jUnCjAMvFS2+OuXZX&#10;3tBlG41IIRxyVFDF2OZShrIii2HoWuLEnZy3GBP0RmqP1xRuG/mWZe/SYs2pocKWPisqz9s/q2Bq&#10;fsxxVRYbE4v1wX+141+DrFT/tfuYgYjUxaf4313oNH8ygscz6QK5u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dqXBAAAA3AAAAA8AAAAAAAAAAAAAAAAAmAIAAGRycy9kb3du&#10;cmV2LnhtbFBLBQYAAAAABAAEAPUAAACGAwAAAAA=&#10;" fillcolor="#eae0d1" stroked="f">
                    <v:textbox style="mso-fit-shape-to-text:t" inset="0,0,0,0">
                      <w:txbxContent>
                        <w:p w:rsidR="00C6211E" w:rsidRDefault="00C6211E">
                          <w:pPr>
                            <w:ind w:left="0"/>
                          </w:pPr>
                        </w:p>
                      </w:txbxContent>
                    </v:textbox>
                  </v:rect>
                  <v:rect id="Rectangle 63" o:spid="_x0000_s108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zo0sIA&#10;AADcAAAADwAAAGRycy9kb3ducmV2LnhtbERPTWsCMRC9F/wPYYTearZbEVmNS5G27KGHahU8Dpsx&#10;u7iZrEmq239vCkJv83ifsywH24kL+dA6VvA8yUAQ1063bBTsvt+f5iBCRNbYOSYFvxSgXI0ellho&#10;d+UNXbbRiBTCoUAFTYx9IWWoG7IYJq4nTtzReYsxQW+k9nhN4baTeZbNpMWWU0ODPa0bqk/bH6tg&#10;bj7M4bOuNiZWX3v/1r+cDbJSj+PhdQEi0hD/xXd3pdP8aQ5/z6QL5O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rOjSwgAAANwAAAAPAAAAAAAAAAAAAAAAAJgCAABkcnMvZG93&#10;bnJldi54bWxQSwUGAAAAAAQABAD1AAAAhwMAAAAA&#10;" fillcolor="#eae0d1" stroked="f">
                    <v:textbox style="mso-fit-shape-to-text:t" inset="0,0,0,0">
                      <w:txbxContent>
                        <w:p w:rsidR="00C6211E" w:rsidRDefault="00C6211E">
                          <w:pPr>
                            <w:ind w:left="0"/>
                          </w:pPr>
                        </w:p>
                      </w:txbxContent>
                    </v:textbox>
                  </v:rect>
                  <v:rect id="Rectangle 64" o:spid="_x0000_s108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jre8MA&#10;AADcAAAADwAAAGRycy9kb3ducmV2LnhtbESPQWsCMRCF7wX/QxjBW81apchqFFkRe2zTgh6HzbgJ&#10;bibLJtX13zeFQm8zvDfve7PeDr4VN+qjC6xgNi1AENfBOG4UfH0enpcgYkI22AYmBQ+KsN2MntZY&#10;mnDnD7rp1IgcwrFEBTalrpQy1pY8xmnoiLN2Cb3HlNe+kabHew73rXwpilfp0XEmWOyoslRf9bfP&#10;kLnfn969PleLrmosa310F6fUZDzsViASDenf/Hf9ZnL9xRx+n8kT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jre8MAAADcAAAADwAAAAAAAAAAAAAAAACYAgAAZHJzL2Rv&#10;d25yZXYueG1sUEsFBgAAAAAEAAQA9QAAAIgDAAAAAA==&#10;" fillcolor="#e9dfd0" stroked="f">
                    <v:textbox style="mso-fit-shape-to-text:t" inset="0,0,0,0">
                      <w:txbxContent>
                        <w:p w:rsidR="00C6211E" w:rsidRDefault="00C6211E">
                          <w:pPr>
                            <w:ind w:left="0"/>
                          </w:pPr>
                        </w:p>
                      </w:txbxContent>
                    </v:textbox>
                  </v:rect>
                  <v:rect id="Rectangle 65" o:spid="_x0000_s108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FzD8MA&#10;AADcAAAADwAAAGRycy9kb3ducmV2LnhtbESPQWsCMRCF7wX/Qxiht5rVLqWsRpGV0h41FtrjsBk3&#10;wc1k2aS6/feNIPQ2w3vzvjerzeg7caEhusAK5rMCBHETjONWwefx7ekVREzIBrvApOCXImzWk4cV&#10;ViZc+UAXnVqRQzhWqMCm1FdSxsaSxzgLPXHWTmHwmPI6tNIMeM3hvpOLoniRHh1ngsWeakvNWf/4&#10;DHn2u6+919912detZa3f3ckp9Tgdt0sQicb0b75ff5hcvyzh9kye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FzD8MAAADcAAAADwAAAAAAAAAAAAAAAACYAgAAZHJzL2Rv&#10;d25yZXYueG1sUEsFBgAAAAAEAAQA9QAAAIgDAAAAAA==&#10;" fillcolor="#e9dfd0" stroked="f">
                    <v:textbox style="mso-fit-shape-to-text:t" inset="0,0,0,0">
                      <w:txbxContent>
                        <w:p w:rsidR="00C6211E" w:rsidRDefault="00C6211E">
                          <w:pPr>
                            <w:ind w:left="0"/>
                          </w:pPr>
                        </w:p>
                      </w:txbxContent>
                    </v:textbox>
                  </v:rect>
                  <v:rect id="Rectangle 66" o:spid="_x0000_s109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9b8EA&#10;AADcAAAADwAAAGRycy9kb3ducmV2LnhtbERP24rCMBB9F/Yfwiz4pul66Uo1yiqI64tg1w8Ym7Et&#10;NpPaRK1/bxYE3+ZwrjNbtKYSN2pcaVnBVz8CQZxZXXKu4PC37k1AOI+ssbJMCh7kYDH/6Mww0fbO&#10;e7qlPhchhF2CCgrv60RKlxVk0PVtTRy4k20M+gCbXOoG7yHcVHIQRbE0WHJoKLCmVUHZOb0aBXay&#10;XXLKcdVe7LD+3h03ZnMYKtX9bH+mIDy1/i1+uX91mD8aw/8z4QI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pvW/BAAAA3AAAAA8AAAAAAAAAAAAAAAAAmAIAAGRycy9kb3du&#10;cmV2LnhtbFBLBQYAAAAABAAEAPUAAACGAwAAAAA=&#10;" fillcolor="#e8decf" stroked="f">
                    <v:textbox style="mso-fit-shape-to-text:t" inset="0,0,0,0">
                      <w:txbxContent>
                        <w:p w:rsidR="00C6211E" w:rsidRDefault="00C6211E">
                          <w:pPr>
                            <w:ind w:left="0"/>
                          </w:pPr>
                        </w:p>
                      </w:txbxContent>
                    </v:textbox>
                  </v:rect>
                  <v:rect id="Rectangle 67" o:spid="_x0000_s109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sjGMIA&#10;AADcAAAADwAAAGRycy9kb3ducmV2LnhtbERPzWrCQBC+F/oOywjezMZaUomuUgvF9iKY5gHG7JgE&#10;s7Mxu03i23cFobf5+H5nvR1NI3rqXG1ZwTyKQRAXVtdcKsh/PmdLEM4ja2wsk4IbOdhunp/WmGo7&#10;8JH6zJcihLBLUUHlfZtK6YqKDLrItsSBO9vOoA+wK6XucAjhppEvcZxIgzWHhgpb+qiouGS/RoFd&#10;fu8446QZr3bRvh1Oe7PPF0pNJ+P7CoSn0f+LH+4vHea/JnB/Jlw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eyMYwgAAANwAAAAPAAAAAAAAAAAAAAAAAJgCAABkcnMvZG93&#10;bnJldi54bWxQSwUGAAAAAAQABAD1AAAAhwMAAAAA&#10;" fillcolor="#e8decf" stroked="f">
                    <v:textbox style="mso-fit-shape-to-text:t" inset="0,0,0,0">
                      <w:txbxContent>
                        <w:p w:rsidR="00C6211E" w:rsidRDefault="00C6211E">
                          <w:pPr>
                            <w:ind w:left="0"/>
                          </w:pPr>
                        </w:p>
                      </w:txbxContent>
                    </v:textbox>
                  </v:rect>
                  <v:rect id="Rectangle 68" o:spid="_x0000_s109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Kvg8EA&#10;AADcAAAADwAAAGRycy9kb3ducmV2LnhtbERPzYrCMBC+C75DGMGbpoqs2jWK6JZVPFn3AYZmtinb&#10;TEqTtfXtjbCwt/n4fmez620t7tT6yrGC2TQBQVw4XXGp4OuWTVYgfEDWWDsmBQ/ysNsOBxtMtev4&#10;Svc8lCKGsE9RgQmhSaX0hSGLfuoa4sh9u9ZiiLAtpW6xi+G2lvMkeZMWK44NBhs6GCp+8l+r4Pjh&#10;tD43+6Up1udLnnWz+nOeKTUe9ft3EIH68C/+c590nL9YwuuZeIH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ir4PBAAAA3AAAAA8AAAAAAAAAAAAAAAAAmAIAAGRycy9kb3du&#10;cmV2LnhtbFBLBQYAAAAABAAEAPUAAACGAwAAAAA=&#10;" fillcolor="#e7ddce" stroked="f">
                    <v:textbox style="mso-fit-shape-to-text:t" inset="0,0,0,0">
                      <w:txbxContent>
                        <w:p w:rsidR="00C6211E" w:rsidRDefault="00C6211E">
                          <w:pPr>
                            <w:ind w:left="0"/>
                          </w:pPr>
                        </w:p>
                      </w:txbxContent>
                    </v:textbox>
                  </v:rect>
                  <v:rect id="Rectangle 69" o:spid="_x0000_s109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078cQA&#10;AADcAAAADwAAAGRycy9kb3ducmV2LnhtbESPQW/CMAyF70j7D5EncYMUhMZWCAjBqg1xWscPsBqv&#10;qdY4VZPR7t/Ph0ncbL3n9z5v96Nv1Y362AQ2sJhnoIirYBuuDVw/i9kzqJiQLbaBycAvRdjvHiZb&#10;zG0Y+INuZaqVhHDM0YBLqcu1jpUjj3EeOmLRvkLvMcna19r2OEi4b/Uyy560x4alwWFHR0fVd/nj&#10;DZxeg7Xn7rB21cv5UhbDon1bFsZMH8fDBlSiMd3N/9fvVvBXQivPyAR6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9O/H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70" o:spid="_x0000_s109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GeasEA&#10;AADcAAAADwAAAGRycy9kb3ducmV2LnhtbERPzWrCQBC+C32HZQq96UYp2kRXkdpQxVOjDzBkx2xo&#10;djZkV5O+fVcQvM3H9zurzWAbcaPO144VTCcJCOLS6ZorBedTPv4A4QOyxsYxKfgjD5v1y2iFmXY9&#10;/9CtCJWIIewzVGBCaDMpfWnIop+4ljhyF9dZDBF2ldQd9jHcNnKWJHNpsebYYLClT0Plb3G1CnZf&#10;TutDu12YMj0ci7yfNt+zXKm312G7BBFoCE/xw73Xcf57Cvdn4gV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xnmrBAAAA3AAAAA8AAAAAAAAAAAAAAAAAmAIAAGRycy9kb3du&#10;cmV2LnhtbFBLBQYAAAAABAAEAPUAAACGAwAAAAA=&#10;" fillcolor="#e7ddce" stroked="f">
                    <v:textbox style="mso-fit-shape-to-text:t" inset="0,0,0,0">
                      <w:txbxContent>
                        <w:p w:rsidR="00C6211E" w:rsidRDefault="00C6211E">
                          <w:pPr>
                            <w:ind w:left="0"/>
                          </w:pPr>
                        </w:p>
                      </w:txbxContent>
                    </v:textbox>
                  </v:rect>
                  <v:rect id="Rectangle 71" o:spid="_x0000_s109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1IU8QA&#10;AADcAAAADwAAAGRycy9kb3ducmV2LnhtbESPQWvCQBCF7wX/wzJCb3WjoIToKiJKxZ4a/QFjdkyC&#10;2dmwu9W0v75zKPQ2w3vz3jerzeA69aAQW88GppMMFHHlbcu1gcv58JaDignZYueZDHxThM169LLC&#10;wvonf9KjTLWSEI4FGmhS6gutY9WQwzjxPbFoNx8cJllDrW3Ap4S7Ts+ybKEdtiwNDfa0a6i6l1/O&#10;AP/sd+c+v34cQ3bS74syP+3nuTGv42G7BJVoSP/mv+ujFfy54MszMoF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NSFPEAAAA3AAAAA8AAAAAAAAAAAAAAAAAmAIAAGRycy9k&#10;b3ducmV2LnhtbFBLBQYAAAAABAAEAPUAAACJAwAAAAA=&#10;" fillcolor="#e6dccd" stroked="f">
                    <v:textbox style="mso-fit-shape-to-text:t" inset="0,0,0,0">
                      <w:txbxContent>
                        <w:p w:rsidR="00C6211E" w:rsidRDefault="00C6211E">
                          <w:pPr>
                            <w:ind w:left="0"/>
                          </w:pPr>
                        </w:p>
                      </w:txbxContent>
                    </v:textbox>
                  </v:rect>
                  <v:rect id="Rectangle 72" o:spid="_x0000_s109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HtyMAA&#10;AADcAAAADwAAAGRycy9kb3ducmV2LnhtbERPzYrCMBC+L/gOYQRva6qglGoUEUVxT1YfYGzGtthM&#10;ShK1u0+/EQRv8/H9znzZmUY8yPnasoLRMAFBXFhdc6ngfNp+pyB8QNbYWCYFv+Rhueh9zTHT9slH&#10;euShFDGEfYYKqhDaTEpfVGTQD21LHLmrdQZDhK6U2uEzhptGjpNkKg3WHBsqbGldUXHL70YB/23W&#10;pza9/OxdcpC7aZ4eNpNUqUG/W81ABOrCR/x273WcPxnB65l4gVz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UHtyMAAAADcAAAADwAAAAAAAAAAAAAAAACYAgAAZHJzL2Rvd25y&#10;ZXYueG1sUEsFBgAAAAAEAAQA9QAAAIUDAAAAAA==&#10;" fillcolor="#e6dccd" stroked="f">
                    <v:textbox style="mso-fit-shape-to-text:t" inset="0,0,0,0">
                      <w:txbxContent>
                        <w:p w:rsidR="00C6211E" w:rsidRDefault="00C6211E">
                          <w:pPr>
                            <w:ind w:left="0"/>
                          </w:pPr>
                        </w:p>
                      </w:txbxContent>
                    </v:textbox>
                  </v:rect>
                  <v:rect id="Rectangle 73" o:spid="_x0000_s109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wisEA&#10;AADcAAAADwAAAGRycy9kb3ducmV2LnhtbERP22rCQBB9L/gPyxT6UnRXwQupq4ggrX2q0Q8Ys9Mk&#10;NDsbslONf+8Khb7N4Vxnue59oy7UxTqwhfHIgCIugqu5tHA67oYLUFGQHTaBycKNIqxXg6clZi5c&#10;+UCXXEqVQjhmaKESaTOtY1GRxzgKLXHivkPnURLsSu06vKZw3+iJMTPtsebUUGFL24qKn/zXW4jN&#10;9JyfpTB78/r1jv18JttPtPblud+8gRLq5V/85/5waf50Ao9n0gV6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88IrBAAAA3AAAAA8AAAAAAAAAAAAAAAAAmAIAAGRycy9kb3du&#10;cmV2LnhtbFBLBQYAAAAABAAEAPUAAACGAwAAAAA=&#10;" fillcolor="#e5dbcc" stroked="f">
                    <v:textbox style="mso-fit-shape-to-text:t" inset="0,0,0,0">
                      <w:txbxContent>
                        <w:p w:rsidR="00C6211E" w:rsidRDefault="00C6211E">
                          <w:pPr>
                            <w:ind w:left="0"/>
                          </w:pPr>
                        </w:p>
                      </w:txbxContent>
                    </v:textbox>
                  </v:rect>
                  <v:rect id="Rectangle 74" o:spid="_x0000_s109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BVEcEA&#10;AADcAAAADwAAAGRycy9kb3ducmV2LnhtbERPzWrCQBC+C32HZQpeiu5q0ZbUVUQQa09t6gOM2WkS&#10;mp0N2VHj27uFgrf5+H5nsep9o87UxTqwhcnYgCIugqu5tHD43o5eQUVBdtgEJgtXirBaPgwWmLlw&#10;4S8651KqFMIxQwuVSJtpHYuKPMZxaIkT9xM6j5JgV2rX4SWF+0ZPjZlrjzWnhgpb2lRU/OYnbyE2&#10;s2N+lMLszdPnDvuXuWw+0NrhY79+AyXUy1387353af7sGf6eSRfo5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wVRHBAAAA3AAAAA8AAAAAAAAAAAAAAAAAmAIAAGRycy9kb3du&#10;cmV2LnhtbFBLBQYAAAAABAAEAPUAAACGAwAAAAA=&#10;" fillcolor="#e5dbcc" stroked="f">
                    <v:textbox style="mso-fit-shape-to-text:t" inset="0,0,0,0">
                      <w:txbxContent>
                        <w:p w:rsidR="00C6211E" w:rsidRDefault="00C6211E">
                          <w:pPr>
                            <w:ind w:left="0"/>
                          </w:pPr>
                        </w:p>
                      </w:txbxContent>
                    </v:textbox>
                  </v:rect>
                  <v:rect id="Rectangle 75" o:spid="_x0000_s1099" style="position:absolute;left:4770;top:2565;width:1210;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W8L8A&#10;AADcAAAADwAAAGRycy9kb3ducmV2LnhtbERP24rCMBB9F/yHMIJvmiru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k5bwvwAAANwAAAAPAAAAAAAAAAAAAAAAAJgCAABkcnMvZG93bnJl&#10;di54bWxQSwUGAAAAAAQABAD1AAAAhAMAAAAA&#10;" filled="f" stroked="f">
                    <v:textbox style="mso-fit-shape-to-text:t" inset="0,0,0,0">
                      <w:txbxContent>
                        <w:p w:rsidR="00C6211E" w:rsidRDefault="00C6211E">
                          <w:pPr>
                            <w:ind w:left="0"/>
                          </w:pPr>
                          <w:proofErr w:type="spellStart"/>
                          <w:r>
                            <w:rPr>
                              <w:rFonts w:cs="Arial"/>
                              <w:b/>
                              <w:bCs/>
                              <w:color w:val="000000"/>
                              <w:sz w:val="16"/>
                              <w:szCs w:val="16"/>
                              <w:lang w:val="en-US"/>
                            </w:rPr>
                            <w:t>Incluir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v:textbox>
                  </v:rect>
                  <v:rect id="Rectangle 76" o:spid="_x0000_s1100" style="position:absolute;left:4710;top:2760;width:132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8za74A&#10;AADcAAAADwAAAGRycy9kb3ducmV2LnhtbERP24rCMBB9X/Afwgi+ramCi1SjiCC44ovVDxia6QWT&#10;SUmi7f69EYR9m8O5zno7WCOe5EPrWMFsmoEgLp1uuVZwux6+lyBCRNZoHJOCPwqw3Yy+1phr1/OF&#10;nkWsRQrhkKOCJsYulzKUDVkMU9cRJ65y3mJM0NdSe+xTuDVynmU/0mLLqaHBjvYNlffiYRXIa3Ho&#10;l4XxmTvNq7P5PV4qckpNxsNuBSLSEP/FH/dRp/mLBbyfS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vfM2u+AAAA3AAAAA8AAAAAAAAAAAAAAAAAmAIAAGRycy9kb3ducmV2&#10;LnhtbFBLBQYAAAAABAAEAPUAAACDAwAAAAA=&#10;" filled="f" stroked="f">
                    <v:textbox style="mso-fit-shape-to-text:t" inset="0,0,0,0">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v:textbox>
                  </v:rect>
                  <v:rect id="Rectangle 77" o:spid="_x0000_s1101" style="position:absolute;left:5010;top:2955;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2tHL4A&#10;AADcAAAADwAAAGRycy9kb3ducmV2LnhtbERP24rCMBB9X/Afwgi+ramCItUoIgiu+GL1A4ZmesFk&#10;UpJou39vhIV9m8O5zmY3WCNe5EPrWMFsmoEgLp1uuVZwvx2/VyBCRNZoHJOCXwqw246+Nphr1/OV&#10;XkWsRQrhkKOCJsYulzKUDVkMU9cRJ65y3mJM0NdSe+xTuDVynmVLabHl1NBgR4eGykfxtArkrTj2&#10;q8L4zJ3n1cX8nK4VOaUm42G/BhFpiP/iP/dJp/mLJXyeSRfI7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sNrRy+AAAA3AAAAA8AAAAAAAAAAAAAAAAAmAIAAGRycy9kb3ducmV2&#10;LnhtbFBLBQYAAAAABAAEAPUAAACDAwAAAAA=&#10;" filled="f" stroked="f">
                    <v:textbox style="mso-fit-shape-to-text:t" inset="0,0,0,0">
                      <w:txbxContent>
                        <w:p w:rsidR="00C6211E" w:rsidRDefault="00C6211E">
                          <w:pPr>
                            <w:ind w:left="0"/>
                          </w:pPr>
                          <w:proofErr w:type="spellStart"/>
                          <w:r>
                            <w:rPr>
                              <w:rFonts w:cs="Arial"/>
                              <w:b/>
                              <w:bCs/>
                              <w:color w:val="000000"/>
                              <w:sz w:val="16"/>
                              <w:szCs w:val="16"/>
                              <w:lang w:val="en-US"/>
                            </w:rPr>
                            <w:t>Funcional</w:t>
                          </w:r>
                          <w:proofErr w:type="spellEnd"/>
                        </w:p>
                      </w:txbxContent>
                    </v:textbox>
                  </v:rect>
                  <v:oval id="Oval 78" o:spid="_x0000_s1102" style="position:absolute;left:2610;top:249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drssIA&#10;AADcAAAADwAAAGRycy9kb3ducmV2LnhtbERPS2rDMBDdF3oHMYXuatktTV0nSiihgWZjaOwDDNbU&#10;NrFGRpIT9/ZRIJDdPN53VpvZDOJEzveWFWRJCoK4sbrnVkFd7V5yED4gaxwsk4J/8rBZPz6ssND2&#10;zL90OoRWxBD2BSroQhgLKX3TkUGf2JE4cn/WGQwRulZqh+cYbgb5mqYLabDn2NDhSNuOmuNhMgrK&#10;7dviM9+XpavzqaoyX2d2+lbq+Wn+WoIINIe7+Ob+0XH++wdcn4kXy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N2uywgAAANwAAAAPAAAAAAAAAAAAAAAAAJgCAABkcnMvZG93&#10;bnJldi54bWxQSwUGAAAAAAQABAD1AAAAhwMAAAAA&#10;" fillcolor="#c0bfc0" strokecolor="#c0bfc0" strokeweight="42e-5mm"/>
                  <v:oval id="Oval 79" o:spid="_x0000_s1103" style="position:absolute;left:2565;top:244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M7DsQA&#10;AADcAAAADwAAAGRycy9kb3ducmV2LnhtbESPQWsCMRCF7wX/Q5iCt5qtYJHVKCIu9CRt1IO3YTPd&#10;LN1Mlk2q67/vHAq9zfDevPfNejuGTt1oSG1kA6+zAhRxHV3LjYHzqXpZgkoZ2WEXmQw8KMF2M3la&#10;Y+ninT/pZnOjJIRTiQZ8zn2pdao9BUyz2BOL9hWHgFnWodFuwLuEh07Pi+JNB2xZGjz2tPdUf9uf&#10;YOAyno6Hyl+XrnPz6lJZ+0HWGjN9HncrUJnG/G/+u353gr8QWnlGJt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zOw7EAAAA3AAAAA8AAAAAAAAAAAAAAAAAmAIAAGRycy9k&#10;b3ducmV2LnhtbFBLBQYAAAAABAAEAPUAAACJAwAAAAA=&#10;" fillcolor="#fcf2e3" strokeweight="42e-5mm"/>
                  <v:rect id="Rectangle 80" o:spid="_x0000_s110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qlyMIA&#10;AADcAAAADwAAAGRycy9kb3ducmV2LnhtbERPTWvCQBC9C/0PyxR6Ed2ktGJTVxFLoDdpIuJxyE6T&#10;YHY2zW50++/dQsHbPN7nrDbBdOJCg2stK0jnCQjiyuqWawWHMp8tQTiPrLGzTAp+ycFm/TBZYabt&#10;lb/oUvhaxBB2GSpovO8zKV3VkEE3tz1x5L7tYNBHONRSD3iN4aaTz0mykAZbjg0N9rRrqDoXo1Ew&#10;Ji4cX0rMz9MTBXfa24+f1Cr19Bi27yA8BX8X/7s/dZz/+gZ/z8QL5P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2qXIwgAAANwAAAAPAAAAAAAAAAAAAAAAAJgCAABkcnMvZG93&#10;bnJldi54bWxQSwUGAAAAAAQABAD1AAAAhwMAAAAA&#10;" fillcolor="#fbf1e2" stroked="f">
                    <v:textbox style="mso-fit-shape-to-text:t" inset="0,0,0,0">
                      <w:txbxContent>
                        <w:p w:rsidR="00C6211E" w:rsidRDefault="00C6211E">
                          <w:pPr>
                            <w:ind w:left="0"/>
                          </w:pPr>
                        </w:p>
                      </w:txbxContent>
                    </v:textbox>
                  </v:rect>
                  <v:rect id="Rectangle 81" o:spid="_x0000_s110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zG6MQA&#10;AADcAAAADwAAAGRycy9kb3ducmV2LnhtbESPQWvDMAyF74P+B6NBL6N1WkYpWdwyNgq9jSVj5Chi&#10;LQmN5TR2W/ffT4fBbhLv6b1PxT65QV1pCr1nA6tlBoq48bbn1sBXdVhsQYWIbHHwTAbuFGC/mz0U&#10;mFt/40+6lrFVEsIhRwNdjGOudWg6chiWfiQW7cdPDqOsU6vthDcJd4NeZ9lGO+xZGjoc6a2j5lRe&#10;nIFLFtL3c4WH01NNKdQf/v288sbMH9PrC6hIKf6b/66PVvA3gi/PyAR6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MxujEAAAA3AAAAA8AAAAAAAAAAAAAAAAAmAIAAGRycy9k&#10;b3ducmV2LnhtbFBLBQYAAAAABAAEAPUAAACJAwAAAAA=&#10;" fillcolor="#fbf1e2" stroked="f">
                    <v:textbox style="mso-fit-shape-to-text:t" inset="0,0,0,0">
                      <w:txbxContent>
                        <w:p w:rsidR="00C6211E" w:rsidRDefault="00C6211E">
                          <w:pPr>
                            <w:ind w:left="0"/>
                          </w:pPr>
                        </w:p>
                      </w:txbxContent>
                    </v:textbox>
                  </v:rect>
                  <v:rect id="Rectangle 82" o:spid="_x0000_s110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WCKcMA&#10;AADcAAAADwAAAGRycy9kb3ducmV2LnhtbERPTWvCQBC9C/0PyxR6000EtU2zilQLvaqlNrchO03S&#10;ZmdDdk1Sf70rCN7m8T4nXQ2mFh21rrKsIJ5EIIhzqysuFHwe3sfPIJxH1lhbJgX/5GC1fBilmGjb&#10;8466vS9ECGGXoILS+yaR0uUlGXQT2xAH7se2Bn2AbSF1i30IN7WcRtFcGqw4NJTY0FtJ+d/+ZBT0&#10;524R1+vvly2fFkecZZuvY/ar1NPjsH4F4Wnwd/HN/aHD/HkM12fCBXJ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WCKcMAAADcAAAADwAAAAAAAAAAAAAAAACYAgAAZHJzL2Rv&#10;d25yZXYueG1sUEsFBgAAAAAEAAQA9QAAAIgDAAAAAA==&#10;" fillcolor="#faf0e1" stroked="f">
                    <v:textbox style="mso-fit-shape-to-text:t" inset="0,0,0,0">
                      <w:txbxContent>
                        <w:p w:rsidR="00C6211E" w:rsidRDefault="00C6211E">
                          <w:pPr>
                            <w:ind w:left="0"/>
                          </w:pPr>
                        </w:p>
                      </w:txbxContent>
                    </v:textbox>
                  </v:rect>
                  <v:rect id="Rectangle 83" o:spid="_x0000_s110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ccXsMA&#10;AADcAAAADwAAAGRycy9kb3ducmV2LnhtbERPTWvCQBC9C/0PyxS81Y1CtcZsRNoKXqtS9TZkxySa&#10;nQ3ZNYn99d1Cwds83ucky95UoqXGlZYVjEcRCOLM6pJzBfvd+uUNhPPIGivLpOBODpbp0yDBWNuO&#10;v6jd+lyEEHYxKii8r2MpXVaQQTeyNXHgzrYx6ANscqkb7EK4qeQkiqbSYMmhocCa3gvKrtubUdD9&#10;tLNxtTrOP/k2O+Dr6eP7cLooNXzuVwsQnnr/EP+7NzrMn07g75lwgU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ccXsMAAADcAAAADwAAAAAAAAAAAAAAAACYAgAAZHJzL2Rv&#10;d25yZXYueG1sUEsFBgAAAAAEAAQA9QAAAIgDAAAAAA==&#10;" fillcolor="#faf0e1" stroked="f">
                    <v:textbox style="mso-fit-shape-to-text:t" inset="0,0,0,0">
                      <w:txbxContent>
                        <w:p w:rsidR="00C6211E" w:rsidRDefault="00C6211E">
                          <w:pPr>
                            <w:ind w:left="0"/>
                          </w:pPr>
                        </w:p>
                      </w:txbxContent>
                    </v:textbox>
                  </v:rect>
                  <v:rect id="Rectangle 84" o:spid="_x0000_s110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nIsMA&#10;AADcAAAADwAAAGRycy9kb3ducmV2LnhtbERPS4vCMBC+L/gfwgje1lSFItUoogi7B2F9oHgbm+kD&#10;m0lpotb99WZhwdt8fM+ZzltTiTs1rrSsYNCPQBCnVpecKzjs159jEM4ja6wsk4InOZjPOh9TTLR9&#10;8JbuO5+LEMIuQQWF93UipUsLMuj6tiYOXGYbgz7AJpe6wUcIN5UcRlEsDZYcGgqsaVlQet3djIL4&#10;dLsc8vV583M8ZWn2PV6tfPyrVK/bLiYgPLX+Lf53f+kwPx7B3zPhAj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wnIsMAAADcAAAADwAAAAAAAAAAAAAAAACYAgAAZHJzL2Rv&#10;d25yZXYueG1sUEsFBgAAAAAEAAQA9QAAAIgDAAAAAA==&#10;" fillcolor="#f9efe0" stroked="f">
                    <v:textbox style="mso-fit-shape-to-text:t" inset="0,0,0,0">
                      <w:txbxContent>
                        <w:p w:rsidR="00C6211E" w:rsidRDefault="00C6211E">
                          <w:pPr>
                            <w:ind w:left="0"/>
                          </w:pPr>
                        </w:p>
                      </w:txbxContent>
                    </v:textbox>
                  </v:rect>
                  <v:rect id="Rectangle 85" o:spid="_x0000_s110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W/VsMA&#10;AADcAAAADwAAAGRycy9kb3ducmV2LnhtbERPS4vCMBC+L/gfwgje1lSRItUoogi7B2F9oHgbm+kD&#10;m0lpotb99WZhwdt8fM+ZzltTiTs1rrSsYNCPQBCnVpecKzjs159jEM4ja6wsk4InOZjPOh9TTLR9&#10;8JbuO5+LEMIuQQWF93UipUsLMuj6tiYOXGYbgz7AJpe6wUcIN5UcRlEsDZYcGgqsaVlQet3djIL4&#10;dLsc8vV583M8ZWn2PV6tfPyrVK/bLiYgPLX+Lf53f+kwPx7B3zPhAj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W/VsMAAADcAAAADwAAAAAAAAAAAAAAAACYAgAAZHJzL2Rv&#10;d25yZXYueG1sUEsFBgAAAAAEAAQA9QAAAIgDAAAAAA==&#10;" fillcolor="#f9efe0" stroked="f">
                    <v:textbox style="mso-fit-shape-to-text:t" inset="0,0,0,0">
                      <w:txbxContent>
                        <w:p w:rsidR="00C6211E" w:rsidRDefault="00C6211E">
                          <w:pPr>
                            <w:ind w:left="0"/>
                          </w:pPr>
                        </w:p>
                      </w:txbxContent>
                    </v:textbox>
                  </v:rect>
                  <v:rect id="Rectangle 86" o:spid="_x0000_s111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kazcMA&#10;AADcAAAADwAAAGRycy9kb3ducmV2LnhtbERPS4vCMBC+L/gfwgje1lTBItUoogi7B2F9oHgbm+kD&#10;m0lpotb99WZhwdt8fM+ZzltTiTs1rrSsYNCPQBCnVpecKzjs159jEM4ja6wsk4InOZjPOh9TTLR9&#10;8JbuO5+LEMIuQQWF93UipUsLMuj6tiYOXGYbgz7AJpe6wUcIN5UcRlEsDZYcGgqsaVlQet3djIL4&#10;dLsc8vV583M8ZWn2PV6tfPyrVK/bLiYgPLX+Lf53f+kwPx7B3zPhAj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kazcMAAADcAAAADwAAAAAAAAAAAAAAAACYAgAAZHJzL2Rv&#10;d25yZXYueG1sUEsFBgAAAAAEAAQA9QAAAIgDAAAAAA==&#10;" fillcolor="#f9efe0" stroked="f">
                    <v:textbox style="mso-fit-shape-to-text:t" inset="0,0,0,0">
                      <w:txbxContent>
                        <w:p w:rsidR="00C6211E" w:rsidRDefault="00C6211E">
                          <w:pPr>
                            <w:ind w:left="0"/>
                          </w:pPr>
                        </w:p>
                      </w:txbxContent>
                    </v:textbox>
                  </v:rect>
                  <v:rect id="Rectangle 87" o:spid="_x0000_s111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B2X8QA&#10;AADcAAAADwAAAGRycy9kb3ducmV2LnhtbESPT4vCMBDF74LfIYzgRTRdD0W6RtkVFsSbf2FvYzPb&#10;lk0mpYm1+umNIHib4b15vzfzZWeNaKnxlWMFH5MEBHHudMWFgsP+ZzwD4QOyRuOYFNzIw3LR780x&#10;0+7KW2p3oRAxhH2GCsoQ6kxKn5dk0U9cTRy1P9dYDHFtCqkbvMZwa+Q0SVJpseJIKLGmVUn5/+5i&#10;I2R9kqfjbZPfD6Pf83crzX21NUoNB93XJ4hAXXibX9drHeunKTyfiRP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Adl/EAAAA3AAAAA8AAAAAAAAAAAAAAAAAmAIAAGRycy9k&#10;b3ducmV2LnhtbFBLBQYAAAAABAAEAPUAAACJAwAAAAA=&#10;" fillcolor="#f8eedf" stroked="f">
                    <v:textbox style="mso-fit-shape-to-text:t" inset="0,0,0,0">
                      <w:txbxContent>
                        <w:p w:rsidR="00C6211E" w:rsidRDefault="00C6211E">
                          <w:pPr>
                            <w:ind w:left="0"/>
                          </w:pPr>
                        </w:p>
                      </w:txbxContent>
                    </v:textbox>
                  </v:rect>
                  <v:rect id="Rectangle 88" o:spid="_x0000_s111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zTxMUA&#10;AADcAAAADwAAAGRycy9kb3ducmV2LnhtbESPT4vCMBDF7wt+hzDCXhZNdw8q1SiuIMje/AvexmZs&#10;i8mkNLFWP/1GELzN8N6835vJrLVGNFT70rGC734CgjhzuuRcwW677I1A+ICs0TgmBXfyMJt2PiaY&#10;anfjNTWbkIsYwj5FBUUIVSqlzwqy6PuuIo7a2dUWQ1zrXOoabzHcGvmTJANpseRIKLCiRUHZZXO1&#10;EbI6yMP+/pc9dl/H028jzWOxNkp9dtv5GESgNrzNr+uVjvUHQ3g+Eye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DNPExQAAANwAAAAPAAAAAAAAAAAAAAAAAJgCAABkcnMv&#10;ZG93bnJldi54bWxQSwUGAAAAAAQABAD1AAAAigMAAAAA&#10;" fillcolor="#f8eedf" stroked="f">
                    <v:textbox style="mso-fit-shape-to-text:t" inset="0,0,0,0">
                      <w:txbxContent>
                        <w:p w:rsidR="00C6211E" w:rsidRDefault="00C6211E">
                          <w:pPr>
                            <w:ind w:left="0"/>
                          </w:pPr>
                        </w:p>
                      </w:txbxContent>
                    </v:textbox>
                  </v:rect>
                  <v:rect id="Rectangle 89" o:spid="_x0000_s111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3hh8UA&#10;AADcAAAADwAAAGRycy9kb3ducmV2LnhtbESPQWvCQBCF74L/YRnBm25aUNrUVaRQKFIKJjbnITtm&#10;g9nZNLvV9N93DkJvM7w3732z2Y2+U1caYhvYwMMyA0VcB9tyY+BUvi2eQMWEbLELTAZ+KcJuO51s&#10;MLfhxke6FqlREsIxRwMupT7XOtaOPMZl6IlFO4fBY5J1aLQd8CbhvtOPWbbWHluWBoc9vTqqL8WP&#10;N1Dqz/YjrFz3fDkfVt9fVdXvi8qY+Wzcv4BKNKZ/8/363Qr+WmjlGZlA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veGHxQAAANwAAAAPAAAAAAAAAAAAAAAAAJgCAABkcnMv&#10;ZG93bnJldi54bWxQSwUGAAAAAAQABAD1AAAAigMAAAAA&#10;" fillcolor="#f7edde" stroked="f">
                    <v:textbox style="mso-fit-shape-to-text:t" inset="0,0,0,0">
                      <w:txbxContent>
                        <w:p w:rsidR="00C6211E" w:rsidRDefault="00C6211E">
                          <w:pPr>
                            <w:ind w:left="0"/>
                          </w:pPr>
                        </w:p>
                      </w:txbxContent>
                    </v:textbox>
                  </v:rect>
                  <v:rect id="Rectangle 90" o:spid="_x0000_s111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FEHMEA&#10;AADcAAAADwAAAGRycy9kb3ducmV2LnhtbERPTYvCMBC9C/6HMMLeNHVB0a5RRBCWZRGsbs9DMzbF&#10;ZlKbrNZ/bwTB2zze5yxWna3FlVpfOVYwHiUgiAunKy4VHA/b4QyED8gaa8ek4E4eVst+b4Gpdjfe&#10;0zULpYgh7FNUYEJoUil9YciiH7mGOHIn11oMEbal1C3eYrit5WeSTKXFimODwYY2hopz9m8VHOSu&#10;+nUTU8/Pp5/J5S/Pm3WWK/Ux6NZfIAJ14S1+ub91nD+dw/OZeIFc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xRBzBAAAA3AAAAA8AAAAAAAAAAAAAAAAAmAIAAGRycy9kb3du&#10;cmV2LnhtbFBLBQYAAAAABAAEAPUAAACGAwAAAAA=&#10;" fillcolor="#f7edde" stroked="f">
                    <v:textbox style="mso-fit-shape-to-text:t" inset="0,0,0,0">
                      <w:txbxContent>
                        <w:p w:rsidR="00C6211E" w:rsidRDefault="00C6211E">
                          <w:pPr>
                            <w:ind w:left="0"/>
                          </w:pPr>
                        </w:p>
                      </w:txbxContent>
                    </v:textbox>
                  </v:rect>
                  <v:rect id="Rectangle 91" o:spid="_x0000_s111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s8IA&#10;AADcAAAADwAAAGRycy9kb3ducmV2LnhtbESPQW/CMAyF75P2HyJP4ramDIlBR0BTJQRXGJfdrMY0&#10;FY1TJRl0/x4fkLjZes/vfV5tRt+rK8XUBTYwLUpQxE2wHbcGTj/b9wWolJEt9oHJwD8l2KxfX1ZY&#10;2XDjA12PuVUSwqlCAy7nodI6NY48piIMxKKdQ/SYZY2tthFvEu57/VGWc+2xY2lwOFDtqLkc/7wB&#10;P9vm5nde93uO42K5PLuadgdjJm/j9xeoTGN+mh/Xeyv4n4Ivz8gEe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P6azwgAAANwAAAAPAAAAAAAAAAAAAAAAAJgCAABkcnMvZG93&#10;bnJldi54bWxQSwUGAAAAAAQABAD1AAAAhwMAAAAA&#10;" fillcolor="#f6ecdd" stroked="f">
                    <v:textbox style="mso-fit-shape-to-text:t" inset="0,0,0,0">
                      <w:txbxContent>
                        <w:p w:rsidR="00C6211E" w:rsidRDefault="00C6211E">
                          <w:pPr>
                            <w:ind w:left="0"/>
                          </w:pPr>
                        </w:p>
                      </w:txbxContent>
                    </v:textbox>
                  </v:rect>
                  <v:rect id="Rectangle 92" o:spid="_x0000_s111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MDKL8A&#10;AADcAAAADwAAAGRycy9kb3ducmV2LnhtbERPS4vCMBC+C/sfwgh701QXfHSbylKQ9erjsrehGZti&#10;MylJ1O6/N4LgbT6+5xSbwXbiRj60jhXMphkI4trplhsFp+N2sgIRIrLGzjEp+KcAm/JjVGCu3Z33&#10;dDvERqQQDjkqMDH2uZShNmQxTF1PnLiz8xZjgr6R2uM9hdtOzrNsIS22nBoM9lQZqi+Hq1Vgv7ax&#10;/ltU3Y79sFqvz6ai371Sn+Ph5xtEpCG+xS/3Tqf5yxk8n0kXyPI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cwMovwAAANwAAAAPAAAAAAAAAAAAAAAAAJgCAABkcnMvZG93bnJl&#10;di54bWxQSwUGAAAAAAQABAD1AAAAhAMAAAAA&#10;" fillcolor="#f6ecdd" stroked="f">
                    <v:textbox style="mso-fit-shape-to-text:t" inset="0,0,0,0">
                      <w:txbxContent>
                        <w:p w:rsidR="00C6211E" w:rsidRDefault="00C6211E">
                          <w:pPr>
                            <w:ind w:left="0"/>
                          </w:pPr>
                        </w:p>
                      </w:txbxContent>
                    </v:textbox>
                  </v:rect>
                  <v:rect id="Rectangle 93" o:spid="_x0000_s111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03HMMA&#10;AADcAAAADwAAAGRycy9kb3ducmV2LnhtbERP32vCMBB+H/g/hBN8m6nKNu2MIqIwEAdzCvPtbM62&#10;NLmUJmr9781gsLf7+H7edN5aI67U+NKxgkE/AUGcOV1yrmD/vX4eg/ABWaNxTAru5GE+6zxNMdXu&#10;xl903YVcxBD2KSooQqhTKX1WkEXfdzVx5M6usRgibHKpG7zFcGvkMElepcWSY0OBNS0LyqrdxSr4&#10;bA+bcvJTVaOT2frVaXl8IXNUqtdtF+8gArXhX/zn/tBx/tsQfp+JF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I03HMMAAADcAAAADwAAAAAAAAAAAAAAAACYAgAAZHJzL2Rv&#10;d25yZXYueG1sUEsFBgAAAAAEAAQA9QAAAIgDAAAAAA==&#10;" fillcolor="#f5ebdc" stroked="f">
                    <v:textbox style="mso-fit-shape-to-text:t" inset="0,0,0,0">
                      <w:txbxContent>
                        <w:p w:rsidR="00C6211E" w:rsidRDefault="00C6211E">
                          <w:pPr>
                            <w:ind w:left="0"/>
                          </w:pPr>
                        </w:p>
                      </w:txbxContent>
                    </v:textbox>
                  </v:rect>
                  <v:rect id="Rectangle 94" o:spid="_x0000_s111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GSh8MA&#10;AADcAAAADwAAAGRycy9kb3ducmV2LnhtbERP32vCMBB+H+x/CDfwTVMnbtoZZYiCIA7mFObb2Zxt&#10;aXIpTdT635uBsLf7+H7eZNZaIy7U+NKxgn4vAUGcOV1yrmD3s+yOQPiArNE4JgU38jCbPj9NMNXu&#10;yt902YZcxBD2KSooQqhTKX1WkEXfczVx5E6usRgibHKpG7zGcGvka5K8SYslx4YCa5oXlFXbs1Xw&#10;1e7X5fi3qgZHs/GL4/wwJHNQqvPSfn6ACNSGf/HDvdJx/vsA/p6JF8jp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GSh8MAAADcAAAADwAAAAAAAAAAAAAAAACYAgAAZHJzL2Rv&#10;d25yZXYueG1sUEsFBgAAAAAEAAQA9QAAAIgDAAAAAA==&#10;" fillcolor="#f5ebdc" stroked="f">
                    <v:textbox style="mso-fit-shape-to-text:t" inset="0,0,0,0">
                      <w:txbxContent>
                        <w:p w:rsidR="00C6211E" w:rsidRDefault="00C6211E">
                          <w:pPr>
                            <w:ind w:left="0"/>
                          </w:pPr>
                        </w:p>
                      </w:txbxContent>
                    </v:textbox>
                  </v:rect>
                  <v:rect id="Rectangle 95" o:spid="_x0000_s111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0xysEA&#10;AADcAAAADwAAAGRycy9kb3ducmV2LnhtbERPS4vCMBC+C/6HMAveNO26+OgaRRbU3sQqnsdmbIvN&#10;pDRR67/fLCx4m4/vOYtVZ2rxoNZVlhXEowgEcW51xYWC03EznIFwHlljbZkUvMjBatnvLTDR9skH&#10;emS+ECGEXYIKSu+bREqXl2TQjWxDHLirbQ36ANtC6hafIdzU8jOKJtJgxaGhxIZ+Sspv2d0oqPe3&#10;a3w3dszzuEjNZXc+zNKtUoOPbv0NwlPn3+J/d6rD/OkX/D0TLpD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tMcrBAAAA3AAAAA8AAAAAAAAAAAAAAAAAmAIAAGRycy9kb3du&#10;cmV2LnhtbFBLBQYAAAAABAAEAPUAAACGAwAAAAA=&#10;" fillcolor="#f4eadb" stroked="f">
                    <v:textbox style="mso-fit-shape-to-text:t" inset="0,0,0,0">
                      <w:txbxContent>
                        <w:p w:rsidR="00C6211E" w:rsidRDefault="00C6211E">
                          <w:pPr>
                            <w:ind w:left="0"/>
                          </w:pPr>
                        </w:p>
                      </w:txbxContent>
                    </v:textbox>
                  </v:rect>
                  <v:rect id="Rectangle 96" o:spid="_x0000_s112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GUUcEA&#10;AADcAAAADwAAAGRycy9kb3ducmV2LnhtbERPS4vCMBC+C/6HMAveNO3K+ugaRRbU3sQqnsdmbIvN&#10;pDRR67/fLCx4m4/vOYtVZ2rxoNZVlhXEowgEcW51xYWC03EznIFwHlljbZkUvMjBatnvLTDR9skH&#10;emS+ECGEXYIKSu+bREqXl2TQjWxDHLirbQ36ANtC6hafIdzU8jOKJtJgxaGhxIZ+Sspv2d0oqPe3&#10;a3w3dszzuEjNZXc+zNKtUoOPbv0NwlPn3+J/d6rD/OkX/D0TLpD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hlFHBAAAA3AAAAA8AAAAAAAAAAAAAAAAAmAIAAGRycy9kb3du&#10;cmV2LnhtbFBLBQYAAAAABAAEAPUAAACGAwAAAAA=&#10;" fillcolor="#f4eadb" stroked="f">
                    <v:textbox style="mso-fit-shape-to-text:t" inset="0,0,0,0">
                      <w:txbxContent>
                        <w:p w:rsidR="00C6211E" w:rsidRDefault="00C6211E">
                          <w:pPr>
                            <w:ind w:left="0"/>
                          </w:pPr>
                        </w:p>
                      </w:txbxContent>
                    </v:textbox>
                  </v:rect>
                  <v:rect id="Rectangle 97" o:spid="_x0000_s112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MKJsEA&#10;AADcAAAADwAAAGRycy9kb3ducmV2LnhtbERPS4vCMBC+L/gfwgje1rQr+KiNIgu6vS0+8Dw2Y1va&#10;TEoTtfvvjbDgbT6+56Tr3jTiTp2rLCuIxxEI4tzqigsFp+P2cw7CeWSNjWVS8EcO1qvBR4qJtg/e&#10;0/3gCxFC2CWooPS+TaR0eUkG3di2xIG72s6gD7ArpO7wEcJNI7+iaCoNVhwaSmzpu6S8PtyMgua3&#10;vsY3Yye8iIvMXH7O+3m2U2o07DdLEJ56/xb/uzMd5s+m8HomXC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zCibBAAAA3AAAAA8AAAAAAAAAAAAAAAAAmAIAAGRycy9kb3du&#10;cmV2LnhtbFBLBQYAAAAABAAEAPUAAACGAwAAAAA=&#10;" fillcolor="#f4eadb" stroked="f">
                    <v:textbox style="mso-fit-shape-to-text:t" inset="0,0,0,0">
                      <w:txbxContent>
                        <w:p w:rsidR="00C6211E" w:rsidRDefault="00C6211E">
                          <w:pPr>
                            <w:ind w:left="0"/>
                          </w:pPr>
                        </w:p>
                      </w:txbxContent>
                    </v:textbox>
                  </v:rect>
                  <v:rect id="Rectangle 98" o:spid="_x0000_s112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LLbcIA&#10;AADcAAAADwAAAGRycy9kb3ducmV2LnhtbERP24rCMBB9F/yHMIJvmuqDStcoy4I3VsTLfsDQjG2x&#10;mdQm2rpfbwTBtzmc60znjSnEnSqXW1Yw6EcgiBOrc04V/J0WvQkI55E1FpZJwYMczGft1hRjbWs+&#10;0P3oUxFC2MWoIPO+jKV0SUYGXd+WxIE728qgD7BKpa6wDuGmkMMoGkmDOYeGDEv6ySi5HG9GwWiZ&#10;/7pJfd2e1zuKlpfVZn/7L5XqdprvLxCeGv8Rv91rHeaPx/B6Jl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0sttwgAAANwAAAAPAAAAAAAAAAAAAAAAAJgCAABkcnMvZG93&#10;bnJldi54bWxQSwUGAAAAAAQABAD1AAAAhwMAAAAA&#10;" fillcolor="#f3e9da" stroked="f">
                    <v:textbox style="mso-fit-shape-to-text:t" inset="0,0,0,0">
                      <w:txbxContent>
                        <w:p w:rsidR="00C6211E" w:rsidRDefault="00C6211E">
                          <w:pPr>
                            <w:ind w:left="0"/>
                          </w:pPr>
                        </w:p>
                      </w:txbxContent>
                    </v:textbox>
                  </v:rect>
                  <v:rect id="Rectangle 99" o:spid="_x0000_s112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1fH8YA&#10;AADcAAAADwAAAGRycy9kb3ducmV2LnhtbESPzW7CQAyE75V4h5WRuJUNPVAUWBBC4qcqqvh7ACtr&#10;koisN80uJO3T1wek3mzNeObzbNG5Sj2oCaVnA6NhAoo487bk3MDlvH6dgAoR2WLlmQz8UIDFvPcy&#10;w9T6lo/0OMVcSQiHFA0UMdap1iEryGEY+ppYtKtvHEZZm1zbBlsJd5V+S5KxdliyNBRY06qg7Ha6&#10;OwPjTfkZJu33/rr7omRz234c7r+1MYN+t5yCitTFf/PzemcF/11o5RmZQ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1fH8YAAADcAAAADwAAAAAAAAAAAAAAAACYAgAAZHJz&#10;L2Rvd25yZXYueG1sUEsFBgAAAAAEAAQA9QAAAIsDAAAAAA==&#10;" fillcolor="#f3e9da" stroked="f">
                    <v:textbox style="mso-fit-shape-to-text:t" inset="0,0,0,0">
                      <w:txbxContent>
                        <w:p w:rsidR="00C6211E" w:rsidRDefault="00C6211E">
                          <w:pPr>
                            <w:ind w:left="0"/>
                          </w:pPr>
                        </w:p>
                      </w:txbxContent>
                    </v:textbox>
                  </v:rect>
                  <v:rect id="Rectangle 100" o:spid="_x0000_s112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odZMMA&#10;AADcAAAADwAAAGRycy9kb3ducmV2LnhtbERPTWsCMRC9C/0PYQreNNtKq26NIsWlpaClWuh12Iyb&#10;xc1kSaJu/70RBG/zeJ8zW3S2ESfyoXas4GmYgSAuna65UvC7KwYTECEia2wck4J/CrCYP/RmmGt3&#10;5h86bWMlUgiHHBWYGNtcylAashiGriVO3N55izFBX0nt8ZzCbSOfs+xVWqw5NRhs6d1QedgerQL8&#10;KMzm5e9rvCp8E0ZZsf5e76dK9R+75RuISF28i2/uT53mj6dwfSZdIO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odZMMAAADcAAAADwAAAAAAAAAAAAAAAACYAgAAZHJzL2Rv&#10;d25yZXYueG1sUEsFBgAAAAAEAAQA9QAAAIgDAAAAAA==&#10;" fillcolor="#f2e8d9" stroked="f">
                    <v:textbox style="mso-fit-shape-to-text:t" inset="0,0,0,0">
                      <w:txbxContent>
                        <w:p w:rsidR="00C6211E" w:rsidRDefault="00C6211E">
                          <w:pPr>
                            <w:ind w:left="0"/>
                          </w:pPr>
                        </w:p>
                      </w:txbxContent>
                    </v:textbox>
                  </v:rect>
                  <v:rect id="Rectangle 101" o:spid="_x0000_s112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XE3sYA&#10;AADcAAAADwAAAGRycy9kb3ducmV2LnhtbESPQUsDMRCF74L/IYzgzWZVtHVtWoq4WAqtWAWvw2a6&#10;WbqZLElst/++cxB6m+G9ee+b6XzwnTpQTG1gA/ejAhRxHWzLjYGf7+puAiplZItdYDJwogTz2fXV&#10;FEsbjvxFh21ulIRwKtGAy7kvtU61I49pFHpi0XYhesyyxkbbiEcJ951+KIpn7bFlaXDY05ujer/9&#10;8wbwo3Kbp9/V+L2KXXosqvXnevdizO3NsHgFlWnIF/P/9dIK/kTw5RmZQM/O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XE3sYAAADcAAAADwAAAAAAAAAAAAAAAACYAgAAZHJz&#10;L2Rvd25yZXYueG1sUEsFBgAAAAAEAAQA9QAAAIsDAAAAAA==&#10;" fillcolor="#f2e8d9" stroked="f">
                    <v:textbox style="mso-fit-shape-to-text:t" inset="0,0,0,0">
                      <w:txbxContent>
                        <w:p w:rsidR="00C6211E" w:rsidRDefault="00C6211E">
                          <w:pPr>
                            <w:ind w:left="0"/>
                          </w:pPr>
                        </w:p>
                      </w:txbxContent>
                    </v:textbox>
                  </v:rect>
                  <v:rect id="Rectangle 102" o:spid="_x0000_s112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Eg1sAA&#10;AADcAAAADwAAAGRycy9kb3ducmV2LnhtbERPzYrCMBC+C75DGMGLaOIeVLpGWVxcvIk/DzA0s03Z&#10;ZlKSrK1vbwTB23x8v7Pe9q4RNwqx9qxhPlMgiEtvaq40XC/76QpETMgGG8+k4U4RtpvhYI2F8R2f&#10;6HZOlcghHAvUYFNqCyljaclhnPmWOHO/PjhMGYZKmoBdDneN/FBqIR3WnBsstrSzVP6d/52GiT31&#10;1e54/UF5L7/DUqnuuFdaj0f91yeIRH16i1/ug8nzV3N4PpMvkJ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tEg1sAAAADcAAAADwAAAAAAAAAAAAAAAACYAgAAZHJzL2Rvd25y&#10;ZXYueG1sUEsFBgAAAAAEAAQA9QAAAIUDAAAAAA==&#10;" fillcolor="#f1e7d8" stroked="f">
                    <v:textbox style="mso-fit-shape-to-text:t" inset="0,0,0,0">
                      <w:txbxContent>
                        <w:p w:rsidR="00C6211E" w:rsidRDefault="00C6211E">
                          <w:pPr>
                            <w:ind w:left="0"/>
                          </w:pPr>
                        </w:p>
                      </w:txbxContent>
                    </v:textbox>
                  </v:rect>
                  <v:rect id="Rectangle 103" o:spid="_x0000_s112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O+ob8A&#10;AADcAAAADwAAAGRycy9kb3ducmV2LnhtbERPzYrCMBC+L/gOYQQvy5qsh1WqUURx8Sa6PsDQjE2x&#10;mZQk2vr2RljwNh/f7yxWvWvEnUKsPWv4HisQxKU3NVcazn+7rxmImJANNp5Jw4MirJaDjwUWxnd8&#10;pPspVSKHcCxQg02pLaSMpSWHcexb4sxdfHCYMgyVNAG7HO4aOVHqRzqsOTdYbGljqbyebk7Dpz32&#10;1eZw/kX5KLdhqlR32CmtR8N+PQeRqE9v8b97b/L82QRez+QL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A76hvwAAANwAAAAPAAAAAAAAAAAAAAAAAJgCAABkcnMvZG93bnJl&#10;di54bWxQSwUGAAAAAAQABAD1AAAAhAMAAAAA&#10;" fillcolor="#f1e7d8" stroked="f">
                    <v:textbox style="mso-fit-shape-to-text:t" inset="0,0,0,0">
                      <w:txbxContent>
                        <w:p w:rsidR="00C6211E" w:rsidRDefault="00C6211E">
                          <w:pPr>
                            <w:ind w:left="0"/>
                          </w:pPr>
                        </w:p>
                      </w:txbxContent>
                    </v:textbox>
                  </v:rect>
                  <v:rect id="Rectangle 104" o:spid="_x0000_s112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LzgsMA&#10;AADcAAAADwAAAGRycy9kb3ducmV2LnhtbERPTWvCQBC9F/wPywje6kaFItFVRLEUPJTYHvQ2yY7Z&#10;YHY2ZDcm/vtuodDbPN7nrLeDrcWDWl85VjCbJiCIC6crLhV8fx1flyB8QNZYOyYFT/Kw3Yxe1phq&#10;13NGj3MoRQxhn6ICE0KTSukLQxb91DXEkbu51mKIsC2lbrGP4baW8yR5kxYrjg0GG9obKu7nziq4&#10;6lnXd4fyMzNDnr+H+Sm7XXKlJuNhtwIRaAj/4j/3h47zlwv4fSZe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iLzgsMAAADcAAAADwAAAAAAAAAAAAAAAACYAgAAZHJzL2Rv&#10;d25yZXYueG1sUEsFBgAAAAAEAAQA9QAAAIgDAAAAAA==&#10;" fillcolor="#f0e6d7" stroked="f">
                    <v:textbox style="mso-fit-shape-to-text:t" inset="0,0,0,0">
                      <w:txbxContent>
                        <w:p w:rsidR="00C6211E" w:rsidRDefault="00C6211E">
                          <w:pPr>
                            <w:ind w:left="0"/>
                          </w:pPr>
                        </w:p>
                      </w:txbxContent>
                    </v:textbox>
                  </v:rect>
                  <v:rect id="Rectangle 105" o:spid="_x0000_s112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tr9sMA&#10;AADcAAAADwAAAGRycy9kb3ducmV2LnhtbERPTWvCQBC9F/wPywje6kaRItFVRLEUPJTYHvQ2yY7Z&#10;YHY2ZDcm/vtuodDbPN7nrLeDrcWDWl85VjCbJiCIC6crLhV8fx1flyB8QNZYOyYFT/Kw3Yxe1phq&#10;13NGj3MoRQxhn6ICE0KTSukLQxb91DXEkbu51mKIsC2lbrGP4baW8yR5kxYrjg0GG9obKu7nziq4&#10;6lnXd4fyMzNDnr+H+Sm7XXKlJuNhtwIRaAj/4j/3h47zlwv4fSZe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tr9sMAAADcAAAADwAAAAAAAAAAAAAAAACYAgAAZHJzL2Rv&#10;d25yZXYueG1sUEsFBgAAAAAEAAQA9QAAAIgDAAAAAA==&#10;" fillcolor="#f0e6d7" stroked="f">
                    <v:textbox style="mso-fit-shape-to-text:t" inset="0,0,0,0">
                      <w:txbxContent>
                        <w:p w:rsidR="00C6211E" w:rsidRDefault="00C6211E">
                          <w:pPr>
                            <w:ind w:left="0"/>
                          </w:pPr>
                        </w:p>
                      </w:txbxContent>
                    </v:textbox>
                  </v:rect>
                  <v:rect id="Rectangle 106" o:spid="_x0000_s113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fObcMA&#10;AADcAAAADwAAAGRycy9kb3ducmV2LnhtbERPTWvCQBC9F/wPywje6kbBItFVRLEUPJTYHvQ2yY7Z&#10;YHY2ZDcm/vtuodDbPN7nrLeDrcWDWl85VjCbJiCIC6crLhV8fx1flyB8QNZYOyYFT/Kw3Yxe1phq&#10;13NGj3MoRQxhn6ICE0KTSukLQxb91DXEkbu51mKIsC2lbrGP4baW8yR5kxYrjg0GG9obKu7nziq4&#10;6lnXd4fyMzNDnr+H+Sm7XXKlJuNhtwIRaAj/4j/3h47zlwv4fSZe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ofObcMAAADcAAAADwAAAAAAAAAAAAAAAACYAgAAZHJzL2Rv&#10;d25yZXYueG1sUEsFBgAAAAAEAAQA9QAAAIgDAAAAAA==&#10;" fillcolor="#f0e6d7" stroked="f">
                    <v:textbox style="mso-fit-shape-to-text:t" inset="0,0,0,0">
                      <w:txbxContent>
                        <w:p w:rsidR="00C6211E" w:rsidRDefault="00C6211E">
                          <w:pPr>
                            <w:ind w:left="0"/>
                          </w:pPr>
                        </w:p>
                      </w:txbxContent>
                    </v:textbox>
                  </v:rect>
                  <v:rect id="Rectangle 107" o:spid="_x0000_s113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eIncIA&#10;AADcAAAADwAAAGRycy9kb3ducmV2LnhtbERPS4vCMBC+L/gfwgh7W1MFRapRVFhxDwvWx31oxrbY&#10;TEqSbau/3iws7G0+vucs172pRUvOV5YVjEcJCOLc6ooLBZfz58cchA/IGmvLpOBBHtarwdsSU207&#10;zqg9hULEEPYpKihDaFIpfV6SQT+yDXHkbtYZDBG6QmqHXQw3tZwkyUwarDg2lNjQrqT8fvoxCsJ3&#10;dpzst1luroeH+2qfx/G06JR6H/abBYhAffgX/7kPOs6fz+D3mXiBX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V4idwgAAANwAAAAPAAAAAAAAAAAAAAAAAJgCAABkcnMvZG93&#10;bnJldi54bWxQSwUGAAAAAAQABAD1AAAAhwMAAAAA&#10;" fillcolor="#efe5d6" stroked="f">
                    <v:textbox style="mso-fit-shape-to-text:t" inset="0,0,0,0">
                      <w:txbxContent>
                        <w:p w:rsidR="00C6211E" w:rsidRDefault="00C6211E">
                          <w:pPr>
                            <w:ind w:left="0"/>
                          </w:pPr>
                        </w:p>
                      </w:txbxContent>
                    </v:textbox>
                  </v:rect>
                  <v:rect id="Rectangle 108" o:spid="_x0000_s113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stBsMA&#10;AADcAAAADwAAAGRycy9kb3ducmV2LnhtbERPTWvCQBC9F/wPyxR6qxuFqqRuQi202EPBqL0P2TEJ&#10;ZmfD7jaJ/fVuQfA2j/c563w0rejJ+caygtk0AUFcWt1wpeB4+HhegfABWWNrmRRcyEOeTR7WmGo7&#10;cEH9PlQihrBPUUEdQpdK6cuaDPqp7Ygjd7LOYIjQVVI7HGK4aeU8SRbSYMOxocaO3msqz/tfoyB8&#10;F7v556Yozc/24r76v93spRqUenoc315BBBrDXXxzb3Wcv1rC/zPxApl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stBsMAAADcAAAADwAAAAAAAAAAAAAAAACYAgAAZHJzL2Rv&#10;d25yZXYueG1sUEsFBgAAAAAEAAQA9QAAAIgDAAAAAA==&#10;" fillcolor="#efe5d6" stroked="f">
                    <v:textbox style="mso-fit-shape-to-text:t" inset="0,0,0,0">
                      <w:txbxContent>
                        <w:p w:rsidR="00C6211E" w:rsidRDefault="00C6211E">
                          <w:pPr>
                            <w:ind w:left="0"/>
                          </w:pPr>
                        </w:p>
                      </w:txbxContent>
                    </v:textbox>
                  </v:rect>
                  <v:rect id="Rectangle 109" o:spid="_x0000_s113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AAcYA&#10;AADcAAAADwAAAGRycy9kb3ducmV2LnhtbESPQWvCQBCF74X+h2UKvZS6awW1qasUqaAXQe2ltzE7&#10;TUKzszG7NfHfOwfB2wzvzXvfzBa9r9WZ2lgFtjAcGFDEeXAVFxa+D6vXKaiYkB3WgcnChSIs5o8P&#10;M8xc6HhH530qlIRwzNBCmVKTaR3zkjzGQWiIRfsNrccka1to12In4b7Wb8aMtceKpaHEhpYl5X/7&#10;f2+hq7Y/+XBTfJnL5Gh2eHwfvZyctc9P/ecHqER9uptv12sn+FOhlWdkAj2/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fAAc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110" o:spid="_x0000_s113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tlmsQA&#10;AADcAAAADwAAAGRycy9kb3ducmV2LnhtbERPS2vCQBC+F/wPywi9lGbXFnxEVxFRaC8FtRdvk+w0&#10;Cc3Oxuxq4r/vFgRv8/E9Z7HqbS2u1PrKsYZRokAQ585UXGj4Pu5epyB8QDZYOyYNN/KwWg6eFpga&#10;1/GerodQiBjCPkUNZQhNKqXPS7LoE9cQR+7HtRZDhG0hTYtdDLe1fFNqLC1WHBtKbGhTUv57uFgN&#10;XfV1ykefxVbdJpnaYzZ7fzkbrZ+H/XoOIlAfHuK7+8PE+dMZ/D8TL5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bZZrEAAAA3AAAAA8AAAAAAAAAAAAAAAAAmAIAAGRycy9k&#10;b3ducmV2LnhtbFBLBQYAAAAABAAEAPUAAACJAwAAAAA=&#10;" fillcolor="#eee4d5" stroked="f">
                    <v:textbox style="mso-fit-shape-to-text:t" inset="0,0,0,0">
                      <w:txbxContent>
                        <w:p w:rsidR="00C6211E" w:rsidRDefault="00C6211E">
                          <w:pPr>
                            <w:ind w:left="0"/>
                          </w:pPr>
                        </w:p>
                      </w:txbxContent>
                    </v:textbox>
                  </v:rect>
                  <v:rect id="Rectangle 111" o:spid="_x0000_s113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TdIMMA&#10;AADcAAAADwAAAGRycy9kb3ducmV2LnhtbESPQUvEQAyF74L/YYjgzZ0q7KJ1ZxdRBI9apbC32Imd&#10;YidTZmK3++/NQfCW8F7e+7LdL3E0M+UyJHZwvarAEHfJD9w7+Hh/vroFUwTZ45iYHJyowH53frbF&#10;2qcjv9HcSG80hEuNDoLIVFtbukARyypNxKp9pRxRdM299RmPGh5He1NVGxtxYG0IONFjoO67+YkO&#10;NvO6eToNn21+bamdw+EgktfOXV4sD/dghBb5N/9dv3jFv1N8fUYns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TdIMMAAADcAAAADwAAAAAAAAAAAAAAAACYAgAAZHJzL2Rv&#10;d25yZXYueG1sUEsFBgAAAAAEAAQA9QAAAIgDAAAAAA==&#10;" fillcolor="#ede3d4" stroked="f">
                    <v:textbox style="mso-fit-shape-to-text:t" inset="0,0,0,0">
                      <w:txbxContent>
                        <w:p w:rsidR="00C6211E" w:rsidRDefault="00C6211E">
                          <w:pPr>
                            <w:ind w:left="0"/>
                          </w:pPr>
                        </w:p>
                      </w:txbxContent>
                    </v:textbox>
                  </v:rect>
                  <v:rect id="Rectangle 112" o:spid="_x0000_s113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h4u8EA&#10;AADcAAAADwAAAGRycy9kb3ducmV2LnhtbERPTUvDQBC9C/0Pywi92U2FFo3dFqkIPWqUQG9jdpoN&#10;zc6G3TFN/70rCN7m8T5ns5t8r0aKqQtsYLkoQBE3wXbcGvj8eL17AJUE2WIfmAxcKcFuO7vZYGnD&#10;hd9prKRVOYRTiQacyFBqnRpHHtMiDMSZO4XoUTKMrbYRLznc9/q+KNbaY8e5weFAe0fNufr2Btbj&#10;qnq5dl91fKupHt3xKBJXxsxvp+cnUEKT/Iv/3Aeb5z8u4feZfIH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eLvBAAAA3AAAAA8AAAAAAAAAAAAAAAAAmAIAAGRycy9kb3du&#10;cmV2LnhtbFBLBQYAAAAABAAEAPUAAACGAwAAAAA=&#10;" fillcolor="#ede3d4" stroked="f">
                    <v:textbox style="mso-fit-shape-to-text:t" inset="0,0,0,0">
                      <w:txbxContent>
                        <w:p w:rsidR="00C6211E" w:rsidRDefault="00C6211E">
                          <w:pPr>
                            <w:ind w:left="0"/>
                          </w:pPr>
                        </w:p>
                      </w:txbxContent>
                    </v:textbox>
                  </v:rect>
                  <v:rect id="Rectangle 113" o:spid="_x0000_s113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46MAA&#10;AADcAAAADwAAAGRycy9kb3ducmV2LnhtbERPPWvDMBDdA/0P4gLdajkeQutaDk4hkClQt4SOh3W1&#10;TaWTkRTH+fdVoZDtHu/zqt1ijZjJh9Gxgk2WgyDunB65V/D5cXh6BhEiskbjmBTcKMCuflhVWGp3&#10;5Xea29iLFMKhRAVDjFMpZegGshgyNxEn7tt5izFB30vt8ZrCrZFFnm+lxZFTw4ATvQ3U/bQXqwBt&#10;e/LnU9HyHmfe30zz5bFR6nG9NK8gIi3xLv53H3Wa/1LA3zPpAln/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Ho46MAAAADcAAAADwAAAAAAAAAAAAAAAACYAgAAZHJzL2Rvd25y&#10;ZXYueG1sUEsFBgAAAAAEAAQA9QAAAIUDAAAAAA==&#10;" fillcolor="#ece2d3" stroked="f">
                    <v:textbox style="mso-fit-shape-to-text:t" inset="0,0,0,0">
                      <w:txbxContent>
                        <w:p w:rsidR="00C6211E" w:rsidRDefault="00C6211E">
                          <w:pPr>
                            <w:ind w:left="0"/>
                          </w:pPr>
                        </w:p>
                      </w:txbxContent>
                    </v:textbox>
                  </v:rect>
                  <v:rect id="Rectangle 114" o:spid="_x0000_s113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adc78A&#10;AADcAAAADwAAAGRycy9kb3ducmV2LnhtbERPTYvCMBC9C/6HMII3m67CsnaNUgXBk7BdEY9DM9uW&#10;bSYlibX+eyMI3ubxPme1GUwrenK+sazgI0lBEJdWN1wpOP3uZ18gfEDW2FomBXfysFmPRyvMtL3x&#10;D/VFqEQMYZ+hgjqELpPSlzUZ9IntiCP3Z53BEKGrpHZ4i+GmlfM0/ZQGG44NNXa0q6n8L65GAZri&#10;6M7HecFb7Hl7b/OLw1yp6WTIv0EEGsJb/HIfdJy/XMDzmXiBXD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Np1zvwAAANwAAAAPAAAAAAAAAAAAAAAAAJgCAABkcnMvZG93bnJl&#10;di54bWxQSwUGAAAAAAQABAD1AAAAhAMAAAAA&#10;" fillcolor="#ece2d3" stroked="f">
                    <v:textbox style="mso-fit-shape-to-text:t" inset="0,0,0,0">
                      <w:txbxContent>
                        <w:p w:rsidR="00C6211E" w:rsidRDefault="00C6211E">
                          <w:pPr>
                            <w:ind w:left="0"/>
                          </w:pPr>
                        </w:p>
                      </w:txbxContent>
                    </v:textbox>
                  </v:rect>
                  <v:rect id="Rectangle 115" o:spid="_x0000_s113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sbP8EA&#10;AADcAAAADwAAAGRycy9kb3ducmV2LnhtbERPzWoCMRC+C32HMAVvmt1WrN1uFBVEDx7s1gcYNtPN&#10;0s1kSVLdvn0jCN7m4/udcjXYTlzIh9axgnyagSCunW65UXD+2k0WIEJE1tg5JgV/FGC1fBqVWGh3&#10;5U+6VLERKYRDgQpMjH0hZagNWQxT1xMn7tt5izFB30jt8ZrCbSdfsmwuLbacGgz2tDVU/1S/VsH2&#10;7bSp9v5oaHF+Xcvcb5CtUWr8PKw/QEQa4kN8dx90mv8+g9sz6QK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7Gz/BAAAA3AAAAA8AAAAAAAAAAAAAAAAAmAIAAGRycy9kb3du&#10;cmV2LnhtbFBLBQYAAAAABAAEAPUAAACGAwAAAAA=&#10;" fillcolor="#ebe1d2" stroked="f">
                    <v:textbox style="mso-fit-shape-to-text:t" inset="0,0,0,0">
                      <w:txbxContent>
                        <w:p w:rsidR="00C6211E" w:rsidRDefault="00C6211E">
                          <w:pPr>
                            <w:ind w:left="0"/>
                          </w:pPr>
                        </w:p>
                      </w:txbxContent>
                    </v:textbox>
                  </v:rect>
                  <v:rect id="Rectangle 116" o:spid="_x0000_s114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e+pMEA&#10;AADcAAAADwAAAGRycy9kb3ducmV2LnhtbERPzWoCMRC+C32HMAVvmt0Wrd1uFBVEDx7s1gcYNtPN&#10;0s1kSVLdvn0jCN7m4/udcjXYTlzIh9axgnyagSCunW65UXD+2k0WIEJE1tg5JgV/FGC1fBqVWGh3&#10;5U+6VLERKYRDgQpMjH0hZagNWQxT1xMn7tt5izFB30jt8ZrCbSdfsmwuLbacGgz2tDVU/1S/VsH2&#10;7bSp9v5oaHF+Xcvcb5CtUWr8PKw/QEQa4kN8dx90mv8+g9sz6QK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l3vqTBAAAA3AAAAA8AAAAAAAAAAAAAAAAAmAIAAGRycy9kb3du&#10;cmV2LnhtbFBLBQYAAAAABAAEAPUAAACGAwAAAAA=&#10;" fillcolor="#ebe1d2" stroked="f">
                    <v:textbox style="mso-fit-shape-to-text:t" inset="0,0,0,0">
                      <w:txbxContent>
                        <w:p w:rsidR="00C6211E" w:rsidRDefault="00C6211E">
                          <w:pPr>
                            <w:ind w:left="0"/>
                          </w:pPr>
                        </w:p>
                      </w:txbxContent>
                    </v:textbox>
                  </v:rect>
                  <v:rect id="Rectangle 117" o:spid="_x0000_s114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g08EA&#10;AADcAAAADwAAAGRycy9kb3ducmV2LnhtbERPzWrCQBC+F3yHZQre6kYFq6lriEKxhx5q9AGG7DQb&#10;mp0Nu9skvn23UOhtPr7f2ReT7cRAPrSOFSwXGQji2umWGwW36+vTFkSIyBo7x6TgTgGKw+xhj7l2&#10;I19oqGIjUgiHHBWYGPtcylAbshgWridO3KfzFmOCvpHa45jCbSdXWbaRFltODQZ7Ohmqv6pvq+D0&#10;/HGszv7d0Pa2LuXSH5GtUWr+OJUvICJN8V/8537Taf5uA7/PpAvk4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lINPBAAAA3AAAAA8AAAAAAAAAAAAAAAAAmAIAAGRycy9kb3du&#10;cmV2LnhtbFBLBQYAAAAABAAEAPUAAACGAwAAAAA=&#10;" fillcolor="#ebe1d2" stroked="f">
                    <v:textbox style="mso-fit-shape-to-text:t" inset="0,0,0,0">
                      <w:txbxContent>
                        <w:p w:rsidR="00C6211E" w:rsidRDefault="00C6211E">
                          <w:pPr>
                            <w:ind w:left="0"/>
                          </w:pPr>
                        </w:p>
                      </w:txbxContent>
                    </v:textbox>
                  </v:rect>
                  <v:rect id="Rectangle 118" o:spid="_x0000_s114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tnDcIA&#10;AADcAAAADwAAAGRycy9kb3ducmV2LnhtbERPTWsCMRC9C/6HMEJvmrUFq1ujSGllDx6qrdDjsBmz&#10;i5vJNkl1/fdGELzN433OfNnZRpzIh9qxgvEoA0FcOl2zUfDz/TmcgggRWWPjmBRcKMBy0e/NMdfu&#10;zFs67aIRKYRDjgqqGNtcylBWZDGMXEucuIPzFmOC3kjt8ZzCbSOfs2wiLdacGips6b2i8rj7twqm&#10;Zm1+N2WxNbH42vuP9uXPICv1NOhWbyAidfEhvrsLnebPXuH2TLpALq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u2cNwgAAANwAAAAPAAAAAAAAAAAAAAAAAJgCAABkcnMvZG93&#10;bnJldi54bWxQSwUGAAAAAAQABAD1AAAAhwMAAAAA&#10;" fillcolor="#eae0d1" stroked="f">
                    <v:textbox style="mso-fit-shape-to-text:t" inset="0,0,0,0">
                      <w:txbxContent>
                        <w:p w:rsidR="00C6211E" w:rsidRDefault="00C6211E">
                          <w:pPr>
                            <w:ind w:left="0"/>
                          </w:pPr>
                        </w:p>
                      </w:txbxContent>
                    </v:textbox>
                  </v:rect>
                  <v:rect id="Rectangle 119" o:spid="_x0000_s114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Tzf8UA&#10;AADcAAAADwAAAGRycy9kb3ducmV2LnhtbESPT2vDMAzF74N+B6PCbquzDkqb1S1jdCOHHtZ/sKOI&#10;NScsljPba7NvPx0KvUm8p/d+Wq4H36kzxdQGNvA4KUAR18G27AwcD28Pc1ApI1vsApOBP0qwXo3u&#10;lljacOEdnffZKQnhVKKBJue+1DrVDXlMk9ATi/YVoscsa3TaRrxIuO/0tChm2mPL0tBgT68N1d/7&#10;X29g7t7d57audi5XH6e46Z9+HLIx9+Ph5RlUpiHfzNfrygr+QmjlGZlAr/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JPN/xQAAANwAAAAPAAAAAAAAAAAAAAAAAJgCAABkcnMv&#10;ZG93bnJldi54bWxQSwUGAAAAAAQABAD1AAAAigMAAAAA&#10;" fillcolor="#eae0d1" stroked="f">
                    <v:textbox style="mso-fit-shape-to-text:t" inset="0,0,0,0">
                      <w:txbxContent>
                        <w:p w:rsidR="00C6211E" w:rsidRDefault="00C6211E">
                          <w:pPr>
                            <w:ind w:left="0"/>
                          </w:pPr>
                        </w:p>
                      </w:txbxContent>
                    </v:textbox>
                  </v:rect>
                  <v:rect id="Rectangle 120" o:spid="_x0000_s114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Dw1sMA&#10;AADcAAAADwAAAGRycy9kb3ducmV2LnhtbESPQWsCMRCF7wX/QxjBW82qpdTVKLJF7LFNBT0Om3ET&#10;3EyWTarbf98UCr3N8N687816O/hW3KiPLrCC2bQAQVwH47hRcPzcP76AiAnZYBuYFHxThO1m9LDG&#10;0oQ7f9BNp0bkEI4lKrApdaWUsbbkMU5DR5y1S+g9prz2jTQ93nO4b+W8KJ6lR8eZYLGjylJ91V8+&#10;Qxb+9fTu9bl66qrGstYHd3FKTcbDbgUi0ZD+zX/XbybXXy7h95k8gd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Dw1sMAAADcAAAADwAAAAAAAAAAAAAAAACYAgAAZHJzL2Rv&#10;d25yZXYueG1sUEsFBgAAAAAEAAQA9QAAAIgDAAAAAA==&#10;" fillcolor="#e9dfd0" stroked="f">
                    <v:textbox style="mso-fit-shape-to-text:t" inset="0,0,0,0">
                      <w:txbxContent>
                        <w:p w:rsidR="00C6211E" w:rsidRDefault="00C6211E">
                          <w:pPr>
                            <w:ind w:left="0"/>
                          </w:pPr>
                        </w:p>
                      </w:txbxContent>
                    </v:textbox>
                  </v:rect>
                  <v:rect id="Rectangle 121" o:spid="_x0000_s114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tsMEA&#10;AADcAAAADwAAAGRycy9kb3ducmV2LnhtbESPQWsCMRSE7wX/Q3hCbzVrK0VWo8iK2GNNC3p8bJ6b&#10;4OZl2aS6/feNIPQ4zMw3zHI9+FZcqY8usILppABBXAfjuFHw/bV7mYOICdlgG5gU/FKE9Wr0tMTS&#10;hBsf6KpTIzKEY4kKbEpdKWWsLXmMk9ARZ+8ceo8py76RpsdbhvtWvhbFu/ToOC9Y7KiyVF/0j88j&#10;b357/PT6VM26qrGs9d6dnVLP42GzAJFoSP/hR/vDKMhEuJ/JR0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VrbDBAAAA3AAAAA8AAAAAAAAAAAAAAAAAmAIAAGRycy9kb3du&#10;cmV2LnhtbFBLBQYAAAAABAAEAPUAAACGAwAAAAA=&#10;" fillcolor="#e9dfd0" stroked="f">
                    <v:textbox style="mso-fit-shape-to-text:t" inset="0,0,0,0">
                      <w:txbxContent>
                        <w:p w:rsidR="00C6211E" w:rsidRDefault="00C6211E">
                          <w:pPr>
                            <w:ind w:left="0"/>
                          </w:pPr>
                        </w:p>
                      </w:txbxContent>
                    </v:textbox>
                  </v:rect>
                  <v:rect id="Rectangle 122" o:spid="_x0000_s114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j0MIA&#10;AADcAAAADwAAAGRycy9kb3ducmV2LnhtbESP0YrCMBRE3wX/IVzBN01V0FKNooLovixY/YBrc22L&#10;zU1tota/3ywIPg4zc4ZZrFpTiSc1rrSsYDSMQBBnVpecKzifdoMYhPPIGivLpOBNDlbLbmeBibYv&#10;PtIz9bkIEHYJKii8rxMpXVaQQTe0NXHwrrYx6INscqkbfAW4qeQ4iqbSYMlhocCatgVlt/RhFNj4&#10;Z8MpT6v2bif17PeyN/vzRKl+r13PQXhq/Tf8aR+0gnE0gv8z4Qj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3WPQwgAAANwAAAAPAAAAAAAAAAAAAAAAAJgCAABkcnMvZG93&#10;bnJldi54bWxQSwUGAAAAAAQABAD1AAAAhwMAAAAA&#10;" fillcolor="#e8decf" stroked="f">
                    <v:textbox style="mso-fit-shape-to-text:t" inset="0,0,0,0">
                      <w:txbxContent>
                        <w:p w:rsidR="00C6211E" w:rsidRDefault="00C6211E">
                          <w:pPr>
                            <w:ind w:left="0"/>
                          </w:pPr>
                        </w:p>
                      </w:txbxContent>
                    </v:textbox>
                  </v:rect>
                  <v:rect id="Rectangle 123" o:spid="_x0000_s114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9p8QA&#10;AADcAAAADwAAAGRycy9kb3ducmV2LnhtbESP0WrCQBRE3wv+w3KFvjWbJmBD6iq1UNQXodEPuM1e&#10;k2D2bsxuTfx7VxB8HGbmDDNfjqYVF+pdY1nBexSDIC6tbrhScNj/vGUgnEfW2FomBVdysFxMXuaY&#10;azvwL10KX4kAYZejgtr7LpfSlTUZdJHtiIN3tL1BH2RfSd3jEOCmlUkcz6TBhsNCjR1911Sein+j&#10;wGbbFRc8a8ezTbuP3d/arA+pUq/T8esThKfRP8OP9kYrSOIE7mfCEZ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P/afEAAAA3AAAAA8AAAAAAAAAAAAAAAAAmAIAAGRycy9k&#10;b3ducmV2LnhtbFBLBQYAAAAABAAEAPUAAACJAwAAAAA=&#10;" fillcolor="#e8decf" stroked="f">
                    <v:textbox style="mso-fit-shape-to-text:t" inset="0,0,0,0">
                      <w:txbxContent>
                        <w:p w:rsidR="00C6211E" w:rsidRDefault="00C6211E">
                          <w:pPr>
                            <w:ind w:left="0"/>
                          </w:pPr>
                        </w:p>
                      </w:txbxContent>
                    </v:textbox>
                  </v:rect>
                  <v:rect id="Rectangle 124" o:spid="_x0000_s114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xPMMA&#10;AADcAAAADwAAAGRycy9kb3ducmV2LnhtbESP0WrCQBRE34X+w3ILfdONKWiNriK1QaVPTf2AS/aa&#10;Dc3eDdnVpH/vCoKPw8ycYVabwTbiSp2vHSuYThIQxKXTNVcKTr/5+AOED8gaG8ek4J88bNYvoxVm&#10;2vX8Q9ciVCJC2GeowITQZlL60pBFP3EtcfTOrrMYouwqqTvsI9w2Mk2SmbRYc1ww2NKnofKvuFgF&#10;uy+n9bHdzk25OH4XeT9t9mmu1NvrsF2CCDSEZ/jRPmgFafIO9zPxCM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ZxPMMAAADcAAAADwAAAAAAAAAAAAAAAACYAgAAZHJzL2Rv&#10;d25yZXYueG1sUEsFBgAAAAAEAAQA9QAAAIgDAAAAAA==&#10;" fillcolor="#e7ddce" stroked="f">
                    <v:textbox style="mso-fit-shape-to-text:t" inset="0,0,0,0">
                      <w:txbxContent>
                        <w:p w:rsidR="00C6211E" w:rsidRDefault="00C6211E">
                          <w:pPr>
                            <w:ind w:left="0"/>
                          </w:pPr>
                        </w:p>
                      </w:txbxContent>
                    </v:textbox>
                  </v:rect>
                  <v:rect id="Rectangle 125" o:spid="_x0000_s114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pSMMA&#10;AADcAAAADwAAAGRycy9kb3ducmV2LnhtbESP0WrCQBRE34X+w3ILfdONoWiNriK1QaVPTf2AS/aa&#10;Dc3eDdnVpH/vCoKPw8ycYVabwTbiSp2vHSuYThIQxKXTNVcKTr/5+AOED8gaG8ek4J88bNYvoxVm&#10;2vX8Q9ciVCJC2GeowITQZlL60pBFP3EtcfTOrrMYouwqqTvsI9w2Mk2SmbRYc1ww2NKnofKvuFgF&#10;uy+n9bHdzk25OH4XeT9t9mmu1NvrsF2CCDSEZ/jRPmgFafIO9zPxCM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pSMMAAADcAAAADwAAAAAAAAAAAAAAAACYAgAAZHJzL2Rv&#10;d25yZXYueG1sUEsFBgAAAAAEAAQA9QAAAIgDAAAAAA==&#10;" fillcolor="#e7ddce" stroked="f">
                    <v:textbox style="mso-fit-shape-to-text:t" inset="0,0,0,0">
                      <w:txbxContent>
                        <w:p w:rsidR="00C6211E" w:rsidRDefault="00C6211E">
                          <w:pPr>
                            <w:ind w:left="0"/>
                          </w:pPr>
                        </w:p>
                      </w:txbxContent>
                    </v:textbox>
                  </v:rect>
                  <v:rect id="Rectangle 126" o:spid="_x0000_s115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NM08MA&#10;AADcAAAADwAAAGRycy9kb3ducmV2LnhtbESP0WrCQBRE34X+w3ILfdONgWqNriK1QaVPTf2AS/aa&#10;Dc3eDdnVpH/vCoKPw8ycYVabwTbiSp2vHSuYThIQxKXTNVcKTr/5+AOED8gaG8ek4J88bNYvoxVm&#10;2vX8Q9ciVCJC2GeowITQZlL60pBFP3EtcfTOrrMYouwqqTvsI9w2Mk2SmbRYc1ww2NKnofKvuFgF&#10;uy+n9bHdzk25OH4XeT9t9mmu1NvrsF2CCDSEZ/jRPmgFafIO9zPxCM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NM08MAAADcAAAADwAAAAAAAAAAAAAAAACYAgAAZHJzL2Rv&#10;d25yZXYueG1sUEsFBgAAAAAEAAQA9QAAAIgDAAAAAA==&#10;" fillcolor="#e7ddce" stroked="f">
                    <v:textbox style="mso-fit-shape-to-text:t" inset="0,0,0,0">
                      <w:txbxContent>
                        <w:p w:rsidR="00C6211E" w:rsidRDefault="00C6211E">
                          <w:pPr>
                            <w:ind w:left="0"/>
                          </w:pPr>
                        </w:p>
                      </w:txbxContent>
                    </v:textbox>
                  </v:rect>
                  <v:rect id="Rectangle 127" o:spid="_x0000_s115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473cMA&#10;AADcAAAADwAAAGRycy9kb3ducmV2LnhtbESPUWvCMBSF34X9h3AF3zRRsJTOKCIOxT2t7gfcNXdt&#10;sbkpSdTqr18Ggz0ezjnf4aw2g+3EjXxoHWuYzxQI4sqZlmsNn+e3aQ4iRGSDnWPS8KAAm/XLaIWF&#10;cXf+oFsZa5EgHArU0MTYF1KGqiGLYeZ64uR9O28xJulraTzeE9x2cqFUJi22nBYa7GnXUHUpr1YD&#10;P/e7c59/vR+9OslDVuan/TLXejIetq8gIg3xP/zXPhoNC5XB75l0BO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473cMAAADcAAAADwAAAAAAAAAAAAAAAACYAgAAZHJzL2Rv&#10;d25yZXYueG1sUEsFBgAAAAAEAAQA9QAAAIgDAAAAAA==&#10;" fillcolor="#e6dccd" stroked="f">
                    <v:textbox style="mso-fit-shape-to-text:t" inset="0,0,0,0">
                      <w:txbxContent>
                        <w:p w:rsidR="00C6211E" w:rsidRDefault="00C6211E">
                          <w:pPr>
                            <w:ind w:left="0"/>
                          </w:pPr>
                        </w:p>
                      </w:txbxContent>
                    </v:textbox>
                  </v:rect>
                  <v:rect id="Rectangle 128" o:spid="_x0000_s115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KeRsQA&#10;AADcAAAADwAAAGRycy9kb3ducmV2LnhtbESPUWvCMBSF3wf7D+EO9jaTCXOlGssojok+rfoDrs21&#10;LTY3Jcm089cbYbDHwznnO5xFMdpenMmHzrGG14kCQVw703GjYb/7fMlAhIhssHdMGn4pQLF8fFhg&#10;btyFv+lcxUYkCIccNbQxDrmUoW7JYpi4gTh5R+ctxiR9I43HS4LbXk6VmkmLHaeFFgcqW6pP1Y/V&#10;wNdVuRuyw3bt1UZ+zapss3rLtH5+Gj/mICKN8T/8114bDVP1Dvcz6Qj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ynkbEAAAA3AAAAA8AAAAAAAAAAAAAAAAAmAIAAGRycy9k&#10;b3ducmV2LnhtbFBLBQYAAAAABAAEAPUAAACJAwAAAAA=&#10;" fillcolor="#e6dccd" stroked="f">
                    <v:textbox style="mso-fit-shape-to-text:t" inset="0,0,0,0">
                      <w:txbxContent>
                        <w:p w:rsidR="00C6211E" w:rsidRDefault="00C6211E">
                          <w:pPr>
                            <w:ind w:left="0"/>
                          </w:pPr>
                        </w:p>
                      </w:txbxContent>
                    </v:textbox>
                  </v:rect>
                  <v:rect id="Rectangle 129" o:spid="_x0000_s115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KJAcAA&#10;AADcAAAADwAAAGRycy9kb3ducmV2LnhtbERPzWrCQBC+F3yHZQpeSt1V0JboKiJI1VMbfYAxOyah&#10;2dmQnWp8e/cg9Pjx/S9WvW/UlbpYB7YwHhlQxEVwNZcWTsft+yeoKMgOm8Bk4U4RVsvBywIzF278&#10;Q9dcSpVCOGZooRJpM61jUZHHOAotceIuofMoCXaldh3eUrhv9MSYmfZYc2qosKVNRcVv/uctxGZ6&#10;zs9SmL15+/7C/mMmmwNaO3zt13NQQr38i5/unbMwMWltOpOOgF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8KJAcAAAADcAAAADwAAAAAAAAAAAAAAAACYAgAAZHJzL2Rvd25y&#10;ZXYueG1sUEsFBgAAAAAEAAQA9QAAAIUDAAAAAA==&#10;" fillcolor="#e5dbcc" stroked="f">
                    <v:textbox style="mso-fit-shape-to-text:t" inset="0,0,0,0">
                      <w:txbxContent>
                        <w:p w:rsidR="00C6211E" w:rsidRDefault="00C6211E">
                          <w:pPr>
                            <w:ind w:left="0"/>
                          </w:pPr>
                        </w:p>
                      </w:txbxContent>
                    </v:textbox>
                  </v:rect>
                  <v:rect id="Rectangle 130" o:spid="_x0000_s115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4smsQA&#10;AADcAAAADwAAAGRycy9kb3ducmV2LnhtbESPUWvCQBCE34X+h2OFvhS9U6jV6ClFKLZ9alN/wJpb&#10;k2BuL+RWjf++Vyj4OMzMN8xq0/tGXaiLdWALk7EBRVwEV3NpYf/zNpqDioLssAlMFm4UYbN+GKww&#10;c+HK33TJpVQJwjFDC5VIm2kdi4o8xnFoiZN3DJ1HSbIrtevwmuC+0VNjZtpjzWmhwpa2FRWn/Owt&#10;xOb5kB+kMB/m6WuH/ctMtp9o7eOwf12CEurlHv5vvzsLU7OAvzPpCO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OLJrEAAAA3AAAAA8AAAAAAAAAAAAAAAAAmAIAAGRycy9k&#10;b3ducmV2LnhtbFBLBQYAAAAABAAEAPUAAACJAwAAAAA=&#10;" fillcolor="#e5dbcc" stroked="f">
                    <v:textbox style="mso-fit-shape-to-text:t" inset="0,0,0,0">
                      <w:txbxContent>
                        <w:p w:rsidR="00C6211E" w:rsidRDefault="00C6211E">
                          <w:pPr>
                            <w:ind w:left="0"/>
                          </w:pPr>
                        </w:p>
                      </w:txbxContent>
                    </v:textbox>
                  </v:rect>
                  <v:rect id="Rectangle 131" o:spid="_x0000_s1155" style="position:absolute;left:2805;top:2670;width:1094;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dIT78A&#10;AADcAAAADwAAAGRycy9kb3ducmV2LnhtbERPy4rCMBTdC/5DuAPuNG0Xg1SjDAMFldlY5wMuze2D&#10;SW5KEm39e7MQZnk47/1xtkY8yIfBsYJ8k4EgbpweuFPwe6vWWxAhIms0jknBkwIcD8vFHkvtJr7S&#10;o46dSCEcSlTQxziWUoamJ4th40bixLXOW4wJ+k5qj1MKt0YWWfYpLQ6cGnoc6bun5q++WwXyVlfT&#10;tjY+c5ei/THn07Ulp9TqY/7agYg0x3/x233SCoo8zU9n0hGQh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250hPvwAAANwAAAAPAAAAAAAAAAAAAAAAAJgCAABkcnMvZG93bnJl&#10;di54bWxQSwUGAAAAAAQABAD1AAAAhAMAAAAA&#10;" filled="f" stroked="f">
                    <v:textbox style="mso-fit-shape-to-text:t" inset="0,0,0,0">
                      <w:txbxContent>
                        <w:p w:rsidR="00C6211E" w:rsidRDefault="00C6211E">
                          <w:pPr>
                            <w:ind w:left="0"/>
                          </w:pPr>
                          <w:r>
                            <w:rPr>
                              <w:rFonts w:cs="Arial"/>
                              <w:b/>
                              <w:bCs/>
                              <w:color w:val="000000"/>
                              <w:sz w:val="16"/>
                              <w:szCs w:val="16"/>
                              <w:lang w:val="en-US"/>
                            </w:rPr>
                            <w:t xml:space="preserve">Alter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v:textbox>
                  </v:rect>
                  <v:rect id="Rectangle 132" o:spid="_x0000_s1156" style="position:absolute;left:2685;top:2865;width:132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vt1MEA&#10;AADcAAAADwAAAGRycy9kb3ducmV2LnhtbESP3YrCMBSE74V9h3AWvNO0vRDpGmVZEFS8se4DHJrT&#10;HzY5KUm09e2NIOzlMDPfMJvdZI24kw+9YwX5MgNBXDvdc6vg97pfrEGEiKzROCYFDwqw237MNlhq&#10;N/KF7lVsRYJwKFFBF+NQShnqjiyGpRuIk9c4bzEm6VupPY4Jbo0ssmwlLfacFjoc6Kej+q+6WQXy&#10;Wu3HdWV85k5FczbHw6Uhp9T8c/r+AhFpiv/hd/ugFRR5Dq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r7dTBAAAA3AAAAA8AAAAAAAAAAAAAAAAAmAIAAGRycy9kb3du&#10;cmV2LnhtbFBLBQYAAAAABAAEAPUAAACGAwAAAAA=&#10;" filled="f" stroked="f">
                    <v:textbox style="mso-fit-shape-to-text:t" inset="0,0,0,0">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v:textbox>
                  </v:rect>
                  <v:rect id="Rectangle 133" o:spid="_x0000_s1157" style="position:absolute;left:2985;top:3060;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lzo8EA&#10;AADcAAAADwAAAGRycy9kb3ducmV2LnhtbESPzYoCMRCE74LvEFrYm2acwyKjUUQQVLw47gM0k54f&#10;TDpDEp3x7c3Cwh6LqvqK2uxGa8SLfOgcK1guMhDEldMdNwp+7sf5CkSIyBqNY1LwpgC77XSywUK7&#10;gW/0KmMjEoRDgQraGPtCylC1ZDEsXE+cvNp5izFJ30jtcUhwa2SeZd/SYsdpocWeDi1Vj/JpFch7&#10;eRxWpfGZu+T11ZxPt5qcUl+zcb8GEWmM/+G/9kkryJc5/J5JR0B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5c6PBAAAA3AAAAA8AAAAAAAAAAAAAAAAAmAIAAGRycy9kb3du&#10;cmV2LnhtbFBLBQYAAAAABAAEAPUAAACGAwAAAAA=&#10;" filled="f" stroked="f">
                    <v:textbox style="mso-fit-shape-to-text:t" inset="0,0,0,0">
                      <w:txbxContent>
                        <w:p w:rsidR="00C6211E" w:rsidRDefault="00C6211E">
                          <w:pPr>
                            <w:ind w:left="0"/>
                          </w:pPr>
                          <w:proofErr w:type="spellStart"/>
                          <w:r>
                            <w:rPr>
                              <w:rFonts w:cs="Arial"/>
                              <w:b/>
                              <w:bCs/>
                              <w:color w:val="000000"/>
                              <w:sz w:val="16"/>
                              <w:szCs w:val="16"/>
                              <w:lang w:val="en-US"/>
                            </w:rPr>
                            <w:t>Funcional</w:t>
                          </w:r>
                          <w:proofErr w:type="spellEnd"/>
                        </w:p>
                      </w:txbxContent>
                    </v:textbox>
                  </v:rect>
                  <v:oval id="Oval 134" o:spid="_x0000_s1158" style="position:absolute;left:2430;top:4545;width:1935;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O1DcQA&#10;AADcAAAADwAAAGRycy9kb3ducmV2LnhtbESPwWrDMBBE74X+g9hAb7XsBILjRAkhNNBeDI39AYu1&#10;tU2tlZHkxPn7KhDocZiZN8zuMJtBXMn53rKCLElBEDdW99wqqKvzew7CB2SNg2VScCcPh/3ryw4L&#10;bW/8TddLaEWEsC9QQRfCWEjpm44M+sSOxNH7sc5giNK1Uju8RbgZ5DJN19Jgz3Ghw5FOHTW/l8ko&#10;KE+r9Sb/KktX51NVZb7O7PSh1NtiPm5BBJrDf/jZ/tQKltkKHmfiEZD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DtQ3EAAAA3AAAAA8AAAAAAAAAAAAAAAAAmAIAAGRycy9k&#10;b3ducmV2LnhtbFBLBQYAAAAABAAEAPUAAACJAwAAAAA=&#10;" fillcolor="#c0bfc0" strokecolor="#c0bfc0" strokeweight="42e-5mm"/>
                  <v:oval id="Oval 135" o:spid="_x0000_s1159" style="position:absolute;left:2385;top:4500;width:1935;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Hpt8MA&#10;AADcAAAADwAAAGRycy9kb3ducmV2LnhtbESPQYvCMBSE74L/ITzBm6YWEekaRcTCnhaNetjbo3nb&#10;lG1eShO1++83wsIeh5n5htnsBteKB/Wh8axgMc9AEFfeNFwruF7K2RpEiMgGW8+k4IcC7Lbj0QYL&#10;4598poeOtUgQDgUqsDF2hZShsuQwzH1HnLwv3zuMSfa1ND0+E9y1Ms+ylXTYcFqw2NHBUvWt707B&#10;bbh8HEv7uTatyctbqfWJtFZqOhn2byAiDfE//Nd+NwryxRJeZ9IR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Hpt8MAAADcAAAADwAAAAAAAAAAAAAAAACYAgAAZHJzL2Rv&#10;d25yZXYueG1sUEsFBgAAAAAEAAQA9QAAAIgDAAAAAA==&#10;" fillcolor="#fcf2e3" strokeweight="42e-5mm"/>
                  <v:rect id="Rectangle 136" o:spid="_x0000_s116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gS8QA&#10;AADcAAAADwAAAGRycy9kb3ducmV2LnhtbESPQWvCQBSE74L/YXmF3szG1FhJXUUCLZ6KpkGvj+xr&#10;Epp9G7Jbk/77bqHgcZiZb5jtfjKduNHgWssKllEMgriyuuVaQfnxutiAcB5ZY2eZFPyQg/1uPtti&#10;pu3IZ7oVvhYBwi5DBY33fSalqxoy6CLbEwfv0w4GfZBDLfWAY4CbTiZxvJYGWw4LDfaUN1R9Fd9G&#10;wTvlVXc9JW9pSf4S589u9XRxSj0+TIcXEJ4mfw//t49aQbJM4e9MOAJ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oEvEAAAA3AAAAA8AAAAAAAAAAAAAAAAAmAIAAGRycy9k&#10;b3ducmV2LnhtbFBLBQYAAAAABAAEAPUAAACJAwAAAAA=&#10;" fillcolor="#fcf2e3" stroked="f">
                    <v:textbox style="mso-fit-shape-to-text:t" inset="0,0,0,0">
                      <w:txbxContent>
                        <w:p w:rsidR="00C6211E" w:rsidRDefault="00C6211E">
                          <w:pPr>
                            <w:ind w:left="0"/>
                          </w:pPr>
                        </w:p>
                      </w:txbxContent>
                    </v:textbox>
                  </v:rect>
                  <v:rect id="Rectangle 137" o:spid="_x0000_s116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rpBsMA&#10;AADcAAAADwAAAGRycy9kb3ducmV2LnhtbESPT4vCMBTE7wt+h/AWvCyaVkSkayrLLoI38Q/i8dG8&#10;bUubl9pEjd/eCILHYWZ+wyyWwbTiSr2rLStIxwkI4sLqmksFh/1qNAfhPLLG1jIpuJODZT74WGCm&#10;7Y23dN35UkQIuwwVVN53mZSuqMigG9uOOHr/tjfoo+xLqXu8Rbhp5SRJZtJgzXGhwo5+Kyqa3cUo&#10;uCQuHKd7XDVfJwrutLF/59QqNfwMP98gPAX/Dr/aa61gks7geSYeAZ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rpBsMAAADcAAAADwAAAAAAAAAAAAAAAACYAgAAZHJzL2Rv&#10;d25yZXYueG1sUEsFBgAAAAAEAAQA9QAAAIgDAAAAAA==&#10;" fillcolor="#fbf1e2" stroked="f">
                    <v:textbox style="mso-fit-shape-to-text:t" inset="0,0,0,0">
                      <w:txbxContent>
                        <w:p w:rsidR="00C6211E" w:rsidRDefault="00C6211E">
                          <w:pPr>
                            <w:ind w:left="0"/>
                          </w:pPr>
                        </w:p>
                      </w:txbxContent>
                    </v:textbox>
                  </v:rect>
                  <v:rect id="Rectangle 138" o:spid="_x0000_s116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ZMncQA&#10;AADcAAAADwAAAGRycy9kb3ducmV2LnhtbESPQWvCQBSE74L/YXkFL9JsIqWV1FVECXgr1SI5PrKv&#10;STD7NmbXuP77bqHQ4zAz3zCrTTCdGGlwrWUFWZKCIK6sbrlW8HUqnpcgnEfW2FkmBQ9ysFlPJyvM&#10;tb3zJ41HX4sIYZejgsb7PpfSVQ0ZdIntiaP3bQeDPsqhlnrAe4SbTi7S9FUabDkuNNjTrqHqcrwZ&#10;BbfUhfPLCYvLvKTgyg+7v2ZWqdlT2L6D8BT8f/ivfdAKFtkb/J6JR0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GTJ3EAAAA3AAAAA8AAAAAAAAAAAAAAAAAmAIAAGRycy9k&#10;b3ducmV2LnhtbFBLBQYAAAAABAAEAPUAAACJAwAAAAA=&#10;" fillcolor="#fbf1e2" stroked="f">
                    <v:textbox style="mso-fit-shape-to-text:t" inset="0,0,0,0">
                      <w:txbxContent>
                        <w:p w:rsidR="00C6211E" w:rsidRDefault="00C6211E">
                          <w:pPr>
                            <w:ind w:left="0"/>
                          </w:pPr>
                        </w:p>
                      </w:txbxContent>
                    </v:textbox>
                  </v:rect>
                  <v:rect id="Rectangle 139" o:spid="_x0000_s116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w5tcIA&#10;AADcAAAADwAAAGRycy9kb3ducmV2LnhtbERPy2rCQBTdF/yH4Qru6iSCVaOjiA/otrb42F0y1ySa&#10;uRMyYxL9+s6i0OXhvBerzpSiodoVlhXEwwgEcWp1wZmCn+/9+xSE88gaS8uk4EkOVsve2wITbVv+&#10;oubgMxFC2CWoIPe+SqR0aU4G3dBWxIG72tqgD7DOpK6xDeGmlKMo+pAGCw4NOVa0ySm9Hx5GQftq&#10;JnG5Ps92/JiccHzZHk+Xm1KDfreeg/DU+X/xn/tTKxjFYW04E46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DDm1wgAAANwAAAAPAAAAAAAAAAAAAAAAAJgCAABkcnMvZG93&#10;bnJldi54bWxQSwUGAAAAAAQABAD1AAAAhwMAAAAA&#10;" fillcolor="#faf0e1" stroked="f">
                    <v:textbox style="mso-fit-shape-to-text:t" inset="0,0,0,0">
                      <w:txbxContent>
                        <w:p w:rsidR="00C6211E" w:rsidRDefault="00C6211E">
                          <w:pPr>
                            <w:ind w:left="0"/>
                          </w:pPr>
                        </w:p>
                      </w:txbxContent>
                    </v:textbox>
                  </v:rect>
                  <v:rect id="Rectangle 140" o:spid="_x0000_s116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CcLsUA&#10;AADcAAAADwAAAGRycy9kb3ducmV2LnhtbESPQWvCQBSE70L/w/IK3uomgrXGbETaCl5rS9XbI/tM&#10;YrNvQ3ZN0v56Vyh4HGbmGyZdDaYWHbWusqwgnkQgiHOrKy4UfH1unl5AOI+ssbZMCn7JwSp7GKWY&#10;aNvzB3U7X4gAYZeggtL7JpHS5SUZdBPbEAfvZFuDPsi2kLrFPsBNLadR9CwNVhwWSmzotaT8Z3cx&#10;Cvq/bh7X68PinS/zPc6Ob9/741mp8eOwXoLwNPh7+L+91Qqm8QJuZ8IRk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QJwuxQAAANwAAAAPAAAAAAAAAAAAAAAAAJgCAABkcnMv&#10;ZG93bnJldi54bWxQSwUGAAAAAAQABAD1AAAAigMAAAAA&#10;" fillcolor="#faf0e1" stroked="f">
                    <v:textbox style="mso-fit-shape-to-text:t" inset="0,0,0,0">
                      <w:txbxContent>
                        <w:p w:rsidR="00C6211E" w:rsidRDefault="00C6211E">
                          <w:pPr>
                            <w:ind w:left="0"/>
                          </w:pPr>
                        </w:p>
                      </w:txbxContent>
                    </v:textbox>
                  </v:rect>
                  <v:rect id="Rectangle 141" o:spid="_x0000_s116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b/DsIA&#10;AADcAAAADwAAAGRycy9kb3ducmV2LnhtbERPy2rCQBTdF/oPwy24MxMDrTU6irQVuvVB1d0lc02i&#10;mTshMybRr3cWQpeH854telOJlhpXWlYwimIQxJnVJecKdtvV8BOE88gaK8uk4EYOFvPXlxmm2na8&#10;pnbjcxFC2KWooPC+TqV0WUEGXWRr4sCdbGPQB9jkUjfYhXBTySSOP6TBkkNDgTV9FZRdNlejoLu3&#10;41G1PEx++Dre4/vx+29/PCs1eOuXUxCeev8vfrp/tYIkCfPDmXAE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Fv8OwgAAANwAAAAPAAAAAAAAAAAAAAAAAJgCAABkcnMvZG93&#10;bnJldi54bWxQSwUGAAAAAAQABAD1AAAAhwMAAAAA&#10;" fillcolor="#faf0e1" stroked="f">
                    <v:textbox style="mso-fit-shape-to-text:t" inset="0,0,0,0">
                      <w:txbxContent>
                        <w:p w:rsidR="00C6211E" w:rsidRDefault="00C6211E">
                          <w:pPr>
                            <w:ind w:left="0"/>
                          </w:pPr>
                        </w:p>
                      </w:txbxContent>
                    </v:textbox>
                  </v:rect>
                  <v:rect id="Rectangle 142" o:spid="_x0000_s116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3EcscA&#10;AADcAAAADwAAAGRycy9kb3ducmV2LnhtbESPT2vCQBTE7wW/w/KE3urGHEKIrlIaAnooWCsVb6/Z&#10;lz80+zZkVxP76buFQo/DzPyGWW8n04kbDa61rGC5iEAQl1a3XCs4vRdPKQjnkTV2lknBnRxsN7OH&#10;NWbajvxGt6OvRYCwy1BB432fSenKhgy6he2Jg1fZwaAPcqilHnAMcNPJOIoSabDlsNBgTy8NlV/H&#10;q1GQnK+fp7q4vB4+zlVZ7dM898m3Uo/z6XkFwtPk/8N/7Z1WEMdL+D0Tj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dxHLHAAAA3AAAAA8AAAAAAAAAAAAAAAAAmAIAAGRy&#10;cy9kb3ducmV2LnhtbFBLBQYAAAAABAAEAPUAAACMAwAAAAA=&#10;" fillcolor="#f9efe0" stroked="f">
                    <v:textbox style="mso-fit-shape-to-text:t" inset="0,0,0,0">
                      <w:txbxContent>
                        <w:p w:rsidR="00C6211E" w:rsidRDefault="00C6211E">
                          <w:pPr>
                            <w:ind w:left="0"/>
                          </w:pPr>
                        </w:p>
                      </w:txbxContent>
                    </v:textbox>
                  </v:rect>
                  <v:rect id="Rectangle 143" o:spid="_x0000_s116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9aBccA&#10;AADcAAAADwAAAGRycy9kb3ducmV2LnhtbESPT2vCQBTE74V+h+UVequb5hBCdJVSEfRQaFNRvD2z&#10;L39o9m3IrknaT+8KBY/DzPyGWawm04qBetdYVvA6i0AQF1Y3XCnYf29eUhDOI2tsLZOCX3KwWj4+&#10;LDDTduQvGnJfiQBhl6GC2vsuk9IVNRl0M9sRB6+0vUEfZF9J3eMY4KaVcRQl0mDDYaHGjt5rKn7y&#10;i1GQHC/nfbU5fXwejmVR7tL12id/Sj0/TW9zEJ4mfw//t7daQRzHcDsTjo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PWgXHAAAA3AAAAA8AAAAAAAAAAAAAAAAAmAIAAGRy&#10;cy9kb3ducmV2LnhtbFBLBQYAAAAABAAEAPUAAACMAwAAAAA=&#10;" fillcolor="#f9efe0" stroked="f">
                    <v:textbox style="mso-fit-shape-to-text:t" inset="0,0,0,0">
                      <w:txbxContent>
                        <w:p w:rsidR="00C6211E" w:rsidRDefault="00C6211E">
                          <w:pPr>
                            <w:ind w:left="0"/>
                          </w:pPr>
                        </w:p>
                      </w:txbxContent>
                    </v:textbox>
                  </v:rect>
                  <v:rect id="Rectangle 144" o:spid="_x0000_s116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P/nscA&#10;AADcAAAADwAAAGRycy9kb3ducmV2LnhtbESPT2vCQBTE7wW/w/KE3urGFIJE1yAGQQ+F1ori7Zl9&#10;+YPZtyG7atpP3y0Uehxm5jfMIhtMK+7Uu8aygukkAkFcWN1wpeDwuXmZgXAeWWNrmRR8kYNsOXpa&#10;YKrtgz/ovveVCBB2KSqove9SKV1Rk0E3sR1x8ErbG/RB9pXUPT4C3LQyjqJEGmw4LNTY0bqm4rq/&#10;GQXJ6XY5VJvz2/vxVBblbpbnPvlW6nk8rOYgPA3+P/zX3moFcfwKv2fCE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57HAAAA3AAAAA8AAAAAAAAAAAAAAAAAmAIAAGRy&#10;cy9kb3ducmV2LnhtbFBLBQYAAAAABAAEAPUAAACMAwAAAAA=&#10;" fillcolor="#f9efe0" stroked="f">
                    <v:textbox style="mso-fit-shape-to-text:t" inset="0,0,0,0">
                      <w:txbxContent>
                        <w:p w:rsidR="00C6211E" w:rsidRDefault="00C6211E">
                          <w:pPr>
                            <w:ind w:left="0"/>
                          </w:pPr>
                        </w:p>
                      </w:txbxContent>
                    </v:textbox>
                  </v:rect>
                  <v:rect id="Rectangle 145" o:spid="_x0000_s116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GVD8UA&#10;AADcAAAADwAAAGRycy9kb3ducmV2LnhtbESPX2vCMBTF3wf7DuEO9jI0XZExqmnZhIHsTaeFvV2b&#10;a1uW3JQmq9VPbwTBx8P58+MsitEaMVDvW8cKXqcJCOLK6ZZrBdufr8k7CB+QNRrHpOBEHor88WGB&#10;mXZHXtOwCbWII+wzVNCE0GVS+qohi37qOuLoHVxvMUTZ11L3eIzj1sg0Sd6kxZYjocGOlg1Vf5t/&#10;GyGrUpa703d13r787j8Hac7LtVHq+Wn8mIMINIZ7+NZeaQVpOoPrmXgE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kZUPxQAAANwAAAAPAAAAAAAAAAAAAAAAAJgCAABkcnMv&#10;ZG93bnJldi54bWxQSwUGAAAAAAQABAD1AAAAigMAAAAA&#10;" fillcolor="#f8eedf" stroked="f">
                    <v:textbox style="mso-fit-shape-to-text:t" inset="0,0,0,0">
                      <w:txbxContent>
                        <w:p w:rsidR="00C6211E" w:rsidRDefault="00C6211E">
                          <w:pPr>
                            <w:ind w:left="0"/>
                          </w:pPr>
                        </w:p>
                      </w:txbxContent>
                    </v:textbox>
                  </v:rect>
                  <v:rect id="Rectangle 146" o:spid="_x0000_s117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0wlMUA&#10;AADcAAAADwAAAGRycy9kb3ducmV2LnhtbESPX2vCMBTF3wf7DuEO9jI0XcExqmnZhIHsTaeFvV2b&#10;a1uW3JQmq9VPbwTBx8P58+MsitEaMVDvW8cKXqcJCOLK6ZZrBdufr8k7CB+QNRrHpOBEHor88WGB&#10;mXZHXtOwCbWII+wzVNCE0GVS+qohi37qOuLoHVxvMUTZ11L3eIzj1sg0Sd6kxZYjocGOlg1Vf5t/&#10;GyGrUpa703d13r787j8Hac7LtVHq+Wn8mIMINIZ7+NZeaQVpOoPrmXgE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3TCUxQAAANwAAAAPAAAAAAAAAAAAAAAAAJgCAABkcnMv&#10;ZG93bnJldi54bWxQSwUGAAAAAAQABAD1AAAAigMAAAAA&#10;" fillcolor="#f8eedf" stroked="f">
                    <v:textbox style="mso-fit-shape-to-text:t" inset="0,0,0,0">
                      <w:txbxContent>
                        <w:p w:rsidR="00C6211E" w:rsidRDefault="00C6211E">
                          <w:pPr>
                            <w:ind w:left="0"/>
                          </w:pPr>
                        </w:p>
                      </w:txbxContent>
                    </v:textbox>
                  </v:rect>
                  <v:rect id="Rectangle 147" o:spid="_x0000_s117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u48MA&#10;AADcAAAADwAAAGRycy9kb3ducmV2LnhtbESPS4vCMBSF98L8h3AHZiNjahciHaM4woDMzie4uzbX&#10;tpjclCbW6q83guDycB4fZzLrrBEtNb5yrGA4SEAQ505XXCjYbv6+xyB8QNZoHJOCG3mYTT96E8y0&#10;u/KK2nUoRBxhn6GCMoQ6k9LnJVn0A1cTR+/kGoshyqaQusFrHLdGpkkykhYrjoQSa1qUlJ/XFxsh&#10;y73c727/+X3bPxx/W2nui5VR6uuzm/+ACNSFd/jVXmoFaTqC55l4BO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u48MAAADcAAAADwAAAAAAAAAAAAAAAACYAgAAZHJzL2Rv&#10;d25yZXYueG1sUEsFBgAAAAAEAAQA9QAAAIgDAAAAAA==&#10;" fillcolor="#f8eedf" stroked="f">
                    <v:textbox style="mso-fit-shape-to-text:t" inset="0,0,0,0">
                      <w:txbxContent>
                        <w:p w:rsidR="00C6211E" w:rsidRDefault="00C6211E">
                          <w:pPr>
                            <w:ind w:left="0"/>
                          </w:pPr>
                        </w:p>
                      </w:txbxContent>
                    </v:textbox>
                  </v:rect>
                  <v:rect id="Rectangle 148" o:spid="_x0000_s117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2tScQA&#10;AADcAAAADwAAAGRycy9kb3ducmV2LnhtbESPQWvCQBSE74X+h+UVvNWNAW0bXUUKgogIjW3Oj+wz&#10;G8y+TbOrxn/vCoLHYWa+YWaL3jbiTJ2vHSsYDRMQxKXTNVcKfver908QPiBrbByTgit5WMxfX2aY&#10;aXfhHzrnoRIRwj5DBSaENpPSl4Ys+qFriaN3cJ3FEGVXSd3hJcJtI9MkmUiLNccFgy19GyqP+ckq&#10;2MtdvXVj03wdD5vx/19RtMu8UGrw1i+nIAL14Rl+tNdaQZp+wP1MPAJ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trUnEAAAA3AAAAA8AAAAAAAAAAAAAAAAAmAIAAGRycy9k&#10;b3ducmV2LnhtbFBLBQYAAAAABAAEAPUAAACJAwAAAAA=&#10;" fillcolor="#f7edde" stroked="f">
                    <v:textbox style="mso-fit-shape-to-text:t" inset="0,0,0,0">
                      <w:txbxContent>
                        <w:p w:rsidR="00C6211E" w:rsidRDefault="00C6211E">
                          <w:pPr>
                            <w:ind w:left="0"/>
                          </w:pPr>
                        </w:p>
                      </w:txbxContent>
                    </v:textbox>
                  </v:rect>
                  <v:rect id="Rectangle 149" o:spid="_x0000_s117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O8IA&#10;AADcAAAADwAAAGRycy9kb3ducmV2LnhtbERPXWvCMBR9F/wP4Qq+2dSCY6tGkcFgDBmsdX2+NNem&#10;2Nx0Sabdv18eBns8nO/dYbKDuJEPvWMF6ywHQdw63XOn4Fy/rB5BhIiscXBMCn4owGE/n+2w1O7O&#10;H3SrYidSCIcSFZgYx1LK0BqyGDI3Eifu4rzFmKDvpPZ4T+F2kEWeP0iLPacGgyM9G2qv1bdVUMv3&#10;/uQ2Zni6Xt42X59NMx6rRqnlYjpuQUSa4r/4z/2qFRRFWpvOpCMg9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8jk7wgAAANwAAAAPAAAAAAAAAAAAAAAAAJgCAABkcnMvZG93&#10;bnJldi54bWxQSwUGAAAAAAQABAD1AAAAhwMAAAAA&#10;" fillcolor="#f7edde" stroked="f">
                    <v:textbox style="mso-fit-shape-to-text:t" inset="0,0,0,0">
                      <w:txbxContent>
                        <w:p w:rsidR="00C6211E" w:rsidRDefault="00C6211E">
                          <w:pPr>
                            <w:ind w:left="0"/>
                          </w:pPr>
                        </w:p>
                      </w:txbxContent>
                    </v:textbox>
                  </v:rect>
                  <v:rect id="Rectangle 150" o:spid="_x0000_s117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NBT8EA&#10;AADcAAAADwAAAGRycy9kb3ducmV2LnhtbESPT4vCMBTE74LfITzBm6ZWENs1ihRkvfrnsrdH82yK&#10;zUtJona/vREW9jjMzG+YzW6wnXiSD61jBYt5BoK4drrlRsH1cpitQYSIrLFzTAp+KcBuOx5tsNTu&#10;xSd6nmMjEoRDiQpMjH0pZagNWQxz1xMn7+a8xZikb6T2+Epw28k8y1bSYstpwWBPlaH6fn5YBXZ5&#10;iPXPquqO7Id1UdxMRd8npaaTYf8FItIQ/8N/7aNWkOcFfM6kIyC3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CTQU/BAAAA3AAAAA8AAAAAAAAAAAAAAAAAmAIAAGRycy9kb3du&#10;cmV2LnhtbFBLBQYAAAAABAAEAPUAAACGAwAAAAA=&#10;" fillcolor="#f6ecdd" stroked="f">
                    <v:textbox style="mso-fit-shape-to-text:t" inset="0,0,0,0">
                      <w:txbxContent>
                        <w:p w:rsidR="00C6211E" w:rsidRDefault="00C6211E">
                          <w:pPr>
                            <w:ind w:left="0"/>
                          </w:pPr>
                        </w:p>
                      </w:txbxContent>
                    </v:textbox>
                  </v:rect>
                  <v:rect id="Rectangle 151" o:spid="_x0000_s117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B+D7sA&#10;AADcAAAADwAAAGRycy9kb3ducmV2LnhtbERPuwrCMBTdBf8hXMFNUxVEq1GkILr6WNwuzbUpNjcl&#10;iVr/3gyC4+G819vONuJFPtSOFUzGGQji0umaKwXXy360ABEissbGMSn4UIDtpt9bY67dm0/0OsdK&#10;pBAOOSowMba5lKE0ZDGMXUucuLvzFmOCvpLa4zuF20ZOs2wuLdacGgy2VBgqH+enVWBn+1je5kVz&#10;ZN8tlsu7KehwUmo46HYrEJG6+Bf/3EetYDpL89OZdATk5g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Rwfg+7AAAA3AAAAA8AAAAAAAAAAAAAAAAAmAIAAGRycy9kb3ducmV2Lnht&#10;bFBLBQYAAAAABAAEAPUAAACAAwAAAAA=&#10;" fillcolor="#f6ecdd" stroked="f">
                    <v:textbox style="mso-fit-shape-to-text:t" inset="0,0,0,0">
                      <w:txbxContent>
                        <w:p w:rsidR="00C6211E" w:rsidRDefault="00C6211E">
                          <w:pPr>
                            <w:ind w:left="0"/>
                          </w:pPr>
                        </w:p>
                      </w:txbxContent>
                    </v:textbox>
                  </v:rect>
                  <v:rect id="Rectangle 152" o:spid="_x0000_s117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zblMIA&#10;AADcAAAADwAAAGRycy9kb3ducmV2LnhtbESPQYvCMBSE7wv7H8Jb2NuaakG0GmUpFL3a3Yu3R/Ns&#10;yjYvJYm2/nuzIHgcZuYbZrufbC9u5EPnWMF8loEgbpzuuFXw+1N9rUCEiKyxd0wK7hRgv3t/22Kh&#10;3cgnutWxFQnCoUAFJsahkDI0hiyGmRuIk3dx3mJM0rdSexwT3PZykWVLabHjtGBwoNJQ81dfrQKb&#10;V7E5L8v+yH5ardcXU9LhpNTnx/S9ARFpiq/ws33UChb5HP7PpCMgd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NuUwgAAANwAAAAPAAAAAAAAAAAAAAAAAJgCAABkcnMvZG93&#10;bnJldi54bWxQSwUGAAAAAAQABAD1AAAAhwMAAAAA&#10;" fillcolor="#f6ecdd" stroked="f">
                    <v:textbox style="mso-fit-shape-to-text:t" inset="0,0,0,0">
                      <w:txbxContent>
                        <w:p w:rsidR="00C6211E" w:rsidRDefault="00C6211E">
                          <w:pPr>
                            <w:ind w:left="0"/>
                          </w:pPr>
                        </w:p>
                      </w:txbxContent>
                    </v:textbox>
                  </v:rect>
                  <v:rect id="Rectangle 153" o:spid="_x0000_s117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LvoMYA&#10;AADcAAAADwAAAGRycy9kb3ducmV2LnhtbESPQWvCQBSE7wX/w/IEb3VjxGKjq4goFEoLagv19sw+&#10;k5DdtyG7avz33ULB4zAz3zDzZWeNuFLrK8cKRsMEBHHudMWFgq/D9nkKwgdkjcYxKbiTh+Wi9zTH&#10;TLsb7+i6D4WIEPYZKihDaDIpfV6SRT90DXH0zq61GKJsC6lbvEW4NTJNkhdpseK4UGJD65Lyen+x&#10;Cj677/fq9aeuxyfz4Ten9XFC5qjUoN+tZiACdeER/m+/aQXpOIW/M/EI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cLvoM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154" o:spid="_x0000_s117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5KO8YA&#10;AADcAAAADwAAAGRycy9kb3ducmV2LnhtbESPQWvCQBSE70L/w/IKvZlNDZWaukqRFgRRqFXQ2zP7&#10;moTsvg3Zrab/3hWEHoeZ+YaZzntrxJk6XztW8JykIIgLp2suFey+P4evIHxA1mgck4I/8jCfPQym&#10;mGt34S86b0MpIoR9jgqqENpcSl9UZNEnriWO3o/rLIYou1LqDi8Rbo0cpelYWqw5LlTY0qKiotn+&#10;WgWbfr+qJ4emyU5m7T9Oi+MLmaNST4/9+xuIQH34D9/bS61glGVwOxOP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5KO8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155" o:spid="_x0000_s117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ST8YA&#10;AADcAAAADwAAAGRycy9kb3ducmV2LnhtbESP3WoCMRSE7wXfIRzBu5pV26KrUUQsFEqF+gN6d9wc&#10;d5dNTpZNqtu3bwoFL4eZ+YaZL1trxI0aXzpWMBwkIIgzp0vOFRz2b08TED4gazSOScEPeVguup05&#10;ptrd+Ytuu5CLCGGfooIihDqV0mcFWfQDVxNH7+oaiyHKJpe6wXuEWyNHSfIqLZYcFwqsaV1QVu2+&#10;rYJte/wop6eqGl/Mp99c1ucXMmel+r12NQMRqA2P8H/7XSsYjZ/h70w8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ST8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156" o:spid="_x0000_s118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5M7cIA&#10;AADcAAAADwAAAGRycy9kb3ducmV2LnhtbESPzarCMBSE94LvEI7gTtMqV7QaRQS1O/EH18fm2Bab&#10;k9JE7X37mwuCy2FmvmEWq9ZU4kWNKy0riIcRCOLM6pJzBZfzdjAF4TyyxsoyKfglB6tlt7PARNs3&#10;H+l18rkIEHYJKii8rxMpXVaQQTe0NXHw7rYx6INscqkbfAe4qeQoiibSYMlhocCaNgVlj9PTKKgO&#10;j3v8NHbMszhPzW1/PU7TnVL9Xrueg/DU+m/40061gtH4B/7PhCM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LkztwgAAANwAAAAPAAAAAAAAAAAAAAAAAJgCAABkcnMvZG93&#10;bnJldi54bWxQSwUGAAAAAAQABAD1AAAAhwMAAAAA&#10;" fillcolor="#f4eadb" stroked="f">
                    <v:textbox style="mso-fit-shape-to-text:t" inset="0,0,0,0">
                      <w:txbxContent>
                        <w:p w:rsidR="00C6211E" w:rsidRDefault="00C6211E">
                          <w:pPr>
                            <w:ind w:left="0"/>
                          </w:pPr>
                        </w:p>
                      </w:txbxContent>
                    </v:textbox>
                  </v:rect>
                  <v:rect id="Rectangle 157" o:spid="_x0000_s118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zSmsIA&#10;AADcAAAADwAAAGRycy9kb3ducmV2LnhtbESPQYvCMBSE74L/ITzBm6ZVEK2mIsKuvYnu4vnZPNvS&#10;5qU0Ueu/N8LCHoeZ+YbZbHvTiAd1rrKsIJ5GIIhzqysuFPz+fE2WIJxH1thYJgUvcrBNh4MNJto+&#10;+USPsy9EgLBLUEHpfZtI6fKSDLqpbYmDd7OdQR9kV0jd4TPATSNnUbSQBisOCyW2tC8pr893o6A5&#10;1rf4buycV3GRmevhclpm30qNR/1uDcJT7//Df+1MK5jNF/A5E46AT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NKawgAAANwAAAAPAAAAAAAAAAAAAAAAAJgCAABkcnMvZG93&#10;bnJldi54bWxQSwUGAAAAAAQABAD1AAAAhwMAAAAA&#10;" fillcolor="#f4eadb" stroked="f">
                    <v:textbox style="mso-fit-shape-to-text:t" inset="0,0,0,0">
                      <w:txbxContent>
                        <w:p w:rsidR="00C6211E" w:rsidRDefault="00C6211E">
                          <w:pPr>
                            <w:ind w:left="0"/>
                          </w:pPr>
                        </w:p>
                      </w:txbxContent>
                    </v:textbox>
                  </v:rect>
                  <v:rect id="Rectangle 158" o:spid="_x0000_s118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3AcIA&#10;AADcAAAADwAAAGRycy9kb3ducmV2LnhtbESPzarCMBSE94LvEI7gTtMqXLUaRQS1O/EH18fm2Bab&#10;k9JE7X37mwuCy2FmvmEWq9ZU4kWNKy0riIcRCOLM6pJzBZfzdjAF4TyyxsoyKfglB6tlt7PARNs3&#10;H+l18rkIEHYJKii8rxMpXVaQQTe0NXHw7rYx6INscqkbfAe4qeQoin6kwZLDQoE1bQrKHqenUVAd&#10;Hvf4aeyYZ3Gemtv+epymO6X6vXY9B+Gp9d/wp51qBaPxBP7PhCM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sHcBwgAAANwAAAAPAAAAAAAAAAAAAAAAAJgCAABkcnMvZG93&#10;bnJldi54bWxQSwUGAAAAAAQABAD1AAAAhwMAAAAA&#10;" fillcolor="#f4eadb" stroked="f">
                    <v:textbox style="mso-fit-shape-to-text:t" inset="0,0,0,0">
                      <w:txbxContent>
                        <w:p w:rsidR="00C6211E" w:rsidRDefault="00C6211E">
                          <w:pPr>
                            <w:ind w:left="0"/>
                          </w:pPr>
                        </w:p>
                      </w:txbxContent>
                    </v:textbox>
                  </v:rect>
                  <v:rect id="Rectangle 159" o:spid="_x0000_s118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Ho8IA&#10;AADcAAAADwAAAGRycy9kb3ducmV2LnhtbERPy4rCMBTdD/gP4QruNNUBkWpaRNBRRsTXB1yaa1ts&#10;bmoTbWe+frIQZnk470XamUq8qHGlZQXjUQSCOLO65FzB9bIezkA4j6yxskwKfshBmvQ+Fhhr2/KJ&#10;XmefixDCLkYFhfd1LKXLCjLoRrYmDtzNNgZ9gE0udYNtCDeVnETRVBosOTQUWNOqoOx+fhoF0035&#10;7WbtY3/bHija3L92x+dvrdSg3y3nIDx1/l/8dm+1gslnWBvOhCMgk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AoejwgAAANwAAAAPAAAAAAAAAAAAAAAAAJgCAABkcnMvZG93&#10;bnJldi54bWxQSwUGAAAAAAQABAD1AAAAhwMAAAAA&#10;" fillcolor="#f3e9da" stroked="f">
                    <v:textbox style="mso-fit-shape-to-text:t" inset="0,0,0,0">
                      <w:txbxContent>
                        <w:p w:rsidR="00C6211E" w:rsidRDefault="00C6211E">
                          <w:pPr>
                            <w:ind w:left="0"/>
                          </w:pPr>
                        </w:p>
                      </w:txbxContent>
                    </v:textbox>
                  </v:rect>
                  <v:rect id="Rectangle 160" o:spid="_x0000_s118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4iOMYA&#10;AADcAAAADwAAAGRycy9kb3ducmV2LnhtbESP0WrCQBRE3wv+w3KFvunGCKKpqxTBmNJSqu0HXLLX&#10;JJi9G7NrkvbruwWhj8PMnGHW28HUoqPWVZYVzKYRCOLc6ooLBV+f+8kShPPIGmvLpOCbHGw3o4c1&#10;Jtr2fKTu5AsRIOwSVFB63yRSurwkg25qG+LgnW1r0AfZFlK32Ae4qWUcRQtpsOKwUGJDu5Lyy+lm&#10;FCzS6tUt++vbOXunKL0cXj5uP41Sj+Ph+QmEp8H/h+/tTCuI5yv4OxOO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4iOMYAAADcAAAADwAAAAAAAAAAAAAAAACYAgAAZHJz&#10;L2Rvd25yZXYueG1sUEsFBgAAAAAEAAQA9QAAAIsDAAAAAA==&#10;" fillcolor="#f3e9da" stroked="f">
                    <v:textbox style="mso-fit-shape-to-text:t" inset="0,0,0,0">
                      <w:txbxContent>
                        <w:p w:rsidR="00C6211E" w:rsidRDefault="00C6211E">
                          <w:pPr>
                            <w:ind w:left="0"/>
                          </w:pPr>
                        </w:p>
                      </w:txbxContent>
                    </v:textbox>
                  </v:rect>
                  <v:rect id="Rectangle 161" o:spid="_x0000_s118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L42MIA&#10;AADcAAAADwAAAGRycy9kb3ducmV2LnhtbERPy4rCMBTdD/gP4QruNFUGkWpaRNBRRsTXB1yaa1ts&#10;bmoTbWe+frIQZnk470XamUq8qHGlZQXjUQSCOLO65FzB9bIezkA4j6yxskwKfshBmvQ+Fhhr2/KJ&#10;XmefixDCLkYFhfd1LKXLCjLoRrYmDtzNNgZ9gE0udYNtCDeVnETRVBosOTQUWNOqoOx+fhoF0035&#10;7WbtY3/bHija3L92x+dvrdSg3y3nIDx1/l/8dm+1gslnmB/OhCMgk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cvjYwgAAANwAAAAPAAAAAAAAAAAAAAAAAJgCAABkcnMvZG93&#10;bnJldi54bWxQSwUGAAAAAAQABAD1AAAAhwMAAAAA&#10;" fillcolor="#f3e9da" stroked="f">
                    <v:textbox style="mso-fit-shape-to-text:t" inset="0,0,0,0">
                      <w:txbxContent>
                        <w:p w:rsidR="00C6211E" w:rsidRDefault="00C6211E">
                          <w:pPr>
                            <w:ind w:left="0"/>
                          </w:pPr>
                        </w:p>
                      </w:txbxContent>
                    </v:textbox>
                  </v:rect>
                  <v:rect id="Rectangle 162" o:spid="_x0000_s118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W6o8YA&#10;AADcAAAADwAAAGRycy9kb3ducmV2LnhtbESP3WoCMRSE7wu+QziF3tWstlW7NUopXVoEFX+gt4fN&#10;cbO4OVmSVNe3N4WCl8PMfMNM551txIl8qB0rGPQzEMSl0zVXCva74nECIkRkjY1jUnChAPNZ726K&#10;uXZn3tBpGyuRIBxyVGBibHMpQ2nIYui7ljh5B+ctxiR9JbXHc4LbRg6zbCQt1pwWDLb0Yag8bn+t&#10;AvwqzOrlZzH+LHwTnrJiuV4eXpV6uO/e30BE6uIt/N/+1gqGzwP4O5OO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W6o8YAAADcAAAADwAAAAAAAAAAAAAAAACYAgAAZHJz&#10;L2Rvd25yZXYueG1sUEsFBgAAAAAEAAQA9QAAAIsDAAAAAA==&#10;" fillcolor="#f2e8d9" stroked="f">
                    <v:textbox style="mso-fit-shape-to-text:t" inset="0,0,0,0">
                      <w:txbxContent>
                        <w:p w:rsidR="00C6211E" w:rsidRDefault="00C6211E">
                          <w:pPr>
                            <w:ind w:left="0"/>
                          </w:pPr>
                        </w:p>
                      </w:txbxContent>
                    </v:textbox>
                  </v:rect>
                  <v:rect id="Rectangle 163" o:spid="_x0000_s118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k1MYA&#10;AADcAAAADwAAAGRycy9kb3ducmV2LnhtbESPQWsCMRSE7wX/Q3gFbzXbVdu6NUopXSyCLbVCr4/N&#10;c7O4eVmSVNd/bwpCj8PMfMPMl71txZF8aBwruB9lIIgrpxuuFey+y7snECEia2wdk4IzBVguBjdz&#10;LLQ78Rcdt7EWCcKhQAUmxq6QMlSGLIaR64iTt3feYkzS11J7PCW4bWWeZQ/SYsNpwWBHr4aqw/bX&#10;KsBVaT6mP+vHt9K3YZyVm8/NfqbU8LZ/eQYRqY//4Wv7XSvIJzn8nUlHQC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k1MYAAADcAAAADwAAAAAAAAAAAAAAAACYAgAAZHJz&#10;L2Rvd25yZXYueG1sUEsFBgAAAAAEAAQA9QAAAIsDAAAAAA==&#10;" fillcolor="#f2e8d9" stroked="f">
                    <v:textbox style="mso-fit-shape-to-text:t" inset="0,0,0,0">
                      <w:txbxContent>
                        <w:p w:rsidR="00C6211E" w:rsidRDefault="00C6211E">
                          <w:pPr>
                            <w:ind w:left="0"/>
                          </w:pPr>
                        </w:p>
                      </w:txbxContent>
                    </v:textbox>
                  </v:rect>
                  <v:rect id="Rectangle 164" o:spid="_x0000_s118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A3MMA&#10;AADcAAAADwAAAGRycy9kb3ducmV2LnhtbESP3WoCMRSE7wXfIRzBG6lJbdGyNYooFu/Enwc4bE43&#10;i5uTJUnd9e2bgtDLYWa+YZbr3jXiTiHWnjW8ThUI4tKbmisN18v+5QNETMgGG8+k4UER1qvhYImF&#10;8R2f6H5OlcgQjgVqsCm1hZSxtOQwTn1LnL1vHxymLEMlTcAuw10jZ0rNpcOa84LFlraWytv5x2mY&#10;2FNfbY/XL5SPchcWSnXHvdJ6POo3nyAS9ek//GwfjIbZ+xv8nc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dPA3MMAAADcAAAADwAAAAAAAAAAAAAAAACYAgAAZHJzL2Rv&#10;d25yZXYueG1sUEsFBgAAAAAEAAQA9QAAAIgDAAAAAA==&#10;" fillcolor="#f1e7d8" stroked="f">
                    <v:textbox style="mso-fit-shape-to-text:t" inset="0,0,0,0">
                      <w:txbxContent>
                        <w:p w:rsidR="00C6211E" w:rsidRDefault="00C6211E">
                          <w:pPr>
                            <w:ind w:left="0"/>
                          </w:pPr>
                        </w:p>
                      </w:txbxContent>
                    </v:textbox>
                  </v:rect>
                  <v:rect id="Rectangle 165" o:spid="_x0000_s118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pYqMMA&#10;AADcAAAADwAAAGRycy9kb3ducmV2LnhtbESP0WoCMRRE3wX/IVyhL1ITRWzZGkUsFt/E1Q+4bG43&#10;Szc3S5K66983BcHHYWbOMOvt4FpxoxAbzxrmMwWCuPKm4VrD9XJ4fQcRE7LB1jNpuFOE7WY8WmNh&#10;fM9nupWpFhnCsUANNqWukDJWlhzGme+Is/ftg8OUZailCdhnuGvlQqmVdNhwXrDY0d5S9VP+Og1T&#10;ex7q/en6hfJefYY3pfrTQWn9Mhl2HyASDekZfrSPRsNiuYT/M/kI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pYqMMAAADcAAAADwAAAAAAAAAAAAAAAACYAgAAZHJzL2Rv&#10;d25yZXYueG1sUEsFBgAAAAAEAAQA9QAAAIgDAAAAAA==&#10;" fillcolor="#f1e7d8" stroked="f">
                    <v:textbox style="mso-fit-shape-to-text:t" inset="0,0,0,0">
                      <w:txbxContent>
                        <w:p w:rsidR="00C6211E" w:rsidRDefault="00C6211E">
                          <w:pPr>
                            <w:ind w:left="0"/>
                          </w:pPr>
                        </w:p>
                      </w:txbxContent>
                    </v:textbox>
                  </v:rect>
                  <v:rect id="Rectangle 166" o:spid="_x0000_s119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b9M8MA&#10;AADcAAAADwAAAGRycy9kb3ducmV2LnhtbESP3WoCMRSE7wXfIRzBG6lJpdWyNYooFu/Enwc4bE43&#10;i5uTJUnd9e2bgtDLYWa+YZbr3jXiTiHWnjW8ThUI4tKbmisN18v+5QNETMgGG8+k4UER1qvhYImF&#10;8R2f6H5OlcgQjgVqsCm1hZSxtOQwTn1LnL1vHxymLEMlTcAuw10jZ0rNpcOa84LFlraWytv5x2mY&#10;2FNfbY/XL5SPchcWSnXHvdJ6POo3nyAS9ek//GwfjIbZ2zv8nc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b9M8MAAADcAAAADwAAAAAAAAAAAAAAAACYAgAAZHJzL2Rv&#10;d25yZXYueG1sUEsFBgAAAAAEAAQA9QAAAIgDAAAAAA==&#10;" fillcolor="#f1e7d8" stroked="f">
                    <v:textbox style="mso-fit-shape-to-text:t" inset="0,0,0,0">
                      <w:txbxContent>
                        <w:p w:rsidR="00C6211E" w:rsidRDefault="00C6211E">
                          <w:pPr>
                            <w:ind w:left="0"/>
                          </w:pPr>
                        </w:p>
                      </w:txbxContent>
                    </v:textbox>
                  </v:rect>
                  <v:rect id="Rectangle 167" o:spid="_x0000_s119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mL/MUA&#10;AADcAAAADwAAAGRycy9kb3ducmV2LnhtbESPQWvCQBSE74L/YXmCN90YRErqKqWlIniQ2B7a20v2&#10;mQ3Nvg3ZjYn/3i0Uehxm5htmux9tI27U+dqxgtUyAUFcOl1zpeDz433xBMIHZI2NY1JwJw/73XSy&#10;xUy7gXO6XUIlIoR9hgpMCG0mpS8NWfRL1xJH7+o6iyHKrpK6wyHCbSPTJNlIizXHBYMtvRoqfy69&#10;VfCtV/3Qv1Xn3IxFcQjpKb9+FUrNZ+PLM4hAY/gP/7WPWkG63sDvmXgE5O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yYv8xQAAANwAAAAPAAAAAAAAAAAAAAAAAJgCAABkcnMv&#10;ZG93bnJldi54bWxQSwUGAAAAAAQABAD1AAAAigMAAAAA&#10;" fillcolor="#f0e6d7" stroked="f">
                    <v:textbox style="mso-fit-shape-to-text:t" inset="0,0,0,0">
                      <w:txbxContent>
                        <w:p w:rsidR="00C6211E" w:rsidRDefault="00C6211E">
                          <w:pPr>
                            <w:ind w:left="0"/>
                          </w:pPr>
                        </w:p>
                      </w:txbxContent>
                    </v:textbox>
                  </v:rect>
                  <v:rect id="Rectangle 168" o:spid="_x0000_s119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UuZ8YA&#10;AADcAAAADwAAAGRycy9kb3ducmV2LnhtbESPQWvCQBSE7wX/w/KE3urGIFZSVxFLpdCDxHpoby/Z&#10;ZzY0+zZkNyb9965Q6HGYmW+Y9Xa0jbhS52vHCuazBARx6XTNlYLz59vTCoQPyBobx6TglzxsN5OH&#10;NWbaDZzT9RQqESHsM1RgQmgzKX1pyKKfuZY4ehfXWQxRdpXUHQ4RbhuZJslSWqw5LhhsaW+o/Dn1&#10;VsG3nvdD/1odczMWxSGkH/nlq1DqcTruXkAEGsN/+K/9rhWki2e4n4lHQG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UuZ8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169" o:spid="_x0000_s119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6FcIA&#10;AADcAAAADwAAAGRycy9kb3ducmV2LnhtbERPz2vCMBS+D/wfwhO8zdQiY1SjiOIYeBh1O+jttXk2&#10;xealNKmt//1yGOz48f1eb0fbiAd1vnasYDFPQBCXTtdcKfj5Pr6+g/ABWWPjmBQ8ycN2M3lZY6bd&#10;wDk9zqESMYR9hgpMCG0mpS8NWfRz1xJH7uY6iyHCrpK6wyGG20amSfImLdYcGwy2tDdU3s+9VXDV&#10;i37oD9VXbsai+AjpKb9dCqVm03G3AhFoDP/iP/enVpAu49p4Jh4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GroVwgAAANwAAAAPAAAAAAAAAAAAAAAAAJgCAABkcnMvZG93&#10;bnJldi54bWxQSwUGAAAAAAQABAD1AAAAhwMAAAAA&#10;" fillcolor="#f0e6d7" stroked="f">
                    <v:textbox style="mso-fit-shape-to-text:t" inset="0,0,0,0">
                      <w:txbxContent>
                        <w:p w:rsidR="00C6211E" w:rsidRDefault="00C6211E">
                          <w:pPr>
                            <w:ind w:left="0"/>
                          </w:pPr>
                        </w:p>
                      </w:txbxContent>
                    </v:textbox>
                  </v:rect>
                  <v:rect id="Rectangle 170" o:spid="_x0000_s119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THCcUA&#10;AADcAAAADwAAAGRycy9kb3ducmV2LnhtbESPQWvCQBSE70L/w/IKvenG0BabuooKLXoQjLb3R/Y1&#10;Cc2+DbtrEvvrXaHgcZiZb5j5cjCN6Mj52rKC6SQBQVxYXXOp4Ov0MZ6B8AFZY2OZFFzIw3LxMJpj&#10;pm3POXXHUIoIYZ+hgiqENpPSFxUZ9BPbEkfvxzqDIUpXSu2wj3DTyDRJXqXBmuNChS1tKip+j2ej&#10;IOzzQ/q5zgvzvb24Xfd3mL6UvVJPj8PqHUSgIdzD/+2tVpA+v8HtTDw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VMcJxQAAANwAAAAPAAAAAAAAAAAAAAAAAJgCAABkcnMv&#10;ZG93bnJldi54bWxQSwUGAAAAAAQABAD1AAAAigMAAAAA&#10;" fillcolor="#efe5d6" stroked="f">
                    <v:textbox style="mso-fit-shape-to-text:t" inset="0,0,0,0">
                      <w:txbxContent>
                        <w:p w:rsidR="00C6211E" w:rsidRDefault="00C6211E">
                          <w:pPr>
                            <w:ind w:left="0"/>
                          </w:pPr>
                        </w:p>
                      </w:txbxContent>
                    </v:textbox>
                  </v:rect>
                  <v:rect id="Rectangle 171" o:spid="_x0000_s119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f4ScEA&#10;AADcAAAADwAAAGRycy9kb3ducmV2LnhtbERPy4rCMBTdD/gP4QruxtSCw1CNosKILgasj/2lubbF&#10;5qYkmbb69ZPFwCwP571cD6YRHTlfW1YwmyYgiAuray4VXC9f758gfEDW2FgmBU/ysF6N3paYadtz&#10;Tt05lCKGsM9QQRVCm0npi4oM+qltiSN3t85giNCVUjvsY7hpZJokH9JgzbGhwpZ2FRWP849REL7z&#10;U7rf5oW5HZ7u2L1Os3nZKzUZD5sFiEBD+Bf/uQ9aQTqP8+OZeAT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3+EnBAAAA3AAAAA8AAAAAAAAAAAAAAAAAmAIAAGRycy9kb3du&#10;cmV2LnhtbFBLBQYAAAAABAAEAPUAAACGAwAAAAA=&#10;" fillcolor="#efe5d6" stroked="f">
                    <v:textbox style="mso-fit-shape-to-text:t" inset="0,0,0,0">
                      <w:txbxContent>
                        <w:p w:rsidR="00C6211E" w:rsidRDefault="00C6211E">
                          <w:pPr>
                            <w:ind w:left="0"/>
                          </w:pPr>
                        </w:p>
                      </w:txbxContent>
                    </v:textbox>
                  </v:rect>
                  <v:rect id="Rectangle 172" o:spid="_x0000_s119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td0sUA&#10;AADcAAAADwAAAGRycy9kb3ducmV2LnhtbESPQWvCQBSE7wX/w/KE3uomAaWkrtIKFnsQTLT3R/Y1&#10;Cc2+DbvbJPbXdwWhx2FmvmHW28l0YiDnW8sK0kUCgriyuuVaweW8f3oG4QOyxs4yKbiSh+1m9rDG&#10;XNuRCxrKUIsIYZ+jgiaEPpfSVw0Z9AvbE0fvyzqDIUpXS+1wjHDTySxJVtJgy3GhwZ52DVXf5Y9R&#10;EI7FKXt/Kyrzebi6j+H3lC7rUanH+fT6AiLQFP7D9/ZBK8iWKdzOxCM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13SxQAAANwAAAAPAAAAAAAAAAAAAAAAAJgCAABkcnMv&#10;ZG93bnJldi54bWxQSwUGAAAAAAQABAD1AAAAigMAAAAA&#10;" fillcolor="#efe5d6" stroked="f">
                    <v:textbox style="mso-fit-shape-to-text:t" inset="0,0,0,0">
                      <w:txbxContent>
                        <w:p w:rsidR="00C6211E" w:rsidRDefault="00C6211E">
                          <w:pPr>
                            <w:ind w:left="0"/>
                          </w:pPr>
                        </w:p>
                      </w:txbxContent>
                    </v:textbox>
                  </v:rect>
                  <v:rect id="Rectangle 173" o:spid="_x0000_s119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q60MYA&#10;AADcAAAADwAAAGRycy9kb3ducmV2LnhtbESPQWvCQBSE7wX/w/KEXkrdNUVbU1eRYsFeBNNeentm&#10;n0lo9m3Mrib+e7cgeBxm5htmvuxtLc7U+sqxhvFIgSDOnam40PDz/fn8BsIHZIO1Y9JwIQ/LxeBh&#10;jqlxHe/onIVCRAj7FDWUITSplD4vyaIfuYY4egfXWgxRtoU0LXYRbmuZKDWVFiuOCyU29FFS/ped&#10;rIau2v7m469irS6ve7XD/ezl6Wi0fhz2q3cQgfpwD9/aG6MhmSTwfyYeAb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vq60M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174" o:spid="_x0000_s119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YfS8YA&#10;AADcAAAADwAAAGRycy9kb3ducmV2LnhtbESPT2vCQBTE70K/w/IKXqTZVbF/0qwi0kK9CFov3p7Z&#10;1yQ0+zbNriZ++64geBxm5jdMtuhtLc7U+sqxhnGiQBDnzlRcaNh/fz69gvAB2WDtmDRcyMNi/jDI&#10;MDWu4y2dd6EQEcI+RQ1lCE0qpc9LsugT1xBH78e1FkOUbSFNi12E21pOlHqWFiuOCyU2tCop/92d&#10;rIau2hzy8br4UJeXo9ri8W06+jNaDx/75TuIQH24h2/tL6NhMpvC9Uw8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YfS8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175" o:spid="_x0000_s119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MAxcMA&#10;AADcAAAADwAAAGRycy9kb3ducmV2LnhtbESPQUvDQBSE70L/w/IK3uzGYorEbou0CB41SqC3Z/aZ&#10;DWbfht1nmv57VxA8DjPzDbPdz35QE8XUBzZwuypAEbfB9twZeH97urkHlQTZ4hCYDFwowX63uNpi&#10;ZcOZX2mqpVMZwqlCA05krLROrSOPaRVG4ux9huhRsoydthHPGe4HvS6KjfbYc15wONLBUftVf3sD&#10;m6msj5f+o4kvDTWTO51EYmnM9XJ+fAAlNMt/+K/9bA2syzv4PZOPgN7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3MAxcMAAADcAAAADwAAAAAAAAAAAAAAAACYAgAAZHJzL2Rv&#10;d25yZXYueG1sUEsFBgAAAAAEAAQA9QAAAIgDAAAAAA==&#10;" fillcolor="#ede3d4" stroked="f">
                    <v:textbox style="mso-fit-shape-to-text:t" inset="0,0,0,0">
                      <w:txbxContent>
                        <w:p w:rsidR="00C6211E" w:rsidRDefault="00C6211E">
                          <w:pPr>
                            <w:ind w:left="0"/>
                          </w:pPr>
                        </w:p>
                      </w:txbxContent>
                    </v:textbox>
                  </v:rect>
                  <v:rect id="Rectangle 176" o:spid="_x0000_s120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lXsMA&#10;AADcAAAADwAAAGRycy9kb3ducmV2LnhtbESPQUvDQBSE74L/YXmCN7uxkCJpt0UsBY8aJdDba/Y1&#10;G8y+DbvPNP33riB4HGbmG2azm/2gJoqpD2zgcVGAIm6D7bkz8PlxeHgClQTZ4hCYDFwpwW57e7PB&#10;yoYLv9NUS6cyhFOFBpzIWGmdWkce0yKMxNk7h+hRsoydthEvGe4HvSyKlfbYc15wONKLo/ar/vYG&#10;VlNZ76/9qYlvDTWTOx5FYmnM/d38vAYlNMt/+K/9ag0syxJ+z+Qj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lXsMAAADcAAAADwAAAAAAAAAAAAAAAACYAgAAZHJzL2Rv&#10;d25yZXYueG1sUEsFBgAAAAAEAAQA9QAAAIgDAAAAAA==&#10;" fillcolor="#ede3d4" stroked="f">
                    <v:textbox style="mso-fit-shape-to-text:t" inset="0,0,0,0">
                      <w:txbxContent>
                        <w:p w:rsidR="00C6211E" w:rsidRDefault="00C6211E">
                          <w:pPr>
                            <w:ind w:left="0"/>
                          </w:pPr>
                        </w:p>
                      </w:txbxContent>
                    </v:textbox>
                  </v:rect>
                  <v:rect id="Rectangle 177" o:spid="_x0000_s120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7KcMA&#10;AADcAAAADwAAAGRycy9kb3ducmV2LnhtbESPQUvDQBSE74L/YXmCN7uxkCCx21IUwaNGCfT2mn1m&#10;Q7Nvw+4zTf+9Kwgeh5n5htnsFj+qmWIaAhu4XxWgiLtgB+4NfH683D2ASoJscQxMBi6UYLe9vtpg&#10;bcOZ32lupFcZwqlGA05kqrVOnSOPaRUm4ux9hehRsoy9thHPGe5HvS6KSnscOC84nOjJUXdqvr2B&#10;ai6b58twbONbS+3sDgeRWBpze7PsH0EJLfIf/mu/WgPrsoLfM/kI6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7KcMAAADcAAAADwAAAAAAAAAAAAAAAACYAgAAZHJzL2Rv&#10;d25yZXYueG1sUEsFBgAAAAAEAAQA9QAAAIgDAAAAAA==&#10;" fillcolor="#ede3d4" stroked="f">
                    <v:textbox style="mso-fit-shape-to-text:t" inset="0,0,0,0">
                      <w:txbxContent>
                        <w:p w:rsidR="00C6211E" w:rsidRDefault="00C6211E">
                          <w:pPr>
                            <w:ind w:left="0"/>
                          </w:pPr>
                        </w:p>
                      </w:txbxContent>
                    </v:textbox>
                  </v:rect>
                  <v:rect id="Rectangle 178" o:spid="_x0000_s120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FAlsIA&#10;AADcAAAADwAAAGRycy9kb3ducmV2LnhtbESPwWrDMBBE74H+g9hCb7EcQ9PiWgl2IZBTIG4IPS7W&#10;1jaxVkZSbefvq0Khx2Fm3jDFfjGDmMj53rKCTZKCIG6s7rlVcPk4rF9B+ICscbBMCu7kYb97WBWY&#10;azvzmaY6tCJC2OeooAthzKX0TUcGfWJH4uh9WWcwROlaqR3OEW4GmaXpVhrsOS50ONJ7R82t/jYK&#10;0NQndz1lNVc4cXUfyk+HpVJPj0v5BiLQEv7Df+2jVpA9v8DvmXgE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kUCWwgAAANwAAAAPAAAAAAAAAAAAAAAAAJgCAABkcnMvZG93&#10;bnJldi54bWxQSwUGAAAAAAQABAD1AAAAhwMAAAAA&#10;" fillcolor="#ece2d3" stroked="f">
                    <v:textbox style="mso-fit-shape-to-text:t" inset="0,0,0,0">
                      <w:txbxContent>
                        <w:p w:rsidR="00C6211E" w:rsidRDefault="00C6211E">
                          <w:pPr>
                            <w:ind w:left="0"/>
                          </w:pPr>
                        </w:p>
                      </w:txbxContent>
                    </v:textbox>
                  </v:rect>
                  <v:rect id="Rectangle 179" o:spid="_x0000_s120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7U5L4A&#10;AADcAAAADwAAAGRycy9kb3ducmV2LnhtbERPTYvCMBC9C/6HMII3TbegSNe0VGFhT8JWEY9DM9uW&#10;bSYlibX++81B8Ph43/tiMr0YyfnOsoKPdQKCuLa640bB5fy12oHwAVljb5kUPMlDkc9ne8y0ffAP&#10;jVVoRAxhn6GCNoQhk9LXLRn0azsQR+7XOoMhQtdI7fARw00v0yTZSoMdx4YWBzq2VP9Vd6MATXVy&#10;11Na8QFHPjz78uawVGq5mMpPEIGm8Ba/3N9aQbqJa+OZeARk/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kO1OS+AAAA3AAAAA8AAAAAAAAAAAAAAAAAmAIAAGRycy9kb3ducmV2&#10;LnhtbFBLBQYAAAAABAAEAPUAAACDAwAAAAA=&#10;" fillcolor="#ece2d3" stroked="f">
                    <v:textbox style="mso-fit-shape-to-text:t" inset="0,0,0,0">
                      <w:txbxContent>
                        <w:p w:rsidR="00C6211E" w:rsidRDefault="00C6211E">
                          <w:pPr>
                            <w:ind w:left="0"/>
                          </w:pPr>
                        </w:p>
                      </w:txbxContent>
                    </v:textbox>
                  </v:rect>
                  <v:rect id="Rectangle 180" o:spid="_x0000_s120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Jxf8IA&#10;AADcAAAADwAAAGRycy9kb3ducmV2LnhtbESPwWrDMBBE74H+g9hCb7EcQ0PrWgl2IZBTIG4IPS7W&#10;1jaxVkZSbefvq0Khx2Fm3jDFfjGDmMj53rKCTZKCIG6s7rlVcPk4rF9A+ICscbBMCu7kYb97WBWY&#10;azvzmaY6tCJC2OeooAthzKX0TUcGfWJH4uh9WWcwROlaqR3OEW4GmaXpVhrsOS50ONJ7R82t/jYK&#10;0NQndz1lNVc4cXUfyk+HpVJPj0v5BiLQEv7Df+2jVpA9v8LvmXgE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QnF/wgAAANwAAAAPAAAAAAAAAAAAAAAAAJgCAABkcnMvZG93&#10;bnJldi54bWxQSwUGAAAAAAQABAD1AAAAhwMAAAAA&#10;" fillcolor="#ece2d3" stroked="f">
                    <v:textbox style="mso-fit-shape-to-text:t" inset="0,0,0,0">
                      <w:txbxContent>
                        <w:p w:rsidR="00C6211E" w:rsidRDefault="00C6211E">
                          <w:pPr>
                            <w:ind w:left="0"/>
                          </w:pPr>
                        </w:p>
                      </w:txbxContent>
                    </v:textbox>
                  </v:rect>
                  <v:rect id="Rectangle 181" o:spid="_x0000_s120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MZ78A&#10;AADcAAAADwAAAGRycy9kb3ducmV2LnhtbERPzYrCMBC+C75DGMGbprqgUk2LCsvuwYNWH2BoZpuy&#10;zaQkWa1vvzkIHj++/1052E7cyYfWsYLFPANBXDvdcqPgdv2cbUCEiKyxc0wKnhSgLMajHebaPfhC&#10;9yo2IoVwyFGBibHPpQy1IYth7nrixP04bzEm6BupPT5SuO3kMstW0mLLqcFgT0dD9W/1ZxUc1+dD&#10;9eVPhja3j71c+AOyNUpNJ8N+CyLSEN/il/tbK1iu0vx0Jh0BWf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38AxnvwAAANwAAAAPAAAAAAAAAAAAAAAAAJgCAABkcnMvZG93bnJl&#10;di54bWxQSwUGAAAAAAQABAD1AAAAhAMAAAAA&#10;" fillcolor="#ebe1d2" stroked="f">
                    <v:textbox style="mso-fit-shape-to-text:t" inset="0,0,0,0">
                      <w:txbxContent>
                        <w:p w:rsidR="00C6211E" w:rsidRDefault="00C6211E">
                          <w:pPr>
                            <w:ind w:left="0"/>
                          </w:pPr>
                        </w:p>
                      </w:txbxContent>
                    </v:textbox>
                  </v:rect>
                  <v:rect id="Rectangle 182" o:spid="_x0000_s120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yp/MIA&#10;AADcAAAADwAAAGRycy9kb3ducmV2LnhtbESPQYvCMBSE7wv+h/AEb2taBVeqUVRYdg8etPoDHs2z&#10;KTYvJYla/71ZEPY4zMw3zHLd21bcyYfGsYJ8nIEgrpxuuFZwPn1/zkGEiKyxdUwKnhRgvRp8LLHQ&#10;7sFHupexFgnCoUAFJsaukDJUhiyGseuIk3dx3mJM0tdSe3wkuG3lJMtm0mLDacFgRztD1bW8WQW7&#10;r8O2/PF7Q/PzdCNzv0W2RqnRsN8sQETq43/43f7VCiazHP7OpCMgV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vKn8wgAAANwAAAAPAAAAAAAAAAAAAAAAAJgCAABkcnMvZG93&#10;bnJldi54bWxQSwUGAAAAAAQABAD1AAAAhwMAAAAA&#10;" fillcolor="#ebe1d2" stroked="f">
                    <v:textbox style="mso-fit-shape-to-text:t" inset="0,0,0,0">
                      <w:txbxContent>
                        <w:p w:rsidR="00C6211E" w:rsidRDefault="00C6211E">
                          <w:pPr>
                            <w:ind w:left="0"/>
                          </w:pPr>
                        </w:p>
                      </w:txbxContent>
                    </v:textbox>
                  </v:rect>
                  <v:rect id="Rectangle 183" o:spid="_x0000_s120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43i8IA&#10;AADcAAAADwAAAGRycy9kb3ducmV2LnhtbESPQYvCMBSE7wv+h/AEb2tqBVeqUVRYdg8etPoDHs2z&#10;KTYvJYla/71ZEPY4zMw3zHLd21bcyYfGsYLJOANBXDndcK3gfPr+nIMIEVlj65gUPCnAejX4WGKh&#10;3YOPdC9jLRKEQ4EKTIxdIWWoDFkMY9cRJ+/ivMWYpK+l9vhIcNvKPMtm0mLDacFgRztD1bW8WQW7&#10;r8O2/PF7Q/PzdCMnfotsjVKjYb9ZgIjUx//wu/2rFeSzHP7OpCMgV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bjeLwgAAANwAAAAPAAAAAAAAAAAAAAAAAJgCAABkcnMvZG93&#10;bnJldi54bWxQSwUGAAAAAAQABAD1AAAAhwMAAAAA&#10;" fillcolor="#ebe1d2" stroked="f">
                    <v:textbox style="mso-fit-shape-to-text:t" inset="0,0,0,0">
                      <w:txbxContent>
                        <w:p w:rsidR="00C6211E" w:rsidRDefault="00C6211E">
                          <w:pPr>
                            <w:ind w:left="0"/>
                          </w:pPr>
                        </w:p>
                      </w:txbxContent>
                    </v:textbox>
                  </v:rect>
                  <v:rect id="Rectangle 184" o:spid="_x0000_s120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BwVcMA&#10;AADcAAAADwAAAGRycy9kb3ducmV2LnhtbESPT2sCMRTE74LfITyhN82qILI1iojKHnrwL/T42Lxm&#10;l25e1iTq9ts3QqHHYWZ+wyxWnW3Eg3yoHSsYjzIQxKXTNRsFl/NuOAcRIrLGxjEp+KEAq2W/t8Bc&#10;uycf6XGKRiQIhxwVVDG2uZShrMhiGLmWOHlfzluMSXojtcdngttGTrJsJi3WnBYqbGlTUfl9ulsF&#10;c7M3nx9lcTSxOFz9tp3eDLJSb4Nu/Q4iUhf/w3/tQiuYzKbwOp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XBwVcMAAADcAAAADwAAAAAAAAAAAAAAAACYAgAAZHJzL2Rv&#10;d25yZXYueG1sUEsFBgAAAAAEAAQA9QAAAIgDAAAAAA==&#10;" fillcolor="#eae0d1" stroked="f">
                    <v:textbox style="mso-fit-shape-to-text:t" inset="0,0,0,0">
                      <w:txbxContent>
                        <w:p w:rsidR="00C6211E" w:rsidRDefault="00C6211E">
                          <w:pPr>
                            <w:ind w:left="0"/>
                          </w:pPr>
                        </w:p>
                      </w:txbxContent>
                    </v:textbox>
                  </v:rect>
                  <v:rect id="Rectangle 185" o:spid="_x0000_s120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noIcUA&#10;AADcAAAADwAAAGRycy9kb3ducmV2LnhtbESPQWsCMRSE74X+h/AK3mq22yKyGpdStOyhh2oreHxs&#10;ntmlm5c1ibr++0YQPA4z8w0zLwfbiRP50DpW8DLOQBDXTrdsFPz+rJ6nIEJE1tg5JgUXClAuHh/m&#10;WGh35jWdNtGIBOFQoIImxr6QMtQNWQxj1xMnb++8xZikN1J7PCe47WSeZRNpseW00GBPHw3Vf5uj&#10;VTA1n2b3VVdrE6vvrV/2rweDrNToaXifgYg0xHv41q60gnzyBt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meghxQAAANwAAAAPAAAAAAAAAAAAAAAAAJgCAABkcnMv&#10;ZG93bnJldi54bWxQSwUGAAAAAAQABAD1AAAAigMAAAAA&#10;" fillcolor="#eae0d1" stroked="f">
                    <v:textbox style="mso-fit-shape-to-text:t" inset="0,0,0,0">
                      <w:txbxContent>
                        <w:p w:rsidR="00C6211E" w:rsidRDefault="00C6211E">
                          <w:pPr>
                            <w:ind w:left="0"/>
                          </w:pPr>
                        </w:p>
                      </w:txbxContent>
                    </v:textbox>
                  </v:rect>
                  <v:rect id="Rectangle 186" o:spid="_x0000_s121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VNusUA&#10;AADcAAAADwAAAGRycy9kb3ducmV2LnhtbESPQWsCMRSE74X+h/AK3mq2WyqyGpdStOyhh2oreHxs&#10;ntmlm5c1ibr++0YQPA4z8w0zLwfbiRP50DpW8DLOQBDXTrdsFPz+rJ6nIEJE1tg5JgUXClAuHh/m&#10;WGh35jWdNtGIBOFQoIImxr6QMtQNWQxj1xMnb++8xZikN1J7PCe47WSeZRNpseW00GBPHw3Vf5uj&#10;VTA1n2b3VVdrE6vvrV/2rweDrNToaXifgYg0xHv41q60gnzyBt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1U26xQAAANwAAAAPAAAAAAAAAAAAAAAAAJgCAABkcnMv&#10;ZG93bnJldi54bWxQSwUGAAAAAAQABAD1AAAAigMAAAAA&#10;" fillcolor="#eae0d1" stroked="f">
                    <v:textbox style="mso-fit-shape-to-text:t" inset="0,0,0,0">
                      <w:txbxContent>
                        <w:p w:rsidR="00C6211E" w:rsidRDefault="00C6211E">
                          <w:pPr>
                            <w:ind w:left="0"/>
                          </w:pPr>
                        </w:p>
                      </w:txbxContent>
                    </v:textbox>
                  </v:rect>
                  <v:rect id="Rectangle 187" o:spid="_x0000_s121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91/8IA&#10;AADcAAAADwAAAGRycy9kb3ducmV2LnhtbESPy2rDMBBF94H+g5hAdomcB6a4UUJxKekyVQLtcrAm&#10;lqg1MpaaOH9fFQpdXu7jcLf70XfiSkN0gRUsFwUI4iYYx62C8+l1/ggiJmSDXWBScKcI+93DZIuV&#10;CTd+p6tOrcgjHCtUYFPqKyljY8ljXISeOHuXMHhMWQ6tNAPe8rjv5KooSunRcSZY7Km21Hzpb58h&#10;a//ycfT6s970dWtZ64O7OKVm0/H5CUSiMf2H/9pvRsGqLOH3TD4Cc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b3X/wgAAANwAAAAPAAAAAAAAAAAAAAAAAJgCAABkcnMvZG93&#10;bnJldi54bWxQSwUGAAAAAAQABAD1AAAAhwMAAAAA&#10;" fillcolor="#e9dfd0" stroked="f">
                    <v:textbox style="mso-fit-shape-to-text:t" inset="0,0,0,0">
                      <w:txbxContent>
                        <w:p w:rsidR="00C6211E" w:rsidRDefault="00C6211E">
                          <w:pPr>
                            <w:ind w:left="0"/>
                          </w:pPr>
                        </w:p>
                      </w:txbxContent>
                    </v:textbox>
                  </v:rect>
                  <v:rect id="Rectangle 188" o:spid="_x0000_s121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PQZMIA&#10;AADcAAAADwAAAGRycy9kb3ducmV2LnhtbESPzWoCMRSF9wXfIVyhu5rRipbRKGVKaZc2CnV5mVwn&#10;wcnNMEl1+vaNIHR5OD8fZ70dfCsu1EcXWMF0UoAgroNx3Cg47N+fXkDEhGywDUwKfinCdjN6WGNp&#10;wpW/6KJTI/IIxxIV2JS6UspYW/IYJ6Ejzt4p9B5Tln0jTY/XPO5bOSuKhfToOBMsdlRZqs/6x2fI&#10;s3/73nl9rOZd1VjW+sOdnFKP4+F1BSLRkP7D9/anUTBbLOF2Jh8B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I9BkwgAAANwAAAAPAAAAAAAAAAAAAAAAAJgCAABkcnMvZG93&#10;bnJldi54bWxQSwUGAAAAAAQABAD1AAAAhwMAAAAA&#10;" fillcolor="#e9dfd0" stroked="f">
                    <v:textbox style="mso-fit-shape-to-text:t" inset="0,0,0,0">
                      <w:txbxContent>
                        <w:p w:rsidR="00C6211E" w:rsidRDefault="00C6211E">
                          <w:pPr>
                            <w:ind w:left="0"/>
                          </w:pPr>
                        </w:p>
                      </w:txbxContent>
                    </v:textbox>
                  </v:rect>
                  <v:rect id="Rectangle 189" o:spid="_x0000_s121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v7cAA&#10;AADcAAAADwAAAGRycy9kb3ducmV2LnhtbERPzYrCMBC+C/sOYRb2pulWqKUaiyssrhfB6gOMzdgW&#10;m0ltslrf3hwEjx/f/yIfTCtu1LvGsoLvSQSCuLS64UrB8fA7TkE4j6yxtUwKHuQgX36MFphpe+c9&#10;3QpfiRDCLkMFtfddJqUrazLoJrYjDtzZ9gZ9gH0ldY/3EG5aGUdRIg02HBpq7GhdU3kp/o0Cm25/&#10;uOCkHa522s12p43ZHKdKfX0OqzkIT4N/i1/uP60gTsLacCYcAb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jgv7cAAAADcAAAADwAAAAAAAAAAAAAAAACYAgAAZHJzL2Rvd25y&#10;ZXYueG1sUEsFBgAAAAAEAAQA9QAAAIUDAAAAAA==&#10;" fillcolor="#e8decf" stroked="f">
                    <v:textbox style="mso-fit-shape-to-text:t" inset="0,0,0,0">
                      <w:txbxContent>
                        <w:p w:rsidR="00C6211E" w:rsidRDefault="00C6211E">
                          <w:pPr>
                            <w:ind w:left="0"/>
                          </w:pPr>
                        </w:p>
                      </w:txbxContent>
                    </v:textbox>
                  </v:rect>
                  <v:rect id="Rectangle 190" o:spid="_x0000_s121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SKdsQA&#10;AADcAAAADwAAAGRycy9kb3ducmV2LnhtbESP0WrCQBRE3wv9h+UKfasbFVIbs0oVivalYJoPuGZv&#10;s6HZuzG7avz7riD4OMzMGSZfDbYVZ+p941jBZJyAIK6cbrhWUP58vs5B+ICssXVMCq7kYbV8fsox&#10;0+7CezoXoRYRwj5DBSaELpPSV4Ys+rHriKP363qLIcq+lrrHS4TbVk6TJJUWG44LBjvaGKr+ipNV&#10;4OZfay44bYejm3Vv34et3ZYzpV5Gw8cCRKAhPML39k4rmKbvcDsTj4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0inbEAAAA3AAAAA8AAAAAAAAAAAAAAAAAmAIAAGRycy9k&#10;b3ducmV2LnhtbFBLBQYAAAAABAAEAPUAAACJAwAAAAA=&#10;" fillcolor="#e8decf" stroked="f">
                    <v:textbox style="mso-fit-shape-to-text:t" inset="0,0,0,0">
                      <w:txbxContent>
                        <w:p w:rsidR="00C6211E" w:rsidRDefault="00C6211E">
                          <w:pPr>
                            <w:ind w:left="0"/>
                          </w:pPr>
                        </w:p>
                      </w:txbxContent>
                    </v:textbox>
                  </v:rect>
                  <v:rect id="Rectangle 191" o:spid="_x0000_s121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e1NrwA&#10;AADcAAAADwAAAGRycy9kb3ducmV2LnhtbERPzQ7BQBC+S7zDZiRubJEgZQkSwUWiPMDojrbRna3u&#10;ot7eHiSOX77/+bIxpXhR7QrLCgb9CARxanXBmYLLedubgnAeWWNpmRR8yMFy0W7NMdb2zSd6JT4T&#10;IYRdjApy76tYSpfmZND1bUUcuJutDfoA60zqGt8h3JRyGEVjabDg0JBjRZuc0nvyNArs9LDmhMdl&#10;87CjanK87szuMlKq22lWMxCeGv8X/9x7rWA4CfPDmXAE5OI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Nl7U2vAAAANwAAAAPAAAAAAAAAAAAAAAAAJgCAABkcnMvZG93bnJldi54&#10;bWxQSwUGAAAAAAQABAD1AAAAgQMAAAAA&#10;" fillcolor="#e8decf" stroked="f">
                    <v:textbox style="mso-fit-shape-to-text:t" inset="0,0,0,0">
                      <w:txbxContent>
                        <w:p w:rsidR="00C6211E" w:rsidRDefault="00C6211E">
                          <w:pPr>
                            <w:ind w:left="0"/>
                          </w:pPr>
                        </w:p>
                      </w:txbxContent>
                    </v:textbox>
                  </v:rect>
                  <v:rect id="Rectangle 192" o:spid="_x0000_s121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rcMA&#10;AADcAAAADwAAAGRycy9kb3ducmV2LnhtbESPwW7CMBBE70j8g7WVegMnOUAJGIQoUUE9kfYDVvES&#10;R43XUeyS9O9rJCSOo5l5o9nsRtuKG/W+cawgnScgiCunG64VfH8VszcQPiBrbB2Tgj/ysNtOJxvM&#10;tRv4Qrcy1CJC2OeowITQ5VL6ypBFP3cdcfSurrcYouxrqXscIty2MkuShbTYcFww2NHBUPVT/loF&#10;70en9bnbL021On+WxZC2H1mh1OvLuF+DCDSGZ/jRPmkF2TKF+5l4BO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45rcMAAADcAAAADwAAAAAAAAAAAAAAAACYAgAAZHJzL2Rv&#10;d25yZXYueG1sUEsFBgAAAAAEAAQA9QAAAIgDAAAAAA==&#10;" fillcolor="#e7ddce" stroked="f">
                    <v:textbox style="mso-fit-shape-to-text:t" inset="0,0,0,0">
                      <w:txbxContent>
                        <w:p w:rsidR="00C6211E" w:rsidRDefault="00C6211E">
                          <w:pPr>
                            <w:ind w:left="0"/>
                          </w:pPr>
                        </w:p>
                      </w:txbxContent>
                    </v:textbox>
                  </v:rect>
                  <v:rect id="Rectangle 193" o:spid="_x0000_s121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yn2sQA&#10;AADcAAAADwAAAGRycy9kb3ducmV2LnhtbESPwW7CMBBE70j8g7WVegMnOQBNMRGiRBRxauADVvE2&#10;jhqvo9gl6d/jSpV6HM3MG822mGwn7jT41rGCdJmAIK6dbrlRcLuWiw0IH5A1do5JwQ95KHbz2RZz&#10;7Ub+oHsVGhEh7HNUYELocyl9bciiX7qeOHqfbrAYohwaqQccI9x2MkuSlbTYclww2NPBUP1VfVsF&#10;b0en9bnfr039cr5U5Zh2p6xU6vlp2r+CCDSF//Bf+10ryNYZ/J6JR0D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cp9r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194" o:spid="_x0000_s121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ACQcQA&#10;AADcAAAADwAAAGRycy9kb3ducmV2LnhtbESPwWrDMBBE74H+g9hCb4kcF5LGiWJMW5OGnOrkAxZr&#10;Y5lYK2Opsfv3VaHQ4zAzb5hdPtlO3GnwrWMFy0UCgrh2uuVGweVczl9A+ICssXNMCr7JQ75/mO0w&#10;027kT7pXoRERwj5DBSaEPpPS14Ys+oXriaN3dYPFEOXQSD3gGOG2k2mSrKTFluOCwZ5eDdW36ssq&#10;eHt3Wh/7Ym3qzfFUleOyO6SlUk+PU7EFEWgK/+G/9odWkK6f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QAkH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195" o:spid="_x0000_s121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ZzTMQA&#10;AADcAAAADwAAAGRycy9kb3ducmV2LnhtbESP0WrCQBRE3wv+w3KFvtWNYm2IriKiVOxTox9wzV6T&#10;YPZu2F01+vVdQejjMDNnmNmiM424kvO1ZQXDQQKCuLC65lLBYb/5SEH4gKyxsUwK7uRhMe+9zTDT&#10;9sa/dM1DKSKEfYYKqhDaTEpfVGTQD2xLHL2TdQZDlK6U2uEtwk0jR0kykQZrjgsVtrSqqDjnF6OA&#10;H+vVvk2PP1uX7OT3JE93689Uqfd+t5yCCNSF//CrvdUKRl9jeJ6JR0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mc0zEAAAA3AAAAA8AAAAAAAAAAAAAAAAAmAIAAGRycy9k&#10;b3ducmV2LnhtbFBLBQYAAAAABAAEAPUAAACJAwAAAAA=&#10;" fillcolor="#e6dccd" stroked="f">
                    <v:textbox style="mso-fit-shape-to-text:t" inset="0,0,0,0">
                      <w:txbxContent>
                        <w:p w:rsidR="00C6211E" w:rsidRDefault="00C6211E">
                          <w:pPr>
                            <w:ind w:left="0"/>
                          </w:pPr>
                        </w:p>
                      </w:txbxContent>
                    </v:textbox>
                  </v:rect>
                  <v:rect id="Rectangle 196" o:spid="_x0000_s122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rW18UA&#10;AADcAAAADwAAAGRycy9kb3ducmV2LnhtbESPwWrDMBBE74X8g9hAbo2cgFPjRAklpNSkpzr9gK21&#10;sU2tlZEU2+nXV4VCj8PMvGF2h8l0YiDnW8sKVssEBHFldcu1go/Ly2MGwgdkjZ1lUnAnD4f97GGH&#10;ubYjv9NQhlpECPscFTQh9LmUvmrIoF/anjh6V+sMhihdLbXDMcJNJ9dJspEGW44LDfZ0bKj6Km9G&#10;AX+fjpc++3wrXHKWr5syO5/STKnFfHreggg0hf/wX7vQCtZPKfyeiUdA7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6tbXxQAAANwAAAAPAAAAAAAAAAAAAAAAAJgCAABkcnMv&#10;ZG93bnJldi54bWxQSwUGAAAAAAQABAD1AAAAigMAAAAA&#10;" fillcolor="#e6dccd" stroked="f">
                    <v:textbox style="mso-fit-shape-to-text:t" inset="0,0,0,0">
                      <w:txbxContent>
                        <w:p w:rsidR="00C6211E" w:rsidRDefault="00C6211E">
                          <w:pPr>
                            <w:ind w:left="0"/>
                          </w:pPr>
                        </w:p>
                      </w:txbxContent>
                    </v:textbox>
                  </v:rect>
                  <v:rect id="Rectangle 197" o:spid="_x0000_s122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hIoMQA&#10;AADcAAAADwAAAGRycy9kb3ducmV2LnhtbESP0WrCQBRE3wv+w3KFvtVNBWNIXaWIouiT0Q+4zV6T&#10;YPZu2F017dd3BcHHYWbOMLNFb1pxI+cbywo+RwkI4tLqhisFp+P6IwPhA7LG1jIp+CUPi/ngbYa5&#10;tnc+0K0IlYgQ9jkqqEPocil9WZNBP7IdcfTO1hkMUbpKaof3CDetHCdJKg02HBdq7GhZU3kprkYB&#10;/62Wxy772W9dspObtMh2q0mm1Puw//4CEagPr/CzvdUKxtMUHmfi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4SKDEAAAA3AAAAA8AAAAAAAAAAAAAAAAAmAIAAGRycy9k&#10;b3ducmV2LnhtbFBLBQYAAAAABAAEAPUAAACJAwAAAAA=&#10;" fillcolor="#e6dccd" stroked="f">
                    <v:textbox style="mso-fit-shape-to-text:t" inset="0,0,0,0">
                      <w:txbxContent>
                        <w:p w:rsidR="00C6211E" w:rsidRDefault="00C6211E">
                          <w:pPr>
                            <w:ind w:left="0"/>
                          </w:pPr>
                        </w:p>
                      </w:txbxContent>
                    </v:textbox>
                  </v:rect>
                  <v:rect id="Rectangle 198" o:spid="_x0000_s122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tuDsQA&#10;AADcAAAADwAAAGRycy9kb3ducmV2LnhtbESPUWvCQBCE3wv+h2MFX0q9U9BI6ikiFFuf2tQfsOa2&#10;SWhuL+S2mv77niD0cZiZb5j1dvCtulAfm8AWZlMDirgMruHKwunz5WkFKgqywzYwWfilCNvN6GGN&#10;uQtX/qBLIZVKEI45WqhFulzrWNbkMU5DR5y8r9B7lCT7SrserwnuWz03Zqk9NpwWauxoX1P5Xfx4&#10;C7FdnIuzlObNPL4fcMiWsj+itZPxsHsGJTTIf/jefnUW5lkGtzPpCO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bbg7EAAAA3AAAAA8AAAAAAAAAAAAAAAAAmAIAAGRycy9k&#10;b3ducmV2LnhtbFBLBQYAAAAABAAEAPUAAACJAwAAAAA=&#10;" fillcolor="#e5dbcc" stroked="f">
                    <v:textbox style="mso-fit-shape-to-text:t" inset="0,0,0,0">
                      <w:txbxContent>
                        <w:p w:rsidR="00C6211E" w:rsidRDefault="00C6211E">
                          <w:pPr>
                            <w:ind w:left="0"/>
                          </w:pPr>
                        </w:p>
                      </w:txbxContent>
                    </v:textbox>
                  </v:rect>
                  <v:rect id="Rectangle 199" o:spid="_x0000_s122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T6fMEA&#10;AADcAAAADwAAAGRycy9kb3ducmV2LnhtbERPzWrCQBC+C77DMgUvYnYVqpJmFRGktqea9gHG7DQJ&#10;zc6G7FTTt+8eCj1+fP/FfvSdutEQ28AWlpkBRVwF13Jt4eP9tNiCioLssAtMFn4own43nRSYu3Dn&#10;C91KqVUK4ZijhUakz7WOVUMeYxZ64sR9hsGjJDjU2g14T+G+0ytj1tpjy6mhwZ6ODVVf5be3ELvH&#10;a3mVyryY+dszjpu1HF/R2tnDeHgCJTTKv/jPfXYWVpu0Np1JR0Dv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E+nzBAAAA3AAAAA8AAAAAAAAAAAAAAAAAmAIAAGRycy9kb3du&#10;cmV2LnhtbFBLBQYAAAAABAAEAPUAAACGAwAAAAA=&#10;" fillcolor="#e5dbcc" stroked="f">
                    <v:textbox style="mso-fit-shape-to-text:t" inset="0,0,0,0">
                      <w:txbxContent>
                        <w:p w:rsidR="00C6211E" w:rsidRDefault="00C6211E">
                          <w:pPr>
                            <w:ind w:left="0"/>
                          </w:pPr>
                        </w:p>
                      </w:txbxContent>
                    </v:textbox>
                  </v:rect>
                  <v:rect id="Rectangle 200" o:spid="_x0000_s1224" style="position:absolute;left:2730;top:4755;width:124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IEcsIA&#10;AADcAAAADwAAAGRycy9kb3ducmV2LnhtbESP3WoCMRSE7wu+QziCdzXrXlhdjSKCoKU3rj7AYXP2&#10;B5OTJUnd7dubQqGXw8x8w2z3ozXiST50jhUs5hkI4srpjhsF99vpfQUiRGSNxjEp+KEA+93kbYuF&#10;dgNf6VnGRiQIhwIVtDH2hZShaslimLueOHm18xZjkr6R2uOQ4NbIPMuW0mLHaaHFno4tVY/y2yqQ&#10;t/I0rErjM/eZ11/mcr7W5JSaTcfDBkSkMf6H/9pnrSD/WMPvmX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AgRy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Alterar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v:textbox>
                  </v:rect>
                  <v:rect id="Rectangle 201" o:spid="_x0000_s1225" style="position:absolute;left:2700;top:4950;width:132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3dyL4A&#10;AADcAAAADwAAAGRycy9kb3ducmV2LnhtbERPy4rCMBTdD/gP4QruxtQupHSMIoLgiBurH3Bpbh9M&#10;clOSaDt/bxaCy8N5b3aTNeJJPvSOFayWGQji2umeWwX32/G7ABEiskbjmBT8U4Dddva1wVK7ka/0&#10;rGIrUgiHEhV0MQ6llKHuyGJYuoE4cY3zFmOCvpXa45jCrZF5lq2lxZ5TQ4cDHTqq/6qHVSBv1XEs&#10;KuMzd86bi/k9XRtySi3m0/4HRKQpfsRv90kryIs0P51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7t3ci+AAAA3AAAAA8AAAAAAAAAAAAAAAAAmAIAAGRycy9kb3ducmV2&#10;LnhtbFBLBQYAAAAABAAEAPUAAACDAwAAAAA=&#10;" filled="f" stroked="f">
                    <v:textbox style="mso-fit-shape-to-text:t" inset="0,0,0,0">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v:textbox>
                  </v:rect>
                  <v:rect id="Rectangle 202" o:spid="_x0000_s1226" style="position:absolute;left:2595;top:5145;width:15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F4U8EA&#10;AADcAAAADwAAAGRycy9kb3ducmV2LnhtbESP3YrCMBSE74V9h3AWvNPUXkjpGmVZEFS8se4DHJrT&#10;HzY5KUm09e2NIOzlMDPfMJvdZI24kw+9YwWrZQaCuHa651bB73W/KECEiKzROCYFDwqw237MNlhq&#10;N/KF7lVsRYJwKFFBF+NQShnqjiyGpRuIk9c4bzEm6VupPY4Jbo3Ms2wtLfacFjoc6Kej+q+6WQXy&#10;Wu3HojI+c6e8OZvj4dKQU2r+OX1/gYg0xf/wu33QCvJiBa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heFPBAAAA3AAAAA8AAAAAAAAAAAAAAAAAmAIAAGRycy9kb3du&#10;cmV2LnhtbFBLBQYAAAAABAAEAPUAAACGAwAAAAA=&#10;" filled="f" stroked="f">
                    <v:textbox style="mso-fit-shape-to-text:t" inset="0,0,0,0">
                      <w:txbxContent>
                        <w:p w:rsidR="00C6211E" w:rsidRDefault="00C6211E">
                          <w:pPr>
                            <w:ind w:left="0"/>
                          </w:pPr>
                          <w:proofErr w:type="spellStart"/>
                          <w:r>
                            <w:rPr>
                              <w:rFonts w:cs="Arial"/>
                              <w:b/>
                              <w:bCs/>
                              <w:color w:val="000000"/>
                              <w:sz w:val="16"/>
                              <w:szCs w:val="16"/>
                              <w:lang w:val="en-US"/>
                            </w:rPr>
                            <w:t>Funcional</w:t>
                          </w:r>
                          <w:proofErr w:type="spellEnd"/>
                          <w:r>
                            <w:rPr>
                              <w:rFonts w:cs="Arial"/>
                              <w:b/>
                              <w:bCs/>
                              <w:color w:val="000000"/>
                              <w:sz w:val="16"/>
                              <w:szCs w:val="16"/>
                              <w:lang w:val="en-US"/>
                            </w:rPr>
                            <w:t xml:space="preserve"> - </w:t>
                          </w:r>
                          <w:proofErr w:type="spellStart"/>
                          <w:r>
                            <w:rPr>
                              <w:rFonts w:cs="Arial"/>
                              <w:b/>
                              <w:bCs/>
                              <w:color w:val="000000"/>
                              <w:sz w:val="16"/>
                              <w:szCs w:val="16"/>
                              <w:lang w:val="en-US"/>
                            </w:rPr>
                            <w:t>Tipos</w:t>
                          </w:r>
                          <w:proofErr w:type="spellEnd"/>
                          <w:r>
                            <w:rPr>
                              <w:rFonts w:cs="Arial"/>
                              <w:b/>
                              <w:bCs/>
                              <w:color w:val="000000"/>
                              <w:sz w:val="16"/>
                              <w:szCs w:val="16"/>
                              <w:lang w:val="en-US"/>
                            </w:rPr>
                            <w:t xml:space="preserve"> de </w:t>
                          </w:r>
                        </w:p>
                      </w:txbxContent>
                    </v:textbox>
                  </v:rect>
                  <v:rect id="Rectangle 203" o:spid="_x0000_s1227" style="position:absolute;left:2925;top:5340;width:881;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PmJMEA&#10;AADcAAAADwAAAGRycy9kb3ducmV2LnhtbESP3YrCMBSE7xd8h3AE79Z0eyGlGkUWBF28se4DHJrT&#10;H0xOShJt9+2NIOzlMDPfMJvdZI14kA+9YwVfywwEce10z62C3+vhswARIrJG45gU/FGA3Xb2scFS&#10;u5Ev9KhiKxKEQ4kKuhiHUspQd2QxLN1AnLzGeYsxSd9K7XFMcGtknmUrabHntNDhQN8d1bfqbhXI&#10;a3UYi8r4zP3kzdmcjpeGnFKL+bRfg4g0xf/wu33UCvIih9eZdATk9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z5iTBAAAA3AAAAA8AAAAAAAAAAAAAAAAAmAIAAGRycy9kb3du&#10;cmV2LnhtbFBLBQYAAAAABAAEAPUAAACGAwAAAAA=&#10;" filled="f" stroked="f">
                    <v:textbox style="mso-fit-shape-to-text:t" inset="0,0,0,0">
                      <w:txbxContent>
                        <w:p w:rsidR="00C6211E" w:rsidRDefault="00C6211E">
                          <w:pPr>
                            <w:ind w:left="0"/>
                          </w:pPr>
                          <w:proofErr w:type="spellStart"/>
                          <w:r>
                            <w:rPr>
                              <w:rFonts w:cs="Arial"/>
                              <w:b/>
                              <w:bCs/>
                              <w:color w:val="000000"/>
                              <w:sz w:val="16"/>
                              <w:szCs w:val="16"/>
                              <w:lang w:val="en-US"/>
                            </w:rPr>
                            <w:t>Progressão</w:t>
                          </w:r>
                          <w:proofErr w:type="spellEnd"/>
                        </w:p>
                      </w:txbxContent>
                    </v:textbox>
                  </v:rect>
                  <v:oval id="Oval 204" o:spid="_x0000_s1228" style="position:absolute;left:6675;top:2370;width:16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kgisQA&#10;AADcAAAADwAAAGRycy9kb3ducmV2LnhtbESPwWrDMBBE74X+g9hAb43sBILrRjHBNNBeDI39AYu1&#10;tU2tlZHkxPn7KhDocZiZN8y+WMwoLuT8YFlBuk5AELdWD9wpaOrTawbCB2SNo2VScCMPxeH5aY+5&#10;tlf+pss5dCJC2OeooA9hyqX0bU8G/dpOxNH7sc5giNJ1Uju8RrgZ5SZJdtLgwHGhx4nKntrf82wU&#10;VOV295Z9VZVrsrmuU9+kdv5Q6mW1HN9BBFrCf/jR/tQKNtkW7mfiEZCH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JIIrEAAAA3AAAAA8AAAAAAAAAAAAAAAAAmAIAAGRycy9k&#10;b3ducmV2LnhtbFBLBQYAAAAABAAEAPUAAACJAwAAAAA=&#10;" fillcolor="#c0bfc0" strokecolor="#c0bfc0" strokeweight="42e-5mm"/>
                </v:group>
                <v:group id="Group 406" o:spid="_x0000_s1229" style="position:absolute;width:60007;height:46863" coordorigin="-1200,-1125" coordsize="9450,73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gn+ecUAAADcAAAADwAAAGRycy9kb3ducmV2LnhtbESPT4vCMBTE78J+h/AW&#10;9qZpXRWpRhHZXTyI4B8Qb4/m2Rabl9Jk2/rtjSB4HGbmN8x82ZlSNFS7wrKCeBCBIE6tLjhTcDr+&#10;9qcgnEfWWFomBXdysFx89OaYaNvynpqDz0SAsEtQQe59lUjp0pwMuoGtiIN3tbVBH2SdSV1jG+Cm&#10;lMMomkiDBYeFHCta55TeDv9GwV+L7eo7/mm2t+v6fjmOd+dtTEp9fXarGQhPnX+HX+2NVjCcju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IJ/nnFAAAA3AAA&#10;AA8AAAAAAAAAAAAAAAAAqgIAAGRycy9kb3ducmV2LnhtbFBLBQYAAAAABAAEAPoAAACcAwAAAAA=&#10;">
                  <v:oval id="Oval 206" o:spid="_x0000_s1230" style="position:absolute;left:6630;top:2325;width:16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fZq8MA&#10;AADcAAAADwAAAGRycy9kb3ducmV2LnhtbESPQWvCQBSE70L/w/IKvemmgUpIXUWKgZ6KrvXQ2yP7&#10;mg1m34bsqvHfu4LgcZiZb5jFanSdONMQWs8K3mcZCOLam5YbBb/7alqACBHZYOeZFFwpwGr5Mllg&#10;afyFd3TWsREJwqFEBTbGvpQy1JYchpnviZP37weHMcmhkWbAS4K7TuZZNpcOW04LFnv6slQf9ckp&#10;OIz7n01l/wrTmbw6VFpvSWul3l7H9SeISGN8hh/tb6MgLz7gfiYdAb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fZq8MAAADcAAAADwAAAAAAAAAAAAAAAACYAgAAZHJzL2Rv&#10;d25yZXYueG1sUEsFBgAAAAAEAAQA9QAAAIgDAAAAAA==&#10;" fillcolor="#fcf2e3" strokeweight="42e-5mm"/>
                  <v:rect id="Rectangle 207" o:spid="_x0000_s123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B8gcIA&#10;AADcAAAADwAAAGRycy9kb3ducmV2LnhtbESPzarCMBSE94LvEM4FN6KpIlJ6jXJRBHfiD+Ly0Jzb&#10;FpuT2kSNb28EweUwM98ws0UwtbhT6yrLCkbDBARxbnXFhYLjYT1IQTiPrLG2TAqe5GAx73ZmmGn7&#10;4B3d974QEcIuQwWl900mpctLMuiGtiGO3r9tDfoo20LqFh8Rbmo5TpKpNFhxXCixoWVJ+WV/Mwpu&#10;iQunyQHXl/6Zgjtv7eo6skr1fsLfLwhPwX/Dn/ZGKxinU3ifi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AHyBwgAAANwAAAAPAAAAAAAAAAAAAAAAAJgCAABkcnMvZG93&#10;bnJldi54bWxQSwUGAAAAAAQABAD1AAAAhwMAAAAA&#10;" fillcolor="#fbf1e2" stroked="f">
                    <v:textbox style="mso-fit-shape-to-text:t" inset="0,0,0,0">
                      <w:txbxContent>
                        <w:p w:rsidR="00C6211E" w:rsidRDefault="00C6211E">
                          <w:pPr>
                            <w:ind w:left="0"/>
                          </w:pPr>
                        </w:p>
                      </w:txbxContent>
                    </v:textbox>
                  </v:rect>
                  <v:rect id="Rectangle 208" o:spid="_x0000_s123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zZGsQA&#10;AADcAAAADwAAAGRycy9kb3ducmV2LnhtbESPQWvCQBSE74L/YXmFXqRuEkqVNKuIJdBbqYp4fGRf&#10;k5Ds25hdzfbfdwuFHoeZ+YYptsH04k6jay0rSJcJCOLK6pZrBadj+bQG4Tyyxt4yKfgmB9vNfFZg&#10;ru3En3Q/+FpECLscFTTeD7mUrmrIoFvagTh6X3Y06KMca6lHnCLc9DJLkhdpsOW40OBA+4aq7nAz&#10;Cm6JC+fnI5bd4kLBXT7s2zW1Sj0+hN0rCE/B/4f/2u9aQbZewe+Ze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M2RrEAAAA3AAAAA8AAAAAAAAAAAAAAAAAmAIAAGRycy9k&#10;b3ducmV2LnhtbFBLBQYAAAAABAAEAPUAAACJAwAAAAA=&#10;" fillcolor="#fbf1e2" stroked="f">
                    <v:textbox style="mso-fit-shape-to-text:t" inset="0,0,0,0">
                      <w:txbxContent>
                        <w:p w:rsidR="00C6211E" w:rsidRDefault="00C6211E">
                          <w:pPr>
                            <w:ind w:left="0"/>
                          </w:pPr>
                        </w:p>
                      </w:txbxContent>
                    </v:textbox>
                  </v:rect>
                  <v:rect id="Rectangle 209" o:spid="_x0000_s123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asMsIA&#10;AADcAAAADwAAAGRycy9kb3ducmV2LnhtbERPy4rCMBTdD/gP4QruxlTBUatRxAfMdlR87C7Nta02&#10;N6WJbfXrJ4uBWR7Oe75sTSFqqlxuWcGgH4EgTqzOOVVwPOw+JyCcR9ZYWCYFL3KwXHQ+5hhr2/AP&#10;1XufihDCLkYFmfdlLKVLMjLo+rYkDtzNVgZ9gFUqdYVNCDeFHEbRlzSYc2jIsKR1Rslj/zQKmnc9&#10;HhSry3TLz/EZR9fN6Xy9K9XrtqsZCE+t/xf/ub+1guEkrA1nwhGQ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BqwywgAAANwAAAAPAAAAAAAAAAAAAAAAAJgCAABkcnMvZG93&#10;bnJldi54bWxQSwUGAAAAAAQABAD1AAAAhwMAAAAA&#10;" fillcolor="#faf0e1" stroked="f">
                    <v:textbox style="mso-fit-shape-to-text:t" inset="0,0,0,0">
                      <w:txbxContent>
                        <w:p w:rsidR="00C6211E" w:rsidRDefault="00C6211E">
                          <w:pPr>
                            <w:ind w:left="0"/>
                          </w:pPr>
                        </w:p>
                      </w:txbxContent>
                    </v:textbox>
                  </v:rect>
                  <v:rect id="Rectangle 210" o:spid="_x0000_s123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oJqcYA&#10;AADcAAAADwAAAGRycy9kb3ducmV2LnhtbESPQWvCQBSE70L/w/IKvekmgtWkbkRaC72qpdbbI/ua&#10;pM2+Ddk1if56VxB6HGbmG2a5GkwtOmpdZVlBPIlAEOdWV1wo+Ny/jxcgnEfWWFsmBWdysMoeRktM&#10;te15S93OFyJA2KWooPS+SaV0eUkG3cQ2xMH7sa1BH2RbSN1iH+CmltMoepYGKw4LJTb0WlL+tzsZ&#10;Bf2lm8f1+jvZ8Gl+wNnx7etw/FXq6XFYv4DwNPj/8L39oRVMFwnczoQjI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0oJqcYAAADcAAAADwAAAAAAAAAAAAAAAACYAgAAZHJz&#10;L2Rvd25yZXYueG1sUEsFBgAAAAAEAAQA9QAAAIsDAAAAAA==&#10;" fillcolor="#faf0e1" stroked="f">
                    <v:textbox style="mso-fit-shape-to-text:t" inset="0,0,0,0">
                      <w:txbxContent>
                        <w:p w:rsidR="00C6211E" w:rsidRDefault="00C6211E">
                          <w:pPr>
                            <w:ind w:left="0"/>
                          </w:pPr>
                        </w:p>
                      </w:txbxContent>
                    </v:textbox>
                  </v:rect>
                  <v:rect id="Rectangle 211" o:spid="_x0000_s123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6oDsMA&#10;AADcAAAADwAAAGRycy9kb3ducmV2LnhtbERPy4rCMBTdC/MP4Q6403RcFK1GEUUYFwOOFsXdtbl9&#10;YHNTmqgdv36yEFweznu26Ewt7tS6yrKCr2EEgjizuuJCQXrYDMYgnEfWWFsmBX/kYDH/6M0w0fbB&#10;v3Tf+0KEEHYJKii9bxIpXVaSQTe0DXHgctsa9AG2hdQtPkK4qeUoimJpsOLQUGJDq5Ky6/5mFMSn&#10;2yUtNuef3fGUZ/l2vF77+KlU/7NbTkF46vxb/HJ/awWjSZgfzoQj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6oDsMAAADcAAAADwAAAAAAAAAAAAAAAACYAgAAZHJzL2Rv&#10;d25yZXYueG1sUEsFBgAAAAAEAAQA9QAAAIgDAAAAAA==&#10;" fillcolor="#f9efe0" stroked="f">
                    <v:textbox style="mso-fit-shape-to-text:t" inset="0,0,0,0">
                      <w:txbxContent>
                        <w:p w:rsidR="00C6211E" w:rsidRDefault="00C6211E">
                          <w:pPr>
                            <w:ind w:left="0"/>
                          </w:pPr>
                        </w:p>
                      </w:txbxContent>
                    </v:textbox>
                  </v:rect>
                  <v:rect id="Rectangle 212" o:spid="_x0000_s123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NlcYA&#10;AADcAAAADwAAAGRycy9kb3ducmV2LnhtbESPT4vCMBTE74LfITzBm6Z6KFqNIivC7kFwXVnx9mxe&#10;/7DNS2miVj+9WRA8DjPzG2a+bE0lrtS40rKC0TACQZxaXXKu4PCzGUxAOI+ssbJMCu7kYLnoduaY&#10;aHvjb7rufS4ChF2CCgrv60RKlxZk0A1tTRy8zDYGfZBNLnWDtwA3lRxHUSwNlhwWCqzpo6D0b38x&#10;CuLj5XzIN6ft7veYpdnXZL328UOpfq9dzUB4av07/Gp/agXj6Qj+z4Qj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NlcYAAADcAAAADwAAAAAAAAAAAAAAAACYAgAAZHJz&#10;L2Rvd25yZXYueG1sUEsFBgAAAAAEAAQA9QAAAIsDAAAAAA==&#10;" fillcolor="#f9efe0" stroked="f">
                    <v:textbox style="mso-fit-shape-to-text:t" inset="0,0,0,0">
                      <w:txbxContent>
                        <w:p w:rsidR="00C6211E" w:rsidRDefault="00C6211E">
                          <w:pPr>
                            <w:ind w:left="0"/>
                          </w:pPr>
                        </w:p>
                      </w:txbxContent>
                    </v:textbox>
                  </v:rect>
                  <v:rect id="Rectangle 213" o:spid="_x0000_s123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CT4sYA&#10;AADcAAAADwAAAGRycy9kb3ducmV2LnhtbESPT2vCQBTE74LfYXlCb7oxh2CjqxRF0ENBrSi9vWZf&#10;/tDs25BdNfrpXaHQ4zAzv2Fmi87U4kqtqywrGI8iEMSZ1RUXCo5f6+EEhPPIGmvLpOBODhbzfm+G&#10;qbY33tP14AsRIOxSVFB636RSuqwkg25kG+Lg5bY16INsC6lbvAW4qWUcRYk0WHFYKLGhZUnZ7+Fi&#10;FCTny8+xWH9/7k7nPMu3k9XKJw+l3gbdxxSEp87/h//aG60gfo/hdSYc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CT4sYAAADcAAAADwAAAAAAAAAAAAAAAACYAgAAZHJz&#10;L2Rvd25yZXYueG1sUEsFBgAAAAAEAAQA9QAAAIsDAAAAAA==&#10;" fillcolor="#f9efe0" stroked="f">
                    <v:textbox style="mso-fit-shape-to-text:t" inset="0,0,0,0">
                      <w:txbxContent>
                        <w:p w:rsidR="00C6211E" w:rsidRDefault="00C6211E">
                          <w:pPr>
                            <w:ind w:left="0"/>
                          </w:pPr>
                        </w:p>
                      </w:txbxContent>
                    </v:textbox>
                  </v:rect>
                  <v:rect id="Rectangle 214" o:spid="_x0000_s123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fEnMUA&#10;AADcAAAADwAAAGRycy9kb3ducmV2LnhtbESPX2vCMBTF34V9h3AHexFNVZDZGWUKguxN7YS93TV3&#10;bVlyU5pYq5/eCIKPh/Pnx5kvO2tES42vHCsYDRMQxLnTFRcKssNm8A7CB2SNxjEpuJCH5eKlN8dU&#10;uzPvqN2HQsQR9ikqKEOoUyl9XpJFP3Q1cfT+XGMxRNkUUjd4juPWyHGSTKXFiiOhxJrWJeX/+5ON&#10;kO1RHr8vX/k16//8rlppruudUerttfv8ABGoC8/wo73VCsazCdzPx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x8ScxQAAANwAAAAPAAAAAAAAAAAAAAAAAJgCAABkcnMv&#10;ZG93bnJldi54bWxQSwUGAAAAAAQABAD1AAAAigMAAAAA&#10;" fillcolor="#f8eedf" stroked="f">
                    <v:textbox style="mso-fit-shape-to-text:t" inset="0,0,0,0">
                      <w:txbxContent>
                        <w:p w:rsidR="00C6211E" w:rsidRDefault="00C6211E">
                          <w:pPr>
                            <w:ind w:left="0"/>
                          </w:pPr>
                        </w:p>
                      </w:txbxContent>
                    </v:textbox>
                  </v:rect>
                  <v:rect id="Rectangle 215" o:spid="_x0000_s123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5c6MUA&#10;AADcAAAADwAAAGRycy9kb3ducmV2LnhtbESPX2vCMBTF34V9h3AHexFNFZHZGWUKguxN7YS93TV3&#10;bVlyU5pYq5/eCIKPh/Pnx5kvO2tES42vHCsYDRMQxLnTFRcKssNm8A7CB2SNxjEpuJCH5eKlN8dU&#10;uzPvqN2HQsQR9ikqKEOoUyl9XpJFP3Q1cfT+XGMxRNkUUjd4juPWyHGSTKXFiiOhxJrWJeX/+5ON&#10;kO1RHr8vX/k16//8rlppruudUerttfv8ABGoC8/wo73VCsazCdzPx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LlzoxQAAANwAAAAPAAAAAAAAAAAAAAAAAJgCAABkcnMv&#10;ZG93bnJldi54bWxQSwUGAAAAAAQABAD1AAAAigMAAAAA&#10;" fillcolor="#f8eedf" stroked="f">
                    <v:textbox style="mso-fit-shape-to-text:t" inset="0,0,0,0">
                      <w:txbxContent>
                        <w:p w:rsidR="00C6211E" w:rsidRDefault="00C6211E">
                          <w:pPr>
                            <w:ind w:left="0"/>
                          </w:pPr>
                        </w:p>
                      </w:txbxContent>
                    </v:textbox>
                  </v:rect>
                  <v:rect id="Rectangle 216" o:spid="_x0000_s124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xfQsQA&#10;AADcAAAADwAAAGRycy9kb3ducmV2LnhtbESPQWvCQBSE7wX/w/IEb3WjkFKjq4hQECmCUXN+ZJ/Z&#10;YPZtml01/fduQehxmJlvmMWqt424U+drxwom4wQEcel0zZWC0/Hr/ROED8gaG8ek4Jc8rJaDtwVm&#10;2j34QPc8VCJC2GeowITQZlL60pBFP3YtcfQurrMYouwqqTt8RLht5DRJPqTFmuOCwZY2hsprfrMK&#10;jnJff7vUNLPrZZf+nIuiXeeFUqNhv56DCNSH//CrvdUKprMU/s7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MX0LEAAAA3AAAAA8AAAAAAAAAAAAAAAAAmAIAAGRycy9k&#10;b3ducmV2LnhtbFBLBQYAAAAABAAEAPUAAACJAwAAAAA=&#10;" fillcolor="#f7edde" stroked="f">
                    <v:textbox style="mso-fit-shape-to-text:t" inset="0,0,0,0">
                      <w:txbxContent>
                        <w:p w:rsidR="00C6211E" w:rsidRDefault="00C6211E">
                          <w:pPr>
                            <w:ind w:left="0"/>
                          </w:pPr>
                        </w:p>
                      </w:txbxContent>
                    </v:textbox>
                  </v:rect>
                  <v:rect id="Rectangle 217" o:spid="_x0000_s124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7BNcUA&#10;AADcAAAADwAAAGRycy9kb3ducmV2LnhtbESPUWvCMBSF3wf7D+EOfJvpCsrsjFIEQUQGq1ufL821&#10;CTY3tYna/ftlMNjj4ZzzHc5yPbpO3GgI1rOCl2kGgrjx2nKr4PO4fX4FESKyxs4zKfimAOvV48MS&#10;C+3v/EG3KrYiQTgUqMDE2BdShsaQwzD1PXHyTn5wGJMcWqkHvCe462SeZXPp0HJaMNjTxlBzrq5O&#10;wVG+24OfmW5xPu1nl6+67suqVmryNJZvICKN8T/8195pBfliDr9n0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nsE1xQAAANwAAAAPAAAAAAAAAAAAAAAAAJgCAABkcnMv&#10;ZG93bnJldi54bWxQSwUGAAAAAAQABAD1AAAAigMAAAAA&#10;" fillcolor="#f7edde" stroked="f">
                    <v:textbox style="mso-fit-shape-to-text:t" inset="0,0,0,0">
                      <w:txbxContent>
                        <w:p w:rsidR="00C6211E" w:rsidRDefault="00C6211E">
                          <w:pPr>
                            <w:ind w:left="0"/>
                          </w:pPr>
                        </w:p>
                      </w:txbxContent>
                    </v:textbox>
                  </v:rect>
                  <v:rect id="Rectangle 218" o:spid="_x0000_s124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5QcEA&#10;AADcAAAADwAAAGRycy9kb3ducmV2LnhtbESPQYvCMBSE74L/ITxhbzbVBdd2jSIFWa+6Xvb2aJ5N&#10;sXkpSdTuvzeC4HGYmW+Y1WawnbiRD61jBbMsB0FcO91yo+D0u5suQYSIrLFzTAr+KcBmPR6tsNTu&#10;zge6HWMjEoRDiQpMjH0pZagNWQyZ64mTd3beYkzSN1J7vCe47eQ8zxfSYstpwWBPlaH6crxaBfZz&#10;F+u/RdXt2Q/Lojibin4OSn1Mhu03iEhDfIdf7b1WMC++4HkmHQG5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3/uUHBAAAA3AAAAA8AAAAAAAAAAAAAAAAAmAIAAGRycy9kb3du&#10;cmV2LnhtbFBLBQYAAAAABAAEAPUAAACGAwAAAAA=&#10;" fillcolor="#f6ecdd" stroked="f">
                    <v:textbox style="mso-fit-shape-to-text:t" inset="0,0,0,0">
                      <w:txbxContent>
                        <w:p w:rsidR="00C6211E" w:rsidRDefault="00C6211E">
                          <w:pPr>
                            <w:ind w:left="0"/>
                          </w:pPr>
                        </w:p>
                      </w:txbxContent>
                    </v:textbox>
                  </v:rect>
                  <v:rect id="Rectangle 219" o:spid="_x0000_s124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AtM78A&#10;AADcAAAADwAAAGRycy9kb3ducmV2LnhtbERPy4rCMBTdC/5DuII7m6ogtmMqUijj1sfG3aW5NmWa&#10;m5JktPP3k8XALA/nfThOdhAv8qF3rGCd5SCIW6d77hTcb81qDyJEZI2DY1LwQwGO1Xx2wFK7N1/o&#10;dY2dSCEcSlRgYhxLKUNryGLI3EicuKfzFmOCvpPa4zuF20Fu8nwnLfacGgyOVBtqv67fVoHdNrF9&#10;7OrhzH7aF8XT1PR5UWq5mE4fICJN8V/85z5rBZsirU1n0hGQ1S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YC0zvwAAANwAAAAPAAAAAAAAAAAAAAAAAJgCAABkcnMvZG93bnJl&#10;di54bWxQSwUGAAAAAAQABAD1AAAAhAMAAAAA&#10;" fillcolor="#f6ecdd" stroked="f">
                    <v:textbox style="mso-fit-shape-to-text:t" inset="0,0,0,0">
                      <w:txbxContent>
                        <w:p w:rsidR="00C6211E" w:rsidRDefault="00C6211E">
                          <w:pPr>
                            <w:ind w:left="0"/>
                          </w:pPr>
                        </w:p>
                      </w:txbxContent>
                    </v:textbox>
                  </v:rect>
                  <v:rect id="Rectangle 220" o:spid="_x0000_s124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yIqMAA&#10;AADcAAAADwAAAGRycy9kb3ducmV2LnhtbESPzarCMBSE94LvEI7gTlO9ILYa5VIQ3fqzcXdojk25&#10;zUlJota3vxEEl8PMfMOst71txYN8aBwrmE0zEMSV0w3XCi7n3WQJIkRkja1jUvCiANvNcLDGQrsn&#10;H+lxirVIEA4FKjAxdoWUoTJkMUxdR5y8m/MWY5K+ltrjM8FtK+dZtpAWG04LBjsqDVV/p7tVYH92&#10;sbouyvbAvl/m+c2UtD8qNR71vysQkfr4DX/aB61gnufwPpOOgNz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yyIqMAAAADcAAAADwAAAAAAAAAAAAAAAACYAgAAZHJzL2Rvd25y&#10;ZXYueG1sUEsFBgAAAAAEAAQA9QAAAIUDAAAAAA==&#10;" fillcolor="#f6ecdd" stroked="f">
                    <v:textbox style="mso-fit-shape-to-text:t" inset="0,0,0,0">
                      <w:txbxContent>
                        <w:p w:rsidR="00C6211E" w:rsidRDefault="00C6211E">
                          <w:pPr>
                            <w:ind w:left="0"/>
                          </w:pPr>
                        </w:p>
                      </w:txbxContent>
                    </v:textbox>
                  </v:rect>
                  <v:rect id="Rectangle 221" o:spid="_x0000_s124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ERbMIA&#10;AADcAAAADwAAAGRycy9kb3ducmV2LnhtbERPXWvCMBR9F/wP4Qp703SKMqtRRBQGQ2Fugr5dm7u2&#10;NLkpTab135sHwcfD+Z4vW2vElRpfOlbwPkhAEGdOl5wr+P3Z9j9A+ICs0TgmBXfysFx0O3NMtbvx&#10;N10PIRcxhH2KCooQ6lRKnxVk0Q9cTRy5P9dYDBE2udQN3mK4NXKYJBNpseTYUGBN64Ky6vBvFezb&#10;41c5PVXV6GJ2fnNZn8dkzkq99drVDESgNrzET/enVjBK4v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RFswgAAANwAAAAPAAAAAAAAAAAAAAAAAJgCAABkcnMvZG93&#10;bnJldi54bWxQSwUGAAAAAAQABAD1AAAAhwMAAAAA&#10;" fillcolor="#f5ebdc" stroked="f">
                    <v:textbox style="mso-fit-shape-to-text:t" inset="0,0,0,0">
                      <w:txbxContent>
                        <w:p w:rsidR="00C6211E" w:rsidRDefault="00C6211E">
                          <w:pPr>
                            <w:ind w:left="0"/>
                          </w:pPr>
                        </w:p>
                      </w:txbxContent>
                    </v:textbox>
                  </v:rect>
                  <v:rect id="Rectangle 222" o:spid="_x0000_s124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2098YA&#10;AADcAAAADwAAAGRycy9kb3ducmV2LnhtbESPQWvCQBSE70L/w/IKvenGSqVNXaWIgiAVTCvo7Zl9&#10;TUJ234bs1qT/visIHoeZ+YaZLXprxIVaXzlWMB4lIIhzpysuFHx/rYevIHxA1mgck4I/8rCYPwxm&#10;mGrX8Z4uWShEhLBPUUEZQpNK6fOSLPqRa4ij9+NaiyHKtpC6xS7CrZHPSTKVFiuOCyU2tCwpr7Nf&#10;q2DXH7bV27GuJ2fz6Vfn5emFzEmpp8f+4x1EoD7cw7f2RiuYJGO4no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2098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223" o:spid="_x0000_s124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oRucMA&#10;AADcAAAADwAAAGRycy9kb3ducmV2LnhtbESPW2vCQBSE3wv+h+UIfaubGCiaZpUi2OZNvODzMXty&#10;wezZkF1N+u/dguDjMDPfMNl6NK24U+8aywriWQSCuLC64UrB6bj9WIBwHllja5kU/JGD9WrylmGq&#10;7cB7uh98JQKEXYoKau+7VEpX1GTQzWxHHLzS9gZ9kH0ldY9DgJtWzqPoUxpsOCzU2NGmpuJ6uBkF&#10;7e5axjdjE17GVW4uv+f9Iv9R6n06fn+B8DT6V/jZzrWCJJrD/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oRuc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224" o:spid="_x0000_s124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a0IsMA&#10;AADcAAAADwAAAGRycy9kb3ducmV2LnhtbESPQWvCQBSE74L/YXmCN93EQElTVxHBNjdJWnp+zT6T&#10;YPZtyK4m/nu3UOhxmJlvmO1+Mp240+BaywridQSCuLK65VrB1+dplYJwHlljZ5kUPMjBfjefbTHT&#10;duSC7qWvRYCwy1BB432fSemqhgy6te2Jg3exg0Ef5FBLPeAY4KaTmyh6kQZbDgsN9nRsqLqWN6Og&#10;O18v8c3YhF/jOjc/H99Fmr8rtVxMhzcQnib/H/5r51pBEiXweyYcAb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a0Is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225" o:spid="_x0000_s124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8sVsMA&#10;AADcAAAADwAAAGRycy9kb3ducmV2LnhtbESPT2vCQBTE74V+h+UVvDWbqBSbukoR1NxELT2/Zl/+&#10;YPZtyG5i/PauIPQ4zMxvmOV6NI0YqHO1ZQVJFIMgzq2uuVTwc96+L0A4j6yxsUwKbuRgvXp9WWKq&#10;7ZWPNJx8KQKEXYoKKu/bVEqXV2TQRbYlDl5hO4M+yK6UusNrgJtGTuP4QxqsOSxU2NKmovxy6o2C&#10;5nApkt7YGX8mZWb+9r/HRbZTavI2fn+B8DT6//CznWkFs3gOjzPhCM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8sVs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226" o:spid="_x0000_s125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7tHcUA&#10;AADcAAAADwAAAGRycy9kb3ducmV2LnhtbESP3WoCMRSE7wu+QzhC72qiosjWKCL4UyxibR/gsDnu&#10;Lm5O1k10V5++KRS8HGbmG2Y6b20pblT7wrGGfk+BIE6dKTjT8PO9epuA8AHZYOmYNNzJw3zWeZli&#10;YlzDX3Q7hkxECPsENeQhVImUPs3Jou+5ijh6J1dbDFHWmTQ1NhFuSzlQaiwtFhwXcqxomVN6Pl6t&#10;hvG62PlJc/k8bfek1ufNx+H6qLR+7baLdxCB2vAM/7e3RsNQjeDvTDw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ju0dxQAAANwAAAAPAAAAAAAAAAAAAAAAAJgCAABkcnMv&#10;ZG93bnJldi54bWxQSwUGAAAAAAQABAD1AAAAigMAAAAA&#10;" fillcolor="#f3e9da" stroked="f">
                    <v:textbox style="mso-fit-shape-to-text:t" inset="0,0,0,0">
                      <w:txbxContent>
                        <w:p w:rsidR="00C6211E" w:rsidRDefault="00C6211E">
                          <w:pPr>
                            <w:ind w:left="0"/>
                          </w:pPr>
                        </w:p>
                      </w:txbxContent>
                    </v:textbox>
                  </v:rect>
                  <v:rect id="Rectangle 227" o:spid="_x0000_s125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xzasUA&#10;AADcAAAADwAAAGRycy9kb3ducmV2LnhtbESP3WrCQBSE7wXfYTlC7+puWwgSXaUUtIpF/OkDHLLH&#10;JJg9G7OriT59Vyh4OczMN8xk1tlKXKnxpWMNb0MFgjhzpuRcw+9h/joC4QOywcoxabiRh9m035tg&#10;alzLO7ruQy4ihH2KGooQ6lRKnxVk0Q9dTRy9o2sshiibXJoG2wi3lXxXKpEWS44LBdb0VVB22l+s&#10;hmRRrv2oPf8clxtSi9P3anu511q/DLrPMYhAXXiG/9tLo+FDJfA4E4+A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XHNqxQAAANwAAAAPAAAAAAAAAAAAAAAAAJgCAABkcnMv&#10;ZG93bnJldi54bWxQSwUGAAAAAAQABAD1AAAAigMAAAAA&#10;" fillcolor="#f3e9da" stroked="f">
                    <v:textbox style="mso-fit-shape-to-text:t" inset="0,0,0,0">
                      <w:txbxContent>
                        <w:p w:rsidR="00C6211E" w:rsidRDefault="00C6211E">
                          <w:pPr>
                            <w:ind w:left="0"/>
                          </w:pPr>
                        </w:p>
                      </w:txbxContent>
                    </v:textbox>
                  </v:rect>
                  <v:rect id="Rectangle 228" o:spid="_x0000_s125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sxEcUA&#10;AADcAAAADwAAAGRycy9kb3ducmV2LnhtbESP3UoDMRSE7wXfIRzBO5to0bZr0yKliyK0pT/g7WFz&#10;ulncnCxJbNe3N0Khl8PMfMNM571rxYlCbDxreBwoEMSVNw3XGg778mEMIiZkg61n0vBLEeaz25sp&#10;FsafeUunXapFhnAsUINNqSukjJUlh3HgO+LsHX1wmLIMtTQBzxnuWvmk1It02HBesNjRwlL1vftx&#10;GvC9tOvnr8/RsgxtHKpytVkdJ1rf3/VvryAS9ekavrQ/jIahGsH/mXw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GzERxQAAANwAAAAPAAAAAAAAAAAAAAAAAJgCAABkcnMv&#10;ZG93bnJldi54bWxQSwUGAAAAAAQABAD1AAAAigMAAAAA&#10;" fillcolor="#f2e8d9" stroked="f">
                    <v:textbox style="mso-fit-shape-to-text:t" inset="0,0,0,0">
                      <w:txbxContent>
                        <w:p w:rsidR="00C6211E" w:rsidRDefault="00C6211E">
                          <w:pPr>
                            <w:ind w:left="0"/>
                          </w:pPr>
                        </w:p>
                      </w:txbxContent>
                    </v:textbox>
                  </v:rect>
                  <v:rect id="Rectangle 229" o:spid="_x0000_s125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SlY8IA&#10;AADcAAAADwAAAGRycy9kb3ducmV2LnhtbERPy2oCMRTdF/yHcAvualLFPkajSOmgFGypLbi9TK6T&#10;wcnNkEQd/75ZFFweznu+7F0rzhRi41nD40iBIK68abjW8PtTPryAiAnZYOuZNFwpwnIxuJtjYfyF&#10;v+m8S7XIIRwL1GBT6gopY2XJYRz5jjhzBx8cpgxDLU3ASw53rRwr9SQdNpwbLHb0Zqk67k5OA65L&#10;+zndfzy/l6GNE1Vuv7aHV62H9/1qBiJRn27if/fGaJiovDafyUd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hKVjwgAAANwAAAAPAAAAAAAAAAAAAAAAAJgCAABkcnMvZG93&#10;bnJldi54bWxQSwUGAAAAAAQABAD1AAAAhwMAAAAA&#10;" fillcolor="#f2e8d9" stroked="f">
                    <v:textbox style="mso-fit-shape-to-text:t" inset="0,0,0,0">
                      <w:txbxContent>
                        <w:p w:rsidR="00C6211E" w:rsidRDefault="00C6211E">
                          <w:pPr>
                            <w:ind w:left="0"/>
                          </w:pPr>
                        </w:p>
                      </w:txbxContent>
                    </v:textbox>
                  </v:rect>
                  <v:rect id="Rectangle 230" o:spid="_x0000_s125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BBa8IA&#10;AADcAAAADwAAAGRycy9kb3ducmV2LnhtbESP0WoCMRRE3wv+Q7iCL0UTLbS6GkUsSt9E6wdcNtfN&#10;4uZmSVJ3/XtTKPRxmJkzzGrTu0bcKcTas4bpRIEgLr2pudJw+d6P5yBiQjbYeCYND4qwWQ9eVlgY&#10;3/GJ7udUiQzhWKAGm1JbSBlLSw7jxLfE2bv64DBlGSppAnYZ7ho5U+pdOqw5L1hsaWepvJ1/nIZX&#10;e+qr3fFyQPkoP8OHUt1xr7QeDfvtEkSiPv2H/9pfRsObWsDvmXwE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sEFrwgAAANwAAAAPAAAAAAAAAAAAAAAAAJgCAABkcnMvZG93&#10;bnJldi54bWxQSwUGAAAAAAQABAD1AAAAhwMAAAAA&#10;" fillcolor="#f1e7d8" stroked="f">
                    <v:textbox style="mso-fit-shape-to-text:t" inset="0,0,0,0">
                      <w:txbxContent>
                        <w:p w:rsidR="00C6211E" w:rsidRDefault="00C6211E">
                          <w:pPr>
                            <w:ind w:left="0"/>
                          </w:pPr>
                        </w:p>
                      </w:txbxContent>
                    </v:textbox>
                  </v:rect>
                  <v:rect id="Rectangle 231" o:spid="_x0000_s125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N+K78A&#10;AADcAAAADwAAAGRycy9kb3ducmV2LnhtbERPy4rCMBTdC/5DuIIbGRNHcIZqFHFwcCc+PuDS3GmK&#10;zU1Joq1/bxYDLg/nvdr0rhEPCrH2rGE2VSCIS29qrjRcL/uPbxAxIRtsPJOGJ0XYrIeDFRbGd3yi&#10;xzlVIodwLFCDTaktpIylJYdx6lvizP354DBlGCppAnY53DXyU6mFdFhzbrDY0s5SeTvfnYaJPfXV&#10;7nj9Rfksf8KXUt1xr7Qej/rtEkSiPr3F/+6D0TCf5fn5TD4Ccv0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U34rvwAAANwAAAAPAAAAAAAAAAAAAAAAAJgCAABkcnMvZG93bnJl&#10;di54bWxQSwUGAAAAAAQABAD1AAAAhAMAAAAA&#10;" fillcolor="#f1e7d8" stroked="f">
                    <v:textbox style="mso-fit-shape-to-text:t" inset="0,0,0,0">
                      <w:txbxContent>
                        <w:p w:rsidR="00C6211E" w:rsidRDefault="00C6211E">
                          <w:pPr>
                            <w:ind w:left="0"/>
                          </w:pPr>
                        </w:p>
                      </w:txbxContent>
                    </v:textbox>
                  </v:rect>
                  <v:rect id="Rectangle 232" o:spid="_x0000_s125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IzCMUA&#10;AADcAAAADwAAAGRycy9kb3ducmV2LnhtbESPQWvCQBSE70L/w/IEb7qJhSKpqxRLS8FDiXqwt5fs&#10;MxuafRuyGxP/vVsoeBxm5htmvR1tI67U+dqxgnSRgCAuna65UnA6fsxXIHxA1tg4JgU38rDdPE3W&#10;mGk3cE7XQ6hEhLDPUIEJoc2k9KUhi37hWuLoXVxnMUTZVVJ3OES4beQySV6kxZrjgsGWdobK30Nv&#10;FfzotB/69+o7N2NRfIblPr+cC6Vm0/HtFUSgMTzC/+0vreA5TeHvTDwC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cjMIxQAAANwAAAAPAAAAAAAAAAAAAAAAAJgCAABkcnMv&#10;ZG93bnJldi54bWxQSwUGAAAAAAQABAD1AAAAigMAAAAA&#10;" fillcolor="#f0e6d7" stroked="f">
                    <v:textbox style="mso-fit-shape-to-text:t" inset="0,0,0,0">
                      <w:txbxContent>
                        <w:p w:rsidR="00C6211E" w:rsidRDefault="00C6211E">
                          <w:pPr>
                            <w:ind w:left="0"/>
                          </w:pPr>
                        </w:p>
                      </w:txbxContent>
                    </v:textbox>
                  </v:rect>
                  <v:rect id="Rectangle 233" o:spid="_x0000_s125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Ctf8YA&#10;AADcAAAADwAAAGRycy9kb3ducmV2LnhtbESPQWvCQBSE74X+h+UVvNVNIpSSuoq0tAgeSrSH9vaS&#10;fWaD2bchuzHx37uC0OMwM98wy/VkW3Gm3jeOFaTzBARx5XTDtYKfw+fzKwgfkDW2jknBhTysV48P&#10;S8y1G7mg8z7UIkLY56jAhNDlUvrKkEU/dx1x9I6utxii7Gupexwj3LYyS5IXabHhuGCwo3dD1Wk/&#10;WAV/Oh3G4aP+LsxUll8h2xXH31Kp2dO0eQMRaAr/4Xt7qxUs0gxuZ+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Ctf8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234" o:spid="_x0000_s125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I5MYA&#10;AADcAAAADwAAAGRycy9kb3ducmV2LnhtbESPQWvCQBSE7wX/w/IEb80mCkVSVyktFcFDie2hvb1k&#10;n9nQ7NuQ3Zj4791CweMwM98wm91kW3Gh3jeOFWRJCoK4crrhWsHX5/vjGoQPyBpbx6TgSh5229nD&#10;BnPtRi7ocgq1iBD2OSowIXS5lL4yZNEnriOO3tn1FkOUfS11j2OE21Yu0/RJWmw4Lhjs6NVQ9Xsa&#10;rIIfnQ3j8FZ/FGYqy31YHovzd6nUYj69PIMINIV7+L990ApW2Qr+zsQjIL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wI5M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235" o:spid="_x0000_s125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dIF8UA&#10;AADcAAAADwAAAGRycy9kb3ducmV2LnhtbESPQWvCQBSE74L/YXlCb7qJraWkrqKFFj0Ixrb3R/Y1&#10;Cc2+DbvbJPbXu4LgcZiZb5jlejCN6Mj52rKCdJaAIC6srrlU8PX5Pn0B4QOyxsYyKTiTh/VqPFpi&#10;pm3POXWnUIoIYZ+hgiqENpPSFxUZ9DPbEkfvxzqDIUpXSu2wj3DTyHmSPEuDNceFClt6q6j4Pf0Z&#10;BeGQH+cf27ww37uz23f/x3RR9ko9TIbNK4hAQ7iHb+2dVvCYPsH1TDwC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0gXxQAAANwAAAAPAAAAAAAAAAAAAAAAAJgCAABkcnMv&#10;ZG93bnJldi54bWxQSwUGAAAAAAQABAD1AAAAigMAAAAA&#10;" fillcolor="#efe5d6" stroked="f">
                    <v:textbox style="mso-fit-shape-to-text:t" inset="0,0,0,0">
                      <w:txbxContent>
                        <w:p w:rsidR="00C6211E" w:rsidRDefault="00C6211E">
                          <w:pPr>
                            <w:ind w:left="0"/>
                          </w:pPr>
                        </w:p>
                      </w:txbxContent>
                    </v:textbox>
                  </v:rect>
                  <v:rect id="Rectangle 236" o:spid="_x0000_s126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vtjMUA&#10;AADcAAAADwAAAGRycy9kb3ducmV2LnhtbESPQWvCQBSE70L/w/IK3nQTi0VSV6mCRQ8Fo+39kX1N&#10;QrNvw+6aRH+9Wyh4HGbmG2a5HkwjOnK+tqwgnSYgiAuray4VfJ13kwUIH5A1NpZJwZU8rFdPoyVm&#10;2vacU3cKpYgQ9hkqqEJoMyl9UZFBP7UtcfR+rDMYonSl1A77CDeNnCXJqzRYc1yosKVtRcXv6WIU&#10;hM/8OPvY5IX53l/dobsd03nZKzV+Ht7fQAQawiP8395rBS/pHP7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S+2MxQAAANwAAAAPAAAAAAAAAAAAAAAAAJgCAABkcnMv&#10;ZG93bnJldi54bWxQSwUGAAAAAAQABAD1AAAAigMAAAAA&#10;" fillcolor="#efe5d6" stroked="f">
                    <v:textbox style="mso-fit-shape-to-text:t" inset="0,0,0,0">
                      <w:txbxContent>
                        <w:p w:rsidR="00C6211E" w:rsidRDefault="00C6211E">
                          <w:pPr>
                            <w:ind w:left="0"/>
                          </w:pPr>
                        </w:p>
                      </w:txbxContent>
                    </v:textbox>
                  </v:rect>
                  <v:rect id="Rectangle 237" o:spid="_x0000_s126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oKjsUA&#10;AADcAAAADwAAAGRycy9kb3ducmV2LnhtbESPQWvCQBSE7wX/w/IEL6XuRkHb1FVELNSLoPbS2zP7&#10;TILZtzG7NfHfdwXB4zAz3zCzRWcrcaXGl441JEMFgjhzpuRcw8/h6+0dhA/IBivHpOFGHhbz3ssM&#10;U+Na3tF1H3IRIexT1FCEUKdS+qwgi37oauLonVxjMUTZ5NI02Ea4reRIqYm0WHJcKLCmVUHZef9n&#10;NbTl9jdLNvla3aZHtcPjx/j1YrQe9LvlJ4hAXXiGH+1vo2GcTOB+Jh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SgqOxQAAANwAAAAPAAAAAAAAAAAAAAAAAJgCAABkcnMv&#10;ZG93bnJldi54bWxQSwUGAAAAAAQABAD1AAAAigMAAAAA&#10;" fillcolor="#eee4d5" stroked="f">
                    <v:textbox style="mso-fit-shape-to-text:t" inset="0,0,0,0">
                      <w:txbxContent>
                        <w:p w:rsidR="00C6211E" w:rsidRDefault="00C6211E">
                          <w:pPr>
                            <w:ind w:left="0"/>
                          </w:pPr>
                        </w:p>
                      </w:txbxContent>
                    </v:textbox>
                  </v:rect>
                  <v:rect id="Rectangle 238" o:spid="_x0000_s126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avFcUA&#10;AADcAAAADwAAAGRycy9kb3ducmV2LnhtbESPQWvCQBSE7wX/w/IEL6XuRkHb1FVELNSLoPbS2zP7&#10;TILZtzG7NfHfdwXB4zAz3zCzRWcrcaXGl441JEMFgjhzpuRcw8/h6+0dhA/IBivHpOFGHhbz3ssM&#10;U+Na3tF1H3IRIexT1FCEUKdS+qwgi37oauLonVxjMUTZ5NI02Ea4reRIqYm0WHJcKLCmVUHZef9n&#10;NbTl9jdLNvla3aZHtcPjx/j1YrQe9LvlJ4hAXXiGH+1vo2GcTOF+Jh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Bq8VxQAAANwAAAAPAAAAAAAAAAAAAAAAAJgCAABkcnMv&#10;ZG93bnJldi54bWxQSwUGAAAAAAQABAD1AAAAigMAAAAA&#10;" fillcolor="#eee4d5" stroked="f">
                    <v:textbox style="mso-fit-shape-to-text:t" inset="0,0,0,0">
                      <w:txbxContent>
                        <w:p w:rsidR="00C6211E" w:rsidRDefault="00C6211E">
                          <w:pPr>
                            <w:ind w:left="0"/>
                          </w:pPr>
                        </w:p>
                      </w:txbxContent>
                    </v:textbox>
                  </v:rect>
                  <v:rect id="Rectangle 239" o:spid="_x0000_s126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W8ncEA&#10;AADcAAAADwAAAGRycy9kb3ducmV2LnhtbERPTUvDQBC9C/6HZQRvdlOlRdJui7QIHmssgd7G7DQb&#10;zM6G3TFN/333IHh8vO/1dvK9GimmLrCB+awARdwE23Fr4Pj1/vQKKgmyxT4wGbhSgu3m/m6NpQ0X&#10;/qSxklblEE4lGnAiQ6l1ahx5TLMwEGfuHKJHyTC22ka85HDf6+eiWGqPHecGhwPtHDU/1a83sBwX&#10;1f7afdfxUFM9utNJJC6MeXyY3laghCb5F/+5P6yBl3lem8/kI6A3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61vJ3BAAAA3AAAAA8AAAAAAAAAAAAAAAAAmAIAAGRycy9kb3du&#10;cmV2LnhtbFBLBQYAAAAABAAEAPUAAACGAwAAAAA=&#10;" fillcolor="#ede3d4" stroked="f">
                    <v:textbox style="mso-fit-shape-to-text:t" inset="0,0,0,0">
                      <w:txbxContent>
                        <w:p w:rsidR="00C6211E" w:rsidRDefault="00C6211E">
                          <w:pPr>
                            <w:ind w:left="0"/>
                          </w:pPr>
                        </w:p>
                      </w:txbxContent>
                    </v:textbox>
                  </v:rect>
                  <v:rect id="Rectangle 240" o:spid="_x0000_s126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kZBsQA&#10;AADcAAAADwAAAGRycy9kb3ducmV2LnhtbESPQUvDQBSE74L/YXmCN7uppaXGbosoBY+alkBvz+wz&#10;G8y+DbvPNP33riB4HGbmG2azm3yvRoqpC2xgPitAETfBdtwaOB72d2tQSZAt9oHJwIUS7LbXVxss&#10;bTjzO42VtCpDOJVowIkMpdapceQxzcJAnL3PED1KlrHVNuI5w32v74tipT12nBccDvTsqPmqvr2B&#10;1bisXi7dRx3faqpHdzqJxKUxtzfT0yMooUn+w3/tV2tgMX+A3zP5CO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5GQbEAAAA3AAAAA8AAAAAAAAAAAAAAAAAmAIAAGRycy9k&#10;b3ducmV2LnhtbFBLBQYAAAAABAAEAPUAAACJAwAAAAA=&#10;" fillcolor="#ede3d4" stroked="f">
                    <v:textbox style="mso-fit-shape-to-text:t" inset="0,0,0,0">
                      <w:txbxContent>
                        <w:p w:rsidR="00C6211E" w:rsidRDefault="00C6211E">
                          <w:pPr>
                            <w:ind w:left="0"/>
                          </w:pPr>
                        </w:p>
                      </w:txbxContent>
                    </v:textbox>
                  </v:rect>
                  <v:rect id="Rectangle 241" o:spid="_x0000_s126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kAr4A&#10;AADcAAAADwAAAGRycy9kb3ducmV2LnhtbERPTYvCMBC9C/6HMII3TbeCSNe0VGFhT8JWEY9DM9uW&#10;bSYlibX++81B8Ph43/tiMr0YyfnOsoKPdQKCuLa640bB5fy12oHwAVljb5kUPMlDkc9ne8y0ffAP&#10;jVVoRAxhn6GCNoQhk9LXLRn0azsQR+7XOoMhQtdI7fARw00v0yTZSoMdx4YWBzq2VP9Vd6MATXVy&#10;11Na8QFHPjz78uawVGq5mMpPEIGm8Ba/3N9awSaN8+OZeARk/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mfpAK+AAAA3AAAAA8AAAAAAAAAAAAAAAAAmAIAAGRycy9kb3ducmV2&#10;LnhtbFBLBQYAAAAABAAEAPUAAACDAwAAAAA=&#10;" fillcolor="#ece2d3" stroked="f">
                    <v:textbox style="mso-fit-shape-to-text:t" inset="0,0,0,0">
                      <w:txbxContent>
                        <w:p w:rsidR="00C6211E" w:rsidRDefault="00C6211E">
                          <w:pPr>
                            <w:ind w:left="0"/>
                          </w:pPr>
                        </w:p>
                      </w:txbxContent>
                    </v:textbox>
                  </v:rect>
                  <v:rect id="Rectangle 242" o:spid="_x0000_s126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BmcIA&#10;AADcAAAADwAAAGRycy9kb3ducmV2LnhtbESPzWrDMBCE74W8g9hAbo1sB0pxogQnUMjJULeUHhdr&#10;Y5tYKyOp/nn7qFDocZiZb5jDaTa9GMn5zrKCdJuAIK6t7rhR8Pnx9vwKwgdkjb1lUrCQh9Nx9XTA&#10;XNuJ32msQiMihH2OCtoQhlxKX7dk0G/tQBy9m3UGQ5SukdrhFOGml1mSvEiDHceFFge6tFTfqx+j&#10;AE1Vuq8yq/iMI5+Xvvh2WCi1Wc/FHkSgOfyH/9pXrWCXpfB7Jh4Be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0wGZwgAAANwAAAAPAAAAAAAAAAAAAAAAAJgCAABkcnMvZG93&#10;bnJldi54bWxQSwUGAAAAAAQABAD1AAAAhwMAAAAA&#10;" fillcolor="#ece2d3" stroked="f">
                    <v:textbox style="mso-fit-shape-to-text:t" inset="0,0,0,0">
                      <w:txbxContent>
                        <w:p w:rsidR="00C6211E" w:rsidRDefault="00C6211E">
                          <w:pPr>
                            <w:ind w:left="0"/>
                          </w:pPr>
                        </w:p>
                      </w:txbxContent>
                    </v:textbox>
                  </v:rect>
                  <v:rect id="Rectangle 243" o:spid="_x0000_s126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Gf7sEA&#10;AADcAAAADwAAAGRycy9kb3ducmV2LnhtbESPQYvCMBSE78L+h/CEvdnUCiJdo9QFwZNgFdnjo3nb&#10;lm1eShJr/fcbQfA4zMw3zHo7mk4M5HxrWcE8SUEQV1a3XCu4nPezFQgfkDV2lknBgzxsNx+TNeba&#10;3vlEQxlqESHsc1TQhNDnUvqqIYM+sT1x9H6tMxiidLXUDu8RbjqZpelSGmw5LjTY03dD1V95MwrQ&#10;lEd3PWYl73Dg3aMrfhwWSn1Ox+ILRKAxvMOv9kErWGQZPM/EIyA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Bn+7BAAAA3AAAAA8AAAAAAAAAAAAAAAAAmAIAAGRycy9kb3du&#10;cmV2LnhtbFBLBQYAAAAABAAEAPUAAACGAwAAAAA=&#10;" fillcolor="#ece2d3" stroked="f">
                    <v:textbox style="mso-fit-shape-to-text:t" inset="0,0,0,0">
                      <w:txbxContent>
                        <w:p w:rsidR="00C6211E" w:rsidRDefault="00C6211E">
                          <w:pPr>
                            <w:ind w:left="0"/>
                          </w:pPr>
                        </w:p>
                      </w:txbxContent>
                    </v:textbox>
                  </v:rect>
                  <v:rect id="Rectangle 244" o:spid="_x0000_s126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kkTcIA&#10;AADcAAAADwAAAGRycy9kb3ducmV2LnhtbESPQYvCMBSE7wv+h/AEb2uqhV2pRlFB9LAHt/oDHs2z&#10;KTYvJYla/71ZEPY4zMw3zGLV21bcyYfGsYLJOANBXDndcK3gfNp9zkCEiKyxdUwKnhRgtRx8LLDQ&#10;7sG/dC9jLRKEQ4EKTIxdIWWoDFkMY9cRJ+/ivMWYpK+l9vhIcNvKaZZ9SYsNpwWDHW0NVdfyZhVs&#10;v4+bcu9/DM3O+VpO/AbZGqVGw349BxGpj//hd/ugFeTTHP7OpCM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qSRNwgAAANwAAAAPAAAAAAAAAAAAAAAAAJgCAABkcnMvZG93&#10;bnJldi54bWxQSwUGAAAAAAQABAD1AAAAhwMAAAAA&#10;" fillcolor="#ebe1d2" stroked="f">
                    <v:textbox style="mso-fit-shape-to-text:t" inset="0,0,0,0">
                      <w:txbxContent>
                        <w:p w:rsidR="00C6211E" w:rsidRDefault="00C6211E">
                          <w:pPr>
                            <w:ind w:left="0"/>
                          </w:pPr>
                        </w:p>
                      </w:txbxContent>
                    </v:textbox>
                  </v:rect>
                  <v:rect id="Rectangle 245" o:spid="_x0000_s126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C8OcQA&#10;AADcAAAADwAAAGRycy9kb3ducmV2LnhtbESPwWrDMBBE74X8g9hAb42cuDTGiRKSQGgPPTSOP2Cx&#10;tpaptTKSErt/XxUKPQ4z84bZ7ifbizv50DlWsFxkIIgbpztuFdTX81MBIkRkjb1jUvBNAfa72cMW&#10;S+1GvtC9iq1IEA4lKjAxDqWUoTFkMSzcQJy8T+ctxiR9K7XHMcFtL1dZ9iItdpwWDA50MtR8VTer&#10;4LT+OFav/t1QUecHufRHZGuUepxPhw2ISFP8D/+137SCfPUMv2fSEZ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AvDnEAAAA3AAAAA8AAAAAAAAAAAAAAAAAmAIAAGRycy9k&#10;b3ducmV2LnhtbFBLBQYAAAAABAAEAPUAAACJAwAAAAA=&#10;" fillcolor="#ebe1d2" stroked="f">
                    <v:textbox style="mso-fit-shape-to-text:t" inset="0,0,0,0">
                      <w:txbxContent>
                        <w:p w:rsidR="00C6211E" w:rsidRDefault="00C6211E">
                          <w:pPr>
                            <w:ind w:left="0"/>
                          </w:pPr>
                        </w:p>
                      </w:txbxContent>
                    </v:textbox>
                  </v:rect>
                  <v:rect id="Rectangle 246" o:spid="_x0000_s127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7758UA&#10;AADcAAAADwAAAGRycy9kb3ducmV2LnhtbESPzWrDMBCE74W+g9hAbo0ch4bgRjGhpMGHHpqfQo+L&#10;tZVNrJUjqYn79lUhkOMwM98wy3KwnbiQD61jBdNJBoK4drplo+B4eHtagAgRWWPnmBT8UoBy9fiw&#10;xEK7K+/oso9GJAiHAhU0MfaFlKFuyGKYuJ44ed/OW4xJeiO1x2uC207mWTaXFltOCw329NpQfdr/&#10;WAULszVf73W1M7H6+PSbfnY2yEqNR8P6BUSkId7Dt3alFczyZ/g/k4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XvvnxQAAANwAAAAPAAAAAAAAAAAAAAAAAJgCAABkcnMv&#10;ZG93bnJldi54bWxQSwUGAAAAAAQABAD1AAAAigMAAAAA&#10;" fillcolor="#eae0d1" stroked="f">
                    <v:textbox style="mso-fit-shape-to-text:t" inset="0,0,0,0">
                      <w:txbxContent>
                        <w:p w:rsidR="00C6211E" w:rsidRDefault="00C6211E">
                          <w:pPr>
                            <w:ind w:left="0"/>
                          </w:pPr>
                        </w:p>
                      </w:txbxContent>
                    </v:textbox>
                  </v:rect>
                  <v:rect id="Rectangle 247" o:spid="_x0000_s127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lkMMA&#10;AADcAAAADwAAAGRycy9kb3ducmV2LnhtbESPT2sCMRTE74LfITyhN82qILI1iojKHnrwL/T42Lxm&#10;l25e1iTq9ts3QqHHYWZ+wyxWnW3Eg3yoHSsYjzIQxKXTNRsFl/NuOAcRIrLGxjEp+KEAq2W/t8Bc&#10;uycf6XGKRiQIhxwVVDG2uZShrMhiGLmWOHlfzluMSXojtcdngttGTrJsJi3WnBYqbGlTUfl9ulsF&#10;c7M3nx9lcTSxOFz9tp3eDLJSb4Nu/Q4iUhf/w3/tQiuYTmbwOp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xlkMMAAADcAAAADwAAAAAAAAAAAAAAAACYAgAAZHJzL2Rv&#10;d25yZXYueG1sUEsFBgAAAAAEAAQA9QAAAIgDAAAAAA==&#10;" fillcolor="#eae0d1" stroked="f">
                    <v:textbox style="mso-fit-shape-to-text:t" inset="0,0,0,0">
                      <w:txbxContent>
                        <w:p w:rsidR="00C6211E" w:rsidRDefault="00C6211E">
                          <w:pPr>
                            <w:ind w:left="0"/>
                          </w:pPr>
                        </w:p>
                      </w:txbxContent>
                    </v:textbox>
                  </v:rect>
                  <v:rect id="Rectangle 248" o:spid="_x0000_s127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DAC8UA&#10;AADcAAAADwAAAGRycy9kb3ducmV2LnhtbESPzWrDMBCE74W+g9hAbo0cB5rgRjGhpMGHHpqfQo+L&#10;tZVNrJUjqYn79lUhkOMwM98wy3KwnbiQD61jBdNJBoK4drplo+B4eHtagAgRWWPnmBT8UoBy9fiw&#10;xEK7K+/oso9GJAiHAhU0MfaFlKFuyGKYuJ44ed/OW4xJeiO1x2uC207mWfYsLbacFhrs6bWh+rT/&#10;sQoWZmu+3utqZ2L18ek3/exskJUaj4b1C4hIQ7yHb+1KK5jlc/g/k4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wMALxQAAANwAAAAPAAAAAAAAAAAAAAAAAJgCAABkcnMv&#10;ZG93bnJldi54bWxQSwUGAAAAAAQABAD1AAAAigMAAAAA&#10;" fillcolor="#eae0d1" stroked="f">
                    <v:textbox style="mso-fit-shape-to-text:t" inset="0,0,0,0">
                      <w:txbxContent>
                        <w:p w:rsidR="00C6211E" w:rsidRDefault="00C6211E">
                          <w:pPr>
                            <w:ind w:left="0"/>
                          </w:pPr>
                        </w:p>
                      </w:txbxContent>
                    </v:textbox>
                  </v:rect>
                  <v:rect id="Rectangle 249" o:spid="_x0000_s127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yS8AA&#10;AADcAAAADwAAAGRycy9kb3ducmV2LnhtbERPTUsDMRC9C/0PYQrebNZWpGybFlkRPWpa0OOwmW5C&#10;N5NlE9v13zsHwePjfW/3U+zVhcYcEhu4X1SgiNvkAncGjoeXuzWoXJAd9onJwA9l2O9mN1usXbry&#10;B11s6ZSEcK7RgC9lqLXOraeIeZEGYuFOaYxYBI6ddiNeJTz2ellVjzpiYGnwOFDjqT3b7yglq/j8&#10;+R7tV/MwNJ1na1/DKRhzO5+eNqAKTeVf/Od+cwZWS1krZ+QI6N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jfyS8AAAADcAAAADwAAAAAAAAAAAAAAAACYAgAAZHJzL2Rvd25y&#10;ZXYueG1sUEsFBgAAAAAEAAQA9QAAAIUDAAAAAA==&#10;" fillcolor="#e9dfd0" stroked="f">
                    <v:textbox style="mso-fit-shape-to-text:t" inset="0,0,0,0">
                      <w:txbxContent>
                        <w:p w:rsidR="00C6211E" w:rsidRDefault="00C6211E">
                          <w:pPr>
                            <w:ind w:left="0"/>
                          </w:pPr>
                        </w:p>
                      </w:txbxContent>
                    </v:textbox>
                  </v:rect>
                  <v:rect id="Rectangle 250" o:spid="_x0000_s127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88K8QA&#10;AADcAAAADwAAAGRycy9kb3ducmV2LnhtbESP0WrCQBRE3wv9h+UKfasbDVgbs0oVivalYJoPuGZv&#10;s6HZuzG7avz7riD4OMzMGSZfDbYVZ+p941jBZJyAIK6cbrhWUP58vs5B+ICssXVMCq7kYbV8fsox&#10;0+7CezoXoRYRwj5DBSaELpPSV4Ys+rHriKP363qLIcq+lrrHS4TbVk6TZCYtNhwXDHa0MVT9FSer&#10;wM2/1lzwrB2OLu3evg9buy1TpV5Gw8cCRKAhPML39k4rSKfvcDsTj4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PCvEAAAA3AAAAA8AAAAAAAAAAAAAAAAAmAIAAGRycy9k&#10;b3ducmV2LnhtbFBLBQYAAAAABAAEAPUAAACJAwAAAAA=&#10;" fillcolor="#e8decf" stroked="f">
                    <v:textbox style="mso-fit-shape-to-text:t" inset="0,0,0,0">
                      <w:txbxContent>
                        <w:p w:rsidR="00C6211E" w:rsidRDefault="00C6211E">
                          <w:pPr>
                            <w:ind w:left="0"/>
                          </w:pPr>
                        </w:p>
                      </w:txbxContent>
                    </v:textbox>
                  </v:rect>
                  <v:rect id="Rectangle 251" o:spid="_x0000_s127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wDa8AA&#10;AADcAAAADwAAAGRycy9kb3ducmV2LnhtbERPzYrCMBC+C75DGMGbpm5BS9dYdEGqlwWrDzDbzLZl&#10;m0ltota3Nwdhjx/f/zobTCvu1LvGsoLFPAJBXFrdcKXgct7PEhDOI2tsLZOCJznINuPRGlNtH3yi&#10;e+ErEULYpaig9r5LpXRlTQbd3HbEgfu1vUEfYF9J3eMjhJtWfkTRUhpsODTU2NFXTeVfcTMKbHLc&#10;ccHLdrjauFt9/+Qmv8RKTSfD9hOEp8H/i9/ug1YQx2F+OBOOgNy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RwDa8AAAADcAAAADwAAAAAAAAAAAAAAAACYAgAAZHJzL2Rvd25y&#10;ZXYueG1sUEsFBgAAAAAEAAQA9QAAAIUDAAAAAA==&#10;" fillcolor="#e8decf" stroked="f">
                    <v:textbox style="mso-fit-shape-to-text:t" inset="0,0,0,0">
                      <w:txbxContent>
                        <w:p w:rsidR="00C6211E" w:rsidRDefault="00C6211E">
                          <w:pPr>
                            <w:ind w:left="0"/>
                          </w:pPr>
                        </w:p>
                      </w:txbxContent>
                    </v:textbox>
                  </v:rect>
                  <v:rect id="Rectangle 252" o:spid="_x0000_s127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Cm8MMA&#10;AADcAAAADwAAAGRycy9kb3ducmV2LnhtbESP0YrCMBRE3wX/IVxh3zR1CyrVtKiwuPsiWP2Aa3Nt&#10;i81NbbLa/fuNIPg4zMwZZpX1phF36lxtWcF0EoEgLqyuuVRwOn6NFyCcR9bYWCYFf+QgS4eDFSba&#10;PvhA99yXIkDYJaig8r5NpHRFRQbdxLbEwbvYzqAPsiul7vAR4KaRn1E0kwZrDgsVtrStqLjmv0aB&#10;XfxsOOdZ099s3M73553ZnWKlPkb9egnCU+/f4Vf7WyuI4yk8z4QjI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Cm8MMAAADcAAAADwAAAAAAAAAAAAAAAACYAgAAZHJzL2Rv&#10;d25yZXYueG1sUEsFBgAAAAAEAAQA9QAAAIgDAAAAAA==&#10;" fillcolor="#e8decf" stroked="f">
                    <v:textbox style="mso-fit-shape-to-text:t" inset="0,0,0,0">
                      <w:txbxContent>
                        <w:p w:rsidR="00C6211E" w:rsidRDefault="00C6211E">
                          <w:pPr>
                            <w:ind w:left="0"/>
                          </w:pPr>
                        </w:p>
                      </w:txbxContent>
                    </v:textbox>
                  </v:rect>
                  <v:rect id="Rectangle 253" o:spid="_x0000_s127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cRh8QA&#10;AADcAAAADwAAAGRycy9kb3ducmV2LnhtbESP0WrCQBRE3wv+w3IF3+rGCNZGV5G2QcUnUz/gkr3N&#10;hmbvhuzWxL93BaGPw8ycYdbbwTbiSp2vHSuYTRMQxKXTNVcKLt/56xKED8gaG8ek4EYetpvRyxoz&#10;7Xo+07UIlYgQ9hkqMCG0mZS+NGTRT11LHL0f11kMUXaV1B32EW4bmSbJQlqsOS4YbOnDUPlb/FkF&#10;n19O62O7ezPl+/FU5P2s2ae5UpPxsFuBCDSE//CzfdAK5vMUHmfiEZ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XEYf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254" o:spid="_x0000_s127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u0HMQA&#10;AADcAAAADwAAAGRycy9kb3ducmV2LnhtbESP0WrCQBRE3wv9h+UWfKsbDbQaXUXU0IpPRj/gkr1m&#10;g9m7Ibua+PfdQqGPw8ycYZbrwTbiQZ2vHSuYjBMQxKXTNVcKLuf8fQbCB2SNjWNS8CQP69XryxIz&#10;7Xo+0aMIlYgQ9hkqMCG0mZS+NGTRj11LHL2r6yyGKLtK6g77CLeNnCbJh7RYc1ww2NLWUHkr7lbB&#10;bu+0PrSbT1POD8ci7yfN1zRXavQ2bBYgAg3hP/zX/tYK0jSF3zPx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btBz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255" o:spid="_x0000_s127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3FEcUA&#10;AADcAAAADwAAAGRycy9kb3ducmV2LnhtbESP0WrCQBRE34X+w3ILvumm1UpIXaWEiGKfjP2A2+xt&#10;Epq9G3ZXjX69Wyj4OMzMGWa5HkwnzuR8a1nByzQBQVxZ3XKt4Ou4maQgfEDW2FkmBVfysF49jZaY&#10;aXvhA53LUIsIYZ+hgiaEPpPSVw0Z9FPbE0fvxzqDIUpXS+3wEuGmk69JspAGW44LDfaUN1T9liej&#10;gG9FfuzT78+dS/ZyuyjTffGWKjV+Hj7eQQQawiP8395pBbPZHP7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cURxQAAANwAAAAPAAAAAAAAAAAAAAAAAJgCAABkcnMv&#10;ZG93bnJldi54bWxQSwUGAAAAAAQABAD1AAAAigMAAAAA&#10;" fillcolor="#e6dccd" stroked="f">
                    <v:textbox style="mso-fit-shape-to-text:t" inset="0,0,0,0">
                      <w:txbxContent>
                        <w:p w:rsidR="00C6211E" w:rsidRDefault="00C6211E">
                          <w:pPr>
                            <w:ind w:left="0"/>
                          </w:pPr>
                        </w:p>
                      </w:txbxContent>
                    </v:textbox>
                  </v:rect>
                  <v:rect id="Rectangle 256" o:spid="_x0000_s128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FgisMA&#10;AADcAAAADwAAAGRycy9kb3ducmV2LnhtbESP0YrCMBRE34X9h3AXfNN0V5TSNcoiiqJPVj/g2txt&#10;yzY3JYla/XojCD4OM3OGmc4704gLOV9bVvA1TEAQF1bXXCo4HlaDFIQPyBoby6TgRh7ms4/eFDNt&#10;r7ynSx5KESHsM1RQhdBmUvqiIoN+aFvi6P1ZZzBE6UqpHV4j3DTyO0km0mDNcaHClhYVFf/52Sjg&#10;+3JxaNPTbuOSrVxP8nS7HKdK9T+73x8QgbrwDr/aG61gNBrD80w8An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FgisMAAADcAAAADwAAAAAAAAAAAAAAAACYAgAAZHJzL2Rv&#10;d25yZXYueG1sUEsFBgAAAAAEAAQA9QAAAIgDAAAAAA==&#10;" fillcolor="#e6dccd" stroked="f">
                    <v:textbox style="mso-fit-shape-to-text:t" inset="0,0,0,0">
                      <w:txbxContent>
                        <w:p w:rsidR="00C6211E" w:rsidRDefault="00C6211E">
                          <w:pPr>
                            <w:ind w:left="0"/>
                          </w:pPr>
                        </w:p>
                      </w:txbxContent>
                    </v:textbox>
                  </v:rect>
                  <v:rect id="Rectangle 257" o:spid="_x0000_s128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P+/cQA&#10;AADcAAAADwAAAGRycy9kb3ducmV2LnhtbESP0WrCQBRE3wv+w3IF3+pGpSGkriJiqehTox9wm70m&#10;wezdsLtq9OvdgtDHYWbOMPNlb1pxJecbywom4wQEcWl1w5WC4+HrPQPhA7LG1jIpuJOH5WLwNsdc&#10;2xv/0LUIlYgQ9jkqqEPocil9WZNBP7YdcfRO1hkMUbpKaoe3CDetnCZJKg02HBdq7GhdU3kuLkYB&#10;PzbrQ5f97rcu2cnvtMh2m49MqdGwX32CCNSH//CrvdUKZrMU/s7EI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z/v3EAAAA3AAAAA8AAAAAAAAAAAAAAAAAmAIAAGRycy9k&#10;b3ducmV2LnhtbFBLBQYAAAAABAAEAPUAAACJAwAAAAA=&#10;" fillcolor="#e6dccd" stroked="f">
                    <v:textbox style="mso-fit-shape-to-text:t" inset="0,0,0,0">
                      <w:txbxContent>
                        <w:p w:rsidR="00C6211E" w:rsidRDefault="00C6211E">
                          <w:pPr>
                            <w:ind w:left="0"/>
                          </w:pPr>
                        </w:p>
                      </w:txbxContent>
                    </v:textbox>
                  </v:rect>
                  <v:rect id="Rectangle 258" o:spid="_x0000_s128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DYU8QA&#10;AADcAAAADwAAAGRycy9kb3ducmV2LnhtbESP3WrCQBSE7wt9h+UUeiO6a8UfoquIUGp7pdEHOGZP&#10;k9Ds2ZA91fTt3UKhl8PMfMOsNr1v1JW6WAe2MB4ZUMRFcDWXFs6n1+ECVBRkh01gsvBDETbrx4cV&#10;Zi7c+EjXXEqVIBwztFCJtJnWsajIYxyFljh5n6HzKEl2pXYd3hLcN/rFmJn2WHNaqLClXUXFV/7t&#10;LcRmeskvUph3Mzi8YT+fye4DrX1+6rdLUEK9/If/2ntnYTKZw++ZdAT0+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Q2FPEAAAA3AAAAA8AAAAAAAAAAAAAAAAAmAIAAGRycy9k&#10;b3ducmV2LnhtbFBLBQYAAAAABAAEAPUAAACJAwAAAAA=&#10;" fillcolor="#e5dbcc" stroked="f">
                    <v:textbox style="mso-fit-shape-to-text:t" inset="0,0,0,0">
                      <w:txbxContent>
                        <w:p w:rsidR="00C6211E" w:rsidRDefault="00C6211E">
                          <w:pPr>
                            <w:ind w:left="0"/>
                          </w:pPr>
                        </w:p>
                      </w:txbxContent>
                    </v:textbox>
                  </v:rect>
                  <v:rect id="Rectangle 259" o:spid="_x0000_s128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9MIcEA&#10;AADcAAAADwAAAGRycy9kb3ducmV2LnhtbERPzWrCQBC+C32HZQpeRHdbaZToKkUo2p5s6gOM2TEJ&#10;zc6G7FTj23cPhR4/vv/1dvCtulIfm8AWnmYGFHEZXMOVhdPX23QJKgqywzYwWbhThO3mYbTG3IUb&#10;f9K1kEqlEI45WqhFulzrWNbkMc5CR5y4S+g9SoJ9pV2PtxTuW/1sTKY9NpwaauxoV1P5Xfx4C7F9&#10;ORdnKc27mRz3OCwy2X2gtePH4XUFSmiQf/Gf++AszOdpbTqTjoD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PTCHBAAAA3AAAAA8AAAAAAAAAAAAAAAAAmAIAAGRycy9kb3du&#10;cmV2LnhtbFBLBQYAAAAABAAEAPUAAACGAwAAAAA=&#10;" fillcolor="#e5dbcc" stroked="f">
                    <v:textbox style="mso-fit-shape-to-text:t" inset="0,0,0,0">
                      <w:txbxContent>
                        <w:p w:rsidR="00C6211E" w:rsidRDefault="00C6211E">
                          <w:pPr>
                            <w:ind w:left="0"/>
                          </w:pPr>
                        </w:p>
                      </w:txbxContent>
                    </v:textbox>
                  </v:rect>
                  <v:rect id="Rectangle 260" o:spid="_x0000_s1284" style="position:absolute;left:6810;top:2580;width:1263;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yL8IA&#10;AADcAAAADwAAAGRycy9kb3ducmV2LnhtbESPzYoCMRCE7wu+Q2jB25pRYXFHo4ggqOzFcR+gmfT8&#10;YNIZkuiMb2+EhT0WVfUVtd4O1ogH+dA6VjCbZiCIS6dbrhX8Xg+fSxAhIms0jknBkwJsN6OPNeba&#10;9XyhRxFrkSAcclTQxNjlUoayIYth6jri5FXOW4xJ+lpqj32CWyPnWfYlLbacFhrsaN9QeSvuVoG8&#10;Fod+WRifufO8+jGn46Uip9RkPOxWICIN8T/81z5qBYvFN7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ibIv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Excluir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v:textbox>
                  </v:rect>
                  <v:rect id="Rectangle 261" o:spid="_x0000_s1285" style="position:absolute;left:6780;top:2775;width:132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Voz78A&#10;AADcAAAADwAAAGRycy9kb3ducmV2LnhtbERPy4rCMBTdC/MP4Q7MTtNREalGkQFBBze2fsCluX1g&#10;clOSaOvfTxYDLg/nvd2P1ogn+dA5VvA9y0AQV0533Ci4lcfpGkSIyBqNY1LwogD73cdki7l2A1/p&#10;WcRGpBAOOSpoY+xzKUPVksUwcz1x4mrnLcYEfSO1xyGFWyPnWbaSFjtODS329NNSdS8eVoEsi+Ow&#10;LozP3O+8vpjz6VqTU+rrczxsQEQa41v87z5pBYtl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tWjPvwAAANwAAAAPAAAAAAAAAAAAAAAAAJgCAABkcnMvZG93bnJl&#10;di54bWxQSwUGAAAAAAQABAD1AAAAhAMAAAAA&#10;" filled="f" stroked="f">
                    <v:textbox style="mso-fit-shape-to-text:t" inset="0,0,0,0">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v:textbox>
                  </v:rect>
                  <v:rect id="Rectangle 262" o:spid="_x0000_s1286" style="position:absolute;left:7080;top:2970;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NVMIA&#10;AADcAAAADwAAAGRycy9kb3ducmV2LnhtbESPzYoCMRCE74LvEFrwphl/WGQ0igiCu3hx9AGaSc8P&#10;Jp0hic7s228WFvZYVNVX1O4wWCPe5EPrWMFinoEgLp1uuVbwuJ9nGxAhIms0jknBNwU47MejHeba&#10;9XyjdxFrkSAcclTQxNjlUoayIYth7jri5FXOW4xJ+lpqj32CWyOXWfYhLbacFhrs6NRQ+SxeVoG8&#10;F+d+Uxifua9ldTWfl1tFTqnpZDhuQUQa4n/4r33RClbrBfyeSUd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c1U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Funcional</w:t>
                          </w:r>
                          <w:proofErr w:type="spellEnd"/>
                        </w:p>
                      </w:txbxContent>
                    </v:textbox>
                  </v:rect>
                  <v:oval id="Oval 263" o:spid="_x0000_s1287" style="position:absolute;left:6675;top:385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0wFsQA&#10;AADcAAAADwAAAGRycy9kb3ducmV2LnhtbESP0WrCQBRE3wv9h+UKfaubaJGYukqRFvQloMkHXLK3&#10;STB7N+xuNP17Vyj4OMzMGWazm0wvruR8Z1lBOk9AENdWd9woqMqf9wyED8gae8uk4I887LavLxvM&#10;tb3xia7n0IgIYZ+jgjaEIZfS1y0Z9HM7EEfv1zqDIUrXSO3wFuGml4skWUmDHceFFgfat1RfzqNR&#10;UOyXq3V2LApXZWNZpr5K7fit1Nts+voEEWgKz/B/+6AVLD8W8DgTj4D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dMBbEAAAA3AAAAA8AAAAAAAAAAAAAAAAAmAIAAGRycy9k&#10;b3ducmV2LnhtbFBLBQYAAAAABAAEAPUAAACJAwAAAAA=&#10;" fillcolor="#c0bfc0" strokecolor="#c0bfc0" strokeweight="42e-5mm"/>
                  <v:oval id="Oval 264" o:spid="_x0000_s1288" style="position:absolute;left:6630;top:381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pRQ8QA&#10;AADcAAAADwAAAGRycy9kb3ducmV2LnhtbESPQWvCQBSE70L/w/IKvemmKiKpm1CKgZ5KXfXg7ZF9&#10;zYZm34bsqum/7wqCx2FmvmE25eg6caEhtJ4VvM4yEMS1Ny03Cg77aroGESKywc4zKfijAGXxNNlg&#10;bvyVd3TRsREJwiFHBTbGPpcy1JYchpnviZP34weHMcmhkWbAa4K7Ts6zbCUdtpwWLPb0Yan+1Wen&#10;4Djuv7aVPa1NZ+bVsdL6m7RW6uV5fH8DEWmMj/C9/WkULJYLuJ1JR0AW/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KUUPEAAAA3AAAAA8AAAAAAAAAAAAAAAAAmAIAAGRycy9k&#10;b3ducmV2LnhtbFBLBQYAAAAABAAEAPUAAACJAwAAAAA=&#10;" fillcolor="#fcf2e3" strokeweight="42e-5mm"/>
                  <v:rect id="Rectangle 265" o:spid="_x0000_s128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byasMA&#10;AADcAAAADwAAAGRycy9kb3ducmV2LnhtbESPQYvCMBSE7wv7H8ITvCyaqkWWapRFEbyJVhaPj+bZ&#10;FpuX2kSN/94IC3scZuYbZr4MphF36lxtWcFomIAgLqyuuVRwzDeDbxDOI2tsLJOCJzlYLj4/5php&#10;++A93Q++FBHCLkMFlfdtJqUrKjLohrYljt7ZdgZ9lF0pdYePCDeNHCfJVBqsOS5U2NKqouJyuBkF&#10;t8SF3zTHzeXrRMGddnZ9HVml+r3wMwPhKfj/8F97qxVM0hTeZ+IR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byasMAAADcAAAADwAAAAAAAAAAAAAAAACYAgAAZHJzL2Rv&#10;d25yZXYueG1sUEsFBgAAAAAEAAQA9QAAAIgDAAAAAA==&#10;" fillcolor="#fbf1e2" stroked="f">
                    <v:textbox style="mso-fit-shape-to-text:t" inset="0,0,0,0">
                      <w:txbxContent>
                        <w:p w:rsidR="00C6211E" w:rsidRDefault="00C6211E">
                          <w:pPr>
                            <w:ind w:left="0"/>
                          </w:pPr>
                        </w:p>
                      </w:txbxContent>
                    </v:textbox>
                  </v:rect>
                  <v:rect id="Rectangle 266" o:spid="_x0000_s129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pX8cMA&#10;AADcAAAADwAAAGRycy9kb3ducmV2LnhtbESPQYvCMBSE7wv+h/AEL4umuipSjSK7CN4WrYjHR/Ns&#10;i81LbaLGf79ZEDwOM/MNs1gFU4s7ta6yrGA4SEAQ51ZXXCg4ZJv+DITzyBpry6TgSQ5Wy87HAlNt&#10;H7yj+94XIkLYpaig9L5JpXR5SQbdwDbE0Tvb1qCPsi2kbvER4aaWoySZSoMVx4USG/ouKb/sb0bB&#10;LXHhOM5wc/k8UXCnX/tzHVqlet2wnoPwFPw7/GpvtYKv8QT+z8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pX8cMAAADcAAAADwAAAAAAAAAAAAAAAACYAgAAZHJzL2Rv&#10;d25yZXYueG1sUEsFBgAAAAAEAAQA9QAAAIgDAAAAAA==&#10;" fillcolor="#fbf1e2" stroked="f">
                    <v:textbox style="mso-fit-shape-to-text:t" inset="0,0,0,0">
                      <w:txbxContent>
                        <w:p w:rsidR="00C6211E" w:rsidRDefault="00C6211E">
                          <w:pPr>
                            <w:ind w:left="0"/>
                          </w:pPr>
                        </w:p>
                      </w:txbxContent>
                    </v:textbox>
                  </v:rect>
                  <v:rect id="Rectangle 267" o:spid="_x0000_s129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0o3MYA&#10;AADcAAAADwAAAGRycy9kb3ducmV2LnhtbESPS2vDMBCE74H+B7GB3hI5zbNulBDSBnLNgzxui7Wx&#10;3VorYym2219fFQo5DjPzDTNftqYQNVUut6xg0I9AECdW55wqOB42vRkI55E1FpZJwTc5WC6eOnOM&#10;tW14R/XepyJA2MWoIPO+jKV0SUYGXd+WxMG72cqgD7JKpa6wCXBTyJcomkiDOYeFDEtaZ5R87e9G&#10;QfNTTwfF6vL6wffpGcfX99P5+qnUc7ddvYHw1PpH+L+91QqGown8nQ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40o3MYAAADcAAAADwAAAAAAAAAAAAAAAACYAgAAZHJz&#10;L2Rvd25yZXYueG1sUEsFBgAAAAAEAAQA9QAAAIsDAAAAAA==&#10;" fillcolor="#faf0e1" stroked="f">
                    <v:textbox style="mso-fit-shape-to-text:t" inset="0,0,0,0">
                      <w:txbxContent>
                        <w:p w:rsidR="00C6211E" w:rsidRDefault="00C6211E">
                          <w:pPr>
                            <w:ind w:left="0"/>
                          </w:pPr>
                        </w:p>
                      </w:txbxContent>
                    </v:textbox>
                  </v:rect>
                  <v:rect id="Rectangle 268" o:spid="_x0000_s129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GNR8cA&#10;AADcAAAADwAAAGRycy9kb3ducmV2LnhtbESPS2/CMBCE70j9D9ZW4gYO0DY0xSDEQ+qVh6DcVvE2&#10;SRuvo9gkob++roTU42hmvtHMFp0pRUO1KywrGA0jEMSp1QVnCo6H7WAKwnlkjaVlUnAjB4v5Q2+G&#10;ibYt76jZ+0wECLsEFeTeV4mULs3JoBvaijh4n7Y26IOsM6lrbAPclHIcRS/SYMFhIceKVjml3/ur&#10;UdD+NPGoXH68bvgan/H5sj6dL19K9R+75RsIT53/D9/b71rB5CmGvzPhCM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BjUfHAAAA3AAAAA8AAAAAAAAAAAAAAAAAmAIAAGRy&#10;cy9kb3ducmV2LnhtbFBLBQYAAAAABAAEAPUAAACMAwAAAAA=&#10;" fillcolor="#faf0e1" stroked="f">
                    <v:textbox style="mso-fit-shape-to-text:t" inset="0,0,0,0">
                      <w:txbxContent>
                        <w:p w:rsidR="00C6211E" w:rsidRDefault="00C6211E">
                          <w:pPr>
                            <w:ind w:left="0"/>
                          </w:pPr>
                        </w:p>
                      </w:txbxContent>
                    </v:textbox>
                  </v:rect>
                  <v:rect id="Rectangle 269" o:spid="_x0000_s129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mH0sMA&#10;AADcAAAADwAAAGRycy9kb3ducmV2LnhtbERPy4rCMBTdD/gP4QruxlRHilSjiCKMC8FRUdxdm9sH&#10;NjelidqZrzeLAZeH857OW1OJBzWutKxg0I9AEKdWl5wrOB7Wn2MQziNrrCyTgl9yMJ91PqaYaPvk&#10;H3rsfS5CCLsEFRTe14mULi3IoOvbmjhwmW0M+gCbXOoGnyHcVHIYRbE0WHJoKLCmZUHpbX83CuLz&#10;/XrM15ft7nTO0mwzXq18/KdUr9suJiA8tf4t/nd/awVfo7A2nAlH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lmH0sMAAADcAAAADwAAAAAAAAAAAAAAAACYAgAAZHJzL2Rv&#10;d25yZXYueG1sUEsFBgAAAAAEAAQA9QAAAIgDAAAAAA==&#10;" fillcolor="#f9efe0" stroked="f">
                    <v:textbox style="mso-fit-shape-to-text:t" inset="0,0,0,0">
                      <w:txbxContent>
                        <w:p w:rsidR="00C6211E" w:rsidRDefault="00C6211E">
                          <w:pPr>
                            <w:ind w:left="0"/>
                          </w:pPr>
                        </w:p>
                      </w:txbxContent>
                    </v:textbox>
                  </v:rect>
                  <v:rect id="Rectangle 270" o:spid="_x0000_s129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UiScgA&#10;AADcAAAADwAAAGRycy9kb3ducmV2LnhtbESPW2vCQBSE3wv+h+UIfasb2xI0ugmlIrQPQr2g+HbM&#10;nlwwezZkV4399d1CoY/DzHzDzLPeNOJKnastKxiPIhDEudU1lwp22+XTBITzyBoby6TgTg6ydPAw&#10;x0TbG6/puvGlCBB2CSqovG8TKV1ekUE3si1x8ArbGfRBdqXUHd4C3DTyOYpiabDmsFBhS+8V5efN&#10;xSiID5fTrlweV1/7Q5EXn5PFwsffSj0O+7cZCE+9/w//tT+0gpfXKfyeCUdApj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1FSJJyAAAANwAAAAPAAAAAAAAAAAAAAAAAJgCAABk&#10;cnMvZG93bnJldi54bWxQSwUGAAAAAAQABAD1AAAAjQMAAAAA&#10;" fillcolor="#f9efe0" stroked="f">
                    <v:textbox style="mso-fit-shape-to-text:t" inset="0,0,0,0">
                      <w:txbxContent>
                        <w:p w:rsidR="00C6211E" w:rsidRDefault="00C6211E">
                          <w:pPr>
                            <w:ind w:left="0"/>
                          </w:pPr>
                        </w:p>
                      </w:txbxContent>
                    </v:textbox>
                  </v:rect>
                  <v:rect id="Rectangle 271" o:spid="_x0000_s129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YdCcMA&#10;AADcAAAADwAAAGRycy9kb3ducmV2LnhtbERPy4rCMBTdD/gP4QruxlQHi1SjiCKMC8FRUdxdm9sH&#10;NjelidqZrzeLAZeH857OW1OJBzWutKxg0I9AEKdWl5wrOB7Wn2MQziNrrCyTgl9yMJ91PqaYaPvk&#10;H3rsfS5CCLsEFRTe14mULi3IoOvbmjhwmW0M+gCbXOoGnyHcVHIYRbE0WHJoKLCmZUHpbX83CuLz&#10;/XrM15ft7nTO0mwzXq18/KdUr9suJiA8tf4t/nd/awVfozA/nAlH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YdCcMAAADcAAAADwAAAAAAAAAAAAAAAACYAgAAZHJzL2Rv&#10;d25yZXYueG1sUEsFBgAAAAAEAAQA9QAAAIgDAAAAAA==&#10;" fillcolor="#f9efe0" stroked="f">
                    <v:textbox style="mso-fit-shape-to-text:t" inset="0,0,0,0">
                      <w:txbxContent>
                        <w:p w:rsidR="00C6211E" w:rsidRDefault="00C6211E">
                          <w:pPr>
                            <w:ind w:left="0"/>
                          </w:pPr>
                        </w:p>
                      </w:txbxContent>
                    </v:textbox>
                  </v:rect>
                  <v:rect id="Rectangle 272" o:spid="_x0000_s129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FKd8QA&#10;AADcAAAADwAAAGRycy9kb3ducmV2LnhtbESPS2sCMRSF9wX/Q7iCm6IZLYpMjaKCIO58Qne3k9uZ&#10;weRmmMRx9Nc3QqHLw3l8nNmitUY0VPvSsYLhIAFBnDldcq7gdNz0pyB8QNZoHJOCB3lYzDtvM0y1&#10;u/OemkPIRRxhn6KCIoQqldJnBVn0A1cRR+/H1RZDlHUudY33OG6NHCXJRFosORIKrGhdUHY93GyE&#10;bC/ycn7ssufp/et71UjzXO+NUr1uu/wEEagN/+G/9lYr+BgP4XUmHg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BSnfEAAAA3AAAAA8AAAAAAAAAAAAAAAAAmAIAAGRycy9k&#10;b3ducmV2LnhtbFBLBQYAAAAABAAEAPUAAACJAwAAAAA=&#10;" fillcolor="#f8eedf" stroked="f">
                    <v:textbox style="mso-fit-shape-to-text:t" inset="0,0,0,0">
                      <w:txbxContent>
                        <w:p w:rsidR="00C6211E" w:rsidRDefault="00C6211E">
                          <w:pPr>
                            <w:ind w:left="0"/>
                          </w:pPr>
                        </w:p>
                      </w:txbxContent>
                    </v:textbox>
                  </v:rect>
                  <v:rect id="Rectangle 273" o:spid="_x0000_s129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PUAMUA&#10;AADcAAAADwAAAGRycy9kb3ducmV2LnhtbESPX2vCMBTF34V9h3AHexFNVRzSGWUKguxN7YS93TV3&#10;bVlyU5pYq5/eCIKPh/Pnx5kvO2tES42vHCsYDRMQxLnTFRcKssNmMAPhA7JG45gUXMjDcvHSm2Oq&#10;3Zl31O5DIeII+xQVlCHUqZQ+L8miH7qaOHp/rrEYomwKqRs8x3Fr5DhJ3qXFiiOhxJrWJeX/+5ON&#10;kO1RHr8vX/k16//8rlppruudUerttfv8ABGoC8/wo73VCibTMdzPx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09QAxQAAANwAAAAPAAAAAAAAAAAAAAAAAJgCAABkcnMv&#10;ZG93bnJldi54bWxQSwUGAAAAAAQABAD1AAAAigMAAAAA&#10;" fillcolor="#f8eedf" stroked="f">
                    <v:textbox style="mso-fit-shape-to-text:t" inset="0,0,0,0">
                      <w:txbxContent>
                        <w:p w:rsidR="00C6211E" w:rsidRDefault="00C6211E">
                          <w:pPr>
                            <w:ind w:left="0"/>
                          </w:pPr>
                        </w:p>
                      </w:txbxContent>
                    </v:textbox>
                  </v:rect>
                  <v:rect id="Rectangle 274" o:spid="_x0000_s129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HXqsQA&#10;AADcAAAADwAAAGRycy9kb3ducmV2LnhtbESPQWvCQBSE70L/w/IKvenGSqSNriJCQUoRjG3Oj+wz&#10;G8y+jdlV03/vCoLHYWa+YebL3jbiQp2vHSsYjxIQxKXTNVcKfvdfww8QPiBrbByTgn/ysFy8DOaY&#10;aXflHV3yUIkIYZ+hAhNCm0npS0MW/ci1xNE7uM5iiLKrpO7wGuG2ke9JMpUWa44LBltaGyqP+dkq&#10;2Mtt/eNS03weD9/p6a8o2lVeKPX22q9mIAL14Rl+tDdawSSdwP1MPAJ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x16rEAAAA3AAAAA8AAAAAAAAAAAAAAAAAmAIAAGRycy9k&#10;b3ducmV2LnhtbFBLBQYAAAAABAAEAPUAAACJAwAAAAA=&#10;" fillcolor="#f7edde" stroked="f">
                    <v:textbox style="mso-fit-shape-to-text:t" inset="0,0,0,0">
                      <w:txbxContent>
                        <w:p w:rsidR="00C6211E" w:rsidRDefault="00C6211E">
                          <w:pPr>
                            <w:ind w:left="0"/>
                          </w:pPr>
                        </w:p>
                      </w:txbxContent>
                    </v:textbox>
                  </v:rect>
                  <v:rect id="Rectangle 275" o:spid="_x0000_s129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hP3sUA&#10;AADcAAAADwAAAGRycy9kb3ducmV2LnhtbESPQWvCQBSE7wX/w/KE3upGbUSjq0hBKEUKRs35kX1m&#10;g9m3aXar6b93C4Ueh5n5hlltetuIG3W+dqxgPEpAEJdO11wpOB13L3MQPiBrbByTgh/ysFkPnlaY&#10;aXfnA93yUIkIYZ+hAhNCm0npS0MW/ci1xNG7uM5iiLKrpO7wHuG2kZMkmUmLNccFgy29GSqv+bdV&#10;cJSf9d6lpllcLx/p17ko2m1eKPU87LdLEIH68B/+a79rBdP0FX7PxCM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WE/exQAAANwAAAAPAAAAAAAAAAAAAAAAAJgCAABkcnMv&#10;ZG93bnJldi54bWxQSwUGAAAAAAQABAD1AAAAigMAAAAA&#10;" fillcolor="#f7edde" stroked="f">
                    <v:textbox style="mso-fit-shape-to-text:t" inset="0,0,0,0">
                      <w:txbxContent>
                        <w:p w:rsidR="00C6211E" w:rsidRDefault="00C6211E">
                          <w:pPr>
                            <w:ind w:left="0"/>
                          </w:pPr>
                        </w:p>
                      </w:txbxContent>
                    </v:textbox>
                  </v:rect>
                  <v:rect id="Rectangle 276" o:spid="_x0000_s130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k3qsIA&#10;AADcAAAADwAAAGRycy9kb3ducmV2LnhtbESPT4vCMBTE7wv7HcJb8LamqyjabZSlIHr1z8Xbo3lt&#10;yjYvJYlav70RBI/DzPyGKdaD7cSVfGgdK/gZZyCIK6dbbhScjpvvBYgQkTV2jknBnQKsV58fBeba&#10;3XhP10NsRIJwyFGBibHPpQyVIYth7Hri5NXOW4xJ+kZqj7cEt52cZNlcWmw5LRjsqTRU/R8uVoGd&#10;bmJ1npfdjv2wWC5rU9J2r9Toa/j7BRFpiO/wq73TCqazGTzPpCM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TeqwgAAANwAAAAPAAAAAAAAAAAAAAAAAJgCAABkcnMvZG93&#10;bnJldi54bWxQSwUGAAAAAAQABAD1AAAAhwMAAAAA&#10;" fillcolor="#f6ecdd" stroked="f">
                    <v:textbox style="mso-fit-shape-to-text:t" inset="0,0,0,0">
                      <w:txbxContent>
                        <w:p w:rsidR="00C6211E" w:rsidRDefault="00C6211E">
                          <w:pPr>
                            <w:ind w:left="0"/>
                          </w:pPr>
                        </w:p>
                      </w:txbxContent>
                    </v:textbox>
                  </v:rect>
                  <v:rect id="Rectangle 277" o:spid="_x0000_s130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p3cEA&#10;AADcAAAADwAAAGRycy9kb3ducmV2LnhtbESPT4vCMBTE7wt+h/AEb2uqskWrUaQgevXPxdujeTbF&#10;5qUkUeu33ywseBxm5jfMatPbVjzJh8axgsk4A0FcOd1wreBy3n3PQYSIrLF1TAreFGCzHnytsNDu&#10;xUd6nmItEoRDgQpMjF0hZagMWQxj1xEn7+a8xZikr6X2+Epw28ppluXSYsNpwWBHpaHqfnpYBXa2&#10;i9U1L9sD+36+WNxMSfujUqNhv12CiNTHT/i/fdAKZj85/J1JR0C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qd3BAAAA3AAAAA8AAAAAAAAAAAAAAAAAmAIAAGRycy9kb3du&#10;cmV2LnhtbFBLBQYAAAAABAAEAPUAAACGAwAAAAA=&#10;" fillcolor="#f6ecdd" stroked="f">
                    <v:textbox style="mso-fit-shape-to-text:t" inset="0,0,0,0">
                      <w:txbxContent>
                        <w:p w:rsidR="00C6211E" w:rsidRDefault="00C6211E">
                          <w:pPr>
                            <w:ind w:left="0"/>
                          </w:pPr>
                        </w:p>
                      </w:txbxContent>
                    </v:textbox>
                  </v:rect>
                  <v:rect id="Rectangle 278" o:spid="_x0000_s130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umBcYA&#10;AADcAAAADwAAAGRycy9kb3ducmV2LnhtbESPQWvCQBSE70L/w/IKvdVNFWuNrlLEgiAVTFvQ2zP7&#10;TEJ234bsqvHfdwsFj8PMfMPMFp014kKtrxwreOknIIhzpysuFHx/fTy/gfABWaNxTApu5GExf+jN&#10;MNXuyju6ZKEQEcI+RQVlCE0qpc9Lsuj7riGO3sm1FkOUbSF1i9cIt0YOkuRVWqw4LpTY0LKkvM7O&#10;VsG2+9lUk31dD4/m06+Oy8OIzEGpp8fufQoiUBfu4f/2WisYjsbwdyY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umBc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279" o:spid="_x0000_s130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Qyd8MA&#10;AADcAAAADwAAAGRycy9kb3ducmV2LnhtbERPXWvCMBR9F/Yfwh3sTdMpjq0zLUMcCOJAN0Hfrs1d&#10;W5rclCZq/ffmQfDxcL5neW+NOFPna8cKXkcJCOLC6ZpLBX+/38N3ED4gazSOScGVPOTZ02CGqXYX&#10;3tB5G0oRQ9inqKAKoU2l9EVFFv3ItcSR+3edxRBhV0rd4SWGWyPHSfImLdYcGypsaV5R0WxPVsFP&#10;v1vVH/ummRzN2i+O88OUzEGpl+f+6xNEoD48xHf3UiuYTOPaeCYeAZ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xQyd8MAAADcAAAADwAAAAAAAAAAAAAAAACYAgAAZHJzL2Rv&#10;d25yZXYueG1sUEsFBgAAAAAEAAQA9QAAAIgDAAAAAA==&#10;" fillcolor="#f5ebdc" stroked="f">
                    <v:textbox style="mso-fit-shape-to-text:t" inset="0,0,0,0">
                      <w:txbxContent>
                        <w:p w:rsidR="00C6211E" w:rsidRDefault="00C6211E">
                          <w:pPr>
                            <w:ind w:left="0"/>
                          </w:pPr>
                        </w:p>
                      </w:txbxContent>
                    </v:textbox>
                  </v:rect>
                  <v:rect id="Rectangle 280" o:spid="_x0000_s130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2s1cMA&#10;AADcAAAADwAAAGRycy9kb3ducmV2LnhtbESPS4vCQBCE74L/YegFbzqJsqLZjCKCmtvigz33ZjoP&#10;zPSEzKjx3zsLCx6LqvqKSte9acSdOldbVhBPIhDEudU1lwou5914AcJ5ZI2NZVLwJAfr1XCQYqLt&#10;g490P/lSBAi7BBVU3reJlC6vyKCb2JY4eIXtDPogu1LqDh8Bbho5jaK5NFhzWKiwpW1F+fV0Mwqa&#10;72sR34yd8TIuM/N7+Dkusr1So49+8wXCU+/f4f92phXMPpfwdyYcAb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2s1c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281" o:spid="_x0000_s130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vP9b0A&#10;AADcAAAADwAAAGRycy9kb3ducmV2LnhtbERPSwrCMBDdC94hjOBO0yqIVqOIoHYnfnA9NmNbbCal&#10;iVpvbxaCy8f7L1atqcSLGldaVhAPIxDEmdUl5wou5+1gCsJ5ZI2VZVLwIQerZbezwETbNx/pdfK5&#10;CCHsElRQeF8nUrqsIINuaGviwN1tY9AH2ORSN/gO4aaSoyiaSIMlh4YCa9oUlD1OT6OgOjzu8dPY&#10;Mc/iPDW3/fU4TXdK9Xvteg7CU+v/4p871QrGkzA/nAlH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wvP9b0AAADcAAAADwAAAAAAAAAAAAAAAACYAgAAZHJzL2Rvd25yZXYu&#10;eG1sUEsFBgAAAAAEAAQA9QAAAIIDAAAAAA==&#10;" fillcolor="#f4eadb" stroked="f">
                    <v:textbox style="mso-fit-shape-to-text:t" inset="0,0,0,0">
                      <w:txbxContent>
                        <w:p w:rsidR="00C6211E" w:rsidRDefault="00C6211E">
                          <w:pPr>
                            <w:ind w:left="0"/>
                          </w:pPr>
                        </w:p>
                      </w:txbxContent>
                    </v:textbox>
                  </v:rect>
                  <v:rect id="Rectangle 282" o:spid="_x0000_s130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dqbsEA&#10;AADcAAAADwAAAGRycy9kb3ducmV2LnhtbESPzarCMBSE9xd8h3AEd9e0CqLVKCKo3Yk/uD42x7bY&#10;nJQman17Iwguh5n5hpktWlOJBzWutKwg7kcgiDOrS84VnI7r/zEI55E1VpZJwYscLOadvxkm2j55&#10;T4+Dz0WAsEtQQeF9nUjpsoIMur6tiYN3tY1BH2STS93gM8BNJQdRNJIGSw4LBda0Kii7He5GQbW7&#10;XeO7sUOexHlqLtvzfpxulOp12+UUhKfW/8LfdqoVDEcxfM6EIyD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Ham7BAAAA3AAAAA8AAAAAAAAAAAAAAAAAmAIAAGRycy9kb3du&#10;cmV2LnhtbFBLBQYAAAAABAAEAPUAAACGAwAAAAA=&#10;" fillcolor="#f4eadb" stroked="f">
                    <v:textbox style="mso-fit-shape-to-text:t" inset="0,0,0,0">
                      <w:txbxContent>
                        <w:p w:rsidR="00C6211E" w:rsidRDefault="00C6211E">
                          <w:pPr>
                            <w:ind w:left="0"/>
                          </w:pPr>
                        </w:p>
                      </w:txbxContent>
                    </v:textbox>
                  </v:rect>
                  <v:rect id="Rectangle 283" o:spid="_x0000_s130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iQycYA&#10;AADcAAAADwAAAGRycy9kb3ducmV2LnhtbESP0WrCQBRE34X+w3ILfaubWgiSuooIjSkWsbYfcMle&#10;k5Ds3Zhdk9Sv7woFH4eZOcMsVqNpRE+dqywreJlGIIhzqysuFPx8vz/PQTiPrLGxTAp+ycFq+TBZ&#10;YKLtwF/UH30hAoRdggpK79tESpeXZNBNbUscvJPtDPogu0LqDocAN42cRVEsDVYcFkpsaVNSXh8v&#10;RkGcVjs3H86fp2xPUVpvPw6Xa6vU0+O4fgPhafT38H870wpe4xnczo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7iQycYAAADcAAAADwAAAAAAAAAAAAAAAACYAgAAZHJz&#10;L2Rvd25yZXYueG1sUEsFBgAAAAAEAAQA9QAAAIsDAAAAAA==&#10;" fillcolor="#f3e9da" stroked="f">
                    <v:textbox style="mso-fit-shape-to-text:t" inset="0,0,0,0">
                      <w:txbxContent>
                        <w:p w:rsidR="00C6211E" w:rsidRDefault="00C6211E">
                          <w:pPr>
                            <w:ind w:left="0"/>
                          </w:pPr>
                        </w:p>
                      </w:txbxContent>
                    </v:textbox>
                  </v:rect>
                  <v:rect id="Rectangle 284" o:spid="_x0000_s130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Q1UsYA&#10;AADcAAAADwAAAGRycy9kb3ducmV2LnhtbESP0WrCQBRE3wv9h+UW+lY3rRAkdRURmkYUsbYfcMle&#10;k5Ds3TS7JtGvd4VCH4eZOcPMl6NpRE+dqywreJ1EIIhzqysuFPx8f7zMQDiPrLGxTAou5GC5eHyY&#10;Y6LtwF/UH30hAoRdggpK79tESpeXZNBNbEscvJPtDPogu0LqDocAN418i6JYGqw4LJTY0rqkvD6e&#10;jYI4rbZuNvzuTtmeorT+3BzO11ap56dx9Q7C0+j/w3/tTCuYxlO4nw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Q1UsYAAADcAAAADwAAAAAAAAAAAAAAAACYAgAAZHJz&#10;L2Rvd25yZXYueG1sUEsFBgAAAAAEAAQA9QAAAIsDAAAAAA==&#10;" fillcolor="#f3e9da" stroked="f">
                    <v:textbox style="mso-fit-shape-to-text:t" inset="0,0,0,0">
                      <w:txbxContent>
                        <w:p w:rsidR="00C6211E" w:rsidRDefault="00C6211E">
                          <w:pPr>
                            <w:ind w:left="0"/>
                          </w:pPr>
                        </w:p>
                      </w:txbxContent>
                    </v:textbox>
                  </v:rect>
                  <v:rect id="Rectangle 285" o:spid="_x0000_s130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ZKxsUA&#10;AADcAAAADwAAAGRycy9kb3ducmV2LnhtbESPQWsCMRSE7wX/Q3hCbzWrtlZXo5TSpaWgRVvw+tg8&#10;N4ublyVJdfvvjVDwOMzMN8xi1dlGnMiH2rGC4SADQVw6XXOl4Oe7eJiCCBFZY+OYFPxRgNWyd7fA&#10;XLszb+m0i5VIEA45KjAxtrmUoTRkMQxcS5y8g/MWY5K+ktrjOcFtI0dZNpEWa04LBlt6NVQed79W&#10;Ab4XZvO0/3x+K3wTxlmx/lofZkrd97uXOYhIXbyF/9sfWsF48gjXM+kI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FkrGxQAAANwAAAAPAAAAAAAAAAAAAAAAAJgCAABkcnMv&#10;ZG93bnJldi54bWxQSwUGAAAAAAQABAD1AAAAigMAAAAA&#10;" fillcolor="#f2e8d9" stroked="f">
                    <v:textbox style="mso-fit-shape-to-text:t" inset="0,0,0,0">
                      <w:txbxContent>
                        <w:p w:rsidR="00C6211E" w:rsidRDefault="00C6211E">
                          <w:pPr>
                            <w:ind w:left="0"/>
                          </w:pPr>
                        </w:p>
                      </w:txbxContent>
                    </v:textbox>
                  </v:rect>
                  <v:rect id="Rectangle 286" o:spid="_x0000_s131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rvXcUA&#10;AADcAAAADwAAAGRycy9kb3ducmV2LnhtbESP3WoCMRSE7wu+QzhC72q2Fa1ujSKlS0tBiz/g7WFz&#10;3CxuTpYk1e3bG0Ho5TAz3zCzRWcbcSYfascKngcZCOLS6ZorBftd8TQBESKyxsYxKfijAIt572GG&#10;uXYX3tB5GyuRIBxyVGBibHMpQ2nIYhi4ljh5R+ctxiR9JbXHS4LbRr5k2VharDktGGzp3VB52v5a&#10;BfhZmPXo8P36UfgmDLNi9bM6TpV67HfLNxCRuvgfvre/tILheAS3M+k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Wu9dxQAAANwAAAAPAAAAAAAAAAAAAAAAAJgCAABkcnMv&#10;ZG93bnJldi54bWxQSwUGAAAAAAQABAD1AAAAigMAAAAA&#10;" fillcolor="#f2e8d9" stroked="f">
                    <v:textbox style="mso-fit-shape-to-text:t" inset="0,0,0,0">
                      <w:txbxContent>
                        <w:p w:rsidR="00C6211E" w:rsidRDefault="00C6211E">
                          <w:pPr>
                            <w:ind w:left="0"/>
                          </w:pPr>
                        </w:p>
                      </w:txbxContent>
                    </v:textbox>
                  </v:rect>
                  <v:rect id="Rectangle 287" o:spid="_x0000_s131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wucIA&#10;AADcAAAADwAAAGRycy9kb3ducmV2LnhtbESP0WoCMRRE3wX/IVyhL6JJFbayNYooFt9E6wdcNreb&#10;xc3NkqTu+vdNodDHYWbOMOvt4FrxoBAbzxpe5woEceVNw7WG2+dxtgIRE7LB1jNpeFKE7WY8WmNp&#10;fM8XelxTLTKEY4kabEpdKWWsLDmMc98RZ+/LB4cpy1BLE7DPcNfKhVKFdNhwXrDY0d5Sdb9+Ow1T&#10;exnq/fn2gfJZHcKbUv35qLR+mQy7dxCJhvQf/mufjIZlUcDvmXwE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8DC5wgAAANwAAAAPAAAAAAAAAAAAAAAAAJgCAABkcnMvZG93&#10;bnJldi54bWxQSwUGAAAAAAQABAD1AAAAhwMAAAAA&#10;" fillcolor="#f1e7d8" stroked="f">
                    <v:textbox style="mso-fit-shape-to-text:t" inset="0,0,0,0">
                      <w:txbxContent>
                        <w:p w:rsidR="00C6211E" w:rsidRDefault="00C6211E">
                          <w:pPr>
                            <w:ind w:left="0"/>
                          </w:pPr>
                        </w:p>
                      </w:txbxContent>
                    </v:textbox>
                  </v:rect>
                  <v:rect id="Rectangle 288" o:spid="_x0000_s131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yVIsIA&#10;AADcAAAADwAAAGRycy9kb3ducmV2LnhtbESP3WoCMRSE7wXfIZyCN6JJK6isRhGLxTvx5wEOm+Nm&#10;6eZkSVJ3fXtTKPRymJlvmPW2d414UIi1Zw3vUwWCuPSm5krD7XqYLEHEhGyw8UwanhRhuxkO1lgY&#10;3/GZHpdUiQzhWKAGm1JbSBlLSw7j1LfE2bv74DBlGSppAnYZ7hr5odRcOqw5L1hsaW+p/L78OA1j&#10;e+6r/en2hfJZfoaFUt3poLQevfW7FYhEffoP/7WPRsNsvoDfM/kIyM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vJUiwgAAANwAAAAPAAAAAAAAAAAAAAAAAJgCAABkcnMvZG93&#10;bnJldi54bWxQSwUGAAAAAAQABAD1AAAAhwMAAAAA&#10;" fillcolor="#f1e7d8" stroked="f">
                    <v:textbox style="mso-fit-shape-to-text:t" inset="0,0,0,0">
                      <w:txbxContent>
                        <w:p w:rsidR="00C6211E" w:rsidRDefault="00C6211E">
                          <w:pPr>
                            <w:ind w:left="0"/>
                          </w:pPr>
                        </w:p>
                      </w:txbxContent>
                    </v:textbox>
                  </v:rect>
                  <v:rect id="Rectangle 289" o:spid="_x0000_s131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7p6MIA&#10;AADcAAAADwAAAGRycy9kb3ducmV2LnhtbERPz2vCMBS+D/wfwhN2m6kKMqpRRNkQdhhVD3p7bZ5N&#10;sXkpTWrrf28Ogx0/vt+rzWBr8aDWV44VTCcJCOLC6YpLBefT18cnCB+QNdaOScGTPGzWo7cVptr1&#10;nNHjGEoRQ9inqMCE0KRS+sKQRT9xDXHkbq61GCJsS6lb7GO4reUsSRbSYsWxwWBDO0PF/dhZBVc9&#10;7fpuX/5mZsjz7zD7yW6XXKn38bBdggg0hH/xn/ugFcwXcW08E4+AX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TunowgAAANwAAAAPAAAAAAAAAAAAAAAAAJgCAABkcnMvZG93&#10;bnJldi54bWxQSwUGAAAAAAQABAD1AAAAhwMAAAAA&#10;" fillcolor="#f0e6d7" stroked="f">
                    <v:textbox style="mso-fit-shape-to-text:t" inset="0,0,0,0">
                      <w:txbxContent>
                        <w:p w:rsidR="00C6211E" w:rsidRDefault="00C6211E">
                          <w:pPr>
                            <w:ind w:left="0"/>
                          </w:pPr>
                        </w:p>
                      </w:txbxContent>
                    </v:textbox>
                  </v:rect>
                  <v:rect id="Rectangle 290" o:spid="_x0000_s131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JMc8YA&#10;AADcAAAADwAAAGRycy9kb3ducmV2LnhtbESPQWvCQBSE7wX/w/IEb3WjgtTUVYqiFHooUQ/29pJ9&#10;ZkOzb0N2Y9J/3y0UPA4z8w2z3g62FndqfeVYwWyagCAunK64VHA5H55fQPiArLF2TAp+yMN2M3pa&#10;Y6pdzxndT6EUEcI+RQUmhCaV0heGLPqpa4ijd3OtxRBlW0rdYh/htpbzJFlKixXHBYMN7QwV36fO&#10;KvjSs67v9uVnZoY8P4b5R3a75kpNxsPbK4hAQ3iE/9vvWsFiuYK/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gJMc8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291" o:spid="_x0000_s131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FzM8MA&#10;AADcAAAADwAAAGRycy9kb3ducmV2LnhtbERPz2vCMBS+D/wfwhvsNlMdTKmmZSiOwQ6j6mG7vTbP&#10;pti8lCa13X+/HAYeP77f23yyrbhR7xvHChbzBARx5XTDtYLz6fC8BuEDssbWMSn4JQ95NnvYYqrd&#10;yAXdjqEWMYR9igpMCF0qpa8MWfRz1xFH7uJ6iyHCvpa6xzGG21Yuk+RVWmw4NhjsaGeouh4Hq+BH&#10;L4Zx2NdfhZnK8j0sP4vLd6nU0+P0tgERaAp38b/7Qyt4WcX58Uw8Aj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FzM8MAAADcAAAADwAAAAAAAAAAAAAAAACYAgAAZHJzL2Rv&#10;d25yZXYueG1sUEsFBgAAAAAEAAQA9QAAAIgDAAAAAA==&#10;" fillcolor="#f0e6d7" stroked="f">
                    <v:textbox style="mso-fit-shape-to-text:t" inset="0,0,0,0">
                      <w:txbxContent>
                        <w:p w:rsidR="00C6211E" w:rsidRDefault="00C6211E">
                          <w:pPr>
                            <w:ind w:left="0"/>
                          </w:pPr>
                        </w:p>
                      </w:txbxContent>
                    </v:textbox>
                  </v:rect>
                  <v:rect id="Rectangle 292" o:spid="_x0000_s131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8OL8UA&#10;AADcAAAADwAAAGRycy9kb3ducmV2LnhtbESPQWvCQBSE74L/YXlCb7qJpbakrqKFFj0Ixrb3R/Y1&#10;Cc2+DbvbJPbXu4LgcZiZb5jlejCN6Mj52rKCdJaAIC6srrlU8PX5Pn0B4QOyxsYyKTiTh/VqPFpi&#10;pm3POXWnUIoIYZ+hgiqENpPSFxUZ9DPbEkfvxzqDIUpXSu2wj3DTyHmSLKTBmuNChS29VVT8nv6M&#10;gnDIj/OPbV6Y793Z7bv/Y/pU9ko9TIbNK4hAQ7iHb+2dVvD4nML1TDwC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rw4vxQAAANwAAAAPAAAAAAAAAAAAAAAAAJgCAABkcnMv&#10;ZG93bnJldi54bWxQSwUGAAAAAAQABAD1AAAAigMAAAAA&#10;" fillcolor="#efe5d6" stroked="f">
                    <v:textbox style="mso-fit-shape-to-text:t" inset="0,0,0,0">
                      <w:txbxContent>
                        <w:p w:rsidR="00C6211E" w:rsidRDefault="00C6211E">
                          <w:pPr>
                            <w:ind w:left="0"/>
                          </w:pPr>
                        </w:p>
                      </w:txbxContent>
                    </v:textbox>
                  </v:rect>
                  <v:rect id="Rectangle 293" o:spid="_x0000_s131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2QWMUA&#10;AADcAAAADwAAAGRycy9kb3ducmV2LnhtbESPQWvCQBSE70L/w/IKvenGlNaSuooKLXoQjLb3R/Y1&#10;Cc2+DbtrEvvrXaHgcZiZb5j5cjCN6Mj52rKC6SQBQVxYXXOp4Ov0MX4D4QOyxsYyKbiQh+XiYTTH&#10;TNuec+qOoRQRwj5DBVUIbSalLyoy6Ce2JY7ej3UGQ5SulNphH+GmkWmSvEqDNceFClvaVFT8Hs9G&#10;Qdjnh/RznRfme3txu+7vMH0pe6WeHofVO4hAQ7iH/9tbreB5lsLtTDw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ZBYxQAAANwAAAAPAAAAAAAAAAAAAAAAAJgCAABkcnMv&#10;ZG93bnJldi54bWxQSwUGAAAAAAQABAD1AAAAigMAAAAA&#10;" fillcolor="#efe5d6" stroked="f">
                    <v:textbox style="mso-fit-shape-to-text:t" inset="0,0,0,0">
                      <w:txbxContent>
                        <w:p w:rsidR="00C6211E" w:rsidRDefault="00C6211E">
                          <w:pPr>
                            <w:ind w:left="0"/>
                          </w:pPr>
                        </w:p>
                      </w:txbxContent>
                    </v:textbox>
                  </v:rect>
                  <v:rect id="Rectangle 294" o:spid="_x0000_s131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JMtsYA&#10;AADcAAAADwAAAGRycy9kb3ducmV2LnhtbESPT2vCQBTE70K/w/IKXkR3NaA2dRUpLdSL4J+Lt2f2&#10;NQnNvo3ZrYnfvisIHoeZ+Q2zWHW2EldqfOlYw3ikQBBnzpScazgevoZzED4gG6wck4YbeVgtX3oL&#10;TI1reUfXfchFhLBPUUMRQp1K6bOCLPqRq4mj9+MaiyHKJpemwTbCbSUnSk2lxZLjQoE1fRSU/e7/&#10;rIa23J6y8Sb/VLfZWe3w/JYMLkbr/mu3fgcRqAvP8KP9bTQkswTuZ+IR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JMts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295" o:spid="_x0000_s131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vUwsYA&#10;AADcAAAADwAAAGRycy9kb3ducmV2LnhtbESPT2sCMRTE7wW/Q3iCl1ITa/HP1iilKOhFUHvx9tw8&#10;d5duXrab6K7f3ggFj8PM/IaZLVpbiivVvnCsYdBXIIhTZwrONPwcVm8TED4gGywdk4YbeVjMOy8z&#10;TIxreEfXfchEhLBPUEMeQpVI6dOcLPq+q4ijd3a1xRBlnUlTYxPhtpTvSo2kxYLjQo4VfeeU/u4v&#10;VkNTbI/pYJMt1W18Ujs8TYevf0brXrf9+gQRqA3P8H97bTQMxx/wOBOP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vUws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296" o:spid="_x0000_s132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v2o8MA&#10;AADcAAAADwAAAGRycy9kb3ducmV2LnhtbESPQUvDQBSE70L/w/IEb3ajJVVit6UoBY8aJdDbM/vM&#10;BrNvw+4zTf+9Kwgeh5n5htnsZj+oiWLqAxu4WRagiNtge+4MvL8dru9BJUG2OAQmA2dKsNsuLjZY&#10;2XDiV5pq6VSGcKrQgBMZK61T68hjWoaROHufIXqULGOnbcRThvtB3xbFWnvsOS84HOnRUftVf3sD&#10;66msn879RxNfGmomdzyKxNKYq8t5/wBKaJb/8F/72RpY3ZXweyYfAb3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Wv2o8MAAADcAAAADwAAAAAAAAAAAAAAAACYAgAAZHJzL2Rv&#10;d25yZXYueG1sUEsFBgAAAAAEAAQA9QAAAIgDAAAAAA==&#10;" fillcolor="#ede3d4" stroked="f">
                    <v:textbox style="mso-fit-shape-to-text:t" inset="0,0,0,0">
                      <w:txbxContent>
                        <w:p w:rsidR="00C6211E" w:rsidRDefault="00C6211E">
                          <w:pPr>
                            <w:ind w:left="0"/>
                          </w:pPr>
                        </w:p>
                      </w:txbxContent>
                    </v:textbox>
                  </v:rect>
                  <v:rect id="Rectangle 297" o:spid="_x0000_s132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lo1MMA&#10;AADcAAAADwAAAGRycy9kb3ducmV2LnhtbESPQUvDQBSE70L/w/IEb3ajpVFit6UoBY8aJdDbM/vM&#10;BrNvw+4zTf+9Kwgeh5n5htnsZj+oiWLqAxu4WRagiNtge+4MvL8dru9BJUG2OAQmA2dKsNsuLjZY&#10;2XDiV5pq6VSGcKrQgBMZK61T68hjWoaROHufIXqULGOnbcRThvtB3xZFqT32nBccjvToqP2qv72B&#10;clrXT+f+o4kvDTWTOx5F4tqYq8t5/wBKaJb/8F/72RpY3ZXweyYfAb3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lo1MMAAADcAAAADwAAAAAAAAAAAAAAAACYAgAAZHJzL2Rv&#10;d25yZXYueG1sUEsFBgAAAAAEAAQA9QAAAIgDAAAAAA==&#10;" fillcolor="#ede3d4" stroked="f">
                    <v:textbox style="mso-fit-shape-to-text:t" inset="0,0,0,0">
                      <w:txbxContent>
                        <w:p w:rsidR="00C6211E" w:rsidRDefault="00C6211E">
                          <w:pPr>
                            <w:ind w:left="0"/>
                          </w:pPr>
                        </w:p>
                      </w:txbxContent>
                    </v:textbox>
                  </v:rect>
                  <v:rect id="Rectangle 298" o:spid="_x0000_s132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UTa8MA&#10;AADcAAAADwAAAGRycy9kb3ducmV2LnhtbESPwWrDMBBE74H+g9hCb7HcFJriWjZ2IdBToE4oPS7W&#10;xjaxVkZSHOfvq0Ihx2Fm3jB5uZhRzOT8YFnBc5KCIG6tHrhTcDzs1m8gfEDWOFomBTfyUBYPqxwz&#10;ba/8RXMTOhEh7DNU0IcwZVL6tieDPrETcfRO1hkMUbpOaofXCDej3KTpqzQ4cFzocaKPntpzczEK&#10;0DR7973fNFzjzPVtrH4cVko9PS7VO4hAS7iH/9ufWsHLdgt/Z+IR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UTa8MAAADcAAAADwAAAAAAAAAAAAAAAACYAgAAZHJzL2Rv&#10;d25yZXYueG1sUEsFBgAAAAAEAAQA9QAAAIgDAAAAAA==&#10;" fillcolor="#ece2d3" stroked="f">
                    <v:textbox style="mso-fit-shape-to-text:t" inset="0,0,0,0">
                      <w:txbxContent>
                        <w:p w:rsidR="00C6211E" w:rsidRDefault="00C6211E">
                          <w:pPr>
                            <w:ind w:left="0"/>
                          </w:pPr>
                        </w:p>
                      </w:txbxContent>
                    </v:textbox>
                  </v:rect>
                  <v:rect id="Rectangle 299" o:spid="_x0000_s132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qHGb8A&#10;AADcAAAADwAAAGRycy9kb3ducmV2LnhtbERPy2rCQBTdC/2H4Ra6M5MqtBIzSiwIroSmIi4vmWsS&#10;zNwJM2Mef99ZFLo8nHe+n0wnBnK+tazgPUlBEFdWt1wruPwclxsQPiBr7CyTgpk87HcvixwzbUf+&#10;pqEMtYgh7DNU0ITQZ1L6qiGDPrE9ceTu1hkMEbpaaodjDDedXKXphzTYcmxosKevhqpH+TQK0JRn&#10;dz2vSj7gwIe5K24OC6XeXqdiCyLQFP7Ff+6TVrD+jGvjmXgE5O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WocZvwAAANwAAAAPAAAAAAAAAAAAAAAAAJgCAABkcnMvZG93bnJl&#10;di54bWxQSwUGAAAAAAQABAD1AAAAhAMAAAAA&#10;" fillcolor="#ece2d3" stroked="f">
                    <v:textbox style="mso-fit-shape-to-text:t" inset="0,0,0,0">
                      <w:txbxContent>
                        <w:p w:rsidR="00C6211E" w:rsidRDefault="00C6211E">
                          <w:pPr>
                            <w:ind w:left="0"/>
                          </w:pPr>
                        </w:p>
                      </w:txbxContent>
                    </v:textbox>
                  </v:rect>
                  <v:rect id="Rectangle 300" o:spid="_x0000_s132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I8usIA&#10;AADcAAAADwAAAGRycy9kb3ducmV2LnhtbESPzYoCMRCE78K+Q+iFvWnGFfwZjaLCogcP7qwP0Eza&#10;yeCkMyRZHd/eCILHoqq+oharzjbiSj7UjhUMBxkI4tLpmisFp7+f/hREiMgaG8ek4E4BVsuP3gJz&#10;7W78S9ciViJBOOSowMTY5lKG0pDFMHAtcfLOzluMSfpKao+3BLeN/M6ysbRYc1ow2NLWUHkp/q2C&#10;7eS4KXb+YGh6Gq3l0G+QrVHq67Nbz0FE6uI7/GrvtYLRZAbPM+kI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8jy6wgAAANwAAAAPAAAAAAAAAAAAAAAAAJgCAABkcnMvZG93&#10;bnJldi54bWxQSwUGAAAAAAQABAD1AAAAhwMAAAAA&#10;" fillcolor="#ebe1d2" stroked="f">
                    <v:textbox style="mso-fit-shape-to-text:t" inset="0,0,0,0">
                      <w:txbxContent>
                        <w:p w:rsidR="00C6211E" w:rsidRDefault="00C6211E">
                          <w:pPr>
                            <w:ind w:left="0"/>
                          </w:pPr>
                        </w:p>
                      </w:txbxContent>
                    </v:textbox>
                  </v:rect>
                  <v:rect id="Rectangle 301" o:spid="_x0000_s132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3lAL4A&#10;AADcAAAADwAAAGRycy9kb3ducmV2LnhtbERPzYrCMBC+C75DmAVvmqqgpWsUFcQ97EGrDzA0s03Z&#10;ZlKSqPXtzUHw+PH9rza9bcWdfGgcK5hOMhDEldMN1wqul8M4BxEissbWMSl4UoDNejhYYaHdg890&#10;L2MtUgiHAhWYGLtCylAZshgmriNO3J/zFmOCvpba4yOF21bOsmwhLTacGgx2tDdU/Zc3q2C/PO3K&#10;o/81lF/nWzn1O2RrlBp99dtvEJH6+BG/3T9awTxP89OZdATk+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Ed5QC+AAAA3AAAAA8AAAAAAAAAAAAAAAAAmAIAAGRycy9kb3ducmV2&#10;LnhtbFBLBQYAAAAABAAEAPUAAACDAwAAAAA=&#10;" fillcolor="#ebe1d2" stroked="f">
                    <v:textbox style="mso-fit-shape-to-text:t" inset="0,0,0,0">
                      <w:txbxContent>
                        <w:p w:rsidR="00C6211E" w:rsidRDefault="00C6211E">
                          <w:pPr>
                            <w:ind w:left="0"/>
                          </w:pPr>
                        </w:p>
                      </w:txbxContent>
                    </v:textbox>
                  </v:rect>
                  <v:rect id="Rectangle 302" o:spid="_x0000_s132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FAm8IA&#10;AADcAAAADwAAAGRycy9kb3ducmV2LnhtbESPQYvCMBSE7wv+h/AEb2tahd1SjaKC6GEPu9Uf8Gie&#10;TbF5KUnU+u/NwsIeh5n5hlmuB9uJO/nQOlaQTzMQxLXTLTcKzqf9ewEiRGSNnWNS8KQA69XobYml&#10;dg/+oXsVG5EgHEpUYGLsSylDbchimLqeOHkX5y3GJH0jtcdHgttOzrLsQ1psOS0Y7GlnqL5WN6tg&#10;9/m9rQ7+y1Bxnm9k7rfI1ig1GQ+bBYhIQ/wP/7WPWsG8yOH3TDoC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UUCbwgAAANwAAAAPAAAAAAAAAAAAAAAAAJgCAABkcnMvZG93&#10;bnJldi54bWxQSwUGAAAAAAQABAD1AAAAhwMAAAAA&#10;" fillcolor="#ebe1d2" stroked="f">
                    <v:textbox style="mso-fit-shape-to-text:t" inset="0,0,0,0">
                      <w:txbxContent>
                        <w:p w:rsidR="00C6211E" w:rsidRDefault="00C6211E">
                          <w:pPr>
                            <w:ind w:left="0"/>
                          </w:pPr>
                        </w:p>
                      </w:txbxContent>
                    </v:textbox>
                  </v:rect>
                  <v:rect id="Rectangle 303" o:spid="_x0000_s132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8qcMA&#10;AADcAAAADwAAAGRycy9kb3ducmV2LnhtbESPQWsCMRSE7wX/Q3hCbzWrgiyrUUSq7MFDtRU8PjbP&#10;7OLmZZukuv77Rij0OMzMN8xi1dtW3MiHxrGC8SgDQVw53bBR8PW5fctBhIissXVMCh4UYLUcvCyw&#10;0O7OB7odoxEJwqFABXWMXSFlqGqyGEauI07exXmLMUlvpPZ4T3DbykmWzaTFhtNCjR1taqquxx+r&#10;IDc7c95X5cHE8uPk37vpt0FW6nXYr+cgIvXxP/zXLrWCaT6B55l0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E8qcMAAADcAAAADwAAAAAAAAAAAAAAAACYAgAAZHJzL2Rv&#10;d25yZXYueG1sUEsFBgAAAAAEAAQA9QAAAIgDAAAAAA==&#10;" fillcolor="#eae0d1" stroked="f">
                    <v:textbox style="mso-fit-shape-to-text:t" inset="0,0,0,0">
                      <w:txbxContent>
                        <w:p w:rsidR="00C6211E" w:rsidRDefault="00C6211E">
                          <w:pPr>
                            <w:ind w:left="0"/>
                          </w:pPr>
                        </w:p>
                      </w:txbxContent>
                    </v:textbox>
                  </v:rect>
                  <v:rect id="Rectangle 304" o:spid="_x0000_s132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2ZMsQA&#10;AADcAAAADwAAAGRycy9kb3ducmV2LnhtbESPzWrDMBCE74G8g9hCb7HcGopxo4RSkuJDD/mFHhdr&#10;I5tYK0dSE/fto0Khx2FmvmHmy9H24ko+dI4VPGU5COLG6Y6NgsN+PStBhIissXdMCn4owHIxncyx&#10;0u7GW7ruohEJwqFCBW2MQyVlaFqyGDI3ECfv5LzFmKQ3Unu8Jbjt5XOev0iLHaeFFgd6b6k5776t&#10;gtJ8mK/Ppt6aWG+OfjUUF4Os1OPD+PYKItIY/8N/7VorKMoCfs+k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mTLEAAAA3AAAAA8AAAAAAAAAAAAAAAAAmAIAAGRycy9k&#10;b3ducmV2LnhtbFBLBQYAAAAABAAEAPUAAACJAwAAAAA=&#10;" fillcolor="#eae0d1" stroked="f">
                    <v:textbox style="mso-fit-shape-to-text:t" inset="0,0,0,0">
                      <w:txbxContent>
                        <w:p w:rsidR="00C6211E" w:rsidRDefault="00C6211E">
                          <w:pPr>
                            <w:ind w:left="0"/>
                          </w:pPr>
                        </w:p>
                      </w:txbxContent>
                    </v:textbox>
                  </v:rect>
                  <v:rect id="Rectangle 305" o:spid="_x0000_s132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yndMIA&#10;AADcAAAADwAAAGRycy9kb3ducmV2LnhtbESPzWoCMRSF9wXfIVzBXc1YpcjUKGVEdNlGwS4vk+sk&#10;dHIzTFId394UCl0ezs/HWW0G34or9dEFVjCbFiCI62AcNwpOx93zEkRMyAbbwKTgThE269HTCksT&#10;bvxJV50akUc4lqjAptSVUsbaksc4DR1x9i6h95iy7Btperzlcd/Kl6J4lR4dZ4LFjipL9bf+8Rky&#10;99vzh9df1aKrGsta793FKTUZD+9vIBIN6T/81z4YBfPlAn7P5CM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HKd0wgAAANwAAAAPAAAAAAAAAAAAAAAAAJgCAABkcnMvZG93&#10;bnJldi54bWxQSwUGAAAAAAQABAD1AAAAhwMAAAAA&#10;" fillcolor="#e9dfd0" stroked="f">
                    <v:textbox style="mso-fit-shape-to-text:t" inset="0,0,0,0">
                      <w:txbxContent>
                        <w:p w:rsidR="00C6211E" w:rsidRDefault="00C6211E">
                          <w:pPr>
                            <w:ind w:left="0"/>
                          </w:pPr>
                        </w:p>
                      </w:txbxContent>
                    </v:textbox>
                  </v:rect>
                  <v:rect id="Rectangle 306" o:spid="_x0000_s133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AC78IA&#10;AADcAAAADwAAAGRycy9kb3ducmV2LnhtbESPS2sCMRSF9wX/Q7iF7mqm9YFMjSJTSl1qFNrlZXKd&#10;hE5uhkmq4783QqHLw3l8nOV68K04Ux9dYAUv4wIEcR2M40bB8fDxvAARE7LBNjApuFKE9Wr0sMTS&#10;hAvv6axTI/IIxxIV2JS6UspYW/IYx6Ejzt4p9B5Tln0jTY+XPO5b+VoUc+nRcSZY7KiyVP/oX58h&#10;E//+tfP6u5p2VWNZ6093cko9PQ6bNxCJhvQf/mtvjYLJYgb3M/kIy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UALvwgAAANwAAAAPAAAAAAAAAAAAAAAAAJgCAABkcnMvZG93&#10;bnJldi54bWxQSwUGAAAAAAQABAD1AAAAhwMAAAAA&#10;" fillcolor="#e9dfd0" stroked="f">
                    <v:textbox style="mso-fit-shape-to-text:t" inset="0,0,0,0">
                      <w:txbxContent>
                        <w:p w:rsidR="00C6211E" w:rsidRDefault="00C6211E">
                          <w:pPr>
                            <w:ind w:left="0"/>
                          </w:pPr>
                        </w:p>
                      </w:txbxContent>
                    </v:textbox>
                  </v:rect>
                  <v:rect id="Rectangle 307" o:spid="_x0000_s133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3Y8MA&#10;AADcAAAADwAAAGRycy9kb3ducmV2LnhtbESP0YrCMBRE3wX/IVzBN021UEvXKKsg6suC1Q+4Nnfb&#10;ss1NbaLWvzcLC/s4zMwZZrnuTSMe1LnasoLZNAJBXFhdc6ngct5NUhDOI2tsLJOCFzlYr4aDJWba&#10;PvlEj9yXIkDYZaig8r7NpHRFRQbd1LbEwfu2nUEfZFdK3eEzwE0j51GUSIM1h4UKW9pWVPzkd6PA&#10;pscN55w0/c3G7eLrujf7S6zUeNR/foDw1Pv/8F/7oBXEaQK/Z8IRkK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b3Y8MAAADcAAAADwAAAAAAAAAAAAAAAACYAgAAZHJzL2Rv&#10;d25yZXYueG1sUEsFBgAAAAAEAAQA9QAAAIgDAAAAAA==&#10;" fillcolor="#e8decf" stroked="f">
                    <v:textbox style="mso-fit-shape-to-text:t" inset="0,0,0,0">
                      <w:txbxContent>
                        <w:p w:rsidR="00C6211E" w:rsidRDefault="00C6211E">
                          <w:pPr>
                            <w:ind w:left="0"/>
                          </w:pPr>
                        </w:p>
                      </w:txbxContent>
                    </v:textbox>
                  </v:rect>
                  <v:rect id="Rectangle 308" o:spid="_x0000_s133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pS+MIA&#10;AADcAAAADwAAAGRycy9kb3ducmV2LnhtbESP0YrCMBRE3xf8h3AF39ZUC1qqUVQQ9WVhqx9wba5t&#10;sbmpTdT690ZY2MdhZs4w82VnavGg1lWWFYyGEQji3OqKCwWn4/Y7AeE8ssbaMil4kYPlovc1x1Tb&#10;J//SI/OFCBB2KSoovW9SKV1ekkE3tA1x8C62NeiDbAupW3wGuKnlOIom0mDFYaHEhjYl5dfsbhTY&#10;5LDmjCd1d7NxM/0578zuFCs16HerGQhPnf8P/7X3WkGcTOFzJhwBuX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SlL4wgAAANwAAAAPAAAAAAAAAAAAAAAAAJgCAABkcnMvZG93&#10;bnJldi54bWxQSwUGAAAAAAQABAD1AAAAhwMAAAAA&#10;" fillcolor="#e8decf" stroked="f">
                    <v:textbox style="mso-fit-shape-to-text:t" inset="0,0,0,0">
                      <w:txbxContent>
                        <w:p w:rsidR="00C6211E" w:rsidRDefault="00C6211E">
                          <w:pPr>
                            <w:ind w:left="0"/>
                          </w:pPr>
                        </w:p>
                      </w:txbxContent>
                    </v:textbox>
                  </v:rect>
                  <v:rect id="Rectangle 309" o:spid="_x0000_s133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DvisAA&#10;AADcAAAADwAAAGRycy9kb3ducmV2LnhtbERPzYrCMBC+C75DGMGbpiqsWo0iumVXPFl9gKEZm2Iz&#10;KU3Wdt9+c1jw+PH9b/e9rcWLWl85VjCbJiCIC6crLhXcb9lkBcIHZI21Y1LwSx72u+Fgi6l2HV/p&#10;lYdSxBD2KSowITSplL4wZNFPXUMcuYdrLYYI21LqFrsYbms5T5IPabHi2GCwoaOh4pn/WAWnT6f1&#10;uTksTbE+X/Ksm9Vf80yp8ag/bEAE6sNb/O/+1goWq7g2nolHQO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QDvisAAAADcAAAADwAAAAAAAAAAAAAAAACYAgAAZHJzL2Rvd25y&#10;ZXYueG1sUEsFBgAAAAAEAAQA9QAAAIUDAAAAAA==&#10;" fillcolor="#e7ddce" stroked="f">
                    <v:textbox style="mso-fit-shape-to-text:t" inset="0,0,0,0">
                      <w:txbxContent>
                        <w:p w:rsidR="00C6211E" w:rsidRDefault="00C6211E">
                          <w:pPr>
                            <w:ind w:left="0"/>
                          </w:pPr>
                        </w:p>
                      </w:txbxContent>
                    </v:textbox>
                  </v:rect>
                  <v:rect id="Rectangle 310" o:spid="_x0000_s133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KEcQA&#10;AADcAAAADwAAAGRycy9kb3ducmV2LnhtbESP3WrCQBSE74W+w3IK3ulGC/5EV5G2QaVXjT7AIXvM&#10;hmbPhuzWxLd3BcHLYWa+Ydbb3tbiSq2vHCuYjBMQxIXTFZcKzqdstADhA7LG2jEpuJGH7eZtsMZU&#10;u45/6ZqHUkQI+xQVmBCaVEpfGLLox64hjt7FtRZDlG0pdYtdhNtaTpNkJi1WHBcMNvRpqPjL/62C&#10;r2+n9bHZzU2xPP7kWTep99NMqeF7v1uBCNSHV/jZPmgFH4slPM7EI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MShH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311" o:spid="_x0000_s133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91UcAA&#10;AADcAAAADwAAAGRycy9kb3ducmV2LnhtbERPzYrCMBC+C75DGMGbpiqsWo0iumVXPFl9gKEZm2Iz&#10;KU3Wdt9+c1jw+PH9b/e9rcWLWl85VjCbJiCIC6crLhXcb9lkBcIHZI21Y1LwSx72u+Fgi6l2HV/p&#10;lYdSxBD2KSowITSplL4wZNFPXUMcuYdrLYYI21LqFrsYbms5T5IPabHi2GCwoaOh4pn/WAWnT6f1&#10;uTksTbE+X/Ksm9Vf80yp8ag/bEAE6sNb/O/+1goW6zg/nolHQO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q91UcAAAADcAAAADwAAAAAAAAAAAAAAAACYAgAAZHJzL2Rvd25y&#10;ZXYueG1sUEsFBgAAAAAEAAQA9QAAAIUDAAAAAA==&#10;" fillcolor="#e7ddce" stroked="f">
                    <v:textbox style="mso-fit-shape-to-text:t" inset="0,0,0,0">
                      <w:txbxContent>
                        <w:p w:rsidR="00C6211E" w:rsidRDefault="00C6211E">
                          <w:pPr>
                            <w:ind w:left="0"/>
                          </w:pPr>
                        </w:p>
                      </w:txbxContent>
                    </v:textbox>
                  </v:rect>
                  <v:rect id="Rectangle 312" o:spid="_x0000_s133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w5s8UA&#10;AADcAAAADwAAAGRycy9kb3ducmV2LnhtbESP0WrCQBRE34X+w3ILvulGpZJG1yDBUtEnYz/gmr1N&#10;QrN3w+5W0359tyD4OMzMGWadD6YTV3K+taxgNk1AEFdWt1wr+Di/TVIQPiBr7CyTgh/ykG+eRmvM&#10;tL3xia5lqEWEsM9QQRNCn0npq4YM+qntiaP3aZ3BEKWrpXZ4i3DTyXmSLKXBluNCgz0VDVVf5bdR&#10;wL+74tynl+PeJQf5vizTw+4lVWr8PGxXIAIN4RG+t/daweJ1Bv9n4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PDmzxQAAANwAAAAPAAAAAAAAAAAAAAAAAJgCAABkcnMv&#10;ZG93bnJldi54bWxQSwUGAAAAAAQABAD1AAAAigMAAAAA&#10;" fillcolor="#e6dccd" stroked="f">
                    <v:textbox style="mso-fit-shape-to-text:t" inset="0,0,0,0">
                      <w:txbxContent>
                        <w:p w:rsidR="00C6211E" w:rsidRDefault="00C6211E">
                          <w:pPr>
                            <w:ind w:left="0"/>
                          </w:pPr>
                        </w:p>
                      </w:txbxContent>
                    </v:textbox>
                  </v:rect>
                  <v:rect id="Rectangle 313" o:spid="_x0000_s133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nxMUA&#10;AADcAAAADwAAAGRycy9kb3ducmV2LnhtbESP0WrCQBRE3wX/YbkF33TTiJJGV5FgqehTYz/gmr1N&#10;QrN3w+5WU7++WxD6OMzMGWa9HUwnruR8a1nB8ywBQVxZ3XKt4OP8Os1A+ICssbNMCn7Iw3YzHq0x&#10;1/bG73QtQy0ihH2OCpoQ+lxKXzVk0M9sTxy9T+sMhihdLbXDW4SbTqZJspQGW44LDfZUNFR9ld9G&#10;Ad/3xbnPLqeDS47ybVlmx/0iU2ryNOxWIAIN4T/8aB+0gvlLCn9n4h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7qfExQAAANwAAAAPAAAAAAAAAAAAAAAAAJgCAABkcnMv&#10;ZG93bnJldi54bWxQSwUGAAAAAAQABAD1AAAAigMAAAAA&#10;" fillcolor="#e6dccd" stroked="f">
                    <v:textbox style="mso-fit-shape-to-text:t" inset="0,0,0,0">
                      <w:txbxContent>
                        <w:p w:rsidR="00C6211E" w:rsidRDefault="00C6211E">
                          <w:pPr>
                            <w:ind w:left="0"/>
                          </w:pPr>
                        </w:p>
                      </w:txbxContent>
                    </v:textbox>
                  </v:rect>
                  <v:rect id="Rectangle 314" o:spid="_x0000_s133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2BasQA&#10;AADcAAAADwAAAGRycy9kb3ducmV2LnhtbESPUWvCQBCE3wv+h2MLvpR6Z6VWo6cUodT6pGl/wJpb&#10;k9DcXsitmv77nlDo4zAz3zDLde8bdaEu1oEtjEcGFHERXM2lha/Pt8cZqCjIDpvAZOGHIqxXg7sl&#10;Zi5c+UCXXEqVIBwztFCJtJnWsajIYxyFljh5p9B5lCS7UrsOrwnuG/1kzFR7rDktVNjSpqLiOz97&#10;C7F5PuZHKcyHedi/Y/8ylc0OrR3e968LUEK9/If/2ltnYTKfwO1MOgJ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NgWrEAAAA3AAAAA8AAAAAAAAAAAAAAAAAmAIAAGRycy9k&#10;b3ducmV2LnhtbFBLBQYAAAAABAAEAPUAAACJAwAAAAA=&#10;" fillcolor="#e5dbcc" stroked="f">
                    <v:textbox style="mso-fit-shape-to-text:t" inset="0,0,0,0">
                      <w:txbxContent>
                        <w:p w:rsidR="00C6211E" w:rsidRDefault="00C6211E">
                          <w:pPr>
                            <w:ind w:left="0"/>
                          </w:pPr>
                        </w:p>
                      </w:txbxContent>
                    </v:textbox>
                  </v:rect>
                  <v:rect id="Rectangle 315" o:spid="_x0000_s133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QZHsUA&#10;AADcAAAADwAAAGRycy9kb3ducmV2LnhtbESP3WrCQBSE7wu+w3IEb6Tu9s9q6ipFKGqv2rQPcMye&#10;JqHZsyF71Pj2bkHo5TAz3zCLVe8bdaQu1oEt3E0MKOIiuJpLC99fb7czUFGQHTaBycKZIqyWg5sF&#10;Zi6c+JOOuZQqQThmaKESaTOtY1GRxzgJLXHyfkLnUZLsSu06PCW4b/S9MVPtsea0UGFL64qK3/zg&#10;LcTmaZ/vpTA7M/7YYP88lfU7Wjsa9q8voIR6+Q9f21tn4WH+CH9n0hH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BkexQAAANwAAAAPAAAAAAAAAAAAAAAAAJgCAABkcnMv&#10;ZG93bnJldi54bWxQSwUGAAAAAAQABAD1AAAAigMAAAAA&#10;" fillcolor="#e5dbcc" stroked="f">
                    <v:textbox style="mso-fit-shape-to-text:t" inset="0,0,0,0">
                      <w:txbxContent>
                        <w:p w:rsidR="00C6211E" w:rsidRDefault="00C6211E">
                          <w:pPr>
                            <w:ind w:left="0"/>
                          </w:pPr>
                        </w:p>
                      </w:txbxContent>
                    </v:textbox>
                  </v:rect>
                  <v:rect id="Rectangle 316" o:spid="_x0000_s1340" style="position:absolute;left:6780;top:4035;width:1254;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nEMIA&#10;AADcAAAADwAAAGRycy9kb3ducmV2LnhtbESP3WoCMRSE7wu+QziCdzWrUt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oucQ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Listar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Regras</w:t>
                          </w:r>
                          <w:proofErr w:type="spellEnd"/>
                          <w:r>
                            <w:rPr>
                              <w:rFonts w:cs="Arial"/>
                              <w:b/>
                              <w:bCs/>
                              <w:color w:val="000000"/>
                              <w:sz w:val="16"/>
                              <w:szCs w:val="16"/>
                              <w:lang w:val="en-US"/>
                            </w:rPr>
                            <w:t xml:space="preserve"> de </w:t>
                          </w:r>
                        </w:p>
                      </w:txbxContent>
                    </v:textbox>
                  </v:rect>
                  <v:rect id="Rectangle 317" o:spid="_x0000_s1341" style="position:absolute;left:6750;top:4230;width:132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B5Z8IA&#10;AADcAAAADwAAAGRycy9kb3ducmV2LnhtbESPzYoCMRCE74LvEFrwphkVxB2NIoKgy14c9wGaSc8P&#10;Jp0hic749puFhT0WVfUVtTsM1ogX+dA6VrCYZyCIS6dbrhV838+zDYgQkTUax6TgTQEO+/Foh7l2&#10;Pd/oVcRaJAiHHBU0MXa5lKFsyGKYu444eZXzFmOSvpbaY5/g1shllq2lxZbTQoMdnRoqH8XTKpD3&#10;4txvCuMz97msvsz1cqvIKTWdDMctiEhD/A//tS9awepj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cHln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v:textbox>
                  </v:rect>
                  <v:rect id="Rectangle 318" o:spid="_x0000_s1342" style="position:absolute;left:7050;top:4425;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zc/MIA&#10;AADcAAAADwAAAGRycy9kb3ducmV2LnhtbESP3WoCMRSE7wu+QziCdzWrQtXVKFIQbPHG1Qc4bM7+&#10;YHKyJKm7ffumIHg5zMw3zHY/WCMe5EPrWMFsmoEgLp1uuVZwux7fVyBCRNZoHJOCXwqw343etphr&#10;1/OFHkWsRYJwyFFBE2OXSxnKhiyGqeuIk1c5bzEm6WupPfYJbo2cZ9mHtNhyWmiwo8+GynvxYxXI&#10;a3HsV4XxmfueV2fzdbpU5JSajIfDBkSkIb7Cz/ZJK1isl/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PNz8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Funcional</w:t>
                          </w:r>
                          <w:proofErr w:type="spellEnd"/>
                        </w:p>
                      </w:txbxContent>
                    </v:textbox>
                  </v:rect>
                  <v:oval id="Oval 319" o:spid="_x0000_s1343" style="position:absolute;left:4830;top:522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Uru8AA&#10;AADcAAAADwAAAGRycy9kb3ducmV2LnhtbERPzYrCMBC+L/gOYYS9rWlXkFqNIuKCXgpr+wBDM7bF&#10;ZlKSVOvbbw7CHj++/+1+Mr14kPOdZQXpIgFBXFvdcaOgKn++MhA+IGvsLZOCF3nY72YfW8y1ffIv&#10;Pa6hETGEfY4K2hCGXEpft2TQL+xAHLmbdQZDhK6R2uEzhptefifJShrsODa0ONCxpfp+HY2C4rhc&#10;rbNLUbgqG8sy9VVqx5NSn/PpsAERaAr/4rf7rBUs13FtPBOPgN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9Uru8AAAADcAAAADwAAAAAAAAAAAAAAAACYAgAAZHJzL2Rvd25y&#10;ZXYueG1sUEsFBgAAAAAEAAQA9QAAAIUDAAAAAA==&#10;" fillcolor="#c0bfc0" strokecolor="#c0bfc0" strokeweight="42e-5mm"/>
                  <v:oval id="Oval 320" o:spid="_x0000_s1344" style="position:absolute;left:4785;top:517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JK7sQA&#10;AADcAAAADwAAAGRycy9kb3ducmV2LnhtbESPQWvCQBSE70L/w/IKvemmFkRTN6GUBnoSXfXg7ZF9&#10;zYZm34bsVtN/7wqCx2FmvmHW5eg6caYhtJ4VvM4yEMS1Ny03Cg77aroEESKywc4zKfinAGXxNFlj&#10;bvyFd3TWsREJwiFHBTbGPpcy1JYchpnviZP34weHMcmhkWbAS4K7Ts6zbCEdtpwWLPb0aan+1X9O&#10;wXHcb74qe1qazsyrY6X1lrRW6uV5/HgHEWmMj/C9/W0UvK1WcDuTjoAs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CSu7EAAAA3AAAAA8AAAAAAAAAAAAAAAAAmAIAAGRycy9k&#10;b3ducmV2LnhtbFBLBQYAAAAABAAEAPUAAACJAwAAAAA=&#10;" fillcolor="#fcf2e3" strokeweight="42e-5mm"/>
                  <v:rect id="Rectangle 321" o:spid="_x0000_s134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2AzMAA&#10;AADcAAAADwAAAGRycy9kb3ducmV2LnhtbERPz2vCMBS+C/sfwht4kZlUREZnWoYieJPpGB4fzVtb&#10;2rx0TdT435vDwOPH93tdRtuLK42+dawhmysQxJUzLdcavk+7t3cQPiAb7B2Thjt5KIuXyRpz4278&#10;RddjqEUKYZ+jhiaEIZfSVw1Z9HM3ECfu140WQ4JjLc2ItxRue7lQaiUttpwaGhxo01DVHS9Ww0X5&#10;+LM84a6bnSn688Ft/zKn9fQ1fn6ACBTDU/zv3hsNS5XmpzPpCMj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j2AzMAAAADcAAAADwAAAAAAAAAAAAAAAACYAgAAZHJzL2Rvd25y&#10;ZXYueG1sUEsFBgAAAAAEAAQA9QAAAIUDAAAAAA==&#10;" fillcolor="#fbf1e2" stroked="f">
                    <v:textbox style="mso-fit-shape-to-text:t" inset="0,0,0,0">
                      <w:txbxContent>
                        <w:p w:rsidR="00C6211E" w:rsidRDefault="00C6211E">
                          <w:pPr>
                            <w:ind w:left="0"/>
                          </w:pPr>
                        </w:p>
                      </w:txbxContent>
                    </v:textbox>
                  </v:rect>
                  <v:rect id="Rectangle 322" o:spid="_x0000_s134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ElV8IA&#10;AADcAAAADwAAAGRycy9kb3ducmV2LnhtbESPQYvCMBSE7wv+h/AEL8uaVESka5RFEbzJqojHR/O2&#10;LTYvtYka//1GEDwOM/MNM1tE24gbdb52rCEbKhDEhTM1lxoO+/XXFIQPyAYbx6ThQR4W897HDHPj&#10;7vxLt10oRYKwz1FDFUKbS+mLiiz6oWuJk/fnOoshya6UpsN7gttGjpSaSIs1p4UKW1pWVJx3V6vh&#10;qnw8jve4Pn+eKPrT1q0umdN60I8/3yACxfAOv9obo2GsMnieSUdAz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cSVXwgAAANwAAAAPAAAAAAAAAAAAAAAAAJgCAABkcnMvZG93&#10;bnJldi54bWxQSwUGAAAAAAQABAD1AAAAhwMAAAAA&#10;" fillcolor="#fbf1e2" stroked="f">
                    <v:textbox style="mso-fit-shape-to-text:t" inset="0,0,0,0">
                      <w:txbxContent>
                        <w:p w:rsidR="00C6211E" w:rsidRDefault="00C6211E">
                          <w:pPr>
                            <w:ind w:left="0"/>
                          </w:pPr>
                        </w:p>
                      </w:txbxContent>
                    </v:textbox>
                  </v:rect>
                  <v:rect id="Rectangle 323" o:spid="_x0000_s134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ZaesYA&#10;AADcAAAADwAAAGRycy9kb3ducmV2LnhtbESPT2vCQBTE74V+h+UVeqsbpTUaXUW0Ba+mxT+3R/aZ&#10;pM2+Ddk1Sf30bkHocZiZ3zDzZW8q0VLjSssKhoMIBHFmdcm5gq/Pj5cJCOeRNVaWScEvOVguHh/m&#10;mGjb8Y7a1OciQNglqKDwvk6kdFlBBt3A1sTBO9vGoA+yyaVusAtwU8lRFI2lwZLDQoE1rQvKftKL&#10;UdBd23hYrY7Td77EB3w7bfaH07dSz0/9agbCU+//w/f2Vit4jUbwdyYc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ZaesYAAADcAAAADwAAAAAAAAAAAAAAAACYAgAAZHJz&#10;L2Rvd25yZXYueG1sUEsFBgAAAAAEAAQA9QAAAIsDAAAAAA==&#10;" fillcolor="#faf0e1" stroked="f">
                    <v:textbox style="mso-fit-shape-to-text:t" inset="0,0,0,0">
                      <w:txbxContent>
                        <w:p w:rsidR="00C6211E" w:rsidRDefault="00C6211E">
                          <w:pPr>
                            <w:ind w:left="0"/>
                          </w:pPr>
                        </w:p>
                      </w:txbxContent>
                    </v:textbox>
                  </v:rect>
                  <v:rect id="Rectangle 324" o:spid="_x0000_s134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r/4cYA&#10;AADcAAAADwAAAGRycy9kb3ducmV2LnhtbESPQWvCQBSE74X+h+UVvNWNtRobXUWqBa+1RevtkX0m&#10;0ezbkF2T1F/fFQoeh5n5hpktOlOKhmpXWFYw6EcgiFOrC84UfH99PE9AOI+ssbRMCn7JwWL++DDD&#10;RNuWP6nZ+kwECLsEFeTeV4mULs3JoOvbijh4R1sb9EHWmdQ1tgFuSvkSRWNpsOCwkGNF7zml5+3F&#10;KGivTTwolz9va77EexwdVrv94aRU76lbTkF46vw9/N/eaAWv0RBuZ8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r/4cYAAADcAAAADwAAAAAAAAAAAAAAAACYAgAAZHJz&#10;L2Rvd25yZXYueG1sUEsFBgAAAAAEAAQA9QAAAIsDAAAAAA==&#10;" fillcolor="#faf0e1" stroked="f">
                    <v:textbox style="mso-fit-shape-to-text:t" inset="0,0,0,0">
                      <w:txbxContent>
                        <w:p w:rsidR="00C6211E" w:rsidRDefault="00C6211E">
                          <w:pPr>
                            <w:ind w:left="0"/>
                          </w:pPr>
                        </w:p>
                      </w:txbxContent>
                    </v:textbox>
                  </v:rect>
                  <v:rect id="Rectangle 325" o:spid="_x0000_s134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T5cscA&#10;AADcAAAADwAAAGRycy9kb3ducmV2LnhtbESPT2vCQBTE7wW/w/KE3upGkSAxqxRFsAehtWLo7TX7&#10;8odm34bsmsR++m6h0OMwM79h0u1oGtFT52rLCuazCARxbnXNpYLL++FpBcJ5ZI2NZVJwJwfbzeQh&#10;xUTbgd+oP/tSBAi7BBVU3reJlC6vyKCb2ZY4eIXtDPogu1LqDocAN41cRFEsDdYcFipsaVdR/nW+&#10;GQVxdvu8lIeP0+s1K/LiZbXf+/hbqcfp+LwG4Wn0/+G/9lErWEZL+D0Tj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U+XLHAAAA3AAAAA8AAAAAAAAAAAAAAAAAmAIAAGRy&#10;cy9kb3ducmV2LnhtbFBLBQYAAAAABAAEAPUAAACMAwAAAAA=&#10;" fillcolor="#f9efe0" stroked="f">
                    <v:textbox style="mso-fit-shape-to-text:t" inset="0,0,0,0">
                      <w:txbxContent>
                        <w:p w:rsidR="00C6211E" w:rsidRDefault="00C6211E">
                          <w:pPr>
                            <w:ind w:left="0"/>
                          </w:pPr>
                        </w:p>
                      </w:txbxContent>
                    </v:textbox>
                  </v:rect>
                  <v:rect id="Rectangle 326" o:spid="_x0000_s135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hc6cgA&#10;AADcAAAADwAAAGRycy9kb3ducmV2LnhtbESPW2vCQBSE3wv+h+UIfaubShskzSpFEdqHgpeg9O2Y&#10;Pblg9mzIbjTtr3eFQh+HmfmGSReDacSFOldbVvA8iUAQ51bXXCrI9uunGQjnkTU2lknBDzlYzEcP&#10;KSbaXnlLl50vRYCwS1BB5X2bSOnyigy6iW2Jg1fYzqAPsiul7vAa4KaR0yiKpcGaw0KFLS0rys+7&#10;3iiIj/0pK9ffX5vDsciLz9lq5eNfpR7Hw/sbCE+D/w//tT+0gpfoFe5nwhGQ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mFzpyAAAANwAAAAPAAAAAAAAAAAAAAAAAJgCAABk&#10;cnMvZG93bnJldi54bWxQSwUGAAAAAAQABAD1AAAAjQMAAAAA&#10;" fillcolor="#f9efe0" stroked="f">
                    <v:textbox style="mso-fit-shape-to-text:t" inset="0,0,0,0">
                      <w:txbxContent>
                        <w:p w:rsidR="00C6211E" w:rsidRDefault="00C6211E">
                          <w:pPr>
                            <w:ind w:left="0"/>
                          </w:pPr>
                        </w:p>
                      </w:txbxContent>
                    </v:textbox>
                  </v:rect>
                  <v:rect id="Rectangle 327" o:spid="_x0000_s135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rCnscA&#10;AADcAAAADwAAAGRycy9kb3ducmV2LnhtbESPT2vCQBTE7wW/w/KE3upGKUHSrCIVoT0UahRDb8/s&#10;yx+afRuyq0n76d1CweMwM79h0vVoWnGl3jWWFcxnEQjiwuqGKwXHw+5pCcJ5ZI2tZVLwQw7Wq8lD&#10;iom2A+/pmvlKBAi7BBXU3neJlK6oyaCb2Y44eKXtDfog+0rqHocAN61cRFEsDTYcFmrs6LWm4ju7&#10;GAVxfjkfq93Xx+cpL4vyfbnd+vhXqcfpuHkB4Wn09/B/+00reI5i+DsTj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JKwp7HAAAA3AAAAA8AAAAAAAAAAAAAAAAAmAIAAGRy&#10;cy9kb3ducmV2LnhtbFBLBQYAAAAABAAEAPUAAACMAwAAAAA=&#10;" fillcolor="#f9efe0" stroked="f">
                    <v:textbox style="mso-fit-shape-to-text:t" inset="0,0,0,0">
                      <w:txbxContent>
                        <w:p w:rsidR="00C6211E" w:rsidRDefault="00C6211E">
                          <w:pPr>
                            <w:ind w:left="0"/>
                          </w:pPr>
                        </w:p>
                      </w:txbxContent>
                    </v:textbox>
                  </v:rect>
                  <v:rect id="Rectangle 328" o:spid="_x0000_s135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2V4MQA&#10;AADcAAAADwAAAGRycy9kb3ducmV2LnhtbESPX2vCMBTF34V9h3AHvoimirhRjbIJgvimc4Jv1+au&#10;LUtuShNr9dMbQfDxcP78OLNFa41oqPalYwXDQQKCOHO65FzB/mfV/wThA7JG45gUXMnDYv7WmWGq&#10;3YW31OxCLuII+xQVFCFUqZQ+K8iiH7iKOHp/rrYYoqxzqWu8xHFr5ChJJtJiyZFQYEXLgrL/3dlG&#10;yPogD7/XTXbb946n70aa23JrlOq+t19TEIHa8Ao/22utYJx8wONMPAJ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9leDEAAAA3AAAAA8AAAAAAAAAAAAAAAAAmAIAAGRycy9k&#10;b3ducmV2LnhtbFBLBQYAAAAABAAEAPUAAACJAwAAAAA=&#10;" fillcolor="#f8eedf" stroked="f">
                    <v:textbox style="mso-fit-shape-to-text:t" inset="0,0,0,0">
                      <w:txbxContent>
                        <w:p w:rsidR="00C6211E" w:rsidRDefault="00C6211E">
                          <w:pPr>
                            <w:ind w:left="0"/>
                          </w:pPr>
                        </w:p>
                      </w:txbxContent>
                    </v:textbox>
                  </v:rect>
                  <v:rect id="Rectangle 329" o:spid="_x0000_s135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IBksIA&#10;AADcAAAADwAAAGRycy9kb3ducmV2LnhtbERPTWvCQBC9F/wPywheim4qpUjqKioUxJtWBW/T7DQJ&#10;3Z0N2TVGf33nUOjx8b7ny9471VEb68AGXiYZKOIi2JpLA8fPj/EMVEzIFl1gMnCnCMvF4GmOuQ03&#10;3lN3SKWSEI45GqhSanKtY1GRxzgJDbFw36H1mAS2pbYt3iTcOz3NsjftsWZpqLChTUXFz+HqpWR7&#10;1ufTfVc8js+Xr3Wn3WOzd8aMhv3qHVSiPv2L/9xba+A1k7VyRo6AX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IgGSwgAAANwAAAAPAAAAAAAAAAAAAAAAAJgCAABkcnMvZG93&#10;bnJldi54bWxQSwUGAAAAAAQABAD1AAAAhwMAAAAA&#10;" fillcolor="#f8eedf" stroked="f">
                    <v:textbox style="mso-fit-shape-to-text:t" inset="0,0,0,0">
                      <w:txbxContent>
                        <w:p w:rsidR="00C6211E" w:rsidRDefault="00C6211E">
                          <w:pPr>
                            <w:ind w:left="0"/>
                          </w:pPr>
                        </w:p>
                      </w:txbxContent>
                    </v:textbox>
                  </v:rect>
                  <v:rect id="Rectangle 330" o:spid="_x0000_s135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ACOMQA&#10;AADcAAAADwAAAGRycy9kb3ducmV2LnhtbESPQWvCQBSE70L/w/IK3nRTqVJTVxGhUEQEkzbnR/aZ&#10;DWbfptmtxn/vCoLHYWa+YRar3jbiTJ2vHSt4GycgiEuna64U/ORfow8QPiBrbByTgit5WC1fBgtM&#10;tbvwgc5ZqESEsE9RgQmhTaX0pSGLfuxa4ugdXWcxRNlVUnd4iXDbyEmSzKTFmuOCwZY2hspT9m8V&#10;5HJf79zUNPPTcTv9+y2Kdp0VSg1f+/UniEB9eIYf7W+t4D2Zw/1MPA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AAjjEAAAA3AAAAA8AAAAAAAAAAAAAAAAAmAIAAGRycy9k&#10;b3ducmV2LnhtbFBLBQYAAAAABAAEAPUAAACJAwAAAAA=&#10;" fillcolor="#f7edde" stroked="f">
                    <v:textbox style="mso-fit-shape-to-text:t" inset="0,0,0,0">
                      <w:txbxContent>
                        <w:p w:rsidR="00C6211E" w:rsidRDefault="00C6211E">
                          <w:pPr>
                            <w:ind w:left="0"/>
                          </w:pPr>
                        </w:p>
                      </w:txbxContent>
                    </v:textbox>
                  </v:rect>
                  <v:rect id="Rectangle 331" o:spid="_x0000_s135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M9eMEA&#10;AADcAAAADwAAAGRycy9kb3ducmV2LnhtbERPTYvCMBC9L/gfwgje1lTRZa1GEUEQkYWta89DMzbF&#10;ZlKbqPXfbw6Cx8f7Xqw6W4s7tb5yrGA0TEAQF05XXCr4O24/v0H4gKyxdkwKnuRhtex9LDDV7sG/&#10;dM9CKWII+xQVmBCaVEpfGLLoh64hjtzZtRZDhG0pdYuPGG5rOU6SL2mx4thgsKGNoeKS3ayCo/yp&#10;Dm5q6tnlvJ9eT3nerLNcqUG/W89BBOrCW/xy77SCySjOj2fiEZ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jPXjBAAAA3AAAAA8AAAAAAAAAAAAAAAAAmAIAAGRycy9kb3du&#10;cmV2LnhtbFBLBQYAAAAABAAEAPUAAACGAwAAAAA=&#10;" fillcolor="#f7edde" stroked="f">
                    <v:textbox style="mso-fit-shape-to-text:t" inset="0,0,0,0">
                      <w:txbxContent>
                        <w:p w:rsidR="00C6211E" w:rsidRDefault="00C6211E">
                          <w:pPr>
                            <w:ind w:left="0"/>
                          </w:pPr>
                        </w:p>
                      </w:txbxContent>
                    </v:textbox>
                  </v:rect>
                  <v:rect id="Rectangle 332" o:spid="_x0000_s135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JFDMIA&#10;AADcAAAADwAAAGRycy9kb3ducmV2LnhtbESPT4vCMBTE7wt+h/CEvW3Tuoto1yhSEL3657K3R/Ns&#10;is1LSaLWb2+EBY/DzPyGWawG24kb+dA6VlBkOQji2umWGwWn4+ZrBiJEZI2dY1LwoACr5ehjgaV2&#10;d97T7RAbkSAcSlRgYuxLKUNtyGLIXE+cvLPzFmOSvpHa4z3BbScneT6VFltOCwZ7qgzVl8PVKrDf&#10;m1j/Tatux36YzednU9F2r9TneFj/gog0xHf4v73TCn6KAl5n0hGQy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wkUMwgAAANwAAAAPAAAAAAAAAAAAAAAAAJgCAABkcnMvZG93&#10;bnJldi54bWxQSwUGAAAAAAQABAD1AAAAhwMAAAAA&#10;" fillcolor="#f6ecdd" stroked="f">
                    <v:textbox style="mso-fit-shape-to-text:t" inset="0,0,0,0">
                      <w:txbxContent>
                        <w:p w:rsidR="00C6211E" w:rsidRDefault="00C6211E">
                          <w:pPr>
                            <w:ind w:left="0"/>
                          </w:pPr>
                        </w:p>
                      </w:txbxContent>
                    </v:textbox>
                  </v:rect>
                  <v:rect id="Rectangle 333" o:spid="_x0000_s135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Dbe8AA&#10;AADcAAAADwAAAGRycy9kb3ducmV2LnhtbESPzarCMBSE94LvEI7gTlN/EK1GkYLoVr2buzs0x6bY&#10;nJQkan37mwuCy2FmvmE2u8424kk+1I4VTMYZCOLS6ZorBT/Xw2gJIkRkjY1jUvCmALttv7fBXLsX&#10;n+l5iZVIEA45KjAxtrmUoTRkMYxdS5y8m/MWY5K+ktrjK8FtI6dZtpAWa04LBlsqDJX3y8MqsLND&#10;LH8XRXNi3y1Xq5sp6HhWajjo9msQkbr4DX/aJ61gPpnC/5l0BOT2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hDbe8AAAADcAAAADwAAAAAAAAAAAAAAAACYAgAAZHJzL2Rvd25y&#10;ZXYueG1sUEsFBgAAAAAEAAQA9QAAAIUDAAAAAA==&#10;" fillcolor="#f6ecdd" stroked="f">
                    <v:textbox style="mso-fit-shape-to-text:t" inset="0,0,0,0">
                      <w:txbxContent>
                        <w:p w:rsidR="00C6211E" w:rsidRDefault="00C6211E">
                          <w:pPr>
                            <w:ind w:left="0"/>
                          </w:pPr>
                        </w:p>
                      </w:txbxContent>
                    </v:textbox>
                  </v:rect>
                  <v:rect id="Rectangle 334" o:spid="_x0000_s135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DUo8YA&#10;AADcAAAADwAAAGRycy9kb3ducmV2LnhtbESP3WoCMRSE74W+QzgF72rW2ordGqWIQkEU/IN6d9yc&#10;7i6bnCybqOvbm0LBy2FmvmHG09YacaHGl44V9HsJCOLM6ZJzBfvd4mUEwgdkjcYxKbiRh+nkqTPG&#10;VLsrb+iyDbmIEPYpKihCqFMpfVaQRd9zNXH0fl1jMUTZ5FI3eI1wa+RrkgylxZLjQoE1zQrKqu3Z&#10;Kli3h2X58VNVg5NZ+flpdnwnc1Sq+9x+fYII1IZH+L/9rRW89QfwdyYeAT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3DUo8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335" o:spid="_x0000_s135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lM18YA&#10;AADcAAAADwAAAGRycy9kb3ducmV2LnhtbESPQWvCQBSE74L/YXlCb3Vja4tGVynSQkEqNCro7Zl9&#10;JiG7b0N2q/HfdwsFj8PMfMPMl5014kKtrxwrGA0TEMS50xUXCnbbj8cJCB+QNRrHpOBGHpaLfm+O&#10;qXZX/qZLFgoRIexTVFCG0KRS+rwki37oGuLonV1rMUTZFlK3eI1wa+RTkrxKixXHhRIbWpWU19mP&#10;VbDp9utqeqjr55P58u+n1fGFzFGph0H3NgMRqAv38H/7UysYj8b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lM18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336" o:spid="_x0000_s136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DSdcMA&#10;AADcAAAADwAAAGRycy9kb3ducmV2LnhtbESPQYvCMBSE74L/IbwFb5p2XUW7RpEFtTexiudn82yL&#10;zUtpotZ/v1lY8DjMzDfMYtWZWjyodZVlBfEoAkGcW11xoeB03AxnIJxH1lhbJgUvcrBa9nsLTLR9&#10;8oEemS9EgLBLUEHpfZNI6fKSDLqRbYiDd7WtQR9kW0jd4jPATS0/o2gqDVYcFkps6Kek/JbdjYJ6&#10;f7vGd2PHPI+L1Fx258Ms3So1+OjW3yA8df4d/m+nWsFXPIG/M+EI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9DSdc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337" o:spid="_x0000_s136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JMAsIA&#10;AADcAAAADwAAAGRycy9kb3ducmV2LnhtbESPzarCMBSE94LvEI7gTtNeL6LVKHJB7U78wfWxObbF&#10;5qQ0Uevb3wiCy2FmvmHmy9ZU4kGNKy0riIcRCOLM6pJzBafjejAB4TyyxsoyKXiRg+Wi25ljou2T&#10;9/Q4+FwECLsEFRTe14mULivIoBvamjh4V9sY9EE2udQNPgPcVPInisbSYMlhocCa/grKboe7UVDt&#10;btf4buyIp3Gemsv2vJ+kG6X6vXY1A+Gp9d/wp51qBb/xGN5nwhG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AkwCwgAAANwAAAAPAAAAAAAAAAAAAAAAAJgCAABkcnMvZG93&#10;bnJldi54bWxQSwUGAAAAAAQABAD1AAAAhwMAAAAA&#10;" fillcolor="#f4eadb" stroked="f">
                    <v:textbox style="mso-fit-shape-to-text:t" inset="0,0,0,0">
                      <w:txbxContent>
                        <w:p w:rsidR="00C6211E" w:rsidRDefault="00C6211E">
                          <w:pPr>
                            <w:ind w:left="0"/>
                          </w:pPr>
                        </w:p>
                      </w:txbxContent>
                    </v:textbox>
                  </v:rect>
                  <v:rect id="Rectangle 338" o:spid="_x0000_s136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7pmcMA&#10;AADcAAAADwAAAGRycy9kb3ducmV2LnhtbESPT4vCMBTE74LfIbwFb5p2XfzTNYosqL2JVTw/m2db&#10;bF5KE7V++83CgsdhZn7DLFadqcWDWldZVhCPIhDEudUVFwpOx81wBsJ5ZI21ZVLwIgerZb+3wETb&#10;Jx/okflCBAi7BBWU3jeJlC4vyaAb2YY4eFfbGvRBtoXULT4D3NTyM4om0mDFYaHEhn5Kym/Z3Sio&#10;97drfDd2zPO4SM1ldz7M0q1Sg49u/Q3CU+ff4f92qhV8xVP4Ox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7pmc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339" o:spid="_x0000_s136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wZO8EA&#10;AADcAAAADwAAAGRycy9kb3ducmV2LnhtbERPy4rCMBTdC/5DuMLsxlQRkWoUEXwMyuDrAy7NtS02&#10;N7WJtvr1ZiG4PJz3ZNaYQjyocrllBb1uBII4sTrnVMH5tPwdgXAeWWNhmRQ8ycFs2m5NMNa25gM9&#10;jj4VIYRdjAoy78tYSpdkZNB1bUkcuIutDPoAq1TqCusQbgrZj6KhNJhzaMiwpEVGyfV4NwqGq3zr&#10;RvVtd9n8U7S6rv/291ep1E+nmY9BeGr8V/xxb7SCQS+sDWfCEZ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8GTvBAAAA3AAAAA8AAAAAAAAAAAAAAAAAmAIAAGRycy9kb3du&#10;cmV2LnhtbFBLBQYAAAAABAAEAPUAAACGAwAAAAA=&#10;" fillcolor="#f3e9da" stroked="f">
                    <v:textbox style="mso-fit-shape-to-text:t" inset="0,0,0,0">
                      <w:txbxContent>
                        <w:p w:rsidR="00C6211E" w:rsidRDefault="00C6211E">
                          <w:pPr>
                            <w:ind w:left="0"/>
                          </w:pPr>
                        </w:p>
                      </w:txbxContent>
                    </v:textbox>
                  </v:rect>
                  <v:rect id="Rectangle 340" o:spid="_x0000_s136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8oMUA&#10;AADcAAAADwAAAGRycy9kb3ducmV2LnhtbESP3YrCMBSE7wXfIRxh79ZUEdFqFBH8WVaW9ecBDs2x&#10;LTYntYm2+vQbYcHLYWa+YabzxhTiTpXLLSvodSMQxInVOacKTsfV5wiE88gaC8uk4EEO5rN2a4qx&#10;tjXv6X7wqQgQdjEqyLwvYyldkpFB17UlcfDOtjLog6xSqSusA9wUsh9FQ2kw57CQYUnLjJLL4WYU&#10;DNf5txvV1915+0PR+rL5+r09S6U+Os1iAsJT49/h//ZWKxj0xvA6E46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sLygxQAAANwAAAAPAAAAAAAAAAAAAAAAAJgCAABkcnMv&#10;ZG93bnJldi54bWxQSwUGAAAAAAQABAD1AAAAigMAAAAA&#10;" fillcolor="#f3e9da" stroked="f">
                    <v:textbox style="mso-fit-shape-to-text:t" inset="0,0,0,0">
                      <w:txbxContent>
                        <w:p w:rsidR="00C6211E" w:rsidRDefault="00C6211E">
                          <w:pPr>
                            <w:ind w:left="0"/>
                          </w:pPr>
                        </w:p>
                      </w:txbxContent>
                    </v:textbox>
                  </v:rect>
                  <v:rect id="Rectangle 341" o:spid="_x0000_s136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4YMIA&#10;AADcAAAADwAAAGRycy9kb3ducmV2LnhtbERPTWsCMRC9C/0PYQreNKttbV2NUoqLUtBSFbwOm3Gz&#10;dDNZklTXf28OhR4f73u+7GwjLuRD7VjBaJiBIC6drrlScDwUgzcQISJrbByTghsFWC4eenPMtbvy&#10;N132sRIphEOOCkyMbS5lKA1ZDEPXEifu7LzFmKCvpPZ4TeG2keMsm0iLNacGgy19GCp/9r9WAa4L&#10;s3s5fb6uCt+Ep6zYfm3PU6X6j937DESkLv6L/9wbreB5nOanM+kI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7ThgwgAAANwAAAAPAAAAAAAAAAAAAAAAAJgCAABkcnMvZG93&#10;bnJldi54bWxQSwUGAAAAAAQABAD1AAAAhwMAAAAA&#10;" fillcolor="#f2e8d9" stroked="f">
                    <v:textbox style="mso-fit-shape-to-text:t" inset="0,0,0,0">
                      <w:txbxContent>
                        <w:p w:rsidR="00C6211E" w:rsidRDefault="00C6211E">
                          <w:pPr>
                            <w:ind w:left="0"/>
                          </w:pPr>
                        </w:p>
                      </w:txbxContent>
                    </v:textbox>
                  </v:rect>
                  <v:rect id="Rectangle 342" o:spid="_x0000_s136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Gd+8YA&#10;AADcAAAADwAAAGRycy9kb3ducmV2LnhtbESP3WoCMRSE7wu+QziF3tWstlW7NUopXVoEFX+gt4fN&#10;cbO4OVmSVNe3N4WCl8PMfMNM551txIl8qB0rGPQzEMSl0zVXCva74nECIkRkjY1jUnChAPNZ726K&#10;uXZn3tBpGyuRIBxyVGBibHMpQ2nIYui7ljh5B+ctxiR9JbXHc4LbRg6zbCQt1pwWDLb0Yag8bn+t&#10;AvwqzOrlZzH+LHwTnrJiuV4eXpV6uO/e30BE6uIt/N/+1gqehwP4O5OO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Gd+8YAAADcAAAADwAAAAAAAAAAAAAAAACYAgAAZHJz&#10;L2Rvd25yZXYueG1sUEsFBgAAAAAEAAQA9QAAAIsDAAAAAA==&#10;" fillcolor="#f2e8d9" stroked="f">
                    <v:textbox style="mso-fit-shape-to-text:t" inset="0,0,0,0">
                      <w:txbxContent>
                        <w:p w:rsidR="00C6211E" w:rsidRDefault="00C6211E">
                          <w:pPr>
                            <w:ind w:left="0"/>
                          </w:pPr>
                        </w:p>
                      </w:txbxContent>
                    </v:textbox>
                  </v:rect>
                  <v:rect id="Rectangle 343" o:spid="_x0000_s136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CH8IA&#10;AADcAAAADwAAAGRycy9kb3ducmV2LnhtbESP0WoCMRRE3wv+Q7iCL0WTLqWV1SiiKH0TrR9w2Vw3&#10;i5ubJUnd9e9NodDHYWbOMMv14FpxpxAbzxreZgoEceVNw7WGy/d+OgcRE7LB1jNpeFCE9Wr0ssTS&#10;+J5PdD+nWmQIxxI12JS6UspYWXIYZ74jzt7VB4cpy1BLE7DPcNfKQqkP6bDhvGCxo62l6nb+cRpe&#10;7Wmot8fLAeWj2oVPpfrjXmk9GQ+bBYhEQ/oP/7W/jIb3ooDfM/kI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C0IfwgAAANwAAAAPAAAAAAAAAAAAAAAAAJgCAABkcnMvZG93&#10;bnJldi54bWxQSwUGAAAAAAQABAD1AAAAhwMAAAAA&#10;" fillcolor="#f1e7d8" stroked="f">
                    <v:textbox style="mso-fit-shape-to-text:t" inset="0,0,0,0">
                      <w:txbxContent>
                        <w:p w:rsidR="00C6211E" w:rsidRDefault="00C6211E">
                          <w:pPr>
                            <w:ind w:left="0"/>
                          </w:pPr>
                        </w:p>
                      </w:txbxContent>
                    </v:textbox>
                  </v:rect>
                  <v:rect id="Rectangle 344" o:spid="_x0000_s136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fnhMMA&#10;AADcAAAADwAAAGRycy9kb3ducmV2LnhtbESP3WoCMRSE7wXfIRzBG6lJbdGyNYooFu/Enwc4bE43&#10;i5uTJUnd9e2bgtDLYWa+YZbr3jXiTiHWnjW8ThUI4tKbmisN18v+5QNETMgGG8+k4UER1qvhYImF&#10;8R2f6H5OlcgQjgVqsCm1hZSxtOQwTn1LnL1vHxymLEMlTcAuw10jZ0rNpcOa84LFlraWytv5x2mY&#10;2FNfbY/XL5SPchcWSnXHvdJ6POo3nyAS9ek//GwfjIb32Rv8nc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fnhMMAAADcAAAADwAAAAAAAAAAAAAAAACYAgAAZHJzL2Rv&#10;d25yZXYueG1sUEsFBgAAAAAEAAQA9QAAAIgDAAAAAA==&#10;" fillcolor="#f1e7d8" stroked="f">
                    <v:textbox style="mso-fit-shape-to-text:t" inset="0,0,0,0">
                      <w:txbxContent>
                        <w:p w:rsidR="00C6211E" w:rsidRDefault="00C6211E">
                          <w:pPr>
                            <w:ind w:left="0"/>
                          </w:pPr>
                        </w:p>
                      </w:txbxContent>
                    </v:textbox>
                  </v:rect>
                  <v:rect id="Rectangle 345" o:spid="_x0000_s136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OXSMYA&#10;AADcAAAADwAAAGRycy9kb3ducmV2LnhtbESPQWvCQBSE7wX/w/IEb83GIEVSVyktFcFDie2hvb1k&#10;n9nQ7NuQ3Zj4791CweMwM98wm91kW3Gh3jeOFSyTFARx5XTDtYKvz/fHNQgfkDW2jknBlTzstrOH&#10;DebajVzQ5RRqESHsc1RgQuhyKX1lyKJPXEccvbPrLYYo+1rqHscIt63M0vRJWmw4Lhjs6NVQ9Xsa&#10;rIIfvRzG4a3+KMxUlvuQHYvzd6nUYj69PIMINIV7+L990ApW2Qr+zsQjIL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sOXSM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346" o:spid="_x0000_s137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8y08YA&#10;AADcAAAADwAAAGRycy9kb3ducmV2LnhtbESPQWvCQBSE7wX/w/KE3urGoEVSVxFLpdCDxHpoby/Z&#10;ZzY0+zZkNyb9965Q6HGYmW+Y9Xa0jbhS52vHCuazBARx6XTNlYLz59vTCoQPyBobx6TglzxsN5OH&#10;NWbaDZzT9RQqESHsM1RgQmgzKX1pyKKfuZY4ehfXWQxRdpXUHQ4RbhuZJsmztFhzXDDY0t5Q+XPq&#10;rYJvPe+H/rU65mYsikNIP/LLV6HU43TcvYAINIb/8F/7XStYpEu4n4lHQG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8y08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347" o:spid="_x0000_s137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2spMUA&#10;AADcAAAADwAAAGRycy9kb3ducmV2LnhtbESPQWvCQBSE74L/YXmCN90YRErqKqWlIniQ2B7a20v2&#10;mQ3Nvg3ZjYn/3i0Uehxm5htmux9tI27U+dqxgtUyAUFcOl1zpeDz433xBMIHZI2NY1JwJw/73XSy&#10;xUy7gXO6XUIlIoR9hgpMCG0mpS8NWfRL1xJH7+o6iyHKrpK6wyHCbSPTJNlIizXHBYMtvRoqfy69&#10;VfCtV/3Qv1Xn3IxFcQjpKb9+FUrNZ+PLM4hAY/gP/7WPWsE63cDvmXgE5O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XaykxQAAANwAAAAPAAAAAAAAAAAAAAAAAJgCAABkcnMv&#10;ZG93bnJldi54bWxQSwUGAAAAAAQABAD1AAAAigMAAAAA&#10;" fillcolor="#f0e6d7" stroked="f">
                    <v:textbox style="mso-fit-shape-to-text:t" inset="0,0,0,0">
                      <w:txbxContent>
                        <w:p w:rsidR="00C6211E" w:rsidRDefault="00C6211E">
                          <w:pPr>
                            <w:ind w:left="0"/>
                          </w:pPr>
                        </w:p>
                      </w:txbxContent>
                    </v:textbox>
                  </v:rect>
                  <v:rect id="Rectangle 348" o:spid="_x0000_s137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PRuMUA&#10;AADcAAAADwAAAGRycy9kb3ducmV2LnhtbESPQWvCQBSE70L/w/IKvenG0NaSuooKLXoQjLb3R/Y1&#10;Cc2+DbtrEvvrXaHgcZiZb5j5cjCN6Mj52rKC6SQBQVxYXXOp4Ov0MX4D4QOyxsYyKbiQh+XiYTTH&#10;TNuec+qOoRQRwj5DBVUIbSalLyoy6Ce2JY7ej3UGQ5SulNphH+GmkWmSvEqDNceFClvaVFT8Hs9G&#10;Qdjnh/RznRfme3txu+7vMH0pe6WeHofVO4hAQ7iH/9tbreA5ncHtTDw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9G4xQAAANwAAAAPAAAAAAAAAAAAAAAAAJgCAABkcnMv&#10;ZG93bnJldi54bWxQSwUGAAAAAAQABAD1AAAAigMAAAAA&#10;" fillcolor="#efe5d6" stroked="f">
                    <v:textbox style="mso-fit-shape-to-text:t" inset="0,0,0,0">
                      <w:txbxContent>
                        <w:p w:rsidR="00C6211E" w:rsidRDefault="00C6211E">
                          <w:pPr>
                            <w:ind w:left="0"/>
                          </w:pPr>
                        </w:p>
                      </w:txbxContent>
                    </v:textbox>
                  </v:rect>
                  <v:rect id="Rectangle 349" o:spid="_x0000_s137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xFysIA&#10;AADcAAAADwAAAGRycy9kb3ducmV2LnhtbERPy2rCQBTdF/yH4Qrd1YmhLRIdRQsVXRSMj/0lc02C&#10;mTthZkyiX99ZFLo8nPdiNZhGdOR8bVnBdJKAIC6srrlUcD59v81A+ICssbFMCh7kYbUcvSww07bn&#10;nLpjKEUMYZ+hgiqENpPSFxUZ9BPbEkfuap3BEKErpXbYx3DTyDRJPqXBmmNDhS19VVTcjnejIPzk&#10;h3S7yQtz2T3cvnseph9lr9TreFjPQQQawr/4z73TCt7TuDaeiUd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jEXKwgAAANwAAAAPAAAAAAAAAAAAAAAAAJgCAABkcnMvZG93&#10;bnJldi54bWxQSwUGAAAAAAQABAD1AAAAhwMAAAAA&#10;" fillcolor="#efe5d6" stroked="f">
                    <v:textbox style="mso-fit-shape-to-text:t" inset="0,0,0,0">
                      <w:txbxContent>
                        <w:p w:rsidR="00C6211E" w:rsidRDefault="00C6211E">
                          <w:pPr>
                            <w:ind w:left="0"/>
                          </w:pPr>
                        </w:p>
                      </w:txbxContent>
                    </v:textbox>
                  </v:rect>
                  <v:rect id="Rectangle 350" o:spid="_x0000_s137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OZJMYA&#10;AADcAAAADwAAAGRycy9kb3ducmV2LnhtbESPQWvCQBSE74X+h+UVvBTd1ZZqUlcRsWAvBa0Xby/Z&#10;ZxKafRuzq4n/3i0Uehxm5htmvuxtLa7U+sqxhvFIgSDOnam40HD4/hjOQPiAbLB2TBpu5GG5eHyY&#10;Y2pcxzu67kMhIoR9ihrKEJpUSp+XZNGPXEMcvZNrLYYo20KaFrsIt7WcKPUmLVYcF0psaF1S/rO/&#10;WA1d9XXMx5/FRt2mmdphlrw8n43Wg6d+9Q4iUB/+w3/trdHwOkng90w8An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OZJM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351" o:spid="_x0000_s137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CmZMMA&#10;AADcAAAADwAAAGRycy9kb3ducmV2LnhtbERPy2rCQBTdC/2H4Ra6kTrjA1ujo4i0oBshtpvurplr&#10;EszciZmpiX/vLASXh/NerDpbiSs1vnSsYThQIIgzZ0rONfz+fL9/gvAB2WDlmDTcyMNq+dJbYGJc&#10;yyldDyEXMYR9ghqKEOpESp8VZNEPXE0cuZNrLIYIm1yaBtsYbis5UmoqLZYcGwqsaVNQdj78Ww1t&#10;uf/Lhrv8S90+jirF42zcvxit31679RxEoC48xQ/31miYjOP8eCYe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CmZMMAAADcAAAADwAAAAAAAAAAAAAAAACYAgAAZHJzL2Rv&#10;d25yZXYueG1sUEsFBgAAAAAEAAQA9QAAAIgDAAAAAA==&#10;" fillcolor="#eee4d5" stroked="f">
                    <v:textbox style="mso-fit-shape-to-text:t" inset="0,0,0,0">
                      <w:txbxContent>
                        <w:p w:rsidR="00C6211E" w:rsidRDefault="00C6211E">
                          <w:pPr>
                            <w:ind w:left="0"/>
                          </w:pPr>
                        </w:p>
                      </w:txbxContent>
                    </v:textbox>
                  </v:rect>
                  <v:rect id="Rectangle 352" o:spid="_x0000_s137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CEBcQA&#10;AADcAAAADwAAAGRycy9kb3ducmV2LnhtbESPQUvDQBSE70L/w/IK3uymakuJ3RZRBI+alkBvz+wz&#10;G8y+DbvPNP33riB4HGbmG2a7n3yvRoqpC2xguShAETfBdtwaOB5ebjagkiBb7AOTgQsl2O9mV1ss&#10;bTjzO42VtCpDOJVowIkMpdapceQxLcJAnL3PED1KlrHVNuI5w32vb4tirT12nBccDvTkqPmqvr2B&#10;9biqni/dRx3faqpHdzqJxJUx1/Pp8QGU0CT/4b/2qzVwf7eE3zP5CO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QhAXEAAAA3AAAAA8AAAAAAAAAAAAAAAAAmAIAAGRycy9k&#10;b3ducmV2LnhtbFBLBQYAAAAABAAEAPUAAACJAwAAAAA=&#10;" fillcolor="#ede3d4" stroked="f">
                    <v:textbox style="mso-fit-shape-to-text:t" inset="0,0,0,0">
                      <w:txbxContent>
                        <w:p w:rsidR="00C6211E" w:rsidRDefault="00C6211E">
                          <w:pPr>
                            <w:ind w:left="0"/>
                          </w:pPr>
                        </w:p>
                      </w:txbxContent>
                    </v:textbox>
                  </v:rect>
                  <v:rect id="Rectangle 353" o:spid="_x0000_s137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IacsQA&#10;AADcAAAADwAAAGRycy9kb3ducmV2LnhtbESPQUvDQBSE70L/w/IK3uym1RaJ3ZaiCB41lUBvz+wz&#10;G8y+DbvPNP33riB4HGbmG2a7n3yvRoqpC2xguShAETfBdtwaeD8+39yDSoJssQ9MBi6UYL+bXW2x&#10;tOHMbzRW0qoM4VSiAScylFqnxpHHtAgDcfY+Q/QoWcZW24jnDPe9XhXFRnvsOC84HOjRUfNVfXsD&#10;m3FdPV26jzq+1lSP7nQSiWtjrufT4QGU0CT/4b/2izVwd7uC3zP5CO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CGnLEAAAA3AAAAA8AAAAAAAAAAAAAAAAAmAIAAGRycy9k&#10;b3ducmV2LnhtbFBLBQYAAAAABAAEAPUAAACJAwAAAAA=&#10;" fillcolor="#ede3d4" stroked="f">
                    <v:textbox style="mso-fit-shape-to-text:t" inset="0,0,0,0">
                      <w:txbxContent>
                        <w:p w:rsidR="00C6211E" w:rsidRDefault="00C6211E">
                          <w:pPr>
                            <w:ind w:left="0"/>
                          </w:pPr>
                        </w:p>
                      </w:txbxContent>
                    </v:textbox>
                  </v:rect>
                  <v:rect id="Rectangle 354" o:spid="_x0000_s137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5hzcEA&#10;AADcAAAADwAAAGRycy9kb3ducmV2LnhtbESPQYvCMBSE7wv+h/AEb2uqLiLVKFUQPAlbRTw+mmdb&#10;bF5KEmv995sFweMwM98wq01vGtGR87VlBZNxAoK4sLrmUsH5tP9egPABWWNjmRS8yMNmPfhaYart&#10;k3+py0MpIoR9igqqENpUSl9UZNCPbUscvZt1BkOUrpTa4TPCTSOnSTKXBmuOCxW2tKuouOcPowBN&#10;fnSX4zTnLXa8fTXZ1WGm1GjYZ0sQgfrwCb/bB63gZzaD/zPxCM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Yc3BAAAA3AAAAA8AAAAAAAAAAAAAAAAAmAIAAGRycy9kb3du&#10;cmV2LnhtbFBLBQYAAAAABAAEAPUAAACGAwAAAAA=&#10;" fillcolor="#ece2d3" stroked="f">
                    <v:textbox style="mso-fit-shape-to-text:t" inset="0,0,0,0">
                      <w:txbxContent>
                        <w:p w:rsidR="00C6211E" w:rsidRDefault="00C6211E">
                          <w:pPr>
                            <w:ind w:left="0"/>
                          </w:pPr>
                        </w:p>
                      </w:txbxContent>
                    </v:textbox>
                  </v:rect>
                  <v:rect id="Rectangle 355" o:spid="_x0000_s137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f5ucEA&#10;AADcAAAADwAAAGRycy9kb3ducmV2LnhtbESPT4vCMBTE7wt+h/CEva2pfxCpRqmC4EnYKuLx0Tzb&#10;YvNSkljrt98sCB6HmfkNs9r0phEdOV9bVjAeJSCIC6trLhWcT/ufBQgfkDU2lknBizxs1oOvFaba&#10;PvmXujyUIkLYp6igCqFNpfRFRQb9yLbE0btZZzBE6UqpHT4j3DRykiRzabDmuFBhS7uKinv+MArQ&#10;5Ed3OU5y3mLH21eTXR1mSn0P+2wJIlAfPuF3+6AVzKYz+D8Tj4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X+bnBAAAA3AAAAA8AAAAAAAAAAAAAAAAAmAIAAGRycy9kb3du&#10;cmV2LnhtbFBLBQYAAAAABAAEAPUAAACGAwAAAAA=&#10;" fillcolor="#ece2d3" stroked="f">
                    <v:textbox style="mso-fit-shape-to-text:t" inset="0,0,0,0">
                      <w:txbxContent>
                        <w:p w:rsidR="00C6211E" w:rsidRDefault="00C6211E">
                          <w:pPr>
                            <w:ind w:left="0"/>
                          </w:pPr>
                        </w:p>
                      </w:txbxContent>
                    </v:textbox>
                  </v:rect>
                  <v:rect id="Rectangle 356" o:spid="_x0000_s138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9CGsQA&#10;AADcAAAADwAAAGRycy9kb3ducmV2LnhtbESPwW7CMBBE70j8g7VI3MBJKRSlMQiQUHvg0AY+YBVv&#10;46jxOrJdCH+PK1XqcTQzbzTldrCduJIPrWMF+TwDQVw73XKj4HI+ztYgQkTW2DkmBXcKsN2MRyUW&#10;2t34k65VbESCcChQgYmxL6QMtSGLYe564uR9OW8xJukbqT3eEtx28inLVtJiy2nBYE8HQ/V39WMV&#10;HF4+9tWbPxlaXxY7mfs9sjVKTSfD7hVEpCH+h//a71rB82IJv2fSEZ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QhrEAAAA3AAAAA8AAAAAAAAAAAAAAAAAmAIAAGRycy9k&#10;b3ducmV2LnhtbFBLBQYAAAAABAAEAPUAAACJAwAAAAA=&#10;" fillcolor="#ebe1d2" stroked="f">
                    <v:textbox style="mso-fit-shape-to-text:t" inset="0,0,0,0">
                      <w:txbxContent>
                        <w:p w:rsidR="00C6211E" w:rsidRDefault="00C6211E">
                          <w:pPr>
                            <w:ind w:left="0"/>
                          </w:pPr>
                        </w:p>
                      </w:txbxContent>
                    </v:textbox>
                  </v:rect>
                  <v:rect id="Rectangle 357" o:spid="_x0000_s138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3cbcQA&#10;AADcAAAADwAAAGRycy9kb3ducmV2LnhtbESPwWrDMBBE74X8g9hAbo2cuDjGjRKSQGgPPTSuP2Cx&#10;tpaptTKSkrh/XxUKPQ4z84bZ7ic7iBv50DtWsFpmIIhbp3vuFDQf58cSRIjIGgfHpOCbAux3s4ct&#10;Vtrd+UK3OnYiQThUqMDEOFZShtaQxbB0I3HyPp23GJP0ndQe7wluB7nOskJa7DktGBzpZKj9qq9W&#10;wWnzfqxf/JuhsskPcuWPyNYotZhPh2cQkab4H/5rv2oFT3kBv2fSEZ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t3G3EAAAA3AAAAA8AAAAAAAAAAAAAAAAAmAIAAGRycy9k&#10;b3ducmV2LnhtbFBLBQYAAAAABAAEAPUAAACJAwAAAAA=&#10;" fillcolor="#ebe1d2" stroked="f">
                    <v:textbox style="mso-fit-shape-to-text:t" inset="0,0,0,0">
                      <w:txbxContent>
                        <w:p w:rsidR="00C6211E" w:rsidRDefault="00C6211E">
                          <w:pPr>
                            <w:ind w:left="0"/>
                          </w:pPr>
                        </w:p>
                      </w:txbxContent>
                    </v:textbox>
                  </v:rect>
                  <v:rect id="Rectangle 358" o:spid="_x0000_s138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F59sQA&#10;AADcAAAADwAAAGRycy9kb3ducmV2LnhtbESPwWrDMBBE74X8g9hCbo2cuDTBjRISQ0kPPTROPmCx&#10;tpaptTKSajt/HxUKPQ4z84bZ7ifbiYF8aB0rWC4yEMS10y03Cq6Xt6cNiBCRNXaOScGNAux3s4ct&#10;FtqNfKahio1IEA4FKjAx9oWUoTZkMSxcT5y8L+ctxiR9I7XHMcFtJ1dZ9iIttpwWDPZUGqq/qx+r&#10;oFx/HquT/zC0ueYHufRHZGuUmj9Oh1cQkab4H/5rv2sFz/kafs+kIyB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hefbEAAAA3AAAAA8AAAAAAAAAAAAAAAAAmAIAAGRycy9k&#10;b3ducmV2LnhtbFBLBQYAAAAABAAEAPUAAACJAwAAAAA=&#10;" fillcolor="#ebe1d2" stroked="f">
                    <v:textbox style="mso-fit-shape-to-text:t" inset="0,0,0,0">
                      <w:txbxContent>
                        <w:p w:rsidR="00C6211E" w:rsidRDefault="00C6211E">
                          <w:pPr>
                            <w:ind w:left="0"/>
                          </w:pPr>
                        </w:p>
                      </w:txbxContent>
                    </v:textbox>
                  </v:rect>
                  <v:rect id="Rectangle 359" o:spid="_x0000_s138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wPwcEA&#10;AADcAAAADwAAAGRycy9kb3ducmV2LnhtbERPTWsCMRC9C/6HMII3zVqLyNYoIlX24KFqCz0OmzG7&#10;uJmsSdT13zeHgsfH+16sOtuIO/lQO1YwGWcgiEunazYKvk/b0RxEiMgaG8ek4EkBVst+b4G5dg8+&#10;0P0YjUghHHJUUMXY5lKGsiKLYexa4sSdnbcYE/RGao+PFG4b+ZZlM2mx5tRQYUubisrL8WYVzM3O&#10;/O7L4mBi8fXjP9vp1SArNRx06w8Qkbr4Ev+7C63gfZrWpjPpCMj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sD8HBAAAA3AAAAA8AAAAAAAAAAAAAAAAAmAIAAGRycy9kb3du&#10;cmV2LnhtbFBLBQYAAAAABAAEAPUAAACGAwAAAAA=&#10;" fillcolor="#eae0d1" stroked="f">
                    <v:textbox style="mso-fit-shape-to-text:t" inset="0,0,0,0">
                      <w:txbxContent>
                        <w:p w:rsidR="00C6211E" w:rsidRDefault="00C6211E">
                          <w:pPr>
                            <w:ind w:left="0"/>
                          </w:pPr>
                        </w:p>
                      </w:txbxContent>
                    </v:textbox>
                  </v:rect>
                  <v:rect id="Rectangle 360" o:spid="_x0000_s138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CqWsQA&#10;AADcAAAADwAAAGRycy9kb3ducmV2LnhtbESPT2sCMRTE74V+h/AK3mq2WkRXo5SiZQ89+K/Q42Pz&#10;zC7dvKxJ1PXbm4LgcZiZ3zCzRWcbcSYfascK3voZCOLS6ZqNgv1u9ToGESKyxsYxKbhSgMX8+WmG&#10;uXYX3tB5G41IEA45KqhibHMpQ1mRxdB3LXHyDs5bjEl6I7XHS4LbRg6ybCQt1pwWKmzps6Lyb3uy&#10;Csbmy/x+l8XGxGL945ft8GiQleq9dB9TEJG6+Ajf24VW8D6cwP+Zd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gqlrEAAAA3AAAAA8AAAAAAAAAAAAAAAAAmAIAAGRycy9k&#10;b3ducmV2LnhtbFBLBQYAAAAABAAEAPUAAACJAwAAAAA=&#10;" fillcolor="#eae0d1" stroked="f">
                    <v:textbox style="mso-fit-shape-to-text:t" inset="0,0,0,0">
                      <w:txbxContent>
                        <w:p w:rsidR="00C6211E" w:rsidRDefault="00C6211E">
                          <w:pPr>
                            <w:ind w:left="0"/>
                          </w:pPr>
                        </w:p>
                      </w:txbxContent>
                    </v:textbox>
                  </v:rect>
                  <v:rect id="Rectangle 361" o:spid="_x0000_s138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TWiL8A&#10;AADcAAAADwAAAGRycy9kb3ducmV2LnhtbERPTUsDMRC9C/0PYQrebLa6iKxNS9kietQo6HHYTDeh&#10;m8myie36752D4PHxvje7OQ7qTFMOiQ2sVxUo4i65wL2Bj/enmwdQuSA7HBKTgR/KsNsurjbYuHTh&#10;Nzrb0isJ4dygAV/K2GidO08R8yqNxMId0xSxCJx67Sa8SHgc9G1V3euIgaXB40itp+5kv6OU3MXD&#10;52u0X209tr1na5/DMRhzvZz3j6AKzeVf/Od+cQbqWubLGTkCevs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NNaIvwAAANwAAAAPAAAAAAAAAAAAAAAAAJgCAABkcnMvZG93bnJl&#10;di54bWxQSwUGAAAAAAQABAD1AAAAhAMAAAAA&#10;" fillcolor="#e9dfd0" stroked="f">
                    <v:textbox style="mso-fit-shape-to-text:t" inset="0,0,0,0">
                      <w:txbxContent>
                        <w:p w:rsidR="00C6211E" w:rsidRDefault="00C6211E">
                          <w:pPr>
                            <w:ind w:left="0"/>
                          </w:pPr>
                        </w:p>
                      </w:txbxContent>
                    </v:textbox>
                  </v:rect>
                  <v:rect id="Rectangle 362" o:spid="_x0000_s138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zE8IA&#10;AADcAAAADwAAAGRycy9kb3ducmV2LnhtbESPX2vCMBTF3wW/Q7iCb5o6i4zOKKNj6OOWDbbHS3Nt&#10;wpqb0mRav70ZDHw8nD8/znY/+k6caYgusILVsgBB3ATjuFXw+fG6eAQRE7LBLjApuFKE/W462WJl&#10;woXf6axTK/IIxwoV2JT6SsrYWPIYl6Enzt4pDB5TlkMrzYCXPO47+VAUG+nRcSZY7Km21PzoX58h&#10;a//y9eb1d132dWtZ64M7OaXms/H5CUSiMd3D/+2jUVCWK/g7k4+A3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HMTwgAAANwAAAAPAAAAAAAAAAAAAAAAAJgCAABkcnMvZG93&#10;bnJldi54bWxQSwUGAAAAAAQABAD1AAAAhwMAAAAA&#10;" fillcolor="#e9dfd0" stroked="f">
                    <v:textbox style="mso-fit-shape-to-text:t" inset="0,0,0,0">
                      <w:txbxContent>
                        <w:p w:rsidR="00C6211E" w:rsidRDefault="00C6211E">
                          <w:pPr>
                            <w:ind w:left="0"/>
                          </w:pPr>
                        </w:p>
                      </w:txbxContent>
                    </v:textbox>
                  </v:rect>
                  <v:rect id="Rectangle 363" o:spid="_x0000_s138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6Gn8QA&#10;AADcAAAADwAAAGRycy9kb3ducmV2LnhtbESP0WrCQBRE3wX/YbkF3+qmKhpSV7EF0b4UjPmA2+w1&#10;CWbvprtbjX/fFQQfh5k5wyzXvWnFhZxvLCt4GycgiEurG64UFMftawrCB2SNrWVScCMP69VwsMRM&#10;2ysf6JKHSkQI+wwV1CF0mZS+rMmgH9uOOHon6wyGKF0ltcNrhJtWTpJkLg02HBdq7OizpvKc/xkF&#10;Nv364Jznbf9rp93i+2dndsVUqdFLv3kHEagPz/CjvdcKZrMJ3M/E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uhp/EAAAA3AAAAA8AAAAAAAAAAAAAAAAAmAIAAGRycy9k&#10;b3ducmV2LnhtbFBLBQYAAAAABAAEAPUAAACJAwAAAAA=&#10;" fillcolor="#e8decf" stroked="f">
                    <v:textbox style="mso-fit-shape-to-text:t" inset="0,0,0,0">
                      <w:txbxContent>
                        <w:p w:rsidR="00C6211E" w:rsidRDefault="00C6211E">
                          <w:pPr>
                            <w:ind w:left="0"/>
                          </w:pPr>
                        </w:p>
                      </w:txbxContent>
                    </v:textbox>
                  </v:rect>
                  <v:rect id="Rectangle 364" o:spid="_x0000_s138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IjBMUA&#10;AADcAAAADwAAAGRycy9kb3ducmV2LnhtbESP0WrCQBRE3wv+w3KFvjWbGrEhZiNaKOpLoWk+4DZ7&#10;TUKzd2N2q/Hv3UKhj8PMnGHyzWR6caHRdZYVPEcxCOLa6o4bBdXn21MKwnlkjb1lUnAjB5ti9pBj&#10;pu2VP+hS+kYECLsMFbTeD5mUrm7JoIvsQBy8kx0N+iDHRuoRrwFuermI45U02HFYaHGg15bq7/LH&#10;KLDpccclr/rpbJPh5f1rb/ZVotTjfNquQXia/H/4r33QCpbLBH7PhCMg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YiMExQAAANwAAAAPAAAAAAAAAAAAAAAAAJgCAABkcnMv&#10;ZG93bnJldi54bWxQSwUGAAAAAAQABAD1AAAAigMAAAAA&#10;" fillcolor="#e8decf" stroked="f">
                    <v:textbox style="mso-fit-shape-to-text:t" inset="0,0,0,0">
                      <w:txbxContent>
                        <w:p w:rsidR="00C6211E" w:rsidRDefault="00C6211E">
                          <w:pPr>
                            <w:ind w:left="0"/>
                          </w:pPr>
                        </w:p>
                      </w:txbxContent>
                    </v:textbox>
                  </v:rect>
                  <v:rect id="Rectangle 365" o:spid="_x0000_s138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6ScMQA&#10;AADcAAAADwAAAGRycy9kb3ducmV2LnhtbESP0WrCQBRE3wv9h+UWfKsbJbQaXUXU0IpPRj/gkr1m&#10;g9m7Ibua+PfdQqGPw8ycYZbrwTbiQZ2vHSuYjBMQxKXTNVcKLuf8fQbCB2SNjWNS8CQP69XryxIz&#10;7Xo+0aMIlYgQ9hkqMCG0mZS+NGTRj11LHL2r6yyGKLtK6g77CLeNnCbJh7RYc1ww2NLWUHkr7lbB&#10;bu+0PrSbT1POD8ci7yfN1zRXavQ2bBYgAg3hP/zX/tYK0jSF3zPx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eknD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366" o:spid="_x0000_s139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368UA&#10;AADcAAAADwAAAGRycy9kb3ducmV2LnhtbESP0WrCQBRE3wv+w3KFvtWNYrWNriFoQ5U+mfYDLtlr&#10;Npi9G7KrSf++Wyj0cZiZM8w2G20r7tT7xrGC+SwBQVw53XCt4OuzeHoB4QOyxtYxKfgmD9lu8rDF&#10;VLuBz3QvQy0ihH2KCkwIXSqlrwxZ9DPXEUfv4nqLIcq+lrrHIcJtKxdJspIWG44LBjvaG6qu5c0q&#10;OLw5rU9dvjbV6+mjLIZ5+74olHqcjvkGRKAx/If/2ketYLl8ht8z8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EjfrxQAAANwAAAAPAAAAAAAAAAAAAAAAAJgCAABkcnMv&#10;ZG93bnJldi54bWxQSwUGAAAAAAQABAD1AAAAigMAAAAA&#10;" fillcolor="#e7ddce" stroked="f">
                    <v:textbox style="mso-fit-shape-to-text:t" inset="0,0,0,0">
                      <w:txbxContent>
                        <w:p w:rsidR="00C6211E" w:rsidRDefault="00C6211E">
                          <w:pPr>
                            <w:ind w:left="0"/>
                          </w:pPr>
                        </w:p>
                      </w:txbxContent>
                    </v:textbox>
                  </v:rect>
                  <v:rect id="Rectangle 367" o:spid="_x0000_s139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CpnMQA&#10;AADcAAAADwAAAGRycy9kb3ducmV2LnhtbESPwWrDMBBE74X8g9hAbrUcE9LUjRJMGtOGnOL0AxZr&#10;a5lYK2Opsfv3VaHQ4zAzb5jtfrKduNPgW8cKlkkKgrh2uuVGwce1fNyA8AFZY+eYFHyTh/1u9rDF&#10;XLuRL3SvQiMihH2OCkwIfS6lrw1Z9InriaP36QaLIcqhkXrAMcJtJ7M0XUuLLccFgz0dDNW36ssq&#10;eD06rU998WTq59O5Ksdl95aVSi3mU/ECItAU/sN/7XetYLVaw++Ze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AqZzEAAAA3AAAAA8AAAAAAAAAAAAAAAAAmAIAAGRycy9k&#10;b3ducmV2LnhtbFBLBQYAAAAABAAEAPUAAACJAwAAAAA=&#10;" fillcolor="#e7ddce" stroked="f">
                    <v:textbox style="mso-fit-shape-to-text:t" inset="0,0,0,0">
                      <w:txbxContent>
                        <w:p w:rsidR="00C6211E" w:rsidRDefault="00C6211E">
                          <w:pPr>
                            <w:ind w:left="0"/>
                          </w:pPr>
                        </w:p>
                      </w:txbxContent>
                    </v:textbox>
                  </v:rect>
                  <v:rect id="Rectangle 368" o:spid="_x0000_s139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PlfsUA&#10;AADcAAAADwAAAGRycy9kb3ducmV2LnhtbESP3WrCQBSE74W+w3IK3tVNiz8hdZUSIoq9MvYBTrOn&#10;SWj2bNhdNfr0bqHg5TAz3zDL9WA6cSbnW8sKXicJCOLK6pZrBV/HzUsKwgdkjZ1lUnAlD+vV02iJ&#10;mbYXPtC5DLWIEPYZKmhC6DMpfdWQQT+xPXH0fqwzGKJ0tdQOLxFuOvmWJHNpsOW40GBPeUPVb3ky&#10;CvhW5Mc+/f7cuWQvt/My3RezVKnx8/DxDiLQEB7h//ZOK5hOF/B3Jh4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U+V+xQAAANwAAAAPAAAAAAAAAAAAAAAAAJgCAABkcnMv&#10;ZG93bnJldi54bWxQSwUGAAAAAAQABAD1AAAAigMAAAAA&#10;" fillcolor="#e6dccd" stroked="f">
                    <v:textbox style="mso-fit-shape-to-text:t" inset="0,0,0,0">
                      <w:txbxContent>
                        <w:p w:rsidR="00C6211E" w:rsidRDefault="00C6211E">
                          <w:pPr>
                            <w:ind w:left="0"/>
                          </w:pPr>
                        </w:p>
                      </w:txbxContent>
                    </v:textbox>
                  </v:rect>
                  <v:rect id="Rectangle 369" o:spid="_x0000_s139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xDMIA&#10;AADcAAAADwAAAGRycy9kb3ducmV2LnhtbERP3WrCMBS+H/gO4Qy8W9OJK6VrFBGHUq9W9wBnzVlb&#10;bE5Kkmn16ZcLYZcf33+5nswgLuR8b1nBa5KCIG6s7rlV8HX6eMlB+ICscbBMCm7kYb2aPZVYaHvl&#10;T7rUoRUxhH2BCroQxkJK33Rk0Cd2JI7cj3UGQ4SuldrhNYabQS7SNJMGe44NHY607ag5179GAd93&#10;29OYfx8PLq3kPqvzaveWKzV/njbvIAJN4V/8cB+0guUyro1n4h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zHEMwgAAANwAAAAPAAAAAAAAAAAAAAAAAJgCAABkcnMvZG93&#10;bnJldi54bWxQSwUGAAAAAAQABAD1AAAAhwMAAAAA&#10;" fillcolor="#e6dccd" stroked="f">
                    <v:textbox style="mso-fit-shape-to-text:t" inset="0,0,0,0">
                      <w:txbxContent>
                        <w:p w:rsidR="00C6211E" w:rsidRDefault="00C6211E">
                          <w:pPr>
                            <w:ind w:left="0"/>
                          </w:pPr>
                        </w:p>
                      </w:txbxContent>
                    </v:textbox>
                  </v:rect>
                  <v:rect id="Rectangle 370" o:spid="_x0000_s139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9XosQA&#10;AADcAAAADwAAAGRycy9kb3ducmV2LnhtbESPUWvCQBCE3wv+h2MLvpR6Z7FWo6cUodT6pGl/wJpb&#10;k9DcXsitmv77nlDo4zAz3zDLde8bdaEu1oEtjEcGFHERXM2lha/Pt8cZqCjIDpvAZOGHIqxXg7sl&#10;Zi5c+UCXXEqVIBwztFCJtJnWsajIYxyFljh5p9B5lCS7UrsOrwnuG/1kzFR7rDktVNjSpqLiOz97&#10;C7F5PuZHKcyHedi/Y/8ylc0OrR3e968LUEK9/If/2ltnYTKZw+1MOgJ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vV6LEAAAA3AAAAA8AAAAAAAAAAAAAAAAAmAIAAGRycy9k&#10;b3ducmV2LnhtbFBLBQYAAAAABAAEAPUAAACJAwAAAAA=&#10;" fillcolor="#e5dbcc" stroked="f">
                    <v:textbox style="mso-fit-shape-to-text:t" inset="0,0,0,0">
                      <w:txbxContent>
                        <w:p w:rsidR="00C6211E" w:rsidRDefault="00C6211E">
                          <w:pPr>
                            <w:ind w:left="0"/>
                          </w:pPr>
                        </w:p>
                      </w:txbxContent>
                    </v:textbox>
                  </v:rect>
                  <v:rect id="Rectangle 371" o:spid="_x0000_s139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xo4sEA&#10;AADcAAAADwAAAGRycy9kb3ducmV2LnhtbERPzWrCQBC+F/oOyxS8FN1tqVGiqxShaD3Z1AcYs2MS&#10;mp0N2anGt+8eCh4/vv/levCtulAfm8AWXiYGFHEZXMOVheP3x3gOKgqywzYwWbhRhPXq8WGJuQtX&#10;/qJLIZVKIRxztFCLdLnWsazJY5yEjjhx59B7lAT7Srserynct/rVmEx7bDg11NjRpqbyp/j1FmI7&#10;PRUnKc2neT5scZhlstmjtaOn4X0BSmiQu/jfvXMW3qZpfjqTjoBe/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MaOLBAAAA3AAAAA8AAAAAAAAAAAAAAAAAmAIAAGRycy9kb3du&#10;cmV2LnhtbFBLBQYAAAAABAAEAPUAAACGAwAAAAA=&#10;" fillcolor="#e5dbcc" stroked="f">
                    <v:textbox style="mso-fit-shape-to-text:t" inset="0,0,0,0">
                      <w:txbxContent>
                        <w:p w:rsidR="00C6211E" w:rsidRDefault="00C6211E">
                          <w:pPr>
                            <w:ind w:left="0"/>
                          </w:pPr>
                        </w:p>
                      </w:txbxContent>
                    </v:textbox>
                  </v:rect>
                  <v:rect id="Rectangle 372" o:spid="_x0000_s1396" style="position:absolute;left:4890;top:5400;width:1370;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qW7MIA&#10;AADcAAAADwAAAGRycy9kb3ducmV2LnhtbESPzYoCMRCE74LvEFrwphlFFxmNIoLgLl4cfYBm0vOD&#10;SWdIojP79puFhT0WVfUVtTsM1og3+dA6VrCYZyCIS6dbrhU87ufZBkSIyBqNY1LwTQEO+/Foh7l2&#10;Pd/oXcRaJAiHHBU0MXa5lKFsyGKYu444eZXzFmOSvpbaY5/g1shlln1Iiy2nhQY7OjVUPouXVSDv&#10;xbnfFMZn7mtZXc3n5VaRU2o6GY5bEJGG+B/+a1+0gtV6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ipbs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Detalhar</w:t>
                          </w:r>
                          <w:proofErr w:type="spellEnd"/>
                          <w:r>
                            <w:rPr>
                              <w:rFonts w:cs="Arial"/>
                              <w:b/>
                              <w:bCs/>
                              <w:color w:val="000000"/>
                              <w:sz w:val="16"/>
                              <w:szCs w:val="16"/>
                              <w:lang w:val="en-US"/>
                            </w:rPr>
                            <w:t xml:space="preserve"> </w:t>
                          </w:r>
                          <w:proofErr w:type="spellStart"/>
                          <w:r>
                            <w:rPr>
                              <w:rFonts w:cs="Arial"/>
                              <w:b/>
                              <w:bCs/>
                              <w:color w:val="000000"/>
                              <w:sz w:val="16"/>
                              <w:szCs w:val="16"/>
                              <w:lang w:val="en-US"/>
                            </w:rPr>
                            <w:t>Regra</w:t>
                          </w:r>
                          <w:proofErr w:type="spellEnd"/>
                          <w:r>
                            <w:rPr>
                              <w:rFonts w:cs="Arial"/>
                              <w:b/>
                              <w:bCs/>
                              <w:color w:val="000000"/>
                              <w:sz w:val="16"/>
                              <w:szCs w:val="16"/>
                              <w:lang w:val="en-US"/>
                            </w:rPr>
                            <w:t xml:space="preserve"> de </w:t>
                          </w:r>
                        </w:p>
                      </w:txbxContent>
                    </v:textbox>
                  </v:rect>
                  <v:rect id="Rectangle 373" o:spid="_x0000_s1397" style="position:absolute;left:4905;top:5595;width:1325;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gIm8IA&#10;AADcAAAADwAAAGRycy9kb3ducmV2LnhtbESP3WoCMRSE7wXfIRzBO8262CKrUUQQbOmNqw9w2Jz9&#10;weRkSaK7ffumUOjlMDPfMLvDaI14kQ+dYwWrZQaCuHK640bB/XZebECEiKzROCYF3xTgsJ9Odlho&#10;N/CVXmVsRIJwKFBBG2NfSBmqliyGpeuJk1c7bzEm6RupPQ4Jbo3Ms+xdWuw4LbTY06ml6lE+rQJ5&#10;K8/DpjQ+c595/WU+LteanFLz2Xjcgog0xv/wX/uiFazfcv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WAib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Desenvolvimento</w:t>
                          </w:r>
                          <w:proofErr w:type="spellEnd"/>
                          <w:r>
                            <w:rPr>
                              <w:rFonts w:cs="Arial"/>
                              <w:b/>
                              <w:bCs/>
                              <w:color w:val="000000"/>
                              <w:sz w:val="16"/>
                              <w:szCs w:val="16"/>
                              <w:lang w:val="en-US"/>
                            </w:rPr>
                            <w:t xml:space="preserve"> </w:t>
                          </w:r>
                        </w:p>
                      </w:txbxContent>
                    </v:textbox>
                  </v:rect>
                  <v:rect id="Rectangle 374" o:spid="_x0000_s1398" style="position:absolute;left:5205;top:5790;width:756;height:2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StAMIA&#10;AADcAAAADwAAAGRycy9kb3ducmV2LnhtbESP3WoCMRSE7wu+QziCdzWrVpHVKFIQbPHG1Qc4bM7+&#10;YHKyJKm7ffumIHg5zMw3zHY/WCMe5EPrWMFsmoEgLp1uuVZwux7f1yBCRNZoHJOCXwqw343etphr&#10;1/OFHkWsRYJwyFFBE2OXSxnKhiyGqeuIk1c5bzEm6WupPfYJbo2cZ9lKWmw5LTTY0WdD5b34sQrk&#10;tTj268L4zH3Pq7P5Ol0qckpNxsNhAyLSEF/hZ/ukFXws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FK0A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Funcional</w:t>
                          </w:r>
                          <w:proofErr w:type="spellEnd"/>
                        </w:p>
                      </w:txbxContent>
                    </v:textbox>
                  </v:rect>
                  <v:oval id="Oval 375" o:spid="_x0000_s1399" style="position:absolute;left:4785;top:570;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tWQcUA&#10;AADcAAAADwAAAGRycy9kb3ducmV2LnhtbESPwWrDMBBE74X+g9hCb43sNjWuGyWU0EByMST2ByzW&#10;1ja1VkaSE/fvo0Cgx2Fm3jCrzWwGcSbne8sK0kUCgrixuudWQV3tXnIQPiBrHCyTgj/ysFk/Pqyw&#10;0PbCRzqfQisihH2BCroQxkJK33Rk0C/sSBy9H+sMhihdK7XDS4SbQb4mSSYN9hwXOhxp21Hze5qM&#10;gnL7ln3kh7J0dT5VVerr1E7fSj0/zV+fIALN4T98b++1guX7Em5n4hGQ6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i1ZBxQAAANwAAAAPAAAAAAAAAAAAAAAAAJgCAABkcnMv&#10;ZG93bnJldi54bWxQSwUGAAAAAAQABAD1AAAAigMAAAAA&#10;" fillcolor="#c0bfc0" strokecolor="#c0bfc0" strokeweight="42e-5mm"/>
                  <v:oval id="Oval 376" o:spid="_x0000_s1400" style="position:absolute;left:4740;top:525;width:156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w3FMQA&#10;AADcAAAADwAAAGRycy9kb3ducmV2LnhtbESPQWvCQBSE70L/w/IKvemmUkVSN6GUBnoSXfXg7ZF9&#10;zYZm34bsVtN/7wqCx2FmvmHW5eg6caYhtJ4VvM4yEMS1Ny03Cg77aroCESKywc4zKfinAGXxNFlj&#10;bvyFd3TWsREJwiFHBTbGPpcy1JYchpnviZP34weHMcmhkWbAS4K7Ts6zbCkdtpwWLPb0aan+1X9O&#10;wXHcb74qe1qZzsyrY6X1lrRW6uV5/HgHEWmMj/C9/W0UvC0WcDuTjoAs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cNxTEAAAA3AAAAA8AAAAAAAAAAAAAAAAAmAIAAGRycy9k&#10;b3ducmV2LnhtbFBLBQYAAAAABAAEAPUAAACJAwAAAAA=&#10;" fillcolor="#fcf2e3" strokeweight="42e-5mm"/>
                  <v:rect id="Rectangle 377" o:spid="_x0000_s140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SPsMA&#10;AADcAAAADwAAAGRycy9kb3ducmV2LnhtbESPQYvCMBSE7wv+h/AEL4umiitSG0UUwduyKuLx0Tzb&#10;0ualNlHjvzcLC3scZuYbJlsF04gHda6yrGA8SkAQ51ZXXCg4HXfDOQjnkTU2lknBixyslr2PDFNt&#10;n/xDj4MvRISwS1FB6X2bSunykgy6kW2Jo3e1nUEfZVdI3eEzwk0jJ0kykwYrjgsltrQpKa8Pd6Pg&#10;nrhwnh5xV39eKLjLt93exlapQT+sFyA8Bf8f/mvvtYLp1wx+z8Qj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SPsMAAADcAAAADwAAAAAAAAAAAAAAAACYAgAAZHJzL2Rv&#10;d25yZXYueG1sUEsFBgAAAAAEAAQA9QAAAIgDAAAAAA==&#10;" fillcolor="#fbf1e2" stroked="f">
                    <v:textbox style="mso-fit-shape-to-text:t" inset="0,0,0,0">
                      <w:txbxContent>
                        <w:p w:rsidR="00C6211E" w:rsidRDefault="00C6211E">
                          <w:pPr>
                            <w:ind w:left="0"/>
                          </w:pPr>
                        </w:p>
                      </w:txbxContent>
                    </v:textbox>
                  </v:rect>
                  <v:rect id="Rectangle 378" o:spid="_x0000_s140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c3pcQA&#10;AADcAAAADwAAAGRycy9kb3ducmV2LnhtbESPQWvCQBSE74L/YXlCL1I3KdGW1DUUReitGKV4fGRf&#10;k2D2bZpddfvvu4LgcZiZb5hlEUwnLjS41rKCdJaAIK6sbrlWcNhvn99AOI+ssbNMCv7IQbEaj5aY&#10;a3vlHV1KX4sIYZejgsb7PpfSVQ0ZdDPbE0fvxw4GfZRDLfWA1wg3nXxJkoU02HJcaLCndUPVqTwb&#10;BefEhe9sj9vT9EjBHb/s5je1Sj1Nwsc7CE/BP8L39qdWkM1f4XY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nN6XEAAAA3AAAAA8AAAAAAAAAAAAAAAAAmAIAAGRycy9k&#10;b3ducmV2LnhtbFBLBQYAAAAABAAEAPUAAACJAwAAAAA=&#10;" fillcolor="#fbf1e2" stroked="f">
                    <v:textbox style="mso-fit-shape-to-text:t" inset="0,0,0,0">
                      <w:txbxContent>
                        <w:p w:rsidR="00C6211E" w:rsidRDefault="00C6211E">
                          <w:pPr>
                            <w:ind w:left="0"/>
                          </w:pPr>
                        </w:p>
                      </w:txbxContent>
                    </v:textbox>
                  </v:rect>
                  <v:rect id="Rectangle 379" o:spid="_x0000_s140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CjcMA&#10;AADcAAAADwAAAGRycy9kb3ducmV2LnhtbERPyW7CMBC9V+o/WFOpt+KASoEQByEWqddSxHIbxdMk&#10;JR5HsUlSvh4fkHp8enuy6E0lWmpcaVnBcBCBIM6sLjlXsP/evk1BOI+ssbJMCv7IwSJ9fkow1rbj&#10;L2p3PhchhF2MCgrv61hKlxVk0A1sTRy4H9sY9AE2udQNdiHcVHIURR/SYMmhocCaVgVll93VKOhu&#10;7WRYLU+zDV8nRxyf14fj+Vep15d+OQfhqff/4of7Uyt4H4e1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1CjcMAAADcAAAADwAAAAAAAAAAAAAAAACYAgAAZHJzL2Rv&#10;d25yZXYueG1sUEsFBgAAAAAEAAQA9QAAAIgDAAAAAA==&#10;" fillcolor="#faf0e1" stroked="f">
                    <v:textbox style="mso-fit-shape-to-text:t" inset="0,0,0,0">
                      <w:txbxContent>
                        <w:p w:rsidR="00C6211E" w:rsidRDefault="00C6211E">
                          <w:pPr>
                            <w:ind w:left="0"/>
                          </w:pPr>
                        </w:p>
                      </w:txbxContent>
                    </v:textbox>
                  </v:rect>
                  <v:rect id="Rectangle 380" o:spid="_x0000_s140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HnFsUA&#10;AADcAAAADwAAAGRycy9kb3ducmV2LnhtbESPT2vCQBTE70K/w/IK3nRj8W90FakKXmtL1dsj+0zS&#10;Zt+G7JpEP31XEHocZuY3zGLVmkLUVLncsoJBPwJBnFidc6rg63PXm4JwHlljYZkU3MjBavnSWWCs&#10;bcMfVB98KgKEXYwKMu/LWEqXZGTQ9W1JHLyLrQz6IKtU6gqbADeFfIuisTSYc1jIsKT3jJLfw9Uo&#10;aO71ZFCsT7MtXydHHJ0338fzj1Ld13Y9B+Gp9f/hZ3uvFQxHM3icC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YecWxQAAANwAAAAPAAAAAAAAAAAAAAAAAJgCAABkcnMv&#10;ZG93bnJldi54bWxQSwUGAAAAAAQABAD1AAAAigMAAAAA&#10;" fillcolor="#faf0e1" stroked="f">
                    <v:textbox style="mso-fit-shape-to-text:t" inset="0,0,0,0">
                      <w:txbxContent>
                        <w:p w:rsidR="00C6211E" w:rsidRDefault="00C6211E">
                          <w:pPr>
                            <w:ind w:left="0"/>
                          </w:pPr>
                        </w:p>
                      </w:txbxContent>
                    </v:textbox>
                  </v:rect>
                  <v:rect id="Rectangle 381" o:spid="_x0000_s140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Aa0cIA&#10;AADcAAAADwAAAGRycy9kb3ducmV2LnhtbERPy4rCMBTdD/gP4QruxlSRItUoogi6EBxHFHfX5vaB&#10;zU1pola/3iwGZnk47+m8NZV4UONKywoG/QgEcWp1ybmC4+/6ewzCeWSNlWVS8CIH81nna4qJtk/+&#10;ocfB5yKEsEtQQeF9nUjp0oIMur6tiQOX2cagD7DJpW7wGcJNJYdRFEuDJYeGAmtaFpTeDnejID7f&#10;r8d8fdntT+cszbbj1crHb6V63XYxAeGp9f/iP/dGKxjFYX44E46AnH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MBrRwgAAANwAAAAPAAAAAAAAAAAAAAAAAJgCAABkcnMvZG93&#10;bnJldi54bWxQSwUGAAAAAAQABAD1AAAAhwMAAAAA&#10;" fillcolor="#f9efe0" stroked="f">
                    <v:textbox style="mso-fit-shape-to-text:t" inset="0,0,0,0">
                      <w:txbxContent>
                        <w:p w:rsidR="00C6211E" w:rsidRDefault="00C6211E">
                          <w:pPr>
                            <w:ind w:left="0"/>
                          </w:pPr>
                        </w:p>
                      </w:txbxContent>
                    </v:textbox>
                  </v:rect>
                  <v:rect id="Rectangle 382" o:spid="_x0000_s140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y/SscA&#10;AADcAAAADwAAAGRycy9kb3ducmV2LnhtbESPT2vCQBTE7wW/w/IEb3WjSJA0qxRFaA+FaqXB2zP7&#10;8odm34bsmqT99G6h0OMwM79h0u1oGtFT52rLChbzCARxbnXNpYLzx+FxDcJ5ZI2NZVLwTQ62m8lD&#10;iom2Ax+pP/lSBAi7BBVU3reJlC6vyKCb25Y4eIXtDPogu1LqDocAN41cRlEsDdYcFipsaVdR/nW6&#10;GQVxdruey8Pl7f0zK/Lidb3f+/hHqdl0fH4C4Wn0/+G/9otWsIoX8HsmHAG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8v0rHAAAA3AAAAA8AAAAAAAAAAAAAAAAAmAIAAGRy&#10;cy9kb3ducmV2LnhtbFBLBQYAAAAABAAEAPUAAACMAwAAAAA=&#10;" fillcolor="#f9efe0" stroked="f">
                    <v:textbox style="mso-fit-shape-to-text:t" inset="0,0,0,0">
                      <w:txbxContent>
                        <w:p w:rsidR="00C6211E" w:rsidRDefault="00C6211E">
                          <w:pPr>
                            <w:ind w:left="0"/>
                          </w:pPr>
                        </w:p>
                      </w:txbxContent>
                    </v:textbox>
                  </v:rect>
                  <v:rect id="Rectangle 383" o:spid="_x0000_s140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4hPccA&#10;AADcAAAADwAAAGRycy9kb3ducmV2LnhtbESPT2vCQBTE70K/w/IKvemmUoKkWaVUhPZQsCoN3p7Z&#10;lz80+zZk1yT103cFweMwM79h0tVoGtFT52rLCp5nEQji3OqaSwWH/Wa6AOE8ssbGMin4Iwer5cMk&#10;xUTbgb+p3/lSBAi7BBVU3reJlC6vyKCb2ZY4eIXtDPogu1LqDocAN42cR1EsDdYcFips6b2i/Hd3&#10;Ngri7Hw6lJvj1/YnK/Lic7Fe+/ii1NPj+PYKwtPo7+Fb+0MreInncD0TjoB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uIT3HAAAA3AAAAA8AAAAAAAAAAAAAAAAAmAIAAGRy&#10;cy9kb3ducmV2LnhtbFBLBQYAAAAABAAEAPUAAACMAwAAAAA=&#10;" fillcolor="#f9efe0" stroked="f">
                    <v:textbox style="mso-fit-shape-to-text:t" inset="0,0,0,0">
                      <w:txbxContent>
                        <w:p w:rsidR="00C6211E" w:rsidRDefault="00C6211E">
                          <w:pPr>
                            <w:ind w:left="0"/>
                          </w:pPr>
                        </w:p>
                      </w:txbxContent>
                    </v:textbox>
                  </v:rect>
                  <v:rect id="Rectangle 384" o:spid="_x0000_s140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2Q8QA&#10;AADcAAAADwAAAGRycy9kb3ducmV2LnhtbESPS2sCMRSF9wX/Q7iCm6IZrYhMjaKCIN35hO5uJ7cz&#10;g8nNMInj6K9vCoLLw3l8nNmitUY0VPvSsYLhIAFBnDldcq7geNj0pyB8QNZoHJOCO3lYzDtvM0y1&#10;u/GOmn3IRRxhn6KCIoQqldJnBVn0A1cRR+/X1RZDlHUudY23OG6NHCXJRFosORIKrGhdUHbZX22E&#10;bM/yfLp/ZY/j+/fPqpHmsd4ZpXrddvkJIlAbXuFne6sVjCcf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ZdkPEAAAA3AAAAA8AAAAAAAAAAAAAAAAAmAIAAGRycy9k&#10;b3ducmV2LnhtbFBLBQYAAAAABAAEAPUAAACJAwAAAAA=&#10;" fillcolor="#f8eedf" stroked="f">
                    <v:textbox style="mso-fit-shape-to-text:t" inset="0,0,0,0">
                      <w:txbxContent>
                        <w:p w:rsidR="00C6211E" w:rsidRDefault="00C6211E">
                          <w:pPr>
                            <w:ind w:left="0"/>
                          </w:pPr>
                        </w:p>
                      </w:txbxContent>
                    </v:textbox>
                  </v:rect>
                  <v:rect id="Rectangle 385" o:spid="_x0000_s140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DuN8MA&#10;AADcAAAADwAAAGRycy9kb3ducmV2LnhtbESPS4vCMBSF98L8h3AH3MiYKiJSjTIjCOLOJ8zu2txp&#10;yyQ3pYm1+uuNILg8nMfHmS1aa0RDtS8dKxj0ExDEmdMl5woO+9XXBIQPyBqNY1JwIw+L+Udnhql2&#10;V95Sswu5iCPsU1RQhFClUvqsIIu+7yri6P252mKIss6lrvEax62RwyQZS4slR0KBFS0Lyv53Fxsh&#10;65M8HW+b7H7o/Z5/Gmnuy61RqvvZfk9BBGrDO/xqr7WC0XgEzzPxCM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DuN8MAAADcAAAADwAAAAAAAAAAAAAAAACYAgAAZHJzL2Rv&#10;d25yZXYueG1sUEsFBgAAAAAEAAQA9QAAAIgDAAAAAA==&#10;" fillcolor="#f8eedf" stroked="f">
                    <v:textbox style="mso-fit-shape-to-text:t" inset="0,0,0,0">
                      <w:txbxContent>
                        <w:p w:rsidR="00C6211E" w:rsidRDefault="00C6211E">
                          <w:pPr>
                            <w:ind w:left="0"/>
                          </w:pPr>
                        </w:p>
                      </w:txbxContent>
                    </v:textbox>
                  </v:rect>
                  <v:rect id="Rectangle 386" o:spid="_x0000_s141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LtncUA&#10;AADcAAAADwAAAGRycy9kb3ducmV2LnhtbESPQWvCQBSE74X+h+UVeqsbSyM2uoYgFEqRgtHm/Mg+&#10;s8Hs25jdavrv3YLgcZiZb5hlPtpOnGnwrWMF00kCgrh2uuVGwX738TIH4QOyxs4xKfgjD/nq8WGJ&#10;mXYX3tK5DI2IEPYZKjAh9JmUvjZk0U9cTxy9gxsshiiHRuoBLxFuO/maJDNpseW4YLCntaH6WP5a&#10;BTv53W5carr34+ErPf1UVV+UlVLPT2OxABFoDPfwrf2pFbzNUvg/E4+A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0u2dxQAAANwAAAAPAAAAAAAAAAAAAAAAAJgCAABkcnMv&#10;ZG93bnJldi54bWxQSwUGAAAAAAQABAD1AAAAigMAAAAA&#10;" fillcolor="#f7edde" stroked="f">
                    <v:textbox style="mso-fit-shape-to-text:t" inset="0,0,0,0">
                      <w:txbxContent>
                        <w:p w:rsidR="00C6211E" w:rsidRDefault="00C6211E">
                          <w:pPr>
                            <w:ind w:left="0"/>
                          </w:pPr>
                        </w:p>
                      </w:txbxContent>
                    </v:textbox>
                  </v:rect>
                  <v:rect id="Rectangle 387" o:spid="_x0000_s141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Bz6sUA&#10;AADcAAAADwAAAGRycy9kb3ducmV2LnhtbESPQWvCQBSE70L/w/IKvenGUoONriEIhVJKwWhzfmSf&#10;2WD2bcxuNf333YLgcZiZb5h1PtpOXGjwrWMF81kCgrh2uuVGwWH/Nl2C8AFZY+eYFPySh3zzMFlj&#10;pt2Vd3QpQyMihH2GCkwIfSalrw1Z9DPXE0fv6AaLIcqhkXrAa4TbTj4nSSotthwXDPa0NVSfyh+r&#10;YC+/2k+3MN3r6fixOH9XVV+UlVJPj2OxAhFoDPfwrf2uFbykKfyfiU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AHPqxQAAANwAAAAPAAAAAAAAAAAAAAAAAJgCAABkcnMv&#10;ZG93bnJldi54bWxQSwUGAAAAAAQABAD1AAAAigMAAAAA&#10;" fillcolor="#f7edde" stroked="f">
                    <v:textbox style="mso-fit-shape-to-text:t" inset="0,0,0,0">
                      <w:txbxContent>
                        <w:p w:rsidR="00C6211E" w:rsidRDefault="00C6211E">
                          <w:pPr>
                            <w:ind w:left="0"/>
                          </w:pPr>
                        </w:p>
                      </w:txbxContent>
                    </v:textbox>
                  </v:rect>
                  <v:rect id="Rectangle 388" o:spid="_x0000_s141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ELnsIA&#10;AADcAAAADwAAAGRycy9kb3ducmV2LnhtbESPzYvCMBTE78L+D+EteNPUD6p2jSIFWa9+XPb2aJ5N&#10;sXkpSdT632+EhT0OM/MbZr3tbSse5EPjWMFknIEgrpxuuFZwOe9HSxAhImtsHZOCFwXYbj4Gayy0&#10;e/KRHqdYiwThUKACE2NXSBkqQxbD2HXEybs6bzEm6WupPT4T3LZymmW5tNhwWjDYUWmoup3uVoGd&#10;7WP1k5ftgX2/XK2upqTvo1LDz373BSJSH//Df+2DVjDPF/A+k46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YQuewgAAANwAAAAPAAAAAAAAAAAAAAAAAJgCAABkcnMvZG93&#10;bnJldi54bWxQSwUGAAAAAAQABAD1AAAAhwMAAAAA&#10;" fillcolor="#f6ecdd" stroked="f">
                    <v:textbox style="mso-fit-shape-to-text:t" inset="0,0,0,0">
                      <w:txbxContent>
                        <w:p w:rsidR="00C6211E" w:rsidRDefault="00C6211E">
                          <w:pPr>
                            <w:ind w:left="0"/>
                          </w:pPr>
                        </w:p>
                      </w:txbxContent>
                    </v:textbox>
                  </v:rect>
                  <v:rect id="Rectangle 389" o:spid="_x0000_s141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f7L4A&#10;AADcAAAADwAAAGRycy9kb3ducmV2LnhtbERPy4rCMBTdD/gP4QruxtQHRatRpCC69bFxd2muTbG5&#10;KUnU+vdmMTDLw3mvt71txYt8aBwrmIwzEMSV0w3XCq6X/e8CRIjIGlvHpOBDAbabwc8aC+3efKLX&#10;OdYihXAoUIGJsSukDJUhi2HsOuLE3Z23GBP0tdQe3ynctnKaZbm02HBqMNhRaah6nJ9WgZ3tY3XL&#10;y/bIvl8sl3dT0uGk1GjY71YgIvXxX/znPmoF8zytTWfSEZCb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n+y+AAAA3AAAAA8AAAAAAAAAAAAAAAAAmAIAAGRycy9kb3ducmV2&#10;LnhtbFBLBQYAAAAABAAEAPUAAACDAwAAAAA=&#10;" fillcolor="#f6ecdd" stroked="f">
                    <v:textbox style="mso-fit-shape-to-text:t" inset="0,0,0,0">
                      <w:txbxContent>
                        <w:p w:rsidR="00C6211E" w:rsidRDefault="00C6211E">
                          <w:pPr>
                            <w:ind w:left="0"/>
                          </w:pPr>
                        </w:p>
                      </w:txbxContent>
                    </v:textbox>
                  </v:rect>
                  <v:rect id="Rectangle 390" o:spid="_x0000_s141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6QNMYA&#10;AADcAAAADwAAAGRycy9kb3ducmV2LnhtbESPQWsCMRSE74L/ITyhN81ardTVKEUsFERB24Lenpvn&#10;7rLJy7JJdfvvG6HgcZiZb5j5srVGXKnxpWMFw0ECgjhzuuRcwdfne/8VhA/IGo1jUvBLHpaLbmeO&#10;qXY33tP1EHIRIexTVFCEUKdS+qwgi37gauLoXVxjMUTZ5FI3eItwa+RzkkykxZLjQoE1rQrKqsOP&#10;VbBrvzfl9FhVo7PZ+vV5dXohc1Lqqde+zUAEasMj/N/+0ArGkyncz8Qj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6QNMYAAADcAAAADwAAAAAAAAAAAAAAAACYAgAAZHJz&#10;L2Rvd25yZXYueG1sUEsFBgAAAAAEAAQA9QAAAIsDAAAAAA==&#10;" fillcolor="#f5ebdc" stroked="f">
                    <v:textbox style="mso-fit-shape-to-text:t" inset="0,0,0,0">
                      <w:txbxContent>
                        <w:p w:rsidR="00C6211E" w:rsidRDefault="00C6211E">
                          <w:pPr>
                            <w:ind w:left="0"/>
                          </w:pPr>
                        </w:p>
                      </w:txbxContent>
                    </v:textbox>
                  </v:rect>
                  <v:rect id="Rectangle 391" o:spid="_x0000_s141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2vdMMA&#10;AADcAAAADwAAAGRycy9kb3ducmV2LnhtbERPXWvCMBR9H/gfwhV8m6lO3dYZZYiCIApTB/Pt2ty1&#10;pclNaaLWf28eBns8nO/pvLVGXKnxpWMFg34CgjhzuuRcwfGwen4D4QOyRuOYFNzJw3zWeZpiqt2N&#10;v+i6D7mIIexTVFCEUKdS+qwgi77vauLI/brGYoiwyaVu8BbDrZHDJJlIiyXHhgJrWhSUVfuLVbBr&#10;vzfl+09VvZzN1i/Pi9OYzEmpXrf9/AARqA3/4j/3WisYvcb58Uw8An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2vdMMAAADcAAAADwAAAAAAAAAAAAAAAACYAgAAZHJzL2Rv&#10;d25yZXYueG1sUEsFBgAAAAAEAAQA9QAAAIgDAAAAAA==&#10;" fillcolor="#f5ebdc" stroked="f">
                    <v:textbox style="mso-fit-shape-to-text:t" inset="0,0,0,0">
                      <w:txbxContent>
                        <w:p w:rsidR="00C6211E" w:rsidRDefault="00C6211E">
                          <w:pPr>
                            <w:ind w:left="0"/>
                          </w:pPr>
                        </w:p>
                      </w:txbxContent>
                    </v:textbox>
                  </v:rect>
                  <v:rect id="Rectangle 392" o:spid="_x0000_s141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Qx1sMA&#10;AADcAAAADwAAAGRycy9kb3ducmV2LnhtbESPT4vCMBTE74LfIbwFb5p2XfzTNYosqL2JVTw/m2db&#10;bF5KE7V++83CgsdhZn7DLFadqcWDWldZVhCPIhDEudUVFwpOx81wBsJ5ZI21ZVLwIgerZb+3wETb&#10;Jx/okflCBAi7BBWU3jeJlC4vyaAb2YY4eFfbGvRBtoXULT4D3NTyM4om0mDFYaHEhn5Kym/Z3Sio&#10;97drfDd2zPO4SM1ldz7M0q1Sg49u/Q3CU+ff4f92qhV8TWP4Ox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Qx1s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393" o:spid="_x0000_s141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avocMA&#10;AADcAAAADwAAAGRycy9kb3ducmV2LnhtbESPQYvCMBSE7wv+h/CEva1pVVytRhHBtTexiudn82yL&#10;zUtpotZ/bxYW9jjMzDfMYtWZWjyodZVlBfEgAkGcW11xoeB03H5NQTiPrLG2TApe5GC17H0sMNH2&#10;yQd6ZL4QAcIuQQWl900ipctLMugGtiEO3tW2Bn2QbSF1i88AN7UcRtFEGqw4LJTY0Kak/JbdjYJ6&#10;f7vGd2NHPIuL1Fx258M0/VHqs9+t5yA8df4//NdOtYLx9xB+z4Qj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avoc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394" o:spid="_x0000_s141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oKOsMA&#10;AADcAAAADwAAAGRycy9kb3ducmV2LnhtbESPQYvCMBSE74L/ITxhb5pWxdVqFBHc7U2s4vnZPNti&#10;81KaqN1/bxYW9jjMzDfMatOZWjypdZVlBfEoAkGcW11xoeB82g/nIJxH1lhbJgU/5GCz7vdWmGj7&#10;4iM9M1+IAGGXoILS+yaR0uUlGXQj2xAH72Zbgz7ItpC6xVeAm1qOo2gmDVYcFkpsaFdSfs8eRkF9&#10;uN/ih7ETXsRFaq7fl+M8/VLqY9BtlyA8df4//NdOtYLp5wR+z4QjIN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qoKOsMAAADcAAAADwAAAAAAAAAAAAAAAACYAgAAZHJzL2Rv&#10;d25yZXYueG1sUEsFBgAAAAAEAAQA9QAAAIgDAAAAAA==&#10;" fillcolor="#f4eadb" stroked="f">
                    <v:textbox style="mso-fit-shape-to-text:t" inset="0,0,0,0">
                      <w:txbxContent>
                        <w:p w:rsidR="00C6211E" w:rsidRDefault="00C6211E">
                          <w:pPr>
                            <w:ind w:left="0"/>
                          </w:pPr>
                        </w:p>
                      </w:txbxContent>
                    </v:textbox>
                  </v:rect>
                  <v:rect id="Rectangle 395" o:spid="_x0000_s141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72nsUA&#10;AADcAAAADwAAAGRycy9kb3ducmV2LnhtbESP3YrCMBSE7xd8h3AE79ZUEZVqFBF0FRfx7wEOzbEt&#10;NifdJtruPr1ZELwcZuYbZjpvTCEeVLncsoJeNwJBnFidc6rgcl59jkE4j6yxsEwKfsnBfNb6mGKs&#10;bc1Hepx8KgKEXYwKMu/LWEqXZGTQdW1JHLyrrQz6IKtU6grrADeF7EfRUBrMOSxkWNIyo+R2uhsF&#10;w3W+c+P65/u62VO0vn1tD/e/UqlOu1lMQHhq/Dv8am+0gsFoAP9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bvaexQAAANwAAAAPAAAAAAAAAAAAAAAAAJgCAABkcnMv&#10;ZG93bnJldi54bWxQSwUGAAAAAAQABAD1AAAAigMAAAAA&#10;" fillcolor="#f3e9da" stroked="f">
                    <v:textbox style="mso-fit-shape-to-text:t" inset="0,0,0,0">
                      <w:txbxContent>
                        <w:p w:rsidR="00C6211E" w:rsidRDefault="00C6211E">
                          <w:pPr>
                            <w:ind w:left="0"/>
                          </w:pPr>
                        </w:p>
                      </w:txbxContent>
                    </v:textbox>
                  </v:rect>
                  <v:rect id="Rectangle 396" o:spid="_x0000_s1420"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JTBcYA&#10;AADcAAAADwAAAGRycy9kb3ducmV2LnhtbESP3WrCQBSE7wXfYTmF3ummUn9Is4oIVYsi1vYBDtmT&#10;H8yeTbOrSfv0XUHwcpiZb5hk0ZlKXKlxpWUFL8MIBHFqdcm5gu+v98EMhPPIGivLpOCXHCzm/V6C&#10;sbYtf9L15HMRIOxiVFB4X8dSurQgg25oa+LgZbYx6INscqkbbAPcVHIURRNpsOSwUGBNq4LS8+li&#10;FEzW5c7N2p99tj1QtD5vPo6Xv1qp56du+QbCU+cf4Xt7qxW8TsdwOxOO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JTBcYAAADcAAAADwAAAAAAAAAAAAAAAACYAgAAZHJz&#10;L2Rvd25yZXYueG1sUEsFBgAAAAAEAAQA9QAAAIsDAAAAAA==&#10;" fillcolor="#f3e9da" stroked="f">
                    <v:textbox style="mso-fit-shape-to-text:t" inset="0,0,0,0">
                      <w:txbxContent>
                        <w:p w:rsidR="00C6211E" w:rsidRDefault="00C6211E">
                          <w:pPr>
                            <w:ind w:left="0"/>
                          </w:pPr>
                        </w:p>
                      </w:txbxContent>
                    </v:textbox>
                  </v:rect>
                  <v:rect id="Rectangle 397" o:spid="_x0000_s1421"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sqksYA&#10;AADcAAAADwAAAGRycy9kb3ducmV2LnhtbESP3WoCMRSE7wt9h3AE72rW2vqzNUoRF0tBS1Xo7WFz&#10;3CzdnCxJquvbN4WCl8PMfMPMl51txJl8qB0rGA4yEMSl0zVXCo6H4mEKIkRkjY1jUnClAMvF/d0c&#10;c+0u/EnnfaxEgnDIUYGJsc2lDKUhi2HgWuLknZy3GJP0ldQeLwluG/mYZWNpsea0YLCllaHye/9j&#10;FeCmMLvnr/fJuvBNGGXF9mN7minV73WvLyAidfEW/m+/aQVPkzH8nU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sqksYAAADcAAAADwAAAAAAAAAAAAAAAACYAgAAZHJz&#10;L2Rvd25yZXYueG1sUEsFBgAAAAAEAAQA9QAAAIsDAAAAAA==&#10;" fillcolor="#f2e8d9" stroked="f">
                    <v:textbox style="mso-fit-shape-to-text:t" inset="0,0,0,0">
                      <w:txbxContent>
                        <w:p w:rsidR="00C6211E" w:rsidRDefault="00C6211E">
                          <w:pPr>
                            <w:ind w:left="0"/>
                          </w:pPr>
                        </w:p>
                      </w:txbxContent>
                    </v:textbox>
                  </v:rect>
                  <v:rect id="Rectangle 398" o:spid="_x0000_s1422"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ePCcYA&#10;AADcAAAADwAAAGRycy9kb3ducmV2LnhtbESPQWsCMRSE7wX/Q3hCbzVrq912NYpIF4tgS22h18fm&#10;uVm6eVmSVNd/bwpCj8PMfMPMl71txZF8aBwrGI8yEMSV0w3XCr4+y7snECEia2wdk4IzBVguBjdz&#10;LLQ78Qcd97EWCcKhQAUmxq6QMlSGLIaR64iTd3DeYkzS11J7PCW4beV9lj1Kiw2nBYMdrQ1VP/tf&#10;qwA3pXmbfm/zl9K34SErd++7w7NSt8N+NQMRqY//4Wv7VSuY5Dn8nUlHQC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ePCcYAAADcAAAADwAAAAAAAAAAAAAAAACYAgAAZHJz&#10;L2Rvd25yZXYueG1sUEsFBgAAAAAEAAQA9QAAAIsDAAAAAA==&#10;" fillcolor="#f2e8d9" stroked="f">
                    <v:textbox style="mso-fit-shape-to-text:t" inset="0,0,0,0">
                      <w:txbxContent>
                        <w:p w:rsidR="00C6211E" w:rsidRDefault="00C6211E">
                          <w:pPr>
                            <w:ind w:left="0"/>
                          </w:pPr>
                        </w:p>
                      </w:txbxContent>
                    </v:textbox>
                  </v:rect>
                  <v:rect id="Rectangle 399" o:spid="_x0000_s1423"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Ba6L8A&#10;AADcAAAADwAAAGRycy9kb3ducmV2LnhtbERPy4rCMBTdC/5DuIIbGZMZZByqUcRBcSc+PuDSXJti&#10;c1OSjK1/bxbCLA/nvVz3rhEPCrH2rOFzqkAQl97UXGm4XnYfPyBiQjbYeCYNT4qwXg0HSyyM7/hE&#10;j3OqRA7hWKAGm1JbSBlLSw7j1LfEmbv54DBlGCppAnY53DXyS6lv6bDm3GCxpa2l8n7+cxom9tRX&#10;2+N1j/JZ/oa5Ut1xp7Qej/rNAkSiPv2L3+6D0TCb57X5TD4CcvU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UFrovwAAANwAAAAPAAAAAAAAAAAAAAAAAJgCAABkcnMvZG93bnJl&#10;di54bWxQSwUGAAAAAAQABAD1AAAAhAMAAAAA&#10;" fillcolor="#f1e7d8" stroked="f">
                    <v:textbox style="mso-fit-shape-to-text:t" inset="0,0,0,0">
                      <w:txbxContent>
                        <w:p w:rsidR="00C6211E" w:rsidRDefault="00C6211E">
                          <w:pPr>
                            <w:ind w:left="0"/>
                          </w:pPr>
                        </w:p>
                      </w:txbxContent>
                    </v:textbox>
                  </v:rect>
                  <v:rect id="Rectangle 400" o:spid="_x0000_s1424"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z/c8MA&#10;AADcAAAADwAAAGRycy9kb3ducmV2LnhtbESP3WoCMRSE7wu+QziCN0UTpVS7NYooSu/Enwc4bE43&#10;SzcnSxLd9e1NodDLYWa+YZbr3jXiTiHWnjVMJwoEcelNzZWG62U/XoCICdlg45k0PCjCejV4WWJh&#10;fMcnup9TJTKEY4EabEptIWUsLTmME98SZ+/bB4cpy1BJE7DLcNfImVLv0mHNecFiS1tL5c/55jS8&#10;2lNfbY/XA8pHuQtzpbrjXmk9GvabTxCJ+vQf/mt/GQ1v8w/4PZOP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z/c8MAAADcAAAADwAAAAAAAAAAAAAAAACYAgAAZHJzL2Rv&#10;d25yZXYueG1sUEsFBgAAAAAEAAQA9QAAAIgDAAAAAA==&#10;" fillcolor="#f1e7d8" stroked="f">
                    <v:textbox style="mso-fit-shape-to-text:t" inset="0,0,0,0">
                      <w:txbxContent>
                        <w:p w:rsidR="00C6211E" w:rsidRDefault="00C6211E">
                          <w:pPr>
                            <w:ind w:left="0"/>
                          </w:pPr>
                        </w:p>
                      </w:txbxContent>
                    </v:textbox>
                  </v:rect>
                  <v:rect id="Rectangle 401" o:spid="_x0000_s1425"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7OccIA&#10;AADcAAAADwAAAGRycy9kb3ducmV2LnhtbERPz2vCMBS+D/wfwhN2m6kiQ6pRRNkQdhhVD3p7bZ5N&#10;sXkpTWrrf28Ogx0/vt+rzWBr8aDWV44VTCcJCOLC6YpLBefT18cChA/IGmvHpOBJHjbr0dsKU+16&#10;zuhxDKWIIexTVGBCaFIpfWHIop+4hjhyN9daDBG2pdQt9jHc1nKWJJ/SYsWxwWBDO0PF/dhZBVc9&#10;7fpuX/5mZsjz7zD7yW6XXKn38bBdggg0hH/xn/ugFcwXcX48E4+AX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ns5xwgAAANwAAAAPAAAAAAAAAAAAAAAAAJgCAABkcnMvZG93&#10;bnJldi54bWxQSwUGAAAAAAQABAD1AAAAhwMAAAAA&#10;" fillcolor="#f0e6d7" stroked="f">
                    <v:textbox style="mso-fit-shape-to-text:t" inset="0,0,0,0">
                      <w:txbxContent>
                        <w:p w:rsidR="00C6211E" w:rsidRDefault="00C6211E">
                          <w:pPr>
                            <w:ind w:left="0"/>
                          </w:pPr>
                        </w:p>
                      </w:txbxContent>
                    </v:textbox>
                  </v:rect>
                  <v:rect id="Rectangle 402" o:spid="_x0000_s1426"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Jr6sUA&#10;AADcAAAADwAAAGRycy9kb3ducmV2LnhtbESPQWvCQBSE74L/YXmCN91EpEjqKqWlIniQ2B7a20v2&#10;mQ3Nvg3ZjYn/3i0Uehxm5htmux9tI27U+dqxgnSZgCAuna65UvD58b7YgPABWWPjmBTcycN+N51s&#10;MdNu4Jxul1CJCGGfoQITQptJ6UtDFv3StcTRu7rOYoiyq6TucIhw28hVkjxJizXHBYMtvRoqfy69&#10;VfCt037o36pzbsaiOITVKb9+FUrNZ+PLM4hAY/gP/7WPWsF6k8LvmXgE5O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mvqxQAAANwAAAAPAAAAAAAAAAAAAAAAAJgCAABkcnMv&#10;ZG93bnJldi54bWxQSwUGAAAAAAQABAD1AAAAigMAAAAA&#10;" fillcolor="#f0e6d7" stroked="f">
                    <v:textbox style="mso-fit-shape-to-text:t" inset="0,0,0,0">
                      <w:txbxContent>
                        <w:p w:rsidR="00C6211E" w:rsidRDefault="00C6211E">
                          <w:pPr>
                            <w:ind w:left="0"/>
                          </w:pPr>
                        </w:p>
                      </w:txbxContent>
                    </v:textbox>
                  </v:rect>
                  <v:rect id="Rectangle 403" o:spid="_x0000_s1427"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D1ncYA&#10;AADcAAAADwAAAGRycy9kb3ducmV2LnhtbESPQWvCQBSE74L/YXmCN7MxSJHUVUpLS6EHiXpoby/Z&#10;ZzY0+zZkNyb9926h0OMwM98wu8NkW3Gj3jeOFayTFARx5XTDtYLL+XW1BeEDssbWMSn4IQ+H/Xy2&#10;w1y7kQu6nUItIoR9jgpMCF0upa8MWfSJ64ijd3W9xRBlX0vd4xjhtpVZmj5Iiw3HBYMdPRuqvk+D&#10;VfCl18M4vNTHwkxl+Rayj+L6WSq1XExPjyACTeE//Nd+1wo22wx+z8QjIP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D1ncYAAADcAAAADwAAAAAAAAAAAAAAAACYAgAAZHJz&#10;L2Rvd25yZXYueG1sUEsFBgAAAAAEAAQA9QAAAIsDAAAAAA==&#10;" fillcolor="#f0e6d7" stroked="f">
                    <v:textbox style="mso-fit-shape-to-text:t" inset="0,0,0,0">
                      <w:txbxContent>
                        <w:p w:rsidR="00C6211E" w:rsidRDefault="00C6211E">
                          <w:pPr>
                            <w:ind w:left="0"/>
                          </w:pPr>
                        </w:p>
                      </w:txbxContent>
                    </v:textbox>
                  </v:rect>
                  <v:rect id="Rectangle 404" o:spid="_x0000_s1428"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6IgcYA&#10;AADcAAAADwAAAGRycy9kb3ducmV2LnhtbESPS2vDMBCE74X8B7GB3ho5j5bgRAlJISU9FOI87ou1&#10;sU2slZFU28mvrwqFHoeZ+YZZrntTi5acrywrGI8SEMS51RUXCs6n3cschA/IGmvLpOBOHtarwdMS&#10;U207zqg9hkJECPsUFZQhNKmUPi/JoB/Zhjh6V+sMhihdIbXDLsJNLSdJ8iYNVhwXSmzovaT8dvw2&#10;CsJXdph8bLPcXPZ399k+DuPXolPqedhvFiAC9eE//NfeawWz+RR+z8Qj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6IgcYAAADcAAAADwAAAAAAAAAAAAAAAACYAgAAZHJz&#10;L2Rvd25yZXYueG1sUEsFBgAAAAAEAAQA9QAAAIsDAAAAAA==&#10;" fillcolor="#efe5d6" stroked="f">
                    <v:textbox style="mso-fit-shape-to-text:t" inset="0,0,0,0">
                      <w:txbxContent>
                        <w:p w:rsidR="00C6211E" w:rsidRDefault="00C6211E">
                          <w:pPr>
                            <w:ind w:left="0"/>
                          </w:pPr>
                        </w:p>
                      </w:txbxContent>
                    </v:textbox>
                  </v:rect>
                  <v:rect id="Rectangle 405" o:spid="_x0000_s1429" style="position:absolute;left:-1200;top:-1125;width:129;height:4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Q9cQA&#10;AADcAAAADwAAAGRycy9kb3ducmV2LnhtbESPQWvCQBSE74L/YXlCb7pRbJHoKlWw2INgtL0/ss8k&#10;NPs27K5J7K/vCgWPw8x8w6w2valFS85XlhVMJwkI4tzqigsFX5f9eAHCB2SNtWVScCcPm/VwsMJU&#10;244zas+hEBHCPkUFZQhNKqXPSzLoJ7Yhjt7VOoMhSldI7bCLcFPLWZK8SYMVx4USG9qVlP+cb0ZB&#10;OGan2cc2y8334e4+29/T9LXolHoZ9e9LEIH68Az/tw9awXwxh8eZeAT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nEPXEAAAA3AAAAA8AAAAAAAAAAAAAAAAAmAIAAGRycy9k&#10;b3ducmV2LnhtbFBLBQYAAAAABAAEAPUAAACJAwAAAAA=&#10;" fillcolor="#efe5d6" stroked="f">
                    <v:textbox style="mso-fit-shape-to-text:t" inset="0,0,0,0">
                      <w:txbxContent>
                        <w:p w:rsidR="00C6211E" w:rsidRDefault="00C6211E">
                          <w:pPr>
                            <w:ind w:left="0"/>
                          </w:pPr>
                        </w:p>
                      </w:txbxContent>
                    </v:textbox>
                  </v:rect>
                </v:group>
                <v:rect id="Rectangle 407" o:spid="_x0000_s143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jMG8YA&#10;AADcAAAADwAAAGRycy9kb3ducmV2LnhtbESPT2sCMRTE74V+h/AKXkQTta12NYqIgr0U/HPp7bl5&#10;7i7dvGw30V2/vSkIPQ4z8xtmtmhtKa5U+8KxhkFfgSBOnSk403A8bHoTED4gGywdk4YbeVjMn59m&#10;mBjX8I6u+5CJCGGfoIY8hCqR0qc5WfR9VxFH7+xqiyHKOpOmxibCbSmHSr1LiwXHhRwrWuWU/uwv&#10;VkNTfH2ng89srW7jk9rh6WPU/TVad17a5RREoDb8hx/trdHwOnmDvzPx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jMG8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408" o:spid="_x0000_s143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pSbMYA&#10;AADcAAAADwAAAGRycy9kb3ducmV2LnhtbESPQWvCQBSE70L/w/IKXsTsqsVqzCqlVGgvgtaLt2f2&#10;mYRm36bZrYn/vlsoeBxm5hsm2/S2FldqfeVYwyRRIIhzZyouNBw/t+MFCB+QDdaOScONPGzWD4MM&#10;U+M63tP1EAoRIexT1FCG0KRS+rwkiz5xDXH0Lq61GKJsC2la7CLc1nKq1FxarDgulNjQa0n51+HH&#10;auiq3SmffBRv6vZ8Vns8L2ejb6P18LF/WYEI1Id7+L/9bjQ8LebwdyYe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pSbMYAAADcAAAADwAAAAAAAAAAAAAAAACYAgAAZHJz&#10;L2Rvd25yZXYueG1sUEsFBgAAAAAEAAQA9QAAAIsDAAAAAA==&#10;" fillcolor="#eee4d5" stroked="f">
                  <v:textbox style="mso-fit-shape-to-text:t" inset="0,0,0,0">
                    <w:txbxContent>
                      <w:p w:rsidR="00C6211E" w:rsidRDefault="00C6211E">
                        <w:pPr>
                          <w:ind w:left="0"/>
                        </w:pPr>
                      </w:p>
                    </w:txbxContent>
                  </v:textbox>
                </v:rect>
                <v:rect id="Rectangle 409" o:spid="_x0000_s1432"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pwDcQA&#10;AADcAAAADwAAAGRycy9kb3ducmV2LnhtbESPQUvDQBSE70L/w/IK3uymYmuJ3ZaiCB41lUBvz+wz&#10;G8y+DbvPNP33riB4HGbmG2a7n3yvRoqpC2xguShAETfBdtwaeD8+32xAJUG22AcmAxdKsN/NrrZY&#10;2nDmNxoraVWGcCrRgBMZSq1T48hjWoSBOHufIXqULGOrbcRzhvte3xbFWnvsOC84HOjRUfNVfXsD&#10;63FVPV26jzq+1lSP7nQSiStjrufT4QGU0CT/4b/2izVwt7mH3zP5CO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KcA3EAAAA3AAAAA8AAAAAAAAAAAAAAAAAmAIAAGRycy9k&#10;b3ducmV2LnhtbFBLBQYAAAAABAAEAPUAAACJAwAAAAA=&#10;" fillcolor="#ede3d4" stroked="f">
                  <v:textbox style="mso-fit-shape-to-text:t" inset="0,0,0,0">
                    <w:txbxContent>
                      <w:p w:rsidR="00C6211E" w:rsidRDefault="00C6211E">
                        <w:pPr>
                          <w:ind w:left="0"/>
                        </w:pPr>
                      </w:p>
                    </w:txbxContent>
                  </v:textbox>
                </v:rect>
                <v:rect id="Rectangle 410" o:spid="_x0000_s1433"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Xkf8EA&#10;AADcAAAADwAAAGRycy9kb3ducmV2LnhtbERPTUvDQBC9C/6HZQRvdqPYUtJuiyiCxxpLoLdpdpoN&#10;zc6G3TFN/333IHh8vO/1dvK9GimmLrCB51kBirgJtuPWwP7n82kJKgmyxT4wGbhSgu3m/m6NpQ0X&#10;/qaxklblEE4lGnAiQ6l1ahx5TLMwEGfuFKJHyTC22ka85HDf65eiWGiPHecGhwO9O2rO1a83sBjn&#10;1ce1O9ZxV1M9usNBJM6NeXyY3laghCb5F/+5v6yB12Vem8/kI6A3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V5H/BAAAA3AAAAA8AAAAAAAAAAAAAAAAAmAIAAGRycy9kb3du&#10;cmV2LnhtbFBLBQYAAAAABAAEAPUAAACGAwAAAAA=&#10;" fillcolor="#ede3d4" stroked="f">
                  <v:textbox style="mso-fit-shape-to-text:t" inset="0,0,0,0">
                    <w:txbxContent>
                      <w:p w:rsidR="00C6211E" w:rsidRDefault="00C6211E">
                        <w:pPr>
                          <w:ind w:left="0"/>
                        </w:pPr>
                      </w:p>
                    </w:txbxContent>
                  </v:textbox>
                </v:rect>
                <v:rect id="Rectangle 411" o:spid="_x0000_s1434"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mfwMMA&#10;AADcAAAADwAAAGRycy9kb3ducmV2LnhtbESPwWrDMBBE74H+g9hCb7HcUErqWjZ2IdBToE4oPS7W&#10;xjaxVkZSHOfvq0Ihx2Fm3jB5uZhRzOT8YFnBc5KCIG6tHrhTcDzs1lsQPiBrHC2Tght5KIuHVY6Z&#10;tlf+orkJnYgQ9hkq6EOYMil925NBn9iJOHon6wyGKF0ntcNrhJtRbtL0VRocOC70ONFHT+25uRgF&#10;aJq9+95vGq5x5vo2Vj8OK6WeHpfqHUSgJdzD/+1PreBl+wZ/Z+IR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mfwMMAAADcAAAADwAAAAAAAAAAAAAAAACYAgAAZHJzL2Rv&#10;d25yZXYueG1sUEsFBgAAAAAEAAQA9QAAAIgDAAAAAA==&#10;" fillcolor="#ece2d3" stroked="f">
                  <v:textbox style="mso-fit-shape-to-text:t" inset="0,0,0,0">
                    <w:txbxContent>
                      <w:p w:rsidR="00C6211E" w:rsidRDefault="00C6211E">
                        <w:pPr>
                          <w:ind w:left="0"/>
                        </w:pPr>
                      </w:p>
                    </w:txbxContent>
                  </v:textbox>
                </v:rect>
                <v:rect id="Rectangle 412" o:spid="_x0000_s1435"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qggL8A&#10;AADcAAAADwAAAGRycy9kb3ducmV2LnhtbERPy2rCQBTdC/2H4Ra6M5OKlBozSiwIroSmIi4vmWsS&#10;zNwJM2Mef99ZFLo8nHe+n0wnBnK+tazgPUlBEFdWt1wruPwcl58gfEDW2FkmBTN52O9eFjlm2o78&#10;TUMZahFD2GeooAmhz6T0VUMGfWJ74sjdrTMYInS11A7HGG46uUrTD2mw5djQYE9fDVWP8mkUoCnP&#10;7npelXzAgQ9zV9wcFkq9vU7FFkSgKfyL/9wnrWC9ifPjmXgE5O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iqCAvwAAANwAAAAPAAAAAAAAAAAAAAAAAJgCAABkcnMvZG93bnJl&#10;di54bWxQSwUGAAAAAAQABAD1AAAAhAMAAAAA&#10;" fillcolor="#ece2d3" stroked="f">
                  <v:textbox style="mso-fit-shape-to-text:t" inset="0,0,0,0">
                    <w:txbxContent>
                      <w:p w:rsidR="00C6211E" w:rsidRDefault="00C6211E">
                        <w:pPr>
                          <w:ind w:left="0"/>
                        </w:pPr>
                      </w:p>
                    </w:txbxContent>
                  </v:textbox>
                </v:rect>
                <v:rect id="Rectangle 413" o:spid="_x0000_s1436"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IbI8MA&#10;AADcAAAADwAAAGRycy9kb3ducmV2LnhtbESPQWsCMRSE7wX/Q3iCt5pdW6quRlFB2kMPuvoDHpvn&#10;ZnHzsiSprv/eFAo9DjPzDbNc97YVN/KhcawgH2cgiCunG64VnE/71xmIEJE1to5JwYMCrFeDlyUW&#10;2t35SLcy1iJBOBSowMTYFVKGypDFMHYdcfIuzluMSfpaao/3BLetnGTZh7TYcFow2NHOUHUtf6yC&#10;3fSwLT/9t6HZ+W0jc79Ftkap0bDfLEBE6uN/+K/9pRW8z3P4PZOO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IbI8MAAADcAAAADwAAAAAAAAAAAAAAAACYAgAAZHJzL2Rv&#10;d25yZXYueG1sUEsFBgAAAAAEAAQA9QAAAIgDAAAAAA==&#10;" fillcolor="#ebe1d2" stroked="f">
                  <v:textbox style="mso-fit-shape-to-text:t" inset="0,0,0,0">
                    <w:txbxContent>
                      <w:p w:rsidR="00C6211E" w:rsidRDefault="00C6211E">
                        <w:pPr>
                          <w:ind w:left="0"/>
                        </w:pPr>
                      </w:p>
                    </w:txbxContent>
                  </v:textbox>
                </v:rect>
                <v:rect id="Rectangle 414" o:spid="_x0000_s1437"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FVMQA&#10;AADcAAAADwAAAGRycy9kb3ducmV2LnhtbESPwW7CMBBE70j8g7VIvYETqICmMQiQqvbAoQ18wCre&#10;xlHjdWQbCH+PK1XqcTQzbzTldrCduJIPrWMF+SwDQVw73XKj4Hx6m65BhIissXNMCu4UYLsZj0os&#10;tLvxF12r2IgE4VCgAhNjX0gZakMWw8z1xMn7dt5iTNI3Unu8Jbjt5DzLltJiy2nBYE8HQ/VPdbEK&#10;DqvPffXuj4bW58VO5n6PbI1ST5Nh9woi0hD/w3/tD63g+WUOv2fSEZ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whVTEAAAA3AAAAA8AAAAAAAAAAAAAAAAAmAIAAGRycy9k&#10;b3ducmV2LnhtbFBLBQYAAAAABAAEAPUAAACJAwAAAAA=&#10;" fillcolor="#ebe1d2" stroked="f">
                  <v:textbox style="mso-fit-shape-to-text:t" inset="0,0,0,0">
                    <w:txbxContent>
                      <w:p w:rsidR="00C6211E" w:rsidRDefault="00C6211E">
                        <w:pPr>
                          <w:ind w:left="0"/>
                        </w:pPr>
                      </w:p>
                    </w:txbxContent>
                  </v:textbox>
                </v:rect>
                <v:rect id="Rectangle 415" o:spid="_x0000_s1438"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wgz8QA&#10;AADcAAAADwAAAGRycy9kb3ducmV2LnhtbESPwW7CMBBE70j8g7VI3MBJqYCmMQiQUHvg0AY+YBVv&#10;46jxOrJdCH+PK1XqcTQzbzTldrCduJIPrWMF+TwDQVw73XKj4HI+ztYgQkTW2DkmBXcKsN2MRyUW&#10;2t34k65VbESCcChQgYmxL6QMtSGLYe564uR9OW8xJukbqT3eEtx28inLltJiy2nBYE8HQ/V39WMV&#10;HFYf++rNnwytL4udzP0e2RqlppNh9woi0hD/w3/td63g+WUBv2fSEZ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8IM/EAAAA3AAAAA8AAAAAAAAAAAAAAAAAmAIAAGRycy9k&#10;b3ducmV2LnhtbFBLBQYAAAAABAAEAPUAAACJAwAAAAA=&#10;" fillcolor="#ebe1d2" stroked="f">
                  <v:textbox style="mso-fit-shape-to-text:t" inset="0,0,0,0">
                    <w:txbxContent>
                      <w:p w:rsidR="00C6211E" w:rsidRDefault="00C6211E">
                        <w:pPr>
                          <w:ind w:left="0"/>
                        </w:pPr>
                      </w:p>
                    </w:txbxContent>
                  </v:textbox>
                </v:rect>
                <v:rect id="Rectangle 416" o:spid="_x0000_s1439"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da/sUA&#10;AADcAAAADwAAAGRycy9kb3ducmV2LnhtbESPQWsCMRSE7wX/Q3hCbzVrK8VujSLSyh481LWCx8fm&#10;Nbu4edkmUbf/vhEEj8PMfMPMFr1txZl8aBwrGI8yEMSV0w0bBd+7z6cpiBCRNbaOScEfBVjMBw8z&#10;zLW78JbOZTQiQTjkqKCOsculDFVNFsPIdcTJ+3HeYkzSG6k9XhLctvI5y16lxYbTQo0drWqqjuXJ&#10;KpiatTlsqmJrYvG19x/dy69BVupx2C/fQUTq4z18axdaweRtAtcz6Qj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B1r+xQAAANwAAAAPAAAAAAAAAAAAAAAAAJgCAABkcnMv&#10;ZG93bnJldi54bWxQSwUGAAAAAAQABAD1AAAAigMAAAAA&#10;" fillcolor="#eae0d1" stroked="f">
                  <v:textbox style="mso-fit-shape-to-text:t" inset="0,0,0,0">
                    <w:txbxContent>
                      <w:p w:rsidR="00C6211E" w:rsidRDefault="00C6211E">
                        <w:pPr>
                          <w:ind w:left="0"/>
                        </w:pPr>
                      </w:p>
                    </w:txbxContent>
                  </v:textbox>
                </v:rect>
                <v:rect id="Rectangle 417" o:spid="_x0000_s144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v/ZcUA&#10;AADcAAAADwAAAGRycy9kb3ducmV2LnhtbESPQWsCMRSE74L/IbyCN81W22K3RhHRsgcPalvo8bF5&#10;zS7dvKxJ1PXfG6HQ4zAz3zCzRWcbcSYfascKHkcZCOLS6ZqNgs+PzXAKIkRkjY1jUnClAIt5vzfD&#10;XLsL7+l8iEYkCIccFVQxtrmUoazIYhi5ljh5P85bjEl6I7XHS4LbRo6z7EVarDktVNjSqqLy93Cy&#10;Cqbm3Xxvy2JvYrH78ut2cjTISg0euuUbiEhd/A//tQut4On1Ge5n0h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9lxQAAANwAAAAPAAAAAAAAAAAAAAAAAJgCAABkcnMv&#10;ZG93bnJldi54bWxQSwUGAAAAAAQABAD1AAAAigMAAAAA&#10;" fillcolor="#eae0d1" stroked="f">
                  <v:textbox style="mso-fit-shape-to-text:t" inset="0,0,0,0">
                    <w:txbxContent>
                      <w:p w:rsidR="00C6211E" w:rsidRDefault="00C6211E">
                        <w:pPr>
                          <w:ind w:left="0"/>
                        </w:pPr>
                      </w:p>
                    </w:txbxContent>
                  </v:textbox>
                </v:rect>
                <v:rect id="Rectangle 418" o:spid="_x0000_s144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HIMIA&#10;AADcAAAADwAAAGRycy9kb3ducmV2LnhtbESPzWoCMRSF94LvEK7QnWbaitipUcpIqcs2Cu3yMrlO&#10;Qic3wyTq+PZGKHR5OD8fZ7UZfCvO1EcXWMHjrABBXAfjuFFw2L9PlyBiQjbYBiYFV4qwWY9HKyxN&#10;uPAXnXVqRB7hWKICm1JXShlrSx7jLHTE2TuG3mPKsm+k6fGSx30rn4piIT06zgSLHVWW6l998hny&#10;7Lffn17/VPOuaixr/eGOTqmHyfD2CiLRkP7Df+2dUTB/WcD9TD4C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8ccgwgAAANwAAAAPAAAAAAAAAAAAAAAAAJgCAABkcnMvZG93&#10;bnJldi54bWxQSwUGAAAAAAQABAD1AAAAhwMAAAAA&#10;" fillcolor="#e9dfd0" stroked="f">
                  <v:textbox style="mso-fit-shape-to-text:t" inset="0,0,0,0">
                    <w:txbxContent>
                      <w:p w:rsidR="00C6211E" w:rsidRDefault="00C6211E">
                        <w:pPr>
                          <w:ind w:left="0"/>
                        </w:pPr>
                      </w:p>
                    </w:txbxContent>
                  </v:textbox>
                </v:rect>
                <v:rect id="Rectangle 419" o:spid="_x0000_s1442"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1iu8MA&#10;AADcAAAADwAAAGRycy9kb3ducmV2LnhtbESPzWoCMRSF94LvEK7QnWbairZTo5QpYpc1FtrlZXKd&#10;hE5uhkmq49ubQsHl4fx8nNVm8K04UR9dYAX3swIEcR2M40bB52E7fQIRE7LBNjApuFCEzXo8WmFp&#10;wpn3dNKpEXmEY4kKbEpdKWWsLXmMs9ARZ+8Yeo8py76RpsdzHvetfCiKhfToOBMsdlRZqn/0r8+Q&#10;R//29eH1dzXvqsay1jt3dErdTYbXFxCJhnQL/7ffjYL58xL+zuQjI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1iu8MAAADcAAAADwAAAAAAAAAAAAAAAACYAgAAZHJzL2Rv&#10;d25yZXYueG1sUEsFBgAAAAAEAAQA9QAAAIgDAAAAAA==&#10;" fillcolor="#e9dfd0" stroked="f">
                  <v:textbox style="mso-fit-shape-to-text:t" inset="0,0,0,0">
                    <w:txbxContent>
                      <w:p w:rsidR="00C6211E" w:rsidRDefault="00C6211E">
                        <w:pPr>
                          <w:ind w:left="0"/>
                        </w:pPr>
                      </w:p>
                    </w:txbxContent>
                  </v:textbox>
                </v:rect>
                <v:rect id="Rectangle 420" o:spid="_x0000_s1443"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adMsEA&#10;AADcAAAADwAAAGRycy9kb3ducmV2LnhtbERPy4rCMBTdC/MP4QruNPWBo9W0zAyI40aY6gdcm2tb&#10;bG5qE7X+vVkMuDyc9zrtTC3u1LrKsoLxKAJBnFtdcaHgeNgMFyCcR9ZYWyYFT3KQJh+9NcbaPviP&#10;7pkvRAhhF6OC0vsmltLlJRl0I9sQB+5sW4M+wLaQusVHCDe1nETRXBqsODSU2NBPSfkluxkFdrH7&#10;5ozndXe10+Zzf9qa7XGq1KDffa1AeOr8W/zv/tUKZsuwNpwJR0Am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mnTLBAAAA3AAAAA8AAAAAAAAAAAAAAAAAmAIAAGRycy9kb3du&#10;cmV2LnhtbFBLBQYAAAAABAAEAPUAAACGAwAAAAA=&#10;" fillcolor="#e8decf" stroked="f">
                  <v:textbox style="mso-fit-shape-to-text:t" inset="0,0,0,0">
                    <w:txbxContent>
                      <w:p w:rsidR="00C6211E" w:rsidRDefault="00C6211E">
                        <w:pPr>
                          <w:ind w:left="0"/>
                        </w:pPr>
                      </w:p>
                    </w:txbxContent>
                  </v:textbox>
                </v:rect>
                <v:rect id="Rectangle 421" o:spid="_x0000_s1444"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o4qcUA&#10;AADcAAAADwAAAGRycy9kb3ducmV2LnhtbESP3WrCQBSE7wXfYTlC75qNWvyJrmILJfVGMM0DnGaP&#10;STB7Ns1uTfr2XaHg5TAz3zDb/WAacaPO1ZYVTKMYBHFhdc2lgvzz/XkFwnlkjY1lUvBLDva78WiL&#10;ibY9n+mW+VIECLsEFVTet4mUrqjIoItsSxy8i+0M+iC7UuoO+wA3jZzF8UIarDksVNjSW0XFNfsx&#10;Cuzq+MoZL5rh287b5ekrNWk+V+ppMhw2IDwN/hH+b39oBS/rNdzPhCMgd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6jipxQAAANwAAAAPAAAAAAAAAAAAAAAAAJgCAABkcnMv&#10;ZG93bnJldi54bWxQSwUGAAAAAAQABAD1AAAAigMAAAAA&#10;" fillcolor="#e8decf" stroked="f">
                  <v:textbox style="mso-fit-shape-to-text:t" inset="0,0,0,0">
                    <w:txbxContent>
                      <w:p w:rsidR="00C6211E" w:rsidRDefault="00C6211E">
                        <w:pPr>
                          <w:ind w:left="0"/>
                        </w:pPr>
                      </w:p>
                    </w:txbxContent>
                  </v:textbox>
                </v:rect>
                <v:rect id="Rectangle 422" o:spid="_x0000_s1445"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4iLsAA&#10;AADcAAAADwAAAGRycy9kb3ducmV2LnhtbERPzYrCMBC+C/sOYRa8aaqg7lajiFpUPG3XBxia2aZs&#10;MylNtPXtzUHw+PH9rza9rcWdWl85VjAZJyCIC6crLhVcf7PRFwgfkDXWjknBgzxs1h+DFabadfxD&#10;9zyUIoawT1GBCaFJpfSFIYt+7BriyP251mKIsC2lbrGL4baW0ySZS4sVxwaDDe0MFf/5zSrYH5zW&#10;52a7MMX3+ZJn3aQ+TjOlhp/9dgkiUB/e4pf7pBXMkjg/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O4iLsAAAADcAAAADwAAAAAAAAAAAAAAAACYAgAAZHJzL2Rvd25y&#10;ZXYueG1sUEsFBgAAAAAEAAQA9QAAAIUDAAAAAA==&#10;" fillcolor="#e7ddce" stroked="f">
                  <v:textbox style="mso-fit-shape-to-text:t" inset="0,0,0,0">
                    <w:txbxContent>
                      <w:p w:rsidR="00C6211E" w:rsidRDefault="00C6211E">
                        <w:pPr>
                          <w:ind w:left="0"/>
                        </w:pPr>
                      </w:p>
                    </w:txbxContent>
                  </v:textbox>
                </v:rect>
                <v:rect id="Rectangle 423" o:spid="_x0000_s1446"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KHtcMA&#10;AADcAAAADwAAAGRycy9kb3ducmV2LnhtbESP0WrCQBRE3wv+w3KFvtVNhFaNriLa0IpPRj/gkr1m&#10;g9m7Ibua9O+7hYKPw8ycYVabwTbiQZ2vHStIJwkI4tLpmisFl3P+NgfhA7LGxjEp+CEPm/XoZYWZ&#10;dj2f6FGESkQI+wwVmBDaTEpfGrLoJ64ljt7VdRZDlF0ldYd9hNtGTpPkQ1qsOS4YbGlnqLwVd6tg&#10;/+m0PrTbmSkXh2OR92nzNc2Veh0P2yWIQEN4hv/b31rBe5LC35l4BO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6KHtcMAAADcAAAADwAAAAAAAAAAAAAAAACYAgAAZHJzL2Rv&#10;d25yZXYueG1sUEsFBgAAAAAEAAQA9QAAAIgDAAAAAA==&#10;" fillcolor="#e7ddce" stroked="f">
                  <v:textbox style="mso-fit-shape-to-text:t" inset="0,0,0,0">
                    <w:txbxContent>
                      <w:p w:rsidR="00C6211E" w:rsidRDefault="00C6211E">
                        <w:pPr>
                          <w:ind w:left="0"/>
                        </w:pPr>
                      </w:p>
                    </w:txbxContent>
                  </v:textbox>
                </v:rect>
                <v:rect id="Rectangle 424" o:spid="_x0000_s1447"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AZwsMA&#10;AADcAAAADwAAAGRycy9kb3ducmV2LnhtbESP0WrCQBRE34X+w3ILfdONgWqNriK1QaVPTf2AS/aa&#10;Dc3eDdnVpH/vCoKPw8ycYVabwTbiSp2vHSuYThIQxKXTNVcKTr/5+AOED8gaG8ek4J88bNYvoxVm&#10;2vX8Q9ciVCJC2GeowITQZlL60pBFP3EtcfTOrrMYouwqqTvsI9w2Mk2SmbRYc1ww2NKnofKvuFgF&#10;uy+n9bHdzk25OH4XeT9t9mmu1NvrsF2CCDSEZ/jRPmgF70kK9zPxCM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AZwsMAAADcAAAADwAAAAAAAAAAAAAAAACYAgAAZHJzL2Rv&#10;d25yZXYueG1sUEsFBgAAAAAEAAQA9QAAAIgDAAAAAA==&#10;" fillcolor="#e7ddce" stroked="f">
                  <v:textbox style="mso-fit-shape-to-text:t" inset="0,0,0,0">
                    <w:txbxContent>
                      <w:p w:rsidR="00C6211E" w:rsidRDefault="00C6211E">
                        <w:pPr>
                          <w:ind w:left="0"/>
                        </w:pPr>
                      </w:p>
                    </w:txbxContent>
                  </v:textbox>
                </v:rect>
                <v:rect id="Rectangle 425" o:spid="_x0000_s1448"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NVIMQA&#10;AADcAAAADwAAAGRycy9kb3ducmV2LnhtbESP0WoCMRRE3wX/IVzBN01aUZbVKEUUxT519QOum+vu&#10;4uZmSVLd9uubQqGPw8ycYVab3rbiQT40jjW8TBUI4tKZhisNl/N+koEIEdlg65g0fFGAzXo4WGFu&#10;3JM/6FHESiQIhxw11DF2uZShrMlimLqOOHk35y3GJH0ljcdngttWviq1kBYbTgs1drStqbwXn1YD&#10;f++25y67vh+9OsnDoshOu3mm9XjUvy1BROrjf/ivfTQa5moGv2fSEZ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jVSDEAAAA3AAAAA8AAAAAAAAAAAAAAAAAmAIAAGRycy9k&#10;b3ducmV2LnhtbFBLBQYAAAAABAAEAPUAAACJAwAAAAA=&#10;" fillcolor="#e6dccd" stroked="f">
                  <v:textbox style="mso-fit-shape-to-text:t" inset="0,0,0,0">
                    <w:txbxContent>
                      <w:p w:rsidR="00C6211E" w:rsidRDefault="00C6211E">
                        <w:pPr>
                          <w:ind w:left="0"/>
                        </w:pPr>
                      </w:p>
                    </w:txbxContent>
                  </v:textbox>
                </v:rect>
                <v:rect id="Rectangle 426" o:spid="_x0000_s1449"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rNVMQA&#10;AADcAAAADwAAAGRycy9kb3ducmV2LnhtbESP0WoCMRRE3wX/IVzBN01aVJbVKEUUxT519QOum+vu&#10;4uZmSVLd9uubQqGPw8ycYVab3rbiQT40jjW8TBUI4tKZhisNl/N+koEIEdlg65g0fFGAzXo4WGFu&#10;3JM/6FHESiQIhxw11DF2uZShrMlimLqOOHk35y3GJH0ljcdngttWviq1kBYbTgs1drStqbwXn1YD&#10;f++25y67vh+9OsnDoshOu3mm9XjUvy1BROrjf/ivfTQa5moGv2fSEZ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KzVTEAAAA3AAAAA8AAAAAAAAAAAAAAAAAmAIAAGRycy9k&#10;b3ducmV2LnhtbFBLBQYAAAAABAAEAPUAAACJAwAAAAA=&#10;" fillcolor="#e6dccd" stroked="f">
                  <v:textbox style="mso-fit-shape-to-text:t" inset="0,0,0,0">
                    <w:txbxContent>
                      <w:p w:rsidR="00C6211E" w:rsidRDefault="00C6211E">
                        <w:pPr>
                          <w:ind w:left="0"/>
                        </w:pPr>
                      </w:p>
                    </w:txbxContent>
                  </v:textbox>
                </v:rect>
                <v:rect id="Rectangle 427" o:spid="_x0000_s1450"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r+sMA&#10;AADcAAAADwAAAGRycy9kb3ducmV2LnhtbESP3WrCQBSE7wt9h+UUelN010K0RFcRQfpzVWMf4Jg9&#10;JsHs2ZA9anx7t1Do5TAz3zCL1eBbdaE+NoEtTMYGFHEZXMOVhZ/9dvQGKgqywzYwWbhRhNXy8WGB&#10;uQtX3tGlkEolCMccLdQiXa51LGvyGMehI07eMfQeJcm+0q7Ha4L7Vr8aM9UeG04LNXa0qak8FWdv&#10;IbbZoThIaT7Ny/c7DrOpbL7Q2uenYT0HJTTIf/iv/eEsZCaD3zPpCO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nr+sMAAADcAAAADwAAAAAAAAAAAAAAAACYAgAAZHJzL2Rv&#10;d25yZXYueG1sUEsFBgAAAAAEAAQA9QAAAIgDAAAAAA==&#10;" fillcolor="#e5dbcc" stroked="f">
                  <v:textbox style="mso-fit-shape-to-text:t" inset="0,0,0,0">
                    <w:txbxContent>
                      <w:p w:rsidR="00C6211E" w:rsidRDefault="00C6211E">
                        <w:pPr>
                          <w:ind w:left="0"/>
                        </w:pPr>
                      </w:p>
                    </w:txbxContent>
                  </v:textbox>
                </v:rect>
                <v:rect id="Rectangle 428" o:spid="_x0000_s1451" style="position:absolute;width:819;height:26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t1jcMA&#10;AADcAAAADwAAAGRycy9kb3ducmV2LnhtbESP3WrCQBSE7wt9h+UUelN014KxRFcRQfpzVWMf4Jg9&#10;JsHs2ZA9anx7t1Do5TAz3zCL1eBbdaE+NoEtTMYGFHEZXMOVhZ/9dvQGKgqywzYwWbhRhNXy8WGB&#10;uQtX3tGlkEolCMccLdQiXa51LGvyGMehI07eMfQeJcm+0q7Ha4L7Vr8ak2mPDaeFGjva1FSeirO3&#10;ENvpoThIaT7Ny/c7DrNMNl9o7fPTsJ6DEhrkP/zX/nAWpiaD3zPpCO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t1jcMAAADcAAAADwAAAAAAAAAAAAAAAACYAgAAZHJzL2Rv&#10;d25yZXYueG1sUEsFBgAAAAAEAAQA9QAAAIgDAAAAAA==&#10;" fillcolor="#e5dbcc" stroked="f">
                  <v:textbox style="mso-fit-shape-to-text:t" inset="0,0,0,0">
                    <w:txbxContent>
                      <w:p w:rsidR="00C6211E" w:rsidRDefault="00C6211E">
                        <w:pPr>
                          <w:ind w:left="0"/>
                        </w:pPr>
                      </w:p>
                    </w:txbxContent>
                  </v:textbox>
                </v:rect>
                <v:rect id="Rectangle 429" o:spid="_x0000_s1452" style="position:absolute;left:32480;top:17621;width:21348;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Lg8IA&#10;AADcAAAADwAAAGRycy9kb3ducmV2LnhtbESP3WoCMRSE74W+QziF3mmiUCtbo4ggWPHG1Qc4bM7+&#10;0ORkSaK7fXtTKPRymJlvmPV2dFY8KMTOs4b5TIEgrrzpuNFwux6mKxAxIRu0nknDD0XYbl4mayyM&#10;H/hCjzI1IkM4FqihTakvpIxVSw7jzPfE2at9cJiyDI00AYcMd1YulFpKhx3nhRZ72rdUfZd3p0Fe&#10;y8OwKm1Q/rSoz/breKnJa/32Ou4+QSQa03/4r300Gt7VB/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YuDwgAAANwAAAAPAAAAAAAAAAAAAAAAAJgCAABkcnMvZG93&#10;bnJldi54bWxQSwUGAAAAAAQABAD1AAAAhwMAAAAA&#10;" filled="f" stroked="f">
                  <v:textbox style="mso-fit-shape-to-text:t" inset="0,0,0,0">
                    <w:txbxContent>
                      <w:p w:rsidR="00C6211E" w:rsidRDefault="00C6211E">
                        <w:pPr>
                          <w:ind w:left="0"/>
                        </w:pPr>
                        <w:r>
                          <w:rPr>
                            <w:rFonts w:cs="Arial"/>
                            <w:i/>
                            <w:iCs/>
                            <w:color w:val="000000"/>
                            <w:sz w:val="16"/>
                            <w:szCs w:val="16"/>
                            <w:lang w:val="en-US"/>
                          </w:rPr>
                          <w:t>(</w:t>
                        </w:r>
                        <w:proofErr w:type="gramStart"/>
                        <w:r>
                          <w:rPr>
                            <w:rFonts w:cs="Arial"/>
                            <w:i/>
                            <w:iCs/>
                            <w:color w:val="000000"/>
                            <w:sz w:val="16"/>
                            <w:szCs w:val="16"/>
                            <w:lang w:val="en-US"/>
                          </w:rPr>
                          <w:t>from</w:t>
                        </w:r>
                        <w:proofErr w:type="gramEnd"/>
                        <w:r>
                          <w:rPr>
                            <w:rFonts w:cs="Arial"/>
                            <w:i/>
                            <w:iCs/>
                            <w:color w:val="000000"/>
                            <w:sz w:val="16"/>
                            <w:szCs w:val="16"/>
                            <w:lang w:val="en-US"/>
                          </w:rPr>
                          <w:t xml:space="preserve"> UCS 241 - </w:t>
                        </w:r>
                        <w:proofErr w:type="spellStart"/>
                        <w:r>
                          <w:rPr>
                            <w:rFonts w:cs="Arial"/>
                            <w:i/>
                            <w:iCs/>
                            <w:color w:val="000000"/>
                            <w:sz w:val="16"/>
                            <w:szCs w:val="16"/>
                            <w:lang w:val="en-US"/>
                          </w:rPr>
                          <w:t>Manter</w:t>
                        </w:r>
                        <w:proofErr w:type="spellEnd"/>
                        <w:r>
                          <w:rPr>
                            <w:rFonts w:cs="Arial"/>
                            <w:i/>
                            <w:iCs/>
                            <w:color w:val="000000"/>
                            <w:sz w:val="16"/>
                            <w:szCs w:val="16"/>
                            <w:lang w:val="en-US"/>
                          </w:rPr>
                          <w:t xml:space="preserve"> </w:t>
                        </w:r>
                        <w:proofErr w:type="spellStart"/>
                        <w:r>
                          <w:rPr>
                            <w:rFonts w:cs="Arial"/>
                            <w:i/>
                            <w:iCs/>
                            <w:color w:val="000000"/>
                            <w:sz w:val="16"/>
                            <w:szCs w:val="16"/>
                            <w:lang w:val="en-US"/>
                          </w:rPr>
                          <w:t>Progressão</w:t>
                        </w:r>
                        <w:proofErr w:type="spellEnd"/>
                        <w:r>
                          <w:rPr>
                            <w:rFonts w:cs="Arial"/>
                            <w:i/>
                            <w:iCs/>
                            <w:color w:val="000000"/>
                            <w:sz w:val="16"/>
                            <w:szCs w:val="16"/>
                            <w:lang w:val="en-US"/>
                          </w:rPr>
                          <w:t xml:space="preserve"> </w:t>
                        </w:r>
                        <w:proofErr w:type="spellStart"/>
                        <w:r>
                          <w:rPr>
                            <w:rFonts w:cs="Arial"/>
                            <w:i/>
                            <w:iCs/>
                            <w:color w:val="000000"/>
                            <w:sz w:val="16"/>
                            <w:szCs w:val="16"/>
                            <w:lang w:val="en-US"/>
                          </w:rPr>
                          <w:t>Funcional</w:t>
                        </w:r>
                        <w:proofErr w:type="spellEnd"/>
                        <w:r>
                          <w:rPr>
                            <w:rFonts w:cs="Arial"/>
                            <w:i/>
                            <w:iCs/>
                            <w:color w:val="000000"/>
                            <w:sz w:val="16"/>
                            <w:szCs w:val="16"/>
                            <w:lang w:val="en-US"/>
                          </w:rPr>
                          <w:t>)</w:t>
                        </w:r>
                      </w:p>
                    </w:txbxContent>
                  </v:textbox>
                </v:rect>
                <v:rect id="Rectangle 430" o:spid="_x0000_s1453" style="position:absolute;left:38100;top:12573;width:9207;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If8b4A&#10;AADcAAAADwAAAGRycy9kb3ducmV2LnhtbERPy2oCMRTdC/5DuEJ3mii0yGgUEQRb3Dj6AZfJnQcm&#10;N0MSnenfNwuhy8N5b/ejs+JFIXaeNSwXCgRx5U3HjYb77TRfg4gJ2aD1TBp+KcJ+N51ssTB+4Cu9&#10;ytSIHMKxQA1tSn0hZaxachgXvifOXO2Dw5RhaKQJOORwZ+VKqS/psOPc0GJPx5aqR/l0GuStPA3r&#10;0gblf1b1xX6frzV5rT9m42EDItGY/sVv99lo+FR5bT6Tj4Dc/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3iH/G+AAAA3AAAAA8AAAAAAAAAAAAAAAAAmAIAAGRycy9kb3ducmV2&#10;LnhtbFBLBQYAAAAABAAEAPUAAACDAwAAAAA=&#10;" filled="f" stroked="f">
                  <v:textbox style="mso-fit-shape-to-text:t" inset="0,0,0,0">
                    <w:txbxContent>
                      <w:p w:rsidR="00C6211E" w:rsidRDefault="00C6211E">
                        <w:pPr>
                          <w:ind w:left="0"/>
                        </w:pPr>
                        <w:proofErr w:type="spellStart"/>
                        <w:r>
                          <w:rPr>
                            <w:rFonts w:cs="Arial"/>
                            <w:b/>
                            <w:bCs/>
                            <w:color w:val="000000"/>
                            <w:sz w:val="16"/>
                            <w:szCs w:val="16"/>
                            <w:lang w:val="en-US"/>
                          </w:rPr>
                          <w:t>Listar</w:t>
                        </w:r>
                        <w:proofErr w:type="spellEnd"/>
                        <w:r>
                          <w:rPr>
                            <w:rFonts w:cs="Arial"/>
                            <w:b/>
                            <w:bCs/>
                            <w:color w:val="000000"/>
                            <w:sz w:val="16"/>
                            <w:szCs w:val="16"/>
                            <w:lang w:val="en-US"/>
                          </w:rPr>
                          <w:t xml:space="preserve"> </w:t>
                        </w:r>
                        <w:proofErr w:type="spellStart"/>
                        <w:r>
                          <w:rPr>
                            <w:rFonts w:cs="Arial"/>
                            <w:b/>
                            <w:bCs/>
                            <w:color w:val="000000"/>
                            <w:sz w:val="16"/>
                            <w:szCs w:val="16"/>
                            <w:lang w:val="en-US"/>
                          </w:rPr>
                          <w:t>Progressões</w:t>
                        </w:r>
                        <w:proofErr w:type="spellEnd"/>
                        <w:r>
                          <w:rPr>
                            <w:rFonts w:cs="Arial"/>
                            <w:b/>
                            <w:bCs/>
                            <w:color w:val="000000"/>
                            <w:sz w:val="16"/>
                            <w:szCs w:val="16"/>
                            <w:lang w:val="en-US"/>
                          </w:rPr>
                          <w:t xml:space="preserve"> </w:t>
                        </w:r>
                      </w:p>
                    </w:txbxContent>
                  </v:textbox>
                </v:rect>
                <v:rect id="Rectangle 431" o:spid="_x0000_s1454" style="position:absolute;left:40100;top:13811;width:5366;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66asIA&#10;AADcAAAADwAAAGRycy9kb3ducmV2LnhtbESP3WoCMRSE74W+QzgF7zSpULFbo0hBsNIbVx/gsDn7&#10;g8nJkqTu9u2NUPBymJlvmPV2dFbcKMTOs4a3uQJBXHnTcaPhct7PViBiQjZoPZOGP4qw3bxM1lgY&#10;P/CJbmVqRIZwLFBDm1JfSBmrlhzGue+Js1f74DBlGRppAg4Z7qxcKLWUDjvOCy329NVSdS1/nQZ5&#10;LvfDqrRB+eOi/rHfh1NNXuvp67j7BJFoTM/wf/tgNLyrD3icyU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rrpqwgAAANwAAAAPAAAAAAAAAAAAAAAAAJgCAABkcnMvZG93&#10;bnJldi54bWxQSwUGAAAAAAQABAD1AAAAhwMAAAAA&#10;" filled="f" stroked="f">
                  <v:textbox style="mso-fit-shape-to-text:t" inset="0,0,0,0">
                    <w:txbxContent>
                      <w:p w:rsidR="00C6211E" w:rsidRDefault="00C6211E">
                        <w:pPr>
                          <w:ind w:left="0"/>
                        </w:pPr>
                        <w:proofErr w:type="spellStart"/>
                        <w:r>
                          <w:rPr>
                            <w:rFonts w:cs="Arial"/>
                            <w:b/>
                            <w:bCs/>
                            <w:color w:val="000000"/>
                            <w:sz w:val="16"/>
                            <w:szCs w:val="16"/>
                            <w:lang w:val="en-US"/>
                          </w:rPr>
                          <w:t>Funcionais</w:t>
                        </w:r>
                        <w:proofErr w:type="spellEnd"/>
                      </w:p>
                    </w:txbxContent>
                  </v:textbox>
                </v:rect>
                <v:line id="Line 432" o:spid="_x0000_s1455" style="position:absolute;flip:y;visibility:visible;mso-wrap-style:square" from="28860,29337" to="28860,35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lsDMMAAADcAAAADwAAAGRycy9kb3ducmV2LnhtbERPz2vCMBS+C/4P4Qm7aaowkc4oztIx&#10;3MWqhx0fzVtb17yUJGu7/fXLYbDjx/d7ux9NK3pyvrGsYLlIQBCXVjdcKbhd8/kGhA/IGlvLpOCb&#10;POx308kWU20HLqi/hErEEPYpKqhD6FIpfVmTQb+wHXHkPqwzGCJ0ldQOhxhuWrlKkrU02HBsqLGj&#10;Y03l5+XLKHhneXs5mTw790X2lsn+5/7MV6UeZuPhCUSgMfyL/9yvWsHjMs6PZ+IR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ZZbAzDAAAA3AAAAA8AAAAAAAAAAAAA&#10;AAAAoQIAAGRycy9kb3ducmV2LnhtbFBLBQYAAAAABAAEAPkAAACRAwAAAAA=&#10;" strokeweight="42e-5mm">
                  <v:stroke joinstyle="bevel" endcap="round"/>
                </v:line>
                <v:shape id="Freeform 433" o:spid="_x0000_s1456" style="position:absolute;left:28289;top:29337;width:1143;height:1524;visibility:visible;mso-wrap-style:square;v-text-anchor:top" coordsize="180,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dycsYA&#10;AADcAAAADwAAAGRycy9kb3ducmV2LnhtbESPT2vCQBTE7wW/w/IEL0U3EVoluooUBL2U+ge8PrPP&#10;JJh9m2bXZPvtu4WCx2FmfsMs18HUoqPWVZYVpJMEBHFudcWFgvNpO56DcB5ZY22ZFPyQg/Vq8LLE&#10;TNueD9QdfSEihF2GCkrvm0xKl5dk0E1sQxy9m20N+ijbQuoW+wg3tZwmybs0WHFcKLGhj5Ly+/Fh&#10;FPSvYfpVHLa3z9l3112u1Xm2D4lSo2HYLEB4Cv4Z/m/vtIK3NIW/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dycsYAAADcAAAADwAAAAAAAAAAAAAAAACYAgAAZHJz&#10;L2Rvd25yZXYueG1sUEsFBgAAAAAEAAQA9QAAAIsDAAAAAA==&#10;" path="m180,240l,240,90,r90,240xe" fillcolor="#fcf2e3" strokeweight="42e-5mm">
                  <v:stroke joinstyle="bevel" endcap="round"/>
                  <v:path arrowok="t" o:connecttype="custom" o:connectlocs="114300,152400;0,152400;57150,0;114300,152400" o:connectangles="0,0,0,0"/>
                </v:shape>
                <v:line id="Line 434" o:spid="_x0000_s1457" style="position:absolute;flip:y;visibility:visible;mso-wrap-style:square" from="42862,39338" to="42862,40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vKRcYAAADcAAAADwAAAGRycy9kb3ducmV2LnhtbESP0WrCQBRE34X+w3ILfZG6UdBK6iaU&#10;QsEHRU39gEv2NhuavZtmt0n067sFwcdhZs4wm3y0jeip87VjBfNZAoK4dLrmSsH58+N5DcIHZI2N&#10;Y1JwIQ959jDZYKrdwCfqi1CJCGGfogITQptK6UtDFv3MtcTR+3KdxRBlV0nd4RDhtpGLJFlJizXH&#10;BYMtvRsqv4tfq+Cw1z/yWjQv0+2ODoO5HpO2H5R6ehzfXkEEGsM9fGtvtYLlfAH/Z+IRk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wLykXGAAAA3AAAAA8AAAAAAAAA&#10;AAAAAAAAoQIAAGRycy9kb3ducmV2LnhtbFBLBQYAAAAABAAEAPkAAACUAwAAAAA=&#10;" strokeweight="42e-5mm"/>
                <v:line id="Line 435" o:spid="_x0000_s1458" style="position:absolute;flip:y;visibility:visible;mso-wrap-style:square" from="42862,38290" to="42862,38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dv3sYAAADcAAAADwAAAGRycy9kb3ducmV2LnhtbESP0WrCQBRE34X+w3ILvkizUbEtqauU&#10;guCDok37AZfsbTY0ezfNbpPo17uC4OMwM2eY5Xqwteio9ZVjBdMkBUFcOF1xqeD7a/P0CsIHZI21&#10;Y1JwIg/r1cNoiZl2PX9Sl4dSRAj7DBWYEJpMSl8YsugT1xBH78e1FkOUbSl1i32E21rO0vRZWqw4&#10;Lhhs6MNQ8Zv/WwWHvf6T57x+mWx3dOjN+Zg2Xa/U+HF4fwMRaAj38K291QoW0zlcz8QjIF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Hb97GAAAA3AAAAA8AAAAAAAAA&#10;AAAAAAAAoQIAAGRycy9kb3ducmV2LnhtbFBLBQYAAAAABAAEAPkAAACUAwAAAAA=&#10;" strokeweight="42e-5mm"/>
                <v:line id="Line 436" o:spid="_x0000_s1459" style="position:absolute;flip:y;visibility:visible;mso-wrap-style:square" from="42862,37242" to="42862,37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73qsYAAADcAAAADwAAAGRycy9kb3ducmV2LnhtbESP0WrCQBRE34X+w3ILvkizUbQtqauU&#10;guCDok37AZfsbTY0ezfNbpPo17uC4OMwM2eY5Xqwteio9ZVjBdMkBUFcOF1xqeD7a/P0CsIHZI21&#10;Y1JwIg/r1cNoiZl2PX9Sl4dSRAj7DBWYEJpMSl8YsugT1xBH78e1FkOUbSl1i32E21rO0vRZWqw4&#10;Lhhs6MNQ8Zv/WwWHvf6T57x+mWx3dOjN+Zg2Xa/U+HF4fwMRaAj38K291QoW0zlcz8QjIF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u96rGAAAA3AAAAA8AAAAAAAAA&#10;AAAAAAAAoQIAAGRycy9kb3ducmV2LnhtbFBLBQYAAAAABAAEAPkAAACUAwAAAAA=&#10;" strokeweight="42e-5mm"/>
                <v:line id="Line 437" o:spid="_x0000_s1460" style="position:absolute;flip:y;visibility:visible;mso-wrap-style:square" from="42862,36195" to="42862,36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SMcYAAADcAAAADwAAAGRycy9kb3ducmV2LnhtbESP0WrCQBRE3wv9h+UWfCl1Y8FWUjeh&#10;CIIPipr6AZfsbTY0ezfNbpPo17uC0MdhZs4wy3y0jeip87VjBbNpAoK4dLrmSsHpa/2yAOEDssbG&#10;MSk4k4c8e3xYYqrdwEfqi1CJCGGfogITQptK6UtDFv3UtcTR+3adxRBlV0nd4RDhtpGvSfImLdYc&#10;Fwy2tDJU/hR/VsF+p3/lpWjenzdb2g/mckjaflBq8jR+foAINIb/8L290QrmsznczsQjI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PiUjHGAAAA3AAAAA8AAAAAAAAA&#10;AAAAAAAAoQIAAGRycy9kb3ducmV2LnhtbFBLBQYAAAAABAAEAPkAAACUAwAAAAA=&#10;" strokeweight="42e-5mm"/>
                <v:line id="Line 438" o:spid="_x0000_s1461" style="position:absolute;flip:y;visibility:visible;mso-wrap-style:square" from="42862,35147" to="42862,35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DMRsUAAADcAAAADwAAAGRycy9kb3ducmV2LnhtbESP0WrCQBRE3wX/YbmCL1I3CtWSuooU&#10;Cj5Y1NgPuGRvs6HZuzG7Jqlf3xUEH4eZOcOsNr2tREuNLx0rmE0TEMS50yUXCr7Pny9vIHxA1lg5&#10;JgV/5GGzHg5WmGrX8YnaLBQiQtinqMCEUKdS+tyQRT91NXH0flxjMUTZFFI32EW4reQ8SRbSYslx&#10;wWBNH4by3+xqFRy+9EXesmo52e3p0JnbManbTqnxqN++gwjUh2f40d5pBa+zBdzPxCMg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DMRsUAAADcAAAADwAAAAAAAAAA&#10;AAAAAAChAgAAZHJzL2Rvd25yZXYueG1sUEsFBgAAAAAEAAQA+QAAAJMDAAAAAA==&#10;" strokeweight="42e-5mm"/>
                <v:shape id="Freeform 439" o:spid="_x0000_s1462" style="position:absolute;left:42862;top:34575;width:476;height:191;flip:y;visibility:visible;mso-wrap-style:square;v-text-anchor:top" coordsize="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46ScUA&#10;AADcAAAADwAAAGRycy9kb3ducmV2LnhtbESP0WrCQBRE3wv+w3KFvhTdWGiV6Cq2QdKHUurqB1yy&#10;1ySYvRuyaxL/vlso9HGYmTPMZjfaRvTU+dqxgsU8AUFcOFNzqeB8OsxWIHxANtg4JgV38rDbTh42&#10;mBo38JF6HUoRIexTVFCF0KZS+qIii37uWuLoXVxnMUTZldJ0OES4beRzkrxKizXHhQpbeq+ouOqb&#10;VSALlGOmdfPpv79uT+1bXussV+pxOu7XIAKN4T/81/4wCl4WS/g9E4+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PjpJxQAAANwAAAAPAAAAAAAAAAAAAAAAAJgCAABkcnMv&#10;ZG93bnJldi54bWxQSwUGAAAAAAQABAD1AAAAigMAAAAA&#10;" path="m,l,2r5,e" filled="f" strokeweight="42e-5mm">
                  <v:path arrowok="t" o:connecttype="custom" o:connectlocs="0,0;0,19050;47625,19050" o:connectangles="0,0,0"/>
                </v:shape>
                <v:line id="Line 440" o:spid="_x0000_s1463" style="position:absolute;visibility:visible;mso-wrap-style:square" from="43719,34575" to="44386,34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JyL8IAAADcAAAADwAAAGRycy9kb3ducmV2LnhtbERPPWvDMBDdC/kP4gLdajkuNcWJEkKS&#10;gkuXxs3g8bAutol1MpLquP++GgodH+97s5vNICZyvresYJWkIIgbq3tuFVy+3p5eQfiArHGwTAp+&#10;yMNuu3jYYKHtnc80VaEVMYR9gQq6EMZCSt90ZNAndiSO3NU6gyFC10rt8B7DzSCzNM2lwZ5jQ4cj&#10;HTpqbtW3UVCiz2f+8OVznp2O9bv7LMe6VepxOe/XIALN4V/85y61gpdVXBvPxCMgt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5JyL8IAAADcAAAADwAAAAAAAAAAAAAA&#10;AAChAgAAZHJzL2Rvd25yZXYueG1sUEsFBgAAAAAEAAQA+QAAAJADAAAAAA==&#10;" strokeweight="42e-5mm"/>
                <v:line id="Line 441" o:spid="_x0000_s1464" style="position:absolute;visibility:visible;mso-wrap-style:square" from="44767,34575" to="45434,34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XtMQAAADcAAAADwAAAGRycy9kb3ducmV2LnhtbESPQWvCQBSE70L/w/IK3nSjxdBGVym1&#10;QsSLTT14fGRfk9Ds27C7avz3riB4HGbmG2ax6k0rzuR8Y1nBZJyAIC6tbrhScPjdjN5B+ICssbVM&#10;Cq7kYbV8GSww0/bCP3QuQiUihH2GCuoQukxKX9Zk0I9tRxy9P+sMhihdJbXDS4SbVk6TJJUGG44L&#10;NXb0VVP5X5yMghx92vPO52/p9Ht93Lp93h0rpYav/eccRKA+PMOPdq4VzCYfcD8Tj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3te0xAAAANwAAAAPAAAAAAAAAAAA&#10;AAAAAKECAABkcnMvZG93bnJldi54bWxQSwUGAAAAAAQABAD5AAAAkgMAAAAA&#10;" strokeweight="42e-5mm"/>
                <v:line id="Line 442" o:spid="_x0000_s1465" style="position:absolute;visibility:visible;mso-wrap-style:square" from="45815,34575" to="46482,34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i0lMAAAADcAAAADwAAAGRycy9kb3ducmV2LnhtbERPy4rCMBTdC/5DuII7Ta1MkY5RBh/Q&#10;YTa+Fi4vzZ22THNTkqj1781iwOXhvJfr3rTiTs43lhXMpgkI4tLqhisFl/N+sgDhA7LG1jIpeJKH&#10;9Wo4WGKu7YOPdD+FSsQQ9jkqqEPocil9WZNBP7UdceR+rTMYInSV1A4fMdy0Mk2STBpsODbU2NGm&#10;pvLvdDMKCvRZzz++mGfpbnv9doeiu1ZKjUf91yeIQH14i//dhVbwkcb58Uw8AnL1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eItJTAAAAA3AAAAA8AAAAAAAAAAAAAAAAA&#10;oQIAAGRycy9kb3ducmV2LnhtbFBLBQYAAAAABAAEAPkAAACOAwAAAAA=&#10;" strokeweight="42e-5mm"/>
                <v:line id="Line 443" o:spid="_x0000_s1466" style="position:absolute;visibility:visible;mso-wrap-style:square" from="46863,34575" to="47529,34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QRD8QAAADcAAAADwAAAGRycy9kb3ducmV2LnhtbESPQWvCQBSE7wX/w/IEb3VjpKHEbKRo&#10;hZRebNqDx0f2mYRm34bdrcZ/3y0UPA4z8w1TbCcziAs531tWsFomIIgbq3tuFXx9Hh6fQfiArHGw&#10;TApu5GFbzh4KzLW98gdd6tCKCGGfo4IuhDGX0jcdGfRLOxJH72ydwRCla6V2eI1wM8g0STJpsOe4&#10;0OFIu46a7/rHKKjQZxO/+2qdpa/705s7VuOpVWoxn142IAJN4R7+b1dawVO6gr8z8QjI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xBEPxAAAANwAAAAPAAAAAAAAAAAA&#10;AAAAAKECAABkcnMvZG93bnJldi54bWxQSwUGAAAAAAQABAD5AAAAkgMAAAAA&#10;" strokeweight="42e-5mm"/>
                <v:line id="Line 444" o:spid="_x0000_s1467" style="position:absolute;visibility:visible;mso-wrap-style:square" from="47910,34575" to="48577,34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aPeMQAAADcAAAADwAAAGRycy9kb3ducmV2LnhtbESPzWrDMBCE74W+g9hCbo1cl5jgWA6l&#10;TcGhl+bnkONibWwTa2UkJXHePgoUehxm5humWI6mFxdyvrOs4G2agCCure64UbDffb/OQfiArLG3&#10;TApu5GFZPj8VmGt75Q1dtqEREcI+RwVtCEMupa9bMuindiCO3tE6gyFK10jt8BrhppdpkmTSYMdx&#10;ocWBPluqT9uzUVChz0b+8dV7lq6+Dmv3Ww2HRqnJy/ixABFoDP/hv3alFczSFB5n4hGQ5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Fo94xAAAANwAAAAPAAAAAAAAAAAA&#10;AAAAAKECAABkcnMvZG93bnJldi54bWxQSwUGAAAAAAQABAD5AAAAkgMAAAAA&#10;" strokeweight="42e-5mm"/>
                <v:line id="Line 445" o:spid="_x0000_s1468" style="position:absolute;visibility:visible;mso-wrap-style:square" from="48958,34575" to="49625,34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oq48QAAADcAAAADwAAAGRycy9kb3ducmV2LnhtbESPS2vDMBCE74X+B7GF3hq5DjHBsRxC&#10;H+CQS/M45LhYG9vEWhlJTdx/HwUCPQ4z8w1TLEfTiws531lW8D5JQBDXVnfcKDjsv9/mIHxA1thb&#10;JgV/5GFZPj8VmGt75S1ddqEREcI+RwVtCEMupa9bMugndiCO3sk6gyFK10jt8BrhppdpkmTSYMdx&#10;ocWBPlqqz7tfo6BCn4288dU0S78+j2v3Uw3HRqnXl3G1ABFoDP/hR7vSCmbpFO5n4hGQ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WirjxAAAANwAAAAPAAAAAAAAAAAA&#10;AAAAAKECAABkcnMvZG93bnJldi54bWxQSwUGAAAAAAQABAD5AAAAkgMAAAAA&#10;" strokeweight="42e-5mm"/>
                <v:line id="Line 446" o:spid="_x0000_s1469" style="position:absolute;flip:x;visibility:visible;mso-wrap-style:square" from="48291,34575" to="49720,35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6gssUAAADcAAAADwAAAGRycy9kb3ducmV2LnhtbESPT2vCQBTE74LfYXlCb7pRWpHoKmpQ&#10;ir3UPwePj+wziWbfhuwa0356tyD0OMzMb5jZojWlaKh2hWUFw0EEgji1uuBMwem46U9AOI+ssbRM&#10;Cn7IwWLe7cww1vbBe2oOPhMBwi5GBbn3VSylS3My6Aa2Ig7exdYGfZB1JnWNjwA3pRxF0VgaLDgs&#10;5FjROqf0drgbBWeWp+3ObJLvZp98JbL5va74qNRbr11OQXhq/X/41f7UCj5G7/B3JhwBOX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w6gssUAAADcAAAADwAAAAAAAAAA&#10;AAAAAAChAgAAZHJzL2Rvd25yZXYueG1sUEsFBgAAAAAEAAQA+QAAAJMDAAAAAA==&#10;" strokeweight="42e-5mm">
                  <v:stroke joinstyle="bevel" endcap="round"/>
                </v:line>
                <v:line id="Line 447" o:spid="_x0000_s1470" style="position:absolute;flip:x y;visibility:visible;mso-wrap-style:square" from="48291,34004" to="49720,34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YemMUAAADcAAAADwAAAGRycy9kb3ducmV2LnhtbESPQWvCQBSE7wX/w/KE3nSjkNamrqLV&#10;loAgaKXnR/aZBLNvw+4a47/vFoQeh5n5hpkve9OIjpyvLSuYjBMQxIXVNZcKTt+foxkIH5A1NpZJ&#10;wZ08LBeDpzlm2t74QN0xlCJC2GeooAqhzaT0RUUG/di2xNE7W2cwROlKqR3eItw0cpokL9JgzXGh&#10;wpY+Kioux6tR0P28Xu5v283+5Gz6tWs3+bo75Eo9D/vVO4hAffgPP9q5VpBO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YemMUAAADcAAAADwAAAAAAAAAA&#10;AAAAAAChAgAAZHJzL2Rvd25yZXYueG1sUEsFBgAAAAAEAAQA+QAAAJMDAAAAAA==&#10;" strokeweight="42e-5mm">
                  <v:stroke joinstyle="bevel" endcap="round"/>
                </v:line>
                <v:rect id="Rectangle 448" o:spid="_x0000_s1471" style="position:absolute;left:41148;top:33909;width:4184;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RyeMEA&#10;AADcAAAADwAAAGRycy9kb3ducmV2LnhtbESP3YrCMBSE7xd8h3AWvFvTLShSjbIsCCp7Y/UBDs3p&#10;DyYnJYm2vr1ZELwcZuYbZr0drRF38qFzrOB7loEgrpzuuFFwOe++liBCRNZoHJOCBwXYbiYfayy0&#10;G/hE9zI2IkE4FKigjbEvpAxVSxbDzPXEyaudtxiT9I3UHocEt0bmWbaQFjtOCy329NtSdS1vVoE8&#10;l7thWRqfuWNe/5nD/lSTU2r6Of6sQEQa4zv8au+1gnm+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EcnjBAAAA3AAAAA8AAAAAAAAAAAAAAAAAmAIAAGRycy9kb3du&#10;cmV2LnhtbFBLBQYAAAAABAAEAPUAAACGAwAAAAA=&#10;" filled="f" stroked="f">
                  <v:textbox style="mso-fit-shape-to-text:t" inset="0,0,0,0">
                    <w:txbxContent>
                      <w:p w:rsidR="00C6211E" w:rsidRDefault="00C6211E">
                        <w:pPr>
                          <w:ind w:left="0"/>
                        </w:pPr>
                        <w:r>
                          <w:rPr>
                            <w:rFonts w:cs="Arial"/>
                            <w:color w:val="000000"/>
                            <w:sz w:val="16"/>
                            <w:szCs w:val="16"/>
                            <w:lang w:val="en-US"/>
                          </w:rPr>
                          <w:t>«</w:t>
                        </w:r>
                        <w:proofErr w:type="gramStart"/>
                        <w:r>
                          <w:rPr>
                            <w:rFonts w:cs="Arial"/>
                            <w:color w:val="000000"/>
                            <w:sz w:val="16"/>
                            <w:szCs w:val="16"/>
                            <w:lang w:val="en-US"/>
                          </w:rPr>
                          <w:t>extend</w:t>
                        </w:r>
                        <w:proofErr w:type="gramEnd"/>
                        <w:r>
                          <w:rPr>
                            <w:rFonts w:cs="Arial"/>
                            <w:color w:val="000000"/>
                            <w:sz w:val="16"/>
                            <w:szCs w:val="16"/>
                            <w:lang w:val="en-US"/>
                          </w:rPr>
                          <w:t>»</w:t>
                        </w:r>
                      </w:p>
                    </w:txbxContent>
                  </v:textbox>
                </v:rect>
                <v:line id="Line 449" o:spid="_x0000_s1472" style="position:absolute;flip:y;visibility:visible;mso-wrap-style:square" from="54864,21240" to="54864,21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CjYMUAAADcAAAADwAAAGRycy9kb3ducmV2LnhtbESP3WrCQBSE74W+w3IK3kjdKPhD6ipF&#10;KHihaFMf4JA9zYZmz6bZbRJ9elcQvBxm5htmteltJVpqfOlYwWScgCDOnS65UHD+/nxbgvABWWPl&#10;mBRcyMNm/TJYYapdx1/UZqEQEcI+RQUmhDqV0ueGLPqxq4mj9+MaiyHKppC6wS7CbSWnSTKXFkuO&#10;CwZr2hrKf7N/q+B40H/ymlWL0W5Px85cT0nddkoNX/uPdxCB+vAMP9o7rWA2XcD9TDwCcn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CjYMUAAADcAAAADwAAAAAAAAAA&#10;AAAAAAChAgAAZHJzL2Rvd25yZXYueG1sUEsFBgAAAAAEAAQA+QAAAJMDAAAAAA==&#10;" strokeweight="42e-5mm"/>
                <v:line id="Line 450" o:spid="_x0000_s1473" style="position:absolute;flip:y;visibility:visible;mso-wrap-style:square" from="54864,20193" to="54864,20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83EsMAAADcAAAADwAAAGRycy9kb3ducmV2LnhtbERP3WrCMBS+H+wdwhnsZthUwU2qsQxh&#10;0IsNZ+cDHJpjU2xOuiZrO5/eXAhefnz/m3yyrRio941jBfMkBUFcOd1wreD48zFbgfABWWPrmBT8&#10;k4d8+/iwwUy7kQ80lKEWMYR9hgpMCF0mpa8MWfSJ64gjd3K9xRBhX0vd4xjDbSsXafoqLTYcGwx2&#10;tDNUncs/q2D/pX/lpWzfXopP2o/m8p12w6jU89P0vgYRaAp38c1daAXLRVwbz8QjIL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PNxLDAAAA3AAAAA8AAAAAAAAAAAAA&#10;AAAAoQIAAGRycy9kb3ducmV2LnhtbFBLBQYAAAAABAAEAPkAAACRAwAAAAA=&#10;" strokeweight="42e-5mm"/>
                <v:line id="Line 451" o:spid="_x0000_s1474" style="position:absolute;flip:y;visibility:visible;mso-wrap-style:square" from="54864,19145" to="54864,19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OSicYAAADcAAAADwAAAGRycy9kb3ducmV2LnhtbESP0WrCQBRE34X+w3ILvhSzUaitqasU&#10;oeBDRZv6AZfsNRuavZtmt0n0612h4OMwM2eY5Xqwteio9ZVjBdMkBUFcOF1xqeD4/TF5BeEDssba&#10;MSk4k4f16mG0xEy7nr+oy0MpIoR9hgpMCE0mpS8MWfSJa4ijd3KtxRBlW0rdYh/htpazNJ1LixXH&#10;BYMNbQwVP/mfVbDf6V95yeuXp+0n7XtzOaRN1ys1fhze30AEGsI9/N/eagXPswXczsQjIF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zDkonGAAAA3AAAAA8AAAAAAAAA&#10;AAAAAAAAoQIAAGRycy9kb3ducmV2LnhtbFBLBQYAAAAABAAEAPkAAACUAwAAAAA=&#10;" strokeweight="42e-5mm"/>
                <v:line id="Line 452" o:spid="_x0000_s1475" style="position:absolute;flip:y;visibility:visible;mso-wrap-style:square" from="54864,18097" to="54864,18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CtycIAAADcAAAADwAAAGRycy9kb3ducmV2LnhtbERP3WrCMBS+F/YO4Qy8GZrq2JTOKEMQ&#10;vFB01Qc4NMemrDnpmthWn365ELz8+P4Xq95WoqXGl44VTMYJCOLc6ZILBefTZjQH4QOyxsoxKbiR&#10;h9XyZbDAVLuOf6jNQiFiCPsUFZgQ6lRKnxuy6MeuJo7cxTUWQ4RNIXWDXQy3lZwmyae0WHJsMFjT&#10;2lD+m12tgsNe/8l7Vs3etjs6dOZ+TOq2U2r42n9/gQjUh6f44d5qBR/vcX48E4+A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CtycIAAADcAAAADwAAAAAAAAAAAAAA&#10;AAChAgAAZHJzL2Rvd25yZXYueG1sUEsFBgAAAAAEAAQA+QAAAJADAAAAAA==&#10;" strokeweight="42e-5mm"/>
                <v:line id="Line 453" o:spid="_x0000_s1476" style="position:absolute;flip:y;visibility:visible;mso-wrap-style:square" from="54864,17049" to="54864,17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wIUsYAAADcAAAADwAAAGRycy9kb3ducmV2LnhtbESP0WrCQBRE34X+w3ILvkizUbEtqauU&#10;guCDok37AZfsbTY0ezfNbpPo17uC4OMwM2eY5Xqwteio9ZVjBdMkBUFcOF1xqeD7a/P0CsIHZI21&#10;Y1JwIg/r1cNoiZl2PX9Sl4dSRAj7DBWYEJpMSl8YsugT1xBH78e1FkOUbSl1i32E21rO0vRZWqw4&#10;Lhhs6MNQ8Zv/WwWHvf6T57x+mWx3dOjN+Zg2Xa/U+HF4fwMRaAj38K291QoW8ylcz8QjIF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sCFLGAAAA3AAAAA8AAAAAAAAA&#10;AAAAAAAAoQIAAGRycy9kb3ducmV2LnhtbFBLBQYAAAAABAAEAPkAAACUAwAAAAA=&#10;" strokeweight="42e-5mm"/>
                <v:line id="Line 454" o:spid="_x0000_s1477" style="position:absolute;flip:y;visibility:visible;mso-wrap-style:square" from="54864,16002" to="54864,16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6WJcYAAADcAAAADwAAAGRycy9kb3ducmV2LnhtbESP0WrCQBRE34X+w3ILvhSz0WIrqasU&#10;oeBDRZv6AZfsNRuavZtmt0n0612h4OMwM2eY5Xqwteio9ZVjBdMkBUFcOF1xqeD4/TFZgPABWWPt&#10;mBScycN69TBaYqZdz1/U5aEUEcI+QwUmhCaT0heGLPrENcTRO7nWYoiyLaVusY9wW8tZmr5IixXH&#10;BYMNbQwVP/mfVbDf6V95yevXp+0n7XtzOaRN1ys1fhze30AEGsI9/N/eagXz5xnczsQjIF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e+liXGAAAA3AAAAA8AAAAAAAAA&#10;AAAAAAAAoQIAAGRycy9kb3ducmV2LnhtbFBLBQYAAAAABAAEAPkAAACUAwAAAAA=&#10;" strokeweight="42e-5mm"/>
                <v:line id="Line 455" o:spid="_x0000_s1478" style="position:absolute;flip:y;visibility:visible;mso-wrap-style:square" from="54864,14954" to="54864,15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zvsYAAADcAAAADwAAAGRycy9kb3ducmV2LnhtbESP0WrCQBRE3wv+w3KFvhSzaaUq0VVK&#10;oeBDRY1+wCV7zQazd9PsNkn9erdQ6OMwM2eY1Wawteio9ZVjBc9JCoK4cLriUsH59DFZgPABWWPt&#10;mBT8kIfNevSwwky7no/U5aEUEcI+QwUmhCaT0heGLPrENcTRu7jWYoiyLaVusY9wW8uXNJ1JixXH&#10;BYMNvRsqrvm3VbDf6S95y+v50/aT9r25HdKm65V6HA9vSxCBhvAf/mtvtYLX6RR+z8QjIN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yM77GAAAA3AAAAA8AAAAAAAAA&#10;AAAAAAAAoQIAAGRycy9kb3ducmV2LnhtbFBLBQYAAAAABAAEAPkAAACUAwAAAAA=&#10;" strokeweight="42e-5mm"/>
                <v:line id="Line 456" o:spid="_x0000_s1479" style="position:absolute;flip:y;visibility:visible;mso-wrap-style:square" from="54864,13906" to="54864,14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urysYAAADcAAAADwAAAGRycy9kb3ducmV2LnhtbESP0WrCQBRE3wv+w3KFvohubG0r0VVK&#10;QfChYhv7AZfsNRvM3o3ZNUn9+q4g9HGYmTPMct3bSrTU+NKxgukkAUGcO11yoeDnsBnPQfiArLFy&#10;TAp+ycN6NXhYYqpdx9/UZqEQEcI+RQUmhDqV0ueGLPqJq4mjd3SNxRBlU0jdYBfhtpJPSfIqLZYc&#10;FwzW9GEoP2UXq2C/02d5zaq30faT9p25fiV12yn1OOzfFyAC9eE/fG9vtYKX5xnczsQj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bq8rGAAAA3AAAAA8AAAAAAAAA&#10;AAAAAAAAoQIAAGRycy9kb3ducmV2LnhtbFBLBQYAAAAABAAEAPkAAACUAwAAAAA=&#10;" strokeweight="42e-5mm"/>
                <v:line id="Line 457" o:spid="_x0000_s1480" style="position:absolute;flip:x;visibility:visible;mso-wrap-style:square" from="53816,13906" to="54483,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cOUcUAAADcAAAADwAAAGRycy9kb3ducmV2LnhtbESP0WrCQBRE34X+w3ILfSm6sUUrqauI&#10;IPhgUVM/4JK9ZkOzd2N2TaJf3y0UfBxm5gwzX/a2Ei01vnSsYDxKQBDnTpdcKDh9b4YzED4ga6wc&#10;k4IbeVgungZzTLXr+EhtFgoRIexTVGBCqFMpfW7Ioh+5mjh6Z9dYDFE2hdQNdhFuK/mWJFNpseS4&#10;YLCmtaH8J7taBfsvfZH3rPp43e5o35n7IanbTqmX5371CSJQHx7h//ZWK5i8T+DvTDwCcvE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cOUcUAAADcAAAADwAAAAAAAAAA&#10;AAAAAAChAgAAZHJzL2Rvd25yZXYueG1sUEsFBgAAAAAEAAQA+QAAAJMDAAAAAA==&#10;" strokeweight="42e-5mm"/>
                <v:line id="Line 458" o:spid="_x0000_s1481" style="position:absolute;flip:x;visibility:visible;mso-wrap-style:square" from="52768,13906" to="53435,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WQJsYAAADcAAAADwAAAGRycy9kb3ducmV2LnhtbESP0WrCQBRE3wv9h+UW+iK60dIoqauI&#10;IPhQ0aZ+wCV7mw3N3k2za5L69W5B6OMwM2eY5Xqwteio9ZVjBdNJAoK4cLriUsH5czdegPABWWPt&#10;mBT8kof16vFhiZl2PX9Ql4dSRAj7DBWYEJpMSl8YsugnriGO3pdrLYYo21LqFvsIt7WcJUkqLVYc&#10;Fww2tDVUfOcXq+B40D/ymtfz0f6djr25npKm65V6fho2byACDeE/fG/vtYLXlxT+zsQjIF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FkCbGAAAA3AAAAA8AAAAAAAAA&#10;AAAAAAAAoQIAAGRycy9kb3ducmV2LnhtbFBLBQYAAAAABAAEAPkAAACUAwAAAAA=&#10;" strokeweight="42e-5mm"/>
                <v:line id="Line 459" o:spid="_x0000_s1482" style="position:absolute;flip:x;visibility:visible;mso-wrap-style:square" from="51720,13906" to="52387,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k1vcUAAADcAAAADwAAAGRycy9kb3ducmV2LnhtbESP0WrCQBRE3wX/YbmCL0U3ragldZVS&#10;KPhgUWM/4JK9zQazd2N2m0S/visUfBxm5gyz2vS2Ei01vnSs4HmagCDOnS65UPB9+py8gvABWWPl&#10;mBRcycNmPRysMNWu4yO1WShEhLBPUYEJoU6l9Lkhi37qauLo/bjGYoiyKaRusItwW8mXJFlIiyXH&#10;BYM1fRjKz9mvVbD/0hd5y6rl03ZH+87cDknddkqNR/37G4hAfXiE/9tbrWA+W8L9TDwCcv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8k1vcUAAADcAAAADwAAAAAAAAAA&#10;AAAAAAChAgAAZHJzL2Rvd25yZXYueG1sUEsFBgAAAAAEAAQA+QAAAJMDAAAAAA==&#10;" strokeweight="42e-5mm"/>
                <v:line id="Line 460" o:spid="_x0000_s1483" style="position:absolute;flip:x;visibility:visible;mso-wrap-style:square" from="50673,13906" to="51339,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ahz8IAAADcAAAADwAAAGRycy9kb3ducmV2LnhtbERP3WrCMBS+F/YO4Qy8GZrq2JTOKEMQ&#10;vFB01Qc4NMemrDnpmthWn365ELz8+P4Xq95WoqXGl44VTMYJCOLc6ZILBefTZjQH4QOyxsoxKbiR&#10;h9XyZbDAVLuOf6jNQiFiCPsUFZgQ6lRKnxuy6MeuJo7cxTUWQ4RNIXWDXQy3lZwmyae0WHJsMFjT&#10;2lD+m12tgsNe/8l7Vs3etjs6dOZ+TOq2U2r42n9/gQjUh6f44d5qBR/vcW08E4+A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lahz8IAAADcAAAADwAAAAAAAAAAAAAA&#10;AAChAgAAZHJzL2Rvd25yZXYueG1sUEsFBgAAAAAEAAQA+QAAAJADAAAAAA==&#10;" strokeweight="42e-5mm"/>
                <v:line id="Line 461" o:spid="_x0000_s1484" style="position:absolute;flip:x;visibility:visible;mso-wrap-style:square" from="49625,13906" to="50292,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oEVMYAAADcAAAADwAAAGRycy9kb3ducmV2LnhtbESP0WrCQBRE3wv+w3KFvohubLGt0VVK&#10;QfChYhv7AZfsNRvM3o3ZNUn9+q4g9HGYmTPMct3bSrTU+NKxgukkAUGcO11yoeDnsBm/gfABWWPl&#10;mBT8kof1avCwxFS7jr+pzUIhIoR9igpMCHUqpc8NWfQTVxNH7+gaiyHKppC6wS7CbSWfkuRFWiw5&#10;Lhis6cNQfsouVsF+p8/ymlWvo+0n7Ttz/UrqtlPqcdi/L0AE6sN/+N7eagWz5znczsQj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kaBFTGAAAA3AAAAA8AAAAAAAAA&#10;AAAAAAAAoQIAAGRycy9kb3ducmV2LnhtbFBLBQYAAAAABAAEAPkAAACUAwAAAAA=&#10;" strokeweight="42e-5mm"/>
                <v:line id="Line 462" o:spid="_x0000_s1485" style="position:absolute;flip:x;visibility:visible;mso-wrap-style:square" from="48577,13906" to="49244,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etMIAAADcAAAADwAAAGRycy9kb3ducmV2LnhtbERP3WrCMBS+F/YO4Qy8GZoq25TOKEMQ&#10;vFB01Qc4NMemrDnpmthWn365ELz8+P4Xq95WoqXGl44VTMYJCOLc6ZILBefTZjQH4QOyxsoxKbiR&#10;h9XyZbDAVLuOf6jNQiFiCPsUFZgQ6lRKnxuy6MeuJo7cxTUWQ4RNIXWDXQy3lZwmyae0WHJsMFjT&#10;2lD+m12tgsNe/8l7Vs3etjs6dOZ+TOq2U2r42n9/gQjUh6f44d5qBR/vcX48E4+A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etMIAAADcAAAADwAAAAAAAAAAAAAA&#10;AAChAgAAZHJzL2Rvd25yZXYueG1sUEsFBgAAAAAEAAQA+QAAAJADAAAAAA==&#10;" strokeweight="42e-5mm"/>
                <v:line id="Line 463" o:spid="_x0000_s1486" style="position:absolute;flip:x y;visibility:visible;mso-wrap-style:square" from="47720,13811" to="48196,1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I8LcUAAADcAAAADwAAAGRycy9kb3ducmV2LnhtbESPW2vCQBSE3wv+h+UIfasbxZYSXUUD&#10;hoIU6g18PGSPSTB7NmTXXPrru4VCH4eZ+YZZrntTiZYaV1pWMJ1EIIgzq0vOFZxPu5d3EM4ja6ws&#10;k4KBHKxXo6clxtp2fKD26HMRIOxiVFB4X8dSuqwgg25ia+Lg3Wxj0AfZ5FI32AW4qeQsit6kwZLD&#10;QoE1JQVl9+PDKNgfPi9pkt44+tL765bMwN92UOp53G8WIDz1/j/81/7QCl7nU/g9E46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vI8LcUAAADcAAAADwAAAAAAAAAA&#10;AAAAAAChAgAAZHJzL2Rvd25yZXYueG1sUEsFBgAAAAAEAAQA+QAAAJMDAAAAAA==&#10;" strokeweight="42e-5mm"/>
                <v:line id="Line 464" o:spid="_x0000_s1487" style="position:absolute;flip:y;visibility:visible;mso-wrap-style:square" from="47720,13239" to="49149,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R4/cUAAADcAAAADwAAAGRycy9kb3ducmV2LnhtbESPT2vCQBTE74LfYXlCb7pRWpHoKmpQ&#10;ir3UPwePj+wziWbfhuwa0356tyD0OMzMb5jZojWlaKh2hWUFw0EEgji1uuBMwem46U9AOI+ssbRM&#10;Cn7IwWLe7cww1vbBe2oOPhMBwi5GBbn3VSylS3My6Aa2Ig7exdYGfZB1JnWNjwA3pRxF0VgaLDgs&#10;5FjROqf0drgbBWeWp+3ObJLvZp98JbL5va74qNRbr11OQXhq/X/41f7UCj7eR/B3JhwBOX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R4/cUAAADcAAAADwAAAAAAAAAA&#10;AAAAAAChAgAAZHJzL2Rvd25yZXYueG1sUEsFBgAAAAAEAAQA+QAAAJMDAAAAAA==&#10;" strokeweight="42e-5mm">
                  <v:stroke joinstyle="bevel" endcap="round"/>
                </v:line>
                <v:line id="Line 465" o:spid="_x0000_s1488" style="position:absolute;visibility:visible;mso-wrap-style:square" from="47720,13811" to="49149,14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hjNMQAAADcAAAADwAAAGRycy9kb3ducmV2LnhtbESP3YrCMBSE7wXfIRzBG9FUd/2hGkVF&#10;WS9E8OcBjs2xLTYnpYnafXuzsODlMDPfMLNFbQrxpMrllhX0exEI4sTqnFMFl/O2OwHhPLLGwjIp&#10;+CUHi3mzMcNY2xcf6XnyqQgQdjEqyLwvYyldkpFB17MlcfButjLog6xSqSt8Bbgp5CCKRtJgzmEh&#10;w5LWGSX308MoSFDv3cOs7uOl7Rzs9VD8DDd9pdqtejkF4an2n/B/e6cVDL+/4O9MOAJy/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OGM0xAAAANwAAAAPAAAAAAAAAAAA&#10;AAAAAKECAABkcnMvZG93bnJldi54bWxQSwUGAAAAAAQABAD5AAAAkgMAAAAA&#10;" strokeweight="42e-5mm">
                  <v:stroke joinstyle="bevel" endcap="round"/>
                </v:line>
                <v:rect id="Rectangle 466" o:spid="_x0000_s1489" style="position:absolute;left:48672;top:14573;width:4356;height:17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WsNMIA&#10;AADcAAAADwAAAGRycy9kb3ducmV2LnhtbESPzYoCMRCE74LvEFrwphlFRWaNIoKgixfHfYBm0vOD&#10;SWdIss7s228WFjwWVfUVtTsM1ogX+dA6VrCYZyCIS6dbrhV8Pc6zLYgQkTUax6TghwIc9uPRDnPt&#10;er7Tq4i1SBAOOSpoYuxyKUPZkMUwdx1x8irnLcYkfS21xz7BrZHLLNtIiy2nhQY7OjVUPotvq0A+&#10;inO/LYzP3Oeyupnr5V6RU2o6GY4fICIN8R3+b1+0gvVq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xaw0wgAAANwAAAAPAAAAAAAAAAAAAAAAAJgCAABkcnMvZG93&#10;bnJldi54bWxQSwUGAAAAAAQABAD1AAAAhwMAAAAA&#10;" filled="f" stroked="f">
                  <v:textbox style="mso-fit-shape-to-text:t" inset="0,0,0,0">
                    <w:txbxContent>
                      <w:p w:rsidR="00C6211E" w:rsidRDefault="00C6211E">
                        <w:pPr>
                          <w:ind w:left="0"/>
                        </w:pPr>
                        <w:r>
                          <w:rPr>
                            <w:rFonts w:cs="Arial"/>
                            <w:color w:val="000000"/>
                            <w:sz w:val="16"/>
                            <w:szCs w:val="16"/>
                            <w:lang w:val="en-US"/>
                          </w:rPr>
                          <w:t>«</w:t>
                        </w:r>
                        <w:proofErr w:type="gramStart"/>
                        <w:r>
                          <w:rPr>
                            <w:rFonts w:cs="Arial"/>
                            <w:color w:val="000000"/>
                            <w:sz w:val="16"/>
                            <w:szCs w:val="16"/>
                            <w:lang w:val="en-US"/>
                          </w:rPr>
                          <w:t>include</w:t>
                        </w:r>
                        <w:proofErr w:type="gramEnd"/>
                        <w:r>
                          <w:rPr>
                            <w:rFonts w:cs="Arial"/>
                            <w:color w:val="000000"/>
                            <w:sz w:val="16"/>
                            <w:szCs w:val="16"/>
                            <w:lang w:val="en-US"/>
                          </w:rPr>
                          <w:t>»</w:t>
                        </w:r>
                      </w:p>
                    </w:txbxContent>
                  </v:textbox>
                </v:rect>
              </v:group>
            </w:pict>
          </mc:Fallback>
        </mc:AlternateContent>
      </w:r>
    </w:p>
    <w:p w:rsidR="00A66A4A" w:rsidRDefault="00A66A4A" w:rsidP="00A66A4A">
      <w:pPr>
        <w:widowControl w:val="0"/>
        <w:jc w:val="center"/>
        <w:rPr>
          <w:rFonts w:cs="Arial"/>
        </w:rPr>
      </w:pPr>
    </w:p>
    <w:p w:rsidR="00A66A4A" w:rsidRDefault="00A66A4A" w:rsidP="00A66A4A">
      <w:pPr>
        <w:widowControl w:val="0"/>
        <w:ind w:left="0"/>
        <w:jc w:val="center"/>
        <w:rPr>
          <w:rFonts w:cs="Arial"/>
        </w:rPr>
      </w:pPr>
    </w:p>
    <w:p w:rsidR="00A66A4A" w:rsidRDefault="00A66A4A" w:rsidP="00A66A4A">
      <w:pPr>
        <w:widowControl w:val="0"/>
        <w:jc w:val="center"/>
        <w:rPr>
          <w:rFonts w:cs="Arial"/>
        </w:rPr>
      </w:pPr>
    </w:p>
    <w:p w:rsidR="00A66A4A" w:rsidRDefault="00A66A4A" w:rsidP="00A66A4A">
      <w:pPr>
        <w:widowControl w:val="0"/>
        <w:jc w:val="center"/>
        <w:rPr>
          <w:rFonts w:cs="Arial"/>
        </w:rPr>
      </w:pPr>
    </w:p>
    <w:p w:rsidR="00A66A4A" w:rsidRDefault="00A66A4A" w:rsidP="00A66A4A">
      <w:pPr>
        <w:widowControl w:val="0"/>
        <w:jc w:val="center"/>
        <w:rPr>
          <w:rFonts w:cs="Arial"/>
        </w:rPr>
      </w:pPr>
    </w:p>
    <w:p w:rsidR="00A66A4A" w:rsidRDefault="00A66A4A" w:rsidP="00A66A4A">
      <w:pPr>
        <w:widowControl w:val="0"/>
        <w:jc w:val="center"/>
        <w:rPr>
          <w:rFonts w:cs="Arial"/>
        </w:rPr>
      </w:pPr>
    </w:p>
    <w:p w:rsidR="00A66A4A" w:rsidRDefault="00A66A4A" w:rsidP="00A66A4A">
      <w:pPr>
        <w:pStyle w:val="Ttulo1"/>
        <w:keepNext w:val="0"/>
        <w:widowControl w:val="0"/>
        <w:spacing w:before="0" w:line="240" w:lineRule="auto"/>
        <w:ind w:left="540" w:hanging="540"/>
      </w:pPr>
      <w:r>
        <w:rPr>
          <w:b w:val="0"/>
          <w:bCs w:val="0"/>
        </w:rPr>
        <w:br w:type="page"/>
      </w:r>
      <w:bookmarkStart w:id="9" w:name="_Toc404244935"/>
      <w:r>
        <w:lastRenderedPageBreak/>
        <w:t>Casos de Uso</w:t>
      </w:r>
      <w:bookmarkEnd w:id="9"/>
    </w:p>
    <w:p w:rsidR="00A66A4A" w:rsidRDefault="00A66A4A" w:rsidP="00A66A4A">
      <w:pPr>
        <w:pStyle w:val="Ttulo2"/>
      </w:pPr>
      <w:r>
        <w:rPr>
          <w:vanish/>
        </w:rPr>
        <w:t xml:space="preserve">UCS6 </w:t>
      </w:r>
      <w:bookmarkStart w:id="10" w:name="_Toc404244936"/>
      <w:r>
        <w:t>Incluir Regra de Desenvolvimento Funcional</w:t>
      </w:r>
      <w:bookmarkEnd w:id="10"/>
      <w:r>
        <w:t> </w:t>
      </w:r>
    </w:p>
    <w:p w:rsidR="00A66A4A" w:rsidRDefault="00A66A4A" w:rsidP="00A66A4A">
      <w:pPr>
        <w:pStyle w:val="Ttulo3"/>
        <w:keepNext w:val="0"/>
        <w:widowControl w:val="0"/>
        <w:tabs>
          <w:tab w:val="clear" w:pos="1440"/>
          <w:tab w:val="num" w:pos="1620"/>
        </w:tabs>
        <w:spacing w:before="120" w:line="240" w:lineRule="auto"/>
        <w:ind w:left="1620" w:hanging="900"/>
      </w:pPr>
      <w:bookmarkStart w:id="11" w:name="_Toc404244937"/>
      <w:r>
        <w:t>Fluxo Básico</w:t>
      </w:r>
      <w:bookmarkEnd w:id="11"/>
    </w:p>
    <w:p w:rsidR="00A66A4A" w:rsidRDefault="00A66A4A" w:rsidP="00A66A4A">
      <w:pPr>
        <w:pStyle w:val="Ttulo4"/>
        <w:keepNext w:val="0"/>
        <w:widowControl w:val="0"/>
        <w:tabs>
          <w:tab w:val="clear" w:pos="1985"/>
        </w:tabs>
        <w:spacing w:line="240" w:lineRule="auto"/>
        <w:ind w:left="2160" w:hanging="1080"/>
      </w:pPr>
      <w:r>
        <w:t>O ator solicita a funcionalidade de manutenção de regras de desenvolvimento funcional e seleciona a opção de inclusão.</w:t>
      </w:r>
    </w:p>
    <w:p w:rsidR="00A66A4A" w:rsidRDefault="00A66A4A" w:rsidP="00A66A4A">
      <w:pPr>
        <w:pStyle w:val="Ttulo4"/>
        <w:keepNext w:val="0"/>
        <w:widowControl w:val="0"/>
        <w:tabs>
          <w:tab w:val="clear" w:pos="1985"/>
        </w:tabs>
        <w:spacing w:line="240" w:lineRule="auto"/>
        <w:ind w:left="2160" w:hanging="1080"/>
      </w:pPr>
      <w:r>
        <w:rPr>
          <w:highlight w:val="yellow"/>
        </w:rPr>
        <w:t xml:space="preserve">O sistema exibe o nome do Órgão </w:t>
      </w:r>
      <w:proofErr w:type="spellStart"/>
      <w:r>
        <w:rPr>
          <w:highlight w:val="yellow"/>
        </w:rPr>
        <w:t>logado</w:t>
      </w:r>
      <w:proofErr w:type="spellEnd"/>
      <w:r>
        <w:rPr>
          <w:highlight w:val="yellow"/>
        </w:rPr>
        <w:t>.</w:t>
      </w:r>
    </w:p>
    <w:p w:rsidR="00A66A4A" w:rsidRDefault="00A66A4A" w:rsidP="00A66A4A">
      <w:pPr>
        <w:pStyle w:val="Ttulo4"/>
        <w:keepNext w:val="0"/>
        <w:widowControl w:val="0"/>
        <w:tabs>
          <w:tab w:val="clear" w:pos="1985"/>
        </w:tabs>
        <w:spacing w:line="240" w:lineRule="auto"/>
        <w:ind w:left="2160" w:hanging="1080"/>
      </w:pPr>
      <w:r>
        <w:t xml:space="preserve">O sistema exibe as “Carreiras” </w:t>
      </w:r>
      <w:r>
        <w:rPr>
          <w:highlight w:val="yellow"/>
        </w:rPr>
        <w:t>vigentes (na data inicial da vigência)</w:t>
      </w:r>
      <w:r>
        <w:t xml:space="preserve"> associadas ao órgão </w:t>
      </w:r>
      <w:proofErr w:type="spellStart"/>
      <w:r>
        <w:t>logado</w:t>
      </w:r>
      <w:proofErr w:type="spellEnd"/>
      <w:r>
        <w:t>.</w:t>
      </w:r>
    </w:p>
    <w:p w:rsidR="00A66A4A" w:rsidRDefault="00A66A4A" w:rsidP="00A66A4A">
      <w:pPr>
        <w:pStyle w:val="Ttulo4"/>
        <w:keepNext w:val="0"/>
        <w:widowControl w:val="0"/>
        <w:tabs>
          <w:tab w:val="clear" w:pos="1985"/>
        </w:tabs>
        <w:spacing w:line="240" w:lineRule="auto"/>
        <w:ind w:left="2160" w:hanging="1080"/>
      </w:pPr>
      <w:r>
        <w:t>O ator informa a Carreira que deseja associar à nova regra de desenvolvimento funcional.</w:t>
      </w:r>
    </w:p>
    <w:p w:rsidR="00A66A4A" w:rsidRDefault="00A66A4A" w:rsidP="00A66A4A">
      <w:pPr>
        <w:pStyle w:val="Ttulo4"/>
        <w:keepNext w:val="0"/>
        <w:widowControl w:val="0"/>
        <w:tabs>
          <w:tab w:val="clear" w:pos="1985"/>
        </w:tabs>
        <w:spacing w:line="240" w:lineRule="auto"/>
        <w:ind w:left="2160" w:hanging="1080"/>
      </w:pPr>
      <w:r>
        <w:t>O sistema exibe todos os “Tipos de itens da carreira” associados à Carreira informada.</w:t>
      </w:r>
    </w:p>
    <w:p w:rsidR="00A66A4A" w:rsidRDefault="00A66A4A" w:rsidP="00A66A4A">
      <w:pPr>
        <w:pStyle w:val="Ttulo4"/>
        <w:keepNext w:val="0"/>
        <w:widowControl w:val="0"/>
        <w:tabs>
          <w:tab w:val="clear" w:pos="1985"/>
        </w:tabs>
        <w:spacing w:line="240" w:lineRule="auto"/>
        <w:ind w:left="2160" w:hanging="1080"/>
      </w:pPr>
      <w:r>
        <w:t>O ator informa o tipo de item da carreira.</w:t>
      </w:r>
    </w:p>
    <w:p w:rsidR="00A66A4A" w:rsidRDefault="00A66A4A" w:rsidP="00A66A4A">
      <w:pPr>
        <w:pStyle w:val="Ttulo4"/>
        <w:keepNext w:val="0"/>
        <w:widowControl w:val="0"/>
        <w:numPr>
          <w:ilvl w:val="4"/>
          <w:numId w:val="17"/>
        </w:numPr>
        <w:spacing w:line="240" w:lineRule="auto"/>
      </w:pPr>
      <w:r>
        <w:t xml:space="preserve">Caso o ator indique que </w:t>
      </w:r>
      <w:r>
        <w:rPr>
          <w:u w:val="single"/>
        </w:rPr>
        <w:t>não</w:t>
      </w:r>
      <w:r>
        <w:t xml:space="preserve"> deseja informar os mesmos parâmetros para todos os </w:t>
      </w:r>
      <w:r>
        <w:rPr>
          <w:u w:val="single"/>
        </w:rPr>
        <w:t>tipos de itens da carreira</w:t>
      </w:r>
      <w:r>
        <w:t xml:space="preserve">, o sistema deve mostrar além dos tipos de itens da carreira da carreira selecionada, também os tipos de item da carreira que são hierarquicamente superiores ao tipo de item da carreira selecionado pelo ator. </w:t>
      </w:r>
      <w:r>
        <w:rPr>
          <w:i/>
        </w:rPr>
        <w:t xml:space="preserve">Ex. Caso o ator selecione no primeiro campo de tipo de item da carreira “Especialidade”, no segundo campo de tipo de item da carreira deve mostrar </w:t>
      </w:r>
      <w:proofErr w:type="gramStart"/>
      <w:r>
        <w:rPr>
          <w:i/>
        </w:rPr>
        <w:t>os tipo</w:t>
      </w:r>
      <w:proofErr w:type="gramEnd"/>
      <w:r>
        <w:rPr>
          <w:i/>
        </w:rPr>
        <w:t xml:space="preserve"> de item da carreira que são superiores à “Especialidade”. Cada carreira tem uma hierarquia diferente.</w:t>
      </w:r>
    </w:p>
    <w:p w:rsidR="00A66A4A" w:rsidRDefault="00A66A4A" w:rsidP="00A66A4A">
      <w:pPr>
        <w:pStyle w:val="Ttulo4"/>
        <w:keepNext w:val="0"/>
        <w:widowControl w:val="0"/>
        <w:tabs>
          <w:tab w:val="clear" w:pos="1985"/>
        </w:tabs>
        <w:spacing w:line="240" w:lineRule="auto"/>
        <w:ind w:left="2160" w:hanging="1080"/>
      </w:pPr>
      <w:r>
        <w:t>O ator informa o item da carreira.</w:t>
      </w:r>
    </w:p>
    <w:p w:rsidR="00A66A4A" w:rsidRDefault="00A66A4A" w:rsidP="00A66A4A">
      <w:pPr>
        <w:pStyle w:val="Ttulo4"/>
        <w:keepNext w:val="0"/>
        <w:widowControl w:val="0"/>
        <w:numPr>
          <w:ilvl w:val="4"/>
          <w:numId w:val="17"/>
        </w:numPr>
        <w:spacing w:line="240" w:lineRule="auto"/>
      </w:pPr>
      <w:r>
        <w:t xml:space="preserve">Caso o ator indique que </w:t>
      </w:r>
      <w:r>
        <w:rPr>
          <w:u w:val="single"/>
        </w:rPr>
        <w:t>não</w:t>
      </w:r>
      <w:r>
        <w:t xml:space="preserve"> deseja informar os mesmos parâmetros para todos os </w:t>
      </w:r>
      <w:r>
        <w:rPr>
          <w:u w:val="single"/>
        </w:rPr>
        <w:t>itens da carreira</w:t>
      </w:r>
      <w:r>
        <w:t>, o sistema deve recuperar nas pesquisas auxiliares correspondentes, os itens da carreira com o tipo de item da carreira selecionado no campo anterior (imediatamente superior na tela, caso sejam dois tipos de item da carreira diferentes. Senão os dois itens da carreira serão do mesmo tipo).</w:t>
      </w:r>
    </w:p>
    <w:p w:rsidR="00A66A4A" w:rsidRDefault="00A66A4A" w:rsidP="00A66A4A">
      <w:pPr>
        <w:pStyle w:val="Ttulo4"/>
        <w:keepNext w:val="0"/>
        <w:widowControl w:val="0"/>
        <w:numPr>
          <w:ilvl w:val="4"/>
          <w:numId w:val="17"/>
        </w:numPr>
        <w:spacing w:line="240" w:lineRule="auto"/>
      </w:pPr>
      <w:r>
        <w:t xml:space="preserve">Caso o ator indique que deseja informar os mesmos parâmetros para todos os </w:t>
      </w:r>
      <w:r>
        <w:rPr>
          <w:u w:val="single"/>
        </w:rPr>
        <w:t>itens da carreira</w:t>
      </w:r>
      <w:r>
        <w:t xml:space="preserve">, o ator poderá adicionar estes itens da carreira em uma listagem para que estes não respeitem a parametrização sendo definida. </w:t>
      </w:r>
    </w:p>
    <w:p w:rsidR="00A66A4A" w:rsidRDefault="00A66A4A" w:rsidP="00A66A4A">
      <w:pPr>
        <w:pStyle w:val="Ttulo4"/>
        <w:keepNext w:val="0"/>
        <w:widowControl w:val="0"/>
        <w:tabs>
          <w:tab w:val="clear" w:pos="1985"/>
        </w:tabs>
        <w:spacing w:line="240" w:lineRule="auto"/>
        <w:ind w:left="2160" w:hanging="1080"/>
      </w:pPr>
      <w:r>
        <w:t>O ator informa os dados necessários e submete a operação.</w:t>
      </w:r>
    </w:p>
    <w:p w:rsidR="00A66A4A" w:rsidRDefault="00A66A4A" w:rsidP="00A66A4A">
      <w:pPr>
        <w:pStyle w:val="Ttulo4"/>
        <w:keepNext w:val="0"/>
        <w:widowControl w:val="0"/>
        <w:tabs>
          <w:tab w:val="clear" w:pos="1985"/>
        </w:tabs>
        <w:spacing w:line="240" w:lineRule="auto"/>
        <w:ind w:left="2160" w:hanging="1080"/>
        <w:rPr>
          <w:highlight w:val="yellow"/>
        </w:rPr>
      </w:pPr>
      <w:r>
        <w:rPr>
          <w:highlight w:val="yellow"/>
        </w:rPr>
        <w:t>O sistema valida as regras RN04, RN05, RN06, RN07, RN12, RN14, RN22 e RN26 da seção “Regras de negócio”.</w:t>
      </w:r>
    </w:p>
    <w:p w:rsidR="00A66A4A" w:rsidRDefault="00A66A4A" w:rsidP="00A66A4A">
      <w:pPr>
        <w:pStyle w:val="Ttulo4"/>
        <w:keepNext w:val="0"/>
        <w:widowControl w:val="0"/>
        <w:tabs>
          <w:tab w:val="clear" w:pos="1985"/>
        </w:tabs>
        <w:spacing w:line="240" w:lineRule="auto"/>
        <w:ind w:left="2160" w:hanging="1080"/>
      </w:pPr>
      <w:r>
        <w:rPr>
          <w:highlight w:val="yellow"/>
        </w:rPr>
        <w:t xml:space="preserve">O sistema inclui “Regra de desenvolvimento funcional”, “Histórico de regra de desenvolvimento funcional”, </w:t>
      </w:r>
      <w:r>
        <w:rPr>
          <w:highlight w:val="yellow"/>
        </w:rPr>
        <w:lastRenderedPageBreak/>
        <w:t>“Carreiras que não se aplicam”.</w:t>
      </w:r>
    </w:p>
    <w:p w:rsidR="00A66A4A" w:rsidRDefault="00A66A4A" w:rsidP="00A66A4A">
      <w:pPr>
        <w:pStyle w:val="Ttulo4"/>
        <w:keepNext w:val="0"/>
        <w:widowControl w:val="0"/>
        <w:tabs>
          <w:tab w:val="clear" w:pos="1985"/>
        </w:tabs>
        <w:spacing w:line="240" w:lineRule="auto"/>
        <w:ind w:left="2160" w:hanging="1080"/>
      </w:pPr>
      <w:r>
        <w:t>O sistema exibe a mensagem MSG0050 ("Inclusão efetuada com sucesso!").</w:t>
      </w:r>
    </w:p>
    <w:p w:rsidR="00A66A4A" w:rsidRDefault="00A66A4A" w:rsidP="00A66A4A">
      <w:pPr>
        <w:pStyle w:val="Ttulo4"/>
        <w:numPr>
          <w:ilvl w:val="0"/>
          <w:numId w:val="0"/>
        </w:numPr>
        <w:ind w:left="2160" w:hanging="1080"/>
      </w:pPr>
    </w:p>
    <w:p w:rsidR="00A66A4A" w:rsidRDefault="00A66A4A" w:rsidP="00A66A4A">
      <w:pPr>
        <w:pStyle w:val="Ttulo4"/>
        <w:numPr>
          <w:ilvl w:val="0"/>
          <w:numId w:val="0"/>
        </w:numPr>
        <w:ind w:left="2160" w:hanging="1080"/>
      </w:pPr>
    </w:p>
    <w:p w:rsidR="00A66A4A" w:rsidRDefault="00A66A4A" w:rsidP="00A66A4A">
      <w:pPr>
        <w:pStyle w:val="Ttulo2"/>
      </w:pPr>
      <w:r>
        <w:rPr>
          <w:vanish/>
        </w:rPr>
        <w:t xml:space="preserve">UCS7 </w:t>
      </w:r>
      <w:bookmarkStart w:id="12" w:name="_Toc404244938"/>
      <w:r>
        <w:t>Alterar Regra de Desenvolvimento Funcional</w:t>
      </w:r>
      <w:bookmarkEnd w:id="12"/>
      <w:r>
        <w:t> </w:t>
      </w:r>
    </w:p>
    <w:p w:rsidR="00A66A4A" w:rsidRDefault="00A66A4A" w:rsidP="00A66A4A">
      <w:pPr>
        <w:pStyle w:val="Ttulo3"/>
        <w:keepNext w:val="0"/>
        <w:widowControl w:val="0"/>
        <w:tabs>
          <w:tab w:val="clear" w:pos="1440"/>
          <w:tab w:val="num" w:pos="1620"/>
        </w:tabs>
        <w:spacing w:before="120" w:line="240" w:lineRule="auto"/>
        <w:ind w:left="1620" w:hanging="900"/>
      </w:pPr>
      <w:bookmarkStart w:id="13" w:name="_Toc404244939"/>
      <w:r>
        <w:t>Fluxo Básico – informações principais</w:t>
      </w:r>
      <w:bookmarkEnd w:id="13"/>
    </w:p>
    <w:p w:rsidR="00A66A4A" w:rsidRDefault="00A66A4A" w:rsidP="00A66A4A">
      <w:pPr>
        <w:pStyle w:val="Ttulo4"/>
        <w:keepNext w:val="0"/>
        <w:widowControl w:val="0"/>
        <w:tabs>
          <w:tab w:val="clear" w:pos="1985"/>
        </w:tabs>
        <w:spacing w:line="240" w:lineRule="auto"/>
        <w:ind w:left="2160" w:hanging="1080"/>
      </w:pPr>
      <w:r>
        <w:t>O ator seleciona uma regra de desenvolvimento funcional após executar o caso de uso “Listar regras de desenvolvimento funcional” e seleciona a opção de alteração.</w:t>
      </w:r>
    </w:p>
    <w:p w:rsidR="00A66A4A" w:rsidRDefault="00A66A4A" w:rsidP="00A66A4A">
      <w:pPr>
        <w:pStyle w:val="Ttulo4"/>
        <w:keepNext w:val="0"/>
        <w:widowControl w:val="0"/>
        <w:tabs>
          <w:tab w:val="clear" w:pos="1985"/>
        </w:tabs>
        <w:spacing w:line="240" w:lineRule="auto"/>
        <w:ind w:left="2160" w:hanging="1080"/>
      </w:pPr>
      <w:r>
        <w:t>O sistema exibe as informações da regra de desenvolvimento funcional.</w:t>
      </w:r>
    </w:p>
    <w:p w:rsidR="00A66A4A" w:rsidRDefault="00A66A4A" w:rsidP="00A66A4A">
      <w:pPr>
        <w:pStyle w:val="Ttulo4"/>
        <w:keepNext w:val="0"/>
        <w:widowControl w:val="0"/>
        <w:tabs>
          <w:tab w:val="clear" w:pos="1985"/>
        </w:tabs>
        <w:spacing w:line="240" w:lineRule="auto"/>
        <w:ind w:left="2160" w:hanging="1080"/>
      </w:pPr>
      <w:r>
        <w:t>O ator altera os dados necessários e submete a operação.</w:t>
      </w:r>
    </w:p>
    <w:p w:rsidR="00A66A4A" w:rsidRDefault="00A66A4A" w:rsidP="00A66A4A">
      <w:pPr>
        <w:pStyle w:val="Ttulo4"/>
        <w:keepNext w:val="0"/>
        <w:widowControl w:val="0"/>
        <w:tabs>
          <w:tab w:val="clear" w:pos="1985"/>
        </w:tabs>
        <w:spacing w:line="240" w:lineRule="auto"/>
        <w:ind w:left="2160" w:hanging="1080"/>
        <w:rPr>
          <w:highlight w:val="yellow"/>
        </w:rPr>
      </w:pPr>
      <w:r>
        <w:rPr>
          <w:highlight w:val="yellow"/>
        </w:rPr>
        <w:t>O sistema valida as regras RN10, RN01, RN11, RN12, RN13, RN05, RN06, RN07, RN04, RN14, RN22 e RN26 da seção “Regras de negócio”.</w:t>
      </w:r>
    </w:p>
    <w:p w:rsidR="00A66A4A" w:rsidRDefault="00A66A4A" w:rsidP="00A66A4A">
      <w:pPr>
        <w:pStyle w:val="Ttulo4"/>
        <w:keepNext w:val="0"/>
        <w:widowControl w:val="0"/>
        <w:tabs>
          <w:tab w:val="clear" w:pos="1985"/>
        </w:tabs>
        <w:spacing w:line="240" w:lineRule="auto"/>
        <w:ind w:left="2160" w:hanging="1080"/>
      </w:pPr>
      <w:r>
        <w:rPr>
          <w:highlight w:val="yellow"/>
        </w:rPr>
        <w:t>O sistema altera “Regra de desenvolvimento funcional”, “Histórico de regra de desenvolvimento funcional”, “Carreiras que não se aplicam”.</w:t>
      </w:r>
    </w:p>
    <w:p w:rsidR="00A66A4A" w:rsidRDefault="00A66A4A" w:rsidP="00A66A4A">
      <w:pPr>
        <w:pStyle w:val="Ttulo4"/>
        <w:keepNext w:val="0"/>
        <w:widowControl w:val="0"/>
        <w:tabs>
          <w:tab w:val="clear" w:pos="1985"/>
        </w:tabs>
        <w:spacing w:line="240" w:lineRule="auto"/>
        <w:ind w:left="2160" w:hanging="1080"/>
      </w:pPr>
      <w:r>
        <w:t>O sistema exibe a mensagem MSG0051 ("Alteração efetuada com sucesso!").</w:t>
      </w:r>
    </w:p>
    <w:p w:rsidR="00A66A4A" w:rsidRDefault="00A66A4A" w:rsidP="00A66A4A">
      <w:pPr>
        <w:pStyle w:val="Ttulo3"/>
        <w:keepNext w:val="0"/>
        <w:widowControl w:val="0"/>
        <w:tabs>
          <w:tab w:val="clear" w:pos="1440"/>
          <w:tab w:val="num" w:pos="1620"/>
        </w:tabs>
        <w:spacing w:before="120" w:line="240" w:lineRule="auto"/>
        <w:ind w:left="1620" w:hanging="900"/>
      </w:pPr>
      <w:bookmarkStart w:id="14" w:name="_Toc404244940"/>
      <w:r>
        <w:t>Fluxo alternativo – Alterar Tipo de progressão funcional (tempo de serviço/merecimento/titulação/extraordinária)</w:t>
      </w:r>
      <w:bookmarkEnd w:id="14"/>
    </w:p>
    <w:p w:rsidR="00A66A4A" w:rsidRDefault="00A66A4A" w:rsidP="00A66A4A">
      <w:pPr>
        <w:pStyle w:val="Ttulo4"/>
        <w:keepNext w:val="0"/>
        <w:widowControl w:val="0"/>
        <w:tabs>
          <w:tab w:val="clear" w:pos="1985"/>
        </w:tabs>
        <w:spacing w:line="240" w:lineRule="auto"/>
        <w:ind w:left="2160" w:hanging="1080"/>
      </w:pPr>
      <w:r>
        <w:t>O ator seleciona uma regra de desenvolvimento funcional após executar o caso de uso “Listar regras de desenvolvimento funcional” e seleciona a opção de alteração (tempo de serviço, merecimento, titulação, extraordinária).</w:t>
      </w:r>
    </w:p>
    <w:p w:rsidR="00A66A4A" w:rsidRDefault="00A66A4A" w:rsidP="00A66A4A">
      <w:pPr>
        <w:pStyle w:val="Ttulo4"/>
        <w:keepNext w:val="0"/>
        <w:widowControl w:val="0"/>
        <w:tabs>
          <w:tab w:val="clear" w:pos="1985"/>
        </w:tabs>
        <w:spacing w:line="240" w:lineRule="auto"/>
        <w:ind w:left="2160" w:hanging="1080"/>
      </w:pPr>
      <w:r>
        <w:t>O sistema recupera os “Parâmetros do tipo de progressão” (</w:t>
      </w:r>
      <w:r>
        <w:rPr>
          <w:i/>
        </w:rPr>
        <w:t>vigentes na data inicial da vigência</w:t>
      </w:r>
      <w:r>
        <w:t xml:space="preserve">) conforme o Tipo de progressão no agrupamento do órgão </w:t>
      </w:r>
      <w:proofErr w:type="spellStart"/>
      <w:r>
        <w:t>logado</w:t>
      </w:r>
      <w:proofErr w:type="spellEnd"/>
      <w:r>
        <w:t>, e exibe somente os campos assinalados na parametrização (v</w:t>
      </w:r>
      <w:r>
        <w:rPr>
          <w:i/>
        </w:rPr>
        <w:t>er documento complementar)</w:t>
      </w:r>
      <w:r>
        <w:t>.</w:t>
      </w:r>
    </w:p>
    <w:p w:rsidR="00A66A4A" w:rsidRDefault="00A66A4A" w:rsidP="00A66A4A">
      <w:pPr>
        <w:pStyle w:val="Ttulo4"/>
        <w:keepNext w:val="0"/>
        <w:widowControl w:val="0"/>
        <w:tabs>
          <w:tab w:val="clear" w:pos="1985"/>
        </w:tabs>
        <w:spacing w:line="240" w:lineRule="auto"/>
        <w:ind w:left="2160" w:hanging="1080"/>
      </w:pPr>
      <w:r>
        <w:t>O ator altera os dados necessários e submete a operação.</w:t>
      </w:r>
    </w:p>
    <w:p w:rsidR="00A66A4A" w:rsidRDefault="00A66A4A" w:rsidP="00A66A4A">
      <w:pPr>
        <w:pStyle w:val="Ttulo4"/>
        <w:keepNext w:val="0"/>
        <w:widowControl w:val="0"/>
        <w:tabs>
          <w:tab w:val="clear" w:pos="1985"/>
        </w:tabs>
        <w:spacing w:line="240" w:lineRule="auto"/>
        <w:ind w:left="2160" w:hanging="1080"/>
        <w:rPr>
          <w:highlight w:val="yellow"/>
        </w:rPr>
      </w:pPr>
      <w:r>
        <w:rPr>
          <w:highlight w:val="yellow"/>
        </w:rPr>
        <w:t>O sistema valida as regras RN10, RN01, RN02, RN15, RN16, RN17, RN18, RN19, RN20, RN21 e RN23 da seção “Regras de negócio”.</w:t>
      </w:r>
    </w:p>
    <w:p w:rsidR="00A66A4A" w:rsidRDefault="00A66A4A" w:rsidP="00A66A4A">
      <w:pPr>
        <w:pStyle w:val="Ttulo4"/>
        <w:keepNext w:val="0"/>
        <w:widowControl w:val="0"/>
        <w:tabs>
          <w:tab w:val="clear" w:pos="1985"/>
        </w:tabs>
        <w:spacing w:line="240" w:lineRule="auto"/>
        <w:ind w:left="2160" w:hanging="1080"/>
        <w:rPr>
          <w:highlight w:val="yellow"/>
        </w:rPr>
      </w:pPr>
      <w:r>
        <w:rPr>
          <w:highlight w:val="yellow"/>
        </w:rPr>
        <w:t>O sistema inclui/altera os “Parâmetros do histórico da regra de desenvolvimento funcional” (de acordo com o tipo de progressão), “Critérios de desempate”, “Datas limite para progressão”, “Momentos de concessão”, “</w:t>
      </w:r>
      <w:proofErr w:type="gramStart"/>
      <w:r>
        <w:rPr>
          <w:highlight w:val="yellow"/>
        </w:rPr>
        <w:t>Performance</w:t>
      </w:r>
      <w:proofErr w:type="gramEnd"/>
      <w:r>
        <w:rPr>
          <w:highlight w:val="yellow"/>
        </w:rPr>
        <w:t xml:space="preserve"> da </w:t>
      </w:r>
      <w:r>
        <w:rPr>
          <w:highlight w:val="yellow"/>
        </w:rPr>
        <w:lastRenderedPageBreak/>
        <w:t>avaliação funcional”, “Pontuação por formação”, “Pontuação por publicação”, “Motivos de afastamento temporários que não permitem concessão”, “Pontuação por participação em comissões, conselhos e grupos de trabalho”, “Pontuação por regime disciplinar”.</w:t>
      </w:r>
    </w:p>
    <w:p w:rsidR="00A66A4A" w:rsidRDefault="00A66A4A" w:rsidP="00A66A4A">
      <w:pPr>
        <w:pStyle w:val="Ttulo4"/>
        <w:keepNext w:val="0"/>
        <w:widowControl w:val="0"/>
        <w:tabs>
          <w:tab w:val="clear" w:pos="1985"/>
        </w:tabs>
        <w:spacing w:line="240" w:lineRule="auto"/>
        <w:ind w:left="2160" w:hanging="1080"/>
      </w:pPr>
      <w:r>
        <w:t>O sistema exibe a mensagem MSG0051 ("Alteração efetuada com sucesso!").</w:t>
      </w:r>
    </w:p>
    <w:p w:rsidR="00A66A4A" w:rsidRDefault="00A66A4A" w:rsidP="00A66A4A">
      <w:pPr>
        <w:pStyle w:val="Ttulo3"/>
        <w:keepNext w:val="0"/>
        <w:widowControl w:val="0"/>
        <w:tabs>
          <w:tab w:val="clear" w:pos="1440"/>
          <w:tab w:val="num" w:pos="1620"/>
        </w:tabs>
        <w:spacing w:before="120" w:line="240" w:lineRule="auto"/>
        <w:ind w:left="1620" w:hanging="900"/>
      </w:pPr>
      <w:bookmarkStart w:id="15" w:name="_Toc404244941"/>
      <w:r>
        <w:t>Fluxo alternativo – Alterar Cálculo da Pontuação Final</w:t>
      </w:r>
      <w:bookmarkEnd w:id="15"/>
    </w:p>
    <w:p w:rsidR="00A66A4A" w:rsidRDefault="00A66A4A" w:rsidP="00A66A4A">
      <w:pPr>
        <w:pStyle w:val="Ttulo4"/>
        <w:keepNext w:val="0"/>
        <w:widowControl w:val="0"/>
        <w:tabs>
          <w:tab w:val="clear" w:pos="1985"/>
        </w:tabs>
        <w:spacing w:line="240" w:lineRule="auto"/>
        <w:ind w:left="2160" w:hanging="1080"/>
      </w:pPr>
      <w:r>
        <w:t>O ator seleciona uma regra de desenvolvimento funcional após executar o caso de uso “Listar regras de desenvolvimento funcional” e seleciona a opção de alteração (cálculo da pontuação final).</w:t>
      </w:r>
    </w:p>
    <w:p w:rsidR="00A66A4A" w:rsidRDefault="00A66A4A" w:rsidP="00A66A4A">
      <w:pPr>
        <w:pStyle w:val="Ttulo4"/>
        <w:keepNext w:val="0"/>
        <w:widowControl w:val="0"/>
        <w:tabs>
          <w:tab w:val="clear" w:pos="1985"/>
        </w:tabs>
        <w:spacing w:line="240" w:lineRule="auto"/>
        <w:ind w:left="2160" w:hanging="1080"/>
      </w:pPr>
      <w:r>
        <w:t>O sistema exibe os Tipos de pontuação permitidos.</w:t>
      </w:r>
    </w:p>
    <w:p w:rsidR="00A66A4A" w:rsidRDefault="00A66A4A" w:rsidP="00A66A4A">
      <w:pPr>
        <w:pStyle w:val="Ttulo4"/>
        <w:keepNext w:val="0"/>
        <w:widowControl w:val="0"/>
        <w:tabs>
          <w:tab w:val="clear" w:pos="1985"/>
        </w:tabs>
        <w:spacing w:line="240" w:lineRule="auto"/>
        <w:ind w:left="2160" w:hanging="1080"/>
      </w:pPr>
      <w:r>
        <w:t>O ator adiciona à lista os tipos de pontuação.</w:t>
      </w:r>
    </w:p>
    <w:p w:rsidR="00A66A4A" w:rsidRDefault="00A66A4A" w:rsidP="00A66A4A">
      <w:pPr>
        <w:pStyle w:val="Ttulo4"/>
        <w:keepNext w:val="0"/>
        <w:widowControl w:val="0"/>
        <w:tabs>
          <w:tab w:val="clear" w:pos="1985"/>
        </w:tabs>
        <w:spacing w:line="240" w:lineRule="auto"/>
        <w:ind w:left="2160" w:hanging="1080"/>
      </w:pPr>
      <w:r>
        <w:t>O ator submete a operação.</w:t>
      </w:r>
    </w:p>
    <w:p w:rsidR="00A66A4A" w:rsidRDefault="00A66A4A" w:rsidP="00A66A4A">
      <w:pPr>
        <w:pStyle w:val="Ttulo4"/>
        <w:keepNext w:val="0"/>
        <w:widowControl w:val="0"/>
        <w:tabs>
          <w:tab w:val="clear" w:pos="1985"/>
        </w:tabs>
        <w:spacing w:line="240" w:lineRule="auto"/>
        <w:ind w:left="2160" w:hanging="1080"/>
        <w:rPr>
          <w:highlight w:val="yellow"/>
        </w:rPr>
      </w:pPr>
      <w:r>
        <w:rPr>
          <w:highlight w:val="yellow"/>
        </w:rPr>
        <w:t>O sistema valida as regras RN10, RN01 e RN24 da seção “Regras de negócio”.</w:t>
      </w:r>
    </w:p>
    <w:p w:rsidR="00A66A4A" w:rsidRDefault="00A66A4A" w:rsidP="00A66A4A">
      <w:pPr>
        <w:pStyle w:val="Ttulo4"/>
        <w:keepNext w:val="0"/>
        <w:widowControl w:val="0"/>
        <w:tabs>
          <w:tab w:val="clear" w:pos="1985"/>
        </w:tabs>
        <w:spacing w:line="240" w:lineRule="auto"/>
        <w:ind w:left="2160" w:hanging="1080"/>
      </w:pPr>
      <w:r>
        <w:rPr>
          <w:highlight w:val="yellow"/>
        </w:rPr>
        <w:t>O sistema inclui/altera os “Tipos de pontuação para o cálculo final”.</w:t>
      </w:r>
    </w:p>
    <w:p w:rsidR="00A66A4A" w:rsidRDefault="00A66A4A" w:rsidP="00A66A4A">
      <w:pPr>
        <w:pStyle w:val="Ttulo4"/>
        <w:keepNext w:val="0"/>
        <w:widowControl w:val="0"/>
        <w:tabs>
          <w:tab w:val="clear" w:pos="1985"/>
        </w:tabs>
        <w:spacing w:line="240" w:lineRule="auto"/>
        <w:ind w:left="2160" w:hanging="1080"/>
      </w:pPr>
      <w:r>
        <w:t>O sistema exibe a mensagem MSG0051 ("Alteração efetuada com sucesso!").</w:t>
      </w:r>
    </w:p>
    <w:p w:rsidR="00A66A4A" w:rsidRDefault="00A66A4A" w:rsidP="00A66A4A">
      <w:pPr>
        <w:pStyle w:val="Recuodecorpodetexto"/>
      </w:pPr>
    </w:p>
    <w:p w:rsidR="00A66A4A" w:rsidRDefault="00A66A4A" w:rsidP="00A66A4A">
      <w:pPr>
        <w:pStyle w:val="Ttulo2"/>
      </w:pPr>
      <w:r>
        <w:rPr>
          <w:vanish/>
        </w:rPr>
        <w:t xml:space="preserve">UCS8 </w:t>
      </w:r>
      <w:bookmarkStart w:id="16" w:name="_Toc404244942"/>
      <w:r>
        <w:t>Excluir Regra de Desenvolvimento Funcional</w:t>
      </w:r>
      <w:bookmarkEnd w:id="16"/>
      <w:r>
        <w:t> </w:t>
      </w:r>
    </w:p>
    <w:p w:rsidR="00A66A4A" w:rsidRDefault="00A66A4A" w:rsidP="00A66A4A">
      <w:pPr>
        <w:pStyle w:val="Ttulo3"/>
        <w:keepNext w:val="0"/>
        <w:widowControl w:val="0"/>
        <w:tabs>
          <w:tab w:val="clear" w:pos="1440"/>
          <w:tab w:val="num" w:pos="1620"/>
        </w:tabs>
        <w:spacing w:before="120" w:line="240" w:lineRule="auto"/>
        <w:ind w:left="1620" w:hanging="900"/>
      </w:pPr>
      <w:bookmarkStart w:id="17" w:name="_Toc404244943"/>
      <w:r>
        <w:t>Fluxo Básico</w:t>
      </w:r>
      <w:bookmarkEnd w:id="17"/>
    </w:p>
    <w:p w:rsidR="00A66A4A" w:rsidRDefault="00A66A4A" w:rsidP="00A66A4A">
      <w:pPr>
        <w:pStyle w:val="Ttulo4"/>
        <w:keepNext w:val="0"/>
        <w:widowControl w:val="0"/>
        <w:tabs>
          <w:tab w:val="clear" w:pos="1985"/>
        </w:tabs>
        <w:spacing w:line="240" w:lineRule="auto"/>
        <w:ind w:left="2160" w:hanging="1080"/>
      </w:pPr>
      <w:r>
        <w:t>O ator seleciona uma regra de desenvolvimento funcional após executar o caso de uso “Listar regras de desenvolvimento funcional” e seleciona a opção de exclusão.</w:t>
      </w:r>
    </w:p>
    <w:p w:rsidR="00A66A4A" w:rsidRDefault="00A66A4A" w:rsidP="00A66A4A">
      <w:pPr>
        <w:pStyle w:val="Ttulo4"/>
        <w:keepNext w:val="0"/>
        <w:widowControl w:val="0"/>
        <w:tabs>
          <w:tab w:val="clear" w:pos="1985"/>
        </w:tabs>
        <w:spacing w:line="240" w:lineRule="auto"/>
        <w:ind w:left="2160" w:hanging="1080"/>
      </w:pPr>
      <w:r>
        <w:t>O ator submete a operação.</w:t>
      </w:r>
    </w:p>
    <w:p w:rsidR="00A66A4A" w:rsidRDefault="00A66A4A" w:rsidP="00A66A4A">
      <w:pPr>
        <w:pStyle w:val="Ttulo4"/>
        <w:keepNext w:val="0"/>
        <w:widowControl w:val="0"/>
        <w:tabs>
          <w:tab w:val="clear" w:pos="1985"/>
        </w:tabs>
        <w:spacing w:line="240" w:lineRule="auto"/>
        <w:ind w:left="2160" w:hanging="1080"/>
        <w:rPr>
          <w:highlight w:val="yellow"/>
        </w:rPr>
      </w:pPr>
      <w:r>
        <w:rPr>
          <w:highlight w:val="yellow"/>
        </w:rPr>
        <w:t>O sistema valida as regras RN09, RN03, RN08, RN25 e RN27 da seção “Regras de negócio”.</w:t>
      </w:r>
    </w:p>
    <w:p w:rsidR="00A66A4A" w:rsidRDefault="00A66A4A" w:rsidP="00A66A4A">
      <w:pPr>
        <w:pStyle w:val="Ttulo4"/>
        <w:keepNext w:val="0"/>
        <w:widowControl w:val="0"/>
        <w:tabs>
          <w:tab w:val="clear" w:pos="1985"/>
        </w:tabs>
        <w:spacing w:line="240" w:lineRule="auto"/>
        <w:ind w:left="2160" w:hanging="1080"/>
        <w:rPr>
          <w:highlight w:val="yellow"/>
        </w:rPr>
      </w:pPr>
      <w:r>
        <w:rPr>
          <w:highlight w:val="yellow"/>
        </w:rPr>
        <w:t>O sistema exclui os “Tipos de pontuação para o cálculo final”, “Parâmetros do histórico da regra de desenvolvimento funcional” (de acordo com o tipo de progressão), “Critérios de desempate”, “Datas limite para progressão”, “Momentos de concessão”, “</w:t>
      </w:r>
      <w:proofErr w:type="gramStart"/>
      <w:r>
        <w:rPr>
          <w:highlight w:val="yellow"/>
        </w:rPr>
        <w:t>Performance</w:t>
      </w:r>
      <w:proofErr w:type="gramEnd"/>
      <w:r>
        <w:rPr>
          <w:highlight w:val="yellow"/>
        </w:rPr>
        <w:t xml:space="preserve"> da avaliação funcional”, “Pontuação por formação”, “Pontuação por publicação”, “Motivos de afastamento temporários que não permitem concessão”, “Pontuação por participação em comissões, conselhos e grupos de trabalho”, “Pontuação por regime disciplinar”, “Carreiras que não se aplicam”, “Histórico de regra de desenvolvimento funcional”, “Regra de desenvolvimento </w:t>
      </w:r>
      <w:r>
        <w:rPr>
          <w:highlight w:val="yellow"/>
        </w:rPr>
        <w:lastRenderedPageBreak/>
        <w:t>funcional” (quando for a única vigência).</w:t>
      </w:r>
    </w:p>
    <w:p w:rsidR="00A66A4A" w:rsidRDefault="00A66A4A" w:rsidP="00A66A4A">
      <w:pPr>
        <w:pStyle w:val="Ttulo4"/>
        <w:keepNext w:val="0"/>
        <w:widowControl w:val="0"/>
        <w:tabs>
          <w:tab w:val="clear" w:pos="1985"/>
        </w:tabs>
        <w:spacing w:line="240" w:lineRule="auto"/>
        <w:ind w:left="2160" w:hanging="1080"/>
      </w:pPr>
      <w:r>
        <w:t>O sistema exibe a mensagem MSG0052 ("Exclusão efetuada com sucesso!").</w:t>
      </w:r>
    </w:p>
    <w:p w:rsidR="00A66A4A" w:rsidRDefault="00A66A4A" w:rsidP="00A66A4A">
      <w:pPr>
        <w:pStyle w:val="Recuodecorpodetexto"/>
      </w:pPr>
    </w:p>
    <w:p w:rsidR="00A66A4A" w:rsidRDefault="00A66A4A" w:rsidP="00A66A4A">
      <w:pPr>
        <w:pStyle w:val="Ttulo2"/>
      </w:pPr>
      <w:r>
        <w:rPr>
          <w:vanish/>
        </w:rPr>
        <w:t xml:space="preserve">UCS9 </w:t>
      </w:r>
      <w:bookmarkStart w:id="18" w:name="_Toc404244944"/>
      <w:r>
        <w:t>Listar Regras de Desenvolvimento Funcional</w:t>
      </w:r>
      <w:bookmarkEnd w:id="18"/>
      <w:r>
        <w:t> </w:t>
      </w:r>
    </w:p>
    <w:p w:rsidR="00A66A4A" w:rsidRDefault="00A66A4A" w:rsidP="00A66A4A">
      <w:pPr>
        <w:pStyle w:val="Ttulo3"/>
        <w:keepNext w:val="0"/>
        <w:widowControl w:val="0"/>
        <w:tabs>
          <w:tab w:val="clear" w:pos="1440"/>
          <w:tab w:val="num" w:pos="1620"/>
        </w:tabs>
        <w:spacing w:before="120" w:line="240" w:lineRule="auto"/>
        <w:ind w:left="1620" w:hanging="900"/>
      </w:pPr>
      <w:bookmarkStart w:id="19" w:name="_Toc404244945"/>
      <w:r>
        <w:t>Fluxo Básico</w:t>
      </w:r>
      <w:bookmarkEnd w:id="19"/>
    </w:p>
    <w:p w:rsidR="00A66A4A" w:rsidRDefault="00A66A4A" w:rsidP="00A66A4A">
      <w:pPr>
        <w:pStyle w:val="Ttulo4"/>
        <w:keepNext w:val="0"/>
        <w:widowControl w:val="0"/>
        <w:tabs>
          <w:tab w:val="clear" w:pos="1985"/>
        </w:tabs>
        <w:spacing w:line="240" w:lineRule="auto"/>
        <w:ind w:left="2160" w:hanging="1080"/>
      </w:pPr>
      <w:r>
        <w:t>O ator solicita a funcionalidade de manutenção de regras de desenvolvimento funcional.</w:t>
      </w:r>
    </w:p>
    <w:p w:rsidR="00A66A4A" w:rsidRDefault="00A66A4A" w:rsidP="00A66A4A">
      <w:pPr>
        <w:pStyle w:val="Ttulo4"/>
        <w:keepNext w:val="0"/>
        <w:widowControl w:val="0"/>
        <w:tabs>
          <w:tab w:val="clear" w:pos="1985"/>
        </w:tabs>
        <w:spacing w:line="240" w:lineRule="auto"/>
        <w:ind w:left="2160" w:hanging="1080"/>
      </w:pPr>
      <w:r>
        <w:t xml:space="preserve">O sistema exibe os filtros de pesquisa. </w:t>
      </w:r>
    </w:p>
    <w:p w:rsidR="00A66A4A" w:rsidRDefault="00A66A4A" w:rsidP="00A66A4A">
      <w:pPr>
        <w:pStyle w:val="Ttulo4"/>
        <w:keepNext w:val="0"/>
        <w:widowControl w:val="0"/>
        <w:tabs>
          <w:tab w:val="clear" w:pos="1985"/>
        </w:tabs>
        <w:spacing w:line="240" w:lineRule="auto"/>
        <w:ind w:left="2160" w:hanging="1080"/>
      </w:pPr>
      <w:r>
        <w:t>O ator informa os dados necessários e submete a operação.</w:t>
      </w:r>
    </w:p>
    <w:p w:rsidR="00A66A4A" w:rsidRDefault="00A66A4A" w:rsidP="00A66A4A">
      <w:pPr>
        <w:pStyle w:val="Ttulo4"/>
        <w:keepNext w:val="0"/>
        <w:widowControl w:val="0"/>
        <w:tabs>
          <w:tab w:val="clear" w:pos="1985"/>
        </w:tabs>
        <w:spacing w:line="240" w:lineRule="auto"/>
        <w:ind w:left="2160" w:hanging="1080"/>
      </w:pPr>
      <w:r>
        <w:rPr>
          <w:highlight w:val="yellow"/>
        </w:rPr>
        <w:t xml:space="preserve">O sistema exibe uma lista de “Históricos de regras de desenvolvimento funcional” do órgão </w:t>
      </w:r>
      <w:proofErr w:type="spellStart"/>
      <w:r>
        <w:rPr>
          <w:highlight w:val="yellow"/>
        </w:rPr>
        <w:t>logado</w:t>
      </w:r>
      <w:proofErr w:type="spellEnd"/>
      <w:r>
        <w:rPr>
          <w:highlight w:val="yellow"/>
        </w:rPr>
        <w:t>, de acordo com os filtros informados, ordenada pela Carreira (crescente), Descrição da regra de desenvolvimento funcional (crescente) e Data inicial da vigência (decrescente).</w:t>
      </w:r>
    </w:p>
    <w:p w:rsidR="00A66A4A" w:rsidRDefault="00A66A4A" w:rsidP="00A66A4A">
      <w:pPr>
        <w:pStyle w:val="Recuodecorpodetexto"/>
      </w:pPr>
    </w:p>
    <w:p w:rsidR="00A66A4A" w:rsidRDefault="00A66A4A" w:rsidP="00A66A4A">
      <w:pPr>
        <w:pStyle w:val="Recuodecorpodetexto"/>
      </w:pPr>
    </w:p>
    <w:p w:rsidR="00A66A4A" w:rsidRDefault="00A66A4A" w:rsidP="00A66A4A">
      <w:pPr>
        <w:pStyle w:val="Recuodecorpodetexto"/>
      </w:pPr>
    </w:p>
    <w:p w:rsidR="00A66A4A" w:rsidRDefault="00A66A4A" w:rsidP="00A66A4A">
      <w:pPr>
        <w:pStyle w:val="Recuodecorpodetexto"/>
      </w:pPr>
    </w:p>
    <w:p w:rsidR="00A66A4A" w:rsidRDefault="00A66A4A" w:rsidP="00A66A4A">
      <w:pPr>
        <w:pStyle w:val="Ttulo1"/>
        <w:keepNext w:val="0"/>
        <w:widowControl w:val="0"/>
        <w:spacing w:before="0" w:line="240" w:lineRule="auto"/>
        <w:ind w:left="540" w:hanging="540"/>
      </w:pPr>
      <w:r>
        <w:br w:type="page"/>
      </w:r>
      <w:bookmarkStart w:id="20" w:name="_Toc404244946"/>
      <w:r>
        <w:lastRenderedPageBreak/>
        <w:t>Regras de negócio</w:t>
      </w:r>
      <w:bookmarkEnd w:id="20"/>
    </w:p>
    <w:p w:rsidR="00A66A4A" w:rsidRDefault="00A66A4A" w:rsidP="00A66A4A"/>
    <w:p w:rsidR="00A66A4A" w:rsidRDefault="00A66A4A" w:rsidP="00A66A4A">
      <w:pPr>
        <w:pStyle w:val="Ttulo2"/>
      </w:pPr>
      <w:bookmarkStart w:id="21" w:name="_Toc404244947"/>
      <w:r>
        <w:t>RN01: Verificar se existe progressão funcional associada para alteração</w:t>
      </w:r>
      <w:bookmarkEnd w:id="21"/>
      <w:r>
        <w:t xml:space="preserve"> </w:t>
      </w:r>
    </w:p>
    <w:p w:rsidR="00A66A4A" w:rsidRDefault="00A66A4A" w:rsidP="00A66A4A">
      <w:pPr>
        <w:pStyle w:val="Recuodecorpodetexto"/>
        <w:jc w:val="both"/>
      </w:pPr>
      <w:r>
        <w:t>Tentativa de alterar valores de parâmetros quando existir alguma progressão associada (</w:t>
      </w:r>
      <w:proofErr w:type="gramStart"/>
      <w:r>
        <w:t>vide anexo</w:t>
      </w:r>
      <w:proofErr w:type="gramEnd"/>
      <w:r>
        <w:t xml:space="preserve"> “Situações de alteração/exclusão”). </w:t>
      </w:r>
      <w:r>
        <w:rPr>
          <w:highlight w:val="yellow"/>
        </w:rPr>
        <w:t>MSG0076 ("&lt;</w:t>
      </w:r>
      <w:proofErr w:type="spellStart"/>
      <w:r>
        <w:rPr>
          <w:highlight w:val="yellow"/>
        </w:rPr>
        <w:t>nome_da_operação</w:t>
      </w:r>
      <w:proofErr w:type="spellEnd"/>
      <w:r>
        <w:rPr>
          <w:highlight w:val="yellow"/>
        </w:rPr>
        <w:t xml:space="preserve">&gt; não efetuada. Existe pelo menos </w:t>
      </w:r>
      <w:proofErr w:type="gramStart"/>
      <w:r>
        <w:rPr>
          <w:highlight w:val="yellow"/>
        </w:rPr>
        <w:t>um(</w:t>
      </w:r>
      <w:proofErr w:type="gramEnd"/>
      <w:r>
        <w:rPr>
          <w:highlight w:val="yellow"/>
        </w:rPr>
        <w:t>a) &lt;</w:t>
      </w:r>
      <w:proofErr w:type="spellStart"/>
      <w:r>
        <w:rPr>
          <w:highlight w:val="yellow"/>
        </w:rPr>
        <w:t>nome_do_conceito</w:t>
      </w:r>
      <w:proofErr w:type="spellEnd"/>
      <w:r>
        <w:rPr>
          <w:highlight w:val="yellow"/>
        </w:rPr>
        <w:t>&gt; associado(a).")</w:t>
      </w:r>
      <w:r>
        <w: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nome_da_operação</w:t>
      </w:r>
      <w:proofErr w:type="spellEnd"/>
      <w:r>
        <w:t>&gt; = Alteração</w:t>
      </w:r>
    </w:p>
    <w:p w:rsidR="00A66A4A" w:rsidRDefault="00A66A4A" w:rsidP="00A66A4A">
      <w:pPr>
        <w:pStyle w:val="Recuodecorpodetexto"/>
      </w:pPr>
      <w:r>
        <w:t>&lt;</w:t>
      </w:r>
      <w:proofErr w:type="spellStart"/>
      <w:r>
        <w:t>nome_do_conceito</w:t>
      </w:r>
      <w:proofErr w:type="spellEnd"/>
      <w:r>
        <w:t>&gt; = Formulário de avaliação funcional</w:t>
      </w:r>
    </w:p>
    <w:p w:rsidR="00A66A4A" w:rsidRDefault="00A66A4A" w:rsidP="00A66A4A">
      <w:pPr>
        <w:pStyle w:val="Recuodecorpodetexto"/>
      </w:pPr>
      <w:r>
        <w:tab/>
        <w:t xml:space="preserve">                               Avaliação funcional</w:t>
      </w:r>
    </w:p>
    <w:p w:rsidR="00A66A4A" w:rsidRDefault="00A66A4A" w:rsidP="00A66A4A">
      <w:pPr>
        <w:pStyle w:val="Recuodecorpodetexto"/>
        <w:jc w:val="both"/>
      </w:pPr>
      <w:r>
        <w:t xml:space="preserve">                                       Progressão funcional</w:t>
      </w:r>
    </w:p>
    <w:p w:rsidR="00A66A4A" w:rsidRDefault="00A66A4A" w:rsidP="00A66A4A">
      <w:pPr>
        <w:pStyle w:val="Ttulo4"/>
        <w:numPr>
          <w:ilvl w:val="0"/>
          <w:numId w:val="0"/>
        </w:numPr>
      </w:pPr>
    </w:p>
    <w:p w:rsidR="00A66A4A" w:rsidRDefault="00A66A4A" w:rsidP="00A66A4A">
      <w:pPr>
        <w:pStyle w:val="Ttulo2"/>
      </w:pPr>
      <w:bookmarkStart w:id="22" w:name="_Toc404244948"/>
      <w:r>
        <w:t>RN02: Verificar se existem parâmetros do tipo de progressão</w:t>
      </w:r>
      <w:bookmarkEnd w:id="22"/>
    </w:p>
    <w:p w:rsidR="00A66A4A" w:rsidRDefault="00A66A4A" w:rsidP="00A66A4A">
      <w:pPr>
        <w:pStyle w:val="Recuodecorpodetexto"/>
        <w:jc w:val="both"/>
      </w:pPr>
      <w:r>
        <w:t>Tentativa de alterar regra criando/retificando vigência quando não existir parâmetros vigentes na nova data. O sistema exibe a mensagem [MSG 905 – “Não existe vigência ativa de %1 na data informada.”].</w:t>
      </w:r>
    </w:p>
    <w:p w:rsidR="00A66A4A" w:rsidRDefault="00A66A4A" w:rsidP="00A66A4A"/>
    <w:p w:rsidR="00A66A4A" w:rsidRDefault="00A66A4A" w:rsidP="00A66A4A">
      <w:pPr>
        <w:pStyle w:val="Ttulo2"/>
      </w:pPr>
      <w:bookmarkStart w:id="23" w:name="_Toc404244949"/>
      <w:r>
        <w:t>RN03: Verificar se existe progressão funcional associada para exclusão</w:t>
      </w:r>
      <w:bookmarkEnd w:id="23"/>
    </w:p>
    <w:p w:rsidR="00A66A4A" w:rsidRDefault="00A66A4A" w:rsidP="00A66A4A">
      <w:pPr>
        <w:pStyle w:val="Recuodecorpodetexto"/>
        <w:jc w:val="both"/>
      </w:pPr>
      <w:r>
        <w:t>Tentativa de excluir regra de desenvolvimento funcional quando existir progressão funcional associada (</w:t>
      </w:r>
      <w:proofErr w:type="gramStart"/>
      <w:r>
        <w:t>vide anexo</w:t>
      </w:r>
      <w:proofErr w:type="gramEnd"/>
      <w:r>
        <w:t xml:space="preserve"> “Situações de alteração/exclusão”). O sistema exibe a mensagem </w:t>
      </w:r>
      <w:r>
        <w:rPr>
          <w:highlight w:val="yellow"/>
        </w:rPr>
        <w:t>MSG0076 ("&lt;</w:t>
      </w:r>
      <w:proofErr w:type="spellStart"/>
      <w:r>
        <w:rPr>
          <w:highlight w:val="yellow"/>
        </w:rPr>
        <w:t>nome_da_operação</w:t>
      </w:r>
      <w:proofErr w:type="spellEnd"/>
      <w:r>
        <w:rPr>
          <w:highlight w:val="yellow"/>
        </w:rPr>
        <w:t xml:space="preserve">&gt; não efetuada. Existe pelo menos </w:t>
      </w:r>
      <w:proofErr w:type="gramStart"/>
      <w:r>
        <w:rPr>
          <w:highlight w:val="yellow"/>
        </w:rPr>
        <w:t>um(</w:t>
      </w:r>
      <w:proofErr w:type="gramEnd"/>
      <w:r>
        <w:rPr>
          <w:highlight w:val="yellow"/>
        </w:rPr>
        <w:t>a) &lt;</w:t>
      </w:r>
      <w:proofErr w:type="spellStart"/>
      <w:r>
        <w:rPr>
          <w:highlight w:val="yellow"/>
        </w:rPr>
        <w:t>nome_do_conceito</w:t>
      </w:r>
      <w:proofErr w:type="spellEnd"/>
      <w:r>
        <w:rPr>
          <w:highlight w:val="yellow"/>
        </w:rPr>
        <w:t>&gt; associado(a).")</w:t>
      </w:r>
      <w:r>
        <w: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nome_da_operação</w:t>
      </w:r>
      <w:proofErr w:type="spellEnd"/>
      <w:r>
        <w:t xml:space="preserve">&gt; = Exclusão </w:t>
      </w:r>
    </w:p>
    <w:p w:rsidR="00A66A4A" w:rsidRDefault="00A66A4A" w:rsidP="00A66A4A">
      <w:pPr>
        <w:pStyle w:val="Recuodecorpodetexto"/>
      </w:pPr>
      <w:r>
        <w:t>&lt;</w:t>
      </w:r>
      <w:proofErr w:type="spellStart"/>
      <w:r>
        <w:t>nome_do_conceito</w:t>
      </w:r>
      <w:proofErr w:type="spellEnd"/>
      <w:r>
        <w:t>&gt; = Formulário de avaliação funcional</w:t>
      </w:r>
    </w:p>
    <w:p w:rsidR="00A66A4A" w:rsidRDefault="00A66A4A" w:rsidP="00A66A4A">
      <w:pPr>
        <w:pStyle w:val="Recuodecorpodetexto"/>
      </w:pPr>
      <w:r>
        <w:tab/>
        <w:t xml:space="preserve">                               Avaliação funcional</w:t>
      </w:r>
    </w:p>
    <w:p w:rsidR="00A66A4A" w:rsidRDefault="00A66A4A" w:rsidP="00A66A4A">
      <w:pPr>
        <w:pStyle w:val="Recuodecorpodetexto"/>
        <w:jc w:val="both"/>
      </w:pPr>
      <w:r>
        <w:t xml:space="preserve">                                       Progressão funcional</w:t>
      </w:r>
    </w:p>
    <w:p w:rsidR="00A66A4A" w:rsidRDefault="00A66A4A" w:rsidP="00A66A4A"/>
    <w:p w:rsidR="00A66A4A" w:rsidRDefault="00A66A4A" w:rsidP="00A66A4A">
      <w:pPr>
        <w:pStyle w:val="Ttulo2"/>
      </w:pPr>
      <w:bookmarkStart w:id="24" w:name="_Toc404244950"/>
      <w:r>
        <w:lastRenderedPageBreak/>
        <w:t>RN04: Validar descrição da regra de desenvolvimento funcional</w:t>
      </w:r>
      <w:bookmarkEnd w:id="24"/>
    </w:p>
    <w:p w:rsidR="00A66A4A" w:rsidRDefault="00A66A4A" w:rsidP="00A66A4A">
      <w:pPr>
        <w:pStyle w:val="Recuodecorpodetexto"/>
        <w:jc w:val="both"/>
      </w:pPr>
      <w:r>
        <w:t xml:space="preserve">Tentativa de informar descrição da regra de desenvolvimento funcional com o nome igual a um já existente no órgão </w:t>
      </w:r>
      <w:proofErr w:type="spellStart"/>
      <w:r>
        <w:t>logado</w:t>
      </w:r>
      <w:proofErr w:type="spellEnd"/>
      <w:r>
        <w:t xml:space="preserve">.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 xml:space="preserve">&gt; = </w:t>
      </w:r>
      <w:r>
        <w:rPr>
          <w:highlight w:val="yellow"/>
        </w:rPr>
        <w:t>Descrição da regra de desenvolvimento funcional</w:t>
      </w:r>
    </w:p>
    <w:p w:rsidR="00A66A4A" w:rsidRDefault="00A66A4A" w:rsidP="00A66A4A">
      <w:pPr>
        <w:pStyle w:val="Ttulo4"/>
        <w:numPr>
          <w:ilvl w:val="0"/>
          <w:numId w:val="0"/>
        </w:numPr>
        <w:ind w:left="2160" w:hanging="1080"/>
      </w:pPr>
    </w:p>
    <w:p w:rsidR="00A66A4A" w:rsidRDefault="00A66A4A" w:rsidP="00A66A4A">
      <w:pPr>
        <w:pStyle w:val="Ttulo2"/>
      </w:pPr>
      <w:bookmarkStart w:id="25" w:name="_Toc404244951"/>
      <w:r>
        <w:t>RN05: Verificar se existe regra</w:t>
      </w:r>
      <w:bookmarkEnd w:id="25"/>
    </w:p>
    <w:p w:rsidR="00A66A4A" w:rsidRDefault="00A66A4A" w:rsidP="00A66A4A">
      <w:pPr>
        <w:pStyle w:val="Recuodecorpodetexto"/>
        <w:jc w:val="both"/>
      </w:pPr>
      <w:r>
        <w:t xml:space="preserve">Tentativa de informar </w:t>
      </w:r>
      <w:r>
        <w:rPr>
          <w:u w:val="single"/>
        </w:rPr>
        <w:t>carreira sem tipo de item de carreira</w:t>
      </w:r>
      <w:r>
        <w:t xml:space="preserve"> quando já existir uma regra de desenvolvimento funcional vigente no mesmo órgão da mesma carreira </w:t>
      </w:r>
      <w:r>
        <w:rPr>
          <w:u w:val="single"/>
        </w:rPr>
        <w:t>sem tipo de item de carreira</w:t>
      </w:r>
      <w:r>
        <w:t xml:space="preserve">.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 xml:space="preserve">&gt; = </w:t>
      </w:r>
      <w:r>
        <w:rPr>
          <w:bCs/>
          <w:highlight w:val="yellow"/>
        </w:rPr>
        <w:t>carreira sem tipo de item da carreira definido</w:t>
      </w:r>
    </w:p>
    <w:p w:rsidR="00A66A4A" w:rsidRDefault="00A66A4A" w:rsidP="00A66A4A">
      <w:pPr>
        <w:pStyle w:val="Ttulo4"/>
        <w:numPr>
          <w:ilvl w:val="0"/>
          <w:numId w:val="0"/>
        </w:numPr>
        <w:ind w:left="2160" w:hanging="1080"/>
      </w:pPr>
    </w:p>
    <w:p w:rsidR="00A66A4A" w:rsidRDefault="00A66A4A" w:rsidP="00A66A4A">
      <w:pPr>
        <w:pStyle w:val="Ttulo2"/>
      </w:pPr>
      <w:bookmarkStart w:id="26" w:name="_Toc404244952"/>
      <w:r>
        <w:t>RN06: Validar tipos de itens da carreira</w:t>
      </w:r>
      <w:bookmarkEnd w:id="26"/>
    </w:p>
    <w:p w:rsidR="00A66A4A" w:rsidRDefault="00A66A4A" w:rsidP="00A66A4A">
      <w:pPr>
        <w:pStyle w:val="Recuodecorpodetexto"/>
        <w:jc w:val="both"/>
      </w:pPr>
      <w:r>
        <w:t xml:space="preserve">Tentativa de informar que não deseja que todos os itens de carreira utilizem a mesma parametrização, e os tipos item de carreira escolhidos sejam os mesmos. O sistema exibe a mensagem [MSG 2840 - %1 não </w:t>
      </w:r>
      <w:proofErr w:type="gramStart"/>
      <w:r>
        <w:t>podem ser</w:t>
      </w:r>
      <w:proofErr w:type="gramEnd"/>
      <w:r>
        <w:t xml:space="preserve"> iguais].</w:t>
      </w:r>
    </w:p>
    <w:p w:rsidR="00A66A4A" w:rsidRDefault="00A66A4A" w:rsidP="00A66A4A">
      <w:pPr>
        <w:pStyle w:val="Recuodecorpodetexto"/>
        <w:jc w:val="both"/>
      </w:pPr>
    </w:p>
    <w:p w:rsidR="00A66A4A" w:rsidRDefault="00A66A4A" w:rsidP="00A66A4A">
      <w:pPr>
        <w:pStyle w:val="Recuodecorpodetexto"/>
        <w:jc w:val="both"/>
      </w:pPr>
      <w:r>
        <w:t xml:space="preserve">%1 = </w:t>
      </w:r>
      <w:r>
        <w:rPr>
          <w:bCs/>
        </w:rPr>
        <w:t>Tipos de item</w:t>
      </w:r>
      <w:r>
        <w:t xml:space="preserve"> da carreira</w:t>
      </w:r>
    </w:p>
    <w:p w:rsidR="00A66A4A" w:rsidRDefault="00A66A4A" w:rsidP="00A66A4A">
      <w:pPr>
        <w:pStyle w:val="Ttulo4"/>
        <w:numPr>
          <w:ilvl w:val="0"/>
          <w:numId w:val="0"/>
        </w:numPr>
        <w:ind w:left="2160" w:hanging="1080"/>
      </w:pPr>
    </w:p>
    <w:p w:rsidR="00A66A4A" w:rsidRDefault="00A66A4A" w:rsidP="00A66A4A">
      <w:pPr>
        <w:pStyle w:val="Ttulo2"/>
      </w:pPr>
      <w:bookmarkStart w:id="27" w:name="_Toc404244953"/>
      <w:r>
        <w:t>RN07: Validar os itens da carreira</w:t>
      </w:r>
      <w:bookmarkEnd w:id="27"/>
    </w:p>
    <w:p w:rsidR="00A66A4A" w:rsidRDefault="00A66A4A" w:rsidP="00A66A4A">
      <w:pPr>
        <w:pStyle w:val="Recuodecorpodetexto"/>
        <w:jc w:val="both"/>
      </w:pPr>
      <w:r>
        <w:t xml:space="preserve">Tentativa de informar que não deseja que todos os itens de carreira utilizem a mesma parametrização, e os itens de carreira escolhidos </w:t>
      </w:r>
      <w:proofErr w:type="gramStart"/>
      <w:r>
        <w:t>sejam</w:t>
      </w:r>
      <w:proofErr w:type="gramEnd"/>
      <w:r>
        <w:t xml:space="preserve"> os mesmos. O sistema exibe a mensagem [MSG 2840 - %1 não </w:t>
      </w:r>
      <w:proofErr w:type="gramStart"/>
      <w:r>
        <w:t>podem ser</w:t>
      </w:r>
      <w:proofErr w:type="gramEnd"/>
      <w:r>
        <w:t xml:space="preserve"> iguais].</w:t>
      </w:r>
    </w:p>
    <w:p w:rsidR="00A66A4A" w:rsidRDefault="00A66A4A" w:rsidP="00A66A4A">
      <w:pPr>
        <w:pStyle w:val="Recuodecorpodetexto"/>
        <w:jc w:val="both"/>
      </w:pPr>
    </w:p>
    <w:p w:rsidR="00A66A4A" w:rsidRDefault="00A66A4A" w:rsidP="00A66A4A">
      <w:pPr>
        <w:pStyle w:val="Recuodecorpodetexto"/>
        <w:jc w:val="both"/>
        <w:rPr>
          <w:bCs/>
        </w:rPr>
      </w:pPr>
      <w:r>
        <w:t>%1 =</w:t>
      </w:r>
      <w:proofErr w:type="gramStart"/>
      <w:r>
        <w:t xml:space="preserve">  </w:t>
      </w:r>
      <w:proofErr w:type="gramEnd"/>
      <w:r>
        <w:rPr>
          <w:bCs/>
        </w:rPr>
        <w:t>Itens da carreira</w:t>
      </w:r>
    </w:p>
    <w:p w:rsidR="00A66A4A" w:rsidRDefault="00A66A4A" w:rsidP="00A66A4A">
      <w:pPr>
        <w:pStyle w:val="Recuodecorpodetexto"/>
        <w:jc w:val="both"/>
        <w:rPr>
          <w:bCs/>
        </w:rPr>
      </w:pPr>
    </w:p>
    <w:p w:rsidR="00A66A4A" w:rsidRDefault="00A66A4A" w:rsidP="00A66A4A">
      <w:pPr>
        <w:pStyle w:val="Ttulo2"/>
      </w:pPr>
      <w:bookmarkStart w:id="28" w:name="_Toc242766727"/>
      <w:bookmarkStart w:id="29" w:name="_Toc267397451"/>
      <w:bookmarkStart w:id="30" w:name="_Toc271717371"/>
      <w:bookmarkStart w:id="31" w:name="_Toc404244954"/>
      <w:r>
        <w:rPr>
          <w:highlight w:val="yellow"/>
        </w:rPr>
        <w:lastRenderedPageBreak/>
        <w:t>RN08: Verificar se é a única vigência para exclusão</w:t>
      </w:r>
      <w:bookmarkEnd w:id="28"/>
      <w:bookmarkEnd w:id="29"/>
      <w:bookmarkEnd w:id="30"/>
      <w:bookmarkEnd w:id="31"/>
    </w:p>
    <w:p w:rsidR="00A66A4A" w:rsidRDefault="00A66A4A" w:rsidP="00A66A4A">
      <w:pPr>
        <w:pStyle w:val="Recuodecorpodetexto"/>
        <w:jc w:val="both"/>
      </w:pPr>
      <w:r>
        <w:t>Tentativa de excluir a única vigência da Regra de desenvolvimento funcional sendo que existe(m) conceito(s) associado(s) (</w:t>
      </w:r>
      <w:proofErr w:type="gramStart"/>
      <w:r>
        <w:t>vide anexo</w:t>
      </w:r>
      <w:proofErr w:type="gramEnd"/>
      <w:r>
        <w:t xml:space="preserve"> “Situações de alteração/exclusão”).  O sistema exibe a mensagem MSG0076 ("&lt;</w:t>
      </w:r>
      <w:proofErr w:type="spellStart"/>
      <w:r>
        <w:t>nome_da_operação</w:t>
      </w:r>
      <w:proofErr w:type="spellEnd"/>
      <w:r>
        <w:t xml:space="preserve">&gt; não efetuada. Existe pelo menos </w:t>
      </w:r>
      <w:proofErr w:type="gramStart"/>
      <w:r>
        <w:t>um(</w:t>
      </w:r>
      <w:proofErr w:type="gramEnd"/>
      <w:r>
        <w:t>a) &lt;</w:t>
      </w:r>
      <w:proofErr w:type="spellStart"/>
      <w:r>
        <w:t>nome_do_conceito</w:t>
      </w:r>
      <w:proofErr w:type="spellEnd"/>
      <w:r>
        <w:t>&gt; associado(a).").</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nome_da_operação</w:t>
      </w:r>
      <w:proofErr w:type="spellEnd"/>
      <w:r>
        <w:t>&gt; = Exclusão</w:t>
      </w:r>
    </w:p>
    <w:p w:rsidR="00A66A4A" w:rsidRDefault="00A66A4A" w:rsidP="00A66A4A">
      <w:pPr>
        <w:pStyle w:val="Recuodecorpodetexto"/>
      </w:pPr>
      <w:r>
        <w:t>&lt;</w:t>
      </w:r>
      <w:proofErr w:type="spellStart"/>
      <w:r>
        <w:t>nome_do_conceito</w:t>
      </w:r>
      <w:proofErr w:type="spellEnd"/>
      <w:r>
        <w:t>&gt; = Formulário de avaliação funcional</w:t>
      </w:r>
    </w:p>
    <w:p w:rsidR="00A66A4A" w:rsidRDefault="00A66A4A" w:rsidP="00A66A4A">
      <w:pPr>
        <w:pStyle w:val="Recuodecorpodetexto"/>
      </w:pPr>
      <w:r>
        <w:tab/>
        <w:t xml:space="preserve">                               Avaliação funcional</w:t>
      </w:r>
    </w:p>
    <w:p w:rsidR="00A66A4A" w:rsidRDefault="00A66A4A" w:rsidP="00A66A4A">
      <w:pPr>
        <w:pStyle w:val="Recuodecorpodetexto"/>
      </w:pPr>
      <w:r>
        <w:t xml:space="preserve">                                       Progressão funcional </w:t>
      </w:r>
    </w:p>
    <w:p w:rsidR="00A66A4A" w:rsidRDefault="00A66A4A" w:rsidP="00A66A4A">
      <w:pPr>
        <w:pStyle w:val="Recuodecorpodetexto"/>
      </w:pPr>
    </w:p>
    <w:p w:rsidR="00A66A4A" w:rsidRDefault="00A66A4A" w:rsidP="00A66A4A">
      <w:pPr>
        <w:pStyle w:val="Ttulo2"/>
      </w:pPr>
      <w:bookmarkStart w:id="32" w:name="_Toc242766721"/>
      <w:bookmarkStart w:id="33" w:name="_Toc267397447"/>
      <w:bookmarkStart w:id="34" w:name="_Toc271717372"/>
      <w:bookmarkStart w:id="35" w:name="_Toc404244955"/>
      <w:r>
        <w:rPr>
          <w:highlight w:val="yellow"/>
        </w:rPr>
        <w:t>RN09: Verificar vigência da regra de desenvolvimento funcional para exclusão</w:t>
      </w:r>
      <w:bookmarkEnd w:id="32"/>
      <w:bookmarkEnd w:id="33"/>
      <w:bookmarkEnd w:id="34"/>
      <w:bookmarkEnd w:id="35"/>
    </w:p>
    <w:p w:rsidR="00A66A4A" w:rsidRDefault="00A66A4A" w:rsidP="00A66A4A">
      <w:pPr>
        <w:pStyle w:val="Recuodecorpodetexto"/>
        <w:jc w:val="both"/>
      </w:pPr>
      <w:r>
        <w:t>Tentativa de excluir o registro da Regra de desenvolvimento funcional que não seja da última vigência ativa. O sistema exibe a mensagem MSG0597 ("É permitido excluir apenas &lt;nome do conceito&gt; da última vigência ativa.").</w:t>
      </w:r>
    </w:p>
    <w:p w:rsidR="00A66A4A" w:rsidRDefault="00A66A4A" w:rsidP="00A66A4A">
      <w:pPr>
        <w:pStyle w:val="Recuodecorpodetexto"/>
        <w:jc w:val="both"/>
      </w:pPr>
    </w:p>
    <w:p w:rsidR="00A66A4A" w:rsidRDefault="00A66A4A" w:rsidP="00A66A4A">
      <w:pPr>
        <w:pStyle w:val="Recuodecorpodetexto"/>
        <w:jc w:val="both"/>
      </w:pPr>
      <w:proofErr w:type="spellStart"/>
      <w:r>
        <w:t>Obs</w:t>
      </w:r>
      <w:proofErr w:type="spellEnd"/>
      <w:r>
        <w:t>: &lt;nome do conceito&gt; = Regra de desenvolvimento funcional</w:t>
      </w:r>
    </w:p>
    <w:p w:rsidR="00A66A4A" w:rsidRDefault="00A66A4A" w:rsidP="00A66A4A">
      <w:pPr>
        <w:pStyle w:val="Recuodecorpodetexto"/>
        <w:jc w:val="both"/>
      </w:pPr>
    </w:p>
    <w:p w:rsidR="00A66A4A" w:rsidRDefault="00A66A4A" w:rsidP="00A66A4A">
      <w:pPr>
        <w:pStyle w:val="Ttulo2"/>
      </w:pPr>
      <w:bookmarkStart w:id="36" w:name="_Toc242766722"/>
      <w:bookmarkStart w:id="37" w:name="_Toc267397448"/>
      <w:bookmarkStart w:id="38" w:name="_Toc271717373"/>
      <w:bookmarkStart w:id="39" w:name="_Toc404244956"/>
      <w:r>
        <w:rPr>
          <w:highlight w:val="yellow"/>
        </w:rPr>
        <w:t>RN10: Verificar vigência da regra de desenvolvimento funcional para alteração</w:t>
      </w:r>
      <w:bookmarkEnd w:id="36"/>
      <w:bookmarkEnd w:id="37"/>
      <w:bookmarkEnd w:id="38"/>
      <w:bookmarkEnd w:id="39"/>
    </w:p>
    <w:p w:rsidR="00A66A4A" w:rsidRDefault="00A66A4A" w:rsidP="00A66A4A">
      <w:pPr>
        <w:ind w:left="900"/>
        <w:rPr>
          <w:rFonts w:cs="Arial"/>
        </w:rPr>
      </w:pPr>
      <w:r>
        <w:rPr>
          <w:rFonts w:cs="Arial"/>
        </w:rPr>
        <w:t>Tentativa de alterar os dados da Regra de desenvolvimento funcional</w:t>
      </w:r>
      <w:r>
        <w:t xml:space="preserve"> </w:t>
      </w:r>
      <w:r>
        <w:rPr>
          <w:rFonts w:cs="Arial"/>
        </w:rPr>
        <w:t>que não seja da última vigência ativa. O sistema exibe a mensagem MSG0594 ("É permitido alterar apenas &lt;nome do conceito&gt; da última vigência ativa.").</w:t>
      </w:r>
    </w:p>
    <w:p w:rsidR="00A66A4A" w:rsidRDefault="00A66A4A" w:rsidP="00A66A4A">
      <w:pPr>
        <w:ind w:left="900"/>
        <w:rPr>
          <w:rFonts w:cs="Arial"/>
        </w:rPr>
      </w:pPr>
    </w:p>
    <w:p w:rsidR="00A66A4A" w:rsidRDefault="00A66A4A" w:rsidP="00A66A4A">
      <w:pPr>
        <w:pStyle w:val="Recuodecorpodetexto"/>
      </w:pPr>
      <w:r>
        <w:t xml:space="preserve">&lt;nome do conceito&gt; = Regra de desenvolvimento funcional </w:t>
      </w:r>
    </w:p>
    <w:p w:rsidR="00A66A4A" w:rsidRDefault="00A66A4A" w:rsidP="00A66A4A">
      <w:pPr>
        <w:pStyle w:val="Recuodecorpodetexto"/>
      </w:pPr>
    </w:p>
    <w:p w:rsidR="00A66A4A" w:rsidRDefault="00A66A4A" w:rsidP="00A66A4A">
      <w:pPr>
        <w:pStyle w:val="Ttulo2"/>
      </w:pPr>
      <w:bookmarkStart w:id="40" w:name="_Toc242766725"/>
      <w:bookmarkStart w:id="41" w:name="_Toc267397449"/>
      <w:bookmarkStart w:id="42" w:name="_Toc271717374"/>
      <w:bookmarkStart w:id="43" w:name="_Toc404244957"/>
      <w:r>
        <w:rPr>
          <w:highlight w:val="yellow"/>
        </w:rPr>
        <w:t>RN11: Validar data inicial para alteração retificadora</w:t>
      </w:r>
      <w:bookmarkEnd w:id="40"/>
      <w:bookmarkEnd w:id="41"/>
      <w:bookmarkEnd w:id="42"/>
      <w:bookmarkEnd w:id="43"/>
    </w:p>
    <w:p w:rsidR="00A66A4A" w:rsidRDefault="00A66A4A" w:rsidP="00A66A4A">
      <w:pPr>
        <w:pStyle w:val="Recuodecorpodetexto"/>
        <w:jc w:val="both"/>
      </w:pPr>
      <w:r>
        <w:lastRenderedPageBreak/>
        <w:t xml:space="preserve">Tentativa de informar a data inicial menor ou igual à data de inicial dos parâmetros com vigência anterior ativa (não anulado). O sistema exibe a mensagem MSG1065 ("A data inicial </w:t>
      </w:r>
      <w:proofErr w:type="gramStart"/>
      <w:r>
        <w:t>do(</w:t>
      </w:r>
      <w:proofErr w:type="gramEnd"/>
      <w:r>
        <w:t>a) &lt;conceito&gt; não pode ser inferior ou igual à data inicial da vigência anterior ativa.").</w:t>
      </w:r>
    </w:p>
    <w:p w:rsidR="00A66A4A" w:rsidRDefault="00A66A4A" w:rsidP="00A66A4A">
      <w:pPr>
        <w:pStyle w:val="Recuodecorpodetexto"/>
        <w:jc w:val="both"/>
      </w:pPr>
    </w:p>
    <w:p w:rsidR="00A66A4A" w:rsidRDefault="00A66A4A" w:rsidP="00A66A4A">
      <w:pPr>
        <w:pStyle w:val="Recuodecorpodetexto"/>
      </w:pPr>
      <w:r>
        <w:t>&lt;conceito&gt; = Regra de desenvolvimento funcional</w:t>
      </w:r>
    </w:p>
    <w:p w:rsidR="00A66A4A" w:rsidRDefault="00A66A4A" w:rsidP="00A66A4A">
      <w:pPr>
        <w:pStyle w:val="Recuodecorpodetexto"/>
      </w:pPr>
    </w:p>
    <w:p w:rsidR="00A66A4A" w:rsidRDefault="00A66A4A" w:rsidP="00A66A4A">
      <w:pPr>
        <w:pStyle w:val="Ttulo2"/>
      </w:pPr>
      <w:bookmarkStart w:id="44" w:name="_Toc242766726"/>
      <w:bookmarkStart w:id="45" w:name="_Toc267397450"/>
      <w:bookmarkStart w:id="46" w:name="_Toc271717375"/>
      <w:bookmarkStart w:id="47" w:name="_Toc404244958"/>
      <w:r>
        <w:rPr>
          <w:highlight w:val="yellow"/>
        </w:rPr>
        <w:t>RN12: Verificar se as datas de vigência são válidas</w:t>
      </w:r>
      <w:bookmarkEnd w:id="44"/>
      <w:bookmarkEnd w:id="45"/>
      <w:bookmarkEnd w:id="46"/>
      <w:bookmarkEnd w:id="47"/>
    </w:p>
    <w:p w:rsidR="00A66A4A" w:rsidRDefault="00A66A4A" w:rsidP="00A66A4A">
      <w:pPr>
        <w:pStyle w:val="Recuodecorpodetexto"/>
        <w:jc w:val="both"/>
      </w:pPr>
      <w:r>
        <w:t>Tentativa de incluir a data de inicial da vigência maior que a data final da vigência (quando a mesma não for nula). O sistema exibe a mensagem MSG0144 ("&lt;nome_conceito1&gt; maior que &lt;nome_conceito2&gt;.").</w:t>
      </w:r>
    </w:p>
    <w:p w:rsidR="00A66A4A" w:rsidRDefault="00A66A4A" w:rsidP="00A66A4A">
      <w:pPr>
        <w:pStyle w:val="Recuodecorpodetexto"/>
        <w:jc w:val="both"/>
      </w:pPr>
    </w:p>
    <w:p w:rsidR="00A66A4A" w:rsidRDefault="00A66A4A" w:rsidP="00A66A4A">
      <w:pPr>
        <w:pStyle w:val="Recuodecorpodetexto"/>
        <w:jc w:val="both"/>
      </w:pPr>
      <w:r>
        <w:t>&lt;nome_conceito1&gt; = Data inicial da vigência</w:t>
      </w:r>
    </w:p>
    <w:p w:rsidR="00A66A4A" w:rsidRDefault="00A66A4A" w:rsidP="00A66A4A">
      <w:pPr>
        <w:pStyle w:val="Recuodecorpodetexto"/>
      </w:pPr>
      <w:r>
        <w:t>&lt;nome_conceito2&gt; = Data final da vigência</w:t>
      </w:r>
    </w:p>
    <w:p w:rsidR="00A66A4A" w:rsidRDefault="00A66A4A" w:rsidP="00A66A4A">
      <w:pPr>
        <w:pStyle w:val="Recuodecorpodetexto"/>
      </w:pPr>
    </w:p>
    <w:p w:rsidR="00A66A4A" w:rsidRDefault="00A66A4A" w:rsidP="00A66A4A">
      <w:pPr>
        <w:pStyle w:val="Ttulo2"/>
      </w:pPr>
      <w:bookmarkStart w:id="48" w:name="_Toc207707469"/>
      <w:bookmarkStart w:id="49" w:name="_Toc212013484"/>
      <w:bookmarkStart w:id="50" w:name="_Toc271717376"/>
      <w:bookmarkStart w:id="51" w:name="_Toc404244959"/>
      <w:r>
        <w:rPr>
          <w:highlight w:val="yellow"/>
        </w:rPr>
        <w:t>RN13: Validar data inicial para evolução (criação de vigência)</w:t>
      </w:r>
      <w:bookmarkEnd w:id="48"/>
      <w:bookmarkEnd w:id="49"/>
      <w:bookmarkEnd w:id="50"/>
      <w:bookmarkEnd w:id="51"/>
    </w:p>
    <w:p w:rsidR="00A66A4A" w:rsidRDefault="00A66A4A" w:rsidP="00A66A4A">
      <w:pPr>
        <w:pStyle w:val="Recuodecorpodetexto"/>
        <w:jc w:val="both"/>
      </w:pPr>
      <w:r>
        <w:t>Tentativa de informar a data inicial da vigência menor ou igual à data inicial da vigência do mesmo registro. O sistema exibe a mensagem MSG0595 ("A data inicial da vigência deve ser maior que a data inicial da vigência atual.").</w:t>
      </w:r>
    </w:p>
    <w:p w:rsidR="00A66A4A" w:rsidRDefault="00A66A4A" w:rsidP="00A66A4A"/>
    <w:p w:rsidR="00A66A4A" w:rsidRDefault="00A66A4A" w:rsidP="00A66A4A">
      <w:pPr>
        <w:pStyle w:val="Ttulo2"/>
      </w:pPr>
      <w:bookmarkStart w:id="52" w:name="_Toc404244960"/>
      <w:r>
        <w:rPr>
          <w:highlight w:val="yellow"/>
        </w:rPr>
        <w:t>RN14: Validar carreira/item da carreira</w:t>
      </w:r>
      <w:bookmarkEnd w:id="52"/>
    </w:p>
    <w:p w:rsidR="00A66A4A" w:rsidRDefault="00A66A4A" w:rsidP="00A66A4A">
      <w:pPr>
        <w:pStyle w:val="Recuodecorpodetexto"/>
      </w:pPr>
      <w:r>
        <w:t xml:space="preserve">Tentativa de informar carreira e/ou item da carreira que não esteja associada ao órgão </w:t>
      </w:r>
      <w:proofErr w:type="spellStart"/>
      <w:r>
        <w:t>logado</w:t>
      </w:r>
      <w:proofErr w:type="spellEnd"/>
      <w:r>
        <w:t xml:space="preserve"> (na data inicial da vigência). O sistema exibe a mensagem MSG1628 ("</w:t>
      </w:r>
      <w:proofErr w:type="gramStart"/>
      <w:r>
        <w:t>O(</w:t>
      </w:r>
      <w:proofErr w:type="gramEnd"/>
      <w:r>
        <w:t>a) &lt;</w:t>
      </w:r>
      <w:proofErr w:type="spellStart"/>
      <w:r>
        <w:t>nome_conceito</w:t>
      </w:r>
      <w:proofErr w:type="spellEnd"/>
      <w:r>
        <w:t>&gt; não está vigente no(a) &lt;campo&gt;.").</w:t>
      </w:r>
    </w:p>
    <w:p w:rsidR="00A66A4A" w:rsidRDefault="00A66A4A" w:rsidP="00A66A4A">
      <w:pPr>
        <w:pStyle w:val="Recuodecorpodetexto"/>
      </w:pPr>
    </w:p>
    <w:p w:rsidR="00A66A4A" w:rsidRDefault="00A66A4A" w:rsidP="00A66A4A">
      <w:pPr>
        <w:pStyle w:val="Recuodecorpodetexto"/>
      </w:pPr>
      <w:r>
        <w:t>&lt;</w:t>
      </w:r>
      <w:proofErr w:type="spellStart"/>
      <w:r>
        <w:t>nome_conceito</w:t>
      </w:r>
      <w:proofErr w:type="spellEnd"/>
      <w:r>
        <w:t>&gt; = Carreira associada ao órgão</w:t>
      </w:r>
    </w:p>
    <w:p w:rsidR="00A66A4A" w:rsidRDefault="00A66A4A" w:rsidP="00A66A4A">
      <w:pPr>
        <w:pStyle w:val="Recuodecorpodetexto"/>
        <w:ind w:left="0"/>
      </w:pPr>
      <w:r>
        <w:tab/>
      </w:r>
      <w:r>
        <w:tab/>
      </w:r>
      <w:r>
        <w:tab/>
      </w:r>
      <w:r>
        <w:tab/>
        <w:t xml:space="preserve">    Item da carreira associado ao órgão</w:t>
      </w:r>
    </w:p>
    <w:p w:rsidR="00A66A4A" w:rsidRDefault="00A66A4A" w:rsidP="00A66A4A">
      <w:pPr>
        <w:pStyle w:val="Recuodecorpodetexto"/>
      </w:pPr>
      <w:r>
        <w:t>&lt;campo&gt; = Data inicial da vigência</w:t>
      </w:r>
    </w:p>
    <w:p w:rsidR="00A66A4A" w:rsidRDefault="00A66A4A" w:rsidP="00A66A4A"/>
    <w:p w:rsidR="00A66A4A" w:rsidRDefault="00A66A4A" w:rsidP="00A66A4A">
      <w:pPr>
        <w:pStyle w:val="Ttulo2"/>
      </w:pPr>
      <w:bookmarkStart w:id="53" w:name="_Toc404244961"/>
      <w:r>
        <w:rPr>
          <w:highlight w:val="yellow"/>
        </w:rPr>
        <w:lastRenderedPageBreak/>
        <w:t>RN15: Validar motivo de afastamento temporário vigente</w:t>
      </w:r>
      <w:r>
        <w:t xml:space="preserve"> (tempo de serviço e merecimento)</w:t>
      </w:r>
      <w:bookmarkEnd w:id="53"/>
    </w:p>
    <w:p w:rsidR="00A66A4A" w:rsidRDefault="00A66A4A" w:rsidP="00A66A4A">
      <w:pPr>
        <w:pStyle w:val="Recuodecorpodetexto"/>
        <w:jc w:val="both"/>
      </w:pPr>
      <w:r>
        <w:t xml:space="preserve">Tentativa de alterar uma regra de desenvolvimento funcional com o Motivo de afastamento temporário igual a um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&gt; = Motivo de afastamento temporário, &lt;</w:t>
      </w:r>
      <w:proofErr w:type="spellStart"/>
      <w:r>
        <w:t>nome_do_motivo</w:t>
      </w:r>
      <w:proofErr w:type="spellEnd"/>
      <w:proofErr w:type="gramStart"/>
      <w:r>
        <w:t>&gt;</w:t>
      </w:r>
      <w:proofErr w:type="gramEnd"/>
    </w:p>
    <w:p w:rsidR="00A66A4A" w:rsidRDefault="00A66A4A" w:rsidP="00A66A4A">
      <w:pPr>
        <w:pStyle w:val="Recuodecorpodetexto"/>
        <w:jc w:val="both"/>
      </w:pPr>
    </w:p>
    <w:p w:rsidR="00A66A4A" w:rsidRDefault="00A66A4A" w:rsidP="00A66A4A">
      <w:pPr>
        <w:pStyle w:val="Recuodecorpodetexto"/>
        <w:jc w:val="both"/>
      </w:pPr>
      <w:proofErr w:type="spellStart"/>
      <w:r>
        <w:t>Obs</w:t>
      </w:r>
      <w:proofErr w:type="spellEnd"/>
      <w:r>
        <w:t>: validar esta regra nos botões Adicionar e Alterar. No botão Adicionar utilizar a mensagem padrão para esta situação.</w:t>
      </w:r>
    </w:p>
    <w:p w:rsidR="00A66A4A" w:rsidRDefault="00A66A4A" w:rsidP="00A66A4A"/>
    <w:p w:rsidR="00A66A4A" w:rsidRDefault="00A66A4A" w:rsidP="00A66A4A"/>
    <w:p w:rsidR="00A66A4A" w:rsidRDefault="00A66A4A" w:rsidP="00A66A4A">
      <w:pPr>
        <w:pStyle w:val="Ttulo2"/>
      </w:pPr>
      <w:bookmarkStart w:id="54" w:name="_Toc404244962"/>
      <w:r>
        <w:rPr>
          <w:highlight w:val="yellow"/>
        </w:rPr>
        <w:t>RN16: Validar publicação</w:t>
      </w:r>
      <w:r>
        <w:t xml:space="preserve"> (merecimento)</w:t>
      </w:r>
      <w:bookmarkEnd w:id="54"/>
    </w:p>
    <w:p w:rsidR="00A66A4A" w:rsidRDefault="00A66A4A" w:rsidP="00A66A4A">
      <w:pPr>
        <w:pStyle w:val="Recuodecorpodetexto"/>
        <w:jc w:val="both"/>
      </w:pPr>
      <w:r>
        <w:t xml:space="preserve">Tentativa de alterar uma regra de desenvolvimento funcional com o Tipo de publicação, Autor principal e Classificação igual a um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&gt; = Tipo da publicação, &lt;tipo&gt;, Autor principal e Classificação, &lt;classificação</w:t>
      </w:r>
      <w:proofErr w:type="gramStart"/>
      <w:r>
        <w:t>&gt;</w:t>
      </w:r>
      <w:proofErr w:type="gramEnd"/>
    </w:p>
    <w:p w:rsidR="00A66A4A" w:rsidRDefault="00A66A4A" w:rsidP="00A66A4A">
      <w:pPr>
        <w:pStyle w:val="Recuodecorpodetexto"/>
        <w:jc w:val="both"/>
      </w:pPr>
    </w:p>
    <w:p w:rsidR="00A66A4A" w:rsidRDefault="00A66A4A" w:rsidP="00A66A4A">
      <w:pPr>
        <w:pStyle w:val="Recuodecorpodetexto"/>
        <w:jc w:val="both"/>
      </w:pPr>
      <w:proofErr w:type="spellStart"/>
      <w:r>
        <w:t>Obs</w:t>
      </w:r>
      <w:proofErr w:type="spellEnd"/>
      <w:r>
        <w:t>: validar esta regra nos botões Adicionar e Alterar. No botão Adicionar utilizar a mensagem padrão para esta situação.</w:t>
      </w:r>
    </w:p>
    <w:p w:rsidR="00A66A4A" w:rsidRDefault="00A66A4A" w:rsidP="00A66A4A"/>
    <w:p w:rsidR="00A66A4A" w:rsidRDefault="00A66A4A" w:rsidP="00A66A4A">
      <w:pPr>
        <w:pStyle w:val="Ttulo2"/>
      </w:pPr>
      <w:bookmarkStart w:id="55" w:name="_Toc404244963"/>
      <w:r>
        <w:rPr>
          <w:highlight w:val="yellow"/>
        </w:rPr>
        <w:t xml:space="preserve">RN17: Validar </w:t>
      </w:r>
      <w:proofErr w:type="gramStart"/>
      <w:r>
        <w:rPr>
          <w:highlight w:val="yellow"/>
        </w:rPr>
        <w:t>performance</w:t>
      </w:r>
      <w:proofErr w:type="gramEnd"/>
      <w:r>
        <w:t xml:space="preserve"> (merecimento)</w:t>
      </w:r>
      <w:bookmarkEnd w:id="55"/>
    </w:p>
    <w:p w:rsidR="00A66A4A" w:rsidRDefault="00A66A4A" w:rsidP="00A66A4A">
      <w:pPr>
        <w:pStyle w:val="Recuodecorpodetexto"/>
        <w:jc w:val="both"/>
      </w:pPr>
      <w:r>
        <w:t xml:space="preserve">Tentativa de alterar uma regra de desenvolvimento funcional com a Descrição da </w:t>
      </w:r>
      <w:proofErr w:type="gramStart"/>
      <w:r>
        <w:t>performance</w:t>
      </w:r>
      <w:proofErr w:type="gramEnd"/>
      <w:r>
        <w:t xml:space="preserve"> igual a uma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 xml:space="preserve">&gt; = Descrição da </w:t>
      </w:r>
      <w:proofErr w:type="gramStart"/>
      <w:r>
        <w:t>performance</w:t>
      </w:r>
      <w:proofErr w:type="gramEnd"/>
      <w:r>
        <w:t>, &lt;descrição&gt;</w:t>
      </w:r>
    </w:p>
    <w:p w:rsidR="00A66A4A" w:rsidRDefault="00A66A4A" w:rsidP="00A66A4A">
      <w:pPr>
        <w:pStyle w:val="Recuodecorpodetexto"/>
        <w:jc w:val="both"/>
      </w:pPr>
    </w:p>
    <w:p w:rsidR="00A66A4A" w:rsidRDefault="00A66A4A" w:rsidP="00A66A4A">
      <w:pPr>
        <w:pStyle w:val="Recuodecorpodetexto"/>
      </w:pPr>
      <w:proofErr w:type="spellStart"/>
      <w:r>
        <w:t>Obs</w:t>
      </w:r>
      <w:proofErr w:type="spellEnd"/>
      <w:r>
        <w:t>: validar esta regra nos botões Adicionar e Alterar. No botão Adicionar utilizar a mensagem padrão para esta situação.</w:t>
      </w:r>
    </w:p>
    <w:p w:rsidR="00A66A4A" w:rsidRDefault="00A66A4A" w:rsidP="00A66A4A"/>
    <w:p w:rsidR="00A66A4A" w:rsidRDefault="00A66A4A" w:rsidP="00A66A4A">
      <w:pPr>
        <w:pStyle w:val="Ttulo2"/>
      </w:pPr>
      <w:bookmarkStart w:id="56" w:name="_Toc404244964"/>
      <w:r>
        <w:rPr>
          <w:highlight w:val="yellow"/>
        </w:rPr>
        <w:t xml:space="preserve">RN18: Validar </w:t>
      </w:r>
      <w:proofErr w:type="gramStart"/>
      <w:r>
        <w:rPr>
          <w:highlight w:val="yellow"/>
        </w:rPr>
        <w:t>performance</w:t>
      </w:r>
      <w:proofErr w:type="gramEnd"/>
      <w:r>
        <w:t xml:space="preserve"> (merecimento)</w:t>
      </w:r>
      <w:bookmarkEnd w:id="56"/>
    </w:p>
    <w:p w:rsidR="00A66A4A" w:rsidRDefault="00A66A4A" w:rsidP="00A66A4A">
      <w:pPr>
        <w:pStyle w:val="Recuodecorpodetexto"/>
        <w:jc w:val="both"/>
      </w:pPr>
      <w:r>
        <w:t xml:space="preserve">Tentativa de alterar uma regra de desenvolvimento funcional com o Percentual mínimo e máximo concomitante a um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 xml:space="preserve">&gt; = intervalo de Percentual mínimo e máximo da </w:t>
      </w:r>
      <w:proofErr w:type="gramStart"/>
      <w:r>
        <w:t>performance</w:t>
      </w:r>
      <w:proofErr w:type="gramEnd"/>
    </w:p>
    <w:p w:rsidR="00A66A4A" w:rsidRDefault="00A66A4A" w:rsidP="00A66A4A">
      <w:pPr>
        <w:pStyle w:val="Recuodecorpodetexto"/>
        <w:jc w:val="both"/>
      </w:pPr>
    </w:p>
    <w:p w:rsidR="00A66A4A" w:rsidRDefault="00A66A4A" w:rsidP="00A66A4A">
      <w:pPr>
        <w:pStyle w:val="Recuodecorpodetexto"/>
      </w:pPr>
      <w:proofErr w:type="spellStart"/>
      <w:r>
        <w:t>Obs</w:t>
      </w:r>
      <w:proofErr w:type="spellEnd"/>
      <w:r>
        <w:t>: validar esta regra nos botões Adicionar e Alterar. No botão Adicionar utilizar a mensagem padrão para esta situação.</w:t>
      </w:r>
    </w:p>
    <w:p w:rsidR="00A66A4A" w:rsidRDefault="00A66A4A" w:rsidP="00A66A4A"/>
    <w:p w:rsidR="00A66A4A" w:rsidRDefault="00A66A4A" w:rsidP="00A66A4A">
      <w:pPr>
        <w:pStyle w:val="Ttulo2"/>
      </w:pPr>
      <w:bookmarkStart w:id="57" w:name="_Toc404244965"/>
      <w:r>
        <w:rPr>
          <w:highlight w:val="yellow"/>
        </w:rPr>
        <w:t>RN19: Validar comissão</w:t>
      </w:r>
      <w:r>
        <w:t xml:space="preserve"> (merecimento)</w:t>
      </w:r>
      <w:bookmarkEnd w:id="57"/>
    </w:p>
    <w:p w:rsidR="00A66A4A" w:rsidRDefault="00A66A4A" w:rsidP="00A66A4A">
      <w:pPr>
        <w:pStyle w:val="Recuodecorpodetexto"/>
        <w:jc w:val="both"/>
      </w:pPr>
      <w:r>
        <w:t xml:space="preserve">Tentativa de alterar uma regra de desenvolvimento funcional com o Tipo Comissão, Conselho e Grupo de Trabalho igual a um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&gt; = Tipo Comissão, Conselho e Grupo de Trabalho, &lt;tipo</w:t>
      </w:r>
      <w:proofErr w:type="gramStart"/>
      <w:r>
        <w:t>&gt;</w:t>
      </w:r>
      <w:proofErr w:type="gramEnd"/>
    </w:p>
    <w:p w:rsidR="00A66A4A" w:rsidRDefault="00A66A4A" w:rsidP="00A66A4A">
      <w:pPr>
        <w:pStyle w:val="Recuodecorpodetexto"/>
        <w:jc w:val="both"/>
      </w:pPr>
    </w:p>
    <w:p w:rsidR="00A66A4A" w:rsidRDefault="00A66A4A" w:rsidP="00A66A4A">
      <w:pPr>
        <w:pStyle w:val="Recuodecorpodetexto"/>
      </w:pPr>
      <w:proofErr w:type="spellStart"/>
      <w:r>
        <w:t>Obs</w:t>
      </w:r>
      <w:proofErr w:type="spellEnd"/>
      <w:r>
        <w:t>: validar esta regra nos botões Adicionar e Alterar. No botão Adicionar utilizar a mensagem padrão para esta situação.</w:t>
      </w:r>
      <w:proofErr w:type="gramStart"/>
      <w:r>
        <w:br/>
      </w:r>
      <w:proofErr w:type="gramEnd"/>
    </w:p>
    <w:p w:rsidR="00A66A4A" w:rsidRDefault="00A66A4A" w:rsidP="00A66A4A">
      <w:pPr>
        <w:pStyle w:val="Ttulo2"/>
      </w:pPr>
      <w:bookmarkStart w:id="58" w:name="_Toc404244966"/>
      <w:r>
        <w:rPr>
          <w:highlight w:val="yellow"/>
        </w:rPr>
        <w:t>RN20: Validar regime disciplinar</w:t>
      </w:r>
      <w:r>
        <w:t xml:space="preserve"> (merecimento)</w:t>
      </w:r>
      <w:bookmarkEnd w:id="58"/>
    </w:p>
    <w:p w:rsidR="00A66A4A" w:rsidRDefault="00A66A4A" w:rsidP="00A66A4A">
      <w:pPr>
        <w:pStyle w:val="Recuodecorpodetexto"/>
        <w:jc w:val="both"/>
      </w:pPr>
      <w:r>
        <w:t xml:space="preserve">Tentativa de alterar uma regra de desenvolvimento funcional com o Tipo e Ocorrência disciplinar igual a um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lastRenderedPageBreak/>
        <w:t>&lt;</w:t>
      </w:r>
      <w:proofErr w:type="spellStart"/>
      <w:r>
        <w:t>nome_do_campo</w:t>
      </w:r>
      <w:proofErr w:type="spellEnd"/>
      <w:r>
        <w:t>&gt; = Tipo, &lt;tipo&gt;, e Ocorrência disciplinar, &lt;</w:t>
      </w:r>
      <w:proofErr w:type="spellStart"/>
      <w:r>
        <w:t>ocorrencia</w:t>
      </w:r>
      <w:proofErr w:type="spellEnd"/>
      <w:proofErr w:type="gramStart"/>
      <w:r>
        <w:t>&gt;</w:t>
      </w:r>
      <w:proofErr w:type="gramEnd"/>
    </w:p>
    <w:p w:rsidR="00A66A4A" w:rsidRDefault="00A66A4A" w:rsidP="00A66A4A">
      <w:pPr>
        <w:pStyle w:val="Recuodecorpodetexto"/>
        <w:jc w:val="both"/>
      </w:pPr>
    </w:p>
    <w:p w:rsidR="00A66A4A" w:rsidRDefault="00A66A4A" w:rsidP="00A66A4A">
      <w:pPr>
        <w:pStyle w:val="Recuodecorpodetexto"/>
      </w:pPr>
      <w:proofErr w:type="spellStart"/>
      <w:r>
        <w:t>Obs</w:t>
      </w:r>
      <w:proofErr w:type="spellEnd"/>
      <w:r>
        <w:t>: validar esta regra nos botões Adicionar e Alterar. No botão Adicionar utilizar a mensagem padrão para esta situação.</w:t>
      </w:r>
    </w:p>
    <w:p w:rsidR="00A66A4A" w:rsidRDefault="00A66A4A" w:rsidP="00A66A4A"/>
    <w:p w:rsidR="00A66A4A" w:rsidRDefault="00A66A4A" w:rsidP="00A66A4A">
      <w:pPr>
        <w:pStyle w:val="Ttulo2"/>
      </w:pPr>
      <w:bookmarkStart w:id="59" w:name="_Toc404244967"/>
      <w:r>
        <w:rPr>
          <w:highlight w:val="yellow"/>
        </w:rPr>
        <w:t>RN21: Validar formação</w:t>
      </w:r>
      <w:r>
        <w:t xml:space="preserve"> (titulação)</w:t>
      </w:r>
      <w:bookmarkEnd w:id="59"/>
    </w:p>
    <w:p w:rsidR="00A66A4A" w:rsidRDefault="00A66A4A" w:rsidP="00A66A4A">
      <w:pPr>
        <w:pStyle w:val="Recuodecorpodetexto"/>
        <w:jc w:val="both"/>
      </w:pPr>
      <w:r>
        <w:t xml:space="preserve">Tentativa de alterar uma regra de desenvolvimento funcional com a Formação igual a uma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&gt; = Formação, &lt;</w:t>
      </w:r>
      <w:proofErr w:type="spellStart"/>
      <w:r>
        <w:t>formacao</w:t>
      </w:r>
      <w:proofErr w:type="spellEnd"/>
      <w:proofErr w:type="gramStart"/>
      <w:r>
        <w:t>&gt;</w:t>
      </w:r>
      <w:proofErr w:type="gramEnd"/>
    </w:p>
    <w:p w:rsidR="00A66A4A" w:rsidRDefault="00A66A4A" w:rsidP="00A66A4A">
      <w:pPr>
        <w:pStyle w:val="Recuodecorpodetexto"/>
        <w:jc w:val="both"/>
      </w:pPr>
    </w:p>
    <w:p w:rsidR="00A66A4A" w:rsidRDefault="00A66A4A" w:rsidP="00A66A4A">
      <w:pPr>
        <w:pStyle w:val="Recuodecorpodetexto"/>
      </w:pPr>
      <w:proofErr w:type="spellStart"/>
      <w:r>
        <w:t>Obs</w:t>
      </w:r>
      <w:proofErr w:type="spellEnd"/>
      <w:r>
        <w:t>: validar esta regra nos botões Adicionar e Alterar. No botão Adicionar utilizar a mensagem padrão para esta situação.</w:t>
      </w:r>
    </w:p>
    <w:p w:rsidR="00A66A4A" w:rsidRDefault="00A66A4A" w:rsidP="00A66A4A"/>
    <w:p w:rsidR="00A66A4A" w:rsidRDefault="00A66A4A" w:rsidP="00A66A4A">
      <w:pPr>
        <w:pStyle w:val="Ttulo2"/>
      </w:pPr>
      <w:bookmarkStart w:id="60" w:name="_Toc404244968"/>
      <w:r>
        <w:rPr>
          <w:highlight w:val="yellow"/>
        </w:rPr>
        <w:t>RN22: Validar item da carreira</w:t>
      </w:r>
      <w:bookmarkEnd w:id="60"/>
    </w:p>
    <w:p w:rsidR="00A66A4A" w:rsidRDefault="00A66A4A" w:rsidP="00A66A4A">
      <w:pPr>
        <w:pStyle w:val="Recuodecorpodetexto"/>
      </w:pPr>
      <w:r>
        <w:t xml:space="preserve">Tentativa de informar item da </w:t>
      </w:r>
      <w:proofErr w:type="gramStart"/>
      <w:r>
        <w:t>carreira destino</w:t>
      </w:r>
      <w:proofErr w:type="gramEnd"/>
      <w:r>
        <w:t xml:space="preserve"> que seja relativo ao mesmo item superior hierárquico do item da carreira origem informado. O sistema exibe a mensagem MSG2397 ("&lt;operação&gt; não efetuada! &lt;mensagem&gt;.").</w:t>
      </w:r>
    </w:p>
    <w:p w:rsidR="00A66A4A" w:rsidRDefault="00A66A4A" w:rsidP="00A66A4A">
      <w:pPr>
        <w:pStyle w:val="Recuodecorpodetexto"/>
      </w:pPr>
    </w:p>
    <w:p w:rsidR="00A66A4A" w:rsidRDefault="00A66A4A" w:rsidP="00A66A4A">
      <w:pPr>
        <w:pStyle w:val="Recuodecorpodetexto"/>
      </w:pPr>
      <w:r>
        <w:t>&lt;operação&gt; = Inclusão</w:t>
      </w:r>
    </w:p>
    <w:p w:rsidR="00A66A4A" w:rsidRDefault="00A66A4A" w:rsidP="00A66A4A">
      <w:pPr>
        <w:pStyle w:val="Recuodecorpodetexto"/>
      </w:pPr>
      <w:r>
        <w:t xml:space="preserve">                       Alteração</w:t>
      </w:r>
    </w:p>
    <w:p w:rsidR="00A66A4A" w:rsidRDefault="00A66A4A" w:rsidP="00A66A4A">
      <w:pPr>
        <w:pStyle w:val="Recuodecorpodetexto"/>
      </w:pPr>
      <w:r>
        <w:t xml:space="preserve">&lt;mensagem&gt; = O item da </w:t>
      </w:r>
      <w:proofErr w:type="gramStart"/>
      <w:r>
        <w:t>carreira destino</w:t>
      </w:r>
      <w:proofErr w:type="gramEnd"/>
      <w:r>
        <w:t xml:space="preserve"> não pode ser relativo ao mesmo item da carreira superior que o item da carreira da origem.</w:t>
      </w:r>
    </w:p>
    <w:p w:rsidR="00A66A4A" w:rsidRDefault="00A66A4A" w:rsidP="00A66A4A"/>
    <w:p w:rsidR="00A66A4A" w:rsidRDefault="00A66A4A" w:rsidP="00A66A4A">
      <w:pPr>
        <w:pStyle w:val="Ttulo2"/>
      </w:pPr>
      <w:bookmarkStart w:id="61" w:name="_Toc404244969"/>
      <w:r>
        <w:rPr>
          <w:highlight w:val="yellow"/>
        </w:rPr>
        <w:t>RN23: Validar datas limite</w:t>
      </w:r>
      <w:r>
        <w:t xml:space="preserve"> (merecimento)</w:t>
      </w:r>
      <w:bookmarkEnd w:id="61"/>
    </w:p>
    <w:p w:rsidR="00A66A4A" w:rsidRDefault="00A66A4A" w:rsidP="00A66A4A">
      <w:pPr>
        <w:pStyle w:val="Recuodecorpodetexto"/>
        <w:jc w:val="both"/>
      </w:pPr>
      <w:r>
        <w:t>Tentativa de informar dia/mês limite maior que dia/mês progressão. O sistema exibe a mensagem MSG0144 ("&lt;nome_conceito1&gt; maior que &lt;nome_conceito2&gt;.").</w:t>
      </w:r>
    </w:p>
    <w:p w:rsidR="00A66A4A" w:rsidRDefault="00A66A4A" w:rsidP="00A66A4A">
      <w:pPr>
        <w:pStyle w:val="Recuodecorpodetexto"/>
        <w:jc w:val="both"/>
      </w:pPr>
    </w:p>
    <w:p w:rsidR="00A66A4A" w:rsidRDefault="00A66A4A" w:rsidP="00A66A4A">
      <w:pPr>
        <w:pStyle w:val="Recuodecorpodetexto"/>
        <w:jc w:val="both"/>
      </w:pPr>
      <w:r>
        <w:t>&lt;nome_conceito1&gt; = Dia/mês limite</w:t>
      </w:r>
    </w:p>
    <w:p w:rsidR="00A66A4A" w:rsidRDefault="00A66A4A" w:rsidP="00A66A4A">
      <w:pPr>
        <w:ind w:left="191" w:firstLine="709"/>
        <w:rPr>
          <w:rFonts w:cs="Arial"/>
        </w:rPr>
      </w:pPr>
      <w:r>
        <w:rPr>
          <w:rFonts w:cs="Arial"/>
        </w:rPr>
        <w:t>&lt;nome_conceito2&gt; = Dia/mês progressão</w:t>
      </w:r>
    </w:p>
    <w:p w:rsidR="00A66A4A" w:rsidRDefault="00A66A4A" w:rsidP="00A66A4A">
      <w:pPr>
        <w:rPr>
          <w:rFonts w:cs="Arial"/>
        </w:rPr>
      </w:pPr>
    </w:p>
    <w:p w:rsidR="00A66A4A" w:rsidRDefault="00A66A4A" w:rsidP="00A66A4A">
      <w:pPr>
        <w:ind w:left="191" w:firstLine="709"/>
        <w:rPr>
          <w:rFonts w:cs="Arial"/>
        </w:rPr>
      </w:pPr>
      <w:proofErr w:type="spellStart"/>
      <w:r>
        <w:rPr>
          <w:rFonts w:cs="Arial"/>
        </w:rPr>
        <w:lastRenderedPageBreak/>
        <w:t>Obs</w:t>
      </w:r>
      <w:proofErr w:type="spellEnd"/>
      <w:r>
        <w:rPr>
          <w:rFonts w:cs="Arial"/>
        </w:rPr>
        <w:t>: validar esta regra no botão Adicionar.</w:t>
      </w:r>
    </w:p>
    <w:p w:rsidR="00A66A4A" w:rsidRDefault="00A66A4A" w:rsidP="00A66A4A">
      <w:pPr>
        <w:ind w:left="191" w:firstLine="709"/>
        <w:rPr>
          <w:rFonts w:cs="Arial"/>
        </w:rPr>
      </w:pPr>
    </w:p>
    <w:p w:rsidR="00A66A4A" w:rsidRDefault="00A66A4A" w:rsidP="00A66A4A">
      <w:pPr>
        <w:pStyle w:val="Ttulo2"/>
      </w:pPr>
      <w:bookmarkStart w:id="62" w:name="_Toc404244970"/>
      <w:r>
        <w:rPr>
          <w:highlight w:val="yellow"/>
        </w:rPr>
        <w:t>RN24: Validar tipo de pontuação</w:t>
      </w:r>
      <w:r>
        <w:t xml:space="preserve"> (cálculo da pontuação final)</w:t>
      </w:r>
      <w:bookmarkEnd w:id="62"/>
    </w:p>
    <w:p w:rsidR="00A66A4A" w:rsidRDefault="00A66A4A" w:rsidP="00A66A4A">
      <w:pPr>
        <w:pStyle w:val="Recuodecorpodetexto"/>
        <w:jc w:val="both"/>
      </w:pPr>
      <w:r>
        <w:t xml:space="preserve">Tentativa de alterar uma regra de desenvolvimento funcional com o Tipo de pontuação igual a um já existente para o mesmo Parâmetro do histórico de regra de desenvolvimento funcional.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pStyle w:val="Recuodecorpodetexto"/>
        <w:jc w:val="both"/>
      </w:pPr>
      <w:r>
        <w:t>&lt;</w:t>
      </w:r>
      <w:proofErr w:type="spellStart"/>
      <w:r>
        <w:t>nome_do_campo</w:t>
      </w:r>
      <w:proofErr w:type="spellEnd"/>
      <w:r>
        <w:t>&gt; = Tipo de pontuação, &lt;tipo</w:t>
      </w:r>
      <w:proofErr w:type="gramStart"/>
      <w:r>
        <w:t>&gt;</w:t>
      </w:r>
      <w:proofErr w:type="gramEnd"/>
    </w:p>
    <w:p w:rsidR="00A66A4A" w:rsidRDefault="00A66A4A" w:rsidP="00A66A4A">
      <w:pPr>
        <w:pStyle w:val="Recuodecorpodetexto"/>
        <w:jc w:val="both"/>
      </w:pPr>
    </w:p>
    <w:p w:rsidR="00A66A4A" w:rsidRDefault="00A66A4A" w:rsidP="00A66A4A">
      <w:pPr>
        <w:ind w:left="900"/>
      </w:pPr>
      <w:proofErr w:type="spellStart"/>
      <w:r>
        <w:rPr>
          <w:rFonts w:cs="Arial"/>
        </w:rPr>
        <w:t>Obs</w:t>
      </w:r>
      <w:proofErr w:type="spellEnd"/>
      <w:r>
        <w:rPr>
          <w:rFonts w:cs="Arial"/>
        </w:rPr>
        <w:t>: validar esta regra nos botões Adicionar e Alterar. No botão Adicionar utilizar a mensagem padrão para esta situação</w:t>
      </w:r>
      <w:r>
        <w:t>.</w:t>
      </w:r>
    </w:p>
    <w:p w:rsidR="00A66A4A" w:rsidRDefault="00A66A4A" w:rsidP="00A66A4A">
      <w:pPr>
        <w:ind w:left="900"/>
      </w:pPr>
    </w:p>
    <w:p w:rsidR="00A66A4A" w:rsidRDefault="00A66A4A" w:rsidP="00A66A4A">
      <w:pPr>
        <w:pStyle w:val="Ttulo2"/>
      </w:pPr>
      <w:bookmarkStart w:id="63" w:name="_Toc404244971"/>
      <w:r>
        <w:rPr>
          <w:highlight w:val="yellow"/>
        </w:rPr>
        <w:t>RN25: Verificar se existe regra</w:t>
      </w:r>
      <w:bookmarkEnd w:id="63"/>
    </w:p>
    <w:p w:rsidR="00A66A4A" w:rsidRDefault="00A66A4A" w:rsidP="00A66A4A">
      <w:pPr>
        <w:pStyle w:val="Recuodecorpodetexto"/>
        <w:jc w:val="both"/>
      </w:pPr>
      <w:r>
        <w:t xml:space="preserve">Tentativa de excluir a vigência que seja relativa </w:t>
      </w:r>
      <w:proofErr w:type="gramStart"/>
      <w:r>
        <w:t>a</w:t>
      </w:r>
      <w:proofErr w:type="gramEnd"/>
      <w:r>
        <w:t xml:space="preserve"> </w:t>
      </w:r>
      <w:r>
        <w:rPr>
          <w:u w:val="single"/>
        </w:rPr>
        <w:t>carreira sem tipo de item de carreira</w:t>
      </w:r>
      <w:r>
        <w:t xml:space="preserve"> quando já existir uma regra de desenvolvimento funcional vigente no mesmo órgão da mesma carreira </w:t>
      </w:r>
      <w:r>
        <w:rPr>
          <w:u w:val="single"/>
        </w:rPr>
        <w:t xml:space="preserve">sem tipo de item de carreira, </w:t>
      </w:r>
      <w:r>
        <w:t xml:space="preserve">considerando-se a vigência anterior ativa.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ind w:left="900"/>
        <w:rPr>
          <w:rFonts w:cs="Arial"/>
        </w:rPr>
      </w:pPr>
      <w:r>
        <w:rPr>
          <w:rFonts w:cs="Arial"/>
        </w:rPr>
        <w:t>&lt;</w:t>
      </w:r>
      <w:proofErr w:type="spellStart"/>
      <w:r>
        <w:rPr>
          <w:rFonts w:cs="Arial"/>
        </w:rPr>
        <w:t>nome_do_campo</w:t>
      </w:r>
      <w:proofErr w:type="spellEnd"/>
      <w:r>
        <w:rPr>
          <w:rFonts w:cs="Arial"/>
        </w:rPr>
        <w:t xml:space="preserve">&gt; = carreira sem tipo de item da carreira definido, a partir da vigência anterior </w:t>
      </w:r>
      <w:proofErr w:type="gramStart"/>
      <w:r>
        <w:rPr>
          <w:rFonts w:cs="Arial"/>
        </w:rPr>
        <w:t>ativa</w:t>
      </w:r>
      <w:proofErr w:type="gramEnd"/>
    </w:p>
    <w:p w:rsidR="00A66A4A" w:rsidRDefault="00A66A4A" w:rsidP="00A66A4A">
      <w:pPr>
        <w:ind w:left="900"/>
        <w:rPr>
          <w:rFonts w:cs="Arial"/>
        </w:rPr>
      </w:pPr>
    </w:p>
    <w:p w:rsidR="00A66A4A" w:rsidRDefault="00A66A4A" w:rsidP="00A66A4A">
      <w:pPr>
        <w:pStyle w:val="Ttulo2"/>
      </w:pPr>
      <w:bookmarkStart w:id="64" w:name="_Toc404244972"/>
      <w:r>
        <w:rPr>
          <w:highlight w:val="yellow"/>
        </w:rPr>
        <w:t>RN26: Verificar se existe regra</w:t>
      </w:r>
      <w:bookmarkEnd w:id="64"/>
    </w:p>
    <w:p w:rsidR="00A66A4A" w:rsidRDefault="00A66A4A" w:rsidP="00A66A4A">
      <w:pPr>
        <w:pStyle w:val="Recuodecorpodetexto"/>
        <w:jc w:val="both"/>
      </w:pPr>
      <w:r>
        <w:t xml:space="preserve">Tentativa de informar </w:t>
      </w:r>
      <w:r>
        <w:rPr>
          <w:u w:val="single"/>
        </w:rPr>
        <w:t>carreira/tipo de item de carreira/item da carreira</w:t>
      </w:r>
      <w:r>
        <w:t xml:space="preserve"> quando já existir uma regra de desenvolvimento funcional vigente no mesmo órgão relativa à mesma </w:t>
      </w:r>
      <w:r>
        <w:rPr>
          <w:u w:val="single"/>
        </w:rPr>
        <w:t xml:space="preserve">carreira/tipo de item de carreira/item da carreira </w:t>
      </w:r>
      <w:r>
        <w:t xml:space="preserve">(verificar hierarquia da estrutura de carreira), exceto se a mesma for exceção (Itens da carreira que não respeitam esta parametrização).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ind w:left="900"/>
        <w:rPr>
          <w:rFonts w:cs="Arial"/>
        </w:rPr>
      </w:pPr>
      <w:r>
        <w:rPr>
          <w:rFonts w:cs="Arial"/>
        </w:rPr>
        <w:lastRenderedPageBreak/>
        <w:t>&lt;</w:t>
      </w:r>
      <w:proofErr w:type="spellStart"/>
      <w:r>
        <w:rPr>
          <w:rFonts w:cs="Arial"/>
        </w:rPr>
        <w:t>nome_do_campo</w:t>
      </w:r>
      <w:proofErr w:type="spellEnd"/>
      <w:r>
        <w:rPr>
          <w:rFonts w:cs="Arial"/>
        </w:rPr>
        <w:t>&gt; = carreira/tipo de item de carreira/item da carreira</w:t>
      </w:r>
    </w:p>
    <w:p w:rsidR="00A66A4A" w:rsidRDefault="00A66A4A" w:rsidP="00A66A4A">
      <w:pPr>
        <w:ind w:left="900"/>
        <w:rPr>
          <w:rFonts w:cs="Arial"/>
        </w:rPr>
      </w:pPr>
    </w:p>
    <w:p w:rsidR="00A66A4A" w:rsidRDefault="00A66A4A" w:rsidP="00A66A4A">
      <w:pPr>
        <w:pStyle w:val="Ttulo2"/>
      </w:pPr>
      <w:bookmarkStart w:id="65" w:name="_Toc404244973"/>
      <w:r>
        <w:rPr>
          <w:highlight w:val="yellow"/>
        </w:rPr>
        <w:t>RN27: Verificar se existe regra</w:t>
      </w:r>
      <w:bookmarkEnd w:id="65"/>
    </w:p>
    <w:p w:rsidR="00A66A4A" w:rsidRDefault="00A66A4A" w:rsidP="00A66A4A">
      <w:pPr>
        <w:pStyle w:val="Recuodecorpodetexto"/>
        <w:jc w:val="both"/>
      </w:pPr>
      <w:r>
        <w:t xml:space="preserve">Tentativa de excluir a vigência que seja relativa </w:t>
      </w:r>
      <w:proofErr w:type="gramStart"/>
      <w:r>
        <w:t>a</w:t>
      </w:r>
      <w:proofErr w:type="gramEnd"/>
      <w:r>
        <w:t xml:space="preserve"> </w:t>
      </w:r>
      <w:r>
        <w:rPr>
          <w:u w:val="single"/>
        </w:rPr>
        <w:t>carreira/tipo de item de carreira/item da carreira</w:t>
      </w:r>
      <w:r>
        <w:t xml:space="preserve"> quando já existir uma regra de desenvolvimento funcional vigente no mesmo órgão relativa à mesma </w:t>
      </w:r>
      <w:r>
        <w:rPr>
          <w:u w:val="single"/>
        </w:rPr>
        <w:t xml:space="preserve">carreira/tipo de item de carreira/item da carreira </w:t>
      </w:r>
      <w:r>
        <w:t>(verificar hierarquia da estrutura de carreira), exceto se a mesma for exceção (Itens da carreira que não respeitam esta parametrização)</w:t>
      </w:r>
      <w:r>
        <w:rPr>
          <w:u w:val="single"/>
        </w:rPr>
        <w:t xml:space="preserve">, </w:t>
      </w:r>
      <w:r>
        <w:t xml:space="preserve">considerando-se a vigência anterior ativa. O sistema exibe a mensagem MSG0022 ("Já existe registro cadastrado com </w:t>
      </w:r>
      <w:proofErr w:type="gramStart"/>
      <w:r>
        <w:t>este(</w:t>
      </w:r>
      <w:proofErr w:type="gramEnd"/>
      <w:r>
        <w:t>a) &lt;</w:t>
      </w:r>
      <w:proofErr w:type="spellStart"/>
      <w:r>
        <w:t>nome_do_campo</w:t>
      </w:r>
      <w:proofErr w:type="spellEnd"/>
      <w:r>
        <w:t>&gt;.").</w:t>
      </w:r>
    </w:p>
    <w:p w:rsidR="00A66A4A" w:rsidRDefault="00A66A4A" w:rsidP="00A66A4A">
      <w:pPr>
        <w:pStyle w:val="Recuodecorpodetexto"/>
        <w:jc w:val="both"/>
      </w:pPr>
    </w:p>
    <w:p w:rsidR="00A66A4A" w:rsidRDefault="00A66A4A" w:rsidP="00A66A4A">
      <w:pPr>
        <w:ind w:left="900"/>
      </w:pPr>
      <w:r>
        <w:rPr>
          <w:rFonts w:cs="Arial"/>
        </w:rPr>
        <w:t>&lt;</w:t>
      </w:r>
      <w:proofErr w:type="spellStart"/>
      <w:r>
        <w:rPr>
          <w:rFonts w:cs="Arial"/>
        </w:rPr>
        <w:t>nome_do_campo</w:t>
      </w:r>
      <w:proofErr w:type="spellEnd"/>
      <w:r>
        <w:rPr>
          <w:rFonts w:cs="Arial"/>
        </w:rPr>
        <w:t xml:space="preserve">&gt; = carreira/tipo de item de carreira/item da carreira, a partir da vigência anterior </w:t>
      </w:r>
      <w:proofErr w:type="gramStart"/>
      <w:r>
        <w:rPr>
          <w:rFonts w:cs="Arial"/>
        </w:rPr>
        <w:t>ativa</w:t>
      </w:r>
      <w:proofErr w:type="gramEnd"/>
    </w:p>
    <w:p w:rsidR="00A66A4A" w:rsidRDefault="00A66A4A" w:rsidP="00A66A4A">
      <w:pPr>
        <w:pStyle w:val="Ttulo1"/>
        <w:keepNext w:val="0"/>
        <w:widowControl w:val="0"/>
        <w:spacing w:before="0" w:line="240" w:lineRule="auto"/>
        <w:ind w:left="540" w:hanging="540"/>
      </w:pPr>
      <w:r>
        <w:br w:type="page"/>
      </w:r>
      <w:bookmarkStart w:id="66" w:name="_Toc404244974"/>
      <w:r>
        <w:lastRenderedPageBreak/>
        <w:t>Anexos</w:t>
      </w:r>
      <w:bookmarkEnd w:id="66"/>
    </w:p>
    <w:p w:rsidR="00A66A4A" w:rsidRDefault="00A66A4A" w:rsidP="00A66A4A"/>
    <w:p w:rsidR="00A66A4A" w:rsidRDefault="00A66A4A" w:rsidP="00A66A4A">
      <w:pPr>
        <w:pStyle w:val="Ttulo2"/>
        <w:widowControl w:val="0"/>
        <w:tabs>
          <w:tab w:val="left" w:pos="1080"/>
        </w:tabs>
        <w:spacing w:before="0" w:after="0" w:line="240" w:lineRule="auto"/>
        <w:ind w:left="1080" w:hanging="720"/>
      </w:pPr>
      <w:bookmarkStart w:id="67" w:name="_Toc187730558"/>
      <w:bookmarkStart w:id="68" w:name="_Toc242766763"/>
      <w:bookmarkStart w:id="69" w:name="_Toc267397457"/>
      <w:bookmarkStart w:id="70" w:name="_Toc271717378"/>
      <w:bookmarkStart w:id="71" w:name="_Toc404244975"/>
      <w:r>
        <w:rPr>
          <w:highlight w:val="yellow"/>
        </w:rPr>
        <w:t>Situações de alteração/exclusão</w:t>
      </w:r>
      <w:bookmarkEnd w:id="67"/>
      <w:bookmarkEnd w:id="68"/>
      <w:bookmarkEnd w:id="69"/>
      <w:bookmarkEnd w:id="70"/>
      <w:bookmarkEnd w:id="71"/>
    </w:p>
    <w:p w:rsidR="00A66A4A" w:rsidRDefault="00A66A4A" w:rsidP="00A66A4A">
      <w:pPr>
        <w:pStyle w:val="Recuodecorpodetexto"/>
        <w:ind w:left="360"/>
      </w:pPr>
      <w:r>
        <w:t xml:space="preserve">Conforme o tipo de alteração </w:t>
      </w:r>
      <w:proofErr w:type="gramStart"/>
      <w:r>
        <w:t>devem ser verificadas</w:t>
      </w:r>
      <w:proofErr w:type="gramEnd"/>
      <w:r>
        <w:t xml:space="preserve"> as seguintes situações:</w:t>
      </w:r>
    </w:p>
    <w:p w:rsidR="00A66A4A" w:rsidRDefault="00A66A4A" w:rsidP="00A66A4A">
      <w:pPr>
        <w:numPr>
          <w:ilvl w:val="0"/>
          <w:numId w:val="18"/>
        </w:numPr>
        <w:spacing w:line="240" w:lineRule="auto"/>
        <w:jc w:val="left"/>
        <w:rPr>
          <w:rFonts w:cs="Arial"/>
        </w:rPr>
      </w:pPr>
      <w:r>
        <w:rPr>
          <w:rFonts w:cs="Arial"/>
        </w:rPr>
        <w:t>Alteração retificadora:</w:t>
      </w:r>
    </w:p>
    <w:p w:rsidR="00A66A4A" w:rsidRDefault="00A66A4A" w:rsidP="00A66A4A">
      <w:pPr>
        <w:numPr>
          <w:ilvl w:val="1"/>
          <w:numId w:val="18"/>
        </w:numPr>
        <w:spacing w:line="240" w:lineRule="auto"/>
        <w:jc w:val="left"/>
        <w:rPr>
          <w:rFonts w:cs="Arial"/>
        </w:rPr>
      </w:pPr>
      <w:r>
        <w:rPr>
          <w:rFonts w:cs="Arial"/>
        </w:rPr>
        <w:t>Caso o período de vigência não seja retificado:</w:t>
      </w:r>
    </w:p>
    <w:p w:rsidR="00A66A4A" w:rsidRDefault="00A66A4A" w:rsidP="00A66A4A">
      <w:pPr>
        <w:numPr>
          <w:ilvl w:val="2"/>
          <w:numId w:val="18"/>
        </w:numPr>
        <w:spacing w:line="240" w:lineRule="auto"/>
        <w:jc w:val="left"/>
        <w:rPr>
          <w:rFonts w:cs="Arial"/>
        </w:rPr>
      </w:pPr>
      <w:r>
        <w:rPr>
          <w:rFonts w:cs="Arial"/>
        </w:rPr>
        <w:t>Não podem existir Progressões funcionais, com data de início dentro do período de vigência corrente dos parâmetros.</w:t>
      </w:r>
    </w:p>
    <w:p w:rsidR="00A66A4A" w:rsidRDefault="00A66A4A" w:rsidP="00A66A4A">
      <w:pPr>
        <w:numPr>
          <w:ilvl w:val="2"/>
          <w:numId w:val="18"/>
        </w:numPr>
        <w:spacing w:line="240" w:lineRule="auto"/>
        <w:jc w:val="left"/>
        <w:rPr>
          <w:rFonts w:cs="Arial"/>
        </w:rPr>
      </w:pPr>
      <w:r>
        <w:rPr>
          <w:rFonts w:cs="Arial"/>
        </w:rPr>
        <w:t>Caso tenha alterado a carreira/tipo/item da carreira:</w:t>
      </w:r>
    </w:p>
    <w:p w:rsidR="00A66A4A" w:rsidRDefault="00A66A4A" w:rsidP="00A66A4A">
      <w:pPr>
        <w:numPr>
          <w:ilvl w:val="3"/>
          <w:numId w:val="18"/>
        </w:numPr>
        <w:spacing w:line="240" w:lineRule="auto"/>
        <w:jc w:val="left"/>
        <w:rPr>
          <w:rFonts w:cs="Arial"/>
        </w:rPr>
      </w:pPr>
      <w:r>
        <w:rPr>
          <w:rFonts w:cs="Arial"/>
        </w:rPr>
        <w:t>Não podem existir Formulários de avaliação funcional, com data de início dentro do período de vigência corrente dos parâmetros.</w:t>
      </w:r>
    </w:p>
    <w:p w:rsidR="00A66A4A" w:rsidRDefault="00A66A4A" w:rsidP="00A66A4A">
      <w:pPr>
        <w:numPr>
          <w:ilvl w:val="3"/>
          <w:numId w:val="18"/>
        </w:numPr>
        <w:spacing w:line="240" w:lineRule="auto"/>
        <w:jc w:val="left"/>
        <w:rPr>
          <w:rFonts w:cs="Arial"/>
        </w:rPr>
      </w:pPr>
      <w:r>
        <w:rPr>
          <w:rFonts w:cs="Arial"/>
        </w:rPr>
        <w:t>Não podem existir Avaliações funcionais, com data de início dentro do período de vigência corrente dos parâmetros.</w:t>
      </w:r>
    </w:p>
    <w:p w:rsidR="00A66A4A" w:rsidRDefault="00A66A4A" w:rsidP="00A66A4A">
      <w:pPr>
        <w:numPr>
          <w:ilvl w:val="1"/>
          <w:numId w:val="18"/>
        </w:numPr>
        <w:spacing w:line="240" w:lineRule="auto"/>
        <w:jc w:val="left"/>
        <w:rPr>
          <w:rFonts w:cs="Arial"/>
        </w:rPr>
      </w:pPr>
      <w:r>
        <w:rPr>
          <w:rFonts w:cs="Arial"/>
        </w:rPr>
        <w:t>Caso o período de vigência seja retificado:</w:t>
      </w:r>
    </w:p>
    <w:p w:rsidR="00A66A4A" w:rsidRDefault="00A66A4A" w:rsidP="00A66A4A">
      <w:pPr>
        <w:numPr>
          <w:ilvl w:val="2"/>
          <w:numId w:val="18"/>
        </w:numPr>
        <w:spacing w:line="240" w:lineRule="auto"/>
        <w:jc w:val="left"/>
        <w:rPr>
          <w:rFonts w:cs="Arial"/>
        </w:rPr>
      </w:pPr>
      <w:r>
        <w:rPr>
          <w:rFonts w:cs="Arial"/>
        </w:rPr>
        <w:t>Não podem existir Progressões funcionais, com data de início dentro do novo período considerado.</w:t>
      </w:r>
    </w:p>
    <w:p w:rsidR="00A66A4A" w:rsidRDefault="00A66A4A" w:rsidP="00A66A4A">
      <w:pPr>
        <w:numPr>
          <w:ilvl w:val="2"/>
          <w:numId w:val="18"/>
        </w:numPr>
        <w:spacing w:line="240" w:lineRule="auto"/>
        <w:jc w:val="left"/>
        <w:rPr>
          <w:rFonts w:cs="Arial"/>
        </w:rPr>
      </w:pPr>
      <w:r>
        <w:rPr>
          <w:rFonts w:cs="Arial"/>
        </w:rPr>
        <w:t>Caso tenha alterado a carreira/tipo/item da carreira:</w:t>
      </w:r>
    </w:p>
    <w:p w:rsidR="00A66A4A" w:rsidRDefault="00A66A4A" w:rsidP="00A66A4A">
      <w:pPr>
        <w:numPr>
          <w:ilvl w:val="3"/>
          <w:numId w:val="18"/>
        </w:numPr>
        <w:spacing w:line="240" w:lineRule="auto"/>
        <w:jc w:val="left"/>
        <w:rPr>
          <w:rFonts w:cs="Arial"/>
        </w:rPr>
      </w:pPr>
      <w:r>
        <w:rPr>
          <w:rFonts w:cs="Arial"/>
        </w:rPr>
        <w:t>Não podem existir Formulários de avaliação funcional, com data de início dentro do novo período considerado.</w:t>
      </w:r>
    </w:p>
    <w:p w:rsidR="00A66A4A" w:rsidRDefault="00A66A4A" w:rsidP="00A66A4A">
      <w:pPr>
        <w:numPr>
          <w:ilvl w:val="3"/>
          <w:numId w:val="18"/>
        </w:numPr>
        <w:spacing w:line="240" w:lineRule="auto"/>
        <w:jc w:val="left"/>
        <w:rPr>
          <w:rFonts w:cs="Arial"/>
        </w:rPr>
      </w:pPr>
      <w:r>
        <w:rPr>
          <w:rFonts w:cs="Arial"/>
        </w:rPr>
        <w:t>Não podem existir Avaliações funcionais, com data de início dentro do novo período considerado.</w:t>
      </w:r>
    </w:p>
    <w:p w:rsidR="00A66A4A" w:rsidRDefault="00A66A4A" w:rsidP="00A66A4A">
      <w:pPr>
        <w:numPr>
          <w:ilvl w:val="2"/>
          <w:numId w:val="18"/>
        </w:numPr>
        <w:spacing w:line="240" w:lineRule="auto"/>
        <w:jc w:val="left"/>
        <w:rPr>
          <w:rFonts w:cs="Arial"/>
        </w:rPr>
      </w:pPr>
      <w:r>
        <w:rPr>
          <w:rFonts w:cs="Arial"/>
        </w:rPr>
        <w:t>Não podem existir Progressões funcionais com data de início dentro do novo período desconsiderado.</w:t>
      </w:r>
    </w:p>
    <w:p w:rsidR="00A66A4A" w:rsidRDefault="00A66A4A" w:rsidP="00A66A4A">
      <w:pPr>
        <w:numPr>
          <w:ilvl w:val="2"/>
          <w:numId w:val="18"/>
        </w:numPr>
        <w:spacing w:line="240" w:lineRule="auto"/>
        <w:jc w:val="left"/>
        <w:rPr>
          <w:rFonts w:cs="Arial"/>
        </w:rPr>
      </w:pPr>
      <w:r>
        <w:rPr>
          <w:rFonts w:cs="Arial"/>
        </w:rPr>
        <w:t>Caso tenha alterado a carreira/tipo/item da carreira:</w:t>
      </w:r>
    </w:p>
    <w:p w:rsidR="00A66A4A" w:rsidRDefault="00A66A4A" w:rsidP="00A66A4A">
      <w:pPr>
        <w:numPr>
          <w:ilvl w:val="3"/>
          <w:numId w:val="18"/>
        </w:numPr>
        <w:spacing w:line="240" w:lineRule="auto"/>
        <w:jc w:val="left"/>
        <w:rPr>
          <w:rFonts w:cs="Arial"/>
        </w:rPr>
      </w:pPr>
      <w:r>
        <w:rPr>
          <w:rFonts w:cs="Arial"/>
        </w:rPr>
        <w:t>Não podem existir Formulários de avaliação funcional, com data de início dentro do novo período desconsiderado.</w:t>
      </w:r>
    </w:p>
    <w:p w:rsidR="00A66A4A" w:rsidRDefault="00A66A4A" w:rsidP="00A66A4A">
      <w:pPr>
        <w:numPr>
          <w:ilvl w:val="3"/>
          <w:numId w:val="18"/>
        </w:numPr>
        <w:spacing w:line="240" w:lineRule="auto"/>
        <w:jc w:val="left"/>
        <w:rPr>
          <w:rFonts w:cs="Arial"/>
        </w:rPr>
      </w:pPr>
      <w:r>
        <w:rPr>
          <w:rFonts w:cs="Arial"/>
        </w:rPr>
        <w:t>Não podem existir Avaliações funcionais, com data de início dentro do novo período desconsiderado.</w:t>
      </w:r>
    </w:p>
    <w:p w:rsidR="00A66A4A" w:rsidRDefault="00A66A4A" w:rsidP="00A66A4A">
      <w:pPr>
        <w:numPr>
          <w:ilvl w:val="0"/>
          <w:numId w:val="18"/>
        </w:numPr>
        <w:spacing w:line="240" w:lineRule="auto"/>
        <w:jc w:val="left"/>
        <w:rPr>
          <w:rFonts w:cs="Arial"/>
        </w:rPr>
      </w:pPr>
      <w:r>
        <w:rPr>
          <w:rFonts w:cs="Arial"/>
        </w:rPr>
        <w:t>Evolução (criar nova vigência)</w:t>
      </w:r>
    </w:p>
    <w:p w:rsidR="00A66A4A" w:rsidRDefault="00A66A4A" w:rsidP="00A66A4A">
      <w:pPr>
        <w:numPr>
          <w:ilvl w:val="1"/>
          <w:numId w:val="18"/>
        </w:numPr>
        <w:spacing w:line="240" w:lineRule="auto"/>
        <w:jc w:val="left"/>
        <w:rPr>
          <w:rFonts w:cs="Arial"/>
        </w:rPr>
      </w:pPr>
      <w:r>
        <w:rPr>
          <w:rFonts w:cs="Arial"/>
        </w:rPr>
        <w:t>Não podem existir Progressões funcionais, com data de início dentro do novo período considerado.</w:t>
      </w:r>
    </w:p>
    <w:p w:rsidR="00A66A4A" w:rsidRDefault="00A66A4A" w:rsidP="00A66A4A">
      <w:pPr>
        <w:numPr>
          <w:ilvl w:val="1"/>
          <w:numId w:val="18"/>
        </w:numPr>
        <w:spacing w:line="240" w:lineRule="auto"/>
        <w:jc w:val="left"/>
        <w:rPr>
          <w:rFonts w:cs="Arial"/>
        </w:rPr>
      </w:pPr>
      <w:r>
        <w:rPr>
          <w:rFonts w:cs="Arial"/>
        </w:rPr>
        <w:t>Caso tenha alterado a carreira/tipo/item da carreira:</w:t>
      </w:r>
    </w:p>
    <w:p w:rsidR="00A66A4A" w:rsidRDefault="00A66A4A" w:rsidP="00A66A4A">
      <w:pPr>
        <w:numPr>
          <w:ilvl w:val="2"/>
          <w:numId w:val="18"/>
        </w:numPr>
        <w:spacing w:line="240" w:lineRule="auto"/>
        <w:jc w:val="left"/>
        <w:rPr>
          <w:rFonts w:cs="Arial"/>
        </w:rPr>
      </w:pPr>
      <w:r>
        <w:rPr>
          <w:rFonts w:cs="Arial"/>
        </w:rPr>
        <w:t>Não podem existir Formulários de avaliação funcional, com data de início dentro do novo período considerado.</w:t>
      </w:r>
    </w:p>
    <w:p w:rsidR="00A66A4A" w:rsidRDefault="00A66A4A" w:rsidP="00A66A4A">
      <w:pPr>
        <w:numPr>
          <w:ilvl w:val="2"/>
          <w:numId w:val="18"/>
        </w:numPr>
        <w:spacing w:line="240" w:lineRule="auto"/>
        <w:jc w:val="left"/>
        <w:rPr>
          <w:rFonts w:cs="Arial"/>
        </w:rPr>
      </w:pPr>
      <w:r>
        <w:rPr>
          <w:rFonts w:cs="Arial"/>
        </w:rPr>
        <w:t>Não podem existir Avaliações funcionais, com data de início dentro do novo período considerado.</w:t>
      </w:r>
    </w:p>
    <w:p w:rsidR="00A66A4A" w:rsidRDefault="00A66A4A" w:rsidP="00A66A4A">
      <w:pPr>
        <w:rPr>
          <w:rFonts w:cs="Arial"/>
        </w:rPr>
      </w:pPr>
    </w:p>
    <w:p w:rsidR="00A66A4A" w:rsidRDefault="00A66A4A" w:rsidP="00A66A4A">
      <w:pPr>
        <w:rPr>
          <w:rFonts w:cs="Arial"/>
        </w:rPr>
      </w:pPr>
      <w:r>
        <w:rPr>
          <w:rFonts w:cs="Arial"/>
        </w:rPr>
        <w:t>E para a exclusão deve ser verificada a seguinte situação:</w:t>
      </w:r>
    </w:p>
    <w:p w:rsidR="00A66A4A" w:rsidRDefault="00A66A4A" w:rsidP="00A66A4A">
      <w:pPr>
        <w:numPr>
          <w:ilvl w:val="0"/>
          <w:numId w:val="19"/>
        </w:numPr>
        <w:spacing w:line="240" w:lineRule="auto"/>
        <w:jc w:val="left"/>
        <w:rPr>
          <w:rFonts w:cs="Arial"/>
        </w:rPr>
      </w:pPr>
      <w:r>
        <w:rPr>
          <w:rFonts w:cs="Arial"/>
        </w:rPr>
        <w:t>Não podem existir Progressões funcionais, com data de início dentro da vigência a ser excluída.</w:t>
      </w:r>
    </w:p>
    <w:p w:rsidR="00A66A4A" w:rsidRDefault="00A66A4A" w:rsidP="00A66A4A">
      <w:pPr>
        <w:numPr>
          <w:ilvl w:val="0"/>
          <w:numId w:val="19"/>
        </w:numPr>
        <w:spacing w:line="240" w:lineRule="auto"/>
        <w:jc w:val="left"/>
        <w:rPr>
          <w:rFonts w:cs="Arial"/>
        </w:rPr>
      </w:pPr>
      <w:r>
        <w:rPr>
          <w:rFonts w:cs="Arial"/>
        </w:rPr>
        <w:lastRenderedPageBreak/>
        <w:t>Não podem existir Formulários de avaliação funcional, com data de início dentro da vigência a ser excluída.</w:t>
      </w:r>
    </w:p>
    <w:p w:rsidR="00A66A4A" w:rsidRDefault="00A66A4A" w:rsidP="00A66A4A">
      <w:pPr>
        <w:numPr>
          <w:ilvl w:val="0"/>
          <w:numId w:val="19"/>
        </w:numPr>
        <w:spacing w:line="240" w:lineRule="auto"/>
        <w:jc w:val="left"/>
        <w:rPr>
          <w:rFonts w:cs="Arial"/>
        </w:rPr>
      </w:pPr>
      <w:r>
        <w:rPr>
          <w:rFonts w:cs="Arial"/>
        </w:rPr>
        <w:t>Não podem existir Avaliações funcionais, com data de início dentro da vigência a ser excluída.</w:t>
      </w:r>
    </w:p>
    <w:p w:rsidR="00A66A4A" w:rsidRDefault="00A66A4A" w:rsidP="00A66A4A">
      <w:pPr>
        <w:rPr>
          <w:rFonts w:cs="Arial"/>
        </w:rPr>
      </w:pPr>
      <w:r>
        <w:t xml:space="preserve">                                     </w:t>
      </w:r>
    </w:p>
    <w:p w:rsidR="00A66A4A" w:rsidRDefault="00A66A4A" w:rsidP="00A66A4A"/>
    <w:p w:rsidR="00A66A4A" w:rsidRDefault="00A66A4A" w:rsidP="00A66A4A">
      <w:pPr>
        <w:pStyle w:val="Ttulo2"/>
        <w:widowControl w:val="0"/>
        <w:tabs>
          <w:tab w:val="left" w:pos="1080"/>
        </w:tabs>
        <w:spacing w:before="0" w:after="0" w:line="240" w:lineRule="auto"/>
        <w:ind w:left="1080" w:hanging="720"/>
      </w:pPr>
      <w:bookmarkStart w:id="72" w:name="_Toc404244976"/>
      <w:r>
        <w:t>Controle de vigências</w:t>
      </w:r>
      <w:bookmarkEnd w:id="72"/>
    </w:p>
    <w:p w:rsidR="00A66A4A" w:rsidRDefault="00A66A4A" w:rsidP="00A66A4A"/>
    <w:p w:rsidR="00A66A4A" w:rsidRDefault="00A66A4A" w:rsidP="00A66A4A">
      <w:pPr>
        <w:widowControl w:val="0"/>
        <w:ind w:left="1080"/>
        <w:rPr>
          <w:rFonts w:cs="Arial"/>
          <w:color w:val="FF0000"/>
        </w:rPr>
      </w:pPr>
      <w:r>
        <w:rPr>
          <w:rFonts w:cs="Arial"/>
          <w:b/>
          <w:i/>
          <w:color w:val="FF0000"/>
        </w:rPr>
        <w:t>ATENÇÃO</w:t>
      </w:r>
      <w:proofErr w:type="gramStart"/>
      <w:r>
        <w:rPr>
          <w:rFonts w:cs="Arial"/>
          <w:b/>
          <w:i/>
          <w:color w:val="FF0000"/>
        </w:rPr>
        <w:t>!!!</w:t>
      </w:r>
      <w:proofErr w:type="gramEnd"/>
      <w:r>
        <w:rPr>
          <w:rFonts w:cs="Arial"/>
          <w:b/>
          <w:i/>
          <w:color w:val="FF0000"/>
        </w:rPr>
        <w:t xml:space="preserve"> </w:t>
      </w:r>
      <w:r>
        <w:rPr>
          <w:rFonts w:cs="Arial"/>
          <w:color w:val="FF0000"/>
        </w:rPr>
        <w:t xml:space="preserve">– </w:t>
      </w:r>
      <w:r>
        <w:rPr>
          <w:rFonts w:cs="Arial"/>
          <w:color w:val="FF0000"/>
          <w:u w:val="single"/>
        </w:rPr>
        <w:t>Verificar o controle de vigência dos registros nos documentos associados</w:t>
      </w:r>
      <w:r>
        <w:rPr>
          <w:rFonts w:cs="Arial"/>
          <w:color w:val="FF0000"/>
        </w:rPr>
        <w:t>.</w:t>
      </w:r>
    </w:p>
    <w:p w:rsidR="00A66A4A" w:rsidRDefault="00A66A4A" w:rsidP="00A66A4A">
      <w:pPr>
        <w:widowControl w:val="0"/>
        <w:ind w:left="540"/>
        <w:rPr>
          <w:rFonts w:cs="Arial"/>
        </w:rPr>
      </w:pPr>
    </w:p>
    <w:p w:rsidR="00A66A4A" w:rsidRDefault="00A66A4A" w:rsidP="00A66A4A">
      <w:pPr>
        <w:pStyle w:val="Ttulo1"/>
        <w:keepNext w:val="0"/>
        <w:widowControl w:val="0"/>
        <w:spacing w:before="0" w:line="240" w:lineRule="auto"/>
        <w:ind w:left="540" w:hanging="540"/>
        <w:rPr>
          <w:rFonts w:eastAsia="Arial Unicode MS"/>
        </w:rPr>
      </w:pPr>
      <w:r>
        <w:br w:type="page"/>
      </w:r>
      <w:bookmarkStart w:id="73" w:name="_Toc404244977"/>
      <w:r>
        <w:lastRenderedPageBreak/>
        <w:t>Revisões</w:t>
      </w:r>
      <w:bookmarkEnd w:id="73"/>
    </w:p>
    <w:p w:rsidR="00A66A4A" w:rsidRDefault="00A66A4A" w:rsidP="00A66A4A">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A66A4A"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A66A4A" w:rsidRPr="00A66A4A" w:rsidRDefault="00A66A4A" w:rsidP="00FF700E">
            <w:pPr>
              <w:widowControl w:val="0"/>
              <w:rPr>
                <w:rFonts w:cs="Arial"/>
                <w:b/>
                <w:bCs/>
                <w:color w:val="000080"/>
                <w:sz w:val="20"/>
                <w:szCs w:val="20"/>
              </w:rPr>
            </w:pPr>
            <w:r w:rsidRPr="00A66A4A">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A66A4A" w:rsidRPr="00A66A4A" w:rsidRDefault="00A66A4A" w:rsidP="00FF700E">
            <w:pPr>
              <w:widowControl w:val="0"/>
              <w:rPr>
                <w:rFonts w:cs="Arial"/>
                <w:b/>
                <w:bCs/>
                <w:color w:val="000080"/>
                <w:sz w:val="20"/>
                <w:szCs w:val="20"/>
              </w:rPr>
            </w:pPr>
            <w:r w:rsidRPr="00A66A4A">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A66A4A" w:rsidRPr="00A66A4A" w:rsidRDefault="00A66A4A" w:rsidP="00FF700E">
            <w:pPr>
              <w:widowControl w:val="0"/>
              <w:jc w:val="center"/>
              <w:rPr>
                <w:rFonts w:cs="Arial"/>
                <w:b/>
                <w:bCs/>
                <w:color w:val="000080"/>
                <w:sz w:val="20"/>
                <w:szCs w:val="20"/>
              </w:rPr>
            </w:pPr>
            <w:r w:rsidRPr="00A66A4A">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A66A4A" w:rsidRPr="00A66A4A" w:rsidRDefault="00A66A4A" w:rsidP="00FF700E">
            <w:pPr>
              <w:widowControl w:val="0"/>
              <w:jc w:val="center"/>
              <w:rPr>
                <w:rFonts w:cs="Arial"/>
                <w:b/>
                <w:bCs/>
                <w:color w:val="000080"/>
                <w:sz w:val="20"/>
              </w:rPr>
            </w:pPr>
            <w:r w:rsidRPr="00A66A4A">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A66A4A" w:rsidRPr="00A66A4A" w:rsidRDefault="00A66A4A" w:rsidP="00FF700E">
            <w:pPr>
              <w:widowControl w:val="0"/>
              <w:jc w:val="center"/>
              <w:rPr>
                <w:rFonts w:cs="Arial"/>
                <w:b/>
                <w:bCs/>
                <w:color w:val="000080"/>
                <w:sz w:val="20"/>
                <w:szCs w:val="20"/>
              </w:rPr>
            </w:pPr>
            <w:r w:rsidRPr="00A66A4A">
              <w:rPr>
                <w:rFonts w:cs="Arial"/>
                <w:b/>
                <w:bCs/>
                <w:color w:val="000080"/>
                <w:sz w:val="20"/>
              </w:rPr>
              <w:t>Observações</w:t>
            </w:r>
          </w:p>
        </w:tc>
      </w:tr>
      <w:tr w:rsidR="00A66A4A"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A66A4A" w:rsidRDefault="00A66A4A"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A66A4A" w:rsidRDefault="00A66A4A" w:rsidP="00C6211E">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A66A4A" w:rsidRDefault="00A66A4A"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A66A4A" w:rsidRDefault="00A66A4A"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A66A4A" w:rsidRDefault="00A66A4A" w:rsidP="00FF700E">
            <w:pPr>
              <w:widowControl w:val="0"/>
              <w:jc w:val="center"/>
              <w:rPr>
                <w:rFonts w:cs="Arial"/>
                <w:sz w:val="20"/>
                <w:szCs w:val="20"/>
              </w:rPr>
            </w:pPr>
          </w:p>
        </w:tc>
      </w:tr>
      <w:tr w:rsidR="00A66A4A" w:rsidRPr="00C6211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A66A4A" w:rsidRPr="00C6211E" w:rsidRDefault="00A66A4A" w:rsidP="00C6211E">
            <w:pPr>
              <w:widowControl w:val="0"/>
              <w:ind w:left="0"/>
              <w:rPr>
                <w:rFonts w:cs="Arial"/>
                <w:sz w:val="16"/>
              </w:rPr>
            </w:pPr>
            <w:r w:rsidRPr="00C6211E">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A66A4A" w:rsidRPr="00C6211E" w:rsidRDefault="00A66A4A" w:rsidP="00C6211E">
            <w:pPr>
              <w:widowControl w:val="0"/>
              <w:ind w:left="0"/>
              <w:rPr>
                <w:rFonts w:cs="Arial"/>
                <w:sz w:val="16"/>
              </w:rPr>
            </w:pPr>
            <w:r w:rsidRPr="00C6211E">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A66A4A" w:rsidRPr="00C6211E" w:rsidRDefault="00A66A4A" w:rsidP="00C6211E">
            <w:pPr>
              <w:widowControl w:val="0"/>
              <w:ind w:left="0"/>
              <w:rPr>
                <w:rFonts w:cs="Arial"/>
                <w:sz w:val="16"/>
              </w:rPr>
            </w:pPr>
            <w:r w:rsidRPr="00C6211E">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66A4A" w:rsidRPr="00C6211E" w:rsidRDefault="00A66A4A" w:rsidP="00C6211E">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66A4A" w:rsidRPr="00C6211E" w:rsidRDefault="00A66A4A" w:rsidP="00C6211E">
            <w:pPr>
              <w:widowControl w:val="0"/>
              <w:ind w:left="0"/>
              <w:rPr>
                <w:rFonts w:cs="Arial"/>
                <w:sz w:val="16"/>
              </w:rPr>
            </w:pPr>
          </w:p>
        </w:tc>
      </w:tr>
      <w:tr w:rsidR="00A66A4A" w:rsidRPr="00C6211E"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A66A4A" w:rsidRPr="00C6211E" w:rsidRDefault="00A66A4A" w:rsidP="00C6211E">
            <w:pPr>
              <w:widowControl w:val="0"/>
              <w:ind w:left="0"/>
              <w:rPr>
                <w:rFonts w:cs="Arial"/>
                <w:sz w:val="16"/>
              </w:rPr>
            </w:pPr>
            <w:proofErr w:type="spellStart"/>
            <w:r w:rsidRPr="00C6211E">
              <w:rPr>
                <w:rFonts w:cs="Arial"/>
                <w:sz w:val="16"/>
              </w:rPr>
              <w:t>Checklist</w:t>
            </w:r>
            <w:proofErr w:type="spellEnd"/>
            <w:r w:rsidRPr="00C6211E">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A66A4A" w:rsidRDefault="00A66A4A" w:rsidP="00C6211E">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A66A4A" w:rsidRPr="00C6211E" w:rsidRDefault="00A66A4A" w:rsidP="00C6211E">
            <w:pPr>
              <w:widowControl w:val="0"/>
              <w:ind w:left="0"/>
              <w:rPr>
                <w:rFonts w:cs="Arial"/>
                <w:sz w:val="16"/>
              </w:rPr>
            </w:pPr>
            <w:r w:rsidRPr="00C6211E">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A66A4A" w:rsidRPr="00C6211E" w:rsidRDefault="00A66A4A" w:rsidP="00C6211E">
            <w:pPr>
              <w:widowControl w:val="0"/>
              <w:ind w:left="0"/>
              <w:rPr>
                <w:rFonts w:cs="Arial"/>
                <w:sz w:val="16"/>
              </w:rPr>
            </w:pPr>
          </w:p>
        </w:tc>
        <w:tc>
          <w:tcPr>
            <w:tcW w:w="3060" w:type="dxa"/>
            <w:tcBorders>
              <w:top w:val="single" w:sz="6" w:space="0" w:color="000000"/>
              <w:left w:val="single" w:sz="4" w:space="0" w:color="auto"/>
              <w:bottom w:val="single" w:sz="12" w:space="0" w:color="000000"/>
              <w:right w:val="single" w:sz="4" w:space="0" w:color="auto"/>
            </w:tcBorders>
          </w:tcPr>
          <w:p w:rsidR="00A66A4A" w:rsidRPr="00C6211E" w:rsidRDefault="00A66A4A" w:rsidP="00C6211E">
            <w:pPr>
              <w:widowControl w:val="0"/>
              <w:ind w:left="0"/>
              <w:rPr>
                <w:rFonts w:cs="Arial"/>
                <w:sz w:val="16"/>
              </w:rPr>
            </w:pPr>
          </w:p>
        </w:tc>
      </w:tr>
    </w:tbl>
    <w:p w:rsidR="00A66A4A" w:rsidRPr="00C6211E" w:rsidRDefault="00A66A4A" w:rsidP="00C6211E">
      <w:pPr>
        <w:widowControl w:val="0"/>
        <w:ind w:left="0"/>
        <w:rPr>
          <w:rFonts w:cs="Arial"/>
          <w:sz w:val="16"/>
        </w:rPr>
      </w:pPr>
    </w:p>
    <w:p w:rsidR="00A66A4A" w:rsidRPr="00C6211E" w:rsidRDefault="00A66A4A" w:rsidP="00C6211E">
      <w:pPr>
        <w:widowControl w:val="0"/>
        <w:ind w:left="0"/>
        <w:rPr>
          <w:rFonts w:cs="Arial"/>
          <w:sz w:val="16"/>
        </w:rPr>
      </w:pPr>
    </w:p>
    <w:p w:rsidR="00A66A4A" w:rsidRDefault="00A66A4A" w:rsidP="00A66A4A"/>
    <w:p w:rsidR="00A66A4A" w:rsidRDefault="00A66A4A" w:rsidP="00A66A4A"/>
    <w:p w:rsidR="00F41655" w:rsidRPr="00A66A4A" w:rsidRDefault="00F41655" w:rsidP="00A66A4A"/>
    <w:sectPr w:rsidR="00F41655" w:rsidRPr="00A66A4A"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A4A" w:rsidRDefault="00A66A4A" w:rsidP="002908D9">
      <w:r>
        <w:separator/>
      </w:r>
    </w:p>
  </w:endnote>
  <w:endnote w:type="continuationSeparator" w:id="0">
    <w:p w:rsidR="00A66A4A" w:rsidRDefault="00A66A4A"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C6211E">
      <w:rPr>
        <w:rStyle w:val="Nmerodepgina"/>
        <w:noProof/>
        <w:szCs w:val="20"/>
      </w:rPr>
      <w:t>4</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A66A4A" w:rsidP="00BD3501">
          <w:pPr>
            <w:pStyle w:val="Rodap"/>
            <w:ind w:left="0"/>
            <w:jc w:val="left"/>
            <w:rPr>
              <w:sz w:val="20"/>
              <w:szCs w:val="20"/>
            </w:rPr>
          </w:pPr>
          <w:r>
            <w:rPr>
              <w:sz w:val="20"/>
              <w:szCs w:val="20"/>
            </w:rPr>
            <w:t>Ricardo Costa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C6211E" w:rsidP="00BD3501">
          <w:pPr>
            <w:pStyle w:val="Rodap"/>
            <w:ind w:left="0"/>
            <w:jc w:val="left"/>
            <w:rPr>
              <w:sz w:val="20"/>
              <w:szCs w:val="20"/>
            </w:rPr>
          </w:pPr>
          <w:r w:rsidRPr="00C6211E">
            <w:rPr>
              <w:sz w:val="20"/>
              <w:szCs w:val="20"/>
            </w:rPr>
            <w:t xml:space="preserve">Keila </w:t>
          </w:r>
          <w:proofErr w:type="spellStart"/>
          <w:r w:rsidRPr="00C6211E">
            <w:rPr>
              <w:sz w:val="20"/>
              <w:szCs w:val="20"/>
            </w:rPr>
            <w:t>Joanês</w:t>
          </w:r>
          <w:proofErr w:type="spellEnd"/>
          <w:r w:rsidRPr="00C6211E">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C6211E">
          <w:pPr>
            <w:pStyle w:val="Rodap"/>
            <w:ind w:left="0"/>
            <w:jc w:val="center"/>
            <w:rPr>
              <w:b/>
              <w:sz w:val="20"/>
              <w:szCs w:val="20"/>
            </w:rPr>
          </w:pPr>
          <w:r>
            <w:rPr>
              <w:b/>
              <w:sz w:val="20"/>
              <w:szCs w:val="20"/>
            </w:rPr>
            <w:t xml:space="preserve">SINDRAPE </w:t>
          </w:r>
          <w:r w:rsidR="00010C94">
            <w:rPr>
              <w:b/>
              <w:sz w:val="20"/>
              <w:szCs w:val="20"/>
            </w:rPr>
            <w:t xml:space="preserve">- </w:t>
          </w:r>
          <w:r w:rsidR="00A66A4A">
            <w:rPr>
              <w:b/>
              <w:sz w:val="20"/>
              <w:szCs w:val="20"/>
            </w:rPr>
            <w:t>Carreiras Típicas</w:t>
          </w:r>
          <w:r w:rsidR="00010C94">
            <w:rPr>
              <w:b/>
              <w:sz w:val="20"/>
              <w:szCs w:val="20"/>
            </w:rPr>
            <w:t xml:space="preserve"> - </w:t>
          </w:r>
          <w:r w:rsidR="00C6211E">
            <w:rPr>
              <w:b/>
              <w:sz w:val="20"/>
              <w:szCs w:val="20"/>
            </w:rPr>
            <w:t>Capacitação</w:t>
          </w:r>
          <w:r w:rsidR="00010C94">
            <w:rPr>
              <w:b/>
              <w:sz w:val="20"/>
              <w:szCs w:val="20"/>
            </w:rPr>
            <w:t xml:space="preserve"> - </w:t>
          </w:r>
          <w:r w:rsidR="00A66A4A">
            <w:rPr>
              <w:b/>
              <w:sz w:val="20"/>
              <w:szCs w:val="20"/>
            </w:rPr>
            <w:t>UCS0505</w:t>
          </w:r>
          <w:r w:rsidR="00BD3501" w:rsidRPr="00BD3501">
            <w:rPr>
              <w:b/>
              <w:sz w:val="20"/>
              <w:szCs w:val="20"/>
            </w:rPr>
            <w:t xml:space="preserve"> </w:t>
          </w:r>
          <w:r w:rsidR="00C6211E">
            <w:rPr>
              <w:b/>
              <w:sz w:val="20"/>
              <w:szCs w:val="20"/>
            </w:rPr>
            <w:t>–</w:t>
          </w:r>
          <w:r w:rsidR="00BD3501" w:rsidRPr="00BD3501">
            <w:rPr>
              <w:b/>
              <w:sz w:val="20"/>
              <w:szCs w:val="20"/>
            </w:rPr>
            <w:t xml:space="preserve"> </w:t>
          </w:r>
          <w:r w:rsidR="00C6211E">
            <w:rPr>
              <w:b/>
              <w:sz w:val="20"/>
              <w:szCs w:val="20"/>
            </w:rPr>
            <w:t>Manter Regras de Desenvolvimento Funcional</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A4A" w:rsidRDefault="00A66A4A" w:rsidP="002908D9">
      <w:r>
        <w:separator/>
      </w:r>
    </w:p>
  </w:footnote>
  <w:footnote w:type="continuationSeparator" w:id="0">
    <w:p w:rsidR="00A66A4A" w:rsidRDefault="00A66A4A"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90"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2B10D2A"/>
    <w:multiLevelType w:val="hybridMultilevel"/>
    <w:tmpl w:val="5FF6D1B6"/>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472D16"/>
    <w:multiLevelType w:val="hybridMultilevel"/>
    <w:tmpl w:val="D6BEB8F8"/>
    <w:lvl w:ilvl="0" w:tplc="04160003">
      <w:start w:val="1"/>
      <w:numFmt w:val="bullet"/>
      <w:lvlText w:val="o"/>
      <w:lvlJc w:val="left"/>
      <w:pPr>
        <w:tabs>
          <w:tab w:val="num" w:pos="2160"/>
        </w:tabs>
        <w:ind w:left="2160" w:hanging="360"/>
      </w:pPr>
      <w:rPr>
        <w:rFonts w:ascii="Courier New" w:hAnsi="Courier New" w:hint="default"/>
      </w:rPr>
    </w:lvl>
    <w:lvl w:ilvl="1" w:tplc="04160003">
      <w:start w:val="1"/>
      <w:numFmt w:val="bullet"/>
      <w:lvlText w:val="o"/>
      <w:lvlJc w:val="left"/>
      <w:pPr>
        <w:tabs>
          <w:tab w:val="num" w:pos="2880"/>
        </w:tabs>
        <w:ind w:left="2880" w:hanging="360"/>
      </w:pPr>
      <w:rPr>
        <w:rFonts w:ascii="Courier New" w:hAnsi="Courier New" w:hint="default"/>
      </w:rPr>
    </w:lvl>
    <w:lvl w:ilvl="2" w:tplc="04160005" w:tentative="1">
      <w:start w:val="1"/>
      <w:numFmt w:val="bullet"/>
      <w:lvlText w:val=""/>
      <w:lvlJc w:val="left"/>
      <w:pPr>
        <w:tabs>
          <w:tab w:val="num" w:pos="3600"/>
        </w:tabs>
        <w:ind w:left="3600" w:hanging="360"/>
      </w:pPr>
      <w:rPr>
        <w:rFonts w:ascii="Wingdings" w:hAnsi="Wingdings" w:hint="default"/>
      </w:rPr>
    </w:lvl>
    <w:lvl w:ilvl="3" w:tplc="04160001" w:tentative="1">
      <w:start w:val="1"/>
      <w:numFmt w:val="bullet"/>
      <w:lvlText w:val=""/>
      <w:lvlJc w:val="left"/>
      <w:pPr>
        <w:tabs>
          <w:tab w:val="num" w:pos="4320"/>
        </w:tabs>
        <w:ind w:left="4320" w:hanging="360"/>
      </w:pPr>
      <w:rPr>
        <w:rFonts w:ascii="Symbol" w:hAnsi="Symbol" w:hint="default"/>
      </w:rPr>
    </w:lvl>
    <w:lvl w:ilvl="4" w:tplc="04160003" w:tentative="1">
      <w:start w:val="1"/>
      <w:numFmt w:val="bullet"/>
      <w:lvlText w:val="o"/>
      <w:lvlJc w:val="left"/>
      <w:pPr>
        <w:tabs>
          <w:tab w:val="num" w:pos="5040"/>
        </w:tabs>
        <w:ind w:left="5040" w:hanging="360"/>
      </w:pPr>
      <w:rPr>
        <w:rFonts w:ascii="Courier New" w:hAnsi="Courier New" w:hint="default"/>
      </w:rPr>
    </w:lvl>
    <w:lvl w:ilvl="5" w:tplc="04160005" w:tentative="1">
      <w:start w:val="1"/>
      <w:numFmt w:val="bullet"/>
      <w:lvlText w:val=""/>
      <w:lvlJc w:val="left"/>
      <w:pPr>
        <w:tabs>
          <w:tab w:val="num" w:pos="5760"/>
        </w:tabs>
        <w:ind w:left="5760" w:hanging="360"/>
      </w:pPr>
      <w:rPr>
        <w:rFonts w:ascii="Wingdings" w:hAnsi="Wingdings" w:hint="default"/>
      </w:rPr>
    </w:lvl>
    <w:lvl w:ilvl="6" w:tplc="04160001" w:tentative="1">
      <w:start w:val="1"/>
      <w:numFmt w:val="bullet"/>
      <w:lvlText w:val=""/>
      <w:lvlJc w:val="left"/>
      <w:pPr>
        <w:tabs>
          <w:tab w:val="num" w:pos="6480"/>
        </w:tabs>
        <w:ind w:left="6480" w:hanging="360"/>
      </w:pPr>
      <w:rPr>
        <w:rFonts w:ascii="Symbol" w:hAnsi="Symbol" w:hint="default"/>
      </w:rPr>
    </w:lvl>
    <w:lvl w:ilvl="7" w:tplc="04160003" w:tentative="1">
      <w:start w:val="1"/>
      <w:numFmt w:val="bullet"/>
      <w:lvlText w:val="o"/>
      <w:lvlJc w:val="left"/>
      <w:pPr>
        <w:tabs>
          <w:tab w:val="num" w:pos="7200"/>
        </w:tabs>
        <w:ind w:left="7200" w:hanging="360"/>
      </w:pPr>
      <w:rPr>
        <w:rFonts w:ascii="Courier New" w:hAnsi="Courier New" w:hint="default"/>
      </w:rPr>
    </w:lvl>
    <w:lvl w:ilvl="8" w:tplc="04160005" w:tentative="1">
      <w:start w:val="1"/>
      <w:numFmt w:val="bullet"/>
      <w:lvlText w:val=""/>
      <w:lvlJc w:val="left"/>
      <w:pPr>
        <w:tabs>
          <w:tab w:val="num" w:pos="7920"/>
        </w:tabs>
        <w:ind w:left="7920" w:hanging="360"/>
      </w:pPr>
      <w:rPr>
        <w:rFonts w:ascii="Wingdings" w:hAnsi="Wingdings" w:hint="default"/>
      </w:rPr>
    </w:lvl>
  </w:abstractNum>
  <w:abstractNum w:abstractNumId="12">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3">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2"/>
  </w:num>
  <w:num w:numId="3">
    <w:abstractNumId w:val="3"/>
  </w:num>
  <w:num w:numId="4">
    <w:abstractNumId w:val="18"/>
  </w:num>
  <w:num w:numId="5">
    <w:abstractNumId w:val="14"/>
  </w:num>
  <w:num w:numId="6">
    <w:abstractNumId w:val="17"/>
  </w:num>
  <w:num w:numId="7">
    <w:abstractNumId w:val="8"/>
  </w:num>
  <w:num w:numId="8">
    <w:abstractNumId w:val="1"/>
  </w:num>
  <w:num w:numId="9">
    <w:abstractNumId w:val="6"/>
  </w:num>
  <w:num w:numId="10">
    <w:abstractNumId w:val="0"/>
  </w:num>
  <w:num w:numId="11">
    <w:abstractNumId w:val="16"/>
  </w:num>
  <w:num w:numId="12">
    <w:abstractNumId w:val="15"/>
  </w:num>
  <w:num w:numId="13">
    <w:abstractNumId w:val="2"/>
  </w:num>
  <w:num w:numId="14">
    <w:abstractNumId w:val="10"/>
  </w:num>
  <w:num w:numId="15">
    <w:abstractNumId w:val="5"/>
  </w:num>
  <w:num w:numId="16">
    <w:abstractNumId w:val="13"/>
  </w:num>
  <w:num w:numId="17">
    <w:abstractNumId w:val="4"/>
  </w:num>
  <w:num w:numId="18">
    <w:abstractNumId w:val="9"/>
  </w:num>
  <w:num w:numId="19">
    <w:abstractNumId w:val="11"/>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A4A"/>
    <w:rsid w:val="0000536A"/>
    <w:rsid w:val="00010C94"/>
    <w:rsid w:val="00011A7E"/>
    <w:rsid w:val="00080AA2"/>
    <w:rsid w:val="000A2BFB"/>
    <w:rsid w:val="000B4005"/>
    <w:rsid w:val="000F0299"/>
    <w:rsid w:val="0011046A"/>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A3111D"/>
    <w:rsid w:val="00A66A4A"/>
    <w:rsid w:val="00A92AC7"/>
    <w:rsid w:val="00AC3B1F"/>
    <w:rsid w:val="00AD3724"/>
    <w:rsid w:val="00AD7490"/>
    <w:rsid w:val="00B15821"/>
    <w:rsid w:val="00B53128"/>
    <w:rsid w:val="00B9480F"/>
    <w:rsid w:val="00B94A14"/>
    <w:rsid w:val="00BD3501"/>
    <w:rsid w:val="00C06B86"/>
    <w:rsid w:val="00C6211E"/>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66A4A"/>
    <w:pPr>
      <w:spacing w:line="360" w:lineRule="auto"/>
      <w:ind w:left="851"/>
      <w:jc w:val="both"/>
    </w:pPr>
    <w:rPr>
      <w:rFonts w:ascii="Arial" w:hAnsi="Arial"/>
      <w:sz w:val="24"/>
      <w:szCs w:val="24"/>
    </w:rPr>
  </w:style>
  <w:style w:type="paragraph" w:styleId="Ttulo1">
    <w:name w:val="heading 1"/>
    <w:basedOn w:val="Normal"/>
    <w:next w:val="Normal"/>
    <w:autoRedefine/>
    <w:qFormat/>
    <w:rsid w:val="00A66A4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66A4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66A4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66A4A"/>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66A4A"/>
    <w:pPr>
      <w:spacing w:line="240" w:lineRule="auto"/>
      <w:ind w:left="0"/>
    </w:pPr>
  </w:style>
  <w:style w:type="paragraph" w:customStyle="1" w:styleId="Sumrio">
    <w:name w:val="Sumário"/>
    <w:basedOn w:val="ndicedeilustraes"/>
    <w:next w:val="Normal"/>
    <w:autoRedefine/>
    <w:rsid w:val="00A66A4A"/>
    <w:pPr>
      <w:spacing w:before="240" w:after="240"/>
      <w:jc w:val="center"/>
    </w:pPr>
    <w:rPr>
      <w:b/>
      <w:color w:val="000080"/>
      <w:sz w:val="36"/>
    </w:rPr>
  </w:style>
  <w:style w:type="paragraph" w:customStyle="1" w:styleId="Capa">
    <w:name w:val="Capa"/>
    <w:basedOn w:val="Normal"/>
    <w:autoRedefine/>
    <w:rsid w:val="00A66A4A"/>
    <w:pPr>
      <w:jc w:val="right"/>
    </w:pPr>
    <w:rPr>
      <w:b/>
      <w:color w:val="000080"/>
      <w:sz w:val="40"/>
    </w:rPr>
  </w:style>
  <w:style w:type="paragraph" w:styleId="Sumrio1">
    <w:name w:val="toc 1"/>
    <w:basedOn w:val="Normal"/>
    <w:next w:val="Normal"/>
    <w:autoRedefine/>
    <w:uiPriority w:val="39"/>
    <w:rsid w:val="00A66A4A"/>
    <w:pPr>
      <w:ind w:left="0"/>
    </w:pPr>
  </w:style>
  <w:style w:type="paragraph" w:styleId="ndicedeilustraes">
    <w:name w:val="table of figures"/>
    <w:basedOn w:val="Normal"/>
    <w:next w:val="Normal"/>
    <w:semiHidden/>
    <w:rsid w:val="00A66A4A"/>
  </w:style>
  <w:style w:type="paragraph" w:styleId="Sumrio2">
    <w:name w:val="toc 2"/>
    <w:basedOn w:val="Normal"/>
    <w:next w:val="Normal"/>
    <w:autoRedefine/>
    <w:uiPriority w:val="39"/>
    <w:rsid w:val="00A66A4A"/>
    <w:pPr>
      <w:ind w:left="240"/>
    </w:pPr>
  </w:style>
  <w:style w:type="paragraph" w:styleId="Sumrio3">
    <w:name w:val="toc 3"/>
    <w:basedOn w:val="Normal"/>
    <w:next w:val="Normal"/>
    <w:autoRedefine/>
    <w:uiPriority w:val="39"/>
    <w:rsid w:val="00A66A4A"/>
    <w:pPr>
      <w:ind w:left="480"/>
    </w:pPr>
  </w:style>
  <w:style w:type="character" w:styleId="Hyperlink">
    <w:name w:val="Hyperlink"/>
    <w:basedOn w:val="Fontepargpadro"/>
    <w:uiPriority w:val="99"/>
    <w:rsid w:val="00A66A4A"/>
    <w:rPr>
      <w:rFonts w:ascii="Arial" w:hAnsi="Arial"/>
      <w:color w:val="000080"/>
      <w:sz w:val="24"/>
      <w:u w:val="single"/>
    </w:rPr>
  </w:style>
  <w:style w:type="paragraph" w:styleId="Cabealho">
    <w:name w:val="header"/>
    <w:basedOn w:val="Normal"/>
    <w:rsid w:val="00A66A4A"/>
    <w:pPr>
      <w:tabs>
        <w:tab w:val="center" w:pos="4252"/>
        <w:tab w:val="right" w:pos="8504"/>
      </w:tabs>
    </w:pPr>
  </w:style>
  <w:style w:type="paragraph" w:styleId="Rodap">
    <w:name w:val="footer"/>
    <w:basedOn w:val="Normal"/>
    <w:rsid w:val="00A66A4A"/>
    <w:pPr>
      <w:tabs>
        <w:tab w:val="center" w:pos="4252"/>
        <w:tab w:val="right" w:pos="8504"/>
      </w:tabs>
      <w:spacing w:line="240" w:lineRule="auto"/>
    </w:pPr>
  </w:style>
  <w:style w:type="character" w:customStyle="1" w:styleId="Ttulo4Char">
    <w:name w:val="Título 4 Char"/>
    <w:basedOn w:val="Fontepargpadro"/>
    <w:link w:val="Ttulo4"/>
    <w:rsid w:val="00A66A4A"/>
    <w:rPr>
      <w:rFonts w:ascii="Arial" w:hAnsi="Arial"/>
      <w:bCs/>
      <w:sz w:val="24"/>
      <w:szCs w:val="28"/>
    </w:rPr>
  </w:style>
  <w:style w:type="paragraph" w:customStyle="1" w:styleId="Tabela2">
    <w:name w:val="Tabela 2"/>
    <w:basedOn w:val="Tabela1"/>
    <w:rsid w:val="00A66A4A"/>
    <w:rPr>
      <w:b/>
      <w:bCs/>
      <w:color w:val="000080"/>
      <w:sz w:val="20"/>
    </w:rPr>
  </w:style>
  <w:style w:type="paragraph" w:styleId="Subttulo">
    <w:name w:val="Subtitle"/>
    <w:basedOn w:val="Normal"/>
    <w:next w:val="Normal"/>
    <w:autoRedefine/>
    <w:qFormat/>
    <w:rsid w:val="00A66A4A"/>
    <w:pPr>
      <w:ind w:left="567"/>
      <w:outlineLvl w:val="1"/>
    </w:pPr>
    <w:rPr>
      <w:rFonts w:cs="Arial"/>
      <w:b/>
      <w:color w:val="000080"/>
      <w:sz w:val="28"/>
    </w:rPr>
  </w:style>
  <w:style w:type="paragraph" w:customStyle="1" w:styleId="Tabela28pt">
    <w:name w:val="Tabela 2 + 8 pt"/>
    <w:basedOn w:val="Tabela1"/>
    <w:rsid w:val="00A66A4A"/>
    <w:rPr>
      <w:sz w:val="16"/>
    </w:rPr>
  </w:style>
  <w:style w:type="character" w:styleId="Nmerodepgina">
    <w:name w:val="page number"/>
    <w:basedOn w:val="Fontepargpadro"/>
    <w:rsid w:val="00A66A4A"/>
    <w:rPr>
      <w:rFonts w:ascii="Arial" w:hAnsi="Arial"/>
      <w:sz w:val="20"/>
    </w:rPr>
  </w:style>
  <w:style w:type="paragraph" w:customStyle="1" w:styleId="Caixatexto">
    <w:name w:val="Caixa texto"/>
    <w:basedOn w:val="Normal"/>
    <w:next w:val="Normal"/>
    <w:rsid w:val="00A66A4A"/>
    <w:pPr>
      <w:ind w:left="0"/>
    </w:pPr>
    <w:rPr>
      <w:color w:val="999999"/>
      <w:sz w:val="16"/>
      <w:lang w:eastAsia="es-ES"/>
    </w:rPr>
  </w:style>
  <w:style w:type="paragraph" w:styleId="Textodebalo">
    <w:name w:val="Balloon Text"/>
    <w:basedOn w:val="Normal"/>
    <w:link w:val="TextodebaloChar"/>
    <w:rsid w:val="00A66A4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66A4A"/>
    <w:rPr>
      <w:rFonts w:ascii="Tahoma" w:hAnsi="Tahoma" w:cs="Tahoma"/>
      <w:sz w:val="16"/>
      <w:szCs w:val="16"/>
    </w:rPr>
  </w:style>
  <w:style w:type="paragraph" w:customStyle="1" w:styleId="ESTILOINDRADESCRICAOSISTEMA">
    <w:name w:val="ESTILO_INDRA_DESCRICAO_SISTEMA"/>
    <w:basedOn w:val="Capa"/>
    <w:autoRedefine/>
    <w:qFormat/>
    <w:rsid w:val="00A66A4A"/>
  </w:style>
  <w:style w:type="paragraph" w:styleId="Corpodetexto">
    <w:name w:val="Body Text"/>
    <w:basedOn w:val="Normal"/>
    <w:link w:val="CorpodetextoChar"/>
    <w:rsid w:val="00A66A4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66A4A"/>
    <w:rPr>
      <w:rFonts w:eastAsia="Arial Unicode MS"/>
    </w:rPr>
  </w:style>
  <w:style w:type="paragraph" w:customStyle="1" w:styleId="tabletext">
    <w:name w:val="tabletext"/>
    <w:basedOn w:val="Normal"/>
    <w:rsid w:val="00A66A4A"/>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66A4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66A4A"/>
    <w:rPr>
      <w:rFonts w:ascii="Arial" w:hAnsi="Arial" w:cs="Arial"/>
      <w:sz w:val="24"/>
      <w:szCs w:val="24"/>
    </w:rPr>
  </w:style>
  <w:style w:type="paragraph" w:styleId="Recuodecorpodetexto2">
    <w:name w:val="Body Text Indent 2"/>
    <w:basedOn w:val="Normal"/>
    <w:link w:val="Recuodecorpodetexto2Char"/>
    <w:rsid w:val="00A66A4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66A4A"/>
    <w:rPr>
      <w:rFonts w:ascii="Arial" w:hAnsi="Arial" w:cs="Arial"/>
      <w:szCs w:val="24"/>
    </w:rPr>
  </w:style>
  <w:style w:type="paragraph" w:styleId="Corpodetexto2">
    <w:name w:val="Body Text 2"/>
    <w:basedOn w:val="Normal"/>
    <w:link w:val="Corpodetexto2Char"/>
    <w:rsid w:val="00A66A4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66A4A"/>
    <w:rPr>
      <w:rFonts w:ascii="Arial" w:hAnsi="Arial"/>
      <w:b/>
      <w:color w:val="000080"/>
      <w:sz w:val="40"/>
      <w:szCs w:val="24"/>
    </w:rPr>
  </w:style>
  <w:style w:type="paragraph" w:styleId="Corpodetexto3">
    <w:name w:val="Body Text 3"/>
    <w:basedOn w:val="Normal"/>
    <w:link w:val="Corpodetexto3Char"/>
    <w:rsid w:val="00A66A4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66A4A"/>
    <w:rPr>
      <w:rFonts w:ascii="Arial" w:hAnsi="Arial"/>
      <w:b/>
      <w:color w:val="000080"/>
      <w:sz w:val="40"/>
      <w:szCs w:val="16"/>
    </w:rPr>
  </w:style>
  <w:style w:type="paragraph" w:customStyle="1" w:styleId="Heading">
    <w:name w:val="Heading"/>
    <w:rsid w:val="00A66A4A"/>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66A4A"/>
    <w:pPr>
      <w:spacing w:line="360" w:lineRule="auto"/>
      <w:ind w:left="851"/>
      <w:jc w:val="both"/>
    </w:pPr>
    <w:rPr>
      <w:rFonts w:ascii="Arial" w:hAnsi="Arial"/>
      <w:sz w:val="24"/>
      <w:szCs w:val="24"/>
    </w:rPr>
  </w:style>
  <w:style w:type="paragraph" w:styleId="Ttulo1">
    <w:name w:val="heading 1"/>
    <w:basedOn w:val="Normal"/>
    <w:next w:val="Normal"/>
    <w:autoRedefine/>
    <w:qFormat/>
    <w:rsid w:val="00A66A4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66A4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66A4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66A4A"/>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66A4A"/>
    <w:pPr>
      <w:spacing w:line="240" w:lineRule="auto"/>
      <w:ind w:left="0"/>
    </w:pPr>
  </w:style>
  <w:style w:type="paragraph" w:customStyle="1" w:styleId="Sumrio">
    <w:name w:val="Sumário"/>
    <w:basedOn w:val="ndicedeilustraes"/>
    <w:next w:val="Normal"/>
    <w:autoRedefine/>
    <w:rsid w:val="00A66A4A"/>
    <w:pPr>
      <w:spacing w:before="240" w:after="240"/>
      <w:jc w:val="center"/>
    </w:pPr>
    <w:rPr>
      <w:b/>
      <w:color w:val="000080"/>
      <w:sz w:val="36"/>
    </w:rPr>
  </w:style>
  <w:style w:type="paragraph" w:customStyle="1" w:styleId="Capa">
    <w:name w:val="Capa"/>
    <w:basedOn w:val="Normal"/>
    <w:autoRedefine/>
    <w:rsid w:val="00A66A4A"/>
    <w:pPr>
      <w:jc w:val="right"/>
    </w:pPr>
    <w:rPr>
      <w:b/>
      <w:color w:val="000080"/>
      <w:sz w:val="40"/>
    </w:rPr>
  </w:style>
  <w:style w:type="paragraph" w:styleId="Sumrio1">
    <w:name w:val="toc 1"/>
    <w:basedOn w:val="Normal"/>
    <w:next w:val="Normal"/>
    <w:autoRedefine/>
    <w:uiPriority w:val="39"/>
    <w:rsid w:val="00A66A4A"/>
    <w:pPr>
      <w:ind w:left="0"/>
    </w:pPr>
  </w:style>
  <w:style w:type="paragraph" w:styleId="ndicedeilustraes">
    <w:name w:val="table of figures"/>
    <w:basedOn w:val="Normal"/>
    <w:next w:val="Normal"/>
    <w:semiHidden/>
    <w:rsid w:val="00A66A4A"/>
  </w:style>
  <w:style w:type="paragraph" w:styleId="Sumrio2">
    <w:name w:val="toc 2"/>
    <w:basedOn w:val="Normal"/>
    <w:next w:val="Normal"/>
    <w:autoRedefine/>
    <w:uiPriority w:val="39"/>
    <w:rsid w:val="00A66A4A"/>
    <w:pPr>
      <w:ind w:left="240"/>
    </w:pPr>
  </w:style>
  <w:style w:type="paragraph" w:styleId="Sumrio3">
    <w:name w:val="toc 3"/>
    <w:basedOn w:val="Normal"/>
    <w:next w:val="Normal"/>
    <w:autoRedefine/>
    <w:uiPriority w:val="39"/>
    <w:rsid w:val="00A66A4A"/>
    <w:pPr>
      <w:ind w:left="480"/>
    </w:pPr>
  </w:style>
  <w:style w:type="character" w:styleId="Hyperlink">
    <w:name w:val="Hyperlink"/>
    <w:basedOn w:val="Fontepargpadro"/>
    <w:uiPriority w:val="99"/>
    <w:rsid w:val="00A66A4A"/>
    <w:rPr>
      <w:rFonts w:ascii="Arial" w:hAnsi="Arial"/>
      <w:color w:val="000080"/>
      <w:sz w:val="24"/>
      <w:u w:val="single"/>
    </w:rPr>
  </w:style>
  <w:style w:type="paragraph" w:styleId="Cabealho">
    <w:name w:val="header"/>
    <w:basedOn w:val="Normal"/>
    <w:rsid w:val="00A66A4A"/>
    <w:pPr>
      <w:tabs>
        <w:tab w:val="center" w:pos="4252"/>
        <w:tab w:val="right" w:pos="8504"/>
      </w:tabs>
    </w:pPr>
  </w:style>
  <w:style w:type="paragraph" w:styleId="Rodap">
    <w:name w:val="footer"/>
    <w:basedOn w:val="Normal"/>
    <w:rsid w:val="00A66A4A"/>
    <w:pPr>
      <w:tabs>
        <w:tab w:val="center" w:pos="4252"/>
        <w:tab w:val="right" w:pos="8504"/>
      </w:tabs>
      <w:spacing w:line="240" w:lineRule="auto"/>
    </w:pPr>
  </w:style>
  <w:style w:type="character" w:customStyle="1" w:styleId="Ttulo4Char">
    <w:name w:val="Título 4 Char"/>
    <w:basedOn w:val="Fontepargpadro"/>
    <w:link w:val="Ttulo4"/>
    <w:rsid w:val="00A66A4A"/>
    <w:rPr>
      <w:rFonts w:ascii="Arial" w:hAnsi="Arial"/>
      <w:bCs/>
      <w:sz w:val="24"/>
      <w:szCs w:val="28"/>
    </w:rPr>
  </w:style>
  <w:style w:type="paragraph" w:customStyle="1" w:styleId="Tabela2">
    <w:name w:val="Tabela 2"/>
    <w:basedOn w:val="Tabela1"/>
    <w:rsid w:val="00A66A4A"/>
    <w:rPr>
      <w:b/>
      <w:bCs/>
      <w:color w:val="000080"/>
      <w:sz w:val="20"/>
    </w:rPr>
  </w:style>
  <w:style w:type="paragraph" w:styleId="Subttulo">
    <w:name w:val="Subtitle"/>
    <w:basedOn w:val="Normal"/>
    <w:next w:val="Normal"/>
    <w:autoRedefine/>
    <w:qFormat/>
    <w:rsid w:val="00A66A4A"/>
    <w:pPr>
      <w:ind w:left="567"/>
      <w:outlineLvl w:val="1"/>
    </w:pPr>
    <w:rPr>
      <w:rFonts w:cs="Arial"/>
      <w:b/>
      <w:color w:val="000080"/>
      <w:sz w:val="28"/>
    </w:rPr>
  </w:style>
  <w:style w:type="paragraph" w:customStyle="1" w:styleId="Tabela28pt">
    <w:name w:val="Tabela 2 + 8 pt"/>
    <w:basedOn w:val="Tabela1"/>
    <w:rsid w:val="00A66A4A"/>
    <w:rPr>
      <w:sz w:val="16"/>
    </w:rPr>
  </w:style>
  <w:style w:type="character" w:styleId="Nmerodepgina">
    <w:name w:val="page number"/>
    <w:basedOn w:val="Fontepargpadro"/>
    <w:rsid w:val="00A66A4A"/>
    <w:rPr>
      <w:rFonts w:ascii="Arial" w:hAnsi="Arial"/>
      <w:sz w:val="20"/>
    </w:rPr>
  </w:style>
  <w:style w:type="paragraph" w:customStyle="1" w:styleId="Caixatexto">
    <w:name w:val="Caixa texto"/>
    <w:basedOn w:val="Normal"/>
    <w:next w:val="Normal"/>
    <w:rsid w:val="00A66A4A"/>
    <w:pPr>
      <w:ind w:left="0"/>
    </w:pPr>
    <w:rPr>
      <w:color w:val="999999"/>
      <w:sz w:val="16"/>
      <w:lang w:eastAsia="es-ES"/>
    </w:rPr>
  </w:style>
  <w:style w:type="paragraph" w:styleId="Textodebalo">
    <w:name w:val="Balloon Text"/>
    <w:basedOn w:val="Normal"/>
    <w:link w:val="TextodebaloChar"/>
    <w:rsid w:val="00A66A4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66A4A"/>
    <w:rPr>
      <w:rFonts w:ascii="Tahoma" w:hAnsi="Tahoma" w:cs="Tahoma"/>
      <w:sz w:val="16"/>
      <w:szCs w:val="16"/>
    </w:rPr>
  </w:style>
  <w:style w:type="paragraph" w:customStyle="1" w:styleId="ESTILOINDRADESCRICAOSISTEMA">
    <w:name w:val="ESTILO_INDRA_DESCRICAO_SISTEMA"/>
    <w:basedOn w:val="Capa"/>
    <w:autoRedefine/>
    <w:qFormat/>
    <w:rsid w:val="00A66A4A"/>
  </w:style>
  <w:style w:type="paragraph" w:styleId="Corpodetexto">
    <w:name w:val="Body Text"/>
    <w:basedOn w:val="Normal"/>
    <w:link w:val="CorpodetextoChar"/>
    <w:rsid w:val="00A66A4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66A4A"/>
    <w:rPr>
      <w:rFonts w:eastAsia="Arial Unicode MS"/>
    </w:rPr>
  </w:style>
  <w:style w:type="paragraph" w:customStyle="1" w:styleId="tabletext">
    <w:name w:val="tabletext"/>
    <w:basedOn w:val="Normal"/>
    <w:rsid w:val="00A66A4A"/>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A66A4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66A4A"/>
    <w:rPr>
      <w:rFonts w:ascii="Arial" w:hAnsi="Arial" w:cs="Arial"/>
      <w:sz w:val="24"/>
      <w:szCs w:val="24"/>
    </w:rPr>
  </w:style>
  <w:style w:type="paragraph" w:styleId="Recuodecorpodetexto2">
    <w:name w:val="Body Text Indent 2"/>
    <w:basedOn w:val="Normal"/>
    <w:link w:val="Recuodecorpodetexto2Char"/>
    <w:rsid w:val="00A66A4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66A4A"/>
    <w:rPr>
      <w:rFonts w:ascii="Arial" w:hAnsi="Arial" w:cs="Arial"/>
      <w:szCs w:val="24"/>
    </w:rPr>
  </w:style>
  <w:style w:type="paragraph" w:styleId="Corpodetexto2">
    <w:name w:val="Body Text 2"/>
    <w:basedOn w:val="Normal"/>
    <w:link w:val="Corpodetexto2Char"/>
    <w:rsid w:val="00A66A4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66A4A"/>
    <w:rPr>
      <w:rFonts w:ascii="Arial" w:hAnsi="Arial"/>
      <w:b/>
      <w:color w:val="000080"/>
      <w:sz w:val="40"/>
      <w:szCs w:val="24"/>
    </w:rPr>
  </w:style>
  <w:style w:type="paragraph" w:styleId="Corpodetexto3">
    <w:name w:val="Body Text 3"/>
    <w:basedOn w:val="Normal"/>
    <w:link w:val="Corpodetexto3Char"/>
    <w:rsid w:val="00A66A4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66A4A"/>
    <w:rPr>
      <w:rFonts w:ascii="Arial" w:hAnsi="Arial"/>
      <w:b/>
      <w:color w:val="000080"/>
      <w:sz w:val="40"/>
      <w:szCs w:val="16"/>
    </w:rPr>
  </w:style>
  <w:style w:type="paragraph" w:customStyle="1" w:styleId="Heading">
    <w:name w:val="Heading"/>
    <w:rsid w:val="00A66A4A"/>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B33B0-29DF-4B1B-BBB6-7D0A22FD4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6</TotalTime>
  <Pages>23</Pages>
  <Words>3751</Words>
  <Characters>24819</Characters>
  <Application>Microsoft Office Word</Application>
  <DocSecurity>0</DocSecurity>
  <Lines>206</Lines>
  <Paragraphs>57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28513</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2014-11-09T05:43:00Z</cp:lastPrinted>
  <dcterms:created xsi:type="dcterms:W3CDTF">2014-11-09T05:42:00Z</dcterms:created>
  <dcterms:modified xsi:type="dcterms:W3CDTF">2014-11-20T13:06:00Z</dcterms:modified>
</cp:coreProperties>
</file>