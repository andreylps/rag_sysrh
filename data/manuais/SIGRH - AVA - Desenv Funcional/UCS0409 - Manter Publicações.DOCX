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95" w:rsidRDefault="00CC2095" w:rsidP="00CC209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C2095" w:rsidRDefault="00CC2095" w:rsidP="00CC2095">
      <w:pPr>
        <w:widowControl w:val="0"/>
        <w:rPr>
          <w:rFonts w:cs="Arial"/>
          <w:sz w:val="20"/>
          <w:u w:val="single"/>
        </w:rPr>
      </w:pPr>
    </w:p>
    <w:p w:rsidR="00CC2095" w:rsidRDefault="00CC2095" w:rsidP="00CC209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  <w:sz w:val="20"/>
        </w:rPr>
      </w:pPr>
    </w:p>
    <w:p w:rsidR="00CC2095" w:rsidRDefault="00CC2095" w:rsidP="00CC2095">
      <w:pPr>
        <w:widowControl w:val="0"/>
        <w:rPr>
          <w:rFonts w:cs="Arial"/>
        </w:rPr>
      </w:pPr>
    </w:p>
    <w:p w:rsidR="00CC2095" w:rsidRDefault="00CC2095" w:rsidP="00CC2095">
      <w:pPr>
        <w:pStyle w:val="Capa"/>
        <w:rPr>
          <w:color w:val="FF9900"/>
        </w:rPr>
      </w:pPr>
      <w:r>
        <w:t>SINDRAPE</w:t>
      </w:r>
    </w:p>
    <w:p w:rsidR="00CC2095" w:rsidRDefault="00CC2095" w:rsidP="00CC209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C2095" w:rsidRPr="00CC2095" w:rsidRDefault="00CC2095" w:rsidP="00CC2095">
      <w:pPr>
        <w:widowControl w:val="0"/>
        <w:rPr>
          <w:color w:val="000080"/>
        </w:rPr>
      </w:pPr>
    </w:p>
    <w:p w:rsidR="00CC2095" w:rsidRPr="00CC2095" w:rsidRDefault="00CC2095" w:rsidP="00CC2095">
      <w:pPr>
        <w:widowControl w:val="0"/>
        <w:jc w:val="right"/>
        <w:rPr>
          <w:rFonts w:cs="Arial"/>
          <w:b/>
          <w:bCs/>
          <w:color w:val="000080"/>
        </w:rPr>
      </w:pPr>
    </w:p>
    <w:p w:rsidR="00CC2095" w:rsidRDefault="00CC2095" w:rsidP="00CC2095">
      <w:pPr>
        <w:pStyle w:val="Capa"/>
      </w:pPr>
      <w:r>
        <w:t>UCS0409</w:t>
      </w:r>
      <w:r w:rsidR="009971AB">
        <w:t xml:space="preserve"> </w:t>
      </w:r>
      <w:r>
        <w:t>– Manter publicações</w:t>
      </w:r>
    </w:p>
    <w:p w:rsidR="00CC2095" w:rsidRDefault="00CC2095" w:rsidP="00CC2095">
      <w:pPr>
        <w:widowControl w:val="0"/>
        <w:rPr>
          <w:rFonts w:cs="Arial"/>
        </w:rPr>
      </w:pPr>
    </w:p>
    <w:p w:rsidR="00CC2095" w:rsidRDefault="00CC2095" w:rsidP="00CC2095">
      <w:pPr>
        <w:widowControl w:val="0"/>
      </w:pPr>
    </w:p>
    <w:p w:rsidR="00CC2095" w:rsidRDefault="00CC2095" w:rsidP="00CC209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C2095" w:rsidRPr="00CC2095" w:rsidRDefault="00CC2095" w:rsidP="00CC2095">
      <w:pPr>
        <w:pStyle w:val="Corpodetexto3"/>
        <w:widowControl w:val="0"/>
        <w:spacing w:after="0"/>
        <w:rPr>
          <w:rFonts w:cs="Arial"/>
        </w:rPr>
      </w:pPr>
      <w:r w:rsidRPr="00CC2095">
        <w:rPr>
          <w:rFonts w:cs="Arial"/>
        </w:rPr>
        <w:lastRenderedPageBreak/>
        <w:t>Histórico de Revisões</w:t>
      </w:r>
    </w:p>
    <w:p w:rsidR="00CC2095" w:rsidRDefault="00CC2095" w:rsidP="00CC209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C2095" w:rsidTr="00CC209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C2095" w:rsidTr="00CC209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CC2095" w:rsidTr="00CC209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C2095" w:rsidTr="00CC209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C2095" w:rsidTr="00CC209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CC209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C2095" w:rsidRDefault="00CC2095" w:rsidP="00CC209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C2095" w:rsidRPr="00CC2095" w:rsidRDefault="00CC2095" w:rsidP="00CC2095">
      <w:pPr>
        <w:pStyle w:val="Corpodetexto3"/>
        <w:widowControl w:val="0"/>
        <w:spacing w:after="0"/>
        <w:jc w:val="left"/>
        <w:rPr>
          <w:rFonts w:cs="Arial"/>
        </w:rPr>
      </w:pPr>
      <w:r w:rsidRPr="00CC2095">
        <w:rPr>
          <w:rFonts w:cs="Arial"/>
        </w:rPr>
        <w:lastRenderedPageBreak/>
        <w:t>Índice</w:t>
      </w:r>
    </w:p>
    <w:p w:rsidR="00CC2095" w:rsidRPr="00CC2095" w:rsidRDefault="00CC2095" w:rsidP="00CC209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971AB" w:rsidRDefault="00CC20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1546" w:history="1">
        <w:r w:rsidR="009971AB" w:rsidRPr="001B5F17">
          <w:rPr>
            <w:rStyle w:val="Hyperlink"/>
            <w:noProof/>
          </w:rPr>
          <w:t>1.</w:t>
        </w:r>
        <w:r w:rsidR="009971A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971AB" w:rsidRPr="001B5F17">
          <w:rPr>
            <w:rStyle w:val="Hyperlink"/>
            <w:noProof/>
          </w:rPr>
          <w:t>Pacote/Caso de Uso</w:t>
        </w:r>
        <w:r w:rsidR="009971AB">
          <w:rPr>
            <w:noProof/>
            <w:webHidden/>
          </w:rPr>
          <w:tab/>
        </w:r>
        <w:r w:rsidR="009971AB">
          <w:rPr>
            <w:noProof/>
            <w:webHidden/>
          </w:rPr>
          <w:fldChar w:fldCharType="begin"/>
        </w:r>
        <w:r w:rsidR="009971AB">
          <w:rPr>
            <w:noProof/>
            <w:webHidden/>
          </w:rPr>
          <w:instrText xml:space="preserve"> PAGEREF _Toc404241546 \h </w:instrText>
        </w:r>
        <w:r w:rsidR="009971AB">
          <w:rPr>
            <w:noProof/>
            <w:webHidden/>
          </w:rPr>
        </w:r>
        <w:r w:rsidR="009971AB">
          <w:rPr>
            <w:noProof/>
            <w:webHidden/>
          </w:rPr>
          <w:fldChar w:fldCharType="separate"/>
        </w:r>
        <w:r w:rsidR="009971AB">
          <w:rPr>
            <w:noProof/>
            <w:webHidden/>
          </w:rPr>
          <w:t>5</w:t>
        </w:r>
        <w:r w:rsidR="009971AB"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47" w:history="1">
        <w:r w:rsidRPr="001B5F17">
          <w:rPr>
            <w:rStyle w:val="Hyperlink"/>
            <w:noProof/>
          </w:rPr>
          <w:t>Manter publicações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48" w:history="1">
        <w:r w:rsidRPr="001B5F1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49" w:history="1">
        <w:r w:rsidRPr="001B5F1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0" w:history="1">
        <w:r w:rsidRPr="001B5F1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1" w:history="1">
        <w:r w:rsidRPr="001B5F1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2" w:history="1">
        <w:r w:rsidRPr="001B5F1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3" w:history="1">
        <w:r w:rsidRPr="001B5F1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4" w:history="1">
        <w:r w:rsidRPr="001B5F1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5" w:history="1">
        <w:r w:rsidRPr="001B5F1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Incluir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6" w:history="1">
        <w:r w:rsidRPr="001B5F1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7" w:history="1">
        <w:r w:rsidRPr="001B5F1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Fluxo Básico – Dados da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8" w:history="1">
        <w:r w:rsidRPr="001B5F1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Alterar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59" w:history="1">
        <w:r w:rsidRPr="001B5F1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0" w:history="1">
        <w:r w:rsidRPr="001B5F1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Excluir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1" w:history="1">
        <w:r w:rsidRPr="001B5F1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2" w:history="1">
        <w:r w:rsidRPr="001B5F1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Listar Publicações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3" w:history="1">
        <w:r w:rsidRPr="001B5F1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4" w:history="1">
        <w:r w:rsidRPr="001B5F1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5" w:history="1">
        <w:r w:rsidRPr="001B5F1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RN01: Validar o link para as publicações (quando Publicação mantida em sistema externo)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6" w:history="1">
        <w:r w:rsidRPr="001B5F1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RN02: Validar o título, ano e tipo da publicação (quando Publicação mantida no SIGRH)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7" w:history="1">
        <w:r w:rsidRPr="001B5F17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RN03: Validar a página final (quando Tipo da publicação = Artigo)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8" w:history="1">
        <w:r w:rsidRPr="001B5F17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RN04: Validar a página final (quando Tipo da publicação = Jornal/Revista)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69" w:history="1">
        <w:r w:rsidRPr="001B5F1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71AB" w:rsidRDefault="009971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1570" w:history="1">
        <w:r w:rsidRPr="001B5F1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B5F1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2095" w:rsidRDefault="00CC2095" w:rsidP="009971AB">
      <w:pPr>
        <w:pStyle w:val="Sumrio1"/>
        <w:rPr>
          <w:rFonts w:cs="Arial"/>
        </w:rPr>
      </w:pPr>
      <w:r>
        <w:fldChar w:fldCharType="end"/>
      </w:r>
    </w:p>
    <w:p w:rsidR="00CC2095" w:rsidRDefault="00CC2095" w:rsidP="00CC2095">
      <w:pPr>
        <w:pStyle w:val="Heading"/>
      </w:pPr>
    </w:p>
    <w:p w:rsidR="00CC2095" w:rsidRDefault="00CC2095" w:rsidP="00CC2095">
      <w:pPr>
        <w:pStyle w:val="Heading"/>
        <w:jc w:val="center"/>
      </w:pPr>
    </w:p>
    <w:p w:rsidR="00CC2095" w:rsidRDefault="00CC2095" w:rsidP="00CC209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1546"/>
      <w:r>
        <w:lastRenderedPageBreak/>
        <w:t>Pacote/Caso de Uso</w:t>
      </w:r>
      <w:bookmarkEnd w:id="1"/>
    </w:p>
    <w:p w:rsidR="00CC2095" w:rsidRDefault="00CC2095" w:rsidP="00CC2095"/>
    <w:p w:rsidR="00CC2095" w:rsidRDefault="00CC2095" w:rsidP="009971AB">
      <w:pPr>
        <w:pStyle w:val="Subttulo"/>
      </w:pPr>
      <w:bookmarkStart w:id="2" w:name="_Toc404241547"/>
      <w:r>
        <w:t>Manter publicações</w:t>
      </w:r>
      <w:bookmarkEnd w:id="2"/>
    </w:p>
    <w:p w:rsidR="00CC2095" w:rsidRDefault="00CC2095" w:rsidP="00CC2095">
      <w:pPr>
        <w:widowControl w:val="0"/>
        <w:ind w:left="902"/>
        <w:rPr>
          <w:rFonts w:cs="Arial"/>
          <w:b/>
          <w:bCs/>
          <w:color w:val="FF0000"/>
        </w:rPr>
      </w:pPr>
    </w:p>
    <w:p w:rsidR="00CC2095" w:rsidRDefault="00CC2095" w:rsidP="00CC209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1548"/>
      <w:r>
        <w:t>Descrição</w:t>
      </w:r>
      <w:bookmarkEnd w:id="3"/>
    </w:p>
    <w:p w:rsidR="00CC2095" w:rsidRDefault="00CC2095" w:rsidP="00CC2095">
      <w:pPr>
        <w:pStyle w:val="Recuodecorpodetexto2"/>
        <w:widowControl w:val="0"/>
        <w:ind w:left="1620" w:firstLine="0"/>
        <w:rPr>
          <w:sz w:val="24"/>
        </w:rPr>
      </w:pPr>
    </w:p>
    <w:p w:rsidR="00CC2095" w:rsidRDefault="00CC2095" w:rsidP="00CC209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publicações que uma pessoa pode ter.</w:t>
      </w:r>
    </w:p>
    <w:p w:rsidR="00CC2095" w:rsidRDefault="00CC2095" w:rsidP="00CC2095">
      <w:pPr>
        <w:pStyle w:val="Recuodecorpodetexto2"/>
        <w:widowControl w:val="0"/>
        <w:ind w:left="1620" w:firstLine="0"/>
        <w:rPr>
          <w:sz w:val="24"/>
        </w:rPr>
      </w:pPr>
    </w:p>
    <w:p w:rsidR="00CC2095" w:rsidRDefault="00CC2095" w:rsidP="00CC209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1549"/>
      <w:r>
        <w:t>Requisitos atendidos</w:t>
      </w:r>
      <w:bookmarkEnd w:id="4"/>
    </w:p>
    <w:p w:rsidR="00CC2095" w:rsidRDefault="00CC2095" w:rsidP="00CC2095"/>
    <w:p w:rsidR="00CC2095" w:rsidRDefault="00CC2095" w:rsidP="00CC2095">
      <w:pPr>
        <w:pStyle w:val="Recuodecorpodetexto"/>
        <w:ind w:left="1260"/>
      </w:pPr>
      <w:r>
        <w:t>R10 – Manter publicações</w:t>
      </w:r>
    </w:p>
    <w:p w:rsidR="00CC2095" w:rsidRDefault="00CC2095" w:rsidP="00CC2095"/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1550"/>
      <w:r>
        <w:t>Conceito</w:t>
      </w:r>
      <w:bookmarkEnd w:id="5"/>
      <w:r>
        <w:tab/>
      </w:r>
    </w:p>
    <w:p w:rsidR="00CC2095" w:rsidRDefault="00CC2095" w:rsidP="00CC2095"/>
    <w:p w:rsidR="00CC2095" w:rsidRDefault="00CC2095" w:rsidP="00CC209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1551"/>
      <w:r>
        <w:t>Conceitos principais</w:t>
      </w:r>
      <w:bookmarkEnd w:id="6"/>
    </w:p>
    <w:p w:rsidR="00CC2095" w:rsidRDefault="00CC2095" w:rsidP="00CC209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C2095" w:rsidTr="00FF700E">
        <w:trPr>
          <w:trHeight w:val="600"/>
        </w:trPr>
        <w:tc>
          <w:tcPr>
            <w:tcW w:w="1600" w:type="dxa"/>
          </w:tcPr>
          <w:p w:rsidR="00CC2095" w:rsidRDefault="00CC2095" w:rsidP="00CC209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Publicação</w:t>
            </w:r>
          </w:p>
        </w:tc>
        <w:tc>
          <w:tcPr>
            <w:tcW w:w="4606" w:type="dxa"/>
          </w:tcPr>
          <w:p w:rsidR="00CC2095" w:rsidRDefault="00CC209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publicações.</w:t>
            </w:r>
          </w:p>
        </w:tc>
      </w:tr>
    </w:tbl>
    <w:p w:rsidR="00CC2095" w:rsidRDefault="00CC2095" w:rsidP="00CC2095">
      <w:pPr>
        <w:pStyle w:val="Cabealho"/>
        <w:rPr>
          <w:rFonts w:cs="Arial"/>
        </w:rPr>
      </w:pPr>
    </w:p>
    <w:p w:rsidR="00CC2095" w:rsidRDefault="00CC2095" w:rsidP="00CC2095">
      <w:pPr>
        <w:rPr>
          <w:rFonts w:cs="Arial"/>
        </w:rPr>
      </w:pPr>
    </w:p>
    <w:p w:rsidR="00CC2095" w:rsidRDefault="00CC2095" w:rsidP="00CC209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1552"/>
      <w:r>
        <w:t>Conceitos associados</w:t>
      </w:r>
      <w:bookmarkEnd w:id="7"/>
    </w:p>
    <w:p w:rsidR="00CC2095" w:rsidRDefault="00CC2095" w:rsidP="00CC209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C2095" w:rsidTr="00FF700E">
        <w:trPr>
          <w:trHeight w:val="600"/>
        </w:trPr>
        <w:tc>
          <w:tcPr>
            <w:tcW w:w="1600" w:type="dxa"/>
          </w:tcPr>
          <w:p w:rsidR="00CC2095" w:rsidRDefault="00CC2095" w:rsidP="00CC209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</w:t>
            </w:r>
          </w:p>
        </w:tc>
        <w:tc>
          <w:tcPr>
            <w:tcW w:w="4606" w:type="dxa"/>
          </w:tcPr>
          <w:p w:rsidR="00CC2095" w:rsidRDefault="00CC209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</w:tc>
      </w:tr>
    </w:tbl>
    <w:p w:rsidR="00CC2095" w:rsidRDefault="00CC2095" w:rsidP="00CC2095">
      <w:pPr>
        <w:pStyle w:val="Cabealho"/>
        <w:rPr>
          <w:rFonts w:cs="Arial"/>
        </w:rPr>
      </w:pPr>
    </w:p>
    <w:p w:rsidR="00CC2095" w:rsidRDefault="00CC2095" w:rsidP="00CC2095">
      <w:pPr>
        <w:rPr>
          <w:rFonts w:eastAsia="Arial Unicode MS"/>
        </w:rPr>
      </w:pPr>
    </w:p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1553"/>
      <w:r w:rsidR="009971AB">
        <w:rPr>
          <w:noProof/>
        </w:rPr>
        <w:lastRenderedPageBreak/>
        <w:pict>
          <v:group id="_x0000_s1028" style="position:absolute;left:0;text-align:left;margin-left:-85.05pt;margin-top:-70.85pt;width:360.75pt;height:396.75pt;z-index:0" coordsize="7215,7935"/>
        </w:pict>
      </w:r>
      <w:r>
        <w:t>Diagrama</w:t>
      </w:r>
      <w:bookmarkEnd w:id="8"/>
    </w:p>
    <w:p w:rsidR="00CC2095" w:rsidRDefault="00CC2095" w:rsidP="00CC209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C2095" w:rsidRDefault="00CC2095" w:rsidP="00CC2095">
      <w:pPr>
        <w:widowControl w:val="0"/>
        <w:jc w:val="center"/>
        <w:rPr>
          <w:rFonts w:cs="Arial"/>
        </w:rPr>
      </w:pPr>
    </w:p>
    <w:p w:rsidR="00CC2095" w:rsidRDefault="009971AB" w:rsidP="00CC2095">
      <w:pPr>
        <w:widowControl w:val="0"/>
        <w:ind w:left="0"/>
        <w:jc w:val="center"/>
        <w:rPr>
          <w:rFonts w:cs="Arial"/>
        </w:rPr>
      </w:pP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D6BF72" wp14:editId="457B5314">
                <wp:simplePos x="0" y="0"/>
                <wp:positionH relativeFrom="column">
                  <wp:posOffset>746760</wp:posOffset>
                </wp:positionH>
                <wp:positionV relativeFrom="paragraph">
                  <wp:posOffset>2607945</wp:posOffset>
                </wp:positionV>
                <wp:extent cx="1306195" cy="0"/>
                <wp:effectExtent l="0" t="0" r="27305" b="19050"/>
                <wp:wrapNone/>
                <wp:docPr id="132" name="Lin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0619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pt,205.35pt" to="161.65pt,20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A9BCCD" wp14:editId="3BBCEB93">
                <wp:simplePos x="0" y="0"/>
                <wp:positionH relativeFrom="column">
                  <wp:posOffset>521970</wp:posOffset>
                </wp:positionH>
                <wp:positionV relativeFrom="paragraph">
                  <wp:posOffset>2720340</wp:posOffset>
                </wp:positionV>
                <wp:extent cx="146050" cy="224790"/>
                <wp:effectExtent l="0" t="0" r="25400" b="22860"/>
                <wp:wrapNone/>
                <wp:docPr id="130" name="Lin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214.2pt" to="52.6pt,2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A63DD8" wp14:editId="599F6055">
                <wp:simplePos x="0" y="0"/>
                <wp:positionH relativeFrom="column">
                  <wp:posOffset>386715</wp:posOffset>
                </wp:positionH>
                <wp:positionV relativeFrom="paragraph">
                  <wp:posOffset>2720340</wp:posOffset>
                </wp:positionV>
                <wp:extent cx="135255" cy="224790"/>
                <wp:effectExtent l="0" t="0" r="36195" b="22860"/>
                <wp:wrapNone/>
                <wp:docPr id="129" name="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7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5pt,214.2pt" to="41.1pt,2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3F870D" wp14:editId="6A2CE652">
                <wp:simplePos x="0" y="0"/>
                <wp:positionH relativeFrom="column">
                  <wp:posOffset>521970</wp:posOffset>
                </wp:positionH>
                <wp:positionV relativeFrom="paragraph">
                  <wp:posOffset>2529205</wp:posOffset>
                </wp:positionV>
                <wp:extent cx="179705" cy="0"/>
                <wp:effectExtent l="0" t="0" r="10795" b="19050"/>
                <wp:wrapNone/>
                <wp:docPr id="128" name="Lin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199.15pt" to="55.25pt,1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8CC782" wp14:editId="4ECE9965">
                <wp:simplePos x="0" y="0"/>
                <wp:positionH relativeFrom="column">
                  <wp:posOffset>353060</wp:posOffset>
                </wp:positionH>
                <wp:positionV relativeFrom="paragraph">
                  <wp:posOffset>2529205</wp:posOffset>
                </wp:positionV>
                <wp:extent cx="168910" cy="0"/>
                <wp:effectExtent l="0" t="0" r="21590" b="19050"/>
                <wp:wrapNone/>
                <wp:docPr id="127" name="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pt,199.15pt" to="41.1pt,1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DFA95B" wp14:editId="2D70F6F4">
                <wp:simplePos x="0" y="0"/>
                <wp:positionH relativeFrom="column">
                  <wp:posOffset>521970</wp:posOffset>
                </wp:positionH>
                <wp:positionV relativeFrom="paragraph">
                  <wp:posOffset>2473325</wp:posOffset>
                </wp:positionV>
                <wp:extent cx="0" cy="247015"/>
                <wp:effectExtent l="0" t="0" r="19050" b="19685"/>
                <wp:wrapNone/>
                <wp:docPr id="126" name="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01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194.75pt" to="41.1pt,2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BEC1E2" wp14:editId="6E20F3BC">
                <wp:simplePos x="0" y="0"/>
                <wp:positionH relativeFrom="column">
                  <wp:posOffset>398145</wp:posOffset>
                </wp:positionH>
                <wp:positionV relativeFrom="paragraph">
                  <wp:posOffset>2225675</wp:posOffset>
                </wp:positionV>
                <wp:extent cx="247650" cy="247650"/>
                <wp:effectExtent l="0" t="0" r="19050" b="19050"/>
                <wp:wrapNone/>
                <wp:docPr id="125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31.35pt;margin-top:175.25pt;width:19.5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" fillcolor="#fcf2e3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35E13" wp14:editId="2AACAC3C">
                <wp:simplePos x="0" y="0"/>
                <wp:positionH relativeFrom="column">
                  <wp:posOffset>2581910</wp:posOffset>
                </wp:positionH>
                <wp:positionV relativeFrom="paragraph">
                  <wp:posOffset>4104005</wp:posOffset>
                </wp:positionV>
                <wp:extent cx="1010285" cy="196850"/>
                <wp:effectExtent l="0" t="0" r="18415" b="12700"/>
                <wp:wrapNone/>
                <wp:docPr id="124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02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publicação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left:0;text-align:left;margin-left:203.3pt;margin-top:323.15pt;width:79.55pt;height:15.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" filled="f" stroked="f">
                <v:textbox style="mso-fit-shape-to-text:t"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publicação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584F84" wp14:editId="7FEF587F">
                <wp:simplePos x="0" y="0"/>
                <wp:positionH relativeFrom="column">
                  <wp:posOffset>2525395</wp:posOffset>
                </wp:positionH>
                <wp:positionV relativeFrom="paragraph">
                  <wp:posOffset>3789045</wp:posOffset>
                </wp:positionV>
                <wp:extent cx="1182370" cy="787400"/>
                <wp:effectExtent l="0" t="0" r="17780" b="12700"/>
                <wp:wrapNone/>
                <wp:docPr id="123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198.85pt;margin-top:298.35pt;width:93.1pt;height:6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" fillcolor="#fcf2e3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30B0E" wp14:editId="076BE8F0">
                <wp:simplePos x="0" y="0"/>
                <wp:positionH relativeFrom="column">
                  <wp:posOffset>2559050</wp:posOffset>
                </wp:positionH>
                <wp:positionV relativeFrom="paragraph">
                  <wp:posOffset>3822700</wp:posOffset>
                </wp:positionV>
                <wp:extent cx="1182370" cy="787400"/>
                <wp:effectExtent l="0" t="0" r="17780" b="12700"/>
                <wp:wrapNone/>
                <wp:docPr id="122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201.5pt;margin-top:301pt;width:93.1pt;height:6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" fillcolor="#c0bfc0" strokecolor="#c0bfc0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D3F24A" wp14:editId="4B02D613">
                <wp:simplePos x="0" y="0"/>
                <wp:positionH relativeFrom="column">
                  <wp:posOffset>2593340</wp:posOffset>
                </wp:positionH>
                <wp:positionV relativeFrom="paragraph">
                  <wp:posOffset>3068955</wp:posOffset>
                </wp:positionV>
                <wp:extent cx="997585" cy="196850"/>
                <wp:effectExtent l="0" t="0" r="12065" b="12700"/>
                <wp:wrapNone/>
                <wp:docPr id="121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publicação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27" style="position:absolute;left:0;text-align:left;margin-left:204.2pt;margin-top:241.65pt;width:78.55pt;height:15.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" filled="f" stroked="f">
                <v:textbox style="mso-fit-shape-to-text:t"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publicação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DB84E6" wp14:editId="6E8637E7">
                <wp:simplePos x="0" y="0"/>
                <wp:positionH relativeFrom="column">
                  <wp:posOffset>2513965</wp:posOffset>
                </wp:positionH>
                <wp:positionV relativeFrom="paragraph">
                  <wp:posOffset>2753995</wp:posOffset>
                </wp:positionV>
                <wp:extent cx="1182370" cy="787400"/>
                <wp:effectExtent l="0" t="0" r="17780" b="12700"/>
                <wp:wrapNone/>
                <wp:docPr id="120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197.95pt;margin-top:216.85pt;width:93.1pt;height:6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" fillcolor="#fcf2e3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1B9CA5" wp14:editId="74552601">
                <wp:simplePos x="0" y="0"/>
                <wp:positionH relativeFrom="column">
                  <wp:posOffset>2548255</wp:posOffset>
                </wp:positionH>
                <wp:positionV relativeFrom="paragraph">
                  <wp:posOffset>2787650</wp:posOffset>
                </wp:positionV>
                <wp:extent cx="1181735" cy="787400"/>
                <wp:effectExtent l="0" t="0" r="18415" b="12700"/>
                <wp:wrapNone/>
                <wp:docPr id="119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200.65pt;margin-top:219.5pt;width:93.05pt;height:6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" fillcolor="#c0bfc0" strokecolor="#c0bfc0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FD9D2" wp14:editId="6C73FEAA">
                <wp:simplePos x="0" y="0"/>
                <wp:positionH relativeFrom="column">
                  <wp:posOffset>2593340</wp:posOffset>
                </wp:positionH>
                <wp:positionV relativeFrom="paragraph">
                  <wp:posOffset>2023110</wp:posOffset>
                </wp:positionV>
                <wp:extent cx="972185" cy="196850"/>
                <wp:effectExtent l="0" t="0" r="18415" b="12700"/>
                <wp:wrapNone/>
                <wp:docPr id="118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publicação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28" style="position:absolute;left:0;text-align:left;margin-left:204.2pt;margin-top:159.3pt;width:76.55pt;height:15.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" filled="f" stroked="f">
                <v:textbox style="mso-fit-shape-to-text:t"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publicação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DB47F" wp14:editId="7802515D">
                <wp:simplePos x="0" y="0"/>
                <wp:positionH relativeFrom="column">
                  <wp:posOffset>2513965</wp:posOffset>
                </wp:positionH>
                <wp:positionV relativeFrom="paragraph">
                  <wp:posOffset>1708150</wp:posOffset>
                </wp:positionV>
                <wp:extent cx="1182370" cy="787400"/>
                <wp:effectExtent l="0" t="0" r="17780" b="12700"/>
                <wp:wrapNone/>
                <wp:docPr id="117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197.95pt;margin-top:134.5pt;width:93.1pt;height:6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" fillcolor="#fcf2e3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845D7" wp14:editId="4E9BEFB1">
                <wp:simplePos x="0" y="0"/>
                <wp:positionH relativeFrom="column">
                  <wp:posOffset>2548255</wp:posOffset>
                </wp:positionH>
                <wp:positionV relativeFrom="paragraph">
                  <wp:posOffset>1741805</wp:posOffset>
                </wp:positionV>
                <wp:extent cx="1181735" cy="787400"/>
                <wp:effectExtent l="0" t="0" r="18415" b="12700"/>
                <wp:wrapNone/>
                <wp:docPr id="116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200.65pt;margin-top:137.15pt;width:93.05pt;height:6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" fillcolor="#c0bfc0" strokecolor="#c0bfc0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47480B" wp14:editId="7CA3B9AA">
                <wp:simplePos x="0" y="0"/>
                <wp:positionH relativeFrom="column">
                  <wp:posOffset>2593340</wp:posOffset>
                </wp:positionH>
                <wp:positionV relativeFrom="paragraph">
                  <wp:posOffset>1022350</wp:posOffset>
                </wp:positionV>
                <wp:extent cx="1003935" cy="196850"/>
                <wp:effectExtent l="0" t="0" r="5715" b="12700"/>
                <wp:wrapNone/>
                <wp:docPr id="11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9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publicações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9" style="position:absolute;left:0;text-align:left;margin-left:204.2pt;margin-top:80.5pt;width:79.05pt;height:15.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" filled="f" stroked="f">
                <v:textbox style="mso-fit-shape-to-text:t"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publicações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6AFA3" wp14:editId="715CC3DF">
                <wp:simplePos x="0" y="0"/>
                <wp:positionH relativeFrom="column">
                  <wp:posOffset>2525395</wp:posOffset>
                </wp:positionH>
                <wp:positionV relativeFrom="paragraph">
                  <wp:posOffset>707390</wp:posOffset>
                </wp:positionV>
                <wp:extent cx="1182370" cy="787400"/>
                <wp:effectExtent l="0" t="0" r="17780" b="12700"/>
                <wp:wrapNone/>
                <wp:docPr id="114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198.85pt;margin-top:55.7pt;width:93.1pt;height: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" fillcolor="#fcf2e3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3430B" wp14:editId="59BFA861">
                <wp:simplePos x="0" y="0"/>
                <wp:positionH relativeFrom="column">
                  <wp:posOffset>2559050</wp:posOffset>
                </wp:positionH>
                <wp:positionV relativeFrom="paragraph">
                  <wp:posOffset>741045</wp:posOffset>
                </wp:positionV>
                <wp:extent cx="1182370" cy="787400"/>
                <wp:effectExtent l="0" t="0" r="17780" b="12700"/>
                <wp:wrapNone/>
                <wp:docPr id="113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201.5pt;margin-top:58.35pt;width:93.1pt;height:6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" fillcolor="#c0bfc0" strokecolor="#c0bfc0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B7199" wp14:editId="5431C4AF">
                <wp:simplePos x="0" y="0"/>
                <wp:positionH relativeFrom="column">
                  <wp:posOffset>2052955</wp:posOffset>
                </wp:positionH>
                <wp:positionV relativeFrom="paragraph">
                  <wp:posOffset>426085</wp:posOffset>
                </wp:positionV>
                <wp:extent cx="2138680" cy="4363720"/>
                <wp:effectExtent l="0" t="0" r="13970" b="17780"/>
                <wp:wrapNone/>
                <wp:docPr id="112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8680" cy="436372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26" style="position:absolute;margin-left:161.65pt;margin-top:33.55pt;width:168.4pt;height:34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" filled="f" strokeweight=".0005mm"/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36011" wp14:editId="5D9934A1">
                <wp:simplePos x="0" y="0"/>
                <wp:positionH relativeFrom="column">
                  <wp:posOffset>-18415</wp:posOffset>
                </wp:positionH>
                <wp:positionV relativeFrom="paragraph">
                  <wp:posOffset>99695</wp:posOffset>
                </wp:positionV>
                <wp:extent cx="407035" cy="196850"/>
                <wp:effectExtent l="0" t="0" r="12065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left:0;text-align:left;margin-left:-1.45pt;margin-top:7.85pt;width:32.05pt;height:15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" filled="f" stroked="f">
                <v:textbox style="mso-fit-shape-to-text:t"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4F721" wp14:editId="5D098361">
                <wp:simplePos x="0" y="0"/>
                <wp:positionH relativeFrom="column">
                  <wp:posOffset>-74930</wp:posOffset>
                </wp:positionH>
                <wp:positionV relativeFrom="paragraph">
                  <wp:posOffset>66040</wp:posOffset>
                </wp:positionV>
                <wp:extent cx="4514215" cy="4971415"/>
                <wp:effectExtent l="0" t="0" r="19685" b="1968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215" cy="497141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5.9pt;margin-top:5.2pt;width:355.45pt;height:39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" filled="f" strokeweight="0"/>
            </w:pict>
          </mc:Fallback>
        </mc:AlternateContent>
      </w:r>
    </w:p>
    <w:p w:rsidR="00CC2095" w:rsidRDefault="009971AB" w:rsidP="009971AB">
      <w:pPr>
        <w:pStyle w:val="Ttulo1"/>
      </w:pPr>
      <w:bookmarkStart w:id="9" w:name="_Toc404241554"/>
      <w:r w:rsidRPr="009971A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9C69E4" wp14:editId="31973728">
                <wp:simplePos x="0" y="0"/>
                <wp:positionH relativeFrom="column">
                  <wp:posOffset>322580</wp:posOffset>
                </wp:positionH>
                <wp:positionV relativeFrom="paragraph">
                  <wp:posOffset>2677795</wp:posOffset>
                </wp:positionV>
                <wp:extent cx="819785" cy="196850"/>
                <wp:effectExtent l="0" t="0" r="12065" b="12700"/>
                <wp:wrapNone/>
                <wp:docPr id="131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971AB" w:rsidRDefault="009971AB" w:rsidP="009971AB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31" style="position:absolute;left:0;text-align:left;margin-left:25.4pt;margin-top:210.85pt;width:64.55pt;height:15.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xYuqQIAAJ4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" filled="f" stroked="f">
                <v:textbox inset="0,0,0,0">
                  <w:txbxContent>
                    <w:p w:rsidR="009971AB" w:rsidRDefault="009971AB" w:rsidP="009971AB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CC2095">
        <w:br w:type="page"/>
      </w:r>
      <w:r w:rsidR="00CC2095">
        <w:lastRenderedPageBreak/>
        <w:t>Casos de Uso</w:t>
      </w:r>
      <w:bookmarkEnd w:id="9"/>
    </w:p>
    <w:p w:rsidR="00CC2095" w:rsidRDefault="00CC2095" w:rsidP="00CC2095">
      <w:pPr>
        <w:pStyle w:val="Ttulo2"/>
      </w:pPr>
      <w:r>
        <w:rPr>
          <w:vanish/>
        </w:rPr>
        <w:t xml:space="preserve">UCS454 </w:t>
      </w:r>
      <w:bookmarkStart w:id="10" w:name="_Toc404241555"/>
      <w:r>
        <w:t>Incluir Publicação</w:t>
      </w:r>
      <w:bookmarkEnd w:id="10"/>
      <w:r>
        <w:t> </w:t>
      </w:r>
    </w:p>
    <w:p w:rsidR="00CC2095" w:rsidRDefault="00CC2095" w:rsidP="00CC209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1556"/>
      <w:r>
        <w:t>Fluxo Básico – Informações Principais</w:t>
      </w:r>
      <w:bookmarkEnd w:id="11"/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Publicações e seleciona a opção de inclusão.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opções de manter a publicação no SIGRH ou através de um sistema externo.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ator queira manter a publicação no SIGRH: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“Idiomas”.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“Meios de divulgação”.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“Tipos</w:t>
      </w:r>
      <w:proofErr w:type="gramStart"/>
      <w:r>
        <w:t xml:space="preserve">  </w:t>
      </w:r>
      <w:proofErr w:type="gramEnd"/>
      <w:r>
        <w:t>da publicação”.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prossegue a operação.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 e RN02 da seção “Regras de negócio”.</w:t>
      </w:r>
    </w:p>
    <w:p w:rsidR="00CC2095" w:rsidRDefault="00CC2095" w:rsidP="00CC209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241557"/>
      <w:r>
        <w:t>Fluxo Básico – Dados da Publicação</w:t>
      </w:r>
      <w:bookmarkEnd w:id="12"/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informadas anteriormente.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Tipo da publicação seja </w:t>
      </w:r>
      <w:r>
        <w:rPr>
          <w:i/>
          <w:iCs/>
        </w:rPr>
        <w:t xml:space="preserve">Artigo </w:t>
      </w:r>
      <w:r>
        <w:t>ou</w:t>
      </w:r>
      <w:r>
        <w:rPr>
          <w:i/>
          <w:iCs/>
        </w:rPr>
        <w:t xml:space="preserve"> Livro ou capítulo</w:t>
      </w:r>
      <w:r>
        <w:t>: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“Áreas de conhecimento”.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Tipo da publicação seja </w:t>
      </w:r>
      <w:r>
        <w:rPr>
          <w:i/>
          <w:iCs/>
        </w:rPr>
        <w:t>Jornal/revista</w:t>
      </w:r>
      <w:r>
        <w:t>: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“Naturezas de jornal/revista”.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“Áreas de conhecimento”.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Tipo da publicação seja </w:t>
      </w:r>
      <w:r>
        <w:rPr>
          <w:i/>
          <w:iCs/>
        </w:rPr>
        <w:t>Trabalhos publicados em anais de eventos</w:t>
      </w:r>
      <w:r>
        <w:t>: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“Naturezas de trabalhos em anais”.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“Classificações de evento”.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“Áreas de conhecimento”.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Tipo da publicação seja </w:t>
      </w:r>
      <w:r>
        <w:rPr>
          <w:i/>
          <w:iCs/>
        </w:rPr>
        <w:t>Apresentação de trabalho em eventos</w:t>
      </w:r>
      <w:r>
        <w:t>: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“Formas de participação”.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os “Tipos de participação”.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“Naturezas de apresentação”.</w:t>
      </w:r>
    </w:p>
    <w:p w:rsidR="00CC2095" w:rsidRDefault="00CC2095" w:rsidP="00CC209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as “Classificações de evento”.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RN02, RN03 e RN04 da seção “Regras de negócio”.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“Publicação da pessoa”.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CC2095" w:rsidRDefault="00CC2095" w:rsidP="00CC2095">
      <w:pPr>
        <w:pStyle w:val="Recuodecorpodetexto"/>
      </w:pPr>
    </w:p>
    <w:p w:rsidR="00CC2095" w:rsidRDefault="00CC2095" w:rsidP="00CC2095">
      <w:pPr>
        <w:pStyle w:val="Ttulo2"/>
      </w:pPr>
      <w:r>
        <w:rPr>
          <w:vanish/>
        </w:rPr>
        <w:t xml:space="preserve">UCS455 </w:t>
      </w:r>
      <w:bookmarkStart w:id="13" w:name="_Toc404241558"/>
      <w:r>
        <w:t>Alterar Publicação</w:t>
      </w:r>
      <w:bookmarkEnd w:id="13"/>
      <w:r>
        <w:t> </w:t>
      </w:r>
    </w:p>
    <w:p w:rsidR="00CC2095" w:rsidRDefault="00CC2095" w:rsidP="00CC209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1559"/>
      <w:r>
        <w:lastRenderedPageBreak/>
        <w:t>Fluxo Básico</w:t>
      </w:r>
      <w:bookmarkEnd w:id="14"/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publicação após executar o caso de uso “Listar publicações” e seleciona a opção de alteração.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“Publicação da pessoa”.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RN01, RN03 e RN04 da seção “Regras de negócio”.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“Publicação da pessoa”.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CC2095" w:rsidRDefault="00CC2095" w:rsidP="00CC2095">
      <w:pPr>
        <w:pStyle w:val="Recuodecorpodetexto"/>
      </w:pPr>
    </w:p>
    <w:p w:rsidR="00CC2095" w:rsidRDefault="00CC2095" w:rsidP="00CC2095">
      <w:pPr>
        <w:pStyle w:val="Ttulo2"/>
      </w:pPr>
      <w:r>
        <w:rPr>
          <w:vanish/>
        </w:rPr>
        <w:t xml:space="preserve">UCS456 </w:t>
      </w:r>
      <w:bookmarkStart w:id="15" w:name="_Toc404241560"/>
      <w:r>
        <w:t>Excluir Publicação</w:t>
      </w:r>
      <w:bookmarkEnd w:id="15"/>
      <w:r>
        <w:t> </w:t>
      </w:r>
    </w:p>
    <w:p w:rsidR="00CC2095" w:rsidRDefault="00CC2095" w:rsidP="00CC209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1561"/>
      <w:r>
        <w:t>Fluxo Básico</w:t>
      </w:r>
      <w:bookmarkEnd w:id="16"/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publicação após executar o caso de uso “Listar publicações” e seleciona a opção de exclusão.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“Publicação da pessoa”.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CC2095" w:rsidRDefault="00CC2095" w:rsidP="00CC2095">
      <w:pPr>
        <w:pStyle w:val="Recuodecorpodetexto"/>
      </w:pPr>
    </w:p>
    <w:p w:rsidR="00CC2095" w:rsidRDefault="00CC2095" w:rsidP="00CC2095">
      <w:pPr>
        <w:pStyle w:val="Ttulo2"/>
      </w:pPr>
      <w:r>
        <w:rPr>
          <w:vanish/>
        </w:rPr>
        <w:t xml:space="preserve">UCS457 </w:t>
      </w:r>
      <w:bookmarkStart w:id="17" w:name="_Toc404241562"/>
      <w:r>
        <w:t>Listar Publicações</w:t>
      </w:r>
      <w:bookmarkEnd w:id="17"/>
      <w:r>
        <w:t> </w:t>
      </w:r>
    </w:p>
    <w:p w:rsidR="00CC2095" w:rsidRDefault="00CC2095" w:rsidP="00CC209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1563"/>
      <w:r>
        <w:t>Fluxo Básico</w:t>
      </w:r>
      <w:bookmarkEnd w:id="18"/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Publicações.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C2095" w:rsidRDefault="00CC2095" w:rsidP="00CC209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“Publicações”, de acordo com os filtros informados, ordenada pelo ano da publicação (decrescente) e o título da publicação (crescente).</w:t>
      </w:r>
    </w:p>
    <w:p w:rsidR="00CC2095" w:rsidRDefault="00CC2095" w:rsidP="00CC2095">
      <w:pPr>
        <w:pStyle w:val="Recuodecorpodetexto"/>
      </w:pPr>
    </w:p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41564"/>
      <w:r>
        <w:lastRenderedPageBreak/>
        <w:t>Regras de negócio</w:t>
      </w:r>
      <w:bookmarkEnd w:id="19"/>
    </w:p>
    <w:p w:rsidR="00CC2095" w:rsidRDefault="00CC2095" w:rsidP="00CC2095"/>
    <w:p w:rsidR="00CC2095" w:rsidRDefault="00CC2095" w:rsidP="00CC2095">
      <w:pPr>
        <w:pStyle w:val="Ttulo2"/>
      </w:pPr>
      <w:bookmarkStart w:id="20" w:name="_Toc404241565"/>
      <w:r>
        <w:t>RN01: Validar o link para as publicações (quando Publicação mantida em sistema externo)</w:t>
      </w:r>
      <w:bookmarkEnd w:id="20"/>
    </w:p>
    <w:p w:rsidR="00CC2095" w:rsidRDefault="00CC2095" w:rsidP="00CC2095">
      <w:pPr>
        <w:pStyle w:val="Recuodecorpodetexto"/>
        <w:ind w:left="360"/>
        <w:jc w:val="both"/>
      </w:pPr>
      <w:r>
        <w:t xml:space="preserve">Tentativa de incluir/alterar uma publicação informando o Link para as publicações igual a um já existente para a Pessoa em questão.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CC2095" w:rsidRDefault="00CC2095" w:rsidP="00CC2095"/>
    <w:p w:rsidR="00CC2095" w:rsidRDefault="00CC2095" w:rsidP="00CC2095">
      <w:pPr>
        <w:pStyle w:val="Ttulo2"/>
      </w:pPr>
      <w:bookmarkStart w:id="21" w:name="_Toc404241566"/>
      <w:r>
        <w:t>RN02: Validar o título, ano e tipo da publicação (quando Publicação mantida no SIGRH</w:t>
      </w:r>
      <w:proofErr w:type="gramStart"/>
      <w:r>
        <w:t>)</w:t>
      </w:r>
      <w:bookmarkEnd w:id="21"/>
      <w:proofErr w:type="gramEnd"/>
    </w:p>
    <w:p w:rsidR="00CC2095" w:rsidRDefault="00CC2095" w:rsidP="00CC2095">
      <w:pPr>
        <w:ind w:left="360"/>
      </w:pPr>
      <w:r>
        <w:rPr>
          <w:rFonts w:cs="Arial"/>
        </w:rPr>
        <w:t xml:space="preserve">Tentativa de incluir/alterar uma publicação informando o Título, Ano da publicação e Tipo da </w:t>
      </w:r>
      <w:proofErr w:type="gramStart"/>
      <w:r>
        <w:rPr>
          <w:rFonts w:cs="Arial"/>
        </w:rPr>
        <w:t>publicação iguais</w:t>
      </w:r>
      <w:proofErr w:type="gramEnd"/>
      <w:r>
        <w:rPr>
          <w:rFonts w:cs="Arial"/>
        </w:rPr>
        <w:t xml:space="preserve"> a de uma Publicação um já existente para a Pessoa em questão. O sistema exibe a mensagem MSG0022 ("Já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nome_do_campo</w:t>
      </w:r>
      <w:proofErr w:type="spellEnd"/>
      <w:r>
        <w:rPr>
          <w:rFonts w:cs="Arial"/>
        </w:rPr>
        <w:t>&gt;.").</w:t>
      </w:r>
    </w:p>
    <w:p w:rsidR="00CC2095" w:rsidRDefault="00CC2095" w:rsidP="00CC2095"/>
    <w:p w:rsidR="00CC2095" w:rsidRDefault="00CC2095" w:rsidP="00CC2095">
      <w:pPr>
        <w:pStyle w:val="Ttulo2"/>
      </w:pPr>
      <w:bookmarkStart w:id="22" w:name="_Toc225331254"/>
      <w:bookmarkStart w:id="23" w:name="_Toc404241567"/>
      <w:r>
        <w:t xml:space="preserve">RN03: Validar a </w:t>
      </w:r>
      <w:bookmarkEnd w:id="22"/>
      <w:r>
        <w:t>página final (quando Tipo da publicação = Artigo)</w:t>
      </w:r>
      <w:bookmarkEnd w:id="23"/>
    </w:p>
    <w:p w:rsidR="00CC2095" w:rsidRDefault="00CC2095" w:rsidP="00CC2095">
      <w:pPr>
        <w:ind w:left="360"/>
      </w:pPr>
      <w:r>
        <w:rPr>
          <w:rFonts w:cs="Arial"/>
        </w:rPr>
        <w:t>Tentativa de incluir/alterar uma Publicação e informar a Página final menor que a Página inicial/Número do artigo eletrônico. O sistema exibe a mensagem MSG0143 ("&lt;nome_conceito1&gt; menor que &lt;nome_conceito2&gt;.").</w:t>
      </w:r>
    </w:p>
    <w:p w:rsidR="00CC2095" w:rsidRDefault="00CC2095" w:rsidP="00CC2095"/>
    <w:p w:rsidR="00CC2095" w:rsidRDefault="00CC2095" w:rsidP="00CC2095">
      <w:pPr>
        <w:pStyle w:val="Ttulo2"/>
      </w:pPr>
      <w:bookmarkStart w:id="24" w:name="_Toc404241568"/>
      <w:r>
        <w:t>RN04: Validar a página final (quando Tipo da publicação = Jornal/Revista)</w:t>
      </w:r>
      <w:bookmarkEnd w:id="24"/>
    </w:p>
    <w:p w:rsidR="00CC2095" w:rsidRDefault="00CC2095" w:rsidP="00CC2095">
      <w:pPr>
        <w:ind w:left="360"/>
      </w:pPr>
      <w:r>
        <w:rPr>
          <w:rFonts w:cs="Arial"/>
        </w:rPr>
        <w:lastRenderedPageBreak/>
        <w:t>Tentativa de incluir/alterar uma Publicação e informar a Página final menor que a Página inicial. O sistema exibe a mensagem MSG0143 ("&lt;nome_conceito1&gt; menor que &lt;nome_conceito2&gt;.").</w:t>
      </w:r>
    </w:p>
    <w:p w:rsidR="00CC2095" w:rsidRDefault="00CC2095" w:rsidP="00CC2095"/>
    <w:p w:rsidR="00CC2095" w:rsidRDefault="00CC2095" w:rsidP="00CC2095"/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241569"/>
      <w:r>
        <w:lastRenderedPageBreak/>
        <w:t>Anexos</w:t>
      </w:r>
      <w:bookmarkEnd w:id="25"/>
    </w:p>
    <w:p w:rsidR="00CC2095" w:rsidRDefault="00CC2095" w:rsidP="00CC2095">
      <w:pPr>
        <w:widowControl w:val="0"/>
        <w:ind w:left="540"/>
        <w:rPr>
          <w:rFonts w:cs="Arial"/>
        </w:rPr>
      </w:pPr>
    </w:p>
    <w:p w:rsidR="009971AB" w:rsidRDefault="009971AB" w:rsidP="00CC2095">
      <w:pPr>
        <w:widowControl w:val="0"/>
        <w:ind w:left="540"/>
        <w:rPr>
          <w:rFonts w:cs="Arial"/>
        </w:rPr>
      </w:pPr>
      <w:r>
        <w:rPr>
          <w:rFonts w:cs="Arial"/>
        </w:rPr>
        <w:t>Não se aplica</w:t>
      </w:r>
    </w:p>
    <w:p w:rsidR="009971AB" w:rsidRDefault="009971AB" w:rsidP="00CC2095">
      <w:pPr>
        <w:widowControl w:val="0"/>
        <w:ind w:left="540"/>
        <w:rPr>
          <w:rFonts w:cs="Arial"/>
        </w:rPr>
      </w:pPr>
    </w:p>
    <w:p w:rsidR="009971AB" w:rsidRDefault="009971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C2095" w:rsidRDefault="00CC2095" w:rsidP="00CC209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241570"/>
      <w:r>
        <w:t>Revisões</w:t>
      </w:r>
      <w:bookmarkEnd w:id="26"/>
    </w:p>
    <w:p w:rsidR="00CC2095" w:rsidRDefault="00CC2095" w:rsidP="00CC209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C209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Pr="00CC2095" w:rsidRDefault="00CC209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C209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Pr="00CC2095" w:rsidRDefault="00CC209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C209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Pr="00CC2095" w:rsidRDefault="00CC209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C209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Pr="00CC2095" w:rsidRDefault="00CC209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C209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Pr="00CC2095" w:rsidRDefault="00CC209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C209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C209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9971A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C2095" w:rsidRDefault="00CC209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Pr="009971AB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 w:rsidRPr="009971AB">
              <w:rPr>
                <w:rFonts w:cs="Arial"/>
                <w:sz w:val="16"/>
              </w:rPr>
              <w:t xml:space="preserve">Todas as mensagens </w:t>
            </w:r>
            <w:r w:rsidRPr="009971AB">
              <w:rPr>
                <w:rFonts w:cs="Arial"/>
                <w:sz w:val="16"/>
              </w:rPr>
              <w:lastRenderedPageBreak/>
              <w:t>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C209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Default="00CC209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Default="00CC2095" w:rsidP="009971A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C2095" w:rsidRDefault="00CC209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C2095" w:rsidRDefault="00CC2095" w:rsidP="00CC2095">
      <w:pPr>
        <w:pStyle w:val="Recuodecorpodetexto"/>
      </w:pPr>
    </w:p>
    <w:p w:rsidR="00CC2095" w:rsidRDefault="00CC2095" w:rsidP="00CC2095"/>
    <w:p w:rsidR="00F41655" w:rsidRPr="00CC2095" w:rsidRDefault="00F41655" w:rsidP="00CC2095"/>
    <w:sectPr w:rsidR="00F41655" w:rsidRPr="00CC209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2095" w:rsidRDefault="00CC2095" w:rsidP="002908D9">
      <w:r>
        <w:separator/>
      </w:r>
    </w:p>
  </w:endnote>
  <w:endnote w:type="continuationSeparator" w:id="0">
    <w:p w:rsidR="00CC2095" w:rsidRDefault="00CC209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971AB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C209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971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971AB">
            <w:rPr>
              <w:sz w:val="20"/>
              <w:szCs w:val="20"/>
            </w:rPr>
            <w:t xml:space="preserve">Keila </w:t>
          </w:r>
          <w:proofErr w:type="spellStart"/>
          <w:r w:rsidRPr="009971AB">
            <w:rPr>
              <w:sz w:val="20"/>
              <w:szCs w:val="20"/>
            </w:rPr>
            <w:t>Joanês</w:t>
          </w:r>
          <w:proofErr w:type="spellEnd"/>
          <w:r w:rsidRPr="009971A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971A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C2095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C2095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C2095">
            <w:rPr>
              <w:b/>
              <w:sz w:val="20"/>
              <w:szCs w:val="20"/>
            </w:rPr>
            <w:t>UCS0409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971A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971AB">
            <w:rPr>
              <w:b/>
              <w:sz w:val="20"/>
              <w:szCs w:val="20"/>
            </w:rPr>
            <w:t>Manter Publicações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2095" w:rsidRDefault="00CC2095" w:rsidP="002908D9">
      <w:r>
        <w:separator/>
      </w:r>
    </w:p>
  </w:footnote>
  <w:footnote w:type="continuationSeparator" w:id="0">
    <w:p w:rsidR="00CC2095" w:rsidRDefault="00CC209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09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971AB"/>
    <w:rsid w:val="009A79D1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C209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C209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C209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C209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C209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C209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C209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C209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C209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C2095"/>
    <w:pPr>
      <w:ind w:left="0"/>
    </w:pPr>
  </w:style>
  <w:style w:type="paragraph" w:styleId="ndicedeilustraes">
    <w:name w:val="table of figures"/>
    <w:basedOn w:val="Normal"/>
    <w:next w:val="Normal"/>
    <w:semiHidden/>
    <w:rsid w:val="00CC2095"/>
  </w:style>
  <w:style w:type="paragraph" w:styleId="Sumrio2">
    <w:name w:val="toc 2"/>
    <w:basedOn w:val="Normal"/>
    <w:next w:val="Normal"/>
    <w:autoRedefine/>
    <w:uiPriority w:val="39"/>
    <w:rsid w:val="00CC209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C2095"/>
    <w:pPr>
      <w:ind w:left="480"/>
    </w:pPr>
  </w:style>
  <w:style w:type="character" w:styleId="Hyperlink">
    <w:name w:val="Hyperlink"/>
    <w:basedOn w:val="Fontepargpadro"/>
    <w:uiPriority w:val="99"/>
    <w:rsid w:val="00CC209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C209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C209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C209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C209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C209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C2095"/>
    <w:rPr>
      <w:sz w:val="16"/>
    </w:rPr>
  </w:style>
  <w:style w:type="character" w:styleId="Nmerodepgina">
    <w:name w:val="page number"/>
    <w:basedOn w:val="Fontepargpadro"/>
    <w:rsid w:val="00CC209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C209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C20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C209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C2095"/>
  </w:style>
  <w:style w:type="paragraph" w:styleId="Corpodetexto">
    <w:name w:val="Body Text"/>
    <w:basedOn w:val="Normal"/>
    <w:link w:val="CorpodetextoChar"/>
    <w:rsid w:val="00CC209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C2095"/>
    <w:rPr>
      <w:rFonts w:eastAsia="Arial Unicode MS"/>
    </w:rPr>
  </w:style>
  <w:style w:type="paragraph" w:customStyle="1" w:styleId="tabletext">
    <w:name w:val="tabletext"/>
    <w:basedOn w:val="Normal"/>
    <w:rsid w:val="00CC209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C209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C209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C209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C209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C209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C209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C209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C209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C209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C209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C209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C209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C209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C209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C209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C209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C209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C2095"/>
    <w:pPr>
      <w:ind w:left="0"/>
    </w:pPr>
  </w:style>
  <w:style w:type="paragraph" w:styleId="ndicedeilustraes">
    <w:name w:val="table of figures"/>
    <w:basedOn w:val="Normal"/>
    <w:next w:val="Normal"/>
    <w:semiHidden/>
    <w:rsid w:val="00CC2095"/>
  </w:style>
  <w:style w:type="paragraph" w:styleId="Sumrio2">
    <w:name w:val="toc 2"/>
    <w:basedOn w:val="Normal"/>
    <w:next w:val="Normal"/>
    <w:autoRedefine/>
    <w:uiPriority w:val="39"/>
    <w:rsid w:val="00CC209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C2095"/>
    <w:pPr>
      <w:ind w:left="480"/>
    </w:pPr>
  </w:style>
  <w:style w:type="character" w:styleId="Hyperlink">
    <w:name w:val="Hyperlink"/>
    <w:basedOn w:val="Fontepargpadro"/>
    <w:uiPriority w:val="99"/>
    <w:rsid w:val="00CC209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C209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C209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C209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C209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C209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C2095"/>
    <w:rPr>
      <w:sz w:val="16"/>
    </w:rPr>
  </w:style>
  <w:style w:type="character" w:styleId="Nmerodepgina">
    <w:name w:val="page number"/>
    <w:basedOn w:val="Fontepargpadro"/>
    <w:rsid w:val="00CC209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C209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C20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C209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C2095"/>
  </w:style>
  <w:style w:type="paragraph" w:styleId="Corpodetexto">
    <w:name w:val="Body Text"/>
    <w:basedOn w:val="Normal"/>
    <w:link w:val="CorpodetextoChar"/>
    <w:rsid w:val="00CC209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C2095"/>
    <w:rPr>
      <w:rFonts w:eastAsia="Arial Unicode MS"/>
    </w:rPr>
  </w:style>
  <w:style w:type="paragraph" w:customStyle="1" w:styleId="tabletext">
    <w:name w:val="tabletext"/>
    <w:basedOn w:val="Normal"/>
    <w:rsid w:val="00CC209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C209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C209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C209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C209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C209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C209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C209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C209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C209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DDA42-1C77-48B2-96F0-66D87280F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10</TotalTime>
  <Pages>12</Pages>
  <Words>1080</Words>
  <Characters>7247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8311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2014-11-09T05:38:00Z</cp:lastPrinted>
  <dcterms:created xsi:type="dcterms:W3CDTF">2014-11-09T05:37:00Z</dcterms:created>
  <dcterms:modified xsi:type="dcterms:W3CDTF">2014-11-20T12:10:00Z</dcterms:modified>
</cp:coreProperties>
</file>