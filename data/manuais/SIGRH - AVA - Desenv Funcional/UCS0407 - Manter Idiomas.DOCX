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4D3" w:rsidRDefault="008514D3" w:rsidP="008514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4D3" w:rsidRDefault="008514D3" w:rsidP="008514D3">
      <w:pPr>
        <w:widowControl w:val="0"/>
        <w:rPr>
          <w:rFonts w:cs="Arial"/>
          <w:sz w:val="20"/>
          <w:u w:val="single"/>
        </w:rPr>
      </w:pPr>
    </w:p>
    <w:p w:rsidR="008514D3" w:rsidRDefault="008514D3" w:rsidP="008514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widowControl w:val="0"/>
        <w:rPr>
          <w:rFonts w:cs="Arial"/>
          <w:sz w:val="20"/>
        </w:rPr>
      </w:pPr>
    </w:p>
    <w:p w:rsidR="008514D3" w:rsidRDefault="008514D3" w:rsidP="008514D3">
      <w:pPr>
        <w:widowControl w:val="0"/>
        <w:rPr>
          <w:rFonts w:cs="Arial"/>
        </w:rPr>
      </w:pPr>
    </w:p>
    <w:p w:rsidR="008514D3" w:rsidRDefault="008514D3" w:rsidP="008514D3">
      <w:pPr>
        <w:pStyle w:val="Capa"/>
        <w:rPr>
          <w:color w:val="FF9900"/>
        </w:rPr>
      </w:pPr>
      <w:r>
        <w:t>SINDRAPE</w:t>
      </w:r>
    </w:p>
    <w:p w:rsidR="008514D3" w:rsidRDefault="008514D3" w:rsidP="008514D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514D3" w:rsidRPr="008514D3" w:rsidRDefault="008514D3" w:rsidP="008514D3">
      <w:pPr>
        <w:widowControl w:val="0"/>
        <w:rPr>
          <w:color w:val="000080"/>
        </w:rPr>
      </w:pPr>
    </w:p>
    <w:p w:rsidR="008514D3" w:rsidRPr="008514D3" w:rsidRDefault="008514D3" w:rsidP="008514D3">
      <w:pPr>
        <w:widowControl w:val="0"/>
        <w:jc w:val="right"/>
        <w:rPr>
          <w:rFonts w:cs="Arial"/>
          <w:b/>
          <w:bCs/>
          <w:color w:val="000080"/>
        </w:rPr>
      </w:pPr>
    </w:p>
    <w:p w:rsidR="008514D3" w:rsidRDefault="008514D3" w:rsidP="008514D3">
      <w:pPr>
        <w:pStyle w:val="Capa"/>
      </w:pPr>
      <w:r>
        <w:t>UCS0407</w:t>
      </w:r>
      <w:r w:rsidR="00844CA6">
        <w:t xml:space="preserve"> </w:t>
      </w:r>
      <w:r>
        <w:t>– Manter idiomas</w:t>
      </w:r>
    </w:p>
    <w:p w:rsidR="008514D3" w:rsidRDefault="008514D3" w:rsidP="008514D3">
      <w:pPr>
        <w:widowControl w:val="0"/>
        <w:rPr>
          <w:rFonts w:cs="Arial"/>
        </w:rPr>
      </w:pPr>
    </w:p>
    <w:p w:rsidR="008514D3" w:rsidRDefault="008514D3" w:rsidP="008514D3">
      <w:pPr>
        <w:widowControl w:val="0"/>
      </w:pPr>
    </w:p>
    <w:p w:rsidR="008514D3" w:rsidRDefault="008514D3" w:rsidP="008514D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514D3" w:rsidRPr="008514D3" w:rsidRDefault="008514D3" w:rsidP="008514D3">
      <w:pPr>
        <w:pStyle w:val="Corpodetexto3"/>
        <w:widowControl w:val="0"/>
        <w:spacing w:after="0"/>
        <w:rPr>
          <w:rFonts w:cs="Arial"/>
        </w:rPr>
      </w:pPr>
      <w:r w:rsidRPr="008514D3">
        <w:rPr>
          <w:rFonts w:cs="Arial"/>
        </w:rPr>
        <w:lastRenderedPageBreak/>
        <w:t>Histórico de Revisões</w:t>
      </w:r>
    </w:p>
    <w:p w:rsidR="008514D3" w:rsidRDefault="008514D3" w:rsidP="008514D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514D3" w:rsidTr="008514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514D3" w:rsidTr="008514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8514D3" w:rsidTr="008514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514D3" w:rsidTr="008514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514D3" w:rsidTr="008514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8514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514D3" w:rsidRDefault="008514D3" w:rsidP="008514D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514D3" w:rsidRPr="008514D3" w:rsidRDefault="008514D3" w:rsidP="008514D3">
      <w:pPr>
        <w:pStyle w:val="Corpodetexto3"/>
        <w:widowControl w:val="0"/>
        <w:spacing w:after="0"/>
        <w:jc w:val="left"/>
        <w:rPr>
          <w:rFonts w:cs="Arial"/>
        </w:rPr>
      </w:pPr>
      <w:r w:rsidRPr="008514D3">
        <w:rPr>
          <w:rFonts w:cs="Arial"/>
        </w:rPr>
        <w:lastRenderedPageBreak/>
        <w:t>Índice</w:t>
      </w:r>
    </w:p>
    <w:p w:rsidR="008514D3" w:rsidRPr="008514D3" w:rsidRDefault="008514D3" w:rsidP="008514D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44CA6" w:rsidRDefault="008514D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0939" w:history="1">
        <w:r w:rsidR="00844CA6" w:rsidRPr="00221B67">
          <w:rPr>
            <w:rStyle w:val="Hyperlink"/>
            <w:noProof/>
          </w:rPr>
          <w:t>1.</w:t>
        </w:r>
        <w:r w:rsidR="00844CA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44CA6" w:rsidRPr="00221B67">
          <w:rPr>
            <w:rStyle w:val="Hyperlink"/>
            <w:noProof/>
          </w:rPr>
          <w:t>Pacote/Caso de Uso</w:t>
        </w:r>
        <w:r w:rsidR="00844CA6">
          <w:rPr>
            <w:noProof/>
            <w:webHidden/>
          </w:rPr>
          <w:tab/>
        </w:r>
        <w:r w:rsidR="00844CA6">
          <w:rPr>
            <w:noProof/>
            <w:webHidden/>
          </w:rPr>
          <w:fldChar w:fldCharType="begin"/>
        </w:r>
        <w:r w:rsidR="00844CA6">
          <w:rPr>
            <w:noProof/>
            <w:webHidden/>
          </w:rPr>
          <w:instrText xml:space="preserve"> PAGEREF _Toc404240939 \h </w:instrText>
        </w:r>
        <w:r w:rsidR="00844CA6">
          <w:rPr>
            <w:noProof/>
            <w:webHidden/>
          </w:rPr>
        </w:r>
        <w:r w:rsidR="00844CA6">
          <w:rPr>
            <w:noProof/>
            <w:webHidden/>
          </w:rPr>
          <w:fldChar w:fldCharType="separate"/>
        </w:r>
        <w:r w:rsidR="00844CA6">
          <w:rPr>
            <w:noProof/>
            <w:webHidden/>
          </w:rPr>
          <w:t>4</w:t>
        </w:r>
        <w:r w:rsidR="00844CA6"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0" w:history="1">
        <w:r w:rsidRPr="00221B67">
          <w:rPr>
            <w:rStyle w:val="Hyperlink"/>
            <w:noProof/>
          </w:rPr>
          <w:t>Manter idiomas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1" w:history="1">
        <w:r w:rsidRPr="00221B6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2" w:history="1">
        <w:r w:rsidRPr="00221B6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3" w:history="1">
        <w:r w:rsidRPr="00221B6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4" w:history="1">
        <w:r w:rsidRPr="00221B6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5" w:history="1">
        <w:r w:rsidRPr="00221B6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6" w:history="1">
        <w:r w:rsidRPr="00221B6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7" w:history="1">
        <w:r w:rsidRPr="00221B6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8" w:history="1">
        <w:r w:rsidRPr="00221B67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Alterar idiomas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49" w:history="1">
        <w:r w:rsidRPr="00221B67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50" w:history="1">
        <w:r w:rsidRPr="00221B67">
          <w:rPr>
            <w:rStyle w:val="Hyperlink"/>
            <w:noProof/>
            <w:lang w:val="en-US"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  <w:lang w:val="en-US"/>
          </w:rPr>
          <w:t>Listar idiomas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51" w:history="1">
        <w:r w:rsidRPr="00221B67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52" w:history="1">
        <w:r w:rsidRPr="00221B6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53" w:history="1">
        <w:r w:rsidRPr="00221B6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4CA6" w:rsidRDefault="00844C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954" w:history="1">
        <w:r w:rsidRPr="00221B6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1B6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14D3" w:rsidRDefault="008514D3" w:rsidP="008514D3">
      <w:pPr>
        <w:pStyle w:val="Sumrio1"/>
      </w:pPr>
      <w:r>
        <w:fldChar w:fldCharType="end"/>
      </w:r>
    </w:p>
    <w:p w:rsidR="008514D3" w:rsidRDefault="008514D3" w:rsidP="008514D3">
      <w:pPr>
        <w:widowControl w:val="0"/>
        <w:rPr>
          <w:rFonts w:cs="Arial"/>
          <w:b/>
          <w:bCs/>
          <w:color w:val="000000"/>
        </w:rPr>
      </w:pPr>
    </w:p>
    <w:p w:rsidR="008514D3" w:rsidRDefault="008514D3" w:rsidP="008514D3">
      <w:pPr>
        <w:pStyle w:val="Heading"/>
        <w:rPr>
          <w:rFonts w:cs="Arial"/>
          <w:szCs w:val="24"/>
          <w:lang w:val="pt-BR"/>
        </w:rPr>
      </w:pPr>
    </w:p>
    <w:p w:rsidR="008514D3" w:rsidRDefault="008514D3" w:rsidP="008514D3">
      <w:pPr>
        <w:pStyle w:val="Heading"/>
      </w:pPr>
    </w:p>
    <w:p w:rsidR="008514D3" w:rsidRDefault="008514D3" w:rsidP="008514D3">
      <w:pPr>
        <w:pStyle w:val="Heading"/>
        <w:jc w:val="center"/>
      </w:pPr>
    </w:p>
    <w:p w:rsidR="008514D3" w:rsidRDefault="008514D3" w:rsidP="008514D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514D3" w:rsidRDefault="008514D3" w:rsidP="008514D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0939"/>
      <w:r>
        <w:lastRenderedPageBreak/>
        <w:t>Pacote/Caso de Uso</w:t>
      </w:r>
      <w:bookmarkEnd w:id="1"/>
    </w:p>
    <w:p w:rsidR="008514D3" w:rsidRDefault="008514D3" w:rsidP="008514D3"/>
    <w:p w:rsidR="008514D3" w:rsidRDefault="008514D3" w:rsidP="00844CA6">
      <w:pPr>
        <w:pStyle w:val="Subttulo"/>
      </w:pPr>
      <w:bookmarkStart w:id="2" w:name="_Toc404240940"/>
      <w:r>
        <w:t>Manter idiomas</w:t>
      </w:r>
      <w:bookmarkEnd w:id="2"/>
    </w:p>
    <w:p w:rsidR="008514D3" w:rsidRDefault="008514D3" w:rsidP="008514D3">
      <w:pPr>
        <w:widowControl w:val="0"/>
        <w:ind w:left="902"/>
        <w:rPr>
          <w:rFonts w:cs="Arial"/>
          <w:b/>
          <w:bCs/>
          <w:color w:val="FF0000"/>
        </w:rPr>
      </w:pPr>
    </w:p>
    <w:p w:rsidR="008514D3" w:rsidRDefault="008514D3" w:rsidP="008514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0941"/>
      <w:r>
        <w:t>Descrição</w:t>
      </w:r>
      <w:bookmarkEnd w:id="3"/>
    </w:p>
    <w:p w:rsidR="008514D3" w:rsidRDefault="008514D3" w:rsidP="008514D3">
      <w:pPr>
        <w:pStyle w:val="Recuodecorpodetexto2"/>
        <w:widowControl w:val="0"/>
        <w:ind w:left="1620" w:firstLine="0"/>
        <w:rPr>
          <w:sz w:val="24"/>
        </w:rPr>
      </w:pPr>
    </w:p>
    <w:p w:rsidR="008514D3" w:rsidRDefault="008514D3" w:rsidP="008514D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idiomas que uma pessoa pode possuir.</w:t>
      </w:r>
    </w:p>
    <w:p w:rsidR="008514D3" w:rsidRDefault="008514D3" w:rsidP="008514D3">
      <w:pPr>
        <w:pStyle w:val="Recuodecorpodetexto2"/>
        <w:widowControl w:val="0"/>
        <w:ind w:left="1620" w:firstLine="0"/>
        <w:rPr>
          <w:sz w:val="24"/>
        </w:rPr>
      </w:pPr>
    </w:p>
    <w:p w:rsidR="008514D3" w:rsidRDefault="008514D3" w:rsidP="008514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0942"/>
      <w:r>
        <w:t>Requisitos atendidos</w:t>
      </w:r>
      <w:bookmarkEnd w:id="4"/>
    </w:p>
    <w:p w:rsidR="008514D3" w:rsidRDefault="008514D3" w:rsidP="008514D3"/>
    <w:p w:rsidR="008514D3" w:rsidRDefault="008514D3" w:rsidP="008514D3">
      <w:pPr>
        <w:pStyle w:val="Recuodecorpodetexto"/>
        <w:ind w:left="1260"/>
      </w:pPr>
      <w:r>
        <w:t>R11 – Manter idiomas</w:t>
      </w:r>
    </w:p>
    <w:p w:rsidR="008514D3" w:rsidRDefault="008514D3" w:rsidP="008514D3"/>
    <w:p w:rsidR="008514D3" w:rsidRDefault="008514D3" w:rsidP="008514D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0943"/>
      <w:r>
        <w:t>Conceito</w:t>
      </w:r>
      <w:bookmarkEnd w:id="5"/>
      <w:r>
        <w:tab/>
      </w:r>
    </w:p>
    <w:p w:rsidR="008514D3" w:rsidRDefault="008514D3" w:rsidP="008514D3"/>
    <w:p w:rsidR="008514D3" w:rsidRDefault="008514D3" w:rsidP="008514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0944"/>
      <w:r>
        <w:t>Conceitos principais</w:t>
      </w:r>
      <w:bookmarkEnd w:id="6"/>
    </w:p>
    <w:p w:rsidR="008514D3" w:rsidRDefault="008514D3" w:rsidP="008514D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4D3" w:rsidTr="00FF700E">
        <w:trPr>
          <w:trHeight w:val="600"/>
        </w:trPr>
        <w:tc>
          <w:tcPr>
            <w:tcW w:w="1600" w:type="dxa"/>
          </w:tcPr>
          <w:p w:rsidR="008514D3" w:rsidRDefault="008514D3" w:rsidP="008514D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Idioma</w:t>
            </w:r>
          </w:p>
        </w:tc>
        <w:tc>
          <w:tcPr>
            <w:tcW w:w="4606" w:type="dxa"/>
          </w:tcPr>
          <w:p w:rsidR="008514D3" w:rsidRDefault="008514D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idiomas.</w:t>
            </w:r>
          </w:p>
        </w:tc>
      </w:tr>
    </w:tbl>
    <w:p w:rsidR="008514D3" w:rsidRDefault="008514D3" w:rsidP="008514D3">
      <w:pPr>
        <w:pStyle w:val="Cabealho"/>
        <w:rPr>
          <w:rFonts w:cs="Arial"/>
        </w:rPr>
      </w:pPr>
    </w:p>
    <w:p w:rsidR="008514D3" w:rsidRDefault="008514D3" w:rsidP="008514D3">
      <w:pPr>
        <w:rPr>
          <w:rFonts w:cs="Arial"/>
        </w:rPr>
      </w:pPr>
    </w:p>
    <w:p w:rsidR="008514D3" w:rsidRDefault="008514D3" w:rsidP="008514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0945"/>
      <w:r>
        <w:t>Conceitos associados</w:t>
      </w:r>
      <w:bookmarkEnd w:id="7"/>
    </w:p>
    <w:p w:rsidR="008514D3" w:rsidRDefault="008514D3" w:rsidP="008514D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4D3" w:rsidTr="00FF700E">
        <w:trPr>
          <w:trHeight w:val="600"/>
        </w:trPr>
        <w:tc>
          <w:tcPr>
            <w:tcW w:w="1600" w:type="dxa"/>
          </w:tcPr>
          <w:p w:rsidR="008514D3" w:rsidRDefault="008514D3" w:rsidP="008514D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</w:t>
            </w:r>
          </w:p>
        </w:tc>
        <w:tc>
          <w:tcPr>
            <w:tcW w:w="4606" w:type="dxa"/>
          </w:tcPr>
          <w:p w:rsidR="008514D3" w:rsidRDefault="008514D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Ente que tenha ou já teve qualquer relação com o Estado.</w:t>
            </w:r>
          </w:p>
        </w:tc>
      </w:tr>
    </w:tbl>
    <w:p w:rsidR="008514D3" w:rsidRDefault="008514D3" w:rsidP="008514D3">
      <w:pPr>
        <w:pStyle w:val="Cabealho"/>
        <w:rPr>
          <w:rFonts w:cs="Arial"/>
        </w:rPr>
      </w:pPr>
    </w:p>
    <w:p w:rsidR="008514D3" w:rsidRDefault="008514D3" w:rsidP="008514D3">
      <w:pPr>
        <w:rPr>
          <w:rFonts w:eastAsia="Arial Unicode MS"/>
        </w:rPr>
      </w:pPr>
    </w:p>
    <w:p w:rsidR="008514D3" w:rsidRDefault="008514D3" w:rsidP="008514D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0946"/>
      <w:r w:rsidR="00844CA6">
        <w:rPr>
          <w:noProof/>
        </w:rPr>
        <w:lastRenderedPageBreak/>
        <w:pict>
          <v:group id="_x0000_s1028" style="position:absolute;left:0;text-align:left;margin-left:-85.05pt;margin-top:-70.85pt;width:358.5pt;height:221.25pt;z-index:19" coordsize="7170,4425"/>
        </w:pict>
      </w:r>
      <w:r>
        <w:t>Diagrama</w:t>
      </w:r>
      <w:bookmarkEnd w:id="8"/>
    </w:p>
    <w:p w:rsidR="008514D3" w:rsidRDefault="008514D3" w:rsidP="008514D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514D3" w:rsidRDefault="008514D3" w:rsidP="008514D3">
      <w:pPr>
        <w:widowControl w:val="0"/>
        <w:jc w:val="center"/>
        <w:rPr>
          <w:rFonts w:cs="Arial"/>
        </w:rPr>
      </w:pPr>
    </w:p>
    <w:p w:rsidR="008514D3" w:rsidRDefault="008514D3" w:rsidP="008514D3">
      <w:pPr>
        <w:widowControl w:val="0"/>
        <w:jc w:val="center"/>
        <w:rPr>
          <w:rFonts w:cs="Arial"/>
        </w:rPr>
      </w:pPr>
    </w:p>
    <w:p w:rsidR="008514D3" w:rsidRDefault="00844CA6" w:rsidP="008514D3">
      <w:pPr>
        <w:widowControl w:val="0"/>
        <w:ind w:left="0"/>
        <w:jc w:val="center"/>
        <w:rPr>
          <w:rFonts w:cs="Arial"/>
        </w:rPr>
      </w:pPr>
      <w:r>
        <w:rPr>
          <w:noProof/>
        </w:rPr>
        <w:pict>
          <v:rect id="_x0000_s1138" style="position:absolute;left:0;text-align:left;margin-left:16.45pt;margin-top:18.1pt;width:123.55pt;height:15.5pt;z-index:251663360;mso-wrap-style:none;v-text-anchor:top" filled="f" stroked="f">
            <v:textbox style="mso-next-textbox:#_x0000_s1138;mso-rotate-with-shape:t;mso-fit-shape-to-text:t" inset="0,0,0,0">
              <w:txbxContent>
                <w:p w:rsidR="00844CA6" w:rsidRDefault="00844CA6">
                  <w:pPr>
                    <w:ind w:left="0"/>
                  </w:pPr>
                  <w:proofErr w:type="spellStart"/>
                  <w:proofErr w:type="gram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uc</w:t>
                  </w:r>
                  <w:proofErr w:type="spellEnd"/>
                  <w:proofErr w:type="gramEnd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 UCS 101 - </w:t>
                  </w:r>
                  <w:proofErr w:type="spell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Manter</w:t>
                  </w:r>
                  <w:proofErr w:type="spellEnd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idiomas</w:t>
                  </w:r>
                  <w:proofErr w:type="spellEnd"/>
                </w:p>
              </w:txbxContent>
            </v:textbox>
          </v:rect>
        </w:pict>
      </w:r>
      <w:r>
        <w:rPr>
          <w:noProof/>
        </w:rPr>
        <w:pict>
          <v:shape id="_x0000_s1137" style="position:absolute;left:0;text-align:left;margin-left:12pt;margin-top:15.45pt;width:142.5pt;height:16.8pt;z-index:251662336" coordsize="161,19" path="m,19r148,l161,5r,-5e" filled="f" strokeweight="0">
            <v:path arrowok="t"/>
          </v:shape>
        </w:pict>
      </w:r>
      <w:r>
        <w:rPr>
          <w:noProof/>
        </w:rPr>
        <w:pict>
          <v:rect id="_x0000_s1136" style="position:absolute;left:0;text-align:left;margin-left:12pt;margin-top:15.6pt;width:353.2pt;height:215.95pt;z-index:251661312" filled="f" strokeweight="0"/>
        </w:pict>
      </w:r>
    </w:p>
    <w:p w:rsidR="008514D3" w:rsidRDefault="00844CA6" w:rsidP="00844CA6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9" w:name="_Toc404240947"/>
      <w:r>
        <w:rPr>
          <w:noProof/>
        </w:rPr>
        <w:pict>
          <v:line id="_x0000_s1240" style="position:absolute;left:0;text-align:left;z-index:251679744" from="76.6pt,107.15pt" to="177.55pt,107.15pt" strokeweight=".0005mm"/>
        </w:pict>
      </w:r>
      <w:r>
        <w:rPr>
          <w:noProof/>
        </w:rPr>
        <w:pict>
          <v:rect id="_x0000_s1239" style="position:absolute;left:0;text-align:left;margin-left:39.55pt;margin-top:133.7pt;width:33.55pt;height:15.5pt;z-index:251678720;mso-wrap-style:none;v-text-anchor:top" filled="f" stroked="f">
            <v:textbox style="mso-next-textbox:#_x0000_s1239;mso-rotate-with-shape:t;mso-fit-shape-to-text:t" inset="0,0,0,0">
              <w:txbxContent>
                <w:p w:rsidR="00844CA6" w:rsidRDefault="00844CA6">
                  <w:pPr>
                    <w:ind w:left="0"/>
                  </w:pPr>
                  <w:proofErr w:type="spell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Usuário</w:t>
                  </w:r>
                  <w:proofErr w:type="spellEnd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</w:rPr>
        <w:pict>
          <v:line id="_x0000_s1238" style="position:absolute;left:0;text-align:left;z-index:251677696" from="58.9pt,116pt" to="70.45pt,133.7pt" strokeweight=".0005mm"/>
        </w:pict>
      </w:r>
      <w:r>
        <w:rPr>
          <w:noProof/>
        </w:rPr>
        <w:pict>
          <v:line id="_x0000_s1237" style="position:absolute;left:0;text-align:left;flip:x;z-index:251676672" from="48.3pt,116pt" to="58.9pt,133.7pt" strokeweight=".0005mm"/>
        </w:pict>
      </w:r>
      <w:r>
        <w:rPr>
          <w:noProof/>
        </w:rPr>
        <w:pict>
          <v:line id="_x0000_s1236" style="position:absolute;left:0;text-align:left;flip:x;z-index:251675648" from="58.9pt,100.95pt" to="73.1pt,100.95pt" strokeweight=".0005mm"/>
        </w:pict>
      </w:r>
      <w:r>
        <w:rPr>
          <w:noProof/>
        </w:rPr>
        <w:pict>
          <v:line id="_x0000_s1235" style="position:absolute;left:0;text-align:left;z-index:251674624" from="45.65pt,100.95pt" to="58.9pt,100.95pt" strokeweight=".0005mm"/>
        </w:pict>
      </w:r>
      <w:r>
        <w:rPr>
          <w:noProof/>
        </w:rPr>
        <w:pict>
          <v:line id="_x0000_s1234" style="position:absolute;left:0;text-align:left;z-index:251673600" from="58.9pt,96.55pt" to="58.9pt,116pt" strokeweight=".0005mm"/>
        </w:pict>
      </w:r>
      <w:r>
        <w:rPr>
          <w:noProof/>
        </w:rPr>
        <w:pict>
          <v:oval id="_x0000_s1233" style="position:absolute;left:0;text-align:left;margin-left:49.2pt;margin-top:77.05pt;width:19.45pt;height:19.5pt;z-index:251672576" fillcolor="#fcf2e3" strokeweight=".0005mm"/>
        </w:pict>
      </w:r>
      <w:r>
        <w:rPr>
          <w:noProof/>
        </w:rPr>
        <w:pict>
          <v:rect id="_x0000_s1232" style="position:absolute;left:0;text-align:left;margin-left:226.2pt;margin-top:65.55pt;width:61.05pt;height:15.5pt;z-index:251671552;mso-wrap-style:none;v-text-anchor:top" filled="f" stroked="f">
            <v:textbox style="mso-next-textbox:#_x0000_s1232;mso-rotate-with-shape:t;mso-fit-shape-to-text:t" inset="0,0,0,0">
              <w:txbxContent>
                <w:p w:rsidR="00844CA6" w:rsidRDefault="00844CA6">
                  <w:pPr>
                    <w:ind w:left="0"/>
                  </w:pPr>
                  <w:proofErr w:type="spell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Listar</w:t>
                  </w:r>
                  <w:proofErr w:type="spellEnd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idiomas</w:t>
                  </w:r>
                  <w:proofErr w:type="spellEnd"/>
                </w:p>
              </w:txbxContent>
            </v:textbox>
          </v:rect>
        </w:pict>
      </w:r>
      <w:r>
        <w:rPr>
          <w:noProof/>
        </w:rPr>
        <w:pict>
          <v:oval id="_x0000_s1231" style="position:absolute;left:0;text-align:left;margin-left:212.05pt;margin-top:40.8pt;width:92.95pt;height:61.95pt;z-index:251670528" fillcolor="#fcf2e3" strokeweight=".0005mm"/>
        </w:pict>
      </w:r>
      <w:r>
        <w:rPr>
          <w:noProof/>
        </w:rPr>
        <w:pict>
          <v:oval id="_x0000_s1230" style="position:absolute;left:0;text-align:left;margin-left:214.7pt;margin-top:43.45pt;width:92.95pt;height:61.95pt;z-index:251669504" fillcolor="#c0bfc0" strokecolor="#c0bfc0" strokeweight=".0005mm"/>
        </w:pict>
      </w:r>
      <w:r>
        <w:rPr>
          <w:noProof/>
        </w:rPr>
        <w:pict>
          <v:rect id="_x0000_s1229" style="position:absolute;left:0;text-align:left;margin-left:226.2pt;margin-top:139pt;width:65.55pt;height:15.5pt;z-index:251668480;mso-wrap-style:none;v-text-anchor:top" filled="f" stroked="f">
            <v:textbox style="mso-next-textbox:#_x0000_s1229;mso-rotate-with-shape:t;mso-fit-shape-to-text:t" inset="0,0,0,0">
              <w:txbxContent>
                <w:p w:rsidR="00844CA6" w:rsidRDefault="00844CA6">
                  <w:pPr>
                    <w:ind w:left="0"/>
                  </w:pPr>
                  <w:proofErr w:type="spell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Alterar</w:t>
                  </w:r>
                  <w:proofErr w:type="spellEnd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idiomas</w:t>
                  </w:r>
                  <w:proofErr w:type="spellEnd"/>
                </w:p>
              </w:txbxContent>
            </v:textbox>
          </v:rect>
        </w:pict>
      </w:r>
      <w:r>
        <w:rPr>
          <w:noProof/>
        </w:rPr>
        <w:pict>
          <v:oval id="_x0000_s1228" style="position:absolute;left:0;text-align:left;margin-left:212.95pt;margin-top:114.25pt;width:92.95pt;height:61.95pt;z-index:251667456" fillcolor="#fcf2e3" strokeweight=".0005mm"/>
        </w:pict>
      </w:r>
      <w:r>
        <w:rPr>
          <w:noProof/>
        </w:rPr>
        <w:pict>
          <v:oval id="_x0000_s1227" style="position:absolute;left:0;text-align:left;margin-left:215.6pt;margin-top:116.9pt;width:92.95pt;height:61.95pt;z-index:251666432" fillcolor="#c0bfc0" strokecolor="#c0bfc0" strokeweight=".0005mm"/>
        </w:pict>
      </w:r>
      <w:r>
        <w:rPr>
          <w:noProof/>
        </w:rPr>
        <w:pict>
          <v:rect id="_x0000_s1226" style="position:absolute;left:0;text-align:left;margin-left:177.55pt;margin-top:23.1pt;width:168.15pt;height:168.15pt;z-index:251665408" filled="f" strokeweight=".0005mm"/>
        </w:pict>
      </w:r>
      <w:r>
        <w:rPr>
          <w:noProof/>
        </w:rPr>
        <w:pict>
          <v:rect id="_x0000_s1148" style="position:absolute;left:0;text-align:left;margin-left:8.45pt;margin-top:41.65pt;width:6.45pt;height:20.7pt;z-index:251664384;mso-wrap-style:none;v-text-anchor:top" filled="f" stroked="f">
            <v:textbox style="mso-next-textbox:#_x0000_s1148;mso-rotate-with-shape:t;mso-fit-shape-to-text:t" inset="0,0,0,0">
              <w:txbxContent>
                <w:p w:rsidR="00844CA6" w:rsidRDefault="00844CA6">
                  <w:pPr>
                    <w:ind w:left="0"/>
                  </w:pPr>
                </w:p>
              </w:txbxContent>
            </v:textbox>
          </v:rect>
        </w:pict>
      </w:r>
      <w:r w:rsidR="008514D3">
        <w:rPr>
          <w:b w:val="0"/>
          <w:bCs w:val="0"/>
        </w:rPr>
        <w:br w:type="page"/>
      </w:r>
      <w:r w:rsidR="008514D3">
        <w:lastRenderedPageBreak/>
        <w:t>Casos de Uso</w:t>
      </w:r>
      <w:bookmarkEnd w:id="9"/>
    </w:p>
    <w:p w:rsidR="008514D3" w:rsidRDefault="008514D3" w:rsidP="008514D3">
      <w:pPr>
        <w:pStyle w:val="Recuodecorpodetexto"/>
      </w:pPr>
    </w:p>
    <w:p w:rsidR="008514D3" w:rsidRDefault="008514D3" w:rsidP="008514D3">
      <w:pPr>
        <w:pStyle w:val="Ttulo2"/>
      </w:pPr>
      <w:r>
        <w:rPr>
          <w:vanish/>
        </w:rPr>
        <w:t xml:space="preserve">UCS451 </w:t>
      </w:r>
      <w:bookmarkStart w:id="10" w:name="_Toc404240948"/>
      <w:r>
        <w:t>Alterar idiomas</w:t>
      </w:r>
      <w:bookmarkEnd w:id="10"/>
      <w:r>
        <w:t> </w:t>
      </w:r>
    </w:p>
    <w:p w:rsidR="008514D3" w:rsidRDefault="008514D3" w:rsidP="008514D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0949"/>
      <w:r>
        <w:t>Fluxo Básico</w:t>
      </w:r>
      <w:bookmarkEnd w:id="11"/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pessoa após executar o caso de uso “Listar idiomas” e seleciona a opção de alteração.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dos Idiomas da pessoa.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“Idiomas”.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adiciona/exclui os “Idiomas” e submete a operação.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altera/exclui os “Idiomas da pessoa”.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8514D3" w:rsidRDefault="008514D3" w:rsidP="008514D3">
      <w:pPr>
        <w:pStyle w:val="Recuodecorpodetexto"/>
      </w:pPr>
    </w:p>
    <w:p w:rsidR="008514D3" w:rsidRDefault="008514D3" w:rsidP="008514D3">
      <w:pPr>
        <w:pStyle w:val="Ttulo2"/>
        <w:rPr>
          <w:lang w:val="en-US"/>
        </w:rPr>
      </w:pPr>
      <w:r>
        <w:rPr>
          <w:vanish/>
          <w:lang w:val="en-US"/>
        </w:rPr>
        <w:t xml:space="preserve">UCS452 </w:t>
      </w:r>
      <w:bookmarkStart w:id="12" w:name="_Toc404240950"/>
      <w:proofErr w:type="spellStart"/>
      <w:r>
        <w:rPr>
          <w:lang w:val="en-US"/>
        </w:rPr>
        <w:t>Listar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idiomas</w:t>
      </w:r>
      <w:bookmarkEnd w:id="12"/>
      <w:proofErr w:type="spellEnd"/>
      <w:r>
        <w:rPr>
          <w:lang w:val="en-US"/>
        </w:rPr>
        <w:t> </w:t>
      </w:r>
    </w:p>
    <w:p w:rsidR="008514D3" w:rsidRDefault="008514D3" w:rsidP="008514D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0951"/>
      <w:r>
        <w:t>Fluxo Básico</w:t>
      </w:r>
      <w:bookmarkEnd w:id="13"/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Idiomas.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514D3" w:rsidRDefault="008514D3" w:rsidP="008514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“Pessoas” de acordo com os filtros informados.</w:t>
      </w:r>
    </w:p>
    <w:p w:rsidR="008514D3" w:rsidRDefault="008514D3" w:rsidP="008514D3">
      <w:pPr>
        <w:pStyle w:val="Recuodecorpodetexto"/>
      </w:pPr>
    </w:p>
    <w:p w:rsidR="008514D3" w:rsidRDefault="008514D3" w:rsidP="008514D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240952"/>
      <w:r>
        <w:lastRenderedPageBreak/>
        <w:t>Regras de negócio</w:t>
      </w:r>
      <w:bookmarkEnd w:id="14"/>
    </w:p>
    <w:p w:rsidR="008514D3" w:rsidRDefault="008514D3" w:rsidP="008514D3"/>
    <w:p w:rsidR="00844CA6" w:rsidRDefault="00844CA6" w:rsidP="008514D3">
      <w:r>
        <w:t>Não se aplica.</w:t>
      </w:r>
    </w:p>
    <w:p w:rsidR="00844CA6" w:rsidRDefault="00844CA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514D3" w:rsidRDefault="008514D3" w:rsidP="008514D3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404240953"/>
      <w:r>
        <w:lastRenderedPageBreak/>
        <w:t>Anexos</w:t>
      </w:r>
      <w:bookmarkEnd w:id="15"/>
    </w:p>
    <w:p w:rsidR="008514D3" w:rsidRDefault="008514D3" w:rsidP="008514D3">
      <w:pPr>
        <w:widowControl w:val="0"/>
        <w:ind w:left="540"/>
        <w:rPr>
          <w:rFonts w:cs="Arial"/>
        </w:rPr>
      </w:pPr>
    </w:p>
    <w:p w:rsidR="00844CA6" w:rsidRDefault="00844CA6" w:rsidP="00844CA6">
      <w:r>
        <w:t>Não se aplica.</w:t>
      </w:r>
    </w:p>
    <w:p w:rsidR="00844CA6" w:rsidRDefault="00844CA6" w:rsidP="008514D3">
      <w:pPr>
        <w:widowControl w:val="0"/>
        <w:ind w:left="540"/>
        <w:rPr>
          <w:rFonts w:cs="Arial"/>
        </w:rPr>
      </w:pPr>
    </w:p>
    <w:p w:rsidR="00844CA6" w:rsidRDefault="00844CA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514D3" w:rsidRDefault="008514D3" w:rsidP="008514D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6" w:name="_Toc404240954"/>
      <w:r>
        <w:lastRenderedPageBreak/>
        <w:t>Revisões</w:t>
      </w:r>
      <w:bookmarkEnd w:id="16"/>
    </w:p>
    <w:p w:rsidR="008514D3" w:rsidRDefault="008514D3" w:rsidP="008514D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514D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Pr="008514D3" w:rsidRDefault="008514D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4D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Pr="008514D3" w:rsidRDefault="008514D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4D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Pr="008514D3" w:rsidRDefault="008514D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4D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Pr="008514D3" w:rsidRDefault="008514D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514D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Pr="008514D3" w:rsidRDefault="008514D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4D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514D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844CA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4D3" w:rsidRDefault="008514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4D3" w:rsidRDefault="008514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4D3" w:rsidRDefault="008514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4D3" w:rsidRDefault="008514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4D3" w:rsidRDefault="008514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4D3" w:rsidRDefault="008514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4D3" w:rsidRDefault="008514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Pr="00844CA6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 w:rsidRPr="00844CA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4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Default="008514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Default="008514D3" w:rsidP="00844CA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4D3" w:rsidRDefault="008514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514D3" w:rsidRDefault="008514D3" w:rsidP="008514D3">
      <w:pPr>
        <w:pStyle w:val="Recuodecorpodetexto"/>
      </w:pPr>
    </w:p>
    <w:p w:rsidR="008514D3" w:rsidRDefault="008514D3" w:rsidP="008514D3"/>
    <w:p w:rsidR="00F41655" w:rsidRPr="008514D3" w:rsidRDefault="00F41655" w:rsidP="008514D3"/>
    <w:sectPr w:rsidR="00F41655" w:rsidRPr="008514D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4D3" w:rsidRDefault="008514D3" w:rsidP="002908D9">
      <w:r>
        <w:separator/>
      </w:r>
    </w:p>
  </w:endnote>
  <w:endnote w:type="continuationSeparator" w:id="0">
    <w:p w:rsidR="008514D3" w:rsidRDefault="008514D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44CA6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514D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44CA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44CA6">
            <w:rPr>
              <w:sz w:val="20"/>
              <w:szCs w:val="20"/>
            </w:rPr>
            <w:t xml:space="preserve">Keila </w:t>
          </w:r>
          <w:proofErr w:type="spellStart"/>
          <w:r w:rsidRPr="00844CA6">
            <w:rPr>
              <w:sz w:val="20"/>
              <w:szCs w:val="20"/>
            </w:rPr>
            <w:t>Joanês</w:t>
          </w:r>
          <w:proofErr w:type="spellEnd"/>
          <w:r w:rsidRPr="00844CA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44CA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514D3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514D3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514D3">
            <w:rPr>
              <w:b/>
              <w:sz w:val="20"/>
              <w:szCs w:val="20"/>
            </w:rPr>
            <w:t>UCS0407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44CA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44CA6">
            <w:rPr>
              <w:b/>
              <w:sz w:val="20"/>
              <w:szCs w:val="20"/>
            </w:rPr>
            <w:t>Manter Idiomas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4D3" w:rsidRDefault="008514D3" w:rsidP="002908D9">
      <w:r>
        <w:separator/>
      </w:r>
    </w:p>
  </w:footnote>
  <w:footnote w:type="continuationSeparator" w:id="0">
    <w:p w:rsidR="008514D3" w:rsidRDefault="008514D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4D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C39FA"/>
    <w:rsid w:val="005D35E4"/>
    <w:rsid w:val="00616D7E"/>
    <w:rsid w:val="00623E87"/>
    <w:rsid w:val="00652148"/>
    <w:rsid w:val="00772123"/>
    <w:rsid w:val="007A4B3D"/>
    <w:rsid w:val="007E2985"/>
    <w:rsid w:val="00844CA6"/>
    <w:rsid w:val="00845060"/>
    <w:rsid w:val="008514D3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4D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514D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14D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514D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514D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514D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514D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514D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514D3"/>
    <w:pPr>
      <w:ind w:left="0"/>
    </w:pPr>
  </w:style>
  <w:style w:type="paragraph" w:styleId="ndicedeilustraes">
    <w:name w:val="table of figures"/>
    <w:basedOn w:val="Normal"/>
    <w:next w:val="Normal"/>
    <w:semiHidden/>
    <w:rsid w:val="008514D3"/>
  </w:style>
  <w:style w:type="paragraph" w:styleId="Sumrio2">
    <w:name w:val="toc 2"/>
    <w:basedOn w:val="Normal"/>
    <w:next w:val="Normal"/>
    <w:autoRedefine/>
    <w:uiPriority w:val="39"/>
    <w:rsid w:val="008514D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514D3"/>
    <w:pPr>
      <w:ind w:left="480"/>
    </w:pPr>
  </w:style>
  <w:style w:type="character" w:styleId="Hyperlink">
    <w:name w:val="Hyperlink"/>
    <w:basedOn w:val="Fontepargpadro"/>
    <w:uiPriority w:val="99"/>
    <w:rsid w:val="008514D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514D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14D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514D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514D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514D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514D3"/>
    <w:rPr>
      <w:sz w:val="16"/>
    </w:rPr>
  </w:style>
  <w:style w:type="character" w:styleId="Nmerodepgina">
    <w:name w:val="page number"/>
    <w:basedOn w:val="Fontepargpadro"/>
    <w:rsid w:val="008514D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514D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514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514D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514D3"/>
  </w:style>
  <w:style w:type="paragraph" w:styleId="Corpodetexto">
    <w:name w:val="Body Text"/>
    <w:basedOn w:val="Normal"/>
    <w:link w:val="CorpodetextoChar"/>
    <w:rsid w:val="008514D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514D3"/>
    <w:rPr>
      <w:rFonts w:eastAsia="Arial Unicode MS"/>
    </w:rPr>
  </w:style>
  <w:style w:type="paragraph" w:customStyle="1" w:styleId="tabletext">
    <w:name w:val="tabletext"/>
    <w:basedOn w:val="Normal"/>
    <w:rsid w:val="008514D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514D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514D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514D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514D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514D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514D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514D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514D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514D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4D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514D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14D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514D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514D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514D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514D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514D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514D3"/>
    <w:pPr>
      <w:ind w:left="0"/>
    </w:pPr>
  </w:style>
  <w:style w:type="paragraph" w:styleId="ndicedeilustraes">
    <w:name w:val="table of figures"/>
    <w:basedOn w:val="Normal"/>
    <w:next w:val="Normal"/>
    <w:semiHidden/>
    <w:rsid w:val="008514D3"/>
  </w:style>
  <w:style w:type="paragraph" w:styleId="Sumrio2">
    <w:name w:val="toc 2"/>
    <w:basedOn w:val="Normal"/>
    <w:next w:val="Normal"/>
    <w:autoRedefine/>
    <w:uiPriority w:val="39"/>
    <w:rsid w:val="008514D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514D3"/>
    <w:pPr>
      <w:ind w:left="480"/>
    </w:pPr>
  </w:style>
  <w:style w:type="character" w:styleId="Hyperlink">
    <w:name w:val="Hyperlink"/>
    <w:basedOn w:val="Fontepargpadro"/>
    <w:uiPriority w:val="99"/>
    <w:rsid w:val="008514D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514D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14D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514D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514D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514D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514D3"/>
    <w:rPr>
      <w:sz w:val="16"/>
    </w:rPr>
  </w:style>
  <w:style w:type="character" w:styleId="Nmerodepgina">
    <w:name w:val="page number"/>
    <w:basedOn w:val="Fontepargpadro"/>
    <w:rsid w:val="008514D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514D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514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514D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514D3"/>
  </w:style>
  <w:style w:type="paragraph" w:styleId="Corpodetexto">
    <w:name w:val="Body Text"/>
    <w:basedOn w:val="Normal"/>
    <w:link w:val="CorpodetextoChar"/>
    <w:rsid w:val="008514D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514D3"/>
    <w:rPr>
      <w:rFonts w:eastAsia="Arial Unicode MS"/>
    </w:rPr>
  </w:style>
  <w:style w:type="paragraph" w:customStyle="1" w:styleId="tabletext">
    <w:name w:val="tabletext"/>
    <w:basedOn w:val="Normal"/>
    <w:rsid w:val="008514D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514D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514D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514D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514D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514D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514D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514D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514D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514D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785080-395A-4A0E-A728-0CB4FBDFF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9</Pages>
  <Words>464</Words>
  <Characters>3514</Characters>
  <Application>Microsoft Office Word</Application>
  <DocSecurity>0</DocSecurity>
  <Lines>29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3971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2014-11-09T05:37:00Z</cp:lastPrinted>
  <dcterms:created xsi:type="dcterms:W3CDTF">2014-11-09T05:37:00Z</dcterms:created>
  <dcterms:modified xsi:type="dcterms:W3CDTF">2014-11-20T12:00:00Z</dcterms:modified>
</cp:coreProperties>
</file>