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708" w:rsidRDefault="00221708" w:rsidP="002217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1708" w:rsidRDefault="00221708" w:rsidP="00221708">
      <w:pPr>
        <w:widowControl w:val="0"/>
        <w:rPr>
          <w:rFonts w:cs="Arial"/>
          <w:sz w:val="20"/>
          <w:u w:val="single"/>
        </w:rPr>
      </w:pPr>
    </w:p>
    <w:p w:rsidR="00221708" w:rsidRDefault="00221708" w:rsidP="002217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  <w:sz w:val="20"/>
        </w:rPr>
      </w:pPr>
    </w:p>
    <w:p w:rsidR="00221708" w:rsidRDefault="00221708" w:rsidP="00221708">
      <w:pPr>
        <w:widowControl w:val="0"/>
        <w:rPr>
          <w:rFonts w:cs="Arial"/>
        </w:rPr>
      </w:pPr>
    </w:p>
    <w:p w:rsidR="00221708" w:rsidRDefault="00221708" w:rsidP="00221708">
      <w:pPr>
        <w:pStyle w:val="Capa"/>
        <w:rPr>
          <w:color w:val="FF9900"/>
        </w:rPr>
      </w:pPr>
      <w:r>
        <w:t>SINDRAPE</w:t>
      </w:r>
    </w:p>
    <w:p w:rsidR="00221708" w:rsidRDefault="00221708" w:rsidP="0022170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21708" w:rsidRPr="00221708" w:rsidRDefault="00221708" w:rsidP="00221708">
      <w:pPr>
        <w:widowControl w:val="0"/>
        <w:rPr>
          <w:color w:val="000080"/>
        </w:rPr>
      </w:pPr>
    </w:p>
    <w:p w:rsidR="00221708" w:rsidRPr="00221708" w:rsidRDefault="00221708" w:rsidP="00221708">
      <w:pPr>
        <w:widowControl w:val="0"/>
        <w:jc w:val="right"/>
        <w:rPr>
          <w:rFonts w:cs="Arial"/>
          <w:b/>
          <w:bCs/>
          <w:color w:val="000080"/>
        </w:rPr>
      </w:pPr>
    </w:p>
    <w:p w:rsidR="00221708" w:rsidRDefault="006649B4" w:rsidP="00221708">
      <w:pPr>
        <w:pStyle w:val="Capa"/>
      </w:pPr>
      <w:r>
        <w:t xml:space="preserve">UCS0516 </w:t>
      </w:r>
      <w:r w:rsidR="00221708">
        <w:t xml:space="preserve">– Manter </w:t>
      </w:r>
      <w:r>
        <w:t>Servidor Ministrante</w:t>
      </w:r>
    </w:p>
    <w:p w:rsidR="00221708" w:rsidRDefault="00221708" w:rsidP="00221708">
      <w:pPr>
        <w:widowControl w:val="0"/>
        <w:rPr>
          <w:rFonts w:cs="Arial"/>
        </w:rPr>
      </w:pPr>
    </w:p>
    <w:p w:rsidR="00221708" w:rsidRDefault="00221708" w:rsidP="00221708">
      <w:pPr>
        <w:widowControl w:val="0"/>
      </w:pPr>
    </w:p>
    <w:p w:rsidR="00221708" w:rsidRDefault="00221708" w:rsidP="0022170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21708" w:rsidRPr="00221708" w:rsidRDefault="00221708" w:rsidP="00221708">
      <w:pPr>
        <w:pStyle w:val="Corpodetexto3"/>
        <w:widowControl w:val="0"/>
        <w:spacing w:after="0"/>
        <w:rPr>
          <w:rFonts w:cs="Arial"/>
        </w:rPr>
      </w:pPr>
      <w:r w:rsidRPr="00221708">
        <w:rPr>
          <w:rFonts w:cs="Arial"/>
        </w:rPr>
        <w:lastRenderedPageBreak/>
        <w:t>Histórico de Revisões</w:t>
      </w:r>
    </w:p>
    <w:p w:rsidR="00221708" w:rsidRDefault="00221708" w:rsidP="0022170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21708" w:rsidTr="002217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21708" w:rsidTr="002217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221708" w:rsidTr="002217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2217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21708" w:rsidRDefault="00221708" w:rsidP="0022170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21708" w:rsidRPr="00221708" w:rsidRDefault="00221708" w:rsidP="00221708">
      <w:pPr>
        <w:pStyle w:val="Corpodetexto3"/>
        <w:widowControl w:val="0"/>
        <w:spacing w:after="0"/>
        <w:jc w:val="left"/>
        <w:rPr>
          <w:rFonts w:cs="Arial"/>
        </w:rPr>
      </w:pPr>
      <w:r w:rsidRPr="00221708">
        <w:rPr>
          <w:rFonts w:cs="Arial"/>
        </w:rPr>
        <w:lastRenderedPageBreak/>
        <w:t>Índice</w:t>
      </w:r>
    </w:p>
    <w:p w:rsidR="00221708" w:rsidRPr="00221708" w:rsidRDefault="00221708" w:rsidP="0022170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649B4" w:rsidRDefault="002217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6665" w:history="1">
        <w:r w:rsidR="006649B4" w:rsidRPr="007F0315">
          <w:rPr>
            <w:rStyle w:val="Hyperlink"/>
            <w:noProof/>
          </w:rPr>
          <w:t>1.</w:t>
        </w:r>
        <w:r w:rsidR="006649B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649B4" w:rsidRPr="007F0315">
          <w:rPr>
            <w:rStyle w:val="Hyperlink"/>
            <w:noProof/>
          </w:rPr>
          <w:t>Pacote/Caso de Uso</w:t>
        </w:r>
        <w:r w:rsidR="006649B4">
          <w:rPr>
            <w:noProof/>
            <w:webHidden/>
          </w:rPr>
          <w:tab/>
        </w:r>
        <w:r w:rsidR="006649B4">
          <w:rPr>
            <w:noProof/>
            <w:webHidden/>
          </w:rPr>
          <w:fldChar w:fldCharType="begin"/>
        </w:r>
        <w:r w:rsidR="006649B4">
          <w:rPr>
            <w:noProof/>
            <w:webHidden/>
          </w:rPr>
          <w:instrText xml:space="preserve"> PAGEREF _Toc404246665 \h </w:instrText>
        </w:r>
        <w:r w:rsidR="006649B4">
          <w:rPr>
            <w:noProof/>
            <w:webHidden/>
          </w:rPr>
        </w:r>
        <w:r w:rsidR="006649B4">
          <w:rPr>
            <w:noProof/>
            <w:webHidden/>
          </w:rPr>
          <w:fldChar w:fldCharType="separate"/>
        </w:r>
        <w:r w:rsidR="006649B4">
          <w:rPr>
            <w:noProof/>
            <w:webHidden/>
          </w:rPr>
          <w:t>5</w:t>
        </w:r>
        <w:r w:rsidR="006649B4"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66" w:history="1">
        <w:r w:rsidRPr="007F0315">
          <w:rPr>
            <w:rStyle w:val="Hyperlink"/>
            <w:noProof/>
          </w:rPr>
          <w:t>Manter servidor ministrante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67" w:history="1">
        <w:r w:rsidRPr="007F031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68" w:history="1">
        <w:r w:rsidRPr="007F031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69" w:history="1">
        <w:r w:rsidRPr="007F031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0" w:history="1">
        <w:r w:rsidRPr="007F031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1" w:history="1">
        <w:r w:rsidRPr="007F031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2" w:history="1">
        <w:r w:rsidRPr="007F031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3" w:history="1">
        <w:r w:rsidRPr="007F031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4" w:history="1">
        <w:r w:rsidRPr="007F031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Incluir assunto ministrável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5" w:history="1">
        <w:r w:rsidRPr="007F031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6" w:history="1">
        <w:r w:rsidRPr="007F031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Fluxo Básico – informações secundárias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7" w:history="1">
        <w:r w:rsidRPr="007F031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Alterar assunto ministrável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8" w:history="1">
        <w:r w:rsidRPr="007F031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79" w:history="1">
        <w:r w:rsidRPr="007F031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Excluir assunto ministrável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0" w:history="1">
        <w:r w:rsidRPr="007F031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1" w:history="1">
        <w:r w:rsidRPr="007F031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Listar assuntos ministráveis do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2" w:history="1">
        <w:r w:rsidRPr="007F031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3" w:history="1">
        <w:r w:rsidRPr="007F031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4" w:history="1">
        <w:r w:rsidRPr="007F031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RN01: Verificar se as datas são válidas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5" w:history="1">
        <w:r w:rsidRPr="007F0315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 xml:space="preserve">RN02: Verificar se o assunto ministrável está associado à Ocorrência de evento ou ao Evento quando origem for </w:t>
        </w:r>
        <w:r w:rsidRPr="007F0315">
          <w:rPr>
            <w:rStyle w:val="Hyperlink"/>
            <w:i/>
            <w:noProof/>
          </w:rPr>
          <w:t>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6" w:history="1">
        <w:r w:rsidRPr="007F0315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RN03: Verificar se o servidor possui o mesmo assunto ministrável vigente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7" w:history="1">
        <w:r w:rsidRPr="007F0315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RN04: Verificar se o servidor possui o mesmo assunto ministrável com a situação inapto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8" w:history="1">
        <w:r w:rsidRPr="007F0315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RN05: Verificar se o servidor já ministrou ou está ministrando o assunto ministrável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89" w:history="1">
        <w:r w:rsidRPr="007F0315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 xml:space="preserve">RN06: Validar a data de início para origem </w:t>
        </w:r>
        <w:r w:rsidRPr="007F0315">
          <w:rPr>
            <w:rStyle w:val="Hyperlink"/>
            <w:i/>
            <w:noProof/>
          </w:rPr>
          <w:t>Formação</w:t>
        </w:r>
        <w:r w:rsidRPr="007F0315">
          <w:rPr>
            <w:rStyle w:val="Hyperlink"/>
            <w:noProof/>
          </w:rPr>
          <w:t xml:space="preserve"> ou </w:t>
        </w:r>
        <w:r w:rsidRPr="007F0315">
          <w:rPr>
            <w:rStyle w:val="Hyperlink"/>
            <w:i/>
            <w:noProof/>
          </w:rPr>
          <w:t>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90" w:history="1">
        <w:r w:rsidRPr="007F0315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RN07: Verificar se permite alterar/excluir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91" w:history="1">
        <w:r w:rsidRPr="007F0315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 xml:space="preserve">RN08: Verificar se o assunto ministrável está associado à Área de conhecimento quando origem for </w:t>
        </w:r>
        <w:r w:rsidRPr="007F0315">
          <w:rPr>
            <w:rStyle w:val="Hyperlink"/>
            <w:i/>
            <w:noProof/>
          </w:rPr>
          <w:t>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92" w:history="1">
        <w:r w:rsidRPr="007F031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649B4" w:rsidRDefault="006649B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6693" w:history="1">
        <w:r w:rsidRPr="007F0315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F031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21708" w:rsidRDefault="00221708" w:rsidP="00221708">
      <w:pPr>
        <w:pStyle w:val="Sumrio1"/>
      </w:pPr>
      <w:r>
        <w:fldChar w:fldCharType="end"/>
      </w:r>
    </w:p>
    <w:p w:rsidR="00221708" w:rsidRDefault="00221708" w:rsidP="00221708">
      <w:pPr>
        <w:widowControl w:val="0"/>
        <w:rPr>
          <w:rFonts w:cs="Arial"/>
          <w:b/>
          <w:bCs/>
          <w:color w:val="000000"/>
        </w:rPr>
      </w:pPr>
    </w:p>
    <w:p w:rsidR="00221708" w:rsidRDefault="00221708" w:rsidP="00221708">
      <w:pPr>
        <w:pStyle w:val="Heading"/>
        <w:rPr>
          <w:rFonts w:cs="Arial"/>
          <w:szCs w:val="24"/>
          <w:lang w:val="pt-BR"/>
        </w:rPr>
      </w:pPr>
    </w:p>
    <w:p w:rsidR="00221708" w:rsidRDefault="00221708" w:rsidP="00221708">
      <w:pPr>
        <w:pStyle w:val="Heading"/>
      </w:pPr>
    </w:p>
    <w:p w:rsidR="00221708" w:rsidRDefault="00221708" w:rsidP="00221708">
      <w:pPr>
        <w:pStyle w:val="Heading"/>
        <w:jc w:val="center"/>
      </w:pPr>
    </w:p>
    <w:p w:rsidR="00221708" w:rsidRDefault="00221708" w:rsidP="0022170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6665"/>
      <w:r>
        <w:lastRenderedPageBreak/>
        <w:t>Pacote/Caso de Uso</w:t>
      </w:r>
      <w:bookmarkEnd w:id="1"/>
    </w:p>
    <w:p w:rsidR="00221708" w:rsidRDefault="00221708" w:rsidP="00221708"/>
    <w:p w:rsidR="00221708" w:rsidRDefault="00221708" w:rsidP="006649B4">
      <w:pPr>
        <w:pStyle w:val="Subttulo"/>
      </w:pPr>
      <w:bookmarkStart w:id="2" w:name="_Toc404246666"/>
      <w:r>
        <w:t xml:space="preserve">Manter </w:t>
      </w:r>
      <w:r w:rsidR="006649B4">
        <w:t>servidor</w:t>
      </w:r>
      <w:r>
        <w:t xml:space="preserve"> ministr</w:t>
      </w:r>
      <w:r w:rsidR="006649B4">
        <w:t>ante</w:t>
      </w:r>
      <w:bookmarkEnd w:id="2"/>
    </w:p>
    <w:p w:rsidR="00221708" w:rsidRDefault="00221708" w:rsidP="00221708">
      <w:pPr>
        <w:widowControl w:val="0"/>
        <w:ind w:left="902"/>
        <w:rPr>
          <w:rFonts w:cs="Arial"/>
          <w:b/>
          <w:bCs/>
          <w:color w:val="FF0000"/>
        </w:rPr>
      </w:pPr>
    </w:p>
    <w:p w:rsidR="00221708" w:rsidRDefault="00221708" w:rsidP="002217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6667"/>
      <w:r>
        <w:t>Descrição</w:t>
      </w:r>
      <w:bookmarkEnd w:id="3"/>
    </w:p>
    <w:p w:rsidR="00221708" w:rsidRDefault="00221708" w:rsidP="00221708">
      <w:pPr>
        <w:pStyle w:val="Recuodecorpodetexto2"/>
        <w:widowControl w:val="0"/>
        <w:ind w:left="1620" w:firstLine="0"/>
        <w:rPr>
          <w:sz w:val="24"/>
        </w:rPr>
      </w:pPr>
    </w:p>
    <w:p w:rsidR="00221708" w:rsidRDefault="00221708" w:rsidP="0022170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assuntos ministráveis do servidor.</w:t>
      </w:r>
    </w:p>
    <w:p w:rsidR="00221708" w:rsidRDefault="00221708" w:rsidP="00221708">
      <w:pPr>
        <w:pStyle w:val="Recuodecorpodetexto2"/>
        <w:widowControl w:val="0"/>
        <w:ind w:left="1620" w:firstLine="0"/>
        <w:rPr>
          <w:sz w:val="24"/>
        </w:rPr>
      </w:pPr>
    </w:p>
    <w:p w:rsidR="00221708" w:rsidRDefault="00221708" w:rsidP="002217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6668"/>
      <w:r>
        <w:t>Requisitos atendidos</w:t>
      </w:r>
      <w:bookmarkEnd w:id="4"/>
    </w:p>
    <w:p w:rsidR="00221708" w:rsidRDefault="00221708" w:rsidP="00221708"/>
    <w:p w:rsidR="00221708" w:rsidRDefault="00221708" w:rsidP="00221708">
      <w:pPr>
        <w:pStyle w:val="Recuodecorpodetexto"/>
        <w:ind w:left="1260"/>
      </w:pPr>
      <w:r>
        <w:t>R28 – Manter assuntos ministráveis do servidor</w:t>
      </w:r>
    </w:p>
    <w:p w:rsidR="00221708" w:rsidRDefault="00221708" w:rsidP="00221708"/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6669"/>
      <w:r>
        <w:t>Conceito</w:t>
      </w:r>
      <w:bookmarkEnd w:id="5"/>
      <w:r>
        <w:tab/>
      </w:r>
    </w:p>
    <w:p w:rsidR="00221708" w:rsidRDefault="00221708" w:rsidP="00221708"/>
    <w:p w:rsidR="00221708" w:rsidRDefault="00221708" w:rsidP="002217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6670"/>
      <w:r>
        <w:t>Conceitos principais</w:t>
      </w:r>
      <w:bookmarkEnd w:id="6"/>
    </w:p>
    <w:p w:rsidR="00221708" w:rsidRDefault="00221708" w:rsidP="0022170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21708" w:rsidTr="0097135F">
        <w:trPr>
          <w:trHeight w:val="600"/>
        </w:trPr>
        <w:tc>
          <w:tcPr>
            <w:tcW w:w="1600" w:type="dxa"/>
          </w:tcPr>
          <w:p w:rsidR="00221708" w:rsidRDefault="00221708" w:rsidP="006649B4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Assunto ministrável do servidor</w:t>
            </w:r>
          </w:p>
        </w:tc>
        <w:tc>
          <w:tcPr>
            <w:tcW w:w="4606" w:type="dxa"/>
          </w:tcPr>
          <w:p w:rsidR="00221708" w:rsidRDefault="0022170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assuntos ministráveis que um servidor se habilita para ministrar.</w:t>
            </w:r>
          </w:p>
        </w:tc>
      </w:tr>
    </w:tbl>
    <w:p w:rsidR="00221708" w:rsidRDefault="00221708" w:rsidP="00221708">
      <w:pPr>
        <w:pStyle w:val="Cabealho"/>
        <w:rPr>
          <w:rFonts w:cs="Arial"/>
        </w:rPr>
      </w:pPr>
    </w:p>
    <w:p w:rsidR="00221708" w:rsidRDefault="00221708" w:rsidP="00221708">
      <w:pPr>
        <w:rPr>
          <w:rFonts w:cs="Arial"/>
        </w:rPr>
      </w:pPr>
    </w:p>
    <w:p w:rsidR="00221708" w:rsidRDefault="00221708" w:rsidP="002217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6671"/>
      <w:r>
        <w:t>Conceitos associados</w:t>
      </w:r>
      <w:bookmarkEnd w:id="7"/>
    </w:p>
    <w:p w:rsidR="00221708" w:rsidRPr="006649B4" w:rsidRDefault="00221708" w:rsidP="00221708">
      <w:pPr>
        <w:pStyle w:val="Cabealho"/>
        <w:rPr>
          <w:rFonts w:cs="Arial"/>
          <w:b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21708" w:rsidRPr="006649B4" w:rsidTr="0097135F">
        <w:trPr>
          <w:trHeight w:val="600"/>
        </w:trPr>
        <w:tc>
          <w:tcPr>
            <w:tcW w:w="2338" w:type="dxa"/>
          </w:tcPr>
          <w:p w:rsidR="00221708" w:rsidRDefault="00221708" w:rsidP="006649B4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Assunto ministrável</w:t>
            </w:r>
          </w:p>
        </w:tc>
        <w:tc>
          <w:tcPr>
            <w:tcW w:w="6732" w:type="dxa"/>
          </w:tcPr>
          <w:p w:rsidR="00221708" w:rsidRPr="006649B4" w:rsidRDefault="00221708" w:rsidP="0097135F">
            <w:pPr>
              <w:pStyle w:val="Cabealho"/>
              <w:rPr>
                <w:rFonts w:cs="Arial"/>
              </w:rPr>
            </w:pPr>
            <w:r w:rsidRPr="006649B4">
              <w:rPr>
                <w:rFonts w:cs="Arial"/>
              </w:rPr>
              <w:t>Relação de assuntos ministráveis.</w:t>
            </w:r>
          </w:p>
        </w:tc>
      </w:tr>
      <w:tr w:rsidR="00221708" w:rsidTr="0097135F">
        <w:trPr>
          <w:trHeight w:val="600"/>
        </w:trPr>
        <w:tc>
          <w:tcPr>
            <w:tcW w:w="2338" w:type="dxa"/>
          </w:tcPr>
          <w:p w:rsidR="00221708" w:rsidRDefault="00221708" w:rsidP="0097135F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6732" w:type="dxa"/>
          </w:tcPr>
          <w:p w:rsidR="00221708" w:rsidRDefault="0022170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  <w:tr w:rsidR="00221708" w:rsidTr="0097135F">
        <w:trPr>
          <w:trHeight w:val="600"/>
        </w:trPr>
        <w:tc>
          <w:tcPr>
            <w:tcW w:w="2338" w:type="dxa"/>
          </w:tcPr>
          <w:p w:rsidR="00221708" w:rsidRDefault="00221708" w:rsidP="0097135F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Currículo</w:t>
            </w:r>
          </w:p>
        </w:tc>
        <w:tc>
          <w:tcPr>
            <w:tcW w:w="6732" w:type="dxa"/>
          </w:tcPr>
          <w:p w:rsidR="00221708" w:rsidRDefault="0022170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Curriculum vitae da pessoa.</w:t>
            </w:r>
          </w:p>
        </w:tc>
      </w:tr>
      <w:tr w:rsidR="00221708" w:rsidTr="0097135F">
        <w:trPr>
          <w:trHeight w:val="600"/>
        </w:trPr>
        <w:tc>
          <w:tcPr>
            <w:tcW w:w="2338" w:type="dxa"/>
          </w:tcPr>
          <w:p w:rsidR="00221708" w:rsidRDefault="00221708" w:rsidP="0097135F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Ocupação</w:t>
            </w:r>
          </w:p>
        </w:tc>
        <w:tc>
          <w:tcPr>
            <w:tcW w:w="6732" w:type="dxa"/>
          </w:tcPr>
          <w:p w:rsidR="00221708" w:rsidRDefault="0022170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específico de atividades que uma pessoa cadastrada no sistema realiza para uma determinada família da ocupação.</w:t>
            </w:r>
          </w:p>
        </w:tc>
      </w:tr>
    </w:tbl>
    <w:p w:rsidR="00221708" w:rsidRDefault="00221708" w:rsidP="00221708">
      <w:pPr>
        <w:pStyle w:val="Cabealho"/>
        <w:rPr>
          <w:rFonts w:cs="Arial"/>
        </w:rPr>
      </w:pPr>
    </w:p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6672"/>
      <w:r>
        <w:lastRenderedPageBreak/>
        <w:t>Diagrama</w:t>
      </w:r>
      <w:bookmarkEnd w:id="8"/>
    </w:p>
    <w:p w:rsidR="00221708" w:rsidRDefault="00221708" w:rsidP="0022170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21708" w:rsidRDefault="006649B4" w:rsidP="006649B4">
      <w:pPr>
        <w:widowControl w:val="0"/>
        <w:jc w:val="center"/>
        <w:rPr>
          <w:rFonts w:cs="Arial"/>
        </w:rPr>
      </w:pP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F22AB0" wp14:editId="535C7362">
                <wp:simplePos x="0" y="0"/>
                <wp:positionH relativeFrom="column">
                  <wp:posOffset>1137285</wp:posOffset>
                </wp:positionH>
                <wp:positionV relativeFrom="paragraph">
                  <wp:posOffset>2530475</wp:posOffset>
                </wp:positionV>
                <wp:extent cx="1384935" cy="0"/>
                <wp:effectExtent l="0" t="0" r="24765" b="19050"/>
                <wp:wrapNone/>
                <wp:docPr id="132" name="Lin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8493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5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55pt,199.25pt" to="198.6pt,19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C36174" wp14:editId="0E7E535E">
                <wp:simplePos x="0" y="0"/>
                <wp:positionH relativeFrom="column">
                  <wp:posOffset>3253740</wp:posOffset>
                </wp:positionH>
                <wp:positionV relativeFrom="paragraph">
                  <wp:posOffset>4015105</wp:posOffset>
                </wp:positionV>
                <wp:extent cx="451485" cy="278130"/>
                <wp:effectExtent l="0" t="0" r="17780" b="12700"/>
                <wp:wrapNone/>
                <wp:docPr id="131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servidor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4" o:spid="_x0000_s1026" style="position:absolute;left:0;text-align:left;margin-left:256.2pt;margin-top:316.15pt;width:35.55pt;height:21.9pt;z-index:2517002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servidor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5107C8" wp14:editId="02A433D7">
                <wp:simplePos x="0" y="0"/>
                <wp:positionH relativeFrom="column">
                  <wp:posOffset>3028315</wp:posOffset>
                </wp:positionH>
                <wp:positionV relativeFrom="paragraph">
                  <wp:posOffset>3869055</wp:posOffset>
                </wp:positionV>
                <wp:extent cx="838835" cy="278130"/>
                <wp:effectExtent l="0" t="0" r="11430" b="12700"/>
                <wp:wrapNone/>
                <wp:docPr id="130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8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ministráveis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do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3" o:spid="_x0000_s1027" style="position:absolute;left:0;text-align:left;margin-left:238.45pt;margin-top:304.65pt;width:66.05pt;height:21.9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ministráveis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do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656AB6" wp14:editId="7DBBBD61">
                <wp:simplePos x="0" y="0"/>
                <wp:positionH relativeFrom="column">
                  <wp:posOffset>3028315</wp:posOffset>
                </wp:positionH>
                <wp:positionV relativeFrom="paragraph">
                  <wp:posOffset>3722370</wp:posOffset>
                </wp:positionV>
                <wp:extent cx="845185" cy="278130"/>
                <wp:effectExtent l="0" t="0" r="5080" b="12700"/>
                <wp:wrapNone/>
                <wp:docPr id="129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51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8" style="position:absolute;left:0;text-align:left;margin-left:238.45pt;margin-top:293.1pt;width:66.55pt;height:21.9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5D2D59" wp14:editId="5FA17397">
                <wp:simplePos x="0" y="0"/>
                <wp:positionH relativeFrom="column">
                  <wp:posOffset>2893695</wp:posOffset>
                </wp:positionH>
                <wp:positionV relativeFrom="paragraph">
                  <wp:posOffset>3554095</wp:posOffset>
                </wp:positionV>
                <wp:extent cx="1181735" cy="787400"/>
                <wp:effectExtent l="0" t="0" r="18415" b="12700"/>
                <wp:wrapNone/>
                <wp:docPr id="128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227.85pt;margin-top:279.85pt;width:93.05pt;height:6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" fillcolor="#fcf2e3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DC53E7" wp14:editId="528B9BE9">
                <wp:simplePos x="0" y="0"/>
                <wp:positionH relativeFrom="column">
                  <wp:posOffset>2927350</wp:posOffset>
                </wp:positionH>
                <wp:positionV relativeFrom="paragraph">
                  <wp:posOffset>3587750</wp:posOffset>
                </wp:positionV>
                <wp:extent cx="1181735" cy="787400"/>
                <wp:effectExtent l="0" t="0" r="18415" b="12700"/>
                <wp:wrapNone/>
                <wp:docPr id="127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230.5pt;margin-top:282.5pt;width:93.05pt;height:6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" fillcolor="#c0bfc0" strokecolor="#c0bfc0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E90F10" wp14:editId="17F3B55A">
                <wp:simplePos x="0" y="0"/>
                <wp:positionH relativeFrom="column">
                  <wp:posOffset>3275965</wp:posOffset>
                </wp:positionH>
                <wp:positionV relativeFrom="paragraph">
                  <wp:posOffset>3126105</wp:posOffset>
                </wp:positionV>
                <wp:extent cx="451485" cy="278130"/>
                <wp:effectExtent l="0" t="0" r="17780" b="12700"/>
                <wp:wrapNone/>
                <wp:docPr id="126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servidor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9" o:spid="_x0000_s1029" style="position:absolute;left:0;text-align:left;margin-left:257.95pt;margin-top:246.15pt;width:35.55pt;height:21.9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servidor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80FDAE" wp14:editId="1E910110">
                <wp:simplePos x="0" y="0"/>
                <wp:positionH relativeFrom="column">
                  <wp:posOffset>3084830</wp:posOffset>
                </wp:positionH>
                <wp:positionV relativeFrom="paragraph">
                  <wp:posOffset>2980055</wp:posOffset>
                </wp:positionV>
                <wp:extent cx="775335" cy="278130"/>
                <wp:effectExtent l="0" t="0" r="17780" b="12700"/>
                <wp:wrapNone/>
                <wp:docPr id="125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do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30" style="position:absolute;left:0;text-align:left;margin-left:242.9pt;margin-top:234.65pt;width:61.05pt;height:21.9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do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E2783D" wp14:editId="7A2B8330">
                <wp:simplePos x="0" y="0"/>
                <wp:positionH relativeFrom="column">
                  <wp:posOffset>3039745</wp:posOffset>
                </wp:positionH>
                <wp:positionV relativeFrom="paragraph">
                  <wp:posOffset>2834005</wp:posOffset>
                </wp:positionV>
                <wp:extent cx="851535" cy="278130"/>
                <wp:effectExtent l="0" t="0" r="17780" b="12700"/>
                <wp:wrapNone/>
                <wp:docPr id="124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15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Excluir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7" o:spid="_x0000_s1031" style="position:absolute;left:0;text-align:left;margin-left:239.35pt;margin-top:223.15pt;width:67.05pt;height:21.9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4w1pwIAAJ0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54D021" wp14:editId="3AC18065">
                <wp:simplePos x="0" y="0"/>
                <wp:positionH relativeFrom="column">
                  <wp:posOffset>2915920</wp:posOffset>
                </wp:positionH>
                <wp:positionV relativeFrom="paragraph">
                  <wp:posOffset>2665095</wp:posOffset>
                </wp:positionV>
                <wp:extent cx="1182370" cy="787400"/>
                <wp:effectExtent l="0" t="0" r="17780" b="12700"/>
                <wp:wrapNone/>
                <wp:docPr id="123" name="Oval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229.6pt;margin-top:209.85pt;width:93.1pt;height:6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" fillcolor="#fcf2e3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6766A7" wp14:editId="15D9E4D8">
                <wp:simplePos x="0" y="0"/>
                <wp:positionH relativeFrom="column">
                  <wp:posOffset>2949575</wp:posOffset>
                </wp:positionH>
                <wp:positionV relativeFrom="paragraph">
                  <wp:posOffset>2698750</wp:posOffset>
                </wp:positionV>
                <wp:extent cx="1182370" cy="787400"/>
                <wp:effectExtent l="0" t="0" r="17780" b="12700"/>
                <wp:wrapNone/>
                <wp:docPr id="122" name="Oval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232.25pt;margin-top:212.5pt;width:93.1pt;height:6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" fillcolor="#c0bfc0" strokecolor="#c0bfc0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2CF394" wp14:editId="4E896F0C">
                <wp:simplePos x="0" y="0"/>
                <wp:positionH relativeFrom="column">
                  <wp:posOffset>3287395</wp:posOffset>
                </wp:positionH>
                <wp:positionV relativeFrom="paragraph">
                  <wp:posOffset>2159000</wp:posOffset>
                </wp:positionV>
                <wp:extent cx="451485" cy="278130"/>
                <wp:effectExtent l="0" t="0" r="17780" b="12700"/>
                <wp:wrapNone/>
                <wp:docPr id="121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servidor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32" style="position:absolute;left:0;text-align:left;margin-left:258.85pt;margin-top:170pt;width:35.55pt;height:21.9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tLhqAIAAJ0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servidor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7609FC" wp14:editId="1069CE3C">
                <wp:simplePos x="0" y="0"/>
                <wp:positionH relativeFrom="column">
                  <wp:posOffset>3096260</wp:posOffset>
                </wp:positionH>
                <wp:positionV relativeFrom="paragraph">
                  <wp:posOffset>2012950</wp:posOffset>
                </wp:positionV>
                <wp:extent cx="775335" cy="278130"/>
                <wp:effectExtent l="0" t="0" r="17780" b="12700"/>
                <wp:wrapNone/>
                <wp:docPr id="120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do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33" style="position:absolute;left:0;text-align:left;margin-left:243.8pt;margin-top:158.5pt;width:61.05pt;height:21.9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do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619846D" wp14:editId="5BFA1F04">
                <wp:simplePos x="0" y="0"/>
                <wp:positionH relativeFrom="column">
                  <wp:posOffset>3073400</wp:posOffset>
                </wp:positionH>
                <wp:positionV relativeFrom="paragraph">
                  <wp:posOffset>1866265</wp:posOffset>
                </wp:positionV>
                <wp:extent cx="838835" cy="278130"/>
                <wp:effectExtent l="0" t="0" r="11430" b="12700"/>
                <wp:wrapNone/>
                <wp:docPr id="119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8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Alterar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34" style="position:absolute;left:0;text-align:left;margin-left:242pt;margin-top:146.95pt;width:66.05pt;height:21.9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iLAqA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84B8FE" wp14:editId="6FB9A842">
                <wp:simplePos x="0" y="0"/>
                <wp:positionH relativeFrom="column">
                  <wp:posOffset>2927350</wp:posOffset>
                </wp:positionH>
                <wp:positionV relativeFrom="paragraph">
                  <wp:posOffset>1697990</wp:posOffset>
                </wp:positionV>
                <wp:extent cx="1181735" cy="787400"/>
                <wp:effectExtent l="0" t="0" r="18415" b="12700"/>
                <wp:wrapNone/>
                <wp:docPr id="118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230.5pt;margin-top:133.7pt;width:93.05pt;height:6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" fillcolor="#fcf2e3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78F0D3" wp14:editId="7ABBAA70">
                <wp:simplePos x="0" y="0"/>
                <wp:positionH relativeFrom="column">
                  <wp:posOffset>2961005</wp:posOffset>
                </wp:positionH>
                <wp:positionV relativeFrom="paragraph">
                  <wp:posOffset>1731645</wp:posOffset>
                </wp:positionV>
                <wp:extent cx="1181735" cy="787400"/>
                <wp:effectExtent l="0" t="0" r="18415" b="12700"/>
                <wp:wrapNone/>
                <wp:docPr id="117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233.15pt;margin-top:136.35pt;width:93.05pt;height:6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" fillcolor="#c0bfc0" strokecolor="#c0bfc0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867816" wp14:editId="1DB99EF7">
                <wp:simplePos x="0" y="0"/>
                <wp:positionH relativeFrom="column">
                  <wp:posOffset>3265170</wp:posOffset>
                </wp:positionH>
                <wp:positionV relativeFrom="paragraph">
                  <wp:posOffset>1247775</wp:posOffset>
                </wp:positionV>
                <wp:extent cx="451485" cy="278130"/>
                <wp:effectExtent l="0" t="0" r="17780" b="12700"/>
                <wp:wrapNone/>
                <wp:docPr id="116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4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servidor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9" o:spid="_x0000_s1035" style="position:absolute;left:0;text-align:left;margin-left:257.1pt;margin-top:98.25pt;width:35.55pt;height:21.9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servidor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141B55" wp14:editId="1F696F29">
                <wp:simplePos x="0" y="0"/>
                <wp:positionH relativeFrom="column">
                  <wp:posOffset>3073400</wp:posOffset>
                </wp:positionH>
                <wp:positionV relativeFrom="paragraph">
                  <wp:posOffset>1101725</wp:posOffset>
                </wp:positionV>
                <wp:extent cx="775335" cy="278130"/>
                <wp:effectExtent l="0" t="0" r="17780" b="12700"/>
                <wp:wrapNone/>
                <wp:docPr id="115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ministrável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do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36" style="position:absolute;left:0;text-align:left;margin-left:242pt;margin-top:86.75pt;width:61.05pt;height:21.9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/JhqA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ministrável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do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DA454C" wp14:editId="12A14071">
                <wp:simplePos x="0" y="0"/>
                <wp:positionH relativeFrom="column">
                  <wp:posOffset>3051175</wp:posOffset>
                </wp:positionH>
                <wp:positionV relativeFrom="paragraph">
                  <wp:posOffset>955040</wp:posOffset>
                </wp:positionV>
                <wp:extent cx="813435" cy="278130"/>
                <wp:effectExtent l="0" t="0" r="17780" b="12700"/>
                <wp:wrapNone/>
                <wp:docPr id="114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assunto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7" o:spid="_x0000_s1037" style="position:absolute;left:0;text-align:left;margin-left:240.25pt;margin-top:75.2pt;width:64.05pt;height:21.9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assunto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31DBA2" wp14:editId="46C3B29D">
                <wp:simplePos x="0" y="0"/>
                <wp:positionH relativeFrom="column">
                  <wp:posOffset>2904490</wp:posOffset>
                </wp:positionH>
                <wp:positionV relativeFrom="paragraph">
                  <wp:posOffset>786765</wp:posOffset>
                </wp:positionV>
                <wp:extent cx="1182370" cy="787400"/>
                <wp:effectExtent l="0" t="0" r="17780" b="12700"/>
                <wp:wrapNone/>
                <wp:docPr id="113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2370" cy="78740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6" o:spid="_x0000_s1026" style="position:absolute;margin-left:228.7pt;margin-top:61.95pt;width:93.1pt;height:6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" fillcolor="#fcf2e3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A805ED" wp14:editId="34F84D95">
                <wp:simplePos x="0" y="0"/>
                <wp:positionH relativeFrom="column">
                  <wp:posOffset>2938780</wp:posOffset>
                </wp:positionH>
                <wp:positionV relativeFrom="paragraph">
                  <wp:posOffset>820420</wp:posOffset>
                </wp:positionV>
                <wp:extent cx="1181735" cy="787400"/>
                <wp:effectExtent l="0" t="0" r="18415" b="12700"/>
                <wp:wrapNone/>
                <wp:docPr id="112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740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231.4pt;margin-top:64.6pt;width:93.05pt;height:6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" fillcolor="#c0bfc0" strokecolor="#c0bfc0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C529F7" wp14:editId="0AE7C499">
                <wp:simplePos x="0" y="0"/>
                <wp:positionH relativeFrom="column">
                  <wp:posOffset>495935</wp:posOffset>
                </wp:positionH>
                <wp:positionV relativeFrom="paragraph">
                  <wp:posOffset>2856230</wp:posOffset>
                </wp:positionV>
                <wp:extent cx="819785" cy="278130"/>
                <wp:effectExtent l="0" t="0" r="11430" b="12700"/>
                <wp:wrapNone/>
                <wp:docPr id="111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" o:spid="_x0000_s1038" style="position:absolute;left:0;text-align:left;margin-left:39.05pt;margin-top:224.9pt;width:64.55pt;height:21.9pt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6DC937" wp14:editId="26CD468E">
                <wp:simplePos x="0" y="0"/>
                <wp:positionH relativeFrom="column">
                  <wp:posOffset>912495</wp:posOffset>
                </wp:positionH>
                <wp:positionV relativeFrom="paragraph">
                  <wp:posOffset>2631440</wp:posOffset>
                </wp:positionV>
                <wp:extent cx="146050" cy="224790"/>
                <wp:effectExtent l="0" t="0" r="25400" b="22860"/>
                <wp:wrapNone/>
                <wp:docPr id="110" name="Lin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207.2pt" to="83.35pt,2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188DEE" wp14:editId="45099CDB">
                <wp:simplePos x="0" y="0"/>
                <wp:positionH relativeFrom="column">
                  <wp:posOffset>777240</wp:posOffset>
                </wp:positionH>
                <wp:positionV relativeFrom="paragraph">
                  <wp:posOffset>2631440</wp:posOffset>
                </wp:positionV>
                <wp:extent cx="135255" cy="224790"/>
                <wp:effectExtent l="0" t="0" r="36195" b="22860"/>
                <wp:wrapNone/>
                <wp:docPr id="109" name="Lin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2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207.2pt" to="71.85pt,2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D35CA5" wp14:editId="7395ECAC">
                <wp:simplePos x="0" y="0"/>
                <wp:positionH relativeFrom="column">
                  <wp:posOffset>912495</wp:posOffset>
                </wp:positionH>
                <wp:positionV relativeFrom="paragraph">
                  <wp:posOffset>2440305</wp:posOffset>
                </wp:positionV>
                <wp:extent cx="179705" cy="0"/>
                <wp:effectExtent l="0" t="0" r="10795" b="19050"/>
                <wp:wrapNone/>
                <wp:docPr id="108" name="Lin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1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192.15pt" to="86pt,1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A56E4E" wp14:editId="3A858EDD">
                <wp:simplePos x="0" y="0"/>
                <wp:positionH relativeFrom="column">
                  <wp:posOffset>743585</wp:posOffset>
                </wp:positionH>
                <wp:positionV relativeFrom="paragraph">
                  <wp:posOffset>2440305</wp:posOffset>
                </wp:positionV>
                <wp:extent cx="168910" cy="0"/>
                <wp:effectExtent l="0" t="0" r="21590" b="19050"/>
                <wp:wrapNone/>
                <wp:docPr id="107" name="Lin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0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5pt,192.15pt" to="71.85pt,1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C676AC" wp14:editId="48C37BC7">
                <wp:simplePos x="0" y="0"/>
                <wp:positionH relativeFrom="column">
                  <wp:posOffset>912495</wp:posOffset>
                </wp:positionH>
                <wp:positionV relativeFrom="paragraph">
                  <wp:posOffset>2383790</wp:posOffset>
                </wp:positionV>
                <wp:extent cx="0" cy="247650"/>
                <wp:effectExtent l="0" t="0" r="19050" b="19050"/>
                <wp:wrapNone/>
                <wp:docPr id="106" name="Lin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187.7pt" to="71.85pt,2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704C3A" wp14:editId="0528F2C3">
                <wp:simplePos x="0" y="0"/>
                <wp:positionH relativeFrom="column">
                  <wp:posOffset>788670</wp:posOffset>
                </wp:positionH>
                <wp:positionV relativeFrom="paragraph">
                  <wp:posOffset>2136140</wp:posOffset>
                </wp:positionV>
                <wp:extent cx="247650" cy="247650"/>
                <wp:effectExtent l="0" t="0" r="19050" b="19050"/>
                <wp:wrapNone/>
                <wp:docPr id="105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8" o:spid="_x0000_s1026" style="position:absolute;margin-left:62.1pt;margin-top:168.2pt;width:19.5pt;height:19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" fillcolor="#fcf2e3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F5E455" wp14:editId="0A453AEB">
                <wp:simplePos x="0" y="0"/>
                <wp:positionH relativeFrom="column">
                  <wp:posOffset>2522220</wp:posOffset>
                </wp:positionH>
                <wp:positionV relativeFrom="paragraph">
                  <wp:posOffset>460375</wp:posOffset>
                </wp:positionV>
                <wp:extent cx="1936115" cy="4173220"/>
                <wp:effectExtent l="0" t="0" r="26035" b="17780"/>
                <wp:wrapNone/>
                <wp:docPr id="104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6115" cy="417322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98.6pt;margin-top:36.25pt;width:152.45pt;height:32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" filled="f" strokeweight=".0005mm"/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02FD5" wp14:editId="5F17B97F">
                <wp:simplePos x="0" y="0"/>
                <wp:positionH relativeFrom="column">
                  <wp:posOffset>372110</wp:posOffset>
                </wp:positionH>
                <wp:positionV relativeFrom="paragraph">
                  <wp:posOffset>133985</wp:posOffset>
                </wp:positionV>
                <wp:extent cx="407035" cy="278130"/>
                <wp:effectExtent l="0" t="0" r="5080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49B4" w:rsidRDefault="006649B4" w:rsidP="006649B4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9" style="position:absolute;left:0;text-align:left;margin-left:29.3pt;margin-top:10.55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biogIAAJE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" filled="f" stroked="f">
                <v:textbox style="mso-fit-shape-to-text:t" inset="0,0,0,0">
                  <w:txbxContent>
                    <w:p w:rsidR="006649B4" w:rsidRDefault="006649B4" w:rsidP="006649B4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34230A" wp14:editId="673111AB">
                <wp:simplePos x="0" y="0"/>
                <wp:positionH relativeFrom="column">
                  <wp:posOffset>315595</wp:posOffset>
                </wp:positionH>
                <wp:positionV relativeFrom="paragraph">
                  <wp:posOffset>100330</wp:posOffset>
                </wp:positionV>
                <wp:extent cx="630555" cy="213995"/>
                <wp:effectExtent l="0" t="0" r="17145" b="14605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213995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24.85pt;margin-top:7.9pt;width:49.65pt;height:1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" path="m,19r43,l56,5,56,e" filled="f" strokeweight="0">
                <v:path arrowok="t" o:connecttype="custom" o:connectlocs="0,213995;484176,213995;630555,56314;630555,0" o:connectangles="0,0,0,0"/>
              </v:shape>
            </w:pict>
          </mc:Fallback>
        </mc:AlternateContent>
      </w:r>
      <w:r w:rsidRPr="006649B4">
        <w:rPr>
          <w:rFonts w:cs="Ari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FC18F" wp14:editId="20316F21">
                <wp:simplePos x="0" y="0"/>
                <wp:positionH relativeFrom="column">
                  <wp:posOffset>315595</wp:posOffset>
                </wp:positionH>
                <wp:positionV relativeFrom="paragraph">
                  <wp:posOffset>100330</wp:posOffset>
                </wp:positionV>
                <wp:extent cx="4390390" cy="4780915"/>
                <wp:effectExtent l="0" t="0" r="10160" b="1968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90390" cy="478091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24.85pt;margin-top:7.9pt;width:345.7pt;height:37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" filled="f" strokeweight="0"/>
            </w:pict>
          </mc:Fallback>
        </mc:AlternateContent>
      </w:r>
    </w:p>
    <w:p w:rsidR="00221708" w:rsidRDefault="00221708" w:rsidP="00221708">
      <w:pPr>
        <w:widowControl w:val="0"/>
        <w:jc w:val="center"/>
        <w:rPr>
          <w:rFonts w:cs="Arial"/>
        </w:rPr>
      </w:pPr>
    </w:p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246673"/>
      <w:r>
        <w:lastRenderedPageBreak/>
        <w:t>Casos de Uso</w:t>
      </w:r>
      <w:bookmarkEnd w:id="9"/>
    </w:p>
    <w:p w:rsidR="00221708" w:rsidRDefault="00221708" w:rsidP="00221708">
      <w:pPr>
        <w:pStyle w:val="Ttulo2"/>
      </w:pPr>
      <w:bookmarkStart w:id="10" w:name="_Toc404246674"/>
      <w:r>
        <w:t>Incluir assunto ministrável do servidor</w:t>
      </w:r>
      <w:bookmarkEnd w:id="10"/>
      <w:r>
        <w:t> </w:t>
      </w:r>
    </w:p>
    <w:p w:rsidR="00221708" w:rsidRDefault="00221708" w:rsidP="002217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46675"/>
      <w:r>
        <w:t>Fluxo Básico – informações principais</w:t>
      </w:r>
      <w:bookmarkEnd w:id="11"/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Assuntos ministráveis do servidor e seleciona a opção de inclusão.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prossegue a operação.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221708" w:rsidRDefault="00221708" w:rsidP="00221708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246676"/>
      <w:r>
        <w:t>Fluxo Básico – informações secundárias</w:t>
      </w:r>
      <w:bookmarkEnd w:id="12"/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origem do assunto ministrável (Formação,</w:t>
      </w:r>
      <w:proofErr w:type="gramStart"/>
      <w:r>
        <w:t xml:space="preserve">  </w:t>
      </w:r>
      <w:proofErr w:type="gramEnd"/>
      <w:r>
        <w:t>Experiência profissional, Eventos).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ator selecione a opção Formação, o sistema exibe as “Formações” da pessoa, aquelas já iniciadas na data de início informada.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Caso o ator selecione a opção Experiência profissional, o sistema exibe as “Experiências profissionais” que a pessoa possui.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Caso o ator selecione a opção Eventos, o sistema exibe os “Eventos” das Ocorrências de evento que a pessoa </w:t>
      </w:r>
      <w:proofErr w:type="gramStart"/>
      <w:r>
        <w:t>participou,</w:t>
      </w:r>
      <w:proofErr w:type="gramEnd"/>
      <w:r>
        <w:t xml:space="preserve"> aquelas já iniciadas na data de início informada.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RN02, RN03, RN04, RN06 e RN08 da seção “Regras de negócio”.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inclui o “Assunto ministrável do servidor” e exibe a mensagem MSG0050 ("Inclusão efetuada com sucesso!").</w:t>
      </w:r>
    </w:p>
    <w:p w:rsidR="00221708" w:rsidRDefault="00221708" w:rsidP="00221708">
      <w:pPr>
        <w:pStyle w:val="Recuodecorpodetexto"/>
      </w:pPr>
    </w:p>
    <w:p w:rsidR="00221708" w:rsidRDefault="00221708" w:rsidP="00221708">
      <w:pPr>
        <w:pStyle w:val="Ttulo2"/>
      </w:pPr>
      <w:bookmarkStart w:id="13" w:name="_Toc404246677"/>
      <w:r>
        <w:t>Alterar assunto ministrável do servidor</w:t>
      </w:r>
      <w:bookmarkEnd w:id="13"/>
      <w:r>
        <w:t> </w:t>
      </w:r>
    </w:p>
    <w:p w:rsidR="00221708" w:rsidRDefault="00221708" w:rsidP="002217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46678"/>
      <w:r>
        <w:t>Fluxo Básico</w:t>
      </w:r>
      <w:bookmarkEnd w:id="14"/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assunto ministrável após executar o caso de uso “Listar assuntos ministráveis do servidor</w:t>
      </w:r>
      <w:proofErr w:type="gramStart"/>
      <w:r>
        <w:t> ”</w:t>
      </w:r>
      <w:proofErr w:type="gramEnd"/>
      <w:r>
        <w:t xml:space="preserve"> e seleciona a opção de alteração.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Assunto ministrável do servidor.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RN03, RN04, RN05, RN06 e RN07 da seção “Regras de negócio”.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altera o “Assunto ministrável do servidor” e </w:t>
      </w:r>
      <w:r>
        <w:lastRenderedPageBreak/>
        <w:t>exibe a mensagem MSG0051 ("Alteração efetuada com sucesso!").</w:t>
      </w:r>
    </w:p>
    <w:p w:rsidR="00221708" w:rsidRDefault="00221708" w:rsidP="00221708">
      <w:pPr>
        <w:pStyle w:val="Recuodecorpodetexto"/>
      </w:pPr>
    </w:p>
    <w:p w:rsidR="00221708" w:rsidRDefault="00221708" w:rsidP="00221708">
      <w:pPr>
        <w:pStyle w:val="Ttulo2"/>
      </w:pPr>
      <w:bookmarkStart w:id="15" w:name="_Toc404246679"/>
      <w:r>
        <w:t>Excluir assunto ministrável do servidor</w:t>
      </w:r>
      <w:bookmarkEnd w:id="15"/>
      <w:r>
        <w:t> </w:t>
      </w:r>
    </w:p>
    <w:p w:rsidR="00221708" w:rsidRDefault="00221708" w:rsidP="002217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246680"/>
      <w:r>
        <w:t>Fluxo Básico</w:t>
      </w:r>
      <w:bookmarkEnd w:id="16"/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assunto ministrável após executar o caso de uso “Listar assuntos ministráveis do servidor</w:t>
      </w:r>
      <w:proofErr w:type="gramStart"/>
      <w:r>
        <w:t> ”</w:t>
      </w:r>
      <w:proofErr w:type="gramEnd"/>
      <w:r>
        <w:t xml:space="preserve"> e seleciona a opção de exclusão.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 regra de negócio RN05 e RN07 da seção “Regras de negócio”.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o “Assunto ministrável do servidor” e exibe a mensagem MSG0052 ("Exclusão efetuada com sucesso!").</w:t>
      </w:r>
    </w:p>
    <w:p w:rsidR="00221708" w:rsidRDefault="00221708" w:rsidP="00221708">
      <w:pPr>
        <w:pStyle w:val="Recuodecorpodetexto"/>
      </w:pPr>
    </w:p>
    <w:p w:rsidR="00221708" w:rsidRDefault="00221708" w:rsidP="00221708">
      <w:pPr>
        <w:pStyle w:val="Recuodecorpodetexto"/>
      </w:pPr>
    </w:p>
    <w:p w:rsidR="00221708" w:rsidRDefault="00221708" w:rsidP="00221708">
      <w:pPr>
        <w:pStyle w:val="Ttulo2"/>
      </w:pPr>
      <w:bookmarkStart w:id="17" w:name="_Toc404246681"/>
      <w:r>
        <w:t>Listar assuntos ministráveis do servidor</w:t>
      </w:r>
      <w:bookmarkEnd w:id="17"/>
      <w:r>
        <w:t> </w:t>
      </w:r>
    </w:p>
    <w:p w:rsidR="00221708" w:rsidRDefault="00221708" w:rsidP="002217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246682"/>
      <w:r>
        <w:t>Fluxo Básico</w:t>
      </w:r>
      <w:bookmarkEnd w:id="18"/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Assuntos ministráveis do servidor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21708" w:rsidRDefault="00221708" w:rsidP="0022170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“Assuntos ministráveis do servidor”, de acordo com os filtros informados, ordenada pelo Assunto ministrável (crescente), Nome da pessoa (crescente), Data início (decrescente), Data fim (decrescente).</w:t>
      </w:r>
    </w:p>
    <w:p w:rsidR="00221708" w:rsidRDefault="00221708" w:rsidP="00221708">
      <w:pPr>
        <w:pStyle w:val="Recuodecorpodetexto"/>
      </w:pPr>
    </w:p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46683"/>
      <w:r>
        <w:lastRenderedPageBreak/>
        <w:t>Regras de negócio</w:t>
      </w:r>
      <w:bookmarkEnd w:id="19"/>
    </w:p>
    <w:p w:rsidR="00221708" w:rsidRDefault="00221708" w:rsidP="00221708"/>
    <w:p w:rsidR="00221708" w:rsidRDefault="00221708" w:rsidP="00221708">
      <w:pPr>
        <w:pStyle w:val="Ttulo2"/>
      </w:pPr>
      <w:bookmarkStart w:id="20" w:name="_Toc242766726"/>
      <w:bookmarkStart w:id="21" w:name="_Toc404246684"/>
      <w:r>
        <w:t>RN01: Verificar se as datas são válidas</w:t>
      </w:r>
      <w:bookmarkEnd w:id="20"/>
      <w:bookmarkEnd w:id="21"/>
    </w:p>
    <w:p w:rsidR="00221708" w:rsidRDefault="00221708" w:rsidP="00221708">
      <w:pPr>
        <w:pStyle w:val="Recuodecorpodetexto"/>
        <w:jc w:val="both"/>
      </w:pPr>
      <w:r>
        <w:t>Tentativa de incluir a data início maior que a data fim (quando a mesma não for nula). O sistema exibe a mensagem MSG0144 ("&lt;nome_conceito1&gt; maior que &lt;nome_conceito2&gt;.").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2" w:name="_Toc404246685"/>
      <w:r>
        <w:t xml:space="preserve">RN02: Verificar se o assunto ministrável está associado à Ocorrência de evento ou ao Evento quando origem </w:t>
      </w:r>
      <w:proofErr w:type="gramStart"/>
      <w:r>
        <w:t>for</w:t>
      </w:r>
      <w:proofErr w:type="gramEnd"/>
      <w:r>
        <w:t xml:space="preserve"> </w:t>
      </w:r>
      <w:r>
        <w:rPr>
          <w:i/>
        </w:rPr>
        <w:t>eventos</w:t>
      </w:r>
      <w:bookmarkEnd w:id="22"/>
    </w:p>
    <w:p w:rsidR="00221708" w:rsidRDefault="00221708" w:rsidP="00221708">
      <w:pPr>
        <w:ind w:left="900"/>
      </w:pPr>
      <w:r>
        <w:rPr>
          <w:rFonts w:cs="Arial"/>
        </w:rPr>
        <w:t>Tentativa de informar um Assunto</w:t>
      </w:r>
      <w:proofErr w:type="gramStart"/>
      <w:r>
        <w:rPr>
          <w:rFonts w:cs="Arial"/>
        </w:rPr>
        <w:t xml:space="preserve">  </w:t>
      </w:r>
      <w:proofErr w:type="spellStart"/>
      <w:proofErr w:type="gramEnd"/>
      <w:r>
        <w:rPr>
          <w:rFonts w:cs="Arial"/>
        </w:rPr>
        <w:t>ministravél</w:t>
      </w:r>
      <w:proofErr w:type="spellEnd"/>
      <w:r>
        <w:rPr>
          <w:rFonts w:cs="Arial"/>
        </w:rPr>
        <w:t xml:space="preserve"> que não esteja associado à Ocorrência do evento ou ao Evento informado ou à Área de conhecimento do evento. O sistema exibe a mensagem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MSG2685 ("O Assunto ministrável informado deve ser referente a algum dos assuntos ministráveis da Ocorrência de evento que o servidor realizou.").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3" w:name="_Toc404246686"/>
      <w:r>
        <w:t>RN03: Verificar se o servidor possui o mesmo assunto ministrável vigente</w:t>
      </w:r>
      <w:bookmarkEnd w:id="23"/>
    </w:p>
    <w:p w:rsidR="00221708" w:rsidRDefault="00221708" w:rsidP="00221708">
      <w:pPr>
        <w:ind w:left="900"/>
      </w:pPr>
      <w:r>
        <w:rPr>
          <w:rFonts w:cs="Arial"/>
        </w:rPr>
        <w:t>Tentativa de incluir/alterar um Assunto</w:t>
      </w:r>
      <w:proofErr w:type="gramStart"/>
      <w:r>
        <w:rPr>
          <w:rFonts w:cs="Arial"/>
        </w:rPr>
        <w:t xml:space="preserve">  </w:t>
      </w:r>
      <w:proofErr w:type="spellStart"/>
      <w:proofErr w:type="gramEnd"/>
      <w:r>
        <w:rPr>
          <w:rFonts w:cs="Arial"/>
        </w:rPr>
        <w:t>ministravél</w:t>
      </w:r>
      <w:proofErr w:type="spellEnd"/>
      <w:r>
        <w:rPr>
          <w:rFonts w:cs="Arial"/>
        </w:rPr>
        <w:t xml:space="preserve"> que já esteja associado à Pessoa em período concomitante. O sistema exibe a mensagem MSG2686 ("O Assunto ministrável informado já está cadastrado para o servidor no mesmo período.").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4" w:name="_Toc404246687"/>
      <w:r>
        <w:t>RN04: Verificar se o servidor possui o mesmo assunto ministrável com a situação inapto</w:t>
      </w:r>
      <w:bookmarkEnd w:id="24"/>
    </w:p>
    <w:p w:rsidR="00221708" w:rsidRDefault="00221708" w:rsidP="00221708">
      <w:pPr>
        <w:ind w:left="900"/>
      </w:pPr>
      <w:r>
        <w:rPr>
          <w:rFonts w:cs="Arial"/>
        </w:rPr>
        <w:lastRenderedPageBreak/>
        <w:t>Tentativa de incluir/alterar um Assunto</w:t>
      </w:r>
      <w:proofErr w:type="gramStart"/>
      <w:r>
        <w:rPr>
          <w:rFonts w:cs="Arial"/>
        </w:rPr>
        <w:t xml:space="preserve">  </w:t>
      </w:r>
      <w:proofErr w:type="spellStart"/>
      <w:proofErr w:type="gramEnd"/>
      <w:r>
        <w:rPr>
          <w:rFonts w:cs="Arial"/>
        </w:rPr>
        <w:t>ministravél</w:t>
      </w:r>
      <w:proofErr w:type="spellEnd"/>
      <w:r>
        <w:rPr>
          <w:rFonts w:cs="Arial"/>
        </w:rPr>
        <w:t xml:space="preserve"> que já esteja associado à Pessoa e possua a situação de </w:t>
      </w:r>
      <w:r>
        <w:rPr>
          <w:rFonts w:cs="Arial"/>
          <w:i/>
          <w:iCs/>
        </w:rPr>
        <w:t>inapto</w:t>
      </w:r>
      <w:r>
        <w:rPr>
          <w:rFonts w:cs="Arial"/>
        </w:rPr>
        <w:t>. O sistema exibe a mensagem MSG2687 ("O servidor já possui o Assunto ministrável informado com a situação de inapto.").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5" w:name="_Toc404246688"/>
      <w:r>
        <w:t>RN05: Verificar se o servidor já ministrou ou está ministrando o assunto ministrável</w:t>
      </w:r>
      <w:bookmarkEnd w:id="25"/>
    </w:p>
    <w:p w:rsidR="00221708" w:rsidRDefault="00221708" w:rsidP="00221708">
      <w:pPr>
        <w:pStyle w:val="Recuodecorpodetexto"/>
        <w:jc w:val="both"/>
      </w:pPr>
      <w:r>
        <w:t xml:space="preserve">Tentativa de alterar/excluir um Assunto </w:t>
      </w:r>
      <w:proofErr w:type="spellStart"/>
      <w:r>
        <w:t>ministravél</w:t>
      </w:r>
      <w:proofErr w:type="spellEnd"/>
      <w:r>
        <w:t xml:space="preserve"> que a Pessoa já ministrou ou está ministrando. O sistema exibe a mensagem MSG2688 ("Não é possível &lt;operação&gt;, pois o servidor já ministrou ou está ministrando este Assunto ministrável.").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6" w:name="_Toc404246689"/>
      <w:r>
        <w:t xml:space="preserve">RN06: Validar a data de início para origem </w:t>
      </w:r>
      <w:r>
        <w:rPr>
          <w:i/>
        </w:rPr>
        <w:t>Formação</w:t>
      </w:r>
      <w:r>
        <w:t xml:space="preserve"> ou </w:t>
      </w:r>
      <w:r>
        <w:rPr>
          <w:i/>
        </w:rPr>
        <w:t>Eventos</w:t>
      </w:r>
      <w:bookmarkEnd w:id="26"/>
    </w:p>
    <w:p w:rsidR="00221708" w:rsidRDefault="00221708" w:rsidP="00221708">
      <w:pPr>
        <w:pStyle w:val="Recuodecorpodetexto"/>
        <w:jc w:val="both"/>
      </w:pPr>
      <w:r>
        <w:t>Tentativa de informar a data de início inferior ao início da Ocorrência do evento ou da Formação informada. O sistema exibe a mensagem MSG0143 ("&lt;nome_conceito1&gt; menor que &lt;nome_conceito2&gt;.").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7" w:name="_Toc404246690"/>
      <w:r>
        <w:t>RN07: Verificar se permite alterar/excluir</w:t>
      </w:r>
      <w:bookmarkEnd w:id="27"/>
    </w:p>
    <w:p w:rsidR="00221708" w:rsidRDefault="00221708" w:rsidP="00221708">
      <w:pPr>
        <w:pStyle w:val="Recuodecorpodetexto"/>
        <w:jc w:val="both"/>
      </w:pPr>
      <w:r>
        <w:t>Tentativa de alterar/excluir um assunto ministrável que está com a situação de inapto. O sistema exibe a mensagem MSG2689 ("Não é possível &lt;operação&gt;, pois este Assunto ministrável está com a situação de inapto.").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2"/>
      </w:pPr>
      <w:bookmarkStart w:id="28" w:name="_Toc404246691"/>
      <w:r>
        <w:t xml:space="preserve">RN08: Verificar se o assunto ministrável está associado à Área de conhecimento quando origem for </w:t>
      </w:r>
      <w:r>
        <w:rPr>
          <w:i/>
        </w:rPr>
        <w:t>formação</w:t>
      </w:r>
      <w:bookmarkEnd w:id="28"/>
    </w:p>
    <w:p w:rsidR="00221708" w:rsidRDefault="00221708" w:rsidP="00221708">
      <w:pPr>
        <w:pStyle w:val="Recuodecorpodetexto"/>
        <w:jc w:val="both"/>
      </w:pPr>
      <w:r>
        <w:t>Tentativa de informar um Assunto</w:t>
      </w:r>
      <w:proofErr w:type="gramStart"/>
      <w:r>
        <w:t xml:space="preserve">  </w:t>
      </w:r>
      <w:proofErr w:type="spellStart"/>
      <w:proofErr w:type="gramEnd"/>
      <w:r>
        <w:t>ministravél</w:t>
      </w:r>
      <w:proofErr w:type="spellEnd"/>
      <w:r>
        <w:t xml:space="preserve"> que não esteja associado à Área de conhecimento relativa ao curso informado. O sistema exibe a mensagem MSG2690 ("O Assunto ministrável </w:t>
      </w:r>
      <w:r>
        <w:lastRenderedPageBreak/>
        <w:t>informado deve ser referente à área de conhecimento do curso de Formação que o servidor realizou.").</w:t>
      </w:r>
    </w:p>
    <w:p w:rsidR="00221708" w:rsidRDefault="00221708" w:rsidP="00221708">
      <w:pPr>
        <w:pStyle w:val="Recuodecorpodetexto"/>
        <w:jc w:val="both"/>
      </w:pPr>
    </w:p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9" w:name="_Toc404246692"/>
      <w:r>
        <w:lastRenderedPageBreak/>
        <w:t>Anexos</w:t>
      </w:r>
      <w:bookmarkEnd w:id="29"/>
    </w:p>
    <w:p w:rsidR="00221708" w:rsidRDefault="00221708" w:rsidP="00221708"/>
    <w:p w:rsidR="00221708" w:rsidRDefault="006649B4" w:rsidP="00221708">
      <w:pPr>
        <w:widowControl w:val="0"/>
        <w:ind w:left="1080"/>
        <w:rPr>
          <w:rFonts w:cs="Arial"/>
        </w:rPr>
      </w:pPr>
      <w:r>
        <w:rPr>
          <w:rFonts w:cs="Arial"/>
        </w:rPr>
        <w:t>Não se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aplica</w:t>
      </w:r>
    </w:p>
    <w:p w:rsidR="00221708" w:rsidRDefault="00221708" w:rsidP="00221708">
      <w:pPr>
        <w:widowControl w:val="0"/>
        <w:ind w:left="540"/>
        <w:rPr>
          <w:rFonts w:cs="Arial"/>
        </w:rPr>
      </w:pPr>
    </w:p>
    <w:p w:rsidR="006649B4" w:rsidRDefault="006649B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21708" w:rsidRDefault="00221708" w:rsidP="00221708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0" w:name="_Toc404246693"/>
      <w:r>
        <w:lastRenderedPageBreak/>
        <w:t>Revisões</w:t>
      </w:r>
      <w:bookmarkEnd w:id="30"/>
    </w:p>
    <w:p w:rsidR="00221708" w:rsidRDefault="00221708" w:rsidP="0022170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22170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Pr="00221708" w:rsidRDefault="0022170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170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Pr="00221708" w:rsidRDefault="00221708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170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Pr="00221708" w:rsidRDefault="0022170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170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Pr="00221708" w:rsidRDefault="0022170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2170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Pr="00221708" w:rsidRDefault="00221708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2170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21708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6649B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21708" w:rsidRDefault="00221708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Pr="006649B4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 w:rsidRPr="006649B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21708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Default="00221708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Default="00221708" w:rsidP="006649B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21708" w:rsidRDefault="00221708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21708" w:rsidRDefault="00221708" w:rsidP="00221708">
      <w:pPr>
        <w:pStyle w:val="Recuodecorpodetexto"/>
      </w:pPr>
    </w:p>
    <w:p w:rsidR="00221708" w:rsidRDefault="00221708" w:rsidP="00221708"/>
    <w:p w:rsidR="00F41655" w:rsidRPr="00221708" w:rsidRDefault="00F41655" w:rsidP="00221708"/>
    <w:sectPr w:rsidR="00F41655" w:rsidRPr="0022170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1708" w:rsidRDefault="00221708" w:rsidP="002908D9">
      <w:r>
        <w:separator/>
      </w:r>
    </w:p>
  </w:endnote>
  <w:endnote w:type="continuationSeparator" w:id="0">
    <w:p w:rsidR="00221708" w:rsidRDefault="0022170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649B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2170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649B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649B4">
            <w:rPr>
              <w:sz w:val="20"/>
              <w:szCs w:val="20"/>
            </w:rPr>
            <w:t xml:space="preserve">Keila </w:t>
          </w:r>
          <w:proofErr w:type="spellStart"/>
          <w:r w:rsidRPr="006649B4">
            <w:rPr>
              <w:sz w:val="20"/>
              <w:szCs w:val="20"/>
            </w:rPr>
            <w:t>Joanês</w:t>
          </w:r>
          <w:proofErr w:type="spellEnd"/>
          <w:r w:rsidRPr="006649B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649B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21708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21708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21708">
            <w:rPr>
              <w:b/>
              <w:sz w:val="20"/>
              <w:szCs w:val="20"/>
            </w:rPr>
            <w:t>UCS0516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649B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649B4">
            <w:rPr>
              <w:b/>
              <w:sz w:val="20"/>
              <w:szCs w:val="20"/>
            </w:rPr>
            <w:t>Manter Servidor Ministrante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1708" w:rsidRDefault="00221708" w:rsidP="002908D9">
      <w:r>
        <w:separator/>
      </w:r>
    </w:p>
  </w:footnote>
  <w:footnote w:type="continuationSeparator" w:id="0">
    <w:p w:rsidR="00221708" w:rsidRDefault="0022170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70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21708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47F29"/>
    <w:rsid w:val="00550536"/>
    <w:rsid w:val="0059301A"/>
    <w:rsid w:val="005D35E4"/>
    <w:rsid w:val="00616D7E"/>
    <w:rsid w:val="00623E87"/>
    <w:rsid w:val="00652148"/>
    <w:rsid w:val="006649B4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170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2170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2170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2170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170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2170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2170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2170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21708"/>
    <w:pPr>
      <w:ind w:left="0"/>
    </w:pPr>
  </w:style>
  <w:style w:type="paragraph" w:styleId="ndicedeilustraes">
    <w:name w:val="table of figures"/>
    <w:basedOn w:val="Normal"/>
    <w:next w:val="Normal"/>
    <w:semiHidden/>
    <w:rsid w:val="00221708"/>
  </w:style>
  <w:style w:type="paragraph" w:styleId="Sumrio2">
    <w:name w:val="toc 2"/>
    <w:basedOn w:val="Normal"/>
    <w:next w:val="Normal"/>
    <w:autoRedefine/>
    <w:uiPriority w:val="39"/>
    <w:rsid w:val="0022170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21708"/>
    <w:pPr>
      <w:ind w:left="480"/>
    </w:pPr>
  </w:style>
  <w:style w:type="character" w:styleId="Hyperlink">
    <w:name w:val="Hyperlink"/>
    <w:basedOn w:val="Fontepargpadro"/>
    <w:uiPriority w:val="99"/>
    <w:rsid w:val="0022170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2170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2170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170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2170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2170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21708"/>
    <w:rPr>
      <w:sz w:val="16"/>
    </w:rPr>
  </w:style>
  <w:style w:type="character" w:styleId="Nmerodepgina">
    <w:name w:val="page number"/>
    <w:basedOn w:val="Fontepargpadro"/>
    <w:rsid w:val="0022170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2170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217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2170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21708"/>
  </w:style>
  <w:style w:type="paragraph" w:styleId="Corpodetexto">
    <w:name w:val="Body Text"/>
    <w:basedOn w:val="Normal"/>
    <w:link w:val="CorpodetextoChar"/>
    <w:rsid w:val="0022170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21708"/>
    <w:rPr>
      <w:rFonts w:eastAsia="Arial Unicode MS"/>
    </w:rPr>
  </w:style>
  <w:style w:type="paragraph" w:customStyle="1" w:styleId="tabletext">
    <w:name w:val="tabletext"/>
    <w:basedOn w:val="Normal"/>
    <w:rsid w:val="0022170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2170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2170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2170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2170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2170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2170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2170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2170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2170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170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2170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2170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2170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170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2170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2170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2170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21708"/>
    <w:pPr>
      <w:ind w:left="0"/>
    </w:pPr>
  </w:style>
  <w:style w:type="paragraph" w:styleId="ndicedeilustraes">
    <w:name w:val="table of figures"/>
    <w:basedOn w:val="Normal"/>
    <w:next w:val="Normal"/>
    <w:semiHidden/>
    <w:rsid w:val="00221708"/>
  </w:style>
  <w:style w:type="paragraph" w:styleId="Sumrio2">
    <w:name w:val="toc 2"/>
    <w:basedOn w:val="Normal"/>
    <w:next w:val="Normal"/>
    <w:autoRedefine/>
    <w:uiPriority w:val="39"/>
    <w:rsid w:val="0022170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21708"/>
    <w:pPr>
      <w:ind w:left="480"/>
    </w:pPr>
  </w:style>
  <w:style w:type="character" w:styleId="Hyperlink">
    <w:name w:val="Hyperlink"/>
    <w:basedOn w:val="Fontepargpadro"/>
    <w:uiPriority w:val="99"/>
    <w:rsid w:val="0022170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2170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2170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170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2170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2170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21708"/>
    <w:rPr>
      <w:sz w:val="16"/>
    </w:rPr>
  </w:style>
  <w:style w:type="character" w:styleId="Nmerodepgina">
    <w:name w:val="page number"/>
    <w:basedOn w:val="Fontepargpadro"/>
    <w:rsid w:val="0022170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2170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217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2170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21708"/>
  </w:style>
  <w:style w:type="paragraph" w:styleId="Corpodetexto">
    <w:name w:val="Body Text"/>
    <w:basedOn w:val="Normal"/>
    <w:link w:val="CorpodetextoChar"/>
    <w:rsid w:val="0022170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21708"/>
    <w:rPr>
      <w:rFonts w:eastAsia="Arial Unicode MS"/>
    </w:rPr>
  </w:style>
  <w:style w:type="paragraph" w:customStyle="1" w:styleId="tabletext">
    <w:name w:val="tabletext"/>
    <w:basedOn w:val="Normal"/>
    <w:rsid w:val="0022170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2170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2170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2170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2170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2170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2170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2170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2170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2170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167E3-FCA0-4CAD-A0A7-3D1A9D9D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13</Pages>
  <Words>1366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2014-11-08T03:26:00Z</cp:lastPrinted>
  <dcterms:created xsi:type="dcterms:W3CDTF">2014-11-08T03:26:00Z</dcterms:created>
  <dcterms:modified xsi:type="dcterms:W3CDTF">2014-11-20T13:35:00Z</dcterms:modified>
</cp:coreProperties>
</file>