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68C" w:rsidRDefault="0013168C" w:rsidP="00131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168C" w:rsidRDefault="0013168C" w:rsidP="0013168C">
      <w:pPr>
        <w:widowControl w:val="0"/>
        <w:rPr>
          <w:rFonts w:cs="Arial"/>
          <w:sz w:val="20"/>
          <w:u w:val="single"/>
        </w:rPr>
      </w:pPr>
    </w:p>
    <w:p w:rsidR="0013168C" w:rsidRDefault="0013168C" w:rsidP="00131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  <w:sz w:val="20"/>
        </w:rPr>
      </w:pPr>
    </w:p>
    <w:p w:rsidR="0013168C" w:rsidRDefault="0013168C" w:rsidP="0013168C">
      <w:pPr>
        <w:widowControl w:val="0"/>
        <w:rPr>
          <w:rFonts w:cs="Arial"/>
        </w:rPr>
      </w:pPr>
    </w:p>
    <w:p w:rsidR="0013168C" w:rsidRDefault="0013168C" w:rsidP="0013168C">
      <w:pPr>
        <w:pStyle w:val="Capa"/>
        <w:rPr>
          <w:color w:val="FF9900"/>
        </w:rPr>
      </w:pPr>
      <w:r>
        <w:t>SINDRAPE</w:t>
      </w:r>
    </w:p>
    <w:p w:rsidR="0013168C" w:rsidRDefault="0013168C" w:rsidP="0013168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3168C" w:rsidRPr="0013168C" w:rsidRDefault="0013168C" w:rsidP="0013168C">
      <w:pPr>
        <w:widowControl w:val="0"/>
        <w:rPr>
          <w:color w:val="000080"/>
        </w:rPr>
      </w:pPr>
    </w:p>
    <w:p w:rsidR="0013168C" w:rsidRPr="0013168C" w:rsidRDefault="0013168C" w:rsidP="0013168C">
      <w:pPr>
        <w:widowControl w:val="0"/>
        <w:jc w:val="right"/>
        <w:rPr>
          <w:rFonts w:cs="Arial"/>
          <w:b/>
          <w:bCs/>
          <w:color w:val="000080"/>
        </w:rPr>
      </w:pPr>
    </w:p>
    <w:p w:rsidR="0013168C" w:rsidRDefault="0013168C" w:rsidP="0013168C">
      <w:pPr>
        <w:pStyle w:val="Capa"/>
      </w:pPr>
      <w:r>
        <w:t>UCS0494</w:t>
      </w:r>
      <w:r w:rsidR="00DA5745">
        <w:t xml:space="preserve"> </w:t>
      </w:r>
      <w:r>
        <w:t>– Acompanhar pós-graduação</w:t>
      </w:r>
    </w:p>
    <w:p w:rsidR="0013168C" w:rsidRDefault="0013168C" w:rsidP="0013168C">
      <w:pPr>
        <w:widowControl w:val="0"/>
        <w:rPr>
          <w:rFonts w:cs="Arial"/>
        </w:rPr>
      </w:pPr>
    </w:p>
    <w:p w:rsidR="0013168C" w:rsidRDefault="0013168C" w:rsidP="0013168C">
      <w:pPr>
        <w:widowControl w:val="0"/>
      </w:pPr>
    </w:p>
    <w:p w:rsidR="0013168C" w:rsidRDefault="0013168C" w:rsidP="0013168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3168C" w:rsidRPr="0013168C" w:rsidRDefault="0013168C" w:rsidP="0013168C">
      <w:pPr>
        <w:pStyle w:val="Corpodetexto3"/>
        <w:widowControl w:val="0"/>
        <w:spacing w:after="0"/>
        <w:rPr>
          <w:rFonts w:cs="Arial"/>
        </w:rPr>
      </w:pPr>
      <w:r w:rsidRPr="0013168C">
        <w:rPr>
          <w:rFonts w:cs="Arial"/>
        </w:rPr>
        <w:lastRenderedPageBreak/>
        <w:t>Histórico de Revisões</w:t>
      </w:r>
    </w:p>
    <w:p w:rsidR="0013168C" w:rsidRDefault="0013168C" w:rsidP="0013168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3168C" w:rsidTr="0013168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3168C" w:rsidTr="0013168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17/03/2010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13168C" w:rsidTr="0013168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13168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3168C" w:rsidRDefault="0013168C" w:rsidP="0013168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3168C" w:rsidRPr="0013168C" w:rsidRDefault="0013168C" w:rsidP="0013168C">
      <w:pPr>
        <w:pStyle w:val="Corpodetexto3"/>
        <w:widowControl w:val="0"/>
        <w:spacing w:after="0"/>
        <w:jc w:val="left"/>
        <w:rPr>
          <w:rFonts w:cs="Arial"/>
        </w:rPr>
      </w:pPr>
      <w:r w:rsidRPr="0013168C">
        <w:rPr>
          <w:rFonts w:cs="Arial"/>
        </w:rPr>
        <w:lastRenderedPageBreak/>
        <w:t>Índice</w:t>
      </w:r>
    </w:p>
    <w:p w:rsidR="0013168C" w:rsidRPr="0013168C" w:rsidRDefault="0013168C" w:rsidP="0013168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A5745" w:rsidRDefault="00131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3870" w:history="1">
        <w:r w:rsidR="00DA5745" w:rsidRPr="002D42EA">
          <w:rPr>
            <w:rStyle w:val="Hyperlink"/>
            <w:noProof/>
          </w:rPr>
          <w:t>1.</w:t>
        </w:r>
        <w:r w:rsidR="00DA574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A5745" w:rsidRPr="002D42EA">
          <w:rPr>
            <w:rStyle w:val="Hyperlink"/>
            <w:noProof/>
          </w:rPr>
          <w:t>Pacote/Caso de Uso</w:t>
        </w:r>
        <w:r w:rsidR="00DA5745">
          <w:rPr>
            <w:noProof/>
            <w:webHidden/>
          </w:rPr>
          <w:tab/>
        </w:r>
        <w:r w:rsidR="00DA5745">
          <w:rPr>
            <w:noProof/>
            <w:webHidden/>
          </w:rPr>
          <w:fldChar w:fldCharType="begin"/>
        </w:r>
        <w:r w:rsidR="00DA5745">
          <w:rPr>
            <w:noProof/>
            <w:webHidden/>
          </w:rPr>
          <w:instrText xml:space="preserve"> PAGEREF _Toc404243870 \h </w:instrText>
        </w:r>
        <w:r w:rsidR="00DA5745">
          <w:rPr>
            <w:noProof/>
            <w:webHidden/>
          </w:rPr>
        </w:r>
        <w:r w:rsidR="00DA5745">
          <w:rPr>
            <w:noProof/>
            <w:webHidden/>
          </w:rPr>
          <w:fldChar w:fldCharType="separate"/>
        </w:r>
        <w:r w:rsidR="00DA5745">
          <w:rPr>
            <w:noProof/>
            <w:webHidden/>
          </w:rPr>
          <w:t>4</w:t>
        </w:r>
        <w:r w:rsidR="00DA5745"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1" w:history="1">
        <w:r w:rsidRPr="002D42EA">
          <w:rPr>
            <w:rStyle w:val="Hyperlink"/>
            <w:noProof/>
          </w:rPr>
          <w:t>Acompanhar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2" w:history="1">
        <w:r w:rsidRPr="002D42E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3" w:history="1">
        <w:r w:rsidRPr="002D42E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4" w:history="1">
        <w:r w:rsidRPr="002D42E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5" w:history="1">
        <w:r w:rsidRPr="002D42E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6" w:history="1">
        <w:r w:rsidRPr="002D42E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7" w:history="1">
        <w:r w:rsidRPr="002D42E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8" w:history="1">
        <w:r w:rsidRPr="002D42E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Acompanhar pós-graduação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79" w:history="1">
        <w:r w:rsidRPr="002D42E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0" w:history="1">
        <w:r w:rsidRPr="002D42E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Fluxo Básico –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1" w:history="1">
        <w:r w:rsidRPr="002D42E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Listar pós-graduações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2" w:history="1">
        <w:r w:rsidRPr="002D42E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3" w:history="1">
        <w:r w:rsidRPr="002D42E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4" w:history="1">
        <w:r w:rsidRPr="002D42E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RN01: Validar o 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5" w:history="1">
        <w:r w:rsidRPr="002D42E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745" w:rsidRDefault="00DA57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3886" w:history="1">
        <w:r w:rsidRPr="002D42E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D42E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3168C" w:rsidRDefault="0013168C" w:rsidP="0013168C">
      <w:pPr>
        <w:pStyle w:val="Sumrio1"/>
      </w:pPr>
      <w:r>
        <w:fldChar w:fldCharType="end"/>
      </w:r>
    </w:p>
    <w:p w:rsidR="0013168C" w:rsidRDefault="0013168C" w:rsidP="0013168C">
      <w:pPr>
        <w:widowControl w:val="0"/>
        <w:rPr>
          <w:rFonts w:cs="Arial"/>
          <w:b/>
          <w:bCs/>
          <w:color w:val="000000"/>
        </w:rPr>
      </w:pPr>
    </w:p>
    <w:p w:rsidR="0013168C" w:rsidRDefault="0013168C" w:rsidP="0013168C">
      <w:pPr>
        <w:pStyle w:val="Heading"/>
        <w:rPr>
          <w:rFonts w:cs="Arial"/>
          <w:szCs w:val="24"/>
          <w:lang w:val="pt-BR"/>
        </w:rPr>
      </w:pPr>
    </w:p>
    <w:p w:rsidR="0013168C" w:rsidRDefault="0013168C" w:rsidP="0013168C">
      <w:pPr>
        <w:pStyle w:val="Heading"/>
      </w:pPr>
    </w:p>
    <w:p w:rsidR="0013168C" w:rsidRDefault="0013168C" w:rsidP="0013168C">
      <w:pPr>
        <w:pStyle w:val="Heading"/>
        <w:jc w:val="center"/>
      </w:pPr>
    </w:p>
    <w:p w:rsidR="0013168C" w:rsidRDefault="0013168C" w:rsidP="0013168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3870"/>
      <w:r>
        <w:lastRenderedPageBreak/>
        <w:t>Pacote/Caso de Uso</w:t>
      </w:r>
      <w:bookmarkEnd w:id="1"/>
    </w:p>
    <w:p w:rsidR="0013168C" w:rsidRDefault="0013168C" w:rsidP="0013168C"/>
    <w:p w:rsidR="0013168C" w:rsidRDefault="0013168C" w:rsidP="00DA5745">
      <w:pPr>
        <w:pStyle w:val="Subttulo"/>
      </w:pPr>
      <w:bookmarkStart w:id="2" w:name="_Toc404243871"/>
      <w:r>
        <w:t>Acompanhar pós-graduação</w:t>
      </w:r>
      <w:bookmarkEnd w:id="2"/>
    </w:p>
    <w:p w:rsidR="0013168C" w:rsidRDefault="0013168C" w:rsidP="0013168C">
      <w:pPr>
        <w:widowControl w:val="0"/>
        <w:ind w:left="902"/>
        <w:rPr>
          <w:rFonts w:cs="Arial"/>
          <w:b/>
          <w:bCs/>
          <w:color w:val="FF0000"/>
        </w:rPr>
      </w:pPr>
    </w:p>
    <w:p w:rsidR="0013168C" w:rsidRDefault="0013168C" w:rsidP="00131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3872"/>
      <w:r>
        <w:t>Descrição</w:t>
      </w:r>
      <w:bookmarkEnd w:id="3"/>
    </w:p>
    <w:p w:rsidR="0013168C" w:rsidRDefault="0013168C" w:rsidP="0013168C">
      <w:pPr>
        <w:pStyle w:val="Recuodecorpodetexto2"/>
        <w:widowControl w:val="0"/>
        <w:ind w:left="1620" w:firstLine="0"/>
        <w:rPr>
          <w:sz w:val="24"/>
        </w:rPr>
      </w:pPr>
    </w:p>
    <w:p w:rsidR="0013168C" w:rsidRDefault="0013168C" w:rsidP="0013168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Pós-graduação.</w:t>
      </w:r>
    </w:p>
    <w:p w:rsidR="0013168C" w:rsidRDefault="0013168C" w:rsidP="0013168C">
      <w:pPr>
        <w:pStyle w:val="Recuodecorpodetexto2"/>
        <w:widowControl w:val="0"/>
        <w:ind w:left="1620" w:firstLine="0"/>
        <w:rPr>
          <w:sz w:val="24"/>
        </w:rPr>
      </w:pPr>
    </w:p>
    <w:p w:rsidR="0013168C" w:rsidRDefault="0013168C" w:rsidP="00131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3873"/>
      <w:r>
        <w:t>Requisitos atendidos</w:t>
      </w:r>
      <w:bookmarkEnd w:id="4"/>
    </w:p>
    <w:p w:rsidR="0013168C" w:rsidRDefault="0013168C" w:rsidP="0013168C"/>
    <w:p w:rsidR="0013168C" w:rsidRDefault="0013168C" w:rsidP="0013168C">
      <w:pPr>
        <w:pStyle w:val="Recuodecorpodetexto"/>
        <w:ind w:left="1260"/>
      </w:pPr>
      <w:r>
        <w:t>R26 – Acompanhar pós-graduação</w:t>
      </w:r>
    </w:p>
    <w:p w:rsidR="0013168C" w:rsidRDefault="0013168C" w:rsidP="0013168C"/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3874"/>
      <w:r>
        <w:t>Conceito</w:t>
      </w:r>
      <w:bookmarkEnd w:id="5"/>
      <w:r>
        <w:tab/>
      </w:r>
    </w:p>
    <w:p w:rsidR="0013168C" w:rsidRDefault="0013168C" w:rsidP="0013168C"/>
    <w:p w:rsidR="0013168C" w:rsidRDefault="0013168C" w:rsidP="0013168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3875"/>
      <w:r>
        <w:t>Conceitos principais</w:t>
      </w:r>
      <w:bookmarkEnd w:id="6"/>
    </w:p>
    <w:p w:rsidR="0013168C" w:rsidRDefault="0013168C" w:rsidP="0013168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3168C" w:rsidTr="00FF700E">
        <w:trPr>
          <w:trHeight w:val="600"/>
        </w:trPr>
        <w:tc>
          <w:tcPr>
            <w:tcW w:w="1600" w:type="dxa"/>
          </w:tcPr>
          <w:p w:rsidR="0013168C" w:rsidRDefault="0013168C" w:rsidP="0013168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Currículo</w:t>
            </w:r>
          </w:p>
        </w:tc>
        <w:tc>
          <w:tcPr>
            <w:tcW w:w="4606" w:type="dxa"/>
          </w:tcPr>
          <w:p w:rsidR="0013168C" w:rsidRDefault="0013168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Curriculum vitae da pessoa.</w:t>
            </w:r>
          </w:p>
        </w:tc>
      </w:tr>
    </w:tbl>
    <w:p w:rsidR="0013168C" w:rsidRDefault="0013168C" w:rsidP="0013168C">
      <w:pPr>
        <w:rPr>
          <w:rFonts w:cs="Arial"/>
        </w:rPr>
      </w:pPr>
    </w:p>
    <w:p w:rsidR="0013168C" w:rsidRDefault="0013168C" w:rsidP="0013168C">
      <w:pPr>
        <w:pStyle w:val="Cabealho"/>
        <w:rPr>
          <w:rFonts w:cs="Arial"/>
        </w:rPr>
      </w:pPr>
    </w:p>
    <w:p w:rsidR="0013168C" w:rsidRDefault="0013168C" w:rsidP="0013168C">
      <w:pPr>
        <w:rPr>
          <w:rFonts w:eastAsia="Arial Unicode MS"/>
        </w:rPr>
      </w:pPr>
    </w:p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43876"/>
      <w:r>
        <w:lastRenderedPageBreak/>
        <w:t>Diagrama</w:t>
      </w:r>
      <w:bookmarkEnd w:id="7"/>
    </w:p>
    <w:p w:rsidR="0013168C" w:rsidRDefault="0013168C" w:rsidP="0013168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3168C" w:rsidRDefault="00DA5745" w:rsidP="0013168C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54EE5FF" wp14:editId="7EDA4F7C">
                <wp:simplePos x="0" y="0"/>
                <wp:positionH relativeFrom="column">
                  <wp:posOffset>504825</wp:posOffset>
                </wp:positionH>
                <wp:positionV relativeFrom="paragraph">
                  <wp:posOffset>181610</wp:posOffset>
                </wp:positionV>
                <wp:extent cx="4022725" cy="2832100"/>
                <wp:effectExtent l="0" t="0" r="0" b="6350"/>
                <wp:wrapNone/>
                <wp:docPr id="28" name="Tela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3933190" cy="27425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285" cy="213360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06550" y="415925"/>
                            <a:ext cx="2135505" cy="213550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7685" y="1090295"/>
                            <a:ext cx="247650" cy="2470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1510" y="1337310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235" y="139319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1510" y="139319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6890" y="1584325"/>
                            <a:ext cx="13462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1510" y="158432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7015" y="1809115"/>
                            <a:ext cx="648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056130" y="685165"/>
                            <a:ext cx="117983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22475" y="651510"/>
                            <a:ext cx="117983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47265" y="899160"/>
                            <a:ext cx="699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Acompanhar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202180" y="1045210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067560" y="1629410"/>
                            <a:ext cx="117983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033905" y="1595755"/>
                            <a:ext cx="117983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49195" y="1842770"/>
                            <a:ext cx="311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179955" y="1989455"/>
                            <a:ext cx="883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5745" w:rsidRDefault="00DA5745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pós-graduações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876300" y="1483360"/>
                            <a:ext cx="73025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28" o:spid="_x0000_s1026" editas="canvas" style="position:absolute;left:0;text-align:left;margin-left:39.75pt;margin-top:14.3pt;width:316.75pt;height:223pt;z-index:251660288" coordsize="40227,28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227;height:28321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39332;height:27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293;height:2134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360;483201,213360;629285,56147;629285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065;top:4159;width:21355;height:21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76;top:10902;width:2477;height:2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15,13373" to="6515,15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2,13931" to="6515,13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15,13931" to="8312,13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68,15843" to="6515,18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15,15843" to="7975,180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470;top:18091;width:648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0561;top:6851;width:1179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0224;top:6515;width:11799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2472;top:8991;width:699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Acompanhar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2021;top:10452;width:81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20675;top:16294;width:11798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0339;top:15957;width:1179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4491;top:18427;width:311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1799;top:19894;width:883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A5745" w:rsidRDefault="00DA5745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pós-graduações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25" o:spid="_x0000_s1048" style="position:absolute;visibility:visible;mso-wrap-style:square" from="8763,14833" to="16065,14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wlYMMAAADbAAAADwAAAGRycy9kb3ducmV2LnhtbESPQWvCQBSE7wX/w/KE3urGbVGJrhKE&#10;QktPjV68PbLPbDD7NmRXE/313UKhx2FmvmE2u9G14kZ9aDxrmM8yEMSVNw3XGo6H95cViBCRDbae&#10;ScOdAuy2k6cN5sYP/E23MtYiQTjkqMHG2OVShsqSwzDzHXHyzr53GJPsa2l6HBLctVJl2UI6bDgt&#10;WOxob6m6lFen4WS/vNuP6jUs3FtRxkE9ik+l9fN0LNYgIo3xP/zX/jAa1BJ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cJWDDAAAA2wAAAA8AAAAAAAAAAAAA&#10;AAAAoQIAAGRycy9kb3ducmV2LnhtbFBLBQYAAAAABAAEAPkAAACRAwAAAAA=&#10;" strokeweight=".0005mm"/>
              </v:group>
            </w:pict>
          </mc:Fallback>
        </mc:AlternateContent>
      </w:r>
    </w:p>
    <w:p w:rsidR="0013168C" w:rsidRDefault="0013168C" w:rsidP="0013168C">
      <w:pPr>
        <w:widowControl w:val="0"/>
        <w:jc w:val="center"/>
        <w:rPr>
          <w:rFonts w:cs="Arial"/>
        </w:rPr>
      </w:pPr>
    </w:p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3877"/>
      <w:r>
        <w:lastRenderedPageBreak/>
        <w:t>Casos de Uso</w:t>
      </w:r>
      <w:bookmarkEnd w:id="8"/>
    </w:p>
    <w:p w:rsidR="0013168C" w:rsidRDefault="0013168C" w:rsidP="0013168C">
      <w:pPr>
        <w:pStyle w:val="Recuodecorpodetexto"/>
      </w:pPr>
    </w:p>
    <w:p w:rsidR="0013168C" w:rsidRDefault="0013168C" w:rsidP="0013168C">
      <w:pPr>
        <w:pStyle w:val="Ttulo2"/>
      </w:pPr>
      <w:r>
        <w:rPr>
          <w:vanish/>
        </w:rPr>
        <w:t xml:space="preserve">UCS510 </w:t>
      </w:r>
      <w:bookmarkStart w:id="9" w:name="_Toc404243878"/>
      <w:r>
        <w:t>Acompanhar pós-graduação</w:t>
      </w:r>
      <w:bookmarkEnd w:id="9"/>
      <w:r>
        <w:t> </w:t>
      </w:r>
    </w:p>
    <w:p w:rsidR="0013168C" w:rsidRDefault="0013168C" w:rsidP="00131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243879"/>
      <w:r>
        <w:t>Fluxo Básico – Informações principais</w:t>
      </w:r>
      <w:bookmarkEnd w:id="10"/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pós-graduação após executar o caso de uso “Listar pós-graduações” e seleciona a opção de alteração.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“Formação”, de pós-graduação.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inclui/altera o “Acompanhamento de pós-graduação”.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13168C" w:rsidRDefault="0013168C" w:rsidP="00131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3880"/>
      <w:r>
        <w:t>Fluxo Básico – Documentos</w:t>
      </w:r>
      <w:bookmarkEnd w:id="11"/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pós-graduação após executar o caso de uso “Listar pós-graduações” e seleciona a opção de alteração.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“Formação”, de pós-graduação.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“Tipos de documento”.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“Períodos de apresentação”, de acordo com o tipo de documento e ano informados.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da seção “Regras de negócio”.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inclui/exclui os “Documentos de pós-graduação”.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13168C" w:rsidRDefault="0013168C" w:rsidP="0013168C">
      <w:pPr>
        <w:pStyle w:val="Ttulo4"/>
        <w:numPr>
          <w:ilvl w:val="0"/>
          <w:numId w:val="0"/>
        </w:numPr>
        <w:ind w:left="2160" w:hanging="1080"/>
      </w:pPr>
    </w:p>
    <w:p w:rsidR="0013168C" w:rsidRDefault="0013168C" w:rsidP="0013168C">
      <w:pPr>
        <w:pStyle w:val="Ttulo2"/>
      </w:pPr>
      <w:r>
        <w:rPr>
          <w:vanish/>
        </w:rPr>
        <w:t xml:space="preserve">UCS511 </w:t>
      </w:r>
      <w:bookmarkStart w:id="12" w:name="_Toc404243881"/>
      <w:r>
        <w:t>Listar pós-graduações</w:t>
      </w:r>
      <w:bookmarkEnd w:id="12"/>
      <w:r>
        <w:t> </w:t>
      </w:r>
    </w:p>
    <w:p w:rsidR="0013168C" w:rsidRDefault="0013168C" w:rsidP="0013168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3882"/>
      <w:r>
        <w:t>Fluxo Básico</w:t>
      </w:r>
      <w:bookmarkEnd w:id="13"/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acompanhamento de pós-graduação.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3168C" w:rsidRDefault="0013168C" w:rsidP="0013168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“Formações”, de pós-</w:t>
      </w:r>
      <w:r>
        <w:lastRenderedPageBreak/>
        <w:t xml:space="preserve">graduação que exigem acompanhamento, de Pessoas que possuam vínculos no órgão </w:t>
      </w:r>
      <w:proofErr w:type="spellStart"/>
      <w:r>
        <w:t>logado</w:t>
      </w:r>
      <w:proofErr w:type="spellEnd"/>
      <w:r>
        <w:t>, de acordo com os filtros informados, ordenada pelo início (decrescente).</w:t>
      </w:r>
    </w:p>
    <w:p w:rsidR="0013168C" w:rsidRDefault="0013168C" w:rsidP="0013168C">
      <w:pPr>
        <w:pStyle w:val="Recuodecorpodetexto"/>
      </w:pPr>
    </w:p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43883"/>
      <w:r>
        <w:lastRenderedPageBreak/>
        <w:t>Regras de negócio</w:t>
      </w:r>
      <w:bookmarkEnd w:id="14"/>
    </w:p>
    <w:p w:rsidR="0013168C" w:rsidRDefault="0013168C" w:rsidP="0013168C"/>
    <w:p w:rsidR="0013168C" w:rsidRDefault="0013168C" w:rsidP="0013168C">
      <w:pPr>
        <w:pStyle w:val="Ttulo2"/>
      </w:pPr>
      <w:bookmarkStart w:id="15" w:name="_Toc242766726"/>
      <w:bookmarkStart w:id="16" w:name="_Toc249864505"/>
      <w:bookmarkStart w:id="17" w:name="_Toc256685736"/>
      <w:bookmarkStart w:id="18" w:name="_Toc404243884"/>
      <w:r>
        <w:t xml:space="preserve">RN01: Validar </w:t>
      </w:r>
      <w:bookmarkEnd w:id="15"/>
      <w:bookmarkEnd w:id="16"/>
      <w:r>
        <w:t>o ano</w:t>
      </w:r>
      <w:bookmarkEnd w:id="17"/>
      <w:bookmarkEnd w:id="18"/>
    </w:p>
    <w:p w:rsidR="0013168C" w:rsidRDefault="0013168C" w:rsidP="0013168C">
      <w:pPr>
        <w:pStyle w:val="Recuodecorpodetexto"/>
        <w:jc w:val="both"/>
      </w:pPr>
      <w:r>
        <w:t>Tentativa de incluir/alterar informando o ano</w:t>
      </w:r>
      <w:proofErr w:type="gramStart"/>
      <w:r>
        <w:t xml:space="preserve">  </w:t>
      </w:r>
      <w:proofErr w:type="gramEnd"/>
      <w:r>
        <w:t>que seja inferior ao ano de início da Formação, referente à Pós-graduação. O sistema exibe a mensagem MSG0143 ("&lt;nome_conceito1&gt; menor que &lt;nome_conceito2&gt;.").</w:t>
      </w:r>
    </w:p>
    <w:p w:rsidR="0013168C" w:rsidRDefault="0013168C" w:rsidP="0013168C">
      <w:pPr>
        <w:pStyle w:val="Recuodecorpodetexto"/>
        <w:jc w:val="both"/>
      </w:pPr>
    </w:p>
    <w:p w:rsidR="0013168C" w:rsidRDefault="0013168C" w:rsidP="0013168C">
      <w:pPr>
        <w:pStyle w:val="Recuodecorpodetexto"/>
        <w:jc w:val="both"/>
      </w:pPr>
      <w:r>
        <w:t>&lt;nome_conceito1&gt; = Ano</w:t>
      </w:r>
    </w:p>
    <w:p w:rsidR="0013168C" w:rsidRDefault="0013168C" w:rsidP="0013168C">
      <w:pPr>
        <w:pStyle w:val="Recuodecorpodetexto"/>
        <w:jc w:val="both"/>
      </w:pPr>
      <w:r>
        <w:t>&lt;nome_conceito2&gt; = Ano início da pós-graduação</w:t>
      </w:r>
    </w:p>
    <w:p w:rsidR="0013168C" w:rsidRDefault="0013168C" w:rsidP="0013168C">
      <w:pPr>
        <w:pStyle w:val="Recuodecorpodetexto"/>
        <w:jc w:val="both"/>
      </w:pPr>
    </w:p>
    <w:p w:rsidR="0013168C" w:rsidRDefault="0013168C" w:rsidP="0013168C">
      <w:pPr>
        <w:pStyle w:val="Recuodecorpodetexto"/>
        <w:jc w:val="both"/>
      </w:pPr>
    </w:p>
    <w:p w:rsidR="0013168C" w:rsidRDefault="0013168C" w:rsidP="0013168C">
      <w:pPr>
        <w:pStyle w:val="Recuodecorpodetexto"/>
        <w:jc w:val="both"/>
      </w:pPr>
    </w:p>
    <w:p w:rsidR="0013168C" w:rsidRDefault="0013168C" w:rsidP="0013168C">
      <w:pPr>
        <w:pStyle w:val="Recuodecorpodetexto"/>
        <w:jc w:val="both"/>
      </w:pPr>
    </w:p>
    <w:p w:rsidR="0013168C" w:rsidRDefault="0013168C" w:rsidP="0013168C"/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43885"/>
      <w:r>
        <w:lastRenderedPageBreak/>
        <w:t>Anexos</w:t>
      </w:r>
      <w:bookmarkEnd w:id="19"/>
    </w:p>
    <w:p w:rsidR="0013168C" w:rsidRDefault="0013168C" w:rsidP="0013168C"/>
    <w:p w:rsidR="0013168C" w:rsidRDefault="00DA5745" w:rsidP="0013168C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3168C" w:rsidRDefault="0013168C" w:rsidP="0013168C">
      <w:pPr>
        <w:widowControl w:val="0"/>
        <w:ind w:left="540"/>
        <w:rPr>
          <w:rFonts w:cs="Arial"/>
        </w:rPr>
      </w:pPr>
    </w:p>
    <w:p w:rsidR="00DA5745" w:rsidRDefault="00DA574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3168C" w:rsidRDefault="0013168C" w:rsidP="0013168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0" w:name="_Toc404243886"/>
      <w:r>
        <w:lastRenderedPageBreak/>
        <w:t>Revisões</w:t>
      </w:r>
      <w:bookmarkEnd w:id="20"/>
    </w:p>
    <w:p w:rsidR="0013168C" w:rsidRDefault="0013168C" w:rsidP="0013168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3168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Pr="0013168C" w:rsidRDefault="0013168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168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Pr="0013168C" w:rsidRDefault="0013168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168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Pr="0013168C" w:rsidRDefault="0013168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168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Pr="0013168C" w:rsidRDefault="0013168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3168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Pr="0013168C" w:rsidRDefault="0013168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168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3168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DA574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168C" w:rsidRDefault="0013168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Pr="00DA5745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 w:rsidRPr="00DA574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168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Default="0013168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Default="0013168C" w:rsidP="00DA574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168C" w:rsidRDefault="0013168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3168C" w:rsidRDefault="0013168C" w:rsidP="0013168C">
      <w:pPr>
        <w:pStyle w:val="Recuodecorpodetexto"/>
      </w:pPr>
    </w:p>
    <w:p w:rsidR="0013168C" w:rsidRDefault="0013168C" w:rsidP="0013168C"/>
    <w:p w:rsidR="00F41655" w:rsidRPr="0013168C" w:rsidRDefault="00F41655" w:rsidP="0013168C"/>
    <w:sectPr w:rsidR="00F41655" w:rsidRPr="0013168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68C" w:rsidRDefault="0013168C" w:rsidP="002908D9">
      <w:r>
        <w:separator/>
      </w:r>
    </w:p>
  </w:endnote>
  <w:endnote w:type="continuationSeparator" w:id="0">
    <w:p w:rsidR="0013168C" w:rsidRDefault="0013168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A574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3168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A574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A5745">
            <w:rPr>
              <w:sz w:val="20"/>
              <w:szCs w:val="20"/>
            </w:rPr>
            <w:t xml:space="preserve">Keila </w:t>
          </w:r>
          <w:proofErr w:type="spellStart"/>
          <w:r w:rsidRPr="00DA5745">
            <w:rPr>
              <w:sz w:val="20"/>
              <w:szCs w:val="20"/>
            </w:rPr>
            <w:t>Joanês</w:t>
          </w:r>
          <w:proofErr w:type="spellEnd"/>
          <w:r w:rsidRPr="00DA574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A574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3168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3168C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3168C">
            <w:rPr>
              <w:b/>
              <w:sz w:val="20"/>
              <w:szCs w:val="20"/>
            </w:rPr>
            <w:t>UCS0494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A574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A5745">
            <w:rPr>
              <w:b/>
              <w:sz w:val="20"/>
              <w:szCs w:val="20"/>
            </w:rPr>
            <w:t>Acompanhamento Pós-Graduação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68C" w:rsidRDefault="0013168C" w:rsidP="002908D9">
      <w:r>
        <w:separator/>
      </w:r>
    </w:p>
  </w:footnote>
  <w:footnote w:type="continuationSeparator" w:id="0">
    <w:p w:rsidR="0013168C" w:rsidRDefault="0013168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68C"/>
    <w:rsid w:val="0000536A"/>
    <w:rsid w:val="00010C94"/>
    <w:rsid w:val="00011A7E"/>
    <w:rsid w:val="00080AA2"/>
    <w:rsid w:val="000A2BFB"/>
    <w:rsid w:val="000B4005"/>
    <w:rsid w:val="000F0299"/>
    <w:rsid w:val="00111169"/>
    <w:rsid w:val="0013168C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B7457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A574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168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168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168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168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168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168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168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168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168C"/>
    <w:pPr>
      <w:ind w:left="0"/>
    </w:pPr>
  </w:style>
  <w:style w:type="paragraph" w:styleId="ndicedeilustraes">
    <w:name w:val="table of figures"/>
    <w:basedOn w:val="Normal"/>
    <w:next w:val="Normal"/>
    <w:semiHidden/>
    <w:rsid w:val="0013168C"/>
  </w:style>
  <w:style w:type="paragraph" w:styleId="Sumrio2">
    <w:name w:val="toc 2"/>
    <w:basedOn w:val="Normal"/>
    <w:next w:val="Normal"/>
    <w:autoRedefine/>
    <w:uiPriority w:val="39"/>
    <w:rsid w:val="0013168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168C"/>
    <w:pPr>
      <w:ind w:left="480"/>
    </w:pPr>
  </w:style>
  <w:style w:type="character" w:styleId="Hyperlink">
    <w:name w:val="Hyperlink"/>
    <w:basedOn w:val="Fontepargpadro"/>
    <w:uiPriority w:val="99"/>
    <w:rsid w:val="0013168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168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168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168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168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168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168C"/>
    <w:rPr>
      <w:sz w:val="16"/>
    </w:rPr>
  </w:style>
  <w:style w:type="character" w:styleId="Nmerodepgina">
    <w:name w:val="page number"/>
    <w:basedOn w:val="Fontepargpadro"/>
    <w:rsid w:val="0013168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168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1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168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168C"/>
  </w:style>
  <w:style w:type="paragraph" w:styleId="Corpodetexto">
    <w:name w:val="Body Text"/>
    <w:basedOn w:val="Normal"/>
    <w:link w:val="CorpodetextoChar"/>
    <w:rsid w:val="0013168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168C"/>
    <w:rPr>
      <w:rFonts w:eastAsia="Arial Unicode MS"/>
    </w:rPr>
  </w:style>
  <w:style w:type="paragraph" w:customStyle="1" w:styleId="tabletext">
    <w:name w:val="tabletext"/>
    <w:basedOn w:val="Normal"/>
    <w:rsid w:val="0013168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168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168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168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168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168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168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168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168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168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168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168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168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168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168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168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168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168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168C"/>
    <w:pPr>
      <w:ind w:left="0"/>
    </w:pPr>
  </w:style>
  <w:style w:type="paragraph" w:styleId="ndicedeilustraes">
    <w:name w:val="table of figures"/>
    <w:basedOn w:val="Normal"/>
    <w:next w:val="Normal"/>
    <w:semiHidden/>
    <w:rsid w:val="0013168C"/>
  </w:style>
  <w:style w:type="paragraph" w:styleId="Sumrio2">
    <w:name w:val="toc 2"/>
    <w:basedOn w:val="Normal"/>
    <w:next w:val="Normal"/>
    <w:autoRedefine/>
    <w:uiPriority w:val="39"/>
    <w:rsid w:val="0013168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168C"/>
    <w:pPr>
      <w:ind w:left="480"/>
    </w:pPr>
  </w:style>
  <w:style w:type="character" w:styleId="Hyperlink">
    <w:name w:val="Hyperlink"/>
    <w:basedOn w:val="Fontepargpadro"/>
    <w:uiPriority w:val="99"/>
    <w:rsid w:val="0013168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168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168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168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168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168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168C"/>
    <w:rPr>
      <w:sz w:val="16"/>
    </w:rPr>
  </w:style>
  <w:style w:type="character" w:styleId="Nmerodepgina">
    <w:name w:val="page number"/>
    <w:basedOn w:val="Fontepargpadro"/>
    <w:rsid w:val="0013168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168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1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168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168C"/>
  </w:style>
  <w:style w:type="paragraph" w:styleId="Corpodetexto">
    <w:name w:val="Body Text"/>
    <w:basedOn w:val="Normal"/>
    <w:link w:val="CorpodetextoChar"/>
    <w:rsid w:val="0013168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168C"/>
    <w:rPr>
      <w:rFonts w:eastAsia="Arial Unicode MS"/>
    </w:rPr>
  </w:style>
  <w:style w:type="paragraph" w:customStyle="1" w:styleId="tabletext">
    <w:name w:val="tabletext"/>
    <w:basedOn w:val="Normal"/>
    <w:rsid w:val="0013168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168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168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168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168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168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168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168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168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168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16D54-790D-44B6-BB76-0DB401911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10</Pages>
  <Words>613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5111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2014-11-09T05:40:00Z</cp:lastPrinted>
  <dcterms:created xsi:type="dcterms:W3CDTF">2014-11-09T05:40:00Z</dcterms:created>
  <dcterms:modified xsi:type="dcterms:W3CDTF">2014-11-20T12:49:00Z</dcterms:modified>
</cp:coreProperties>
</file>