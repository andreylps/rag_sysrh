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6EC" w:rsidRDefault="00A416EC" w:rsidP="00A416E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416EC" w:rsidRDefault="00A416EC" w:rsidP="00A416EC">
      <w:pPr>
        <w:widowControl w:val="0"/>
        <w:rPr>
          <w:rFonts w:cs="Arial"/>
          <w:sz w:val="20"/>
        </w:rPr>
      </w:pPr>
    </w:p>
    <w:p w:rsidR="00A416EC" w:rsidRDefault="00A416EC" w:rsidP="00A416EC">
      <w:pPr>
        <w:widowControl w:val="0"/>
        <w:rPr>
          <w:rFonts w:cs="Arial"/>
          <w:sz w:val="20"/>
        </w:rPr>
      </w:pPr>
    </w:p>
    <w:p w:rsidR="00A416EC" w:rsidRDefault="00A416EC" w:rsidP="00A416EC">
      <w:pPr>
        <w:widowControl w:val="0"/>
        <w:rPr>
          <w:rFonts w:cs="Arial"/>
          <w:sz w:val="20"/>
        </w:rPr>
      </w:pPr>
    </w:p>
    <w:p w:rsidR="00A416EC" w:rsidRDefault="00A416EC" w:rsidP="00A416EC">
      <w:pPr>
        <w:widowControl w:val="0"/>
        <w:rPr>
          <w:rFonts w:cs="Arial"/>
          <w:sz w:val="20"/>
        </w:rPr>
      </w:pPr>
    </w:p>
    <w:p w:rsidR="00A416EC" w:rsidRDefault="00A416EC" w:rsidP="00A416E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416EC" w:rsidRDefault="00A416EC" w:rsidP="00A416EC">
      <w:pPr>
        <w:widowControl w:val="0"/>
        <w:rPr>
          <w:rFonts w:cs="Arial"/>
          <w:sz w:val="20"/>
          <w:u w:val="single"/>
        </w:rPr>
      </w:pPr>
    </w:p>
    <w:p w:rsidR="00A416EC" w:rsidRDefault="00A416EC" w:rsidP="00A416E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416EC" w:rsidRDefault="00A416EC" w:rsidP="00A416EC">
      <w:pPr>
        <w:widowControl w:val="0"/>
        <w:rPr>
          <w:rFonts w:cs="Arial"/>
          <w:sz w:val="20"/>
        </w:rPr>
      </w:pPr>
    </w:p>
    <w:p w:rsidR="00A416EC" w:rsidRDefault="00A416EC" w:rsidP="00A416EC">
      <w:pPr>
        <w:widowControl w:val="0"/>
        <w:rPr>
          <w:rFonts w:cs="Arial"/>
          <w:sz w:val="20"/>
        </w:rPr>
      </w:pPr>
    </w:p>
    <w:p w:rsidR="00A416EC" w:rsidRDefault="00A416EC" w:rsidP="00A416EC">
      <w:pPr>
        <w:widowControl w:val="0"/>
        <w:rPr>
          <w:rFonts w:cs="Arial"/>
          <w:sz w:val="20"/>
        </w:rPr>
      </w:pPr>
    </w:p>
    <w:p w:rsidR="00A416EC" w:rsidRDefault="00A416EC" w:rsidP="00A416E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416EC" w:rsidRDefault="00A416EC" w:rsidP="00A416EC">
      <w:pPr>
        <w:widowControl w:val="0"/>
        <w:rPr>
          <w:rFonts w:cs="Arial"/>
          <w:sz w:val="20"/>
        </w:rPr>
      </w:pPr>
    </w:p>
    <w:p w:rsidR="00A416EC" w:rsidRDefault="00A416EC" w:rsidP="00A416EC">
      <w:pPr>
        <w:widowControl w:val="0"/>
        <w:rPr>
          <w:rFonts w:cs="Arial"/>
          <w:sz w:val="20"/>
        </w:rPr>
      </w:pPr>
    </w:p>
    <w:p w:rsidR="00A416EC" w:rsidRDefault="00A416EC" w:rsidP="00A416EC">
      <w:pPr>
        <w:widowControl w:val="0"/>
        <w:rPr>
          <w:rFonts w:cs="Arial"/>
        </w:rPr>
      </w:pPr>
    </w:p>
    <w:p w:rsidR="00A416EC" w:rsidRDefault="00A416EC" w:rsidP="00A416EC">
      <w:pPr>
        <w:pStyle w:val="Capa"/>
        <w:rPr>
          <w:color w:val="FF9900"/>
        </w:rPr>
      </w:pPr>
      <w:r>
        <w:t>SINDRAPE</w:t>
      </w:r>
    </w:p>
    <w:p w:rsidR="00A416EC" w:rsidRDefault="00A416EC" w:rsidP="00A416E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416EC" w:rsidRPr="00A416EC" w:rsidRDefault="00A416EC" w:rsidP="00A416EC">
      <w:pPr>
        <w:widowControl w:val="0"/>
        <w:rPr>
          <w:color w:val="000080"/>
        </w:rPr>
      </w:pPr>
    </w:p>
    <w:p w:rsidR="00A416EC" w:rsidRPr="00A416EC" w:rsidRDefault="00A416EC" w:rsidP="00A416EC">
      <w:pPr>
        <w:widowControl w:val="0"/>
        <w:jc w:val="right"/>
        <w:rPr>
          <w:rFonts w:cs="Arial"/>
          <w:b/>
          <w:bCs/>
          <w:color w:val="000080"/>
        </w:rPr>
      </w:pPr>
    </w:p>
    <w:p w:rsidR="00A416EC" w:rsidRDefault="00A416EC" w:rsidP="00A416EC">
      <w:pPr>
        <w:pStyle w:val="Capa"/>
      </w:pPr>
      <w:r>
        <w:t>UCS0448</w:t>
      </w:r>
      <w:r w:rsidR="00217AB1">
        <w:t xml:space="preserve"> </w:t>
      </w:r>
      <w:r>
        <w:t>– Manter assuntos ministráveis</w:t>
      </w:r>
    </w:p>
    <w:p w:rsidR="00A416EC" w:rsidRDefault="00A416EC" w:rsidP="00A416EC">
      <w:pPr>
        <w:widowControl w:val="0"/>
        <w:rPr>
          <w:rFonts w:cs="Arial"/>
        </w:rPr>
      </w:pPr>
    </w:p>
    <w:p w:rsidR="00A416EC" w:rsidRDefault="00A416EC" w:rsidP="00A416EC">
      <w:pPr>
        <w:widowControl w:val="0"/>
      </w:pPr>
    </w:p>
    <w:p w:rsidR="00A416EC" w:rsidRDefault="00A416EC" w:rsidP="00A416E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A416EC" w:rsidRPr="00A416EC" w:rsidRDefault="00A416EC" w:rsidP="00A416EC">
      <w:pPr>
        <w:pStyle w:val="Corpodetexto3"/>
        <w:widowControl w:val="0"/>
        <w:spacing w:after="0"/>
        <w:rPr>
          <w:rFonts w:cs="Arial"/>
        </w:rPr>
      </w:pPr>
      <w:r w:rsidRPr="00A416EC">
        <w:rPr>
          <w:rFonts w:cs="Arial"/>
        </w:rPr>
        <w:lastRenderedPageBreak/>
        <w:t>Histórico de Revisões</w:t>
      </w:r>
    </w:p>
    <w:p w:rsidR="00A416EC" w:rsidRDefault="00A416EC" w:rsidP="00A416E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416EC" w:rsidTr="00A416E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416EC" w:rsidTr="00A416E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14/09/2009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A416EC" w:rsidTr="00A416E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416EC" w:rsidTr="00A416E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416EC" w:rsidTr="00A416E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A416E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416EC" w:rsidRDefault="00A416EC" w:rsidP="00A416EC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416EC" w:rsidRPr="00A416EC" w:rsidRDefault="00A416EC" w:rsidP="00A416EC">
      <w:pPr>
        <w:pStyle w:val="Corpodetexto3"/>
        <w:widowControl w:val="0"/>
        <w:spacing w:after="0"/>
        <w:jc w:val="left"/>
        <w:rPr>
          <w:rFonts w:cs="Arial"/>
        </w:rPr>
      </w:pPr>
      <w:r w:rsidRPr="00A416EC">
        <w:rPr>
          <w:rFonts w:cs="Arial"/>
        </w:rPr>
        <w:lastRenderedPageBreak/>
        <w:t>Índice</w:t>
      </w:r>
    </w:p>
    <w:p w:rsidR="00A416EC" w:rsidRPr="00A416EC" w:rsidRDefault="00A416EC" w:rsidP="00A416EC">
      <w:pPr>
        <w:pStyle w:val="Corpodetexto3"/>
        <w:widowControl w:val="0"/>
        <w:spacing w:after="0"/>
        <w:jc w:val="left"/>
        <w:rPr>
          <w:rFonts w:cs="Arial"/>
        </w:rPr>
      </w:pPr>
    </w:p>
    <w:p w:rsidR="008F514F" w:rsidRDefault="00A416E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2236" w:history="1">
        <w:r w:rsidR="008F514F" w:rsidRPr="006C0ED1">
          <w:rPr>
            <w:rStyle w:val="Hyperlink"/>
            <w:noProof/>
          </w:rPr>
          <w:t>1.</w:t>
        </w:r>
        <w:r w:rsidR="008F514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F514F" w:rsidRPr="006C0ED1">
          <w:rPr>
            <w:rStyle w:val="Hyperlink"/>
            <w:noProof/>
          </w:rPr>
          <w:t>Pacote/Caso de Uso</w:t>
        </w:r>
        <w:r w:rsidR="008F514F">
          <w:rPr>
            <w:noProof/>
            <w:webHidden/>
          </w:rPr>
          <w:tab/>
        </w:r>
        <w:r w:rsidR="008F514F">
          <w:rPr>
            <w:noProof/>
            <w:webHidden/>
          </w:rPr>
          <w:fldChar w:fldCharType="begin"/>
        </w:r>
        <w:r w:rsidR="008F514F">
          <w:rPr>
            <w:noProof/>
            <w:webHidden/>
          </w:rPr>
          <w:instrText xml:space="preserve"> PAGEREF _Toc404242236 \h </w:instrText>
        </w:r>
        <w:r w:rsidR="008F514F">
          <w:rPr>
            <w:noProof/>
            <w:webHidden/>
          </w:rPr>
        </w:r>
        <w:r w:rsidR="008F514F">
          <w:rPr>
            <w:noProof/>
            <w:webHidden/>
          </w:rPr>
          <w:fldChar w:fldCharType="separate"/>
        </w:r>
        <w:r w:rsidR="008F514F">
          <w:rPr>
            <w:noProof/>
            <w:webHidden/>
          </w:rPr>
          <w:t>5</w:t>
        </w:r>
        <w:r w:rsidR="008F514F"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37" w:history="1">
        <w:r w:rsidRPr="006C0ED1">
          <w:rPr>
            <w:rStyle w:val="Hyperlink"/>
            <w:noProof/>
          </w:rPr>
          <w:t>Manter assuntos ministráveis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38" w:history="1">
        <w:r w:rsidRPr="006C0ED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39" w:history="1">
        <w:r w:rsidRPr="006C0ED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40" w:history="1">
        <w:r w:rsidRPr="006C0ED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41" w:history="1">
        <w:r w:rsidRPr="006C0ED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42" w:history="1">
        <w:r w:rsidRPr="006C0ED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43" w:history="1">
        <w:r w:rsidRPr="006C0ED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44" w:history="1">
        <w:r w:rsidRPr="006C0ED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45" w:history="1">
        <w:r w:rsidRPr="006C0ED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Incluir assunto ministrável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46" w:history="1">
        <w:r w:rsidRPr="006C0ED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47" w:history="1">
        <w:r w:rsidRPr="006C0ED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Alterar assunto ministrável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48" w:history="1">
        <w:r w:rsidRPr="006C0ED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49" w:history="1">
        <w:r w:rsidRPr="006C0ED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Excluir assunto ministrável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50" w:history="1">
        <w:r w:rsidRPr="006C0ED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51" w:history="1">
        <w:r w:rsidRPr="006C0ED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Anular assunto ministrável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52" w:history="1">
        <w:r w:rsidRPr="006C0ED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53" w:history="1">
        <w:r w:rsidRPr="006C0ED1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Listar assuntos ministráveis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54" w:history="1">
        <w:r w:rsidRPr="006C0ED1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55" w:history="1">
        <w:r w:rsidRPr="006C0ED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56" w:history="1">
        <w:r w:rsidRPr="006C0ED1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RN01: Validar descrição do assunto ministrável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57" w:history="1">
        <w:r w:rsidRPr="006C0ED1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RN02: Verificar se existe evento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58" w:history="1">
        <w:r w:rsidRPr="006C0ED1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RN03: Verificar se existe servidor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59" w:history="1">
        <w:r w:rsidRPr="006C0ED1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RN04: Verificar se existe evento associado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60" w:history="1">
        <w:r w:rsidRPr="006C0ED1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F514F" w:rsidRDefault="008F514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2261" w:history="1">
        <w:r w:rsidRPr="006C0ED1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C0ED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_Toc404242261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416EC" w:rsidRDefault="00A416EC" w:rsidP="00A416EC">
      <w:pPr>
        <w:pStyle w:val="Sumrio1"/>
      </w:pPr>
      <w:r>
        <w:fldChar w:fldCharType="end"/>
      </w:r>
    </w:p>
    <w:p w:rsidR="00A416EC" w:rsidRDefault="00A416EC" w:rsidP="00A416EC">
      <w:pPr>
        <w:widowControl w:val="0"/>
        <w:rPr>
          <w:rFonts w:cs="Arial"/>
          <w:b/>
          <w:bCs/>
          <w:color w:val="000000"/>
        </w:rPr>
      </w:pPr>
    </w:p>
    <w:p w:rsidR="00A416EC" w:rsidRDefault="00A416EC" w:rsidP="00A416EC">
      <w:pPr>
        <w:pStyle w:val="Heading"/>
        <w:rPr>
          <w:rFonts w:cs="Arial"/>
          <w:szCs w:val="24"/>
          <w:lang w:val="pt-BR"/>
        </w:rPr>
      </w:pPr>
    </w:p>
    <w:p w:rsidR="00A416EC" w:rsidRDefault="00A416EC" w:rsidP="00A416EC">
      <w:pPr>
        <w:pStyle w:val="Heading"/>
      </w:pPr>
    </w:p>
    <w:p w:rsidR="00A416EC" w:rsidRDefault="00A416EC" w:rsidP="00A416EC">
      <w:pPr>
        <w:pStyle w:val="Heading"/>
        <w:jc w:val="center"/>
      </w:pPr>
    </w:p>
    <w:p w:rsidR="00A416EC" w:rsidRDefault="00A416EC" w:rsidP="00A416EC">
      <w:pPr>
        <w:pStyle w:val="Heading"/>
        <w:rPr>
          <w:rFonts w:cs="Arial"/>
          <w:szCs w:val="24"/>
          <w:lang w:val="pt-BR"/>
        </w:rPr>
      </w:pPr>
      <w:r>
        <w:lastRenderedPageBreak/>
        <w:br w:type="page"/>
      </w:r>
    </w:p>
    <w:p w:rsidR="00A416EC" w:rsidRDefault="00A416EC" w:rsidP="00A416EC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242236"/>
      <w:r>
        <w:lastRenderedPageBreak/>
        <w:t>Pacote/Caso de Uso</w:t>
      </w:r>
      <w:bookmarkEnd w:id="0"/>
    </w:p>
    <w:p w:rsidR="00A416EC" w:rsidRDefault="00A416EC" w:rsidP="00A416EC"/>
    <w:p w:rsidR="00A416EC" w:rsidRDefault="00A416EC" w:rsidP="00217AB1">
      <w:pPr>
        <w:pStyle w:val="Subttulo"/>
      </w:pPr>
      <w:bookmarkStart w:id="1" w:name="_Toc404242237"/>
      <w:r>
        <w:t>Manter assuntos ministráveis</w:t>
      </w:r>
      <w:bookmarkEnd w:id="1"/>
    </w:p>
    <w:p w:rsidR="00A416EC" w:rsidRDefault="00A416EC" w:rsidP="00A416EC">
      <w:pPr>
        <w:widowControl w:val="0"/>
        <w:ind w:left="902"/>
        <w:rPr>
          <w:rFonts w:cs="Arial"/>
          <w:b/>
          <w:bCs/>
          <w:color w:val="FF0000"/>
        </w:rPr>
      </w:pPr>
    </w:p>
    <w:p w:rsidR="00A416EC" w:rsidRDefault="00A416EC" w:rsidP="00A416E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242238"/>
      <w:r>
        <w:t>Descrição</w:t>
      </w:r>
      <w:bookmarkEnd w:id="2"/>
    </w:p>
    <w:p w:rsidR="00A416EC" w:rsidRDefault="00A416EC" w:rsidP="00A416EC">
      <w:pPr>
        <w:pStyle w:val="Recuodecorpodetexto2"/>
        <w:widowControl w:val="0"/>
        <w:ind w:left="1620" w:firstLine="0"/>
        <w:rPr>
          <w:sz w:val="24"/>
        </w:rPr>
      </w:pPr>
    </w:p>
    <w:p w:rsidR="00A416EC" w:rsidRDefault="00A416EC" w:rsidP="00A416E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Assuntos ministráveis.</w:t>
      </w:r>
    </w:p>
    <w:p w:rsidR="00A416EC" w:rsidRDefault="00A416EC" w:rsidP="00A416EC">
      <w:pPr>
        <w:pStyle w:val="Recuodecorpodetexto2"/>
        <w:widowControl w:val="0"/>
        <w:ind w:left="1620" w:firstLine="0"/>
        <w:rPr>
          <w:sz w:val="24"/>
        </w:rPr>
      </w:pPr>
    </w:p>
    <w:p w:rsidR="00A416EC" w:rsidRDefault="00A416EC" w:rsidP="00A416E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2239"/>
      <w:r>
        <w:t>Requisitos atendidos</w:t>
      </w:r>
      <w:bookmarkEnd w:id="3"/>
    </w:p>
    <w:p w:rsidR="00A416EC" w:rsidRDefault="00A416EC" w:rsidP="00A416EC"/>
    <w:p w:rsidR="00A416EC" w:rsidRDefault="00A416EC" w:rsidP="00A416EC">
      <w:pPr>
        <w:pStyle w:val="Recuodecorpodetexto"/>
        <w:ind w:left="1260"/>
      </w:pPr>
      <w:r>
        <w:t>R12 – Manter assuntos ministráveis</w:t>
      </w:r>
    </w:p>
    <w:p w:rsidR="00A416EC" w:rsidRDefault="00A416EC" w:rsidP="00A416EC"/>
    <w:p w:rsidR="00A416EC" w:rsidRDefault="00A416EC" w:rsidP="00A416EC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242240"/>
      <w:r>
        <w:t>Conceito</w:t>
      </w:r>
      <w:bookmarkEnd w:id="4"/>
      <w:r>
        <w:tab/>
      </w:r>
    </w:p>
    <w:p w:rsidR="00A416EC" w:rsidRDefault="00A416EC" w:rsidP="00A416EC"/>
    <w:p w:rsidR="00A416EC" w:rsidRDefault="00A416EC" w:rsidP="00A416E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242241"/>
      <w:r>
        <w:t>Conceitos principais</w:t>
      </w:r>
      <w:bookmarkEnd w:id="5"/>
    </w:p>
    <w:p w:rsidR="00A416EC" w:rsidRDefault="00A416EC" w:rsidP="00A416E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A416EC" w:rsidTr="00FF700E">
        <w:trPr>
          <w:trHeight w:val="600"/>
        </w:trPr>
        <w:tc>
          <w:tcPr>
            <w:tcW w:w="1600" w:type="dxa"/>
          </w:tcPr>
          <w:p w:rsidR="00A416EC" w:rsidRDefault="00A416EC" w:rsidP="00A416E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Assunto ministrável</w:t>
            </w:r>
          </w:p>
        </w:tc>
        <w:tc>
          <w:tcPr>
            <w:tcW w:w="4606" w:type="dxa"/>
          </w:tcPr>
          <w:p w:rsidR="00A416EC" w:rsidRDefault="00A416E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assuntos ministráveis.</w:t>
            </w:r>
          </w:p>
        </w:tc>
      </w:tr>
    </w:tbl>
    <w:p w:rsidR="00A416EC" w:rsidRDefault="00A416EC" w:rsidP="00A416EC">
      <w:pPr>
        <w:pStyle w:val="Cabealho"/>
        <w:rPr>
          <w:rFonts w:cs="Arial"/>
        </w:rPr>
      </w:pPr>
    </w:p>
    <w:p w:rsidR="00A416EC" w:rsidRDefault="00A416EC" w:rsidP="00A416EC">
      <w:pPr>
        <w:rPr>
          <w:rFonts w:cs="Arial"/>
        </w:rPr>
      </w:pPr>
    </w:p>
    <w:p w:rsidR="00A416EC" w:rsidRDefault="00A416EC" w:rsidP="00A416E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2242"/>
      <w:r>
        <w:t>Conceitos associados</w:t>
      </w:r>
      <w:bookmarkEnd w:id="6"/>
    </w:p>
    <w:p w:rsidR="00A416EC" w:rsidRDefault="00A416EC" w:rsidP="00A416E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A416EC" w:rsidTr="00FF700E">
        <w:trPr>
          <w:trHeight w:val="600"/>
        </w:trPr>
        <w:tc>
          <w:tcPr>
            <w:tcW w:w="1600" w:type="dxa"/>
          </w:tcPr>
          <w:p w:rsidR="00A416EC" w:rsidRDefault="00A416EC" w:rsidP="00A416E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Ocorrência de evento</w:t>
            </w:r>
          </w:p>
        </w:tc>
        <w:tc>
          <w:tcPr>
            <w:tcW w:w="4606" w:type="dxa"/>
          </w:tcPr>
          <w:p w:rsidR="00A416EC" w:rsidRDefault="00A416E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ocorrências de evento, ou seja, as turmas constituídas para os eventos de capacitação</w:t>
            </w:r>
            <w:proofErr w:type="gramStart"/>
            <w:r>
              <w:rPr>
                <w:rFonts w:cs="Arial"/>
              </w:rPr>
              <w:t>..</w:t>
            </w:r>
            <w:proofErr w:type="gramEnd"/>
          </w:p>
        </w:tc>
      </w:tr>
    </w:tbl>
    <w:p w:rsidR="00A416EC" w:rsidRDefault="00A416EC" w:rsidP="00A416EC">
      <w:pPr>
        <w:pStyle w:val="Cabealho"/>
        <w:rPr>
          <w:rFonts w:cs="Arial"/>
        </w:rPr>
      </w:pPr>
    </w:p>
    <w:p w:rsidR="00A416EC" w:rsidRDefault="00A416EC" w:rsidP="00A416EC">
      <w:pPr>
        <w:rPr>
          <w:rFonts w:eastAsia="Arial Unicode MS"/>
        </w:rPr>
      </w:pPr>
    </w:p>
    <w:p w:rsidR="00A416EC" w:rsidRDefault="00A416EC" w:rsidP="00A416E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242243"/>
      <w:r>
        <w:lastRenderedPageBreak/>
        <w:t>Diagrama</w:t>
      </w:r>
      <w:bookmarkEnd w:id="7"/>
    </w:p>
    <w:p w:rsidR="00A416EC" w:rsidRDefault="00A416EC" w:rsidP="00A416E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416EC" w:rsidRDefault="00217AB1" w:rsidP="00A416EC">
      <w:pPr>
        <w:widowControl w:val="0"/>
        <w:ind w:left="0"/>
        <w:jc w:val="center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5B1E15F" wp14:editId="341FC0C5">
                <wp:simplePos x="0" y="0"/>
                <wp:positionH relativeFrom="column">
                  <wp:posOffset>257810</wp:posOffset>
                </wp:positionH>
                <wp:positionV relativeFrom="paragraph">
                  <wp:posOffset>30480</wp:posOffset>
                </wp:positionV>
                <wp:extent cx="612140" cy="207645"/>
                <wp:effectExtent l="0" t="0" r="16510" b="20955"/>
                <wp:wrapNone/>
                <wp:docPr id="18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140" cy="207645"/>
                        </a:xfrm>
                        <a:custGeom>
                          <a:avLst/>
                          <a:gdLst>
                            <a:gd name="T0" fmla="*/ 0 w 56"/>
                            <a:gd name="T1" fmla="*/ 19 h 19"/>
                            <a:gd name="T2" fmla="*/ 43 w 56"/>
                            <a:gd name="T3" fmla="*/ 19 h 19"/>
                            <a:gd name="T4" fmla="*/ 56 w 56"/>
                            <a:gd name="T5" fmla="*/ 5 h 19"/>
                            <a:gd name="T6" fmla="*/ 56 w 56"/>
                            <a:gd name="T7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" h="19">
                              <a:moveTo>
                                <a:pt x="0" y="19"/>
                              </a:moveTo>
                              <a:lnTo>
                                <a:pt x="43" y="19"/>
                              </a:lnTo>
                              <a:lnTo>
                                <a:pt x="56" y="5"/>
                              </a:lnTo>
                              <a:lnTo>
                                <a:pt x="56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20.3pt;margin-top:2.4pt;width:48.2pt;height:16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" path="m,19r43,l56,5,56,e" filled="f" strokeweight="0">
                <v:path arrowok="t" o:connecttype="custom" o:connectlocs="0,207645;470036,207645;612140,54643;612140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331571" wp14:editId="5FCA5BA7">
                <wp:simplePos x="0" y="0"/>
                <wp:positionH relativeFrom="column">
                  <wp:posOffset>306070</wp:posOffset>
                </wp:positionH>
                <wp:positionV relativeFrom="paragraph">
                  <wp:posOffset>69215</wp:posOffset>
                </wp:positionV>
                <wp:extent cx="407035" cy="196850"/>
                <wp:effectExtent l="0" t="0" r="12065" b="12700"/>
                <wp:wrapNone/>
                <wp:docPr id="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03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AB1" w:rsidRDefault="00217AB1" w:rsidP="00217AB1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uc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UCS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left:0;text-align:left;margin-left:24.1pt;margin-top:5.45pt;width:32.05pt;height:15.5pt;z-index:2517053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" filled="f" stroked="f">
                <v:textbox style="mso-fit-shape-to-text:t" inset="0,0,0,0">
                  <w:txbxContent>
                    <w:p w:rsidR="00217AB1" w:rsidRDefault="00217AB1" w:rsidP="00217AB1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UCS</w:t>
                      </w:r>
                    </w:p>
                  </w:txbxContent>
                </v:textbox>
              </v:rect>
            </w:pict>
          </mc:Fallback>
        </mc:AlternateContent>
      </w:r>
      <w:r w:rsidRPr="00217AB1">
        <w:rPr>
          <w:rFonts w:cs="Ari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2AFA12" wp14:editId="18C86DAB">
                <wp:simplePos x="0" y="0"/>
                <wp:positionH relativeFrom="column">
                  <wp:posOffset>257810</wp:posOffset>
                </wp:positionH>
                <wp:positionV relativeFrom="paragraph">
                  <wp:posOffset>21590</wp:posOffset>
                </wp:positionV>
                <wp:extent cx="4296410" cy="5544185"/>
                <wp:effectExtent l="0" t="0" r="27940" b="18415"/>
                <wp:wrapNone/>
                <wp:docPr id="14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6410" cy="5544185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20.3pt;margin-top:1.7pt;width:338.3pt;height:436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" filled="f" strokeweight="0"/>
            </w:pict>
          </mc:Fallback>
        </mc:AlternateContent>
      </w:r>
    </w:p>
    <w:p w:rsidR="00217AB1" w:rsidRPr="00217AB1" w:rsidRDefault="00217AB1" w:rsidP="008F514F">
      <w:pPr>
        <w:rPr>
          <w:b/>
          <w:bCs/>
        </w:rPr>
      </w:pPr>
      <w:r w:rsidRPr="00217AB1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B5FBC2D" wp14:editId="52C2F5DE">
                <wp:simplePos x="0" y="0"/>
                <wp:positionH relativeFrom="column">
                  <wp:posOffset>672465</wp:posOffset>
                </wp:positionH>
                <wp:positionV relativeFrom="paragraph">
                  <wp:posOffset>2848610</wp:posOffset>
                </wp:positionV>
                <wp:extent cx="819785" cy="197485"/>
                <wp:effectExtent l="0" t="0" r="12065" b="12065"/>
                <wp:wrapNone/>
                <wp:docPr id="184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78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AB1" w:rsidRDefault="00217AB1" w:rsidP="00217AB1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Usuário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0" o:spid="_x0000_s1027" style="position:absolute;left:0;text-align:left;margin-left:52.95pt;margin-top:224.3pt;width:64.55pt;height:15.55pt;z-index:251702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" filled="f" stroked="f">
                <v:textbox inset="0,0,0,0">
                  <w:txbxContent>
                    <w:p w:rsidR="00217AB1" w:rsidRDefault="00217AB1" w:rsidP="00217AB1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Usuário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C5F38AA" wp14:editId="0C0DA4A2">
                <wp:simplePos x="0" y="0"/>
                <wp:positionH relativeFrom="column">
                  <wp:posOffset>1056005</wp:posOffset>
                </wp:positionH>
                <wp:positionV relativeFrom="paragraph">
                  <wp:posOffset>2532380</wp:posOffset>
                </wp:positionV>
                <wp:extent cx="1180465" cy="0"/>
                <wp:effectExtent l="0" t="0" r="19685" b="19050"/>
                <wp:wrapNone/>
                <wp:docPr id="185" name="Lin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180465" cy="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41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15pt,199.4pt" to="176.1pt,19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2718A49" wp14:editId="58D2C52B">
                <wp:simplePos x="0" y="0"/>
                <wp:positionH relativeFrom="column">
                  <wp:posOffset>836930</wp:posOffset>
                </wp:positionH>
                <wp:positionV relativeFrom="paragraph">
                  <wp:posOffset>2630805</wp:posOffset>
                </wp:positionV>
                <wp:extent cx="142240" cy="218440"/>
                <wp:effectExtent l="0" t="0" r="29210" b="29210"/>
                <wp:wrapNone/>
                <wp:docPr id="183" name="Lin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2240" cy="21844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9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9pt,207.15pt" to="77.1pt,2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E2FABC" wp14:editId="26B9CF4C">
                <wp:simplePos x="0" y="0"/>
                <wp:positionH relativeFrom="column">
                  <wp:posOffset>706120</wp:posOffset>
                </wp:positionH>
                <wp:positionV relativeFrom="paragraph">
                  <wp:posOffset>2630805</wp:posOffset>
                </wp:positionV>
                <wp:extent cx="130810" cy="218440"/>
                <wp:effectExtent l="0" t="0" r="21590" b="29210"/>
                <wp:wrapNone/>
                <wp:docPr id="182" name="Lin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0810" cy="21844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8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6pt,207.15pt" to="65.9pt,2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5257A6" wp14:editId="0EF94842">
                <wp:simplePos x="0" y="0"/>
                <wp:positionH relativeFrom="column">
                  <wp:posOffset>836930</wp:posOffset>
                </wp:positionH>
                <wp:positionV relativeFrom="paragraph">
                  <wp:posOffset>2444750</wp:posOffset>
                </wp:positionV>
                <wp:extent cx="175260" cy="0"/>
                <wp:effectExtent l="0" t="0" r="15240" b="19050"/>
                <wp:wrapNone/>
                <wp:docPr id="181" name="Lin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75260" cy="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7" o:spid="_x0000_s1026" style="position:absolute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9pt,192.5pt" to="79.7pt,1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C55D45C" wp14:editId="53C092BB">
                <wp:simplePos x="0" y="0"/>
                <wp:positionH relativeFrom="column">
                  <wp:posOffset>673100</wp:posOffset>
                </wp:positionH>
                <wp:positionV relativeFrom="paragraph">
                  <wp:posOffset>2444750</wp:posOffset>
                </wp:positionV>
                <wp:extent cx="163830" cy="0"/>
                <wp:effectExtent l="0" t="0" r="26670" b="19050"/>
                <wp:wrapNone/>
                <wp:docPr id="180" name="Lin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3830" cy="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6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pt,192.5pt" to="65.9pt,1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C9EA73" wp14:editId="66340170">
                <wp:simplePos x="0" y="0"/>
                <wp:positionH relativeFrom="column">
                  <wp:posOffset>836930</wp:posOffset>
                </wp:positionH>
                <wp:positionV relativeFrom="paragraph">
                  <wp:posOffset>2390140</wp:posOffset>
                </wp:positionV>
                <wp:extent cx="0" cy="240665"/>
                <wp:effectExtent l="0" t="0" r="19050" b="26035"/>
                <wp:wrapNone/>
                <wp:docPr id="179" name="Lin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40665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5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9pt,188.2pt" to="65.9pt,20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4280059" wp14:editId="3DA24E4B">
                <wp:simplePos x="0" y="0"/>
                <wp:positionH relativeFrom="column">
                  <wp:posOffset>716915</wp:posOffset>
                </wp:positionH>
                <wp:positionV relativeFrom="paragraph">
                  <wp:posOffset>2149475</wp:posOffset>
                </wp:positionV>
                <wp:extent cx="240665" cy="240665"/>
                <wp:effectExtent l="0" t="0" r="26035" b="26035"/>
                <wp:wrapNone/>
                <wp:docPr id="178" name="Oval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665" cy="24066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4" o:spid="_x0000_s1026" style="position:absolute;margin-left:56.45pt;margin-top:169.25pt;width:18.95pt;height:18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" fillcolor="#fcf2e3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A265BF" wp14:editId="6F260356">
                <wp:simplePos x="0" y="0"/>
                <wp:positionH relativeFrom="column">
                  <wp:posOffset>2969260</wp:posOffset>
                </wp:positionH>
                <wp:positionV relativeFrom="paragraph">
                  <wp:posOffset>4402455</wp:posOffset>
                </wp:positionV>
                <wp:extent cx="603885" cy="196850"/>
                <wp:effectExtent l="0" t="0" r="5715" b="12700"/>
                <wp:wrapNone/>
                <wp:docPr id="177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AB1" w:rsidRDefault="00217AB1" w:rsidP="00217AB1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ministrável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3" o:spid="_x0000_s1028" style="position:absolute;left:0;text-align:left;margin-left:233.8pt;margin-top:346.65pt;width:47.55pt;height:15.5pt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" filled="f" stroked="f">
                <v:textbox style="mso-fit-shape-to-text:t" inset="0,0,0,0">
                  <w:txbxContent>
                    <w:p w:rsidR="00217AB1" w:rsidRDefault="00217AB1" w:rsidP="00217AB1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ministrável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5AE7DD" wp14:editId="5A7DD93B">
                <wp:simplePos x="0" y="0"/>
                <wp:positionH relativeFrom="column">
                  <wp:posOffset>2860040</wp:posOffset>
                </wp:positionH>
                <wp:positionV relativeFrom="paragraph">
                  <wp:posOffset>4260215</wp:posOffset>
                </wp:positionV>
                <wp:extent cx="832485" cy="196850"/>
                <wp:effectExtent l="0" t="0" r="5715" b="12700"/>
                <wp:wrapNone/>
                <wp:docPr id="176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248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AB1" w:rsidRDefault="00217AB1" w:rsidP="00217AB1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Anular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assunto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2" o:spid="_x0000_s1029" style="position:absolute;left:0;text-align:left;margin-left:225.2pt;margin-top:335.45pt;width:65.55pt;height:15.5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" filled="f" stroked="f">
                <v:textbox style="mso-fit-shape-to-text:t" inset="0,0,0,0">
                  <w:txbxContent>
                    <w:p w:rsidR="00217AB1" w:rsidRDefault="00217AB1" w:rsidP="00217AB1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Anular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assunto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03A55F" wp14:editId="0BEBE76F">
                <wp:simplePos x="0" y="0"/>
                <wp:positionH relativeFrom="column">
                  <wp:posOffset>2706370</wp:posOffset>
                </wp:positionH>
                <wp:positionV relativeFrom="paragraph">
                  <wp:posOffset>4019550</wp:posOffset>
                </wp:positionV>
                <wp:extent cx="1148080" cy="765810"/>
                <wp:effectExtent l="0" t="0" r="13970" b="15240"/>
                <wp:wrapNone/>
                <wp:docPr id="175" name="Oval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080" cy="76581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1" o:spid="_x0000_s1026" style="position:absolute;margin-left:213.1pt;margin-top:316.5pt;width:90.4pt;height:60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" fillcolor="#fcf2e3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1A5075" wp14:editId="308D8F1E">
                <wp:simplePos x="0" y="0"/>
                <wp:positionH relativeFrom="column">
                  <wp:posOffset>2739390</wp:posOffset>
                </wp:positionH>
                <wp:positionV relativeFrom="paragraph">
                  <wp:posOffset>4052570</wp:posOffset>
                </wp:positionV>
                <wp:extent cx="1148080" cy="765175"/>
                <wp:effectExtent l="0" t="0" r="13970" b="15875"/>
                <wp:wrapNone/>
                <wp:docPr id="174" name="Oval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080" cy="765175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0" o:spid="_x0000_s1026" style="position:absolute;margin-left:215.7pt;margin-top:319.1pt;width:90.4pt;height:60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" fillcolor="#c0bfc0" strokecolor="#c0bfc0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B83A0E" wp14:editId="539801DA">
                <wp:simplePos x="0" y="0"/>
                <wp:positionH relativeFrom="column">
                  <wp:posOffset>2969260</wp:posOffset>
                </wp:positionH>
                <wp:positionV relativeFrom="paragraph">
                  <wp:posOffset>3472815</wp:posOffset>
                </wp:positionV>
                <wp:extent cx="603885" cy="196850"/>
                <wp:effectExtent l="0" t="0" r="5715" b="12700"/>
                <wp:wrapNone/>
                <wp:docPr id="173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AB1" w:rsidRDefault="00217AB1" w:rsidP="00217AB1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ministrável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" o:spid="_x0000_s1030" style="position:absolute;left:0;text-align:left;margin-left:233.8pt;margin-top:273.45pt;width:47.55pt;height:15.5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" filled="f" stroked="f">
                <v:textbox style="mso-fit-shape-to-text:t" inset="0,0,0,0">
                  <w:txbxContent>
                    <w:p w:rsidR="00217AB1" w:rsidRDefault="00217AB1" w:rsidP="00217AB1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ministrável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8BEF13" wp14:editId="585F6E70">
                <wp:simplePos x="0" y="0"/>
                <wp:positionH relativeFrom="column">
                  <wp:posOffset>2827020</wp:posOffset>
                </wp:positionH>
                <wp:positionV relativeFrom="paragraph">
                  <wp:posOffset>3330575</wp:posOffset>
                </wp:positionV>
                <wp:extent cx="851535" cy="196850"/>
                <wp:effectExtent l="0" t="0" r="5715" b="12700"/>
                <wp:wrapNone/>
                <wp:docPr id="172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153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AB1" w:rsidRDefault="00217AB1" w:rsidP="00217AB1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Excluir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assunto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8" o:spid="_x0000_s1031" style="position:absolute;left:0;text-align:left;margin-left:222.6pt;margin-top:262.25pt;width:67.05pt;height:15.5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" filled="f" stroked="f">
                <v:textbox style="mso-fit-shape-to-text:t" inset="0,0,0,0">
                  <w:txbxContent>
                    <w:p w:rsidR="00217AB1" w:rsidRDefault="00217AB1" w:rsidP="00217AB1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Excluir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assunto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1CA3EA" wp14:editId="45C9310F">
                <wp:simplePos x="0" y="0"/>
                <wp:positionH relativeFrom="column">
                  <wp:posOffset>2706370</wp:posOffset>
                </wp:positionH>
                <wp:positionV relativeFrom="paragraph">
                  <wp:posOffset>3089910</wp:posOffset>
                </wp:positionV>
                <wp:extent cx="1148080" cy="765810"/>
                <wp:effectExtent l="0" t="0" r="13970" b="15240"/>
                <wp:wrapNone/>
                <wp:docPr id="171" name="Oval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080" cy="76581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7" o:spid="_x0000_s1026" style="position:absolute;margin-left:213.1pt;margin-top:243.3pt;width:90.4pt;height:60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" fillcolor="#fcf2e3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6BD940" wp14:editId="0E7A4D10">
                <wp:simplePos x="0" y="0"/>
                <wp:positionH relativeFrom="column">
                  <wp:posOffset>2739390</wp:posOffset>
                </wp:positionH>
                <wp:positionV relativeFrom="paragraph">
                  <wp:posOffset>3122930</wp:posOffset>
                </wp:positionV>
                <wp:extent cx="1148080" cy="765810"/>
                <wp:effectExtent l="0" t="0" r="13970" b="15240"/>
                <wp:wrapNone/>
                <wp:docPr id="170" name="Oval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080" cy="76581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6" o:spid="_x0000_s1026" style="position:absolute;margin-left:215.7pt;margin-top:245.9pt;width:90.4pt;height:60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" fillcolor="#c0bfc0" strokecolor="#c0bfc0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EB0601" wp14:editId="475207C4">
                <wp:simplePos x="0" y="0"/>
                <wp:positionH relativeFrom="column">
                  <wp:posOffset>2892425</wp:posOffset>
                </wp:positionH>
                <wp:positionV relativeFrom="paragraph">
                  <wp:posOffset>2553970</wp:posOffset>
                </wp:positionV>
                <wp:extent cx="603885" cy="196850"/>
                <wp:effectExtent l="0" t="0" r="5715" b="12700"/>
                <wp:wrapNone/>
                <wp:docPr id="169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AB1" w:rsidRDefault="00217AB1" w:rsidP="00217AB1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ministrável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5" o:spid="_x0000_s1032" style="position:absolute;left:0;text-align:left;margin-left:227.75pt;margin-top:201.1pt;width:47.55pt;height:15.5pt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" filled="f" stroked="f">
                <v:textbox style="mso-fit-shape-to-text:t" inset="0,0,0,0">
                  <w:txbxContent>
                    <w:p w:rsidR="00217AB1" w:rsidRDefault="00217AB1" w:rsidP="00217AB1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ministrável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00B4E8" wp14:editId="032905CC">
                <wp:simplePos x="0" y="0"/>
                <wp:positionH relativeFrom="column">
                  <wp:posOffset>2772410</wp:posOffset>
                </wp:positionH>
                <wp:positionV relativeFrom="paragraph">
                  <wp:posOffset>2412365</wp:posOffset>
                </wp:positionV>
                <wp:extent cx="838835" cy="196850"/>
                <wp:effectExtent l="0" t="0" r="18415" b="12700"/>
                <wp:wrapNone/>
                <wp:docPr id="168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83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AB1" w:rsidRDefault="00217AB1" w:rsidP="00217AB1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Alterar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assunto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4" o:spid="_x0000_s1033" style="position:absolute;left:0;text-align:left;margin-left:218.3pt;margin-top:189.95pt;width:66.05pt;height:15.5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" filled="f" stroked="f">
                <v:textbox style="mso-fit-shape-to-text:t" inset="0,0,0,0">
                  <w:txbxContent>
                    <w:p w:rsidR="00217AB1" w:rsidRDefault="00217AB1" w:rsidP="00217AB1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Alterar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assunto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D00A98" wp14:editId="63335EDB">
                <wp:simplePos x="0" y="0"/>
                <wp:positionH relativeFrom="column">
                  <wp:posOffset>2630170</wp:posOffset>
                </wp:positionH>
                <wp:positionV relativeFrom="paragraph">
                  <wp:posOffset>2171700</wp:posOffset>
                </wp:positionV>
                <wp:extent cx="1148080" cy="765175"/>
                <wp:effectExtent l="0" t="0" r="13970" b="15875"/>
                <wp:wrapNone/>
                <wp:docPr id="167" name="Oval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080" cy="76517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3" o:spid="_x0000_s1026" style="position:absolute;margin-left:207.1pt;margin-top:171pt;width:90.4pt;height:60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" fillcolor="#fcf2e3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CAEF25" wp14:editId="38453463">
                <wp:simplePos x="0" y="0"/>
                <wp:positionH relativeFrom="column">
                  <wp:posOffset>2663190</wp:posOffset>
                </wp:positionH>
                <wp:positionV relativeFrom="paragraph">
                  <wp:posOffset>2204085</wp:posOffset>
                </wp:positionV>
                <wp:extent cx="1148080" cy="765810"/>
                <wp:effectExtent l="0" t="0" r="13970" b="15240"/>
                <wp:wrapNone/>
                <wp:docPr id="166" name="Oval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080" cy="76581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2" o:spid="_x0000_s1026" style="position:absolute;margin-left:209.7pt;margin-top:173.55pt;width:90.4pt;height:60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" fillcolor="#c0bfc0" strokecolor="#c0bfc0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F77A8D" wp14:editId="1E256318">
                <wp:simplePos x="0" y="0"/>
                <wp:positionH relativeFrom="column">
                  <wp:posOffset>2936240</wp:posOffset>
                </wp:positionH>
                <wp:positionV relativeFrom="paragraph">
                  <wp:posOffset>1591945</wp:posOffset>
                </wp:positionV>
                <wp:extent cx="603885" cy="196850"/>
                <wp:effectExtent l="0" t="0" r="5715" b="12700"/>
                <wp:wrapNone/>
                <wp:docPr id="165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AB1" w:rsidRDefault="00217AB1" w:rsidP="00217AB1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ministrável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1" o:spid="_x0000_s1034" style="position:absolute;left:0;text-align:left;margin-left:231.2pt;margin-top:125.35pt;width:47.55pt;height:15.5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" filled="f" stroked="f">
                <v:textbox style="mso-fit-shape-to-text:t" inset="0,0,0,0">
                  <w:txbxContent>
                    <w:p w:rsidR="00217AB1" w:rsidRDefault="00217AB1" w:rsidP="00217AB1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ministrável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574A77" wp14:editId="7ED07A4A">
                <wp:simplePos x="0" y="0"/>
                <wp:positionH relativeFrom="column">
                  <wp:posOffset>2816225</wp:posOffset>
                </wp:positionH>
                <wp:positionV relativeFrom="paragraph">
                  <wp:posOffset>1449705</wp:posOffset>
                </wp:positionV>
                <wp:extent cx="813435" cy="196850"/>
                <wp:effectExtent l="0" t="0" r="5715" b="12700"/>
                <wp:wrapNone/>
                <wp:docPr id="164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343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AB1" w:rsidRDefault="00217AB1" w:rsidP="00217AB1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Incluir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assunto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0" o:spid="_x0000_s1035" style="position:absolute;left:0;text-align:left;margin-left:221.75pt;margin-top:114.15pt;width:64.05pt;height:15.5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" filled="f" stroked="f">
                <v:textbox style="mso-fit-shape-to-text:t" inset="0,0,0,0">
                  <w:txbxContent>
                    <w:p w:rsidR="00217AB1" w:rsidRDefault="00217AB1" w:rsidP="00217AB1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Incluir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assunto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F05887" wp14:editId="0580FF66">
                <wp:simplePos x="0" y="0"/>
                <wp:positionH relativeFrom="column">
                  <wp:posOffset>2673985</wp:posOffset>
                </wp:positionH>
                <wp:positionV relativeFrom="paragraph">
                  <wp:posOffset>1209040</wp:posOffset>
                </wp:positionV>
                <wp:extent cx="1148080" cy="765810"/>
                <wp:effectExtent l="0" t="0" r="13970" b="15240"/>
                <wp:wrapNone/>
                <wp:docPr id="163" name="Oval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080" cy="76581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9" o:spid="_x0000_s1026" style="position:absolute;margin-left:210.55pt;margin-top:95.2pt;width:90.4pt;height:60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" fillcolor="#fcf2e3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D2A30D" wp14:editId="6BC60FFF">
                <wp:simplePos x="0" y="0"/>
                <wp:positionH relativeFrom="column">
                  <wp:posOffset>2706370</wp:posOffset>
                </wp:positionH>
                <wp:positionV relativeFrom="paragraph">
                  <wp:posOffset>1242060</wp:posOffset>
                </wp:positionV>
                <wp:extent cx="1148080" cy="765175"/>
                <wp:effectExtent l="0" t="0" r="13970" b="15875"/>
                <wp:wrapNone/>
                <wp:docPr id="162" name="Oval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080" cy="765175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8" o:spid="_x0000_s1026" style="position:absolute;margin-left:213.1pt;margin-top:97.8pt;width:90.4pt;height:60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" fillcolor="#c0bfc0" strokecolor="#c0bfc0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60A785" wp14:editId="1F0752CA">
                <wp:simplePos x="0" y="0"/>
                <wp:positionH relativeFrom="column">
                  <wp:posOffset>2892425</wp:posOffset>
                </wp:positionH>
                <wp:positionV relativeFrom="paragraph">
                  <wp:posOffset>618490</wp:posOffset>
                </wp:positionV>
                <wp:extent cx="667385" cy="196850"/>
                <wp:effectExtent l="0" t="0" r="18415" b="12700"/>
                <wp:wrapNone/>
                <wp:docPr id="161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38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AB1" w:rsidRDefault="00217AB1" w:rsidP="00217AB1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ministráveis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7" o:spid="_x0000_s1036" style="position:absolute;left:0;text-align:left;margin-left:227.75pt;margin-top:48.7pt;width:52.55pt;height:15.5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" filled="f" stroked="f">
                <v:textbox style="mso-fit-shape-to-text:t" inset="0,0,0,0">
                  <w:txbxContent>
                    <w:p w:rsidR="00217AB1" w:rsidRDefault="00217AB1" w:rsidP="00217AB1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ministráveis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FFCF12" wp14:editId="4EB7CE83">
                <wp:simplePos x="0" y="0"/>
                <wp:positionH relativeFrom="column">
                  <wp:posOffset>2794000</wp:posOffset>
                </wp:positionH>
                <wp:positionV relativeFrom="paragraph">
                  <wp:posOffset>476250</wp:posOffset>
                </wp:positionV>
                <wp:extent cx="845185" cy="196850"/>
                <wp:effectExtent l="0" t="0" r="12065" b="12700"/>
                <wp:wrapNone/>
                <wp:docPr id="160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518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7AB1" w:rsidRDefault="00217AB1" w:rsidP="00217AB1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Listar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assuntos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6" o:spid="_x0000_s1037" style="position:absolute;left:0;text-align:left;margin-left:220pt;margin-top:37.5pt;width:66.55pt;height:15.5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" filled="f" stroked="f">
                <v:textbox style="mso-fit-shape-to-text:t" inset="0,0,0,0">
                  <w:txbxContent>
                    <w:p w:rsidR="00217AB1" w:rsidRDefault="00217AB1" w:rsidP="00217AB1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Listar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assuntos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7A63DC" wp14:editId="7E55DAD1">
                <wp:simplePos x="0" y="0"/>
                <wp:positionH relativeFrom="column">
                  <wp:posOffset>2663190</wp:posOffset>
                </wp:positionH>
                <wp:positionV relativeFrom="paragraph">
                  <wp:posOffset>235585</wp:posOffset>
                </wp:positionV>
                <wp:extent cx="1148080" cy="765810"/>
                <wp:effectExtent l="0" t="0" r="13970" b="15240"/>
                <wp:wrapNone/>
                <wp:docPr id="159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080" cy="76581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5" o:spid="_x0000_s1026" style="position:absolute;margin-left:209.7pt;margin-top:18.55pt;width:90.4pt;height:60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" fillcolor="#fcf2e3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B87358" wp14:editId="452DD4B4">
                <wp:simplePos x="0" y="0"/>
                <wp:positionH relativeFrom="column">
                  <wp:posOffset>2695575</wp:posOffset>
                </wp:positionH>
                <wp:positionV relativeFrom="paragraph">
                  <wp:posOffset>268605</wp:posOffset>
                </wp:positionV>
                <wp:extent cx="1148080" cy="765810"/>
                <wp:effectExtent l="0" t="0" r="13970" b="15240"/>
                <wp:wrapNone/>
                <wp:docPr id="158" name="Oval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080" cy="76581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4" o:spid="_x0000_s1026" style="position:absolute;margin-left:212.25pt;margin-top:21.15pt;width:90.4pt;height:60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" fillcolor="#c0bfc0" strokecolor="#c0bfc0" strokeweight="47e-5mm"/>
            </w:pict>
          </mc:Fallback>
        </mc:AlternateContent>
      </w:r>
      <w:r w:rsidRPr="00217AB1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45E026" wp14:editId="35B4D4B7">
                <wp:simplePos x="0" y="0"/>
                <wp:positionH relativeFrom="column">
                  <wp:posOffset>2236470</wp:posOffset>
                </wp:positionH>
                <wp:positionV relativeFrom="paragraph">
                  <wp:posOffset>60960</wp:posOffset>
                </wp:positionV>
                <wp:extent cx="2077720" cy="4953635"/>
                <wp:effectExtent l="0" t="0" r="17780" b="18415"/>
                <wp:wrapNone/>
                <wp:docPr id="157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7720" cy="4953635"/>
                        </a:xfrm>
                        <a:prstGeom prst="rect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3" o:spid="_x0000_s1026" style="position:absolute;margin-left:176.1pt;margin-top:4.8pt;width:163.6pt;height:390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" filled="f" strokeweight="47e-5mm"/>
            </w:pict>
          </mc:Fallback>
        </mc:AlternateContent>
      </w:r>
      <w:r w:rsidR="00A416EC">
        <w:br w:type="page"/>
      </w:r>
    </w:p>
    <w:p w:rsidR="00A416EC" w:rsidRPr="00217AB1" w:rsidRDefault="00A416EC" w:rsidP="00217AB1">
      <w:pPr>
        <w:pStyle w:val="Ttulo1"/>
        <w:keepNext w:val="0"/>
        <w:widowControl w:val="0"/>
        <w:spacing w:before="0" w:line="240" w:lineRule="auto"/>
        <w:ind w:left="540" w:hanging="540"/>
      </w:pPr>
      <w:bookmarkStart w:id="8" w:name="_Toc404242244"/>
      <w:r>
        <w:lastRenderedPageBreak/>
        <w:t>Casos de Uso</w:t>
      </w:r>
      <w:bookmarkEnd w:id="8"/>
    </w:p>
    <w:p w:rsidR="00A416EC" w:rsidRDefault="00A416EC" w:rsidP="00A416EC">
      <w:pPr>
        <w:pStyle w:val="Ttulo2"/>
      </w:pPr>
      <w:r>
        <w:rPr>
          <w:vanish/>
        </w:rPr>
        <w:t xml:space="preserve">UCS463 </w:t>
      </w:r>
      <w:bookmarkStart w:id="9" w:name="_Toc404242245"/>
      <w:r>
        <w:t>Incluir assunto ministrável</w:t>
      </w:r>
      <w:bookmarkEnd w:id="9"/>
      <w:r>
        <w:t> </w:t>
      </w:r>
    </w:p>
    <w:p w:rsidR="00A416EC" w:rsidRDefault="00A416EC" w:rsidP="00A416E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242246"/>
      <w:r>
        <w:t>Fluxo Básico</w:t>
      </w:r>
      <w:bookmarkEnd w:id="10"/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Assuntos ministráveis e seleciona a opção de inclusão.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“Áreas de conhecimento”.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“Assunto ministrável” e exibe a mensagem MSG0050 ("Inclusão efetuada com sucesso!").</w:t>
      </w:r>
    </w:p>
    <w:p w:rsidR="00A416EC" w:rsidRDefault="00A416EC" w:rsidP="00A416EC">
      <w:pPr>
        <w:pStyle w:val="Recuodecorpodetexto"/>
      </w:pPr>
    </w:p>
    <w:p w:rsidR="00A416EC" w:rsidRDefault="00A416EC" w:rsidP="00A416EC">
      <w:pPr>
        <w:pStyle w:val="Ttulo2"/>
      </w:pPr>
      <w:r>
        <w:rPr>
          <w:vanish/>
        </w:rPr>
        <w:t xml:space="preserve">UCS464 </w:t>
      </w:r>
      <w:bookmarkStart w:id="11" w:name="_Toc404242247"/>
      <w:r>
        <w:t>Alterar assunto ministrável</w:t>
      </w:r>
      <w:bookmarkEnd w:id="11"/>
      <w:r>
        <w:t> </w:t>
      </w:r>
    </w:p>
    <w:p w:rsidR="00A416EC" w:rsidRDefault="00A416EC" w:rsidP="00A416E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242248"/>
      <w:r>
        <w:t>Fluxo Básico</w:t>
      </w:r>
      <w:bookmarkEnd w:id="12"/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assunto ministrável após executar o caso de uso “Listar assuntos ministráveis” e seleciona a opção de alteração.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Assunto ministrável.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e RN04 da seção “Regras de negócio”.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“Assunto ministrável” e exibe a mensagem MSG0051 ("Alteração efetuada com sucesso!").</w:t>
      </w:r>
    </w:p>
    <w:p w:rsidR="00A416EC" w:rsidRDefault="00A416EC" w:rsidP="00A416EC">
      <w:pPr>
        <w:pStyle w:val="Recuodecorpodetexto"/>
      </w:pPr>
    </w:p>
    <w:p w:rsidR="00A416EC" w:rsidRDefault="00A416EC" w:rsidP="00A416EC">
      <w:pPr>
        <w:pStyle w:val="Ttulo2"/>
      </w:pPr>
      <w:r>
        <w:rPr>
          <w:vanish/>
        </w:rPr>
        <w:t xml:space="preserve">UCS465 </w:t>
      </w:r>
      <w:bookmarkStart w:id="13" w:name="_Toc404242249"/>
      <w:r>
        <w:t>Excluir assunto ministrável</w:t>
      </w:r>
      <w:bookmarkEnd w:id="13"/>
      <w:r>
        <w:t> </w:t>
      </w:r>
    </w:p>
    <w:p w:rsidR="00A416EC" w:rsidRDefault="00A416EC" w:rsidP="00A416E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242250"/>
      <w:r>
        <w:t>Fluxo Básico</w:t>
      </w:r>
      <w:bookmarkEnd w:id="14"/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assunto ministrável após executar o caso de uso “Listar assuntos ministráveis” e seleciona a opção de exclusão.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RN02 e RN03 da seção “Regras de negócio”.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“Assunto ministrável” e exibe a mensagem MSG0052 ("Exclusão efetuada com sucesso!").</w:t>
      </w:r>
    </w:p>
    <w:p w:rsidR="00A416EC" w:rsidRDefault="00A416EC" w:rsidP="00A416EC">
      <w:pPr>
        <w:pStyle w:val="Recuodecorpodetexto"/>
      </w:pPr>
    </w:p>
    <w:p w:rsidR="00A416EC" w:rsidRDefault="00A416EC" w:rsidP="00A416EC">
      <w:pPr>
        <w:pStyle w:val="Ttulo2"/>
      </w:pPr>
      <w:r>
        <w:rPr>
          <w:vanish/>
        </w:rPr>
        <w:lastRenderedPageBreak/>
        <w:t xml:space="preserve">UCS466 </w:t>
      </w:r>
      <w:bookmarkStart w:id="15" w:name="_Toc404242251"/>
      <w:r>
        <w:t>Anular assunto ministrável</w:t>
      </w:r>
      <w:bookmarkEnd w:id="15"/>
      <w:r>
        <w:t> </w:t>
      </w:r>
    </w:p>
    <w:p w:rsidR="00A416EC" w:rsidRDefault="00A416EC" w:rsidP="00A416E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242252"/>
      <w:r>
        <w:t>Fluxo Básico</w:t>
      </w:r>
      <w:bookmarkEnd w:id="16"/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assunto ministrável após executar o caso de uso “Listar assuntos ministráveis” e seleciona a opção de anulação.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“Assunto ministrável” e exibe a mensagem MSG0007 ("Anulação efetuada com sucesso!").</w:t>
      </w:r>
    </w:p>
    <w:p w:rsidR="00A416EC" w:rsidRDefault="00A416EC" w:rsidP="00A416EC">
      <w:pPr>
        <w:pStyle w:val="Recuodecorpodetexto"/>
      </w:pPr>
    </w:p>
    <w:p w:rsidR="00A416EC" w:rsidRDefault="00A416EC" w:rsidP="00A416EC">
      <w:pPr>
        <w:pStyle w:val="Ttulo2"/>
      </w:pPr>
      <w:r>
        <w:rPr>
          <w:vanish/>
        </w:rPr>
        <w:t xml:space="preserve">UCS467 </w:t>
      </w:r>
      <w:bookmarkStart w:id="17" w:name="_Toc404242253"/>
      <w:r>
        <w:t>Listar assuntos ministráveis</w:t>
      </w:r>
      <w:bookmarkEnd w:id="17"/>
      <w:r>
        <w:t> </w:t>
      </w:r>
    </w:p>
    <w:p w:rsidR="00A416EC" w:rsidRDefault="00A416EC" w:rsidP="00A416E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242254"/>
      <w:r>
        <w:t>Fluxo Básico</w:t>
      </w:r>
      <w:bookmarkEnd w:id="18"/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Assuntos ministráveis.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de pesquisa.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as “Áreas de conhecimento”. 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A416EC" w:rsidRDefault="00A416EC" w:rsidP="00A416E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“Assuntos ministráveis”, de acordo com os filtros informados, ordenada pela descrição (crescente).</w:t>
      </w:r>
    </w:p>
    <w:p w:rsidR="00A416EC" w:rsidRDefault="00A416EC" w:rsidP="00A416EC">
      <w:pPr>
        <w:pStyle w:val="Recuodecorpodetexto"/>
      </w:pPr>
    </w:p>
    <w:p w:rsidR="00A416EC" w:rsidRDefault="00A416EC" w:rsidP="00A416E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9" w:name="_Toc404242255"/>
      <w:r>
        <w:lastRenderedPageBreak/>
        <w:t>Regras de negócio</w:t>
      </w:r>
      <w:bookmarkEnd w:id="19"/>
    </w:p>
    <w:p w:rsidR="00A416EC" w:rsidRDefault="00A416EC" w:rsidP="00A416EC"/>
    <w:p w:rsidR="00A416EC" w:rsidRDefault="00A416EC" w:rsidP="00A416EC">
      <w:pPr>
        <w:pStyle w:val="Ttulo2"/>
      </w:pPr>
      <w:bookmarkStart w:id="20" w:name="_Toc186533892"/>
      <w:bookmarkStart w:id="21" w:name="_Toc205893001"/>
      <w:bookmarkStart w:id="22" w:name="_Toc240701077"/>
      <w:bookmarkStart w:id="23" w:name="_Toc404242256"/>
      <w:r>
        <w:t xml:space="preserve">RN01: Validar descrição do </w:t>
      </w:r>
      <w:bookmarkEnd w:id="20"/>
      <w:bookmarkEnd w:id="21"/>
      <w:bookmarkEnd w:id="22"/>
      <w:r>
        <w:t>assunto ministrável</w:t>
      </w:r>
      <w:bookmarkEnd w:id="23"/>
    </w:p>
    <w:p w:rsidR="00A416EC" w:rsidRDefault="00A416EC" w:rsidP="00A416EC">
      <w:pPr>
        <w:pStyle w:val="Recuodecorpodetexto"/>
        <w:jc w:val="both"/>
      </w:pPr>
      <w:r>
        <w:t xml:space="preserve">Tentativa de incluir/alterar um assunto ministrável com a descrição igual a uma já existente ativa (não anulada).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A416EC" w:rsidRDefault="00A416EC" w:rsidP="00A416EC"/>
    <w:p w:rsidR="00A416EC" w:rsidRDefault="00A416EC" w:rsidP="00A416EC">
      <w:pPr>
        <w:pStyle w:val="Ttulo2"/>
      </w:pPr>
      <w:bookmarkStart w:id="24" w:name="_Toc186533893"/>
      <w:bookmarkStart w:id="25" w:name="_Toc205893002"/>
      <w:bookmarkStart w:id="26" w:name="_Toc240701078"/>
      <w:bookmarkStart w:id="27" w:name="_Toc404242257"/>
      <w:r>
        <w:t>RN02: Verificar se existe evento associad</w:t>
      </w:r>
      <w:bookmarkEnd w:id="24"/>
      <w:bookmarkEnd w:id="25"/>
      <w:r>
        <w:t>o</w:t>
      </w:r>
      <w:bookmarkEnd w:id="26"/>
      <w:bookmarkEnd w:id="27"/>
    </w:p>
    <w:p w:rsidR="00A416EC" w:rsidRDefault="00A416EC" w:rsidP="00A416EC">
      <w:pPr>
        <w:pStyle w:val="Recuodecorpodetexto"/>
        <w:jc w:val="both"/>
      </w:pPr>
      <w:r>
        <w:t>Tentativa de excluir um “Assunto ministrável” que esteja associado a um “Evento”.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A416EC" w:rsidRDefault="00A416EC" w:rsidP="00A416EC">
      <w:pPr>
        <w:pStyle w:val="Recuodecorpodetexto"/>
        <w:jc w:val="both"/>
      </w:pPr>
    </w:p>
    <w:p w:rsidR="00A416EC" w:rsidRDefault="00A416EC" w:rsidP="00A416EC">
      <w:pPr>
        <w:pStyle w:val="Ttulo2"/>
      </w:pPr>
      <w:bookmarkStart w:id="28" w:name="_Toc404242258"/>
      <w:r>
        <w:t>RN03: Verificar se existe servidor associado</w:t>
      </w:r>
      <w:bookmarkEnd w:id="28"/>
    </w:p>
    <w:p w:rsidR="00A416EC" w:rsidRDefault="00A416EC" w:rsidP="00A416EC">
      <w:pPr>
        <w:pStyle w:val="Recuodecorpodetexto"/>
        <w:jc w:val="both"/>
      </w:pPr>
      <w:r>
        <w:t>Tentativa de excluir um “Assunto ministrável” que esteja associado a um “Servidor”.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A416EC" w:rsidRDefault="00A416EC" w:rsidP="00A416EC">
      <w:pPr>
        <w:pStyle w:val="Recuodecorpodetexto"/>
        <w:jc w:val="both"/>
      </w:pPr>
    </w:p>
    <w:p w:rsidR="00A416EC" w:rsidRDefault="00A416EC" w:rsidP="00A416EC">
      <w:pPr>
        <w:pStyle w:val="Ttulo2"/>
      </w:pPr>
      <w:bookmarkStart w:id="29" w:name="_Toc241317839"/>
      <w:bookmarkStart w:id="30" w:name="_Toc404242259"/>
      <w:r>
        <w:t>RN04: Verificar se existe evento associado para alteração</w:t>
      </w:r>
      <w:bookmarkEnd w:id="29"/>
      <w:bookmarkEnd w:id="30"/>
    </w:p>
    <w:p w:rsidR="00A416EC" w:rsidRDefault="00A416EC" w:rsidP="00A416EC">
      <w:pPr>
        <w:pStyle w:val="Recuodecorpodetexto"/>
        <w:jc w:val="both"/>
      </w:pPr>
      <w:r>
        <w:t>Tentativa de alterar a Área de conhecimento quando o assunto ministrável já está associado a um “Evento”.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A416EC" w:rsidRDefault="00A416EC" w:rsidP="00A416EC">
      <w:pPr>
        <w:pStyle w:val="Recuodecorpodetexto"/>
        <w:jc w:val="both"/>
      </w:pPr>
    </w:p>
    <w:p w:rsidR="00A416EC" w:rsidRDefault="00A416EC" w:rsidP="00A416E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1" w:name="_Toc404242260"/>
      <w:r>
        <w:lastRenderedPageBreak/>
        <w:t>Anexos</w:t>
      </w:r>
      <w:bookmarkEnd w:id="31"/>
    </w:p>
    <w:p w:rsidR="00A416EC" w:rsidRDefault="00A416EC" w:rsidP="00A416EC"/>
    <w:p w:rsidR="00217AB1" w:rsidRDefault="00217AB1" w:rsidP="00A416EC">
      <w:r>
        <w:t>Não se aplica.</w:t>
      </w:r>
    </w:p>
    <w:p w:rsidR="00A416EC" w:rsidRDefault="00A416EC" w:rsidP="00A416EC">
      <w:pPr>
        <w:widowControl w:val="0"/>
        <w:ind w:left="540"/>
        <w:rPr>
          <w:rFonts w:cs="Arial"/>
        </w:rPr>
      </w:pPr>
    </w:p>
    <w:p w:rsidR="00217AB1" w:rsidRDefault="00217AB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416EC" w:rsidRDefault="00A416EC" w:rsidP="00A416EC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2" w:name="_Toc404242261"/>
      <w:r>
        <w:lastRenderedPageBreak/>
        <w:t>Revisões</w:t>
      </w:r>
      <w:bookmarkEnd w:id="32"/>
    </w:p>
    <w:p w:rsidR="00A416EC" w:rsidRDefault="00A416EC" w:rsidP="00A416E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416EC" w:rsidTr="00217AB1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416EC" w:rsidRPr="00A416EC" w:rsidRDefault="00A416EC" w:rsidP="00217AB1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416E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416EC" w:rsidRPr="00A416EC" w:rsidRDefault="00A416EC" w:rsidP="00217AB1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416E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416EC" w:rsidRPr="00A416EC" w:rsidRDefault="00A416EC" w:rsidP="00217AB1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416E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416EC" w:rsidRPr="00A416EC" w:rsidRDefault="00A416EC" w:rsidP="00217AB1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416E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416EC" w:rsidRPr="00A416EC" w:rsidRDefault="00A416EC" w:rsidP="00217AB1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416E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416EC" w:rsidTr="00217AB1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416EC" w:rsidTr="00217AB1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Pr="00217AB1" w:rsidRDefault="00A416EC" w:rsidP="00217AB1">
            <w:pPr>
              <w:widowControl w:val="0"/>
              <w:ind w:left="0"/>
              <w:rPr>
                <w:rFonts w:cs="Arial"/>
                <w:sz w:val="16"/>
              </w:rPr>
            </w:pPr>
            <w:r w:rsidRPr="00217AB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416EC" w:rsidTr="00217AB1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Pr="00217AB1" w:rsidRDefault="00A416EC" w:rsidP="00217AB1">
            <w:pPr>
              <w:widowControl w:val="0"/>
              <w:ind w:left="0"/>
              <w:rPr>
                <w:rFonts w:cs="Arial"/>
                <w:sz w:val="16"/>
              </w:rPr>
            </w:pPr>
            <w:r w:rsidRPr="00217AB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416EC" w:rsidTr="00217AB1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217AB1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Pr="00217AB1" w:rsidRDefault="00A416EC" w:rsidP="00217AB1">
            <w:pPr>
              <w:widowControl w:val="0"/>
              <w:ind w:left="0"/>
              <w:rPr>
                <w:rFonts w:cs="Arial"/>
                <w:sz w:val="16"/>
              </w:rPr>
            </w:pPr>
            <w:r w:rsidRPr="00217AB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416EC" w:rsidTr="00217AB1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16EC" w:rsidRDefault="00A416EC" w:rsidP="00217AB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Pr="00217AB1" w:rsidRDefault="00A416EC" w:rsidP="00217AB1">
            <w:pPr>
              <w:widowControl w:val="0"/>
              <w:ind w:left="0"/>
              <w:rPr>
                <w:rFonts w:cs="Arial"/>
                <w:sz w:val="16"/>
              </w:rPr>
            </w:pPr>
            <w:r w:rsidRPr="00217AB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416EC" w:rsidTr="00217AB1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Pr="00217AB1" w:rsidRDefault="00A416EC" w:rsidP="00217AB1">
            <w:pPr>
              <w:widowControl w:val="0"/>
              <w:ind w:left="0"/>
              <w:rPr>
                <w:rFonts w:cs="Arial"/>
                <w:sz w:val="16"/>
              </w:rPr>
            </w:pPr>
            <w:r w:rsidRPr="00217AB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416EC" w:rsidTr="00217AB1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416EC" w:rsidRDefault="00A416EC" w:rsidP="00217AB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Pr="00217AB1" w:rsidRDefault="00A416EC" w:rsidP="00217AB1">
            <w:pPr>
              <w:widowControl w:val="0"/>
              <w:ind w:left="0"/>
              <w:rPr>
                <w:rFonts w:cs="Arial"/>
                <w:sz w:val="16"/>
              </w:rPr>
            </w:pPr>
            <w:r w:rsidRPr="00217AB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416EC" w:rsidTr="00217AB1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416EC" w:rsidRDefault="00A416EC" w:rsidP="00217AB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Pr="00217AB1" w:rsidRDefault="00A416EC" w:rsidP="00217AB1">
            <w:pPr>
              <w:widowControl w:val="0"/>
              <w:ind w:left="0"/>
              <w:rPr>
                <w:rFonts w:cs="Arial"/>
                <w:sz w:val="16"/>
              </w:rPr>
            </w:pPr>
            <w:r w:rsidRPr="00217AB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416EC" w:rsidTr="00217AB1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416EC" w:rsidRDefault="00A416EC" w:rsidP="00217AB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Pr="00217AB1" w:rsidRDefault="00A416EC" w:rsidP="00217AB1">
            <w:pPr>
              <w:widowControl w:val="0"/>
              <w:ind w:left="0"/>
              <w:rPr>
                <w:rFonts w:cs="Arial"/>
                <w:sz w:val="16"/>
              </w:rPr>
            </w:pPr>
            <w:r w:rsidRPr="00217AB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416EC" w:rsidTr="00217AB1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416EC" w:rsidRDefault="00A416EC" w:rsidP="00217AB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Pr="00217AB1" w:rsidRDefault="00A416EC" w:rsidP="00217AB1">
            <w:pPr>
              <w:widowControl w:val="0"/>
              <w:ind w:left="0"/>
              <w:rPr>
                <w:rFonts w:cs="Arial"/>
                <w:sz w:val="16"/>
              </w:rPr>
            </w:pPr>
            <w:r w:rsidRPr="00217AB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416EC" w:rsidTr="00217AB1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416EC" w:rsidRDefault="00A416EC" w:rsidP="00217AB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Pr="00217AB1" w:rsidRDefault="00A416EC" w:rsidP="00217AB1">
            <w:pPr>
              <w:widowControl w:val="0"/>
              <w:ind w:left="0"/>
              <w:rPr>
                <w:rFonts w:cs="Arial"/>
                <w:sz w:val="16"/>
              </w:rPr>
            </w:pPr>
            <w:r w:rsidRPr="00217AB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416EC" w:rsidTr="00217AB1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416EC" w:rsidRDefault="00A416EC" w:rsidP="00217AB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Pr="00217AB1" w:rsidRDefault="00A416EC" w:rsidP="00217AB1">
            <w:pPr>
              <w:widowControl w:val="0"/>
              <w:ind w:left="0"/>
              <w:rPr>
                <w:rFonts w:cs="Arial"/>
                <w:sz w:val="16"/>
              </w:rPr>
            </w:pPr>
            <w:r w:rsidRPr="00217AB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416EC" w:rsidTr="00217AB1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Pr="00217AB1" w:rsidRDefault="00A416EC" w:rsidP="00217AB1">
            <w:pPr>
              <w:widowControl w:val="0"/>
              <w:ind w:left="0"/>
              <w:rPr>
                <w:rFonts w:cs="Arial"/>
                <w:sz w:val="16"/>
              </w:rPr>
            </w:pPr>
            <w:r w:rsidRPr="00217AB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416EC" w:rsidTr="00217AB1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Pr="00217AB1" w:rsidRDefault="00A416EC" w:rsidP="00217AB1">
            <w:pPr>
              <w:widowControl w:val="0"/>
              <w:ind w:left="0"/>
              <w:rPr>
                <w:rFonts w:cs="Arial"/>
                <w:sz w:val="16"/>
              </w:rPr>
            </w:pPr>
            <w:r w:rsidRPr="00217AB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416EC" w:rsidTr="00217AB1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416EC" w:rsidRDefault="00A416EC" w:rsidP="00217AB1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416EC" w:rsidRDefault="00A416EC" w:rsidP="00217AB1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416EC" w:rsidRDefault="00A416EC" w:rsidP="00A416EC">
      <w:pPr>
        <w:pStyle w:val="Recuodecorpodetexto"/>
      </w:pPr>
    </w:p>
    <w:p w:rsidR="00A416EC" w:rsidRDefault="00A416EC" w:rsidP="00A416EC"/>
    <w:p w:rsidR="00F41655" w:rsidRPr="00A416EC" w:rsidRDefault="00F41655" w:rsidP="00A416EC">
      <w:bookmarkStart w:id="33" w:name="_GoBack"/>
      <w:bookmarkEnd w:id="33"/>
    </w:p>
    <w:sectPr w:rsidR="00F41655" w:rsidRPr="00A416E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7AB1" w:rsidRDefault="00217AB1" w:rsidP="002908D9">
      <w:r>
        <w:separator/>
      </w:r>
    </w:p>
  </w:endnote>
  <w:endnote w:type="continuationSeparator" w:id="0">
    <w:p w:rsidR="00217AB1" w:rsidRDefault="00217AB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7AB1" w:rsidRDefault="00217AB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17AB1" w:rsidRDefault="00217AB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7AB1" w:rsidRPr="00BD3501" w:rsidRDefault="00217AB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F514F">
      <w:rPr>
        <w:rStyle w:val="Nmerodepgina"/>
        <w:noProof/>
        <w:szCs w:val="20"/>
      </w:rPr>
      <w:t>11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217AB1" w:rsidTr="0000536A">
      <w:trPr>
        <w:trHeight w:val="1065"/>
      </w:trPr>
      <w:tc>
        <w:tcPr>
          <w:tcW w:w="2958" w:type="dxa"/>
        </w:tcPr>
        <w:p w:rsidR="00217AB1" w:rsidRPr="009C40FA" w:rsidRDefault="00217AB1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217AB1" w:rsidRPr="00BD3501" w:rsidRDefault="00217AB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217AB1" w:rsidRDefault="00217AB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217AB1" w:rsidRPr="00BD3501" w:rsidRDefault="00217AB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217AB1" w:rsidRPr="00BD3501" w:rsidRDefault="00217AB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&lt;Nome do revisor&gt;</w:t>
          </w:r>
        </w:p>
      </w:tc>
      <w:tc>
        <w:tcPr>
          <w:tcW w:w="5107" w:type="dxa"/>
        </w:tcPr>
        <w:p w:rsidR="00217AB1" w:rsidRDefault="00217AB1" w:rsidP="0037750D">
          <w:pPr>
            <w:pStyle w:val="Rodap"/>
            <w:ind w:left="0"/>
            <w:rPr>
              <w:sz w:val="20"/>
              <w:szCs w:val="20"/>
            </w:rPr>
          </w:pPr>
        </w:p>
        <w:p w:rsidR="00217AB1" w:rsidRPr="00BD3501" w:rsidRDefault="00217AB1" w:rsidP="00217AB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Movimentação - Capacitação - UCS0448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Manter Assuntos Ministráveis</w:t>
          </w:r>
        </w:p>
      </w:tc>
      <w:tc>
        <w:tcPr>
          <w:tcW w:w="1041" w:type="dxa"/>
        </w:tcPr>
        <w:p w:rsidR="00217AB1" w:rsidRDefault="00217AB1" w:rsidP="00BD3501">
          <w:pPr>
            <w:pStyle w:val="Rodap"/>
            <w:ind w:left="0"/>
            <w:jc w:val="right"/>
          </w:pPr>
        </w:p>
      </w:tc>
    </w:tr>
  </w:tbl>
  <w:p w:rsidR="00217AB1" w:rsidRDefault="00217AB1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7AB1" w:rsidRDefault="00217AB1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7AB1" w:rsidRDefault="00217AB1" w:rsidP="002908D9">
      <w:r>
        <w:separator/>
      </w:r>
    </w:p>
  </w:footnote>
  <w:footnote w:type="continuationSeparator" w:id="0">
    <w:p w:rsidR="00217AB1" w:rsidRDefault="00217AB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7AB1" w:rsidRDefault="00217AB1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17AB1" w:rsidRDefault="00217AB1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217AB1" w:rsidRDefault="00217AB1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7AB1" w:rsidRDefault="00217AB1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6E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17AB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F514F"/>
    <w:rsid w:val="0091194C"/>
    <w:rsid w:val="009123FD"/>
    <w:rsid w:val="009C40FA"/>
    <w:rsid w:val="00A3111D"/>
    <w:rsid w:val="00A416EC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E15B0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416E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416E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416E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416E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416E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416E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416E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416E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416EC"/>
    <w:pPr>
      <w:ind w:left="0"/>
    </w:pPr>
  </w:style>
  <w:style w:type="paragraph" w:styleId="ndicedeilustraes">
    <w:name w:val="table of figures"/>
    <w:basedOn w:val="Normal"/>
    <w:next w:val="Normal"/>
    <w:semiHidden/>
    <w:rsid w:val="00A416EC"/>
  </w:style>
  <w:style w:type="paragraph" w:styleId="Sumrio2">
    <w:name w:val="toc 2"/>
    <w:basedOn w:val="Normal"/>
    <w:next w:val="Normal"/>
    <w:autoRedefine/>
    <w:uiPriority w:val="39"/>
    <w:rsid w:val="00A416E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416EC"/>
    <w:pPr>
      <w:ind w:left="480"/>
    </w:pPr>
  </w:style>
  <w:style w:type="character" w:styleId="Hyperlink">
    <w:name w:val="Hyperlink"/>
    <w:basedOn w:val="Fontepargpadro"/>
    <w:uiPriority w:val="99"/>
    <w:rsid w:val="00A416E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416E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416E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416E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416E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416E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416EC"/>
    <w:rPr>
      <w:sz w:val="16"/>
    </w:rPr>
  </w:style>
  <w:style w:type="character" w:styleId="Nmerodepgina">
    <w:name w:val="page number"/>
    <w:basedOn w:val="Fontepargpadro"/>
    <w:rsid w:val="00A416E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416E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416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416E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416EC"/>
  </w:style>
  <w:style w:type="paragraph" w:styleId="Corpodetexto">
    <w:name w:val="Body Text"/>
    <w:basedOn w:val="Normal"/>
    <w:link w:val="CorpodetextoChar"/>
    <w:rsid w:val="00A416E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416EC"/>
    <w:rPr>
      <w:rFonts w:eastAsia="Arial Unicode MS"/>
    </w:rPr>
  </w:style>
  <w:style w:type="paragraph" w:customStyle="1" w:styleId="tabletext">
    <w:name w:val="tabletext"/>
    <w:basedOn w:val="Normal"/>
    <w:rsid w:val="00A416E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416E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416E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416E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416E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416E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416E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416E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416E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416E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416E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416E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416E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416E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416E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416E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416E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416E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416EC"/>
    <w:pPr>
      <w:ind w:left="0"/>
    </w:pPr>
  </w:style>
  <w:style w:type="paragraph" w:styleId="ndicedeilustraes">
    <w:name w:val="table of figures"/>
    <w:basedOn w:val="Normal"/>
    <w:next w:val="Normal"/>
    <w:semiHidden/>
    <w:rsid w:val="00A416EC"/>
  </w:style>
  <w:style w:type="paragraph" w:styleId="Sumrio2">
    <w:name w:val="toc 2"/>
    <w:basedOn w:val="Normal"/>
    <w:next w:val="Normal"/>
    <w:autoRedefine/>
    <w:uiPriority w:val="39"/>
    <w:rsid w:val="00A416E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416EC"/>
    <w:pPr>
      <w:ind w:left="480"/>
    </w:pPr>
  </w:style>
  <w:style w:type="character" w:styleId="Hyperlink">
    <w:name w:val="Hyperlink"/>
    <w:basedOn w:val="Fontepargpadro"/>
    <w:uiPriority w:val="99"/>
    <w:rsid w:val="00A416E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416E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416E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416E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416E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416E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416EC"/>
    <w:rPr>
      <w:sz w:val="16"/>
    </w:rPr>
  </w:style>
  <w:style w:type="character" w:styleId="Nmerodepgina">
    <w:name w:val="page number"/>
    <w:basedOn w:val="Fontepargpadro"/>
    <w:rsid w:val="00A416E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416E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416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416E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416EC"/>
  </w:style>
  <w:style w:type="paragraph" w:styleId="Corpodetexto">
    <w:name w:val="Body Text"/>
    <w:basedOn w:val="Normal"/>
    <w:link w:val="CorpodetextoChar"/>
    <w:rsid w:val="00A416E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416EC"/>
    <w:rPr>
      <w:rFonts w:eastAsia="Arial Unicode MS"/>
    </w:rPr>
  </w:style>
  <w:style w:type="paragraph" w:customStyle="1" w:styleId="tabletext">
    <w:name w:val="tabletext"/>
    <w:basedOn w:val="Normal"/>
    <w:rsid w:val="00A416E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416E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416E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416E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416E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416E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416E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416E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416E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416E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44BB36-BAF0-48C1-923C-771DA672A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12</TotalTime>
  <Pages>11</Pages>
  <Words>896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7553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2014-11-09T05:38:00Z</cp:lastPrinted>
  <dcterms:created xsi:type="dcterms:W3CDTF">2014-11-09T05:38:00Z</dcterms:created>
  <dcterms:modified xsi:type="dcterms:W3CDTF">2014-11-20T12:22:00Z</dcterms:modified>
</cp:coreProperties>
</file>