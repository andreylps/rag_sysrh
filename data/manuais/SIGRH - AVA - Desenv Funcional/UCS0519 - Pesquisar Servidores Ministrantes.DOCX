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55C" w:rsidRDefault="0029255C" w:rsidP="002925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255C" w:rsidRDefault="0029255C" w:rsidP="0029255C">
      <w:pPr>
        <w:widowControl w:val="0"/>
        <w:rPr>
          <w:rFonts w:cs="Arial"/>
          <w:sz w:val="20"/>
          <w:u w:val="single"/>
        </w:rPr>
      </w:pPr>
    </w:p>
    <w:p w:rsidR="0029255C" w:rsidRDefault="0029255C" w:rsidP="002925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widowControl w:val="0"/>
        <w:rPr>
          <w:rFonts w:cs="Arial"/>
          <w:sz w:val="20"/>
        </w:rPr>
      </w:pPr>
    </w:p>
    <w:p w:rsidR="0029255C" w:rsidRDefault="0029255C" w:rsidP="0029255C">
      <w:pPr>
        <w:widowControl w:val="0"/>
        <w:rPr>
          <w:rFonts w:cs="Arial"/>
        </w:rPr>
      </w:pPr>
    </w:p>
    <w:p w:rsidR="0029255C" w:rsidRDefault="0029255C" w:rsidP="0029255C">
      <w:pPr>
        <w:pStyle w:val="Capa"/>
        <w:rPr>
          <w:color w:val="FF9900"/>
        </w:rPr>
      </w:pPr>
      <w:r>
        <w:t>SINDRAPE</w:t>
      </w:r>
    </w:p>
    <w:p w:rsidR="0029255C" w:rsidRDefault="0029255C" w:rsidP="0029255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9255C" w:rsidRPr="0029255C" w:rsidRDefault="0029255C" w:rsidP="0029255C">
      <w:pPr>
        <w:widowControl w:val="0"/>
        <w:rPr>
          <w:color w:val="000080"/>
        </w:rPr>
      </w:pPr>
    </w:p>
    <w:p w:rsidR="0029255C" w:rsidRPr="0029255C" w:rsidRDefault="0029255C" w:rsidP="0029255C">
      <w:pPr>
        <w:widowControl w:val="0"/>
        <w:jc w:val="right"/>
        <w:rPr>
          <w:rFonts w:cs="Arial"/>
          <w:b/>
          <w:bCs/>
          <w:color w:val="000080"/>
        </w:rPr>
      </w:pPr>
    </w:p>
    <w:p w:rsidR="0029255C" w:rsidRDefault="0029255C" w:rsidP="0029255C">
      <w:pPr>
        <w:pStyle w:val="Capa"/>
      </w:pPr>
      <w:r>
        <w:t>UCS0519</w:t>
      </w:r>
      <w:r w:rsidR="00180597">
        <w:t xml:space="preserve"> </w:t>
      </w:r>
      <w:r>
        <w:t xml:space="preserve">– Pesquisar </w:t>
      </w:r>
      <w:r w:rsidR="00180597">
        <w:t>Servidores M</w:t>
      </w:r>
      <w:r>
        <w:t>inistrantes</w:t>
      </w:r>
    </w:p>
    <w:p w:rsidR="0029255C" w:rsidRDefault="0029255C" w:rsidP="0029255C">
      <w:pPr>
        <w:widowControl w:val="0"/>
        <w:rPr>
          <w:rFonts w:cs="Arial"/>
        </w:rPr>
      </w:pPr>
    </w:p>
    <w:p w:rsidR="0029255C" w:rsidRDefault="0029255C" w:rsidP="0029255C">
      <w:pPr>
        <w:widowControl w:val="0"/>
      </w:pPr>
    </w:p>
    <w:p w:rsidR="0029255C" w:rsidRDefault="0029255C" w:rsidP="0029255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9255C" w:rsidRPr="0029255C" w:rsidRDefault="0029255C" w:rsidP="0029255C">
      <w:pPr>
        <w:pStyle w:val="Corpodetexto3"/>
        <w:widowControl w:val="0"/>
        <w:spacing w:after="0"/>
        <w:rPr>
          <w:rFonts w:cs="Arial"/>
        </w:rPr>
      </w:pPr>
      <w:r w:rsidRPr="0029255C">
        <w:rPr>
          <w:rFonts w:cs="Arial"/>
        </w:rPr>
        <w:lastRenderedPageBreak/>
        <w:t>Histórico de Revisões</w:t>
      </w:r>
    </w:p>
    <w:p w:rsidR="0029255C" w:rsidRDefault="0029255C" w:rsidP="0029255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9255C" w:rsidTr="0029255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9255C" w:rsidTr="0029255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29255C" w:rsidTr="0029255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29255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9255C" w:rsidRDefault="0029255C" w:rsidP="0029255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9255C" w:rsidRPr="0029255C" w:rsidRDefault="0029255C" w:rsidP="0029255C">
      <w:pPr>
        <w:pStyle w:val="Corpodetexto3"/>
        <w:widowControl w:val="0"/>
        <w:spacing w:after="0"/>
        <w:jc w:val="left"/>
        <w:rPr>
          <w:rFonts w:cs="Arial"/>
        </w:rPr>
      </w:pPr>
      <w:r w:rsidRPr="0029255C">
        <w:rPr>
          <w:rFonts w:cs="Arial"/>
        </w:rPr>
        <w:lastRenderedPageBreak/>
        <w:t>Índice</w:t>
      </w:r>
    </w:p>
    <w:p w:rsidR="0029255C" w:rsidRPr="0029255C" w:rsidRDefault="0029255C" w:rsidP="0029255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80597" w:rsidRDefault="0029255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8183" w:history="1">
        <w:r w:rsidR="00180597" w:rsidRPr="00863F45">
          <w:rPr>
            <w:rStyle w:val="Hyperlink"/>
            <w:noProof/>
          </w:rPr>
          <w:t>1.</w:t>
        </w:r>
        <w:r w:rsidR="0018059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80597" w:rsidRPr="00863F45">
          <w:rPr>
            <w:rStyle w:val="Hyperlink"/>
            <w:noProof/>
          </w:rPr>
          <w:t>Pacote/Caso de Uso</w:t>
        </w:r>
        <w:r w:rsidR="00180597">
          <w:rPr>
            <w:noProof/>
            <w:webHidden/>
          </w:rPr>
          <w:tab/>
        </w:r>
        <w:r w:rsidR="00180597">
          <w:rPr>
            <w:noProof/>
            <w:webHidden/>
          </w:rPr>
          <w:fldChar w:fldCharType="begin"/>
        </w:r>
        <w:r w:rsidR="00180597">
          <w:rPr>
            <w:noProof/>
            <w:webHidden/>
          </w:rPr>
          <w:instrText xml:space="preserve"> PAGEREF _Toc404248183 \h </w:instrText>
        </w:r>
        <w:r w:rsidR="00180597">
          <w:rPr>
            <w:noProof/>
            <w:webHidden/>
          </w:rPr>
        </w:r>
        <w:r w:rsidR="00180597">
          <w:rPr>
            <w:noProof/>
            <w:webHidden/>
          </w:rPr>
          <w:fldChar w:fldCharType="separate"/>
        </w:r>
        <w:r w:rsidR="00180597">
          <w:rPr>
            <w:noProof/>
            <w:webHidden/>
          </w:rPr>
          <w:t>4</w:t>
        </w:r>
        <w:r w:rsidR="00180597"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84" w:history="1">
        <w:r w:rsidRPr="00863F45">
          <w:rPr>
            <w:rStyle w:val="Hyperlink"/>
            <w:noProof/>
          </w:rPr>
          <w:t>Pesquisar Servidores Ministrantes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85" w:history="1">
        <w:r w:rsidRPr="00863F4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86" w:history="1">
        <w:r w:rsidRPr="00863F4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87" w:history="1">
        <w:r w:rsidRPr="00863F4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88" w:history="1">
        <w:r w:rsidRPr="00863F4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89" w:history="1">
        <w:r w:rsidRPr="00863F4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0" w:history="1">
        <w:r w:rsidRPr="00863F4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1" w:history="1">
        <w:r w:rsidRPr="00863F4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2" w:history="1">
        <w:r w:rsidRPr="00863F4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Pesquisar ministrantes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3" w:history="1">
        <w:r w:rsidRPr="00863F4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4" w:history="1">
        <w:r w:rsidRPr="00863F4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Enviar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5" w:history="1">
        <w:r w:rsidRPr="00863F4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6" w:history="1">
        <w:r w:rsidRPr="00863F4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7" w:history="1">
        <w:r w:rsidRPr="00863F4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RN01: Verificar se possui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8" w:history="1">
        <w:r w:rsidRPr="00863F4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199" w:history="1">
        <w:r w:rsidRPr="00863F45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200" w:history="1">
        <w:r w:rsidRPr="00863F45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Assunto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201" w:history="1">
        <w:r w:rsidRPr="00863F45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Corpo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80597" w:rsidRDefault="001805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8202" w:history="1">
        <w:r w:rsidRPr="00863F45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3F4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9255C" w:rsidRDefault="0029255C" w:rsidP="0029255C">
      <w:pPr>
        <w:pStyle w:val="Sumrio1"/>
      </w:pPr>
      <w:r>
        <w:fldChar w:fldCharType="end"/>
      </w:r>
    </w:p>
    <w:p w:rsidR="0029255C" w:rsidRDefault="0029255C" w:rsidP="0029255C">
      <w:pPr>
        <w:widowControl w:val="0"/>
        <w:rPr>
          <w:rFonts w:cs="Arial"/>
          <w:b/>
          <w:bCs/>
          <w:color w:val="000000"/>
        </w:rPr>
      </w:pPr>
    </w:p>
    <w:p w:rsidR="0029255C" w:rsidRDefault="0029255C" w:rsidP="0029255C">
      <w:pPr>
        <w:pStyle w:val="Heading"/>
        <w:rPr>
          <w:rFonts w:cs="Arial"/>
          <w:szCs w:val="24"/>
          <w:lang w:val="pt-BR"/>
        </w:rPr>
      </w:pPr>
    </w:p>
    <w:p w:rsidR="0029255C" w:rsidRDefault="0029255C" w:rsidP="0029255C">
      <w:pPr>
        <w:pStyle w:val="Heading"/>
      </w:pPr>
    </w:p>
    <w:p w:rsidR="0029255C" w:rsidRDefault="0029255C" w:rsidP="0029255C">
      <w:pPr>
        <w:pStyle w:val="Heading"/>
        <w:jc w:val="center"/>
      </w:pPr>
    </w:p>
    <w:p w:rsidR="0029255C" w:rsidRDefault="0029255C" w:rsidP="0029255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9255C" w:rsidRDefault="0029255C" w:rsidP="0029255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8183"/>
      <w:r>
        <w:lastRenderedPageBreak/>
        <w:t>Pacote/Caso de Uso</w:t>
      </w:r>
      <w:bookmarkEnd w:id="1"/>
    </w:p>
    <w:p w:rsidR="0029255C" w:rsidRDefault="0029255C" w:rsidP="0029255C"/>
    <w:p w:rsidR="0029255C" w:rsidRDefault="0029255C" w:rsidP="00180597">
      <w:pPr>
        <w:pStyle w:val="Subttulo"/>
      </w:pPr>
      <w:bookmarkStart w:id="2" w:name="_Toc404248184"/>
      <w:r>
        <w:t xml:space="preserve">Pesquisar </w:t>
      </w:r>
      <w:r w:rsidR="00180597">
        <w:t>Servidores M</w:t>
      </w:r>
      <w:r>
        <w:t>inistrantes</w:t>
      </w:r>
      <w:bookmarkEnd w:id="2"/>
    </w:p>
    <w:p w:rsidR="0029255C" w:rsidRDefault="0029255C" w:rsidP="0029255C">
      <w:pPr>
        <w:widowControl w:val="0"/>
        <w:ind w:left="902"/>
        <w:rPr>
          <w:rFonts w:cs="Arial"/>
          <w:b/>
          <w:bCs/>
          <w:color w:val="FF0000"/>
        </w:rPr>
      </w:pPr>
    </w:p>
    <w:p w:rsidR="0029255C" w:rsidRDefault="0029255C" w:rsidP="002925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8185"/>
      <w:r>
        <w:t>Descrição</w:t>
      </w:r>
      <w:bookmarkEnd w:id="3"/>
    </w:p>
    <w:p w:rsidR="0029255C" w:rsidRDefault="0029255C" w:rsidP="0029255C">
      <w:pPr>
        <w:pStyle w:val="Recuodecorpodetexto2"/>
        <w:widowControl w:val="0"/>
        <w:ind w:left="1620" w:firstLine="0"/>
        <w:rPr>
          <w:sz w:val="24"/>
        </w:rPr>
      </w:pPr>
    </w:p>
    <w:p w:rsidR="0029255C" w:rsidRDefault="0029255C" w:rsidP="0029255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consulta dos ministrantes.</w:t>
      </w:r>
    </w:p>
    <w:p w:rsidR="0029255C" w:rsidRDefault="0029255C" w:rsidP="0029255C">
      <w:pPr>
        <w:pStyle w:val="Recuodecorpodetexto2"/>
        <w:widowControl w:val="0"/>
        <w:ind w:left="1620" w:firstLine="0"/>
        <w:rPr>
          <w:sz w:val="24"/>
        </w:rPr>
      </w:pPr>
    </w:p>
    <w:p w:rsidR="0029255C" w:rsidRDefault="0029255C" w:rsidP="002925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8186"/>
      <w:r>
        <w:t>Requisitos atendidos</w:t>
      </w:r>
      <w:bookmarkEnd w:id="4"/>
    </w:p>
    <w:p w:rsidR="0029255C" w:rsidRDefault="0029255C" w:rsidP="0029255C"/>
    <w:p w:rsidR="0029255C" w:rsidRDefault="0029255C" w:rsidP="0029255C">
      <w:pPr>
        <w:pStyle w:val="Recuodecorpodetexto"/>
        <w:ind w:left="1260"/>
      </w:pPr>
      <w:r>
        <w:t>R17 – Pesquisar ministrantes</w:t>
      </w:r>
    </w:p>
    <w:p w:rsidR="0029255C" w:rsidRDefault="0029255C" w:rsidP="0029255C"/>
    <w:p w:rsidR="0029255C" w:rsidRDefault="0029255C" w:rsidP="0029255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8187"/>
      <w:r>
        <w:t>Conceito</w:t>
      </w:r>
      <w:bookmarkEnd w:id="5"/>
      <w:r>
        <w:tab/>
      </w:r>
    </w:p>
    <w:p w:rsidR="0029255C" w:rsidRDefault="0029255C" w:rsidP="0029255C"/>
    <w:p w:rsidR="0029255C" w:rsidRDefault="0029255C" w:rsidP="002925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8188"/>
      <w:r>
        <w:t>Conceitos principais</w:t>
      </w:r>
      <w:bookmarkEnd w:id="6"/>
    </w:p>
    <w:p w:rsidR="0029255C" w:rsidRDefault="0029255C" w:rsidP="0029255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9255C" w:rsidTr="00FF700E">
        <w:trPr>
          <w:trHeight w:val="600"/>
        </w:trPr>
        <w:tc>
          <w:tcPr>
            <w:tcW w:w="1600" w:type="dxa"/>
          </w:tcPr>
          <w:p w:rsidR="0029255C" w:rsidRDefault="0029255C" w:rsidP="0029255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Assunto ministrável do servidor</w:t>
            </w:r>
          </w:p>
        </w:tc>
        <w:tc>
          <w:tcPr>
            <w:tcW w:w="4606" w:type="dxa"/>
          </w:tcPr>
          <w:p w:rsidR="0029255C" w:rsidRDefault="0029255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assuntos ministráveis que um servidor se habilita para ministrar.</w:t>
            </w:r>
          </w:p>
        </w:tc>
      </w:tr>
    </w:tbl>
    <w:p w:rsidR="0029255C" w:rsidRDefault="0029255C" w:rsidP="0029255C">
      <w:pPr>
        <w:pStyle w:val="Cabealho"/>
        <w:rPr>
          <w:rFonts w:cs="Arial"/>
        </w:rPr>
      </w:pPr>
    </w:p>
    <w:p w:rsidR="0029255C" w:rsidRDefault="0029255C" w:rsidP="0029255C">
      <w:pPr>
        <w:rPr>
          <w:rFonts w:cs="Arial"/>
        </w:rPr>
      </w:pPr>
    </w:p>
    <w:p w:rsidR="0029255C" w:rsidRDefault="0029255C" w:rsidP="002925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8189"/>
      <w:r>
        <w:t>Conceitos associados</w:t>
      </w:r>
      <w:bookmarkEnd w:id="7"/>
    </w:p>
    <w:p w:rsidR="0029255C" w:rsidRDefault="0029255C" w:rsidP="0029255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9255C" w:rsidTr="00FF700E">
        <w:trPr>
          <w:trHeight w:val="600"/>
        </w:trPr>
        <w:tc>
          <w:tcPr>
            <w:tcW w:w="2338" w:type="dxa"/>
          </w:tcPr>
          <w:p w:rsidR="0029255C" w:rsidRDefault="0029255C" w:rsidP="0029255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Assunto ministrável</w:t>
            </w:r>
          </w:p>
        </w:tc>
        <w:tc>
          <w:tcPr>
            <w:tcW w:w="6732" w:type="dxa"/>
          </w:tcPr>
          <w:p w:rsidR="0029255C" w:rsidRDefault="0029255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assuntos ministráveis.</w:t>
            </w:r>
          </w:p>
        </w:tc>
      </w:tr>
      <w:tr w:rsidR="0029255C" w:rsidTr="00FF700E">
        <w:trPr>
          <w:trHeight w:val="600"/>
        </w:trPr>
        <w:tc>
          <w:tcPr>
            <w:tcW w:w="2338" w:type="dxa"/>
          </w:tcPr>
          <w:p w:rsidR="0029255C" w:rsidRDefault="0029255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Evento</w:t>
            </w:r>
          </w:p>
        </w:tc>
        <w:tc>
          <w:tcPr>
            <w:tcW w:w="6732" w:type="dxa"/>
          </w:tcPr>
          <w:p w:rsidR="0029255C" w:rsidRDefault="0029255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eventos de capacitação.</w:t>
            </w:r>
          </w:p>
        </w:tc>
      </w:tr>
    </w:tbl>
    <w:p w:rsidR="0029255C" w:rsidRDefault="0029255C" w:rsidP="0029255C">
      <w:pPr>
        <w:pStyle w:val="Cabealho"/>
        <w:rPr>
          <w:rFonts w:cs="Arial"/>
        </w:rPr>
      </w:pPr>
    </w:p>
    <w:p w:rsidR="0029255C" w:rsidRDefault="0029255C" w:rsidP="0029255C">
      <w:pPr>
        <w:rPr>
          <w:rFonts w:eastAsia="Arial Unicode MS"/>
        </w:rPr>
      </w:pPr>
    </w:p>
    <w:p w:rsidR="0029255C" w:rsidRDefault="0029255C" w:rsidP="0029255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8190"/>
      <w:r>
        <w:lastRenderedPageBreak/>
        <w:t>Diagrama</w:t>
      </w:r>
      <w:bookmarkEnd w:id="8"/>
    </w:p>
    <w:p w:rsidR="0029255C" w:rsidRDefault="0029255C" w:rsidP="0029255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9255C" w:rsidRDefault="0029255C" w:rsidP="0029255C">
      <w:pPr>
        <w:widowControl w:val="0"/>
        <w:jc w:val="center"/>
        <w:rPr>
          <w:rFonts w:cs="Arial"/>
        </w:rPr>
      </w:pPr>
    </w:p>
    <w:p w:rsidR="0029255C" w:rsidRDefault="00180597" w:rsidP="0029255C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41335C" wp14:editId="695C1BDF">
                <wp:simplePos x="0" y="0"/>
                <wp:positionH relativeFrom="column">
                  <wp:posOffset>1457960</wp:posOffset>
                </wp:positionH>
                <wp:positionV relativeFrom="paragraph">
                  <wp:posOffset>1733550</wp:posOffset>
                </wp:positionV>
                <wp:extent cx="966470" cy="0"/>
                <wp:effectExtent l="0" t="0" r="24130" b="19050"/>
                <wp:wrapNone/>
                <wp:docPr id="198" name="Lin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96647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0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8pt,136.5pt" to="190.9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EC4BE8" wp14:editId="3D28B1BD">
                <wp:simplePos x="0" y="0"/>
                <wp:positionH relativeFrom="column">
                  <wp:posOffset>2997835</wp:posOffset>
                </wp:positionH>
                <wp:positionV relativeFrom="paragraph">
                  <wp:posOffset>2205990</wp:posOffset>
                </wp:positionV>
                <wp:extent cx="711835" cy="278130"/>
                <wp:effectExtent l="0" t="0" r="5080" b="12700"/>
                <wp:wrapNone/>
                <wp:docPr id="19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8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0597" w:rsidRDefault="00180597" w:rsidP="0018059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Enviar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e-mail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left:0;text-align:left;margin-left:236.05pt;margin-top:173.7pt;width:56.05pt;height:21.9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0PDpwIAAJ0FAAAOAAAAZHJzL2Uyb0RvYy54bWysVG1vmzAQ/j5p/8Hyd8pLSQKopGpDmCZ1&#10;W7VuP8ABE6wZG9luSFftv+9sQtK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" filled="f" stroked="f">
                <v:textbox style="mso-fit-shape-to-text:t" inset="0,0,0,0">
                  <w:txbxContent>
                    <w:p w:rsidR="00180597" w:rsidRDefault="00180597" w:rsidP="0018059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Enviar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e-mail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B740DF" wp14:editId="71408E10">
                <wp:simplePos x="0" y="0"/>
                <wp:positionH relativeFrom="column">
                  <wp:posOffset>2784475</wp:posOffset>
                </wp:positionH>
                <wp:positionV relativeFrom="paragraph">
                  <wp:posOffset>1891030</wp:posOffset>
                </wp:positionV>
                <wp:extent cx="1179830" cy="787400"/>
                <wp:effectExtent l="0" t="0" r="20320" b="12700"/>
                <wp:wrapNone/>
                <wp:docPr id="196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8" o:spid="_x0000_s1026" style="position:absolute;margin-left:219.25pt;margin-top:148.9pt;width:92.9pt;height:6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872C7A" wp14:editId="30C22461">
                <wp:simplePos x="0" y="0"/>
                <wp:positionH relativeFrom="column">
                  <wp:posOffset>2818130</wp:posOffset>
                </wp:positionH>
                <wp:positionV relativeFrom="paragraph">
                  <wp:posOffset>1924685</wp:posOffset>
                </wp:positionV>
                <wp:extent cx="1179830" cy="787400"/>
                <wp:effectExtent l="0" t="0" r="20320" b="12700"/>
                <wp:wrapNone/>
                <wp:docPr id="195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221.9pt;margin-top:151.55pt;width:92.9pt;height:6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" fillcolor="#c0bfc0" strokecolor="#c0bfc0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E5CBB8" wp14:editId="1CC52697">
                <wp:simplePos x="0" y="0"/>
                <wp:positionH relativeFrom="column">
                  <wp:posOffset>3020695</wp:posOffset>
                </wp:positionH>
                <wp:positionV relativeFrom="paragraph">
                  <wp:posOffset>1339850</wp:posOffset>
                </wp:positionV>
                <wp:extent cx="680085" cy="278130"/>
                <wp:effectExtent l="0" t="0" r="17780" b="12700"/>
                <wp:wrapNone/>
                <wp:docPr id="194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0597" w:rsidRDefault="00180597" w:rsidP="0018059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ministrantes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27" style="position:absolute;left:0;text-align:left;margin-left:237.85pt;margin-top:105.5pt;width:53.55pt;height:21.9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" filled="f" stroked="f">
                <v:textbox style="mso-fit-shape-to-text:t" inset="0,0,0,0">
                  <w:txbxContent>
                    <w:p w:rsidR="00180597" w:rsidRDefault="00180597" w:rsidP="0018059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ministrantes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A3B8EF" wp14:editId="24FA9134">
                <wp:simplePos x="0" y="0"/>
                <wp:positionH relativeFrom="column">
                  <wp:posOffset>3065145</wp:posOffset>
                </wp:positionH>
                <wp:positionV relativeFrom="paragraph">
                  <wp:posOffset>1193800</wp:posOffset>
                </wp:positionV>
                <wp:extent cx="546735" cy="278130"/>
                <wp:effectExtent l="0" t="0" r="17780" b="12700"/>
                <wp:wrapNone/>
                <wp:docPr id="193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0597" w:rsidRDefault="00180597" w:rsidP="0018059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Pesquisar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8" style="position:absolute;left:0;text-align:left;margin-left:241.35pt;margin-top:94pt;width:43.05pt;height:21.9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bJ4qQIAAJw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" filled="f" stroked="f">
                <v:textbox style="mso-fit-shape-to-text:t" inset="0,0,0,0">
                  <w:txbxContent>
                    <w:p w:rsidR="00180597" w:rsidRDefault="00180597" w:rsidP="0018059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Pesquisar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1D73B0" wp14:editId="58EC16BB">
                <wp:simplePos x="0" y="0"/>
                <wp:positionH relativeFrom="column">
                  <wp:posOffset>2784475</wp:posOffset>
                </wp:positionH>
                <wp:positionV relativeFrom="paragraph">
                  <wp:posOffset>946150</wp:posOffset>
                </wp:positionV>
                <wp:extent cx="1179830" cy="787400"/>
                <wp:effectExtent l="0" t="0" r="20320" b="12700"/>
                <wp:wrapNone/>
                <wp:docPr id="192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4" o:spid="_x0000_s1026" style="position:absolute;margin-left:219.25pt;margin-top:74.5pt;width:92.9pt;height:6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5C63" wp14:editId="221D3A3A">
                <wp:simplePos x="0" y="0"/>
                <wp:positionH relativeFrom="column">
                  <wp:posOffset>2818130</wp:posOffset>
                </wp:positionH>
                <wp:positionV relativeFrom="paragraph">
                  <wp:posOffset>979805</wp:posOffset>
                </wp:positionV>
                <wp:extent cx="1179830" cy="787400"/>
                <wp:effectExtent l="0" t="0" r="20320" b="12700"/>
                <wp:wrapNone/>
                <wp:docPr id="191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26" style="position:absolute;margin-left:221.9pt;margin-top:77.15pt;width:92.9pt;height:6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" fillcolor="#c0bfc0" strokecolor="#c0bfc0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F64735" wp14:editId="0516A2E9">
                <wp:simplePos x="0" y="0"/>
                <wp:positionH relativeFrom="column">
                  <wp:posOffset>817245</wp:posOffset>
                </wp:positionH>
                <wp:positionV relativeFrom="paragraph">
                  <wp:posOffset>2070735</wp:posOffset>
                </wp:positionV>
                <wp:extent cx="819785" cy="278130"/>
                <wp:effectExtent l="0" t="0" r="11430" b="12700"/>
                <wp:wrapNone/>
                <wp:docPr id="19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0597" w:rsidRDefault="00180597" w:rsidP="00180597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9" style="position:absolute;left:0;text-align:left;margin-left:64.35pt;margin-top:163.05pt;width:64.55pt;height:21.9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" filled="f" stroked="f">
                <v:textbox style="mso-fit-shape-to-text:t" inset="0,0,0,0">
                  <w:txbxContent>
                    <w:p w:rsidR="00180597" w:rsidRDefault="00180597" w:rsidP="00180597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D2D5EF" wp14:editId="1665F5C9">
                <wp:simplePos x="0" y="0"/>
                <wp:positionH relativeFrom="column">
                  <wp:posOffset>1233170</wp:posOffset>
                </wp:positionH>
                <wp:positionV relativeFrom="paragraph">
                  <wp:posOffset>1845945</wp:posOffset>
                </wp:positionV>
                <wp:extent cx="146050" cy="224790"/>
                <wp:effectExtent l="0" t="0" r="25400" b="22860"/>
                <wp:wrapNone/>
                <wp:docPr id="189" name="Lin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05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1pt,145.35pt" to="108.6pt,1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091F39" wp14:editId="07FFAD05">
                <wp:simplePos x="0" y="0"/>
                <wp:positionH relativeFrom="column">
                  <wp:posOffset>1098550</wp:posOffset>
                </wp:positionH>
                <wp:positionV relativeFrom="paragraph">
                  <wp:posOffset>1845945</wp:posOffset>
                </wp:positionV>
                <wp:extent cx="134620" cy="224790"/>
                <wp:effectExtent l="0" t="0" r="17780" b="22860"/>
                <wp:wrapNone/>
                <wp:docPr id="188" name="Lin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462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0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pt,145.35pt" to="97.1pt,1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9478E" wp14:editId="43AAFB90">
                <wp:simplePos x="0" y="0"/>
                <wp:positionH relativeFrom="column">
                  <wp:posOffset>1233170</wp:posOffset>
                </wp:positionH>
                <wp:positionV relativeFrom="paragraph">
                  <wp:posOffset>1654810</wp:posOffset>
                </wp:positionV>
                <wp:extent cx="179705" cy="0"/>
                <wp:effectExtent l="0" t="0" r="10795" b="19050"/>
                <wp:wrapNone/>
                <wp:docPr id="187" name="Lin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9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1pt,130.3pt" to="111.25pt,1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C5C651" wp14:editId="4355EEC9">
                <wp:simplePos x="0" y="0"/>
                <wp:positionH relativeFrom="column">
                  <wp:posOffset>1064895</wp:posOffset>
                </wp:positionH>
                <wp:positionV relativeFrom="paragraph">
                  <wp:posOffset>1654810</wp:posOffset>
                </wp:positionV>
                <wp:extent cx="168275" cy="0"/>
                <wp:effectExtent l="0" t="0" r="22225" b="19050"/>
                <wp:wrapNone/>
                <wp:docPr id="186" name="Lin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85pt,130.3pt" to="97.1pt,1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59ED52" wp14:editId="30F24326">
                <wp:simplePos x="0" y="0"/>
                <wp:positionH relativeFrom="column">
                  <wp:posOffset>1233170</wp:posOffset>
                </wp:positionH>
                <wp:positionV relativeFrom="paragraph">
                  <wp:posOffset>1598295</wp:posOffset>
                </wp:positionV>
                <wp:extent cx="0" cy="247650"/>
                <wp:effectExtent l="0" t="0" r="19050" b="19050"/>
                <wp:wrapNone/>
                <wp:docPr id="185" name="Lin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1pt,125.85pt" to="97.1pt,1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4CF6F1" wp14:editId="77AA6E90">
                <wp:simplePos x="0" y="0"/>
                <wp:positionH relativeFrom="column">
                  <wp:posOffset>1109980</wp:posOffset>
                </wp:positionH>
                <wp:positionV relativeFrom="paragraph">
                  <wp:posOffset>1350645</wp:posOffset>
                </wp:positionV>
                <wp:extent cx="247015" cy="247650"/>
                <wp:effectExtent l="0" t="0" r="19685" b="19050"/>
                <wp:wrapNone/>
                <wp:docPr id="184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4765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6" o:spid="_x0000_s1026" style="position:absolute;margin-left:87.4pt;margin-top:106.35pt;width:19.45pt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E2E91C" wp14:editId="3815B1FC">
                <wp:simplePos x="0" y="0"/>
                <wp:positionH relativeFrom="column">
                  <wp:posOffset>2424430</wp:posOffset>
                </wp:positionH>
                <wp:positionV relativeFrom="paragraph">
                  <wp:posOffset>552450</wp:posOffset>
                </wp:positionV>
                <wp:extent cx="1832610" cy="2372995"/>
                <wp:effectExtent l="0" t="0" r="15240" b="27305"/>
                <wp:wrapNone/>
                <wp:docPr id="183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2610" cy="2372995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" o:spid="_x0000_s1026" style="position:absolute;margin-left:190.9pt;margin-top:43.5pt;width:144.3pt;height:186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" filled="f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63887" wp14:editId="47737ECA">
                <wp:simplePos x="0" y="0"/>
                <wp:positionH relativeFrom="column">
                  <wp:posOffset>694055</wp:posOffset>
                </wp:positionH>
                <wp:positionV relativeFrom="paragraph">
                  <wp:posOffset>226060</wp:posOffset>
                </wp:positionV>
                <wp:extent cx="407035" cy="278130"/>
                <wp:effectExtent l="0" t="0" r="5080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0597" w:rsidRDefault="00180597" w:rsidP="0018059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left:0;text-align:left;margin-left:54.65pt;margin-top:17.8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biogIAAJE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" filled="f" stroked="f">
                <v:textbox style="mso-fit-shape-to-text:t" inset="0,0,0,0">
                  <w:txbxContent>
                    <w:p w:rsidR="00180597" w:rsidRDefault="00180597" w:rsidP="0018059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30355F" wp14:editId="1F7C678A">
                <wp:simplePos x="0" y="0"/>
                <wp:positionH relativeFrom="column">
                  <wp:posOffset>637540</wp:posOffset>
                </wp:positionH>
                <wp:positionV relativeFrom="paragraph">
                  <wp:posOffset>192405</wp:posOffset>
                </wp:positionV>
                <wp:extent cx="629285" cy="213995"/>
                <wp:effectExtent l="0" t="0" r="18415" b="14605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85" cy="21399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50.2pt;margin-top:15.15pt;width:49.5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" path="m,19r43,l56,5,56,e" filled="f" strokeweight="0">
                <v:path arrowok="t" o:connecttype="custom" o:connectlocs="0,213995;483201,213995;629285,56314;629285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3BA61" wp14:editId="72A1E08B">
                <wp:simplePos x="0" y="0"/>
                <wp:positionH relativeFrom="column">
                  <wp:posOffset>637540</wp:posOffset>
                </wp:positionH>
                <wp:positionV relativeFrom="paragraph">
                  <wp:posOffset>192405</wp:posOffset>
                </wp:positionV>
                <wp:extent cx="3866515" cy="2980690"/>
                <wp:effectExtent l="0" t="0" r="19685" b="1016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66515" cy="298069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50.2pt;margin-top:15.15pt;width:304.45pt;height:23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" filled="f" strokeweight="0"/>
            </w:pict>
          </mc:Fallback>
        </mc:AlternateContent>
      </w:r>
    </w:p>
    <w:p w:rsidR="0029255C" w:rsidRDefault="0029255C" w:rsidP="0029255C">
      <w:pPr>
        <w:widowControl w:val="0"/>
        <w:jc w:val="center"/>
        <w:rPr>
          <w:rFonts w:cs="Arial"/>
        </w:rPr>
      </w:pPr>
    </w:p>
    <w:p w:rsidR="0029255C" w:rsidRDefault="0029255C" w:rsidP="0029255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8191"/>
      <w:r>
        <w:lastRenderedPageBreak/>
        <w:t>Casos de Uso</w:t>
      </w:r>
      <w:bookmarkEnd w:id="9"/>
    </w:p>
    <w:p w:rsidR="0029255C" w:rsidRDefault="0029255C" w:rsidP="0029255C">
      <w:pPr>
        <w:pStyle w:val="Ttulo2"/>
      </w:pPr>
      <w:r>
        <w:rPr>
          <w:vanish/>
        </w:rPr>
        <w:t xml:space="preserve">UCS529 </w:t>
      </w:r>
      <w:bookmarkStart w:id="10" w:name="_Toc404248192"/>
      <w:r>
        <w:t>Pesquisar ministrantes</w:t>
      </w:r>
      <w:bookmarkEnd w:id="10"/>
      <w:r>
        <w:t> </w:t>
      </w:r>
    </w:p>
    <w:p w:rsidR="0029255C" w:rsidRDefault="0029255C" w:rsidP="0029255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8193"/>
      <w:r>
        <w:t>Fluxo Básico</w:t>
      </w:r>
      <w:bookmarkEnd w:id="11"/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pesquisa de ministrantes.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Ministrantes, de acordo com os filtros informados, ordenada pelo nome (crescente).</w:t>
      </w:r>
    </w:p>
    <w:p w:rsidR="0029255C" w:rsidRDefault="0029255C" w:rsidP="0029255C">
      <w:pPr>
        <w:pStyle w:val="Recuodecorpodetexto"/>
      </w:pPr>
    </w:p>
    <w:p w:rsidR="0029255C" w:rsidRDefault="0029255C" w:rsidP="0029255C">
      <w:pPr>
        <w:pStyle w:val="Ttulo2"/>
      </w:pPr>
      <w:r>
        <w:rPr>
          <w:vanish/>
        </w:rPr>
        <w:t xml:space="preserve">UCS530 </w:t>
      </w:r>
      <w:bookmarkStart w:id="12" w:name="_Toc404248194"/>
      <w:r>
        <w:t>Enviar e-mail</w:t>
      </w:r>
      <w:bookmarkEnd w:id="12"/>
      <w:r>
        <w:t> </w:t>
      </w:r>
    </w:p>
    <w:p w:rsidR="0029255C" w:rsidRDefault="0029255C" w:rsidP="0029255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8195"/>
      <w:r>
        <w:t>Fluxo Básico</w:t>
      </w:r>
      <w:bookmarkEnd w:id="13"/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pessoa após executar o caso de uso “Pesquisar ministrantes” e seleciona a opção de envio de e-mail.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Pessoa selecionada.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Assuntos ministráveis referentes à Pessoa.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“Elaborar Mensagem” do módulo “Correio Eletrônico”, informando a mensagem (vide anexo “E-mail”) para o e-mail da pessoa.</w:t>
      </w:r>
    </w:p>
    <w:p w:rsidR="0029255C" w:rsidRDefault="0029255C" w:rsidP="0029255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29255C" w:rsidRDefault="0029255C" w:rsidP="0029255C">
      <w:pPr>
        <w:pStyle w:val="Recuodecorpodetexto"/>
      </w:pPr>
    </w:p>
    <w:p w:rsidR="0029255C" w:rsidRDefault="0029255C" w:rsidP="0029255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248196"/>
      <w:r>
        <w:lastRenderedPageBreak/>
        <w:t>Regras de negócio</w:t>
      </w:r>
      <w:bookmarkEnd w:id="14"/>
    </w:p>
    <w:p w:rsidR="0029255C" w:rsidRDefault="0029255C" w:rsidP="0029255C"/>
    <w:p w:rsidR="0029255C" w:rsidRDefault="0029255C" w:rsidP="0029255C">
      <w:pPr>
        <w:pStyle w:val="Ttulo2"/>
      </w:pPr>
      <w:bookmarkStart w:id="15" w:name="_Toc404248197"/>
      <w:r>
        <w:t>RN01: Verificar se possui e-mail</w:t>
      </w:r>
      <w:bookmarkEnd w:id="15"/>
    </w:p>
    <w:p w:rsidR="0029255C" w:rsidRDefault="0029255C" w:rsidP="0029255C">
      <w:pPr>
        <w:pStyle w:val="Recuodecorpodetexto"/>
        <w:jc w:val="both"/>
      </w:pPr>
      <w:r>
        <w:t xml:space="preserve">Tentativa de enviar e-mail quando a pessoa informada não possui e-mail. O sistema exibe a mensagem MSG2046 ("A pessoa informada não possui %1 </w:t>
      </w:r>
      <w:proofErr w:type="gramStart"/>
      <w:r>
        <w:t>cadastrado(</w:t>
      </w:r>
      <w:proofErr w:type="gramEnd"/>
      <w:r>
        <w:t>a). Favor corrigir o cadastro (Manter Pessoa) antes de prosseguir esta operação.").</w:t>
      </w:r>
    </w:p>
    <w:p w:rsidR="0029255C" w:rsidRDefault="0029255C" w:rsidP="0029255C">
      <w:pPr>
        <w:pStyle w:val="Recuodecorpodetexto"/>
        <w:jc w:val="both"/>
      </w:pPr>
    </w:p>
    <w:p w:rsidR="0029255C" w:rsidRDefault="0029255C" w:rsidP="0029255C">
      <w:pPr>
        <w:pStyle w:val="Recuodecorpodetexto"/>
        <w:jc w:val="both"/>
      </w:pPr>
    </w:p>
    <w:p w:rsidR="0029255C" w:rsidRDefault="0029255C" w:rsidP="0029255C">
      <w:pPr>
        <w:pStyle w:val="Ttulo1"/>
        <w:keepNext w:val="0"/>
        <w:widowControl w:val="0"/>
        <w:spacing w:before="0" w:line="240" w:lineRule="auto"/>
        <w:ind w:left="540" w:hanging="540"/>
        <w:jc w:val="left"/>
      </w:pPr>
      <w:r>
        <w:br w:type="page"/>
      </w:r>
      <w:bookmarkStart w:id="16" w:name="_Toc404248198"/>
      <w:r>
        <w:lastRenderedPageBreak/>
        <w:t>Anexos</w:t>
      </w:r>
      <w:bookmarkEnd w:id="16"/>
    </w:p>
    <w:p w:rsidR="0029255C" w:rsidRDefault="0029255C" w:rsidP="0029255C"/>
    <w:p w:rsidR="0029255C" w:rsidRDefault="0029255C" w:rsidP="002925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7" w:name="_Toc404248199"/>
      <w:r>
        <w:t>E-mail</w:t>
      </w:r>
      <w:bookmarkEnd w:id="17"/>
    </w:p>
    <w:p w:rsidR="0029255C" w:rsidRDefault="0029255C" w:rsidP="0029255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187467967"/>
      <w:bookmarkStart w:id="19" w:name="_Toc192928804"/>
      <w:bookmarkStart w:id="20" w:name="_Toc206403638"/>
      <w:bookmarkStart w:id="21" w:name="_Toc404248200"/>
      <w:r>
        <w:t>Assunto do e-mail</w:t>
      </w:r>
      <w:bookmarkEnd w:id="18"/>
      <w:bookmarkEnd w:id="19"/>
      <w:bookmarkEnd w:id="20"/>
      <w:bookmarkEnd w:id="21"/>
    </w:p>
    <w:p w:rsidR="0029255C" w:rsidRDefault="0029255C" w:rsidP="0029255C">
      <w:pPr>
        <w:ind w:left="709"/>
      </w:pPr>
      <w:r>
        <w:rPr>
          <w:rFonts w:cs="Arial"/>
        </w:rPr>
        <w:t>Solicitação para ministrar evento de capacitação</w:t>
      </w:r>
    </w:p>
    <w:p w:rsidR="0029255C" w:rsidRDefault="0029255C" w:rsidP="0029255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187467968"/>
      <w:bookmarkStart w:id="23" w:name="_Toc192928805"/>
      <w:bookmarkStart w:id="24" w:name="_Toc206403639"/>
      <w:bookmarkStart w:id="25" w:name="_Toc404248201"/>
      <w:r>
        <w:t>Corpo do e-mail</w:t>
      </w:r>
      <w:bookmarkEnd w:id="22"/>
      <w:bookmarkEnd w:id="23"/>
      <w:bookmarkEnd w:id="24"/>
      <w:bookmarkEnd w:id="25"/>
    </w:p>
    <w:p w:rsidR="0029255C" w:rsidRDefault="0029255C" w:rsidP="0029255C">
      <w:pPr>
        <w:ind w:left="540"/>
        <w:rPr>
          <w:rFonts w:cs="Arial"/>
        </w:rPr>
      </w:pPr>
      <w:r>
        <w:rPr>
          <w:rFonts w:cs="Arial"/>
        </w:rPr>
        <w:t xml:space="preserve">Caro </w:t>
      </w:r>
      <w:proofErr w:type="spellStart"/>
      <w:proofErr w:type="gramStart"/>
      <w:r>
        <w:rPr>
          <w:rFonts w:cs="Arial"/>
        </w:rPr>
        <w:t>Sr</w:t>
      </w:r>
      <w:proofErr w:type="spellEnd"/>
      <w:r>
        <w:rPr>
          <w:rFonts w:cs="Arial"/>
        </w:rPr>
        <w:t>(</w:t>
      </w:r>
      <w:proofErr w:type="gramEnd"/>
      <w:r>
        <w:rPr>
          <w:rFonts w:cs="Arial"/>
        </w:rPr>
        <w:t>a) &lt;Nome da pessoa&gt;,</w:t>
      </w:r>
    </w:p>
    <w:p w:rsidR="0029255C" w:rsidRDefault="0029255C" w:rsidP="0029255C">
      <w:pPr>
        <w:ind w:left="540"/>
        <w:rPr>
          <w:rFonts w:cs="Arial"/>
        </w:rPr>
      </w:pPr>
    </w:p>
    <w:p w:rsidR="0029255C" w:rsidRDefault="0029255C" w:rsidP="0029255C">
      <w:pPr>
        <w:ind w:left="1980"/>
        <w:rPr>
          <w:rFonts w:cs="Arial"/>
        </w:rPr>
      </w:pPr>
      <w:r>
        <w:rPr>
          <w:rFonts w:cs="Arial"/>
        </w:rPr>
        <w:t xml:space="preserve">Esta mensagem tem o objetivo de alertá-lo de que você está sendo solicitado para ministrar um evento de capacitação no período de &lt;data início&gt; até &lt;data fim&gt;, para o(s) seguinte(s) Assunto(s) </w:t>
      </w:r>
      <w:proofErr w:type="gramStart"/>
      <w:r>
        <w:rPr>
          <w:rFonts w:cs="Arial"/>
        </w:rPr>
        <w:t>ministrável(</w:t>
      </w:r>
      <w:proofErr w:type="spellStart"/>
      <w:proofErr w:type="gramEnd"/>
      <w:r>
        <w:rPr>
          <w:rFonts w:cs="Arial"/>
        </w:rPr>
        <w:t>is</w:t>
      </w:r>
      <w:proofErr w:type="spellEnd"/>
      <w:r>
        <w:rPr>
          <w:rFonts w:cs="Arial"/>
        </w:rPr>
        <w:t>):</w:t>
      </w:r>
    </w:p>
    <w:p w:rsidR="0029255C" w:rsidRDefault="0029255C" w:rsidP="0029255C">
      <w:pPr>
        <w:ind w:left="1980"/>
        <w:rPr>
          <w:rFonts w:cs="Arial"/>
        </w:rPr>
      </w:pPr>
      <w:r>
        <w:rPr>
          <w:rFonts w:cs="Arial"/>
        </w:rPr>
        <w:t>&lt;assunto 1&gt;</w:t>
      </w:r>
    </w:p>
    <w:p w:rsidR="0029255C" w:rsidRDefault="0029255C" w:rsidP="0029255C">
      <w:pPr>
        <w:ind w:left="1980"/>
        <w:rPr>
          <w:rFonts w:cs="Arial"/>
        </w:rPr>
      </w:pPr>
      <w:r>
        <w:rPr>
          <w:rFonts w:cs="Arial"/>
        </w:rPr>
        <w:t>&lt;assunto 2&gt;</w:t>
      </w:r>
    </w:p>
    <w:p w:rsidR="0029255C" w:rsidRDefault="0029255C" w:rsidP="0029255C">
      <w:pPr>
        <w:ind w:left="1980"/>
        <w:rPr>
          <w:rFonts w:cs="Arial"/>
        </w:rPr>
      </w:pPr>
    </w:p>
    <w:p w:rsidR="0029255C" w:rsidRDefault="0029255C" w:rsidP="0029255C">
      <w:pPr>
        <w:ind w:left="1980"/>
        <w:rPr>
          <w:rFonts w:cs="Arial"/>
        </w:rPr>
      </w:pPr>
      <w:r>
        <w:rPr>
          <w:rFonts w:cs="Arial"/>
        </w:rPr>
        <w:t>Observação: &lt;texto do e-mail&gt;.</w:t>
      </w:r>
    </w:p>
    <w:p w:rsidR="0029255C" w:rsidRDefault="0029255C" w:rsidP="0029255C">
      <w:pPr>
        <w:ind w:left="1980"/>
        <w:rPr>
          <w:rFonts w:cs="Arial"/>
        </w:rPr>
      </w:pPr>
    </w:p>
    <w:p w:rsidR="0029255C" w:rsidRDefault="0029255C" w:rsidP="0029255C">
      <w:pPr>
        <w:ind w:left="540"/>
        <w:rPr>
          <w:rFonts w:cs="Arial"/>
        </w:rPr>
      </w:pPr>
      <w:r>
        <w:rPr>
          <w:rFonts w:cs="Arial"/>
        </w:rPr>
        <w:t>Atenciosamente,</w:t>
      </w:r>
    </w:p>
    <w:p w:rsidR="0029255C" w:rsidRDefault="0029255C" w:rsidP="0029255C">
      <w:pPr>
        <w:ind w:left="540"/>
        <w:rPr>
          <w:rFonts w:cs="Arial"/>
        </w:rPr>
      </w:pPr>
    </w:p>
    <w:p w:rsidR="0029255C" w:rsidRDefault="0029255C" w:rsidP="0029255C">
      <w:pPr>
        <w:ind w:firstLine="540"/>
      </w:pPr>
      <w:proofErr w:type="spellStart"/>
      <w:proofErr w:type="gramStart"/>
      <w:r>
        <w:rPr>
          <w:rFonts w:cs="Arial"/>
        </w:rPr>
        <w:t>SINDRAPESistema</w:t>
      </w:r>
      <w:proofErr w:type="spellEnd"/>
      <w:proofErr w:type="gramEnd"/>
      <w:r>
        <w:rPr>
          <w:rFonts w:cs="Arial"/>
        </w:rPr>
        <w:t xml:space="preserve"> Integrado de Gestão de Recursos Humanos</w:t>
      </w:r>
    </w:p>
    <w:p w:rsidR="0029255C" w:rsidRDefault="0029255C" w:rsidP="0029255C">
      <w:pPr>
        <w:widowControl w:val="0"/>
        <w:rPr>
          <w:rFonts w:cs="Arial"/>
        </w:rPr>
      </w:pPr>
    </w:p>
    <w:p w:rsidR="0029255C" w:rsidRDefault="0029255C" w:rsidP="0029255C">
      <w:pPr>
        <w:widowControl w:val="0"/>
        <w:ind w:left="540"/>
        <w:rPr>
          <w:rFonts w:cs="Arial"/>
        </w:rPr>
      </w:pPr>
    </w:p>
    <w:p w:rsidR="0029255C" w:rsidRDefault="0029255C" w:rsidP="0029255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6" w:name="_Toc404248202"/>
      <w:r>
        <w:lastRenderedPageBreak/>
        <w:t>Revisões</w:t>
      </w:r>
      <w:bookmarkEnd w:id="26"/>
    </w:p>
    <w:p w:rsidR="0029255C" w:rsidRDefault="0029255C" w:rsidP="0029255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9255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Pr="0029255C" w:rsidRDefault="0029255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255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Pr="0029255C" w:rsidRDefault="0029255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255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Pr="0029255C" w:rsidRDefault="0029255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255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Pr="0029255C" w:rsidRDefault="0029255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9255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Pr="0029255C" w:rsidRDefault="0029255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255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9255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18059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55C" w:rsidRDefault="0029255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255C" w:rsidRDefault="0029255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255C" w:rsidRDefault="0029255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255C" w:rsidRDefault="0029255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255C" w:rsidRDefault="0029255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255C" w:rsidRDefault="0029255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255C" w:rsidRDefault="0029255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Pr="00180597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 w:rsidRPr="0018059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255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Default="0029255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Default="0029255C" w:rsidP="0018059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255C" w:rsidRDefault="0029255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9255C" w:rsidRDefault="0029255C" w:rsidP="0029255C">
      <w:pPr>
        <w:pStyle w:val="Recuodecorpodetexto"/>
      </w:pPr>
    </w:p>
    <w:p w:rsidR="0029255C" w:rsidRDefault="0029255C" w:rsidP="0029255C"/>
    <w:p w:rsidR="00F41655" w:rsidRPr="0029255C" w:rsidRDefault="00F41655" w:rsidP="0029255C"/>
    <w:sectPr w:rsidR="00F41655" w:rsidRPr="0029255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255C" w:rsidRDefault="0029255C" w:rsidP="002908D9">
      <w:r>
        <w:separator/>
      </w:r>
    </w:p>
  </w:endnote>
  <w:endnote w:type="continuationSeparator" w:id="0">
    <w:p w:rsidR="0029255C" w:rsidRDefault="0029255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8059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9255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8059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80597">
            <w:rPr>
              <w:sz w:val="20"/>
              <w:szCs w:val="20"/>
            </w:rPr>
            <w:t xml:space="preserve">Keila </w:t>
          </w:r>
          <w:proofErr w:type="spellStart"/>
          <w:r w:rsidRPr="00180597">
            <w:rPr>
              <w:sz w:val="20"/>
              <w:szCs w:val="20"/>
            </w:rPr>
            <w:t>Joanês</w:t>
          </w:r>
          <w:proofErr w:type="spellEnd"/>
          <w:r w:rsidRPr="0018059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8059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9255C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255C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255C">
            <w:rPr>
              <w:b/>
              <w:sz w:val="20"/>
              <w:szCs w:val="20"/>
            </w:rPr>
            <w:t>UCS0519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8059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80597">
            <w:rPr>
              <w:b/>
              <w:sz w:val="20"/>
              <w:szCs w:val="20"/>
            </w:rPr>
            <w:t>Pesquisar Servidores Ministrantes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255C" w:rsidRDefault="0029255C" w:rsidP="002908D9">
      <w:r>
        <w:separator/>
      </w:r>
    </w:p>
  </w:footnote>
  <w:footnote w:type="continuationSeparator" w:id="0">
    <w:p w:rsidR="0029255C" w:rsidRDefault="0029255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55C"/>
    <w:rsid w:val="0000536A"/>
    <w:rsid w:val="00010C94"/>
    <w:rsid w:val="00011A7E"/>
    <w:rsid w:val="00080AA2"/>
    <w:rsid w:val="000A2BFB"/>
    <w:rsid w:val="000B4005"/>
    <w:rsid w:val="000F0299"/>
    <w:rsid w:val="00111169"/>
    <w:rsid w:val="00180597"/>
    <w:rsid w:val="001A25E3"/>
    <w:rsid w:val="001C7A01"/>
    <w:rsid w:val="00290019"/>
    <w:rsid w:val="002908D9"/>
    <w:rsid w:val="0029255C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01473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255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255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255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255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255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255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255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255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255C"/>
    <w:pPr>
      <w:ind w:left="0"/>
    </w:pPr>
  </w:style>
  <w:style w:type="paragraph" w:styleId="ndicedeilustraes">
    <w:name w:val="table of figures"/>
    <w:basedOn w:val="Normal"/>
    <w:next w:val="Normal"/>
    <w:semiHidden/>
    <w:rsid w:val="0029255C"/>
  </w:style>
  <w:style w:type="paragraph" w:styleId="Sumrio2">
    <w:name w:val="toc 2"/>
    <w:basedOn w:val="Normal"/>
    <w:next w:val="Normal"/>
    <w:autoRedefine/>
    <w:uiPriority w:val="39"/>
    <w:rsid w:val="0029255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255C"/>
    <w:pPr>
      <w:ind w:left="480"/>
    </w:pPr>
  </w:style>
  <w:style w:type="character" w:styleId="Hyperlink">
    <w:name w:val="Hyperlink"/>
    <w:basedOn w:val="Fontepargpadro"/>
    <w:uiPriority w:val="99"/>
    <w:rsid w:val="0029255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255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255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255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255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255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255C"/>
    <w:rPr>
      <w:sz w:val="16"/>
    </w:rPr>
  </w:style>
  <w:style w:type="character" w:styleId="Nmerodepgina">
    <w:name w:val="page number"/>
    <w:basedOn w:val="Fontepargpadro"/>
    <w:rsid w:val="0029255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255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25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255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255C"/>
  </w:style>
  <w:style w:type="paragraph" w:styleId="Corpodetexto">
    <w:name w:val="Body Text"/>
    <w:basedOn w:val="Normal"/>
    <w:link w:val="CorpodetextoChar"/>
    <w:rsid w:val="0029255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255C"/>
    <w:rPr>
      <w:rFonts w:eastAsia="Arial Unicode MS"/>
    </w:rPr>
  </w:style>
  <w:style w:type="paragraph" w:customStyle="1" w:styleId="tabletext">
    <w:name w:val="tabletext"/>
    <w:basedOn w:val="Normal"/>
    <w:rsid w:val="0029255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255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255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255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255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255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255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255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255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255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255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255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255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255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255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255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255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255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255C"/>
    <w:pPr>
      <w:ind w:left="0"/>
    </w:pPr>
  </w:style>
  <w:style w:type="paragraph" w:styleId="ndicedeilustraes">
    <w:name w:val="table of figures"/>
    <w:basedOn w:val="Normal"/>
    <w:next w:val="Normal"/>
    <w:semiHidden/>
    <w:rsid w:val="0029255C"/>
  </w:style>
  <w:style w:type="paragraph" w:styleId="Sumrio2">
    <w:name w:val="toc 2"/>
    <w:basedOn w:val="Normal"/>
    <w:next w:val="Normal"/>
    <w:autoRedefine/>
    <w:uiPriority w:val="39"/>
    <w:rsid w:val="0029255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255C"/>
    <w:pPr>
      <w:ind w:left="480"/>
    </w:pPr>
  </w:style>
  <w:style w:type="character" w:styleId="Hyperlink">
    <w:name w:val="Hyperlink"/>
    <w:basedOn w:val="Fontepargpadro"/>
    <w:uiPriority w:val="99"/>
    <w:rsid w:val="0029255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255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255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255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255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255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255C"/>
    <w:rPr>
      <w:sz w:val="16"/>
    </w:rPr>
  </w:style>
  <w:style w:type="character" w:styleId="Nmerodepgina">
    <w:name w:val="page number"/>
    <w:basedOn w:val="Fontepargpadro"/>
    <w:rsid w:val="0029255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255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25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255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255C"/>
  </w:style>
  <w:style w:type="paragraph" w:styleId="Corpodetexto">
    <w:name w:val="Body Text"/>
    <w:basedOn w:val="Normal"/>
    <w:link w:val="CorpodetextoChar"/>
    <w:rsid w:val="0029255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255C"/>
    <w:rPr>
      <w:rFonts w:eastAsia="Arial Unicode MS"/>
    </w:rPr>
  </w:style>
  <w:style w:type="paragraph" w:customStyle="1" w:styleId="tabletext">
    <w:name w:val="tabletext"/>
    <w:basedOn w:val="Normal"/>
    <w:rsid w:val="0029255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255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255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255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255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255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255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255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255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255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965FA-BC90-478A-9248-620AC8E2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640</Words>
  <Characters>4823</Characters>
  <Application>Microsoft Office Word</Application>
  <DocSecurity>0</DocSecurity>
  <Lines>40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2014-11-09T05:47:00Z</cp:lastPrinted>
  <dcterms:created xsi:type="dcterms:W3CDTF">2014-11-09T05:46:00Z</dcterms:created>
  <dcterms:modified xsi:type="dcterms:W3CDTF">2014-11-20T14:00:00Z</dcterms:modified>
</cp:coreProperties>
</file>