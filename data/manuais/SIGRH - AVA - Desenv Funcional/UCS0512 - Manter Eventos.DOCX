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370" w:rsidRDefault="00DE6370" w:rsidP="00DE637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370" w:rsidRDefault="00DE6370" w:rsidP="00DE6370">
      <w:pPr>
        <w:widowControl w:val="0"/>
        <w:rPr>
          <w:rFonts w:cs="Arial"/>
          <w:sz w:val="20"/>
          <w:u w:val="single"/>
        </w:rPr>
      </w:pPr>
    </w:p>
    <w:p w:rsidR="00DE6370" w:rsidRDefault="00DE6370" w:rsidP="00DE637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  <w:sz w:val="20"/>
        </w:rPr>
      </w:pPr>
    </w:p>
    <w:p w:rsidR="00DE6370" w:rsidRDefault="00DE6370" w:rsidP="00DE6370">
      <w:pPr>
        <w:widowControl w:val="0"/>
        <w:rPr>
          <w:rFonts w:cs="Arial"/>
        </w:rPr>
      </w:pPr>
    </w:p>
    <w:p w:rsidR="00DE6370" w:rsidRDefault="00DE6370" w:rsidP="00DE6370">
      <w:pPr>
        <w:pStyle w:val="Capa"/>
        <w:rPr>
          <w:color w:val="FF9900"/>
        </w:rPr>
      </w:pPr>
      <w:r>
        <w:t>SINDRAPE</w:t>
      </w:r>
    </w:p>
    <w:p w:rsidR="00DE6370" w:rsidRDefault="00DE6370" w:rsidP="00DE637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E6370" w:rsidRPr="00DE6370" w:rsidRDefault="00DE6370" w:rsidP="00DE6370">
      <w:pPr>
        <w:widowControl w:val="0"/>
        <w:rPr>
          <w:color w:val="000080"/>
        </w:rPr>
      </w:pPr>
    </w:p>
    <w:p w:rsidR="00DE6370" w:rsidRPr="00DE6370" w:rsidRDefault="00DE6370" w:rsidP="00DE6370">
      <w:pPr>
        <w:widowControl w:val="0"/>
        <w:jc w:val="right"/>
        <w:rPr>
          <w:rFonts w:cs="Arial"/>
          <w:b/>
          <w:bCs/>
          <w:color w:val="000080"/>
        </w:rPr>
      </w:pPr>
    </w:p>
    <w:p w:rsidR="00DE6370" w:rsidRDefault="00DE6370" w:rsidP="00DE6370">
      <w:pPr>
        <w:pStyle w:val="Capa"/>
      </w:pPr>
      <w:r>
        <w:t>UCS0512</w:t>
      </w:r>
      <w:r w:rsidR="008C3CD6">
        <w:t xml:space="preserve"> </w:t>
      </w:r>
      <w:r>
        <w:t>– Manter eventos</w:t>
      </w:r>
    </w:p>
    <w:p w:rsidR="00DE6370" w:rsidRDefault="00DE6370" w:rsidP="00DE6370">
      <w:pPr>
        <w:widowControl w:val="0"/>
        <w:rPr>
          <w:rFonts w:cs="Arial"/>
        </w:rPr>
      </w:pPr>
    </w:p>
    <w:p w:rsidR="00DE6370" w:rsidRDefault="00DE6370" w:rsidP="00DE6370">
      <w:pPr>
        <w:widowControl w:val="0"/>
      </w:pPr>
    </w:p>
    <w:p w:rsidR="00DE6370" w:rsidRDefault="00DE6370" w:rsidP="00DE637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DE6370" w:rsidRPr="00DE6370" w:rsidRDefault="00DE6370" w:rsidP="00DE6370">
      <w:pPr>
        <w:pStyle w:val="Corpodetexto3"/>
        <w:widowControl w:val="0"/>
        <w:spacing w:after="0"/>
        <w:rPr>
          <w:rFonts w:cs="Arial"/>
        </w:rPr>
      </w:pPr>
      <w:r w:rsidRPr="00DE6370">
        <w:rPr>
          <w:rFonts w:cs="Arial"/>
        </w:rPr>
        <w:lastRenderedPageBreak/>
        <w:t>Histórico de Revisões</w:t>
      </w:r>
    </w:p>
    <w:p w:rsidR="00DE6370" w:rsidRDefault="00DE6370" w:rsidP="00DE637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E6370" w:rsidTr="00DE637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E6370" w:rsidTr="00DE637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17/09/2009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DE6370" w:rsidTr="00DE637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E6370" w:rsidTr="00DE637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DE6370" w:rsidTr="00DE637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DE637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DE6370" w:rsidRDefault="00DE6370" w:rsidP="00DE637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DE6370" w:rsidRPr="00DE6370" w:rsidRDefault="00DE6370" w:rsidP="00DE6370">
      <w:pPr>
        <w:pStyle w:val="Corpodetexto3"/>
        <w:widowControl w:val="0"/>
        <w:spacing w:after="0"/>
        <w:jc w:val="left"/>
        <w:rPr>
          <w:rFonts w:cs="Arial"/>
        </w:rPr>
      </w:pPr>
      <w:r w:rsidRPr="00DE6370">
        <w:rPr>
          <w:rFonts w:cs="Arial"/>
        </w:rPr>
        <w:lastRenderedPageBreak/>
        <w:t>Índice</w:t>
      </w:r>
    </w:p>
    <w:p w:rsidR="00DE6370" w:rsidRPr="00DE6370" w:rsidRDefault="00DE6370" w:rsidP="00DE637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8C3CD6" w:rsidRDefault="00DE637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45721" w:history="1">
        <w:r w:rsidR="008C3CD6" w:rsidRPr="00035B6A">
          <w:rPr>
            <w:rStyle w:val="Hyperlink"/>
            <w:noProof/>
          </w:rPr>
          <w:t>1.</w:t>
        </w:r>
        <w:r w:rsidR="008C3CD6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C3CD6" w:rsidRPr="00035B6A">
          <w:rPr>
            <w:rStyle w:val="Hyperlink"/>
            <w:noProof/>
          </w:rPr>
          <w:t>Pacote/Caso de Uso</w:t>
        </w:r>
        <w:r w:rsidR="008C3CD6">
          <w:rPr>
            <w:noProof/>
            <w:webHidden/>
          </w:rPr>
          <w:tab/>
        </w:r>
        <w:r w:rsidR="008C3CD6">
          <w:rPr>
            <w:noProof/>
            <w:webHidden/>
          </w:rPr>
          <w:fldChar w:fldCharType="begin"/>
        </w:r>
        <w:r w:rsidR="008C3CD6">
          <w:rPr>
            <w:noProof/>
            <w:webHidden/>
          </w:rPr>
          <w:instrText xml:space="preserve"> PAGEREF _Toc404245721 \h </w:instrText>
        </w:r>
        <w:r w:rsidR="008C3CD6">
          <w:rPr>
            <w:noProof/>
            <w:webHidden/>
          </w:rPr>
        </w:r>
        <w:r w:rsidR="008C3CD6">
          <w:rPr>
            <w:noProof/>
            <w:webHidden/>
          </w:rPr>
          <w:fldChar w:fldCharType="separate"/>
        </w:r>
        <w:r w:rsidR="008C3CD6">
          <w:rPr>
            <w:noProof/>
            <w:webHidden/>
          </w:rPr>
          <w:t>5</w:t>
        </w:r>
        <w:r w:rsidR="008C3CD6"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2" w:history="1">
        <w:r w:rsidRPr="00035B6A">
          <w:rPr>
            <w:rStyle w:val="Hyperlink"/>
            <w:noProof/>
          </w:rPr>
          <w:t>Manter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3" w:history="1">
        <w:r w:rsidRPr="00035B6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4" w:history="1">
        <w:r w:rsidRPr="00035B6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5" w:history="1">
        <w:r w:rsidRPr="00035B6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6" w:history="1">
        <w:r w:rsidRPr="00035B6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7" w:history="1">
        <w:r w:rsidRPr="00035B6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8" w:history="1">
        <w:r w:rsidRPr="00035B6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29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0" w:history="1">
        <w:r w:rsidRPr="00035B6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1" w:history="1">
        <w:r w:rsidRPr="00035B6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Incluir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2" w:history="1">
        <w:r w:rsidRPr="00035B6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3" w:history="1">
        <w:r w:rsidRPr="00035B6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Alterar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4" w:history="1">
        <w:r w:rsidRPr="00035B6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 – informações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5" w:history="1">
        <w:r w:rsidRPr="00035B6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 – assuntos ministráveis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6" w:history="1">
        <w:r w:rsidRPr="00035B6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Excluir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7" w:history="1">
        <w:r w:rsidRPr="00035B6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8" w:history="1">
        <w:r w:rsidRPr="00035B6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Anular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39" w:history="1">
        <w:r w:rsidRPr="00035B6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0" w:history="1">
        <w:r w:rsidRPr="00035B6A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Listar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1" w:history="1">
        <w:r w:rsidRPr="00035B6A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2" w:history="1">
        <w:r w:rsidRPr="00035B6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3" w:history="1">
        <w:r w:rsidRPr="00035B6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RN01: Validar descrição do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4" w:history="1">
        <w:r w:rsidRPr="00035B6A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RN02: Verificar se existe ocorrência de evento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5" w:history="1">
        <w:r w:rsidRPr="00035B6A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RN03: Verificar se existe questão de avaliação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6" w:history="1">
        <w:r w:rsidRPr="00035B6A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RN04: Verificar se existe formulário de avaliação associada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7" w:history="1">
        <w:r w:rsidRPr="00035B6A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RN05: Verificar se existe evento do plano de capacitação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8" w:history="1">
        <w:r w:rsidRPr="00035B6A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RN06: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49" w:history="1">
        <w:r w:rsidRPr="00035B6A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RN07: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50" w:history="1">
        <w:r w:rsidRPr="00035B6A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RN08: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51" w:history="1">
        <w:r w:rsidRPr="00035B6A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RN09: Verificar se o assunto ministrável é relativo a alguma das áreas de conhecimento do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2"/>
        <w:tabs>
          <w:tab w:val="left" w:pos="110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52" w:history="1">
        <w:r w:rsidRPr="00035B6A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RN10: Verificar se existem conceitos associados para alteração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53" w:history="1">
        <w:r w:rsidRPr="00035B6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8C3CD6" w:rsidRDefault="008C3C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45754" w:history="1">
        <w:r w:rsidRPr="00035B6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035B6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_Toc404245754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DE6370" w:rsidRDefault="00DE6370" w:rsidP="00DE6370">
      <w:pPr>
        <w:pStyle w:val="Sumrio1"/>
      </w:pPr>
      <w:r>
        <w:fldChar w:fldCharType="end"/>
      </w:r>
    </w:p>
    <w:p w:rsidR="00DE6370" w:rsidRDefault="00DE6370" w:rsidP="00DE6370">
      <w:pPr>
        <w:widowControl w:val="0"/>
        <w:rPr>
          <w:rFonts w:cs="Arial"/>
          <w:b/>
          <w:bCs/>
          <w:color w:val="000000"/>
        </w:rPr>
      </w:pPr>
    </w:p>
    <w:p w:rsidR="00DE6370" w:rsidRDefault="00DE6370" w:rsidP="00DE6370">
      <w:pPr>
        <w:pStyle w:val="Heading"/>
        <w:rPr>
          <w:rFonts w:cs="Arial"/>
          <w:szCs w:val="24"/>
          <w:lang w:val="pt-BR"/>
        </w:rPr>
      </w:pPr>
    </w:p>
    <w:p w:rsidR="00DE6370" w:rsidRDefault="00DE6370" w:rsidP="00DE6370">
      <w:pPr>
        <w:pStyle w:val="Heading"/>
      </w:pPr>
    </w:p>
    <w:p w:rsidR="00DE6370" w:rsidRDefault="00DE6370" w:rsidP="00DE6370">
      <w:pPr>
        <w:pStyle w:val="Heading"/>
        <w:jc w:val="center"/>
      </w:pPr>
    </w:p>
    <w:p w:rsidR="00DE6370" w:rsidRDefault="00DE6370" w:rsidP="00DE637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45721"/>
      <w:r>
        <w:lastRenderedPageBreak/>
        <w:t>Pacote/Caso de Uso</w:t>
      </w:r>
      <w:bookmarkEnd w:id="1"/>
    </w:p>
    <w:p w:rsidR="00DE6370" w:rsidRDefault="00DE6370" w:rsidP="00DE6370"/>
    <w:p w:rsidR="00DE6370" w:rsidRDefault="00DE6370" w:rsidP="008C3CD6">
      <w:pPr>
        <w:pStyle w:val="Subttulo"/>
      </w:pPr>
      <w:bookmarkStart w:id="2" w:name="_Toc404245722"/>
      <w:r>
        <w:t>Manter eventos</w:t>
      </w:r>
      <w:bookmarkEnd w:id="2"/>
    </w:p>
    <w:p w:rsidR="00DE6370" w:rsidRDefault="00DE6370" w:rsidP="00DE6370">
      <w:pPr>
        <w:widowControl w:val="0"/>
        <w:ind w:left="902"/>
        <w:rPr>
          <w:rFonts w:cs="Arial"/>
          <w:b/>
          <w:bCs/>
          <w:color w:val="FF0000"/>
        </w:rPr>
      </w:pPr>
    </w:p>
    <w:p w:rsidR="00DE6370" w:rsidRDefault="00DE6370" w:rsidP="00DE637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45723"/>
      <w:r>
        <w:t>Descrição</w:t>
      </w:r>
      <w:bookmarkEnd w:id="3"/>
    </w:p>
    <w:p w:rsidR="00DE6370" w:rsidRDefault="00DE6370" w:rsidP="00DE6370">
      <w:pPr>
        <w:pStyle w:val="Recuodecorpodetexto2"/>
        <w:widowControl w:val="0"/>
        <w:ind w:left="1620" w:firstLine="0"/>
        <w:rPr>
          <w:sz w:val="24"/>
        </w:rPr>
      </w:pPr>
    </w:p>
    <w:p w:rsidR="00DE6370" w:rsidRDefault="00DE6370" w:rsidP="00DE637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Eventos.</w:t>
      </w:r>
    </w:p>
    <w:p w:rsidR="00DE6370" w:rsidRDefault="00DE6370" w:rsidP="00DE6370">
      <w:pPr>
        <w:pStyle w:val="Recuodecorpodetexto2"/>
        <w:widowControl w:val="0"/>
        <w:ind w:left="1620" w:firstLine="0"/>
        <w:rPr>
          <w:sz w:val="24"/>
        </w:rPr>
      </w:pPr>
    </w:p>
    <w:p w:rsidR="00DE6370" w:rsidRDefault="00DE6370" w:rsidP="00DE637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45724"/>
      <w:r>
        <w:t>Requisitos atendidos</w:t>
      </w:r>
      <w:bookmarkEnd w:id="4"/>
    </w:p>
    <w:p w:rsidR="00DE6370" w:rsidRDefault="00DE6370" w:rsidP="00DE6370"/>
    <w:p w:rsidR="00DE6370" w:rsidRDefault="00DE6370" w:rsidP="00DE6370">
      <w:pPr>
        <w:pStyle w:val="Recuodecorpodetexto"/>
        <w:ind w:left="1260"/>
      </w:pPr>
      <w:r>
        <w:t>R3 – Manter eventos</w:t>
      </w:r>
    </w:p>
    <w:p w:rsidR="00DE6370" w:rsidRDefault="00DE6370" w:rsidP="00DE6370"/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45725"/>
      <w:r>
        <w:t>Conceito</w:t>
      </w:r>
      <w:bookmarkEnd w:id="5"/>
      <w:r>
        <w:tab/>
      </w:r>
    </w:p>
    <w:p w:rsidR="00DE6370" w:rsidRDefault="00DE6370" w:rsidP="00DE6370"/>
    <w:p w:rsidR="00DE6370" w:rsidRDefault="00DE6370" w:rsidP="00DE637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45726"/>
      <w:r>
        <w:t>Conceitos principais</w:t>
      </w:r>
      <w:bookmarkEnd w:id="6"/>
    </w:p>
    <w:p w:rsidR="00DE6370" w:rsidRDefault="00DE6370" w:rsidP="00DE637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E6370" w:rsidTr="00FF700E">
        <w:trPr>
          <w:trHeight w:val="600"/>
        </w:trPr>
        <w:tc>
          <w:tcPr>
            <w:tcW w:w="1600" w:type="dxa"/>
          </w:tcPr>
          <w:p w:rsidR="00DE6370" w:rsidRDefault="00DE6370" w:rsidP="00DE637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Evento</w:t>
            </w:r>
          </w:p>
        </w:tc>
        <w:tc>
          <w:tcPr>
            <w:tcW w:w="4606" w:type="dxa"/>
          </w:tcPr>
          <w:p w:rsidR="00DE6370" w:rsidRDefault="00DE637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eventos de capacitação.</w:t>
            </w:r>
          </w:p>
        </w:tc>
      </w:tr>
    </w:tbl>
    <w:p w:rsidR="00DE6370" w:rsidRDefault="00DE6370" w:rsidP="00DE6370">
      <w:pPr>
        <w:pStyle w:val="Cabealho"/>
        <w:rPr>
          <w:rFonts w:cs="Arial"/>
        </w:rPr>
      </w:pPr>
    </w:p>
    <w:p w:rsidR="00DE6370" w:rsidRDefault="00DE6370" w:rsidP="00DE6370">
      <w:pPr>
        <w:rPr>
          <w:rFonts w:cs="Arial"/>
        </w:rPr>
      </w:pPr>
    </w:p>
    <w:p w:rsidR="00DE6370" w:rsidRDefault="00DE6370" w:rsidP="00DE637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45727"/>
      <w:r>
        <w:t>Conceitos associados</w:t>
      </w:r>
      <w:bookmarkEnd w:id="7"/>
    </w:p>
    <w:p w:rsidR="00DE6370" w:rsidRDefault="00DE6370" w:rsidP="00DE6370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DE6370" w:rsidTr="00FF700E">
        <w:trPr>
          <w:trHeight w:val="600"/>
        </w:trPr>
        <w:tc>
          <w:tcPr>
            <w:tcW w:w="1600" w:type="dxa"/>
          </w:tcPr>
          <w:p w:rsidR="00DE6370" w:rsidRDefault="00DE6370" w:rsidP="00DE6370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Ocorrência de evento</w:t>
            </w:r>
          </w:p>
        </w:tc>
        <w:tc>
          <w:tcPr>
            <w:tcW w:w="4606" w:type="dxa"/>
          </w:tcPr>
          <w:p w:rsidR="00DE6370" w:rsidRDefault="00DE6370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eastAsia="Arial Unicode MS"/>
              </w:rPr>
              <w:t>..</w:t>
            </w:r>
            <w:proofErr w:type="gramEnd"/>
          </w:p>
        </w:tc>
      </w:tr>
    </w:tbl>
    <w:p w:rsidR="00DE6370" w:rsidRDefault="00DE6370" w:rsidP="00DE6370">
      <w:pPr>
        <w:rPr>
          <w:rFonts w:eastAsia="Arial Unicode MS"/>
        </w:rPr>
      </w:pPr>
    </w:p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45728"/>
      <w:r w:rsidR="008C3CD6">
        <w:rPr>
          <w:noProof/>
        </w:rPr>
        <w:lastRenderedPageBreak/>
        <w:pict>
          <v:group id="_x0000_s1028" style="position:absolute;left:0;text-align:left;margin-left:-85.05pt;margin-top:-70.85pt;width:327pt;height:441.75pt;z-index:0" coordsize="6540,8835"/>
        </w:pict>
      </w:r>
      <w:r>
        <w:t>Diagrama</w:t>
      </w:r>
      <w:bookmarkEnd w:id="8"/>
    </w:p>
    <w:p w:rsidR="00DE6370" w:rsidRDefault="00DE6370" w:rsidP="00DE637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DE6370" w:rsidRDefault="00DE6370" w:rsidP="008C3CD6">
      <w:pPr>
        <w:widowControl w:val="0"/>
        <w:rPr>
          <w:rFonts w:cs="Arial"/>
        </w:rPr>
      </w:pPr>
    </w:p>
    <w:p w:rsidR="008C3CD6" w:rsidRDefault="008C3CD6" w:rsidP="008C3CD6">
      <w:pPr>
        <w:pStyle w:val="Ttulo1"/>
        <w:keepNext w:val="0"/>
        <w:widowControl w:val="0"/>
        <w:numPr>
          <w:ilvl w:val="0"/>
          <w:numId w:val="0"/>
        </w:numPr>
        <w:spacing w:before="0" w:line="240" w:lineRule="auto"/>
        <w:ind w:left="540"/>
      </w:pPr>
      <w:bookmarkStart w:id="9" w:name="_Toc404245729"/>
      <w:r w:rsidRPr="008C3CD6"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AED325A" wp14:editId="18B15DEC">
                <wp:simplePos x="0" y="0"/>
                <wp:positionH relativeFrom="column">
                  <wp:posOffset>1480820</wp:posOffset>
                </wp:positionH>
                <wp:positionV relativeFrom="paragraph">
                  <wp:posOffset>2876550</wp:posOffset>
                </wp:positionV>
                <wp:extent cx="1325245" cy="0"/>
                <wp:effectExtent l="0" t="0" r="27305" b="19050"/>
                <wp:wrapNone/>
                <wp:docPr id="136" name="Lin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2524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9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6.6pt,226.5pt" to="220.95pt,2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76CD530" wp14:editId="553B83F4">
                <wp:simplePos x="0" y="0"/>
                <wp:positionH relativeFrom="column">
                  <wp:posOffset>882015</wp:posOffset>
                </wp:positionH>
                <wp:positionV relativeFrom="paragraph">
                  <wp:posOffset>3181350</wp:posOffset>
                </wp:positionV>
                <wp:extent cx="728345" cy="261620"/>
                <wp:effectExtent l="0" t="0" r="7620" b="15240"/>
                <wp:wrapNone/>
                <wp:docPr id="135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834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8" o:spid="_x0000_s1026" style="position:absolute;left:0;text-align:left;margin-left:69.45pt;margin-top:250.5pt;width:57.35pt;height:20.6pt;z-index:251698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7420899" wp14:editId="6B50B111">
                <wp:simplePos x="0" y="0"/>
                <wp:positionH relativeFrom="column">
                  <wp:posOffset>1270635</wp:posOffset>
                </wp:positionH>
                <wp:positionV relativeFrom="paragraph">
                  <wp:posOffset>2971165</wp:posOffset>
                </wp:positionV>
                <wp:extent cx="136525" cy="210185"/>
                <wp:effectExtent l="0" t="0" r="34925" b="18415"/>
                <wp:wrapNone/>
                <wp:docPr id="134" name="Lin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6525" cy="210185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33.95pt" to="110.8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1A5D110" wp14:editId="21521E44">
                <wp:simplePos x="0" y="0"/>
                <wp:positionH relativeFrom="column">
                  <wp:posOffset>1144905</wp:posOffset>
                </wp:positionH>
                <wp:positionV relativeFrom="paragraph">
                  <wp:posOffset>2971165</wp:posOffset>
                </wp:positionV>
                <wp:extent cx="125730" cy="210185"/>
                <wp:effectExtent l="0" t="0" r="26670" b="18415"/>
                <wp:wrapNone/>
                <wp:docPr id="133" name="Lin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25730" cy="210185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6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15pt,233.95pt" to="100.05pt,2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5FED2B" wp14:editId="091A7BFE">
                <wp:simplePos x="0" y="0"/>
                <wp:positionH relativeFrom="column">
                  <wp:posOffset>1270635</wp:posOffset>
                </wp:positionH>
                <wp:positionV relativeFrom="paragraph">
                  <wp:posOffset>2792730</wp:posOffset>
                </wp:positionV>
                <wp:extent cx="168275" cy="0"/>
                <wp:effectExtent l="0" t="0" r="22225" b="19050"/>
                <wp:wrapNone/>
                <wp:docPr id="132" name="Lin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68275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5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19.9pt" to="113.3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136BEE" wp14:editId="7C206D30">
                <wp:simplePos x="0" y="0"/>
                <wp:positionH relativeFrom="column">
                  <wp:posOffset>1113155</wp:posOffset>
                </wp:positionH>
                <wp:positionV relativeFrom="paragraph">
                  <wp:posOffset>2792730</wp:posOffset>
                </wp:positionV>
                <wp:extent cx="157480" cy="0"/>
                <wp:effectExtent l="0" t="0" r="13970" b="19050"/>
                <wp:wrapNone/>
                <wp:docPr id="131" name="Lin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57480" cy="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4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65pt,219.9pt" to="100.05pt,2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09C194" wp14:editId="2853F70D">
                <wp:simplePos x="0" y="0"/>
                <wp:positionH relativeFrom="column">
                  <wp:posOffset>1270635</wp:posOffset>
                </wp:positionH>
                <wp:positionV relativeFrom="paragraph">
                  <wp:posOffset>2740025</wp:posOffset>
                </wp:positionV>
                <wp:extent cx="0" cy="231140"/>
                <wp:effectExtent l="0" t="0" r="19050" b="16510"/>
                <wp:wrapNone/>
                <wp:docPr id="130" name="Lin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31140"/>
                        </a:xfrm>
                        <a:prstGeom prst="line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33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05pt,215.75pt" to="100.05pt,2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396E9D" wp14:editId="0E55530E">
                <wp:simplePos x="0" y="0"/>
                <wp:positionH relativeFrom="column">
                  <wp:posOffset>1155065</wp:posOffset>
                </wp:positionH>
                <wp:positionV relativeFrom="paragraph">
                  <wp:posOffset>2508885</wp:posOffset>
                </wp:positionV>
                <wp:extent cx="231140" cy="231140"/>
                <wp:effectExtent l="0" t="0" r="16510" b="16510"/>
                <wp:wrapNone/>
                <wp:docPr id="129" name="Oval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" cy="23114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2" o:spid="_x0000_s1026" style="position:absolute;margin-left:90.95pt;margin-top:197.55pt;width:18.2pt;height:18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6007A4" wp14:editId="51120A53">
                <wp:simplePos x="0" y="0"/>
                <wp:positionH relativeFrom="column">
                  <wp:posOffset>3373755</wp:posOffset>
                </wp:positionH>
                <wp:positionV relativeFrom="paragraph">
                  <wp:posOffset>4746625</wp:posOffset>
                </wp:positionV>
                <wp:extent cx="677545" cy="261620"/>
                <wp:effectExtent l="0" t="0" r="1270" b="15240"/>
                <wp:wrapNone/>
                <wp:docPr id="128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54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Anular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1" o:spid="_x0000_s1027" style="position:absolute;left:0;text-align:left;margin-left:265.65pt;margin-top:373.75pt;width:53.35pt;height:20.6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ivpqAIAAJ0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Anular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C22F3C9" wp14:editId="23EF337F">
                <wp:simplePos x="0" y="0"/>
                <wp:positionH relativeFrom="column">
                  <wp:posOffset>3184525</wp:posOffset>
                </wp:positionH>
                <wp:positionV relativeFrom="paragraph">
                  <wp:posOffset>4452620</wp:posOffset>
                </wp:positionV>
                <wp:extent cx="1103630" cy="735330"/>
                <wp:effectExtent l="0" t="0" r="20320" b="26670"/>
                <wp:wrapNone/>
                <wp:docPr id="127" name="Oval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0" o:spid="_x0000_s1026" style="position:absolute;margin-left:250.75pt;margin-top:350.6pt;width:86.9pt;height:57.9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9761EF" wp14:editId="0C94DCA7">
                <wp:simplePos x="0" y="0"/>
                <wp:positionH relativeFrom="column">
                  <wp:posOffset>3215640</wp:posOffset>
                </wp:positionH>
                <wp:positionV relativeFrom="paragraph">
                  <wp:posOffset>4484370</wp:posOffset>
                </wp:positionV>
                <wp:extent cx="1104265" cy="735330"/>
                <wp:effectExtent l="0" t="0" r="19685" b="26670"/>
                <wp:wrapNone/>
                <wp:docPr id="126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265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253.2pt;margin-top:353.1pt;width:86.95pt;height:57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" fillcolor="#c0bfc0" strokecolor="#c0bfc0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E1A971" wp14:editId="7D2E256B">
                <wp:simplePos x="0" y="0"/>
                <wp:positionH relativeFrom="column">
                  <wp:posOffset>3289300</wp:posOffset>
                </wp:positionH>
                <wp:positionV relativeFrom="paragraph">
                  <wp:posOffset>3748405</wp:posOffset>
                </wp:positionV>
                <wp:extent cx="694690" cy="261620"/>
                <wp:effectExtent l="0" t="0" r="3175" b="15240"/>
                <wp:wrapNone/>
                <wp:docPr id="125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69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Excluir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8" o:spid="_x0000_s1028" style="position:absolute;left:0;text-align:left;margin-left:259pt;margin-top:295.15pt;width:54.7pt;height:20.6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Excluir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5E841C" wp14:editId="3AFF2B52">
                <wp:simplePos x="0" y="0"/>
                <wp:positionH relativeFrom="column">
                  <wp:posOffset>3121025</wp:posOffset>
                </wp:positionH>
                <wp:positionV relativeFrom="paragraph">
                  <wp:posOffset>3454400</wp:posOffset>
                </wp:positionV>
                <wp:extent cx="1104265" cy="735330"/>
                <wp:effectExtent l="0" t="0" r="19685" b="26670"/>
                <wp:wrapNone/>
                <wp:docPr id="124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265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245.75pt;margin-top:272pt;width:86.95pt;height:57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2DBA16" wp14:editId="7748BAE6">
                <wp:simplePos x="0" y="0"/>
                <wp:positionH relativeFrom="column">
                  <wp:posOffset>3152775</wp:posOffset>
                </wp:positionH>
                <wp:positionV relativeFrom="paragraph">
                  <wp:posOffset>3486150</wp:posOffset>
                </wp:positionV>
                <wp:extent cx="1103630" cy="735330"/>
                <wp:effectExtent l="0" t="0" r="20320" b="26670"/>
                <wp:wrapNone/>
                <wp:docPr id="123" name="Oval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248.25pt;margin-top:274.5pt;width:86.9pt;height:57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" fillcolor="#c0bfc0" strokecolor="#c0bfc0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3712C0" wp14:editId="27D719B5">
                <wp:simplePos x="0" y="0"/>
                <wp:positionH relativeFrom="column">
                  <wp:posOffset>3268345</wp:posOffset>
                </wp:positionH>
                <wp:positionV relativeFrom="paragraph">
                  <wp:posOffset>2792730</wp:posOffset>
                </wp:positionV>
                <wp:extent cx="683260" cy="261620"/>
                <wp:effectExtent l="0" t="0" r="14605" b="15240"/>
                <wp:wrapNone/>
                <wp:docPr id="122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260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Alterar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5" o:spid="_x0000_s1029" style="position:absolute;left:0;text-align:left;margin-left:257.35pt;margin-top:219.9pt;width:53.8pt;height:20.6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Alterar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01F2F3" wp14:editId="1FD1FE9D">
                <wp:simplePos x="0" y="0"/>
                <wp:positionH relativeFrom="column">
                  <wp:posOffset>3079115</wp:posOffset>
                </wp:positionH>
                <wp:positionV relativeFrom="paragraph">
                  <wp:posOffset>2498725</wp:posOffset>
                </wp:positionV>
                <wp:extent cx="1103630" cy="735330"/>
                <wp:effectExtent l="0" t="0" r="20320" b="26670"/>
                <wp:wrapNone/>
                <wp:docPr id="121" name="Oval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4" o:spid="_x0000_s1026" style="position:absolute;margin-left:242.45pt;margin-top:196.75pt;width:86.9pt;height:57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219890" wp14:editId="61E6C0C0">
                <wp:simplePos x="0" y="0"/>
                <wp:positionH relativeFrom="column">
                  <wp:posOffset>3110865</wp:posOffset>
                </wp:positionH>
                <wp:positionV relativeFrom="paragraph">
                  <wp:posOffset>2529840</wp:posOffset>
                </wp:positionV>
                <wp:extent cx="1103630" cy="735330"/>
                <wp:effectExtent l="0" t="0" r="20320" b="26670"/>
                <wp:wrapNone/>
                <wp:docPr id="120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244.95pt;margin-top:199.2pt;width:86.9pt;height:57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" fillcolor="#c0bfc0" strokecolor="#c0bfc0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7D69ED" wp14:editId="2255A3AF">
                <wp:simplePos x="0" y="0"/>
                <wp:positionH relativeFrom="column">
                  <wp:posOffset>3257550</wp:posOffset>
                </wp:positionH>
                <wp:positionV relativeFrom="paragraph">
                  <wp:posOffset>1868170</wp:posOffset>
                </wp:positionV>
                <wp:extent cx="661035" cy="261620"/>
                <wp:effectExtent l="0" t="0" r="17780" b="15240"/>
                <wp:wrapNone/>
                <wp:docPr id="119" name="Rectangl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03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Incluir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2" o:spid="_x0000_s1030" style="position:absolute;left:0;text-align:left;margin-left:256.5pt;margin-top:147.1pt;width:52.05pt;height:20.6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Incluir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752A58" wp14:editId="0BE64D89">
                <wp:simplePos x="0" y="0"/>
                <wp:positionH relativeFrom="column">
                  <wp:posOffset>3068320</wp:posOffset>
                </wp:positionH>
                <wp:positionV relativeFrom="paragraph">
                  <wp:posOffset>1574165</wp:posOffset>
                </wp:positionV>
                <wp:extent cx="1104265" cy="735330"/>
                <wp:effectExtent l="0" t="0" r="19685" b="26670"/>
                <wp:wrapNone/>
                <wp:docPr id="118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265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241.6pt;margin-top:123.95pt;width:86.95pt;height:57.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3932E6" wp14:editId="366268E3">
                <wp:simplePos x="0" y="0"/>
                <wp:positionH relativeFrom="column">
                  <wp:posOffset>3100070</wp:posOffset>
                </wp:positionH>
                <wp:positionV relativeFrom="paragraph">
                  <wp:posOffset>1605280</wp:posOffset>
                </wp:positionV>
                <wp:extent cx="1104265" cy="735330"/>
                <wp:effectExtent l="0" t="0" r="19685" b="26670"/>
                <wp:wrapNone/>
                <wp:docPr id="117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265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0" o:spid="_x0000_s1026" style="position:absolute;margin-left:244.1pt;margin-top:126.4pt;width:86.95pt;height:5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" fillcolor="#c0bfc0" strokecolor="#c0bfc0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5EA34E" wp14:editId="61ABD52E">
                <wp:simplePos x="0" y="0"/>
                <wp:positionH relativeFrom="column">
                  <wp:posOffset>3247390</wp:posOffset>
                </wp:positionH>
                <wp:positionV relativeFrom="paragraph">
                  <wp:posOffset>922655</wp:posOffset>
                </wp:positionV>
                <wp:extent cx="688975" cy="261620"/>
                <wp:effectExtent l="0" t="0" r="8890" b="15240"/>
                <wp:wrapNone/>
                <wp:docPr id="116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97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Listar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eventos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9" o:spid="_x0000_s1031" style="position:absolute;left:0;text-align:left;margin-left:255.7pt;margin-top:72.65pt;width:54.25pt;height:20.6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Listar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eventos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1E2AA4" wp14:editId="5856A2C1">
                <wp:simplePos x="0" y="0"/>
                <wp:positionH relativeFrom="column">
                  <wp:posOffset>3079115</wp:posOffset>
                </wp:positionH>
                <wp:positionV relativeFrom="paragraph">
                  <wp:posOffset>628650</wp:posOffset>
                </wp:positionV>
                <wp:extent cx="1103630" cy="735330"/>
                <wp:effectExtent l="0" t="0" r="20320" b="26670"/>
                <wp:wrapNone/>
                <wp:docPr id="115" name="Oval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242.45pt;margin-top:49.5pt;width:86.9pt;height:57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" fillcolor="#fcf2e3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AEA367" wp14:editId="5CBF5F5D">
                <wp:simplePos x="0" y="0"/>
                <wp:positionH relativeFrom="column">
                  <wp:posOffset>3110865</wp:posOffset>
                </wp:positionH>
                <wp:positionV relativeFrom="paragraph">
                  <wp:posOffset>659765</wp:posOffset>
                </wp:positionV>
                <wp:extent cx="1103630" cy="735330"/>
                <wp:effectExtent l="0" t="0" r="20320" b="26670"/>
                <wp:wrapNone/>
                <wp:docPr id="114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3630" cy="735330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7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244.95pt;margin-top:51.95pt;width:86.9pt;height:57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" fillcolor="#c0bfc0" strokecolor="#c0bfc0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BA4E6C" wp14:editId="6A5F64B1">
                <wp:simplePos x="0" y="0"/>
                <wp:positionH relativeFrom="column">
                  <wp:posOffset>2806065</wp:posOffset>
                </wp:positionH>
                <wp:positionV relativeFrom="paragraph">
                  <wp:posOffset>386715</wp:posOffset>
                </wp:positionV>
                <wp:extent cx="1765935" cy="4979670"/>
                <wp:effectExtent l="0" t="0" r="24765" b="11430"/>
                <wp:wrapNone/>
                <wp:docPr id="113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5935" cy="4979670"/>
                        </a:xfrm>
                        <a:prstGeom prst="rect">
                          <a:avLst/>
                        </a:prstGeom>
                        <a:noFill/>
                        <a:ln w="1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6" o:spid="_x0000_s1026" style="position:absolute;margin-left:220.95pt;margin-top:30.45pt;width:139.05pt;height:392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" filled="f" strokeweight="47e-5mm"/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6C3DF" wp14:editId="60B53F97">
                <wp:simplePos x="0" y="0"/>
                <wp:positionH relativeFrom="column">
                  <wp:posOffset>765810</wp:posOffset>
                </wp:positionH>
                <wp:positionV relativeFrom="paragraph">
                  <wp:posOffset>81915</wp:posOffset>
                </wp:positionV>
                <wp:extent cx="361315" cy="261620"/>
                <wp:effectExtent l="0" t="0" r="12700" b="15240"/>
                <wp:wrapNone/>
                <wp:docPr id="1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261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3CD6" w:rsidRDefault="008C3CD6" w:rsidP="008C3CD6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2" style="position:absolute;left:0;text-align:left;margin-left:60.3pt;margin-top:6.45pt;width:28.45pt;height:20.6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6AvpwIAAJw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" filled="f" stroked="f">
                <v:textbox style="mso-fit-shape-to-text:t" inset="0,0,0,0">
                  <w:txbxContent>
                    <w:p w:rsidR="008C3CD6" w:rsidRDefault="008C3CD6" w:rsidP="008C3CD6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6"/>
                          <w:szCs w:val="16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556E2E" wp14:editId="7C70AAE1">
                <wp:simplePos x="0" y="0"/>
                <wp:positionH relativeFrom="column">
                  <wp:posOffset>713740</wp:posOffset>
                </wp:positionH>
                <wp:positionV relativeFrom="paragraph">
                  <wp:posOffset>50800</wp:posOffset>
                </wp:positionV>
                <wp:extent cx="588645" cy="199390"/>
                <wp:effectExtent l="0" t="0" r="20955" b="10160"/>
                <wp:wrapNone/>
                <wp:docPr id="14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8645" cy="199390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56.2pt;margin-top:4pt;width:46.35pt;height:1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" path="m,19r43,l56,5,56,e" filled="f" strokeweight="0">
                <v:path arrowok="t" o:connecttype="custom" o:connectlocs="0,199390;451995,199390;588645,52471;588645,0" o:connectangles="0,0,0,0"/>
              </v:shape>
            </w:pict>
          </mc:Fallback>
        </mc:AlternateContent>
      </w:r>
      <w:r w:rsidRPr="008C3CD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88795" wp14:editId="24560CC3">
                <wp:simplePos x="0" y="0"/>
                <wp:positionH relativeFrom="column">
                  <wp:posOffset>713740</wp:posOffset>
                </wp:positionH>
                <wp:positionV relativeFrom="paragraph">
                  <wp:posOffset>50800</wp:posOffset>
                </wp:positionV>
                <wp:extent cx="4089400" cy="5546725"/>
                <wp:effectExtent l="0" t="0" r="25400" b="15875"/>
                <wp:wrapNone/>
                <wp:docPr id="14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9400" cy="554672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56.2pt;margin-top:4pt;width:322pt;height:4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" filled="f" strokeweight="0"/>
            </w:pict>
          </mc:Fallback>
        </mc:AlternateContent>
      </w:r>
      <w:bookmarkEnd w:id="9"/>
      <w:r w:rsidR="00DE6370" w:rsidRPr="008C3CD6">
        <w:rPr>
          <w:b w:val="0"/>
          <w:bCs w:val="0"/>
        </w:rPr>
        <w:br w:type="page"/>
      </w:r>
    </w:p>
    <w:p w:rsidR="008C3CD6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r w:rsidRPr="008C3CD6">
        <w:rPr>
          <w:vanish/>
        </w:rPr>
        <w:lastRenderedPageBreak/>
        <w:t xml:space="preserve">UCS496 </w:t>
      </w:r>
      <w:bookmarkStart w:id="10" w:name="_Toc404245730"/>
      <w:r w:rsidR="008C3CD6">
        <w:t>Casos de Uso</w:t>
      </w:r>
      <w:bookmarkEnd w:id="10"/>
    </w:p>
    <w:p w:rsidR="00DE6370" w:rsidRDefault="00DE6370" w:rsidP="008C3CD6">
      <w:pPr>
        <w:pStyle w:val="Ttulo2"/>
      </w:pPr>
      <w:bookmarkStart w:id="11" w:name="_Toc404245731"/>
      <w:r>
        <w:t>Incluir evento</w:t>
      </w:r>
      <w:bookmarkEnd w:id="11"/>
      <w:r>
        <w:t> </w:t>
      </w:r>
    </w:p>
    <w:p w:rsidR="00DE6370" w:rsidRDefault="00DE6370" w:rsidP="00DE637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245732"/>
      <w:r>
        <w:t>Fluxo Básico</w:t>
      </w:r>
      <w:bookmarkEnd w:id="12"/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Eventos e seleciona a opção de inclusão.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“Tipos de evento” ativos (não anulados).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“Áreas de conhecimento” ativas (não anuladas).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 o “Evento” e “Áreas de conhecimento do evento”.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MSG0050 ("Inclusão efetuada com sucesso!").</w:t>
      </w:r>
    </w:p>
    <w:p w:rsidR="00DE6370" w:rsidRDefault="00DE6370" w:rsidP="00DE6370">
      <w:pPr>
        <w:pStyle w:val="Recuodecorpodetexto"/>
      </w:pPr>
    </w:p>
    <w:p w:rsidR="00DE6370" w:rsidRDefault="00DE6370" w:rsidP="00DE6370">
      <w:pPr>
        <w:pStyle w:val="Ttulo2"/>
      </w:pPr>
      <w:r>
        <w:rPr>
          <w:vanish/>
        </w:rPr>
        <w:t xml:space="preserve">UCS497 </w:t>
      </w:r>
      <w:bookmarkStart w:id="13" w:name="_Toc404245733"/>
      <w:r>
        <w:t>Alterar evento</w:t>
      </w:r>
      <w:bookmarkEnd w:id="13"/>
      <w:r>
        <w:t> </w:t>
      </w:r>
    </w:p>
    <w:p w:rsidR="00DE6370" w:rsidRDefault="00DE6370" w:rsidP="00DE637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245734"/>
      <w:r>
        <w:t>Fluxo Básico – informações principais</w:t>
      </w:r>
      <w:bookmarkEnd w:id="14"/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após executar o caso de uso “Listar eventos” e seleciona a opção de alteração.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do Evento.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RN01, RN06, RN07 e RN10 da seção “Regras de negócio”.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altera o “Evento” e inclui/exclui “Áreas de conhecimento do evento”.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DE6370" w:rsidRDefault="00DE6370" w:rsidP="00DE6370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245735"/>
      <w:r>
        <w:t>Fluxo Básico – assuntos ministráveis</w:t>
      </w:r>
      <w:bookmarkEnd w:id="15"/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após executar o caso de uso “Listar eventos” e seleciona a opção de alteração.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informações do Evento.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RN08 e RN09 da seção “Regras de negócio”.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inclui/exclui “Assuntos ministráveis do evento”.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MSG0051 ("Alteração efetuada com sucesso!").</w:t>
      </w:r>
    </w:p>
    <w:p w:rsidR="00DE6370" w:rsidRDefault="00DE6370" w:rsidP="00DE6370">
      <w:pPr>
        <w:pStyle w:val="Recuodecorpodetexto"/>
      </w:pPr>
    </w:p>
    <w:p w:rsidR="00DE6370" w:rsidRDefault="00DE6370" w:rsidP="00DE6370">
      <w:pPr>
        <w:pStyle w:val="Ttulo2"/>
      </w:pPr>
      <w:r>
        <w:rPr>
          <w:vanish/>
        </w:rPr>
        <w:lastRenderedPageBreak/>
        <w:t xml:space="preserve">UCS498 </w:t>
      </w:r>
      <w:bookmarkStart w:id="16" w:name="_Toc404245736"/>
      <w:r>
        <w:t>Excluir evento</w:t>
      </w:r>
      <w:bookmarkEnd w:id="16"/>
      <w:r>
        <w:t> </w:t>
      </w:r>
    </w:p>
    <w:p w:rsidR="00DE6370" w:rsidRDefault="00DE6370" w:rsidP="00DE637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245737"/>
      <w:r>
        <w:t>Fluxo Básico</w:t>
      </w:r>
      <w:bookmarkEnd w:id="17"/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após executar o caso de uso “Listar eventos” e seleciona a opção de exclusão.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as regras de negócio RN02, RN03, RN04 e RN05 da seção “Regras de negócio”.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exclui “Assuntos ministráveis do evento”, “Áreas de conhecimento do evento” e “Evento” e exibe a mensagem MSG0052 ("Exclusão efetuada com sucesso!").</w:t>
      </w:r>
    </w:p>
    <w:p w:rsidR="00DE6370" w:rsidRDefault="00DE6370" w:rsidP="00DE6370">
      <w:pPr>
        <w:pStyle w:val="Recuodecorpodetexto"/>
      </w:pPr>
    </w:p>
    <w:p w:rsidR="00DE6370" w:rsidRDefault="00DE6370" w:rsidP="00DE6370">
      <w:pPr>
        <w:pStyle w:val="Ttulo2"/>
      </w:pPr>
      <w:r>
        <w:rPr>
          <w:vanish/>
        </w:rPr>
        <w:t xml:space="preserve">UCS499 </w:t>
      </w:r>
      <w:bookmarkStart w:id="18" w:name="_Toc404245738"/>
      <w:r>
        <w:t>Anular evento</w:t>
      </w:r>
      <w:bookmarkEnd w:id="18"/>
      <w:r>
        <w:t> </w:t>
      </w:r>
    </w:p>
    <w:p w:rsidR="00DE6370" w:rsidRDefault="00DE6370" w:rsidP="00DE637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245739"/>
      <w:r>
        <w:t>Fluxo Básico</w:t>
      </w:r>
      <w:bookmarkEnd w:id="19"/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evento após executar o caso de uso “Listar eventos” e seleciona a opção de anulação.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anula o “Evento” e exibe a mensagem MSG0007 ("Anulação efetuada com sucesso!").</w:t>
      </w:r>
    </w:p>
    <w:p w:rsidR="00DE6370" w:rsidRDefault="00DE6370" w:rsidP="00DE6370">
      <w:pPr>
        <w:pStyle w:val="Recuodecorpodetexto"/>
      </w:pPr>
    </w:p>
    <w:p w:rsidR="00DE6370" w:rsidRDefault="00DE6370" w:rsidP="00DE6370">
      <w:pPr>
        <w:pStyle w:val="Ttulo2"/>
      </w:pPr>
      <w:r>
        <w:rPr>
          <w:vanish/>
        </w:rPr>
        <w:t xml:space="preserve">UCS500 </w:t>
      </w:r>
      <w:bookmarkStart w:id="20" w:name="_Toc404245740"/>
      <w:r>
        <w:t>Listar eventos</w:t>
      </w:r>
      <w:bookmarkEnd w:id="20"/>
      <w:r>
        <w:t> </w:t>
      </w:r>
    </w:p>
    <w:p w:rsidR="00DE6370" w:rsidRDefault="00DE6370" w:rsidP="00DE637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245741"/>
      <w:r>
        <w:t>Fluxo Básico</w:t>
      </w:r>
      <w:bookmarkEnd w:id="21"/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de Eventos.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“Tipos de evento”.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DE6370" w:rsidRDefault="00DE6370" w:rsidP="00DE637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“Eventos”, de acordo com os filtros informados, ordenada pela descrição (crescente).</w:t>
      </w:r>
    </w:p>
    <w:p w:rsidR="00DE6370" w:rsidRDefault="00DE6370" w:rsidP="00DE6370">
      <w:pPr>
        <w:pStyle w:val="Recuodecorpodetexto"/>
      </w:pPr>
    </w:p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245742"/>
      <w:r>
        <w:lastRenderedPageBreak/>
        <w:t>Regras de negócio</w:t>
      </w:r>
      <w:bookmarkEnd w:id="22"/>
    </w:p>
    <w:p w:rsidR="00DE6370" w:rsidRDefault="00DE6370" w:rsidP="00DE6370"/>
    <w:p w:rsidR="00DE6370" w:rsidRDefault="00DE6370" w:rsidP="00DE6370">
      <w:pPr>
        <w:pStyle w:val="Ttulo2"/>
      </w:pPr>
      <w:bookmarkStart w:id="23" w:name="_Toc186533892"/>
      <w:bookmarkStart w:id="24" w:name="_Toc205893001"/>
      <w:bookmarkStart w:id="25" w:name="_Toc240701077"/>
      <w:bookmarkStart w:id="26" w:name="_Toc404245743"/>
      <w:r>
        <w:t>RN01: Validar descrição do evento</w:t>
      </w:r>
      <w:bookmarkEnd w:id="23"/>
      <w:bookmarkEnd w:id="24"/>
      <w:bookmarkEnd w:id="25"/>
      <w:bookmarkEnd w:id="26"/>
    </w:p>
    <w:p w:rsidR="00DE6370" w:rsidRDefault="00DE6370" w:rsidP="00DE6370">
      <w:pPr>
        <w:pStyle w:val="Recuodecorpodetexto"/>
        <w:jc w:val="both"/>
      </w:pPr>
      <w:r>
        <w:t xml:space="preserve">Tentativa de incluir/alterar um evento com a descrição igual a uma já existente ativa (não anulada).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DE6370" w:rsidRDefault="00DE6370" w:rsidP="00DE6370"/>
    <w:p w:rsidR="00DE6370" w:rsidRDefault="00DE6370" w:rsidP="00DE6370">
      <w:pPr>
        <w:pStyle w:val="Ttulo2"/>
      </w:pPr>
      <w:bookmarkStart w:id="27" w:name="_Toc186533893"/>
      <w:bookmarkStart w:id="28" w:name="_Toc205893002"/>
      <w:bookmarkStart w:id="29" w:name="_Toc240701078"/>
      <w:bookmarkStart w:id="30" w:name="_Toc404245744"/>
      <w:r>
        <w:t>RN02: Verificar se existe ocorrência de evento associad</w:t>
      </w:r>
      <w:bookmarkEnd w:id="27"/>
      <w:bookmarkEnd w:id="28"/>
      <w:bookmarkEnd w:id="29"/>
      <w:r>
        <w:t>a</w:t>
      </w:r>
      <w:bookmarkEnd w:id="30"/>
    </w:p>
    <w:p w:rsidR="00DE6370" w:rsidRDefault="00DE6370" w:rsidP="00DE6370">
      <w:pPr>
        <w:pStyle w:val="Recuodecorpodetexto"/>
        <w:jc w:val="both"/>
      </w:pPr>
      <w:r>
        <w:t>Tentativa de excluir um “Evento” que esteja associado a uma “Ocorrência de evento”.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1" w:name="_Toc404245745"/>
      <w:r>
        <w:t>RN03: Verificar se existe questão de avaliação associada</w:t>
      </w:r>
      <w:bookmarkEnd w:id="31"/>
    </w:p>
    <w:p w:rsidR="00DE6370" w:rsidRDefault="00DE6370" w:rsidP="00DE6370">
      <w:pPr>
        <w:pStyle w:val="Recuodecorpodetexto"/>
        <w:jc w:val="both"/>
      </w:pPr>
      <w:r>
        <w:t>Tentativa de excluir um “Evento” que esteja associado a uma “Questão de avaliação”.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2" w:name="_Toc404245746"/>
      <w:r>
        <w:t>RN04: Verificar se existe formulário de avaliação associada</w:t>
      </w:r>
      <w:bookmarkEnd w:id="32"/>
    </w:p>
    <w:p w:rsidR="00DE6370" w:rsidRDefault="00DE6370" w:rsidP="00DE6370">
      <w:pPr>
        <w:pStyle w:val="Recuodecorpodetexto"/>
        <w:jc w:val="both"/>
      </w:pPr>
      <w:r>
        <w:t>Tentativa de excluir um “Evento” que esteja associado a um “Formulário de avaliação”.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3" w:name="_Toc404245747"/>
      <w:r>
        <w:t>RN05: Verificar se existe evento do plano de capacitação associado</w:t>
      </w:r>
      <w:bookmarkEnd w:id="33"/>
    </w:p>
    <w:p w:rsidR="00DE6370" w:rsidRDefault="00DE6370" w:rsidP="00DE6370">
      <w:pPr>
        <w:pStyle w:val="Recuodecorpodetexto"/>
        <w:jc w:val="both"/>
      </w:pPr>
      <w:r>
        <w:lastRenderedPageBreak/>
        <w:t>Tentativa de excluir um “Evento” que esteja associado a um “Evento do plano de capacitação”.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4" w:name="_Toc404245748"/>
      <w:r>
        <w:t>RN06: Verificar se existem conceitos associados para alteração</w:t>
      </w:r>
      <w:bookmarkEnd w:id="34"/>
    </w:p>
    <w:p w:rsidR="00DE6370" w:rsidRDefault="00DE6370" w:rsidP="00DE6370">
      <w:pPr>
        <w:pStyle w:val="Recuodecorpodetexto"/>
        <w:jc w:val="both"/>
      </w:pPr>
      <w:r>
        <w:t xml:space="preserve">Tentativa de alterar os campos </w:t>
      </w:r>
      <w:r>
        <w:rPr>
          <w:i/>
          <w:iCs/>
        </w:rPr>
        <w:t>curso formador</w:t>
      </w:r>
      <w:r>
        <w:t xml:space="preserve"> ou </w:t>
      </w:r>
      <w:r>
        <w:rPr>
          <w:i/>
          <w:iCs/>
        </w:rPr>
        <w:t>tipo de evento</w:t>
      </w:r>
      <w:r>
        <w:t xml:space="preserve"> quando o evento já está associado a uma “Ocorrência de evento” ou “Evento do plano de capacitação” ou “Questão de avaliação” ou “Formulário de avaliação”.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Ttulo2"/>
      </w:pPr>
      <w:bookmarkStart w:id="35" w:name="_Toc404245749"/>
      <w:r>
        <w:t>RN07: Verificar se existem conceitos associados para alteração</w:t>
      </w:r>
      <w:bookmarkEnd w:id="35"/>
    </w:p>
    <w:p w:rsidR="00DE6370" w:rsidRDefault="00DE6370" w:rsidP="00DE6370">
      <w:pPr>
        <w:pStyle w:val="Recuodecorpodetexto"/>
        <w:jc w:val="both"/>
      </w:pPr>
      <w:r>
        <w:t>Tentativa de excluir Áreas de conhecimento quando o evento já está associado a uma “Ocorrência de evento” ou “Evento do plano de capacitação”.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6" w:name="_Toc404245750"/>
      <w:r>
        <w:t>RN08: Verificar se existem conceitos associados para alteração</w:t>
      </w:r>
      <w:bookmarkEnd w:id="36"/>
    </w:p>
    <w:p w:rsidR="00DE6370" w:rsidRDefault="00DE6370" w:rsidP="00DE6370">
      <w:pPr>
        <w:pStyle w:val="Recuodecorpodetexto"/>
        <w:jc w:val="both"/>
      </w:pPr>
      <w:r>
        <w:t>Tentativa de excluir Assuntos ministráveis quando o evento já está associado a uma “Ocorrência de evento” ou “Evento do plano de capacitação”. O sistema exibe a mensagem MSG0076 ("&lt;</w:t>
      </w:r>
      <w:proofErr w:type="spellStart"/>
      <w:r>
        <w:t>nome_da_operação</w:t>
      </w:r>
      <w:proofErr w:type="spellEnd"/>
      <w:r>
        <w:t xml:space="preserve">&gt; não efetuada. Existe pelo menos </w:t>
      </w:r>
      <w:proofErr w:type="gramStart"/>
      <w:r>
        <w:t>um(</w:t>
      </w:r>
      <w:proofErr w:type="gramEnd"/>
      <w:r>
        <w:t>a) &lt;</w:t>
      </w:r>
      <w:proofErr w:type="spellStart"/>
      <w:r>
        <w:t>nome_do_conceito</w:t>
      </w:r>
      <w:proofErr w:type="spellEnd"/>
      <w:r>
        <w:t>&gt; associado(a).").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7" w:name="_Toc404245751"/>
      <w:r>
        <w:t>RN09: Verificar se o assunto ministrável é relativo a alguma das áreas de conhecimento do evento</w:t>
      </w:r>
      <w:bookmarkEnd w:id="37"/>
    </w:p>
    <w:p w:rsidR="00DE6370" w:rsidRDefault="00DE6370" w:rsidP="00DE6370">
      <w:pPr>
        <w:pStyle w:val="Recuodecorpodetexto"/>
        <w:jc w:val="both"/>
      </w:pPr>
      <w:r>
        <w:lastRenderedPageBreak/>
        <w:t>Tentativa de informar um Assunto</w:t>
      </w:r>
      <w:proofErr w:type="gramStart"/>
      <w:r>
        <w:t xml:space="preserve">  </w:t>
      </w:r>
      <w:proofErr w:type="spellStart"/>
      <w:proofErr w:type="gramEnd"/>
      <w:r>
        <w:t>ministravél</w:t>
      </w:r>
      <w:proofErr w:type="spellEnd"/>
      <w:r>
        <w:t xml:space="preserve"> que não esteja associado a alguma das Áreas de conhecimento vinculadas ao evento em questão. O sistema exibe a mensagem MSG2572 ("O Assunto ministrável informado deve ser referente a alguma das Áreas de conhecimento definidas para o evento.").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Ttulo2"/>
      </w:pPr>
      <w:bookmarkStart w:id="38" w:name="_Toc404245752"/>
      <w:r>
        <w:t>RN10: Verificar se existem conceitos associados para alteração</w:t>
      </w:r>
      <w:bookmarkEnd w:id="38"/>
    </w:p>
    <w:p w:rsidR="00DE6370" w:rsidRDefault="00DE6370" w:rsidP="00DE6370">
      <w:pPr>
        <w:pStyle w:val="Recuodecorpodetexto"/>
        <w:jc w:val="both"/>
      </w:pPr>
      <w:r>
        <w:t xml:space="preserve">Tentativa de excluir uma Área de conhecimento quando o evento já está associado a um “Assunto ministrável” vinculado à área de conhecimento a ser excluída. O sistema exibe a mensagem MSG2573 ("Não é permitido excluir &lt;conceito&gt;, pois existe(m) Assunto(s) </w:t>
      </w:r>
      <w:proofErr w:type="gramStart"/>
      <w:r>
        <w:t>ministrável(</w:t>
      </w:r>
      <w:proofErr w:type="spellStart"/>
      <w:proofErr w:type="gramEnd"/>
      <w:r>
        <w:t>is</w:t>
      </w:r>
      <w:proofErr w:type="spellEnd"/>
      <w:r>
        <w:t>) associado(s) ao evento referente(s) ao registro ser excluído.").</w:t>
      </w:r>
    </w:p>
    <w:p w:rsidR="00DE6370" w:rsidRDefault="00DE6370" w:rsidP="00DE6370">
      <w:pPr>
        <w:pStyle w:val="Recuodecorpodetexto"/>
        <w:jc w:val="both"/>
      </w:pPr>
    </w:p>
    <w:p w:rsidR="00DE6370" w:rsidRDefault="00DE6370" w:rsidP="00DE6370">
      <w:pPr>
        <w:pStyle w:val="Recuodecorpodetexto"/>
        <w:jc w:val="both"/>
      </w:pPr>
      <w:proofErr w:type="spellStart"/>
      <w:r>
        <w:t>Obs</w:t>
      </w:r>
      <w:proofErr w:type="spellEnd"/>
      <w:r>
        <w:t>: &lt;conceito&gt; = Área de conhecimento, &lt;</w:t>
      </w:r>
      <w:proofErr w:type="spellStart"/>
      <w:r>
        <w:t>descricao</w:t>
      </w:r>
      <w:proofErr w:type="spellEnd"/>
      <w:r>
        <w:t>&gt;,</w:t>
      </w:r>
    </w:p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9" w:name="_Toc404245753"/>
      <w:r>
        <w:lastRenderedPageBreak/>
        <w:t>Anexos</w:t>
      </w:r>
      <w:bookmarkEnd w:id="39"/>
    </w:p>
    <w:p w:rsidR="00DE6370" w:rsidRDefault="00DE6370" w:rsidP="00DE6370"/>
    <w:p w:rsidR="00DE6370" w:rsidRDefault="008C3CD6" w:rsidP="00DE637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DE6370" w:rsidRDefault="00DE6370" w:rsidP="00DE6370">
      <w:pPr>
        <w:widowControl w:val="0"/>
        <w:ind w:left="540"/>
        <w:rPr>
          <w:rFonts w:cs="Arial"/>
        </w:rPr>
      </w:pPr>
    </w:p>
    <w:p w:rsidR="008C3CD6" w:rsidRDefault="008C3CD6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DE6370" w:rsidRDefault="00DE6370" w:rsidP="00DE637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40" w:name="_Toc404245754"/>
      <w:r>
        <w:lastRenderedPageBreak/>
        <w:t>Revisões</w:t>
      </w:r>
      <w:bookmarkEnd w:id="40"/>
    </w:p>
    <w:p w:rsidR="00DE6370" w:rsidRDefault="00DE6370" w:rsidP="00DE637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DE637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Pr="00DE6370" w:rsidRDefault="00DE637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37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Pr="00DE6370" w:rsidRDefault="00DE637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37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Pr="00DE6370" w:rsidRDefault="00DE637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37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Pr="00DE6370" w:rsidRDefault="00DE637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DE637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Pr="00DE6370" w:rsidRDefault="00DE637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DE637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DE637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8C3CD6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DE6370" w:rsidRDefault="00DE637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Pr="008C3CD6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 w:rsidRPr="008C3CD6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DE637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Default="00DE637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Default="00DE6370" w:rsidP="008C3CD6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DE6370" w:rsidRDefault="00DE637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DE6370" w:rsidRDefault="00DE6370" w:rsidP="00DE6370">
      <w:pPr>
        <w:pStyle w:val="Recuodecorpodetexto"/>
      </w:pPr>
    </w:p>
    <w:p w:rsidR="00DE6370" w:rsidRDefault="00DE6370" w:rsidP="00DE6370"/>
    <w:p w:rsidR="00F41655" w:rsidRPr="00DE6370" w:rsidRDefault="00F41655" w:rsidP="00DE6370"/>
    <w:sectPr w:rsidR="00F41655" w:rsidRPr="00DE637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370" w:rsidRDefault="00DE6370" w:rsidP="002908D9">
      <w:r>
        <w:separator/>
      </w:r>
    </w:p>
  </w:endnote>
  <w:endnote w:type="continuationSeparator" w:id="0">
    <w:p w:rsidR="00DE6370" w:rsidRDefault="00DE637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C3CD6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E637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C3CD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C3CD6">
            <w:rPr>
              <w:sz w:val="20"/>
              <w:szCs w:val="20"/>
            </w:rPr>
            <w:t xml:space="preserve">Keila </w:t>
          </w:r>
          <w:proofErr w:type="spellStart"/>
          <w:r w:rsidRPr="008C3CD6">
            <w:rPr>
              <w:sz w:val="20"/>
              <w:szCs w:val="20"/>
            </w:rPr>
            <w:t>Joanês</w:t>
          </w:r>
          <w:proofErr w:type="spellEnd"/>
          <w:r w:rsidRPr="008C3CD6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C3CD6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E6370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6370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6370">
            <w:rPr>
              <w:b/>
              <w:sz w:val="20"/>
              <w:szCs w:val="20"/>
            </w:rPr>
            <w:t>UCS0512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C3CD6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C3CD6">
            <w:rPr>
              <w:b/>
              <w:sz w:val="20"/>
              <w:szCs w:val="20"/>
            </w:rPr>
            <w:t>Manter Eventos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370" w:rsidRDefault="00DE6370" w:rsidP="002908D9">
      <w:r>
        <w:separator/>
      </w:r>
    </w:p>
  </w:footnote>
  <w:footnote w:type="continuationSeparator" w:id="0">
    <w:p w:rsidR="00DE6370" w:rsidRDefault="00DE637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37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8C3CD6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A374B"/>
    <w:rsid w:val="00DB0139"/>
    <w:rsid w:val="00DE6370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37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37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37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37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37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37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37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37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370"/>
    <w:pPr>
      <w:ind w:left="0"/>
    </w:pPr>
  </w:style>
  <w:style w:type="paragraph" w:styleId="ndicedeilustraes">
    <w:name w:val="table of figures"/>
    <w:basedOn w:val="Normal"/>
    <w:next w:val="Normal"/>
    <w:semiHidden/>
    <w:rsid w:val="00DE6370"/>
  </w:style>
  <w:style w:type="paragraph" w:styleId="Sumrio2">
    <w:name w:val="toc 2"/>
    <w:basedOn w:val="Normal"/>
    <w:next w:val="Normal"/>
    <w:autoRedefine/>
    <w:uiPriority w:val="39"/>
    <w:rsid w:val="00DE637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370"/>
    <w:pPr>
      <w:ind w:left="480"/>
    </w:pPr>
  </w:style>
  <w:style w:type="character" w:styleId="Hyperlink">
    <w:name w:val="Hyperlink"/>
    <w:basedOn w:val="Fontepargpadro"/>
    <w:uiPriority w:val="99"/>
    <w:rsid w:val="00DE637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37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37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37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37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37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370"/>
    <w:rPr>
      <w:sz w:val="16"/>
    </w:rPr>
  </w:style>
  <w:style w:type="character" w:styleId="Nmerodepgina">
    <w:name w:val="page number"/>
    <w:basedOn w:val="Fontepargpadro"/>
    <w:rsid w:val="00DE637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37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3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37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370"/>
  </w:style>
  <w:style w:type="paragraph" w:styleId="Corpodetexto">
    <w:name w:val="Body Text"/>
    <w:basedOn w:val="Normal"/>
    <w:link w:val="CorpodetextoChar"/>
    <w:rsid w:val="00DE637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370"/>
    <w:rPr>
      <w:rFonts w:eastAsia="Arial Unicode MS"/>
    </w:rPr>
  </w:style>
  <w:style w:type="paragraph" w:customStyle="1" w:styleId="tabletext">
    <w:name w:val="tabletext"/>
    <w:basedOn w:val="Normal"/>
    <w:rsid w:val="00DE637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637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637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637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37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37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37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37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37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37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637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DE637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E637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DE637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DE637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637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637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637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6370"/>
    <w:pPr>
      <w:ind w:left="0"/>
    </w:pPr>
  </w:style>
  <w:style w:type="paragraph" w:styleId="ndicedeilustraes">
    <w:name w:val="table of figures"/>
    <w:basedOn w:val="Normal"/>
    <w:next w:val="Normal"/>
    <w:semiHidden/>
    <w:rsid w:val="00DE6370"/>
  </w:style>
  <w:style w:type="paragraph" w:styleId="Sumrio2">
    <w:name w:val="toc 2"/>
    <w:basedOn w:val="Normal"/>
    <w:next w:val="Normal"/>
    <w:autoRedefine/>
    <w:uiPriority w:val="39"/>
    <w:rsid w:val="00DE637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6370"/>
    <w:pPr>
      <w:ind w:left="480"/>
    </w:pPr>
  </w:style>
  <w:style w:type="character" w:styleId="Hyperlink">
    <w:name w:val="Hyperlink"/>
    <w:basedOn w:val="Fontepargpadro"/>
    <w:uiPriority w:val="99"/>
    <w:rsid w:val="00DE637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637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637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DE637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637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637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6370"/>
    <w:rPr>
      <w:sz w:val="16"/>
    </w:rPr>
  </w:style>
  <w:style w:type="character" w:styleId="Nmerodepgina">
    <w:name w:val="page number"/>
    <w:basedOn w:val="Fontepargpadro"/>
    <w:rsid w:val="00DE637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637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637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637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6370"/>
  </w:style>
  <w:style w:type="paragraph" w:styleId="Corpodetexto">
    <w:name w:val="Body Text"/>
    <w:basedOn w:val="Normal"/>
    <w:link w:val="CorpodetextoChar"/>
    <w:rsid w:val="00DE637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6370"/>
    <w:rPr>
      <w:rFonts w:eastAsia="Arial Unicode MS"/>
    </w:rPr>
  </w:style>
  <w:style w:type="paragraph" w:customStyle="1" w:styleId="tabletext">
    <w:name w:val="tabletext"/>
    <w:basedOn w:val="Normal"/>
    <w:rsid w:val="00DE637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637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637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637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637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637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637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637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637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637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BBFA4A-0340-400C-9AF8-7C486F6A6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13</Pages>
  <Words>1393</Words>
  <Characters>9788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11159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2014-11-09T05:44:00Z</cp:lastPrinted>
  <dcterms:created xsi:type="dcterms:W3CDTF">2014-11-09T05:43:00Z</dcterms:created>
  <dcterms:modified xsi:type="dcterms:W3CDTF">2014-11-20T13:19:00Z</dcterms:modified>
</cp:coreProperties>
</file>