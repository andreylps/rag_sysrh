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2F3" w:rsidRDefault="00C662F3" w:rsidP="00C662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62F3" w:rsidRDefault="00C662F3" w:rsidP="00C662F3">
      <w:pPr>
        <w:widowControl w:val="0"/>
        <w:rPr>
          <w:rFonts w:cs="Arial"/>
          <w:sz w:val="20"/>
          <w:u w:val="single"/>
        </w:rPr>
      </w:pPr>
    </w:p>
    <w:p w:rsidR="00C662F3" w:rsidRDefault="00C662F3" w:rsidP="00C662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  <w:sz w:val="20"/>
        </w:rPr>
      </w:pPr>
    </w:p>
    <w:p w:rsidR="00C662F3" w:rsidRDefault="00C662F3" w:rsidP="00C662F3">
      <w:pPr>
        <w:widowControl w:val="0"/>
        <w:rPr>
          <w:rFonts w:cs="Arial"/>
        </w:rPr>
      </w:pPr>
    </w:p>
    <w:p w:rsidR="00C662F3" w:rsidRDefault="00C662F3" w:rsidP="00C662F3">
      <w:pPr>
        <w:pStyle w:val="Capa"/>
        <w:rPr>
          <w:color w:val="FF9900"/>
        </w:rPr>
      </w:pPr>
      <w:r>
        <w:t>SINDRAPE</w:t>
      </w:r>
    </w:p>
    <w:p w:rsidR="00C662F3" w:rsidRDefault="00C662F3" w:rsidP="00C662F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662F3" w:rsidRPr="00C662F3" w:rsidRDefault="00C662F3" w:rsidP="00C662F3">
      <w:pPr>
        <w:widowControl w:val="0"/>
        <w:rPr>
          <w:color w:val="000080"/>
        </w:rPr>
      </w:pPr>
    </w:p>
    <w:p w:rsidR="00C662F3" w:rsidRPr="00C662F3" w:rsidRDefault="00C662F3" w:rsidP="00C662F3">
      <w:pPr>
        <w:widowControl w:val="0"/>
        <w:jc w:val="right"/>
        <w:rPr>
          <w:rFonts w:cs="Arial"/>
          <w:b/>
          <w:bCs/>
          <w:color w:val="000080"/>
        </w:rPr>
      </w:pPr>
    </w:p>
    <w:p w:rsidR="00C662F3" w:rsidRDefault="00C662F3" w:rsidP="00C662F3">
      <w:pPr>
        <w:pStyle w:val="Capa"/>
      </w:pPr>
      <w:r>
        <w:t>UCS0517</w:t>
      </w:r>
      <w:r w:rsidR="00404091">
        <w:t xml:space="preserve"> </w:t>
      </w:r>
      <w:r>
        <w:t>– Abonar faltas</w:t>
      </w:r>
    </w:p>
    <w:p w:rsidR="00C662F3" w:rsidRDefault="00C662F3" w:rsidP="00C662F3">
      <w:pPr>
        <w:widowControl w:val="0"/>
        <w:rPr>
          <w:rFonts w:cs="Arial"/>
        </w:rPr>
      </w:pPr>
    </w:p>
    <w:p w:rsidR="00C662F3" w:rsidRDefault="00C662F3" w:rsidP="00C662F3">
      <w:pPr>
        <w:widowControl w:val="0"/>
      </w:pPr>
    </w:p>
    <w:p w:rsidR="00C662F3" w:rsidRDefault="00C662F3" w:rsidP="00C662F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662F3" w:rsidRPr="00C662F3" w:rsidRDefault="00C662F3" w:rsidP="00C662F3">
      <w:pPr>
        <w:pStyle w:val="Corpodetexto3"/>
        <w:widowControl w:val="0"/>
        <w:spacing w:after="0"/>
        <w:rPr>
          <w:rFonts w:cs="Arial"/>
        </w:rPr>
      </w:pPr>
      <w:r w:rsidRPr="00C662F3">
        <w:rPr>
          <w:rFonts w:cs="Arial"/>
        </w:rPr>
        <w:lastRenderedPageBreak/>
        <w:t>Histórico de Revisões</w:t>
      </w:r>
    </w:p>
    <w:p w:rsidR="00C662F3" w:rsidRDefault="00C662F3" w:rsidP="00C662F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662F3" w:rsidTr="00C662F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662F3" w:rsidTr="00C662F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C662F3" w:rsidTr="00C662F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Default="00C662F3" w:rsidP="00C662F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662F3" w:rsidRDefault="00C662F3" w:rsidP="00C662F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662F3" w:rsidRPr="00C662F3" w:rsidRDefault="00C662F3" w:rsidP="00C662F3">
      <w:pPr>
        <w:pStyle w:val="Corpodetexto3"/>
        <w:widowControl w:val="0"/>
        <w:spacing w:after="0"/>
        <w:jc w:val="left"/>
        <w:rPr>
          <w:rFonts w:cs="Arial"/>
        </w:rPr>
      </w:pPr>
      <w:r w:rsidRPr="00C662F3">
        <w:rPr>
          <w:rFonts w:cs="Arial"/>
        </w:rPr>
        <w:lastRenderedPageBreak/>
        <w:t>Índice</w:t>
      </w:r>
    </w:p>
    <w:p w:rsidR="00C662F3" w:rsidRPr="00C662F3" w:rsidRDefault="00C662F3" w:rsidP="00C662F3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404091" w:rsidRDefault="00C662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7108" w:history="1">
        <w:r w:rsidR="00404091" w:rsidRPr="00FD2C1F">
          <w:rPr>
            <w:rStyle w:val="Hyperlink"/>
            <w:noProof/>
          </w:rPr>
          <w:t>1.</w:t>
        </w:r>
        <w:r w:rsidR="0040409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404091" w:rsidRPr="00FD2C1F">
          <w:rPr>
            <w:rStyle w:val="Hyperlink"/>
            <w:noProof/>
          </w:rPr>
          <w:t>Pacote/Caso de Uso</w:t>
        </w:r>
        <w:r w:rsidR="00404091">
          <w:rPr>
            <w:noProof/>
            <w:webHidden/>
          </w:rPr>
          <w:tab/>
        </w:r>
        <w:r w:rsidR="00404091">
          <w:rPr>
            <w:noProof/>
            <w:webHidden/>
          </w:rPr>
          <w:fldChar w:fldCharType="begin"/>
        </w:r>
        <w:r w:rsidR="00404091">
          <w:rPr>
            <w:noProof/>
            <w:webHidden/>
          </w:rPr>
          <w:instrText xml:space="preserve"> PAGEREF _Toc404247108 \h </w:instrText>
        </w:r>
        <w:r w:rsidR="00404091">
          <w:rPr>
            <w:noProof/>
            <w:webHidden/>
          </w:rPr>
        </w:r>
        <w:r w:rsidR="00404091">
          <w:rPr>
            <w:noProof/>
            <w:webHidden/>
          </w:rPr>
          <w:fldChar w:fldCharType="separate"/>
        </w:r>
        <w:r w:rsidR="00404091">
          <w:rPr>
            <w:noProof/>
            <w:webHidden/>
          </w:rPr>
          <w:t>4</w:t>
        </w:r>
        <w:r w:rsidR="00404091"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09" w:history="1">
        <w:r w:rsidRPr="00FD2C1F">
          <w:rPr>
            <w:rStyle w:val="Hyperlink"/>
            <w:noProof/>
          </w:rPr>
          <w:t>Abonar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0" w:history="1">
        <w:r w:rsidRPr="00FD2C1F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1" w:history="1">
        <w:r w:rsidRPr="00FD2C1F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2" w:history="1">
        <w:r w:rsidRPr="00FD2C1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3" w:history="1">
        <w:r w:rsidRPr="00FD2C1F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4" w:history="1">
        <w:r w:rsidRPr="00FD2C1F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5" w:history="1">
        <w:r w:rsidRPr="00FD2C1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7" w:history="1">
        <w:r w:rsidRPr="00FD2C1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8" w:history="1">
        <w:r w:rsidRPr="00FD2C1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Abonar falta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19" w:history="1">
        <w:r w:rsidRPr="00FD2C1F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0" w:history="1">
        <w:r w:rsidRPr="00FD2C1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Anular abono de falta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1" w:history="1">
        <w:r w:rsidRPr="00FD2C1F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2" w:history="1">
        <w:r w:rsidRPr="00FD2C1F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Fluxo alternativo – Reativar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3" w:history="1">
        <w:r w:rsidRPr="00FD2C1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Listar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4" w:history="1">
        <w:r w:rsidRPr="00FD2C1F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5" w:history="1">
        <w:r w:rsidRPr="00FD2C1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6" w:history="1">
        <w:r w:rsidRPr="00FD2C1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RN01: Validar a data do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7" w:history="1">
        <w:r w:rsidRPr="00FD2C1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RN02: Verificar se permite anular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8" w:history="1">
        <w:r w:rsidRPr="00FD2C1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04091" w:rsidRDefault="004040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7129" w:history="1">
        <w:r w:rsidRPr="00FD2C1F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D2C1F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662F3" w:rsidRDefault="00C662F3" w:rsidP="00C662F3">
      <w:pPr>
        <w:pStyle w:val="Sumrio1"/>
      </w:pPr>
      <w:r>
        <w:fldChar w:fldCharType="end"/>
      </w:r>
    </w:p>
    <w:p w:rsidR="00C662F3" w:rsidRDefault="00C662F3" w:rsidP="00C662F3">
      <w:pPr>
        <w:widowControl w:val="0"/>
        <w:rPr>
          <w:rFonts w:cs="Arial"/>
          <w:b/>
          <w:bCs/>
          <w:color w:val="000000"/>
        </w:rPr>
      </w:pPr>
    </w:p>
    <w:p w:rsidR="00C662F3" w:rsidRDefault="00C662F3" w:rsidP="00C662F3">
      <w:pPr>
        <w:pStyle w:val="Heading"/>
        <w:rPr>
          <w:rFonts w:cs="Arial"/>
          <w:szCs w:val="24"/>
          <w:lang w:val="pt-BR"/>
        </w:rPr>
      </w:pPr>
    </w:p>
    <w:p w:rsidR="00C662F3" w:rsidRDefault="00C662F3" w:rsidP="00C662F3">
      <w:pPr>
        <w:pStyle w:val="Heading"/>
      </w:pPr>
    </w:p>
    <w:p w:rsidR="00C662F3" w:rsidRDefault="00C662F3" w:rsidP="00C662F3">
      <w:pPr>
        <w:pStyle w:val="Heading"/>
        <w:jc w:val="center"/>
      </w:pPr>
    </w:p>
    <w:p w:rsidR="00C662F3" w:rsidRDefault="00C662F3" w:rsidP="00C662F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7108"/>
      <w:r>
        <w:lastRenderedPageBreak/>
        <w:t>Pacote/Caso de Uso</w:t>
      </w:r>
      <w:bookmarkEnd w:id="1"/>
    </w:p>
    <w:p w:rsidR="00C662F3" w:rsidRDefault="00C662F3" w:rsidP="00C662F3"/>
    <w:p w:rsidR="00C662F3" w:rsidRDefault="00C662F3" w:rsidP="00404091">
      <w:pPr>
        <w:pStyle w:val="Subttulo"/>
      </w:pPr>
      <w:bookmarkStart w:id="2" w:name="_Toc404247109"/>
      <w:r>
        <w:t>Abonar faltas</w:t>
      </w:r>
      <w:bookmarkEnd w:id="2"/>
    </w:p>
    <w:p w:rsidR="00C662F3" w:rsidRDefault="00C662F3" w:rsidP="00C662F3">
      <w:pPr>
        <w:widowControl w:val="0"/>
        <w:ind w:left="902"/>
        <w:rPr>
          <w:rFonts w:cs="Arial"/>
          <w:b/>
          <w:bCs/>
          <w:color w:val="FF0000"/>
        </w:rPr>
      </w:pPr>
    </w:p>
    <w:p w:rsidR="00C662F3" w:rsidRDefault="00C662F3" w:rsidP="00C662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7110"/>
      <w:r>
        <w:t>Descrição</w:t>
      </w:r>
      <w:bookmarkEnd w:id="3"/>
    </w:p>
    <w:p w:rsidR="00C662F3" w:rsidRDefault="00C662F3" w:rsidP="00C662F3">
      <w:pPr>
        <w:pStyle w:val="Recuodecorpodetexto2"/>
        <w:widowControl w:val="0"/>
        <w:ind w:left="1620" w:firstLine="0"/>
        <w:rPr>
          <w:sz w:val="24"/>
        </w:rPr>
      </w:pPr>
    </w:p>
    <w:p w:rsidR="00C662F3" w:rsidRDefault="00C662F3" w:rsidP="00C662F3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abono de faltas.</w:t>
      </w:r>
    </w:p>
    <w:p w:rsidR="00C662F3" w:rsidRDefault="00C662F3" w:rsidP="00C662F3">
      <w:pPr>
        <w:pStyle w:val="Recuodecorpodetexto2"/>
        <w:widowControl w:val="0"/>
        <w:ind w:left="1620" w:firstLine="0"/>
        <w:rPr>
          <w:sz w:val="24"/>
        </w:rPr>
      </w:pPr>
    </w:p>
    <w:p w:rsidR="00C662F3" w:rsidRDefault="00C662F3" w:rsidP="00C662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7111"/>
      <w:r>
        <w:t>Requisitos atendidos</w:t>
      </w:r>
      <w:bookmarkEnd w:id="4"/>
    </w:p>
    <w:p w:rsidR="00C662F3" w:rsidRDefault="00C662F3" w:rsidP="00C662F3"/>
    <w:p w:rsidR="00C662F3" w:rsidRDefault="00C662F3" w:rsidP="00C662F3">
      <w:pPr>
        <w:pStyle w:val="Recuodecorpodetexto"/>
        <w:ind w:left="1260"/>
      </w:pPr>
      <w:r>
        <w:t>R27 – Abonar faltas de eventos</w:t>
      </w:r>
    </w:p>
    <w:p w:rsidR="00C662F3" w:rsidRDefault="00C662F3" w:rsidP="00C662F3"/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7112"/>
      <w:r>
        <w:t>Conceito</w:t>
      </w:r>
      <w:bookmarkEnd w:id="5"/>
      <w:r>
        <w:tab/>
      </w:r>
    </w:p>
    <w:p w:rsidR="00C662F3" w:rsidRDefault="00C662F3" w:rsidP="00C662F3"/>
    <w:p w:rsidR="00C662F3" w:rsidRDefault="00C662F3" w:rsidP="00C662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7113"/>
      <w:r>
        <w:t>Conceitos principais</w:t>
      </w:r>
      <w:bookmarkEnd w:id="6"/>
    </w:p>
    <w:p w:rsidR="00C662F3" w:rsidRDefault="00C662F3" w:rsidP="00C662F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662F3" w:rsidTr="00FF700E">
        <w:trPr>
          <w:trHeight w:val="600"/>
        </w:trPr>
        <w:tc>
          <w:tcPr>
            <w:tcW w:w="1600" w:type="dxa"/>
          </w:tcPr>
          <w:p w:rsidR="00C662F3" w:rsidRDefault="00C662F3" w:rsidP="00C662F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Abono de falta de evento</w:t>
            </w:r>
          </w:p>
        </w:tc>
        <w:tc>
          <w:tcPr>
            <w:tcW w:w="4606" w:type="dxa"/>
          </w:tcPr>
          <w:p w:rsidR="00C662F3" w:rsidRDefault="00C662F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abonos de faltas de participantes (alunos) das ocorrências de eventos.</w:t>
            </w:r>
          </w:p>
        </w:tc>
      </w:tr>
    </w:tbl>
    <w:p w:rsidR="00C662F3" w:rsidRDefault="00C662F3" w:rsidP="00C662F3">
      <w:pPr>
        <w:pStyle w:val="Cabealho"/>
        <w:rPr>
          <w:rFonts w:cs="Arial"/>
        </w:rPr>
      </w:pPr>
    </w:p>
    <w:p w:rsidR="00C662F3" w:rsidRDefault="00C662F3" w:rsidP="00C662F3">
      <w:pPr>
        <w:rPr>
          <w:rFonts w:cs="Arial"/>
        </w:rPr>
      </w:pPr>
    </w:p>
    <w:p w:rsidR="00C662F3" w:rsidRDefault="00C662F3" w:rsidP="00C662F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7114"/>
      <w:r>
        <w:t>Conceitos associados</w:t>
      </w:r>
      <w:bookmarkEnd w:id="7"/>
    </w:p>
    <w:p w:rsidR="00C662F3" w:rsidRDefault="00C662F3" w:rsidP="00C662F3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662F3" w:rsidTr="00FF700E">
        <w:trPr>
          <w:trHeight w:val="600"/>
        </w:trPr>
        <w:tc>
          <w:tcPr>
            <w:tcW w:w="1600" w:type="dxa"/>
          </w:tcPr>
          <w:p w:rsidR="00C662F3" w:rsidRDefault="00C662F3" w:rsidP="00C662F3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do participante</w:t>
            </w:r>
          </w:p>
        </w:tc>
        <w:tc>
          <w:tcPr>
            <w:tcW w:w="4606" w:type="dxa"/>
          </w:tcPr>
          <w:p w:rsidR="00C662F3" w:rsidRDefault="00C662F3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dos participantes de uma ocorrência de evento.</w:t>
            </w:r>
          </w:p>
        </w:tc>
      </w:tr>
    </w:tbl>
    <w:p w:rsidR="00C662F3" w:rsidRDefault="00C662F3" w:rsidP="00C662F3">
      <w:pPr>
        <w:pStyle w:val="Cabealho"/>
        <w:rPr>
          <w:rFonts w:cs="Arial"/>
        </w:rPr>
      </w:pPr>
    </w:p>
    <w:p w:rsidR="00C662F3" w:rsidRDefault="00C662F3" w:rsidP="00C662F3">
      <w:pPr>
        <w:rPr>
          <w:rFonts w:eastAsia="Arial Unicode MS"/>
        </w:rPr>
      </w:pPr>
    </w:p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7115"/>
      <w:r>
        <w:lastRenderedPageBreak/>
        <w:t>Diagrama</w:t>
      </w:r>
      <w:bookmarkEnd w:id="8"/>
    </w:p>
    <w:p w:rsidR="00C662F3" w:rsidRDefault="00C662F3" w:rsidP="00C662F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662F3" w:rsidRDefault="00C662F3" w:rsidP="00C662F3">
      <w:pPr>
        <w:widowControl w:val="0"/>
        <w:jc w:val="center"/>
        <w:rPr>
          <w:rFonts w:cs="Arial"/>
        </w:rPr>
      </w:pPr>
    </w:p>
    <w:p w:rsidR="00404091" w:rsidRDefault="00404091" w:rsidP="00404091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247116"/>
      <w:r w:rsidRPr="00404091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6647CB" wp14:editId="14DD2D5C">
                <wp:simplePos x="0" y="0"/>
                <wp:positionH relativeFrom="column">
                  <wp:posOffset>1137920</wp:posOffset>
                </wp:positionH>
                <wp:positionV relativeFrom="paragraph">
                  <wp:posOffset>2771775</wp:posOffset>
                </wp:positionV>
                <wp:extent cx="1362075" cy="0"/>
                <wp:effectExtent l="0" t="0" r="9525" b="19050"/>
                <wp:wrapNone/>
                <wp:docPr id="118" name="Lin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6207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6pt,218.25pt" to="196.85pt,2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21EA82" wp14:editId="242E26AA">
                <wp:simplePos x="0" y="0"/>
                <wp:positionH relativeFrom="column">
                  <wp:posOffset>495935</wp:posOffset>
                </wp:positionH>
                <wp:positionV relativeFrom="paragraph">
                  <wp:posOffset>3108960</wp:posOffset>
                </wp:positionV>
                <wp:extent cx="819785" cy="278130"/>
                <wp:effectExtent l="0" t="0" r="11430" b="12700"/>
                <wp:wrapNone/>
                <wp:docPr id="117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091" w:rsidRDefault="00404091" w:rsidP="00404091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26" style="position:absolute;left:0;text-align:left;margin-left:39.05pt;margin-top:244.8pt;width:64.55pt;height:21.9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NZPqAIAAJ0FAAAOAAAAZHJzL2Uyb0RvYy54bWysVNtu2zAMfR+wfxD07voSJ7GNOkUax8OA&#10;bivW7QMUW46FyZIhqXG6Yv8+SomTpn0ZtvnBoCSKPCSPz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" filled="f" stroked="f">
                <v:textbox style="mso-fit-shape-to-text:t" inset="0,0,0,0">
                  <w:txbxContent>
                    <w:p w:rsidR="00404091" w:rsidRDefault="00404091" w:rsidP="00404091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8E0C65" wp14:editId="797E40DA">
                <wp:simplePos x="0" y="0"/>
                <wp:positionH relativeFrom="column">
                  <wp:posOffset>912495</wp:posOffset>
                </wp:positionH>
                <wp:positionV relativeFrom="paragraph">
                  <wp:posOffset>2884170</wp:posOffset>
                </wp:positionV>
                <wp:extent cx="146050" cy="224790"/>
                <wp:effectExtent l="0" t="0" r="25400" b="22860"/>
                <wp:wrapNone/>
                <wp:docPr id="116" name="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227.1pt" to="83.3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8AD3F1" wp14:editId="17F1C25C">
                <wp:simplePos x="0" y="0"/>
                <wp:positionH relativeFrom="column">
                  <wp:posOffset>777240</wp:posOffset>
                </wp:positionH>
                <wp:positionV relativeFrom="paragraph">
                  <wp:posOffset>2884170</wp:posOffset>
                </wp:positionV>
                <wp:extent cx="135255" cy="224790"/>
                <wp:effectExtent l="0" t="0" r="36195" b="22860"/>
                <wp:wrapNone/>
                <wp:docPr id="115" name="Lin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8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227.1pt" to="71.85pt,2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B9F600" wp14:editId="691F28C7">
                <wp:simplePos x="0" y="0"/>
                <wp:positionH relativeFrom="column">
                  <wp:posOffset>912495</wp:posOffset>
                </wp:positionH>
                <wp:positionV relativeFrom="paragraph">
                  <wp:posOffset>2693035</wp:posOffset>
                </wp:positionV>
                <wp:extent cx="180340" cy="0"/>
                <wp:effectExtent l="0" t="0" r="10160" b="19050"/>
                <wp:wrapNone/>
                <wp:docPr id="114" name="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7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212.05pt" to="86.05pt,2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6C3EC5" wp14:editId="32B0FBA9">
                <wp:simplePos x="0" y="0"/>
                <wp:positionH relativeFrom="column">
                  <wp:posOffset>743585</wp:posOffset>
                </wp:positionH>
                <wp:positionV relativeFrom="paragraph">
                  <wp:posOffset>2693035</wp:posOffset>
                </wp:positionV>
                <wp:extent cx="168910" cy="0"/>
                <wp:effectExtent l="0" t="0" r="21590" b="19050"/>
                <wp:wrapNone/>
                <wp:docPr id="113" name="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5pt,212.05pt" to="71.85pt,2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B3520B" wp14:editId="5C5F4D0E">
                <wp:simplePos x="0" y="0"/>
                <wp:positionH relativeFrom="column">
                  <wp:posOffset>912495</wp:posOffset>
                </wp:positionH>
                <wp:positionV relativeFrom="paragraph">
                  <wp:posOffset>2637155</wp:posOffset>
                </wp:positionV>
                <wp:extent cx="0" cy="247015"/>
                <wp:effectExtent l="0" t="0" r="19050" b="19685"/>
                <wp:wrapNone/>
                <wp:docPr id="112" name="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01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207.65pt" to="71.85pt,2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1C02DA" wp14:editId="00A64D33">
                <wp:simplePos x="0" y="0"/>
                <wp:positionH relativeFrom="column">
                  <wp:posOffset>788670</wp:posOffset>
                </wp:positionH>
                <wp:positionV relativeFrom="paragraph">
                  <wp:posOffset>2389505</wp:posOffset>
                </wp:positionV>
                <wp:extent cx="247650" cy="247650"/>
                <wp:effectExtent l="0" t="0" r="19050" b="19050"/>
                <wp:wrapNone/>
                <wp:docPr id="111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4" o:spid="_x0000_s1026" style="position:absolute;margin-left:62.1pt;margin-top:188.15pt;width:19.5pt;height:19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" fillcolor="#fcf2e3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EC5581" wp14:editId="3398DD47">
                <wp:simplePos x="0" y="0"/>
                <wp:positionH relativeFrom="column">
                  <wp:posOffset>3276600</wp:posOffset>
                </wp:positionH>
                <wp:positionV relativeFrom="paragraph">
                  <wp:posOffset>3716020</wp:posOffset>
                </wp:positionV>
                <wp:extent cx="641985" cy="278130"/>
                <wp:effectExtent l="0" t="0" r="17780" b="12700"/>
                <wp:wrapNone/>
                <wp:docPr id="110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091" w:rsidRDefault="00404091" w:rsidP="0040409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faltas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7" style="position:absolute;left:0;text-align:left;margin-left:258pt;margin-top:292.6pt;width:50.55pt;height:21.9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" filled="f" stroked="f">
                <v:textbox style="mso-fit-shape-to-text:t" inset="0,0,0,0">
                  <w:txbxContent>
                    <w:p w:rsidR="00404091" w:rsidRDefault="00404091" w:rsidP="0040409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faltas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6DC09B" wp14:editId="2F82A0EF">
                <wp:simplePos x="0" y="0"/>
                <wp:positionH relativeFrom="column">
                  <wp:posOffset>3028950</wp:posOffset>
                </wp:positionH>
                <wp:positionV relativeFrom="paragraph">
                  <wp:posOffset>3401695</wp:posOffset>
                </wp:positionV>
                <wp:extent cx="1182370" cy="786765"/>
                <wp:effectExtent l="0" t="0" r="17780" b="13335"/>
                <wp:wrapNone/>
                <wp:docPr id="109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2" o:spid="_x0000_s1026" style="position:absolute;margin-left:238.5pt;margin-top:267.85pt;width:93.1pt;height:6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" fillcolor="#fcf2e3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64CFDF" wp14:editId="53877471">
                <wp:simplePos x="0" y="0"/>
                <wp:positionH relativeFrom="column">
                  <wp:posOffset>3062605</wp:posOffset>
                </wp:positionH>
                <wp:positionV relativeFrom="paragraph">
                  <wp:posOffset>3435350</wp:posOffset>
                </wp:positionV>
                <wp:extent cx="1182370" cy="786765"/>
                <wp:effectExtent l="0" t="0" r="17780" b="13335"/>
                <wp:wrapNone/>
                <wp:docPr id="108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241.15pt;margin-top:270.5pt;width:93.1pt;height:61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" fillcolor="#c0bfc0" strokecolor="#c0bfc0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8AEDB8" wp14:editId="02CE5715">
                <wp:simplePos x="0" y="0"/>
                <wp:positionH relativeFrom="column">
                  <wp:posOffset>2995295</wp:posOffset>
                </wp:positionH>
                <wp:positionV relativeFrom="paragraph">
                  <wp:posOffset>2625725</wp:posOffset>
                </wp:positionV>
                <wp:extent cx="1169035" cy="278130"/>
                <wp:effectExtent l="0" t="0" r="5080" b="12700"/>
                <wp:wrapNone/>
                <wp:docPr id="107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9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091" w:rsidRDefault="00404091" w:rsidP="0040409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abono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falta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0" o:spid="_x0000_s1028" style="position:absolute;left:0;text-align:left;margin-left:235.85pt;margin-top:206.75pt;width:92.05pt;height:21.9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" filled="f" stroked="f">
                <v:textbox style="mso-fit-shape-to-text:t" inset="0,0,0,0">
                  <w:txbxContent>
                    <w:p w:rsidR="00404091" w:rsidRDefault="00404091" w:rsidP="0040409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abono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falta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EF6CB0" wp14:editId="3C296E49">
                <wp:simplePos x="0" y="0"/>
                <wp:positionH relativeFrom="column">
                  <wp:posOffset>2995295</wp:posOffset>
                </wp:positionH>
                <wp:positionV relativeFrom="paragraph">
                  <wp:posOffset>2310765</wp:posOffset>
                </wp:positionV>
                <wp:extent cx="1182370" cy="787400"/>
                <wp:effectExtent l="0" t="0" r="17780" b="12700"/>
                <wp:wrapNone/>
                <wp:docPr id="106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235.85pt;margin-top:181.95pt;width:93.1pt;height:6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" fillcolor="#fcf2e3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78C8E7" wp14:editId="60C00C59">
                <wp:simplePos x="0" y="0"/>
                <wp:positionH relativeFrom="column">
                  <wp:posOffset>3028950</wp:posOffset>
                </wp:positionH>
                <wp:positionV relativeFrom="paragraph">
                  <wp:posOffset>2344420</wp:posOffset>
                </wp:positionV>
                <wp:extent cx="1182370" cy="787400"/>
                <wp:effectExtent l="0" t="0" r="17780" b="12700"/>
                <wp:wrapNone/>
                <wp:docPr id="105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o:spid="_x0000_s1026" style="position:absolute;margin-left:238.5pt;margin-top:184.6pt;width:93.1pt;height:6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" fillcolor="#c0bfc0" strokecolor="#c0bfc0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A6A8A5" wp14:editId="0EA09484">
                <wp:simplePos x="0" y="0"/>
                <wp:positionH relativeFrom="column">
                  <wp:posOffset>3209290</wp:posOffset>
                </wp:positionH>
                <wp:positionV relativeFrom="paragraph">
                  <wp:posOffset>1579880</wp:posOffset>
                </wp:positionV>
                <wp:extent cx="667385" cy="278130"/>
                <wp:effectExtent l="0" t="0" r="11430" b="12700"/>
                <wp:wrapNone/>
                <wp:docPr id="104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091" w:rsidRDefault="00404091" w:rsidP="00404091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Abonar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falta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9" style="position:absolute;left:0;text-align:left;margin-left:252.7pt;margin-top:124.4pt;width:52.55pt;height:21.9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vpFqAIAAJ0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" filled="f" stroked="f">
                <v:textbox style="mso-fit-shape-to-text:t" inset="0,0,0,0">
                  <w:txbxContent>
                    <w:p w:rsidR="00404091" w:rsidRDefault="00404091" w:rsidP="00404091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Abonar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falta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6E45DF" wp14:editId="3E7B6583">
                <wp:simplePos x="0" y="0"/>
                <wp:positionH relativeFrom="column">
                  <wp:posOffset>2950210</wp:posOffset>
                </wp:positionH>
                <wp:positionV relativeFrom="paragraph">
                  <wp:posOffset>1265555</wp:posOffset>
                </wp:positionV>
                <wp:extent cx="1182370" cy="786765"/>
                <wp:effectExtent l="0" t="0" r="17780" b="13335"/>
                <wp:wrapNone/>
                <wp:docPr id="103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6" o:spid="_x0000_s1026" style="position:absolute;margin-left:232.3pt;margin-top:99.65pt;width:93.1pt;height:61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" fillcolor="#fcf2e3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F222D7" wp14:editId="4A2F5A30">
                <wp:simplePos x="0" y="0"/>
                <wp:positionH relativeFrom="column">
                  <wp:posOffset>2983865</wp:posOffset>
                </wp:positionH>
                <wp:positionV relativeFrom="paragraph">
                  <wp:posOffset>1299210</wp:posOffset>
                </wp:positionV>
                <wp:extent cx="1182370" cy="786765"/>
                <wp:effectExtent l="0" t="0" r="17780" b="13335"/>
                <wp:wrapNone/>
                <wp:docPr id="102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676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234.95pt;margin-top:102.3pt;width:93.1pt;height:6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" fillcolor="#c0bfc0" strokecolor="#c0bfc0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A3B33D" wp14:editId="441FEFCB">
                <wp:simplePos x="0" y="0"/>
                <wp:positionH relativeFrom="column">
                  <wp:posOffset>2499995</wp:posOffset>
                </wp:positionH>
                <wp:positionV relativeFrom="paragraph">
                  <wp:posOffset>995680</wp:posOffset>
                </wp:positionV>
                <wp:extent cx="2139315" cy="3563620"/>
                <wp:effectExtent l="0" t="0" r="13335" b="17780"/>
                <wp:wrapNone/>
                <wp:docPr id="101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315" cy="356362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96.85pt;margin-top:78.4pt;width:168.45pt;height:280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" filled="f" strokeweight=".0005mm"/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F2746" wp14:editId="49D26AD1">
                <wp:simplePos x="0" y="0"/>
                <wp:positionH relativeFrom="column">
                  <wp:posOffset>372110</wp:posOffset>
                </wp:positionH>
                <wp:positionV relativeFrom="paragraph">
                  <wp:posOffset>669290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4091" w:rsidRDefault="00404091" w:rsidP="00404091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0" style="position:absolute;left:0;text-align:left;margin-left:29.3pt;margin-top:52.7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" filled="f" stroked="f">
                <v:textbox style="mso-fit-shape-to-text:t" inset="0,0,0,0">
                  <w:txbxContent>
                    <w:p w:rsidR="00404091" w:rsidRDefault="00404091" w:rsidP="00404091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8AB38" wp14:editId="6CAD4E45">
                <wp:simplePos x="0" y="0"/>
                <wp:positionH relativeFrom="column">
                  <wp:posOffset>315595</wp:posOffset>
                </wp:positionH>
                <wp:positionV relativeFrom="paragraph">
                  <wp:posOffset>635635</wp:posOffset>
                </wp:positionV>
                <wp:extent cx="630555" cy="213995"/>
                <wp:effectExtent l="0" t="0" r="17145" b="14605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24.85pt;margin-top:50.05pt;width:49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" path="m,19r43,l56,5,56,e" filled="f" strokeweight="0">
                <v:path arrowok="t" o:connecttype="custom" o:connectlocs="0,213995;484176,213995;630555,56314;630555,0" o:connectangles="0,0,0,0"/>
              </v:shape>
            </w:pict>
          </mc:Fallback>
        </mc:AlternateContent>
      </w:r>
      <w:r w:rsidRPr="0040409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A09F7B" wp14:editId="6013199C">
                <wp:simplePos x="0" y="0"/>
                <wp:positionH relativeFrom="column">
                  <wp:posOffset>315595</wp:posOffset>
                </wp:positionH>
                <wp:positionV relativeFrom="paragraph">
                  <wp:posOffset>635635</wp:posOffset>
                </wp:positionV>
                <wp:extent cx="4571365" cy="4171315"/>
                <wp:effectExtent l="0" t="0" r="19685" b="1968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1365" cy="417131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4.85pt;margin-top:50.05pt;width:359.95pt;height:32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" filled="f" strokeweight="0"/>
            </w:pict>
          </mc:Fallback>
        </mc:AlternateContent>
      </w:r>
      <w:bookmarkEnd w:id="9"/>
      <w:r w:rsidR="00C662F3">
        <w:br w:type="page"/>
      </w:r>
    </w:p>
    <w:p w:rsidR="00C662F3" w:rsidRDefault="00C662F3" w:rsidP="00404091">
      <w:pPr>
        <w:pStyle w:val="Ttulo1"/>
        <w:keepNext w:val="0"/>
        <w:widowControl w:val="0"/>
        <w:spacing w:before="0" w:line="240" w:lineRule="auto"/>
        <w:ind w:left="540" w:hanging="540"/>
      </w:pPr>
      <w:bookmarkStart w:id="10" w:name="_Toc404247117"/>
      <w:r>
        <w:lastRenderedPageBreak/>
        <w:t>Casos de Uso</w:t>
      </w:r>
      <w:bookmarkEnd w:id="10"/>
    </w:p>
    <w:p w:rsidR="00C662F3" w:rsidRDefault="00C662F3" w:rsidP="00C662F3">
      <w:pPr>
        <w:pStyle w:val="Ttulo2"/>
      </w:pPr>
      <w:r>
        <w:rPr>
          <w:vanish/>
        </w:rPr>
        <w:t xml:space="preserve">UCS517 </w:t>
      </w:r>
      <w:bookmarkStart w:id="11" w:name="_Toc404247118"/>
      <w:r>
        <w:t>Abonar falta</w:t>
      </w:r>
      <w:bookmarkEnd w:id="11"/>
      <w:r>
        <w:t> </w:t>
      </w:r>
    </w:p>
    <w:p w:rsidR="00C662F3" w:rsidRDefault="00C662F3" w:rsidP="00C662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47119"/>
      <w:r>
        <w:t>Fluxo Básico</w:t>
      </w:r>
      <w:bookmarkEnd w:id="12"/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“Falta” após executar o caso de uso “Listar faltas” e seleciona a opção de abono.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“Abono de falta” e exibe a mensagem MSG0006 ("Operação efetuada com sucesso!").</w:t>
      </w:r>
    </w:p>
    <w:p w:rsidR="00C662F3" w:rsidRDefault="00C662F3" w:rsidP="00C662F3">
      <w:pPr>
        <w:pStyle w:val="Recuodecorpodetexto"/>
      </w:pPr>
    </w:p>
    <w:p w:rsidR="00C662F3" w:rsidRDefault="00C662F3" w:rsidP="00C662F3">
      <w:pPr>
        <w:pStyle w:val="Ttulo2"/>
      </w:pPr>
      <w:r>
        <w:rPr>
          <w:vanish/>
        </w:rPr>
        <w:t xml:space="preserve">UCS518 </w:t>
      </w:r>
      <w:bookmarkStart w:id="13" w:name="_Toc404247120"/>
      <w:r>
        <w:t>Anular abono de falta</w:t>
      </w:r>
      <w:bookmarkEnd w:id="13"/>
      <w:r>
        <w:t> </w:t>
      </w:r>
    </w:p>
    <w:p w:rsidR="00C662F3" w:rsidRDefault="00C662F3" w:rsidP="00C662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248568963"/>
      <w:bookmarkStart w:id="15" w:name="_Toc404247121"/>
      <w:r>
        <w:t>Fluxo Básico</w:t>
      </w:r>
      <w:bookmarkEnd w:id="14"/>
      <w:bookmarkEnd w:id="15"/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“Falta” após executar o caso de uso “Listar faltas” e seleciona a opção de anulação.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não está anulado.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RN02 da seção “Regras de negócio”.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“Abono de falta” e exibe a mensagem MSG0007 ("Anulação efetuada com sucesso!").</w:t>
      </w:r>
    </w:p>
    <w:p w:rsidR="00C662F3" w:rsidRDefault="00C662F3" w:rsidP="00C662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04588753"/>
      <w:bookmarkStart w:id="17" w:name="_Toc248568964"/>
      <w:bookmarkStart w:id="18" w:name="_Toc404247122"/>
      <w:r>
        <w:t>Fluxo alternativo – Reativar</w:t>
      </w:r>
      <w:bookmarkEnd w:id="16"/>
      <w:bookmarkEnd w:id="17"/>
      <w:bookmarkEnd w:id="18"/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identifica que o registro está anulado.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reativa o “Abono de falta” e exibe a mensagem MSG0019 ("Reativação efetuada com sucesso!").</w:t>
      </w:r>
    </w:p>
    <w:p w:rsidR="00C662F3" w:rsidRDefault="00C662F3" w:rsidP="00C662F3">
      <w:pPr>
        <w:pStyle w:val="Recuodecorpodetexto"/>
      </w:pPr>
    </w:p>
    <w:p w:rsidR="00C662F3" w:rsidRDefault="00C662F3" w:rsidP="00C662F3">
      <w:pPr>
        <w:pStyle w:val="Ttulo2"/>
      </w:pPr>
      <w:r>
        <w:rPr>
          <w:vanish/>
        </w:rPr>
        <w:t xml:space="preserve">UCS519 </w:t>
      </w:r>
      <w:bookmarkStart w:id="19" w:name="_Toc404247123"/>
      <w:r>
        <w:t>Listar faltas</w:t>
      </w:r>
      <w:bookmarkEnd w:id="19"/>
      <w:r>
        <w:t> </w:t>
      </w:r>
    </w:p>
    <w:p w:rsidR="00C662F3" w:rsidRDefault="00C662F3" w:rsidP="00C662F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247124"/>
      <w:r>
        <w:t>Fluxo Básico</w:t>
      </w:r>
      <w:bookmarkEnd w:id="20"/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Abono de faltas.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C662F3" w:rsidRDefault="00C662F3" w:rsidP="00C662F3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“Faltas” de servidores (do órgão </w:t>
      </w:r>
      <w:proofErr w:type="spellStart"/>
      <w:r>
        <w:t>logado</w:t>
      </w:r>
      <w:proofErr w:type="spellEnd"/>
      <w:r>
        <w:t xml:space="preserve">) e seus respectivos abonos, de acordo com os filtros informados, ordenada pelo número da turma (decrescente), nome (crescente) e data da falta </w:t>
      </w:r>
      <w:r>
        <w:lastRenderedPageBreak/>
        <w:t>(decrescente).</w:t>
      </w:r>
    </w:p>
    <w:p w:rsidR="00C662F3" w:rsidRDefault="00C662F3" w:rsidP="00C662F3">
      <w:pPr>
        <w:pStyle w:val="Recuodecorpodetexto"/>
      </w:pPr>
    </w:p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1" w:name="_Toc404247125"/>
      <w:r>
        <w:lastRenderedPageBreak/>
        <w:t>Regras de negócio</w:t>
      </w:r>
      <w:bookmarkEnd w:id="21"/>
    </w:p>
    <w:p w:rsidR="00C662F3" w:rsidRDefault="00C662F3" w:rsidP="00C662F3"/>
    <w:p w:rsidR="00C662F3" w:rsidRDefault="00C662F3" w:rsidP="00C662F3">
      <w:pPr>
        <w:pStyle w:val="Ttulo2"/>
      </w:pPr>
      <w:bookmarkStart w:id="22" w:name="_Toc248568968"/>
      <w:bookmarkStart w:id="23" w:name="_Toc404247126"/>
      <w:r>
        <w:t>RN01: Validar a data do abono</w:t>
      </w:r>
      <w:bookmarkEnd w:id="22"/>
      <w:bookmarkEnd w:id="23"/>
    </w:p>
    <w:p w:rsidR="00C662F3" w:rsidRDefault="00C662F3" w:rsidP="00C662F3">
      <w:pPr>
        <w:pStyle w:val="Recuodecorpodetexto"/>
        <w:jc w:val="both"/>
      </w:pPr>
      <w:r>
        <w:t>Tentativa de informar a Data do abono inferior à Data da avaliação. O sistema exibe a mensagem MSG0143 ("&lt;nome_conceito1&gt; menor que &lt;nome_conceito2&gt;.").</w:t>
      </w:r>
    </w:p>
    <w:p w:rsidR="00C662F3" w:rsidRDefault="00C662F3" w:rsidP="00C662F3"/>
    <w:p w:rsidR="00C662F3" w:rsidRDefault="00C662F3" w:rsidP="00C662F3">
      <w:pPr>
        <w:pStyle w:val="Ttulo2"/>
      </w:pPr>
      <w:bookmarkStart w:id="24" w:name="_Toc404247127"/>
      <w:r>
        <w:t>RN02: Verificar se permite anular</w:t>
      </w:r>
      <w:bookmarkEnd w:id="24"/>
    </w:p>
    <w:p w:rsidR="00C662F3" w:rsidRDefault="00C662F3" w:rsidP="00C662F3">
      <w:pPr>
        <w:ind w:left="900"/>
      </w:pPr>
      <w:r>
        <w:rPr>
          <w:rFonts w:cs="Arial"/>
        </w:rPr>
        <w:t>Tentativa de anular quando a falta não foi abonada. O sistema exibe a mensagem MSG2675 ("Não é possível anular, pois a &lt;campo&gt; não foi abonada.").</w:t>
      </w:r>
    </w:p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5" w:name="_Toc404247128"/>
      <w:r>
        <w:lastRenderedPageBreak/>
        <w:t>Anexos</w:t>
      </w:r>
      <w:bookmarkEnd w:id="25"/>
    </w:p>
    <w:p w:rsidR="00C662F3" w:rsidRDefault="00C662F3" w:rsidP="00C662F3"/>
    <w:p w:rsidR="00C662F3" w:rsidRDefault="00404091" w:rsidP="00C662F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C662F3" w:rsidRDefault="00C662F3" w:rsidP="00C662F3">
      <w:pPr>
        <w:widowControl w:val="0"/>
        <w:ind w:left="540"/>
        <w:rPr>
          <w:rFonts w:cs="Arial"/>
        </w:rPr>
      </w:pPr>
    </w:p>
    <w:p w:rsidR="00404091" w:rsidRDefault="0040409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662F3" w:rsidRDefault="00C662F3" w:rsidP="00C662F3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247129"/>
      <w:r>
        <w:lastRenderedPageBreak/>
        <w:t>Revisões</w:t>
      </w:r>
      <w:bookmarkEnd w:id="26"/>
    </w:p>
    <w:p w:rsidR="00C662F3" w:rsidRDefault="00C662F3" w:rsidP="00C662F3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662F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C662F3" w:rsidRDefault="00C662F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62F3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C662F3" w:rsidRDefault="00C662F3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62F3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C662F3" w:rsidRDefault="00C662F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62F3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C662F3" w:rsidRDefault="00C662F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662F3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C662F3" w:rsidRDefault="00C662F3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662F3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662F3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Default="00C662F3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Default="00C662F3" w:rsidP="00404091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Default="00C662F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Default="00C662F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Default="00C662F3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662F3" w:rsidRPr="00404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 w:rsidRPr="00404091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662F3" w:rsidRPr="0040409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404091">
              <w:rPr>
                <w:rFonts w:cs="Arial"/>
                <w:sz w:val="16"/>
              </w:rPr>
              <w:t>Checklist</w:t>
            </w:r>
            <w:proofErr w:type="spellEnd"/>
            <w:r w:rsidRPr="00404091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662F3" w:rsidRPr="00404091" w:rsidRDefault="00C662F3" w:rsidP="00404091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C662F3" w:rsidRPr="00404091" w:rsidRDefault="00C662F3" w:rsidP="00404091">
      <w:pPr>
        <w:widowControl w:val="0"/>
        <w:ind w:left="0"/>
        <w:rPr>
          <w:rFonts w:cs="Arial"/>
          <w:sz w:val="16"/>
        </w:rPr>
      </w:pPr>
    </w:p>
    <w:p w:rsidR="00C662F3" w:rsidRPr="00404091" w:rsidRDefault="00C662F3" w:rsidP="00404091">
      <w:pPr>
        <w:widowControl w:val="0"/>
        <w:ind w:left="0"/>
        <w:rPr>
          <w:rFonts w:cs="Arial"/>
          <w:sz w:val="16"/>
        </w:rPr>
      </w:pPr>
    </w:p>
    <w:p w:rsidR="00F41655" w:rsidRPr="00404091" w:rsidRDefault="00F41655" w:rsidP="00404091">
      <w:pPr>
        <w:widowControl w:val="0"/>
        <w:ind w:left="0"/>
        <w:rPr>
          <w:rFonts w:cs="Arial"/>
          <w:sz w:val="16"/>
        </w:rPr>
      </w:pPr>
    </w:p>
    <w:sectPr w:rsidR="00F41655" w:rsidRPr="0040409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62F3" w:rsidRDefault="00C662F3" w:rsidP="002908D9">
      <w:r>
        <w:separator/>
      </w:r>
    </w:p>
  </w:endnote>
  <w:endnote w:type="continuationSeparator" w:id="0">
    <w:p w:rsidR="00C662F3" w:rsidRDefault="00C662F3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404091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662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40409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404091">
            <w:rPr>
              <w:sz w:val="20"/>
              <w:szCs w:val="20"/>
            </w:rPr>
            <w:t xml:space="preserve">Keila </w:t>
          </w:r>
          <w:proofErr w:type="spellStart"/>
          <w:r w:rsidRPr="00404091">
            <w:rPr>
              <w:sz w:val="20"/>
              <w:szCs w:val="20"/>
            </w:rPr>
            <w:t>Joanês</w:t>
          </w:r>
          <w:proofErr w:type="spellEnd"/>
          <w:r w:rsidRPr="00404091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404091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662F3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662F3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662F3">
            <w:rPr>
              <w:b/>
              <w:sz w:val="20"/>
              <w:szCs w:val="20"/>
            </w:rPr>
            <w:t>UCS0517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04091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404091">
            <w:rPr>
              <w:b/>
              <w:sz w:val="20"/>
              <w:szCs w:val="20"/>
            </w:rPr>
            <w:t>Abonar Falta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62F3" w:rsidRDefault="00C662F3" w:rsidP="002908D9">
      <w:r>
        <w:separator/>
      </w:r>
    </w:p>
  </w:footnote>
  <w:footnote w:type="continuationSeparator" w:id="0">
    <w:p w:rsidR="00C662F3" w:rsidRDefault="00C662F3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62F3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4091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E6170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62F3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62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662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662F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662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662F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662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662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662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662F3"/>
    <w:pPr>
      <w:ind w:left="0"/>
    </w:pPr>
  </w:style>
  <w:style w:type="paragraph" w:styleId="ndicedeilustraes">
    <w:name w:val="table of figures"/>
    <w:basedOn w:val="Normal"/>
    <w:next w:val="Normal"/>
    <w:semiHidden/>
    <w:rsid w:val="00C662F3"/>
  </w:style>
  <w:style w:type="paragraph" w:styleId="Sumrio2">
    <w:name w:val="toc 2"/>
    <w:basedOn w:val="Normal"/>
    <w:next w:val="Normal"/>
    <w:autoRedefine/>
    <w:uiPriority w:val="39"/>
    <w:rsid w:val="00C662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662F3"/>
    <w:pPr>
      <w:ind w:left="480"/>
    </w:pPr>
  </w:style>
  <w:style w:type="character" w:styleId="Hyperlink">
    <w:name w:val="Hyperlink"/>
    <w:basedOn w:val="Fontepargpadro"/>
    <w:uiPriority w:val="99"/>
    <w:rsid w:val="00C662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662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62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662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662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662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662F3"/>
    <w:rPr>
      <w:sz w:val="16"/>
    </w:rPr>
  </w:style>
  <w:style w:type="character" w:styleId="Nmerodepgina">
    <w:name w:val="page number"/>
    <w:basedOn w:val="Fontepargpadro"/>
    <w:rsid w:val="00C662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662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662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662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662F3"/>
  </w:style>
  <w:style w:type="paragraph" w:styleId="Corpodetexto">
    <w:name w:val="Body Text"/>
    <w:basedOn w:val="Normal"/>
    <w:link w:val="CorpodetextoChar"/>
    <w:rsid w:val="00C662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662F3"/>
    <w:rPr>
      <w:rFonts w:eastAsia="Arial Unicode MS"/>
    </w:rPr>
  </w:style>
  <w:style w:type="paragraph" w:customStyle="1" w:styleId="tabletext">
    <w:name w:val="tabletext"/>
    <w:basedOn w:val="Normal"/>
    <w:rsid w:val="00C662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662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662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662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662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662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662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662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662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662F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662F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662F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662F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662F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662F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662F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662F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662F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662F3"/>
    <w:pPr>
      <w:ind w:left="0"/>
    </w:pPr>
  </w:style>
  <w:style w:type="paragraph" w:styleId="ndicedeilustraes">
    <w:name w:val="table of figures"/>
    <w:basedOn w:val="Normal"/>
    <w:next w:val="Normal"/>
    <w:semiHidden/>
    <w:rsid w:val="00C662F3"/>
  </w:style>
  <w:style w:type="paragraph" w:styleId="Sumrio2">
    <w:name w:val="toc 2"/>
    <w:basedOn w:val="Normal"/>
    <w:next w:val="Normal"/>
    <w:autoRedefine/>
    <w:uiPriority w:val="39"/>
    <w:rsid w:val="00C662F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662F3"/>
    <w:pPr>
      <w:ind w:left="480"/>
    </w:pPr>
  </w:style>
  <w:style w:type="character" w:styleId="Hyperlink">
    <w:name w:val="Hyperlink"/>
    <w:basedOn w:val="Fontepargpadro"/>
    <w:uiPriority w:val="99"/>
    <w:rsid w:val="00C662F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662F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662F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662F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662F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662F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662F3"/>
    <w:rPr>
      <w:sz w:val="16"/>
    </w:rPr>
  </w:style>
  <w:style w:type="character" w:styleId="Nmerodepgina">
    <w:name w:val="page number"/>
    <w:basedOn w:val="Fontepargpadro"/>
    <w:rsid w:val="00C662F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662F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662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662F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662F3"/>
  </w:style>
  <w:style w:type="paragraph" w:styleId="Corpodetexto">
    <w:name w:val="Body Text"/>
    <w:basedOn w:val="Normal"/>
    <w:link w:val="CorpodetextoChar"/>
    <w:rsid w:val="00C662F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662F3"/>
    <w:rPr>
      <w:rFonts w:eastAsia="Arial Unicode MS"/>
    </w:rPr>
  </w:style>
  <w:style w:type="paragraph" w:customStyle="1" w:styleId="tabletext">
    <w:name w:val="tabletext"/>
    <w:basedOn w:val="Normal"/>
    <w:rsid w:val="00C662F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662F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662F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662F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662F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662F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662F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662F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662F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662F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0C17C-54D7-4903-AD12-EE0C86CD4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693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5661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2014-11-09T05:45:00Z</cp:lastPrinted>
  <dcterms:created xsi:type="dcterms:W3CDTF">2014-11-09T05:45:00Z</dcterms:created>
  <dcterms:modified xsi:type="dcterms:W3CDTF">2014-11-20T13:43:00Z</dcterms:modified>
</cp:coreProperties>
</file>