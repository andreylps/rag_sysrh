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AD7" w:rsidRDefault="002E4AD7" w:rsidP="002E4A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4AD7" w:rsidRDefault="002E4AD7" w:rsidP="002E4AD7">
      <w:pPr>
        <w:widowControl w:val="0"/>
        <w:rPr>
          <w:rFonts w:cs="Arial"/>
          <w:sz w:val="20"/>
        </w:rPr>
      </w:pPr>
    </w:p>
    <w:p w:rsidR="002E4AD7" w:rsidRDefault="002E4AD7" w:rsidP="002E4AD7">
      <w:pPr>
        <w:widowControl w:val="0"/>
        <w:rPr>
          <w:rFonts w:cs="Arial"/>
          <w:sz w:val="20"/>
        </w:rPr>
      </w:pPr>
    </w:p>
    <w:p w:rsidR="002E4AD7" w:rsidRDefault="002E4AD7" w:rsidP="002E4AD7">
      <w:pPr>
        <w:widowControl w:val="0"/>
        <w:rPr>
          <w:rFonts w:cs="Arial"/>
          <w:sz w:val="20"/>
        </w:rPr>
      </w:pPr>
    </w:p>
    <w:p w:rsidR="002E4AD7" w:rsidRDefault="002E4AD7" w:rsidP="002E4AD7">
      <w:pPr>
        <w:widowControl w:val="0"/>
        <w:rPr>
          <w:rFonts w:cs="Arial"/>
          <w:sz w:val="20"/>
        </w:rPr>
      </w:pPr>
    </w:p>
    <w:p w:rsidR="002E4AD7" w:rsidRDefault="002E4AD7" w:rsidP="002E4A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4AD7" w:rsidRDefault="002E4AD7" w:rsidP="002E4AD7">
      <w:pPr>
        <w:widowControl w:val="0"/>
        <w:rPr>
          <w:rFonts w:cs="Arial"/>
          <w:sz w:val="20"/>
          <w:u w:val="single"/>
        </w:rPr>
      </w:pPr>
    </w:p>
    <w:p w:rsidR="002E4AD7" w:rsidRDefault="002E4AD7" w:rsidP="002E4A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4AD7" w:rsidRDefault="002E4AD7" w:rsidP="002E4AD7">
      <w:pPr>
        <w:widowControl w:val="0"/>
        <w:rPr>
          <w:rFonts w:cs="Arial"/>
          <w:sz w:val="20"/>
        </w:rPr>
      </w:pPr>
    </w:p>
    <w:p w:rsidR="002E4AD7" w:rsidRDefault="002E4AD7" w:rsidP="002E4AD7">
      <w:pPr>
        <w:widowControl w:val="0"/>
        <w:rPr>
          <w:rFonts w:cs="Arial"/>
          <w:sz w:val="20"/>
        </w:rPr>
      </w:pPr>
    </w:p>
    <w:p w:rsidR="002E4AD7" w:rsidRDefault="002E4AD7" w:rsidP="002E4AD7">
      <w:pPr>
        <w:widowControl w:val="0"/>
        <w:rPr>
          <w:rFonts w:cs="Arial"/>
          <w:sz w:val="20"/>
        </w:rPr>
      </w:pPr>
    </w:p>
    <w:p w:rsidR="002E4AD7" w:rsidRDefault="002E4AD7" w:rsidP="002E4A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4AD7" w:rsidRDefault="002E4AD7" w:rsidP="002E4AD7">
      <w:pPr>
        <w:widowControl w:val="0"/>
        <w:rPr>
          <w:rFonts w:cs="Arial"/>
          <w:sz w:val="20"/>
        </w:rPr>
      </w:pPr>
    </w:p>
    <w:p w:rsidR="002E4AD7" w:rsidRDefault="002E4AD7" w:rsidP="002E4AD7">
      <w:pPr>
        <w:widowControl w:val="0"/>
        <w:rPr>
          <w:rFonts w:cs="Arial"/>
          <w:sz w:val="20"/>
        </w:rPr>
      </w:pPr>
    </w:p>
    <w:p w:rsidR="002E4AD7" w:rsidRDefault="002E4AD7" w:rsidP="002E4AD7">
      <w:pPr>
        <w:widowControl w:val="0"/>
        <w:rPr>
          <w:rFonts w:cs="Arial"/>
        </w:rPr>
      </w:pPr>
    </w:p>
    <w:p w:rsidR="002E4AD7" w:rsidRDefault="002E4AD7" w:rsidP="002E4AD7">
      <w:pPr>
        <w:pStyle w:val="Capa"/>
        <w:rPr>
          <w:color w:val="FF9900"/>
        </w:rPr>
      </w:pPr>
      <w:r>
        <w:t>SINDRAPE</w:t>
      </w:r>
    </w:p>
    <w:p w:rsidR="002E4AD7" w:rsidRDefault="002E4AD7" w:rsidP="002E4AD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E4AD7" w:rsidRPr="002E4AD7" w:rsidRDefault="002E4AD7" w:rsidP="002E4AD7">
      <w:pPr>
        <w:widowControl w:val="0"/>
        <w:rPr>
          <w:color w:val="000080"/>
        </w:rPr>
      </w:pPr>
    </w:p>
    <w:p w:rsidR="002E4AD7" w:rsidRPr="002E4AD7" w:rsidRDefault="002E4AD7" w:rsidP="002E4AD7">
      <w:pPr>
        <w:widowControl w:val="0"/>
        <w:jc w:val="right"/>
        <w:rPr>
          <w:rFonts w:cs="Arial"/>
          <w:b/>
          <w:bCs/>
          <w:color w:val="000080"/>
        </w:rPr>
      </w:pPr>
    </w:p>
    <w:p w:rsidR="002E4AD7" w:rsidRDefault="002E4AD7" w:rsidP="002E4AD7">
      <w:pPr>
        <w:pStyle w:val="Capa"/>
      </w:pPr>
      <w:r>
        <w:t>UCS0518</w:t>
      </w:r>
      <w:r w:rsidR="00FE62AB">
        <w:t xml:space="preserve"> </w:t>
      </w:r>
      <w:r>
        <w:t>– Pesquisar ocorrências de eventos</w:t>
      </w:r>
    </w:p>
    <w:p w:rsidR="002E4AD7" w:rsidRDefault="002E4AD7" w:rsidP="002E4AD7">
      <w:pPr>
        <w:widowControl w:val="0"/>
        <w:rPr>
          <w:rFonts w:cs="Arial"/>
        </w:rPr>
      </w:pPr>
    </w:p>
    <w:p w:rsidR="002E4AD7" w:rsidRDefault="002E4AD7" w:rsidP="002E4AD7">
      <w:pPr>
        <w:widowControl w:val="0"/>
      </w:pPr>
    </w:p>
    <w:p w:rsidR="002E4AD7" w:rsidRDefault="002E4AD7" w:rsidP="002E4AD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2E4AD7" w:rsidRPr="002E4AD7" w:rsidRDefault="002E4AD7" w:rsidP="002E4AD7">
      <w:pPr>
        <w:pStyle w:val="Corpodetexto3"/>
        <w:widowControl w:val="0"/>
        <w:spacing w:after="0"/>
        <w:rPr>
          <w:rFonts w:cs="Arial"/>
        </w:rPr>
      </w:pPr>
      <w:r w:rsidRPr="002E4AD7">
        <w:rPr>
          <w:rFonts w:cs="Arial"/>
        </w:rPr>
        <w:lastRenderedPageBreak/>
        <w:t>Histórico de Revisões</w:t>
      </w:r>
    </w:p>
    <w:p w:rsidR="002E4AD7" w:rsidRDefault="002E4AD7" w:rsidP="002E4AD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E4AD7" w:rsidTr="002E4AD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2E4A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2E4A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2E4A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2E4A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E4AD7" w:rsidTr="002E4AD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2E4AD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06/01/2010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2E4AD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2E4AD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2E4AD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2E4AD7" w:rsidTr="002E4AD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2E4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2E4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2E4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2E4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E4AD7" w:rsidRDefault="002E4AD7" w:rsidP="002E4AD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E4AD7" w:rsidRPr="002E4AD7" w:rsidRDefault="002E4AD7" w:rsidP="002E4AD7">
      <w:pPr>
        <w:pStyle w:val="Corpodetexto3"/>
        <w:widowControl w:val="0"/>
        <w:spacing w:after="0"/>
        <w:jc w:val="left"/>
        <w:rPr>
          <w:rFonts w:cs="Arial"/>
        </w:rPr>
      </w:pPr>
      <w:r w:rsidRPr="002E4AD7">
        <w:rPr>
          <w:rFonts w:cs="Arial"/>
        </w:rPr>
        <w:lastRenderedPageBreak/>
        <w:t>Índice</w:t>
      </w:r>
    </w:p>
    <w:p w:rsidR="002E4AD7" w:rsidRPr="002E4AD7" w:rsidRDefault="002E4AD7" w:rsidP="002E4AD7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7A6957" w:rsidRDefault="002E4AD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7885" w:history="1">
        <w:r w:rsidR="007A6957" w:rsidRPr="00A7788E">
          <w:rPr>
            <w:rStyle w:val="Hyperlink"/>
            <w:noProof/>
          </w:rPr>
          <w:t>1.</w:t>
        </w:r>
        <w:r w:rsidR="007A695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A6957" w:rsidRPr="00A7788E">
          <w:rPr>
            <w:rStyle w:val="Hyperlink"/>
            <w:noProof/>
          </w:rPr>
          <w:t>Pacote/Caso de Uso</w:t>
        </w:r>
        <w:r w:rsidR="007A6957">
          <w:rPr>
            <w:noProof/>
            <w:webHidden/>
          </w:rPr>
          <w:tab/>
        </w:r>
        <w:r w:rsidR="007A6957">
          <w:rPr>
            <w:noProof/>
            <w:webHidden/>
          </w:rPr>
          <w:fldChar w:fldCharType="begin"/>
        </w:r>
        <w:r w:rsidR="007A6957">
          <w:rPr>
            <w:noProof/>
            <w:webHidden/>
          </w:rPr>
          <w:instrText xml:space="preserve"> PAGEREF _Toc404247885 \h </w:instrText>
        </w:r>
        <w:r w:rsidR="007A6957">
          <w:rPr>
            <w:noProof/>
            <w:webHidden/>
          </w:rPr>
        </w:r>
        <w:r w:rsidR="007A6957">
          <w:rPr>
            <w:noProof/>
            <w:webHidden/>
          </w:rPr>
          <w:fldChar w:fldCharType="separate"/>
        </w:r>
        <w:r w:rsidR="007A6957">
          <w:rPr>
            <w:noProof/>
            <w:webHidden/>
          </w:rPr>
          <w:t>4</w:t>
        </w:r>
        <w:r w:rsidR="007A6957">
          <w:rPr>
            <w:noProof/>
            <w:webHidden/>
          </w:rPr>
          <w:fldChar w:fldCharType="end"/>
        </w:r>
      </w:hyperlink>
    </w:p>
    <w:p w:rsidR="007A6957" w:rsidRDefault="007A695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886" w:history="1">
        <w:r w:rsidRPr="00A7788E">
          <w:rPr>
            <w:rStyle w:val="Hyperlink"/>
            <w:noProof/>
          </w:rPr>
          <w:t>Pesquisar ocorrências de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A6957" w:rsidRDefault="007A695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887" w:history="1">
        <w:r w:rsidRPr="00A7788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788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A6957" w:rsidRDefault="007A695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888" w:history="1">
        <w:r w:rsidRPr="00A7788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788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A6957" w:rsidRDefault="007A695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889" w:history="1">
        <w:r w:rsidRPr="00A7788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788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A6957" w:rsidRDefault="007A695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890" w:history="1">
        <w:r w:rsidRPr="00A7788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788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A6957" w:rsidRDefault="007A695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891" w:history="1">
        <w:r w:rsidRPr="00A7788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788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A6957" w:rsidRDefault="007A695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892" w:history="1">
        <w:r w:rsidRPr="00A7788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788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A6957" w:rsidRDefault="007A695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893" w:history="1">
        <w:r w:rsidRPr="00A7788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788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A6957" w:rsidRDefault="007A695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894" w:history="1">
        <w:r w:rsidRPr="00A7788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788E">
          <w:rPr>
            <w:rStyle w:val="Hyperlink"/>
            <w:noProof/>
          </w:rPr>
          <w:t>Pesquisar ocorrências de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A6957" w:rsidRDefault="007A695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895" w:history="1">
        <w:r w:rsidRPr="00A7788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788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A6957" w:rsidRDefault="007A695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896" w:history="1">
        <w:r w:rsidRPr="00A7788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788E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A6957" w:rsidRDefault="007A695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897" w:history="1">
        <w:r w:rsidRPr="00A7788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788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A6957" w:rsidRDefault="007A695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898" w:history="1">
        <w:r w:rsidRPr="00A7788E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788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E4AD7" w:rsidRDefault="002E4AD7" w:rsidP="002E4AD7">
      <w:pPr>
        <w:pStyle w:val="Sumrio1"/>
      </w:pPr>
      <w:r>
        <w:fldChar w:fldCharType="end"/>
      </w:r>
    </w:p>
    <w:p w:rsidR="002E4AD7" w:rsidRDefault="002E4AD7" w:rsidP="002E4AD7">
      <w:pPr>
        <w:widowControl w:val="0"/>
        <w:rPr>
          <w:rFonts w:cs="Arial"/>
          <w:b/>
          <w:bCs/>
          <w:color w:val="000000"/>
        </w:rPr>
      </w:pPr>
    </w:p>
    <w:p w:rsidR="002E4AD7" w:rsidRDefault="002E4AD7" w:rsidP="002E4AD7">
      <w:pPr>
        <w:pStyle w:val="Heading"/>
        <w:rPr>
          <w:rFonts w:cs="Arial"/>
          <w:szCs w:val="24"/>
          <w:lang w:val="pt-BR"/>
        </w:rPr>
      </w:pPr>
    </w:p>
    <w:p w:rsidR="002E4AD7" w:rsidRDefault="002E4AD7" w:rsidP="002E4AD7">
      <w:pPr>
        <w:pStyle w:val="Heading"/>
      </w:pPr>
    </w:p>
    <w:p w:rsidR="002E4AD7" w:rsidRDefault="002E4AD7" w:rsidP="002E4AD7">
      <w:pPr>
        <w:pStyle w:val="Heading"/>
        <w:jc w:val="center"/>
      </w:pPr>
    </w:p>
    <w:p w:rsidR="002E4AD7" w:rsidRDefault="002E4AD7" w:rsidP="002E4AD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E4AD7" w:rsidRDefault="002E4AD7" w:rsidP="002E4AD7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7885"/>
      <w:r>
        <w:lastRenderedPageBreak/>
        <w:t>Pacote/Caso de Uso</w:t>
      </w:r>
      <w:bookmarkEnd w:id="1"/>
    </w:p>
    <w:p w:rsidR="002E4AD7" w:rsidRDefault="002E4AD7" w:rsidP="002E4AD7"/>
    <w:p w:rsidR="002E4AD7" w:rsidRDefault="002E4AD7" w:rsidP="00FE62AB">
      <w:pPr>
        <w:pStyle w:val="Subttulo"/>
      </w:pPr>
      <w:bookmarkStart w:id="2" w:name="_Toc404247886"/>
      <w:r>
        <w:t>Pesquisar ocorrências de eventos</w:t>
      </w:r>
      <w:bookmarkEnd w:id="2"/>
    </w:p>
    <w:p w:rsidR="002E4AD7" w:rsidRDefault="002E4AD7" w:rsidP="002E4AD7">
      <w:pPr>
        <w:widowControl w:val="0"/>
        <w:ind w:left="902"/>
        <w:rPr>
          <w:rFonts w:cs="Arial"/>
          <w:b/>
          <w:bCs/>
          <w:color w:val="FF0000"/>
        </w:rPr>
      </w:pPr>
    </w:p>
    <w:p w:rsidR="002E4AD7" w:rsidRDefault="002E4AD7" w:rsidP="002E4AD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7887"/>
      <w:r>
        <w:t>Descrição</w:t>
      </w:r>
      <w:bookmarkEnd w:id="3"/>
    </w:p>
    <w:p w:rsidR="002E4AD7" w:rsidRDefault="002E4AD7" w:rsidP="002E4AD7">
      <w:pPr>
        <w:pStyle w:val="Recuodecorpodetexto2"/>
        <w:widowControl w:val="0"/>
        <w:ind w:left="1620" w:firstLine="0"/>
        <w:rPr>
          <w:sz w:val="24"/>
        </w:rPr>
      </w:pPr>
    </w:p>
    <w:p w:rsidR="002E4AD7" w:rsidRDefault="002E4AD7" w:rsidP="002E4AD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consulta de ocorrências de eventos.</w:t>
      </w:r>
    </w:p>
    <w:p w:rsidR="002E4AD7" w:rsidRDefault="002E4AD7" w:rsidP="002E4AD7">
      <w:pPr>
        <w:pStyle w:val="Recuodecorpodetexto2"/>
        <w:widowControl w:val="0"/>
        <w:ind w:left="1620" w:firstLine="0"/>
        <w:rPr>
          <w:sz w:val="24"/>
        </w:rPr>
      </w:pPr>
    </w:p>
    <w:p w:rsidR="002E4AD7" w:rsidRDefault="002E4AD7" w:rsidP="002E4AD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7888"/>
      <w:r>
        <w:t>Requisitos atendidos</w:t>
      </w:r>
      <w:bookmarkEnd w:id="4"/>
    </w:p>
    <w:p w:rsidR="002E4AD7" w:rsidRDefault="002E4AD7" w:rsidP="002E4AD7"/>
    <w:p w:rsidR="002E4AD7" w:rsidRDefault="002E4AD7" w:rsidP="002E4AD7">
      <w:pPr>
        <w:pStyle w:val="Recuodecorpodetexto"/>
        <w:ind w:left="1260"/>
      </w:pPr>
      <w:r>
        <w:t>R18 – Pesquisar ocorrências de eventos</w:t>
      </w:r>
    </w:p>
    <w:p w:rsidR="002E4AD7" w:rsidRDefault="002E4AD7" w:rsidP="002E4AD7"/>
    <w:p w:rsidR="002E4AD7" w:rsidRDefault="002E4AD7" w:rsidP="002E4AD7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7889"/>
      <w:r>
        <w:t>Conceito</w:t>
      </w:r>
      <w:bookmarkEnd w:id="5"/>
      <w:r>
        <w:tab/>
      </w:r>
    </w:p>
    <w:p w:rsidR="002E4AD7" w:rsidRDefault="002E4AD7" w:rsidP="002E4AD7"/>
    <w:p w:rsidR="002E4AD7" w:rsidRDefault="002E4AD7" w:rsidP="002E4AD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7890"/>
      <w:r>
        <w:t>Conceitos principais</w:t>
      </w:r>
      <w:bookmarkEnd w:id="6"/>
    </w:p>
    <w:p w:rsidR="002E4AD7" w:rsidRDefault="002E4AD7" w:rsidP="002E4AD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E4AD7" w:rsidTr="00FE62AB">
        <w:trPr>
          <w:trHeight w:val="600"/>
        </w:trPr>
        <w:tc>
          <w:tcPr>
            <w:tcW w:w="1600" w:type="dxa"/>
          </w:tcPr>
          <w:p w:rsidR="002E4AD7" w:rsidRDefault="002E4AD7" w:rsidP="002E4AD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Ocorrência de evento</w:t>
            </w:r>
          </w:p>
        </w:tc>
        <w:tc>
          <w:tcPr>
            <w:tcW w:w="4606" w:type="dxa"/>
          </w:tcPr>
          <w:p w:rsidR="002E4AD7" w:rsidRDefault="002E4AD7" w:rsidP="00FE62AB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ocorrências de evento, ou seja, as turmas constituídas para os eventos de capacitação</w:t>
            </w:r>
            <w:proofErr w:type="gramStart"/>
            <w:r>
              <w:rPr>
                <w:rFonts w:cs="Arial"/>
              </w:rPr>
              <w:t>..</w:t>
            </w:r>
            <w:proofErr w:type="gramEnd"/>
          </w:p>
        </w:tc>
      </w:tr>
    </w:tbl>
    <w:p w:rsidR="002E4AD7" w:rsidRDefault="002E4AD7" w:rsidP="002E4AD7">
      <w:pPr>
        <w:pStyle w:val="Cabealho"/>
        <w:rPr>
          <w:rFonts w:cs="Arial"/>
        </w:rPr>
      </w:pPr>
    </w:p>
    <w:p w:rsidR="002E4AD7" w:rsidRDefault="002E4AD7" w:rsidP="002E4AD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47891"/>
      <w:r>
        <w:t>Conceitos associados</w:t>
      </w:r>
      <w:bookmarkEnd w:id="7"/>
    </w:p>
    <w:p w:rsidR="002E4AD7" w:rsidRDefault="002E4AD7" w:rsidP="002E4AD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E4AD7" w:rsidTr="00FE62AB">
        <w:trPr>
          <w:trHeight w:val="600"/>
        </w:trPr>
        <w:tc>
          <w:tcPr>
            <w:tcW w:w="1600" w:type="dxa"/>
          </w:tcPr>
          <w:p w:rsidR="002E4AD7" w:rsidRDefault="002E4AD7" w:rsidP="002E4AD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Participante da ocorrência</w:t>
            </w:r>
          </w:p>
        </w:tc>
        <w:tc>
          <w:tcPr>
            <w:tcW w:w="4606" w:type="dxa"/>
          </w:tcPr>
          <w:p w:rsidR="002E4AD7" w:rsidRDefault="002E4AD7" w:rsidP="00FE62AB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participantes da ocorrência: alunos, ministrantes/tutores.</w:t>
            </w:r>
          </w:p>
        </w:tc>
      </w:tr>
    </w:tbl>
    <w:p w:rsidR="002E4AD7" w:rsidRDefault="002E4AD7" w:rsidP="002E4AD7">
      <w:pPr>
        <w:pStyle w:val="Cabealho"/>
        <w:rPr>
          <w:rFonts w:cs="Arial"/>
        </w:rPr>
      </w:pPr>
    </w:p>
    <w:p w:rsidR="002E4AD7" w:rsidRDefault="002E4AD7" w:rsidP="002E4AD7">
      <w:pPr>
        <w:rPr>
          <w:rFonts w:eastAsia="Arial Unicode MS"/>
        </w:rPr>
      </w:pPr>
    </w:p>
    <w:p w:rsidR="002E4AD7" w:rsidRDefault="002E4AD7" w:rsidP="002E4AD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7892"/>
      <w:r>
        <w:lastRenderedPageBreak/>
        <w:t>Diagrama</w:t>
      </w:r>
      <w:bookmarkEnd w:id="8"/>
    </w:p>
    <w:p w:rsidR="002E4AD7" w:rsidRDefault="002E4AD7" w:rsidP="002E4AD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E4AD7" w:rsidRDefault="00FE62AB" w:rsidP="00FE62AB">
      <w:pPr>
        <w:rPr>
          <w:rFonts w:cs="Arial"/>
        </w:rPr>
      </w:pPr>
      <w:bookmarkStart w:id="9" w:name="_Toc404245729"/>
      <w:r w:rsidRPr="008C3CD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DDF6DA" wp14:editId="5B53BD58">
                <wp:simplePos x="0" y="0"/>
                <wp:positionH relativeFrom="column">
                  <wp:posOffset>710565</wp:posOffset>
                </wp:positionH>
                <wp:positionV relativeFrom="paragraph">
                  <wp:posOffset>1496695</wp:posOffset>
                </wp:positionV>
                <wp:extent cx="4089400" cy="2667000"/>
                <wp:effectExtent l="0" t="0" r="25400" b="19050"/>
                <wp:wrapNone/>
                <wp:docPr id="14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9400" cy="266700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55.95pt;margin-top:117.85pt;width:322pt;height:21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" filled="f" strokeweight="0"/>
            </w:pict>
          </mc:Fallback>
        </mc:AlternateContent>
      </w:r>
      <w:r w:rsidRPr="008C3CD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93C2FE" wp14:editId="5DAC64EF">
                <wp:simplePos x="0" y="0"/>
                <wp:positionH relativeFrom="column">
                  <wp:posOffset>713740</wp:posOffset>
                </wp:positionH>
                <wp:positionV relativeFrom="paragraph">
                  <wp:posOffset>1508125</wp:posOffset>
                </wp:positionV>
                <wp:extent cx="588645" cy="199390"/>
                <wp:effectExtent l="0" t="0" r="20955" b="10160"/>
                <wp:wrapNone/>
                <wp:docPr id="14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8645" cy="199390"/>
                        </a:xfrm>
                        <a:custGeom>
                          <a:avLst/>
                          <a:gdLst>
                            <a:gd name="T0" fmla="*/ 0 w 56"/>
                            <a:gd name="T1" fmla="*/ 19 h 19"/>
                            <a:gd name="T2" fmla="*/ 43 w 56"/>
                            <a:gd name="T3" fmla="*/ 19 h 19"/>
                            <a:gd name="T4" fmla="*/ 56 w 56"/>
                            <a:gd name="T5" fmla="*/ 5 h 19"/>
                            <a:gd name="T6" fmla="*/ 56 w 56"/>
                            <a:gd name="T7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" h="19">
                              <a:moveTo>
                                <a:pt x="0" y="19"/>
                              </a:moveTo>
                              <a:lnTo>
                                <a:pt x="43" y="19"/>
                              </a:lnTo>
                              <a:lnTo>
                                <a:pt x="56" y="5"/>
                              </a:lnTo>
                              <a:lnTo>
                                <a:pt x="56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56.2pt;margin-top:118.75pt;width:46.35pt;height:1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" path="m,19r43,l56,5,56,e" filled="f" strokeweight="0">
                <v:path arrowok="t" o:connecttype="custom" o:connectlocs="0,199390;451995,199390;588645,52471;588645,0" o:connectangles="0,0,0,0"/>
              </v:shape>
            </w:pict>
          </mc:Fallback>
        </mc:AlternateContent>
      </w:r>
      <w:r w:rsidRPr="008C3CD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A91CC9" wp14:editId="27C21D71">
                <wp:simplePos x="0" y="0"/>
                <wp:positionH relativeFrom="column">
                  <wp:posOffset>765810</wp:posOffset>
                </wp:positionH>
                <wp:positionV relativeFrom="paragraph">
                  <wp:posOffset>1539240</wp:posOffset>
                </wp:positionV>
                <wp:extent cx="361315" cy="261620"/>
                <wp:effectExtent l="0" t="0" r="635" b="15240"/>
                <wp:wrapNone/>
                <wp:docPr id="14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62AB" w:rsidRDefault="00FE62AB" w:rsidP="00FE62AB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uc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UCS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left:0;text-align:left;margin-left:60.3pt;margin-top:121.2pt;width:28.45pt;height:20.6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" filled="f" stroked="f">
                <v:textbox style="mso-fit-shape-to-text:t" inset="0,0,0,0">
                  <w:txbxContent>
                    <w:p w:rsidR="00FE62AB" w:rsidRDefault="00FE62AB" w:rsidP="00FE62AB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UCS</w:t>
                      </w:r>
                    </w:p>
                  </w:txbxContent>
                </v:textbox>
              </v:rect>
            </w:pict>
          </mc:Fallback>
        </mc:AlternateContent>
      </w:r>
      <w:r w:rsidRPr="008C3CD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F04A65" wp14:editId="0962F670">
                <wp:simplePos x="0" y="0"/>
                <wp:positionH relativeFrom="column">
                  <wp:posOffset>2806065</wp:posOffset>
                </wp:positionH>
                <wp:positionV relativeFrom="paragraph">
                  <wp:posOffset>2096770</wp:posOffset>
                </wp:positionV>
                <wp:extent cx="1765935" cy="1828800"/>
                <wp:effectExtent l="0" t="0" r="24765" b="19050"/>
                <wp:wrapNone/>
                <wp:docPr id="113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5935" cy="1828800"/>
                        </a:xfrm>
                        <a:prstGeom prst="rect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6" o:spid="_x0000_s1026" style="position:absolute;margin-left:220.95pt;margin-top:165.1pt;width:139.05pt;height:2in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" filled="f" strokeweight="47e-5mm"/>
            </w:pict>
          </mc:Fallback>
        </mc:AlternateContent>
      </w:r>
      <w:r w:rsidRPr="008C3CD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4CFD3" wp14:editId="4BF5A0C7">
                <wp:simplePos x="0" y="0"/>
                <wp:positionH relativeFrom="column">
                  <wp:posOffset>3110865</wp:posOffset>
                </wp:positionH>
                <wp:positionV relativeFrom="paragraph">
                  <wp:posOffset>2602865</wp:posOffset>
                </wp:positionV>
                <wp:extent cx="1103630" cy="735330"/>
                <wp:effectExtent l="0" t="0" r="20320" b="26670"/>
                <wp:wrapNone/>
                <wp:docPr id="114" name="Oval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3630" cy="73533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7" o:spid="_x0000_s1026" style="position:absolute;margin-left:244.95pt;margin-top:204.95pt;width:86.9pt;height:57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" fillcolor="#c0bfc0" strokecolor="#c0bfc0" strokeweight="47e-5mm"/>
            </w:pict>
          </mc:Fallback>
        </mc:AlternateContent>
      </w:r>
      <w:r w:rsidRPr="008C3CD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25C4F1" wp14:editId="29011271">
                <wp:simplePos x="0" y="0"/>
                <wp:positionH relativeFrom="column">
                  <wp:posOffset>3244215</wp:posOffset>
                </wp:positionH>
                <wp:positionV relativeFrom="paragraph">
                  <wp:posOffset>2715895</wp:posOffset>
                </wp:positionV>
                <wp:extent cx="866775" cy="514350"/>
                <wp:effectExtent l="0" t="0" r="9525" b="0"/>
                <wp:wrapNone/>
                <wp:docPr id="116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677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62AB" w:rsidRDefault="00FE62AB" w:rsidP="00FE62AB">
                            <w:pPr>
                              <w:ind w:left="0"/>
                              <w:jc w:val="center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Pesquisar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ocorrências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eventos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9" o:spid="_x0000_s1027" style="position:absolute;left:0;text-align:left;margin-left:255.45pt;margin-top:213.85pt;width:68.25pt;height:4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" filled="f" stroked="f">
                <v:textbox inset="0,0,0,0">
                  <w:txbxContent>
                    <w:p w:rsidR="00FE62AB" w:rsidRDefault="00FE62AB" w:rsidP="00FE62AB">
                      <w:pPr>
                        <w:ind w:left="0"/>
                        <w:jc w:val="center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Pesquisar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ocorrências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eventos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8C3CD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2D3811" wp14:editId="46CCB4CC">
                <wp:simplePos x="0" y="0"/>
                <wp:positionH relativeFrom="column">
                  <wp:posOffset>3079115</wp:posOffset>
                </wp:positionH>
                <wp:positionV relativeFrom="paragraph">
                  <wp:posOffset>2571750</wp:posOffset>
                </wp:positionV>
                <wp:extent cx="1103630" cy="735330"/>
                <wp:effectExtent l="0" t="0" r="20320" b="26670"/>
                <wp:wrapNone/>
                <wp:docPr id="115" name="Oval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3630" cy="73533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8" o:spid="_x0000_s1026" style="position:absolute;margin-left:242.45pt;margin-top:202.5pt;width:86.9pt;height:57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" fillcolor="#fcf2e3" strokeweight="47e-5mm"/>
            </w:pict>
          </mc:Fallback>
        </mc:AlternateContent>
      </w:r>
      <w:r w:rsidRPr="008C3CD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640E108" wp14:editId="7205D176">
                <wp:simplePos x="0" y="0"/>
                <wp:positionH relativeFrom="column">
                  <wp:posOffset>1480820</wp:posOffset>
                </wp:positionH>
                <wp:positionV relativeFrom="paragraph">
                  <wp:posOffset>2876550</wp:posOffset>
                </wp:positionV>
                <wp:extent cx="1325245" cy="0"/>
                <wp:effectExtent l="0" t="0" r="27305" b="19050"/>
                <wp:wrapNone/>
                <wp:docPr id="136" name="Lin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325245" cy="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226.5pt" to="220.95pt,2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" strokeweight="47e-5mm"/>
            </w:pict>
          </mc:Fallback>
        </mc:AlternateContent>
      </w:r>
      <w:r w:rsidRPr="008C3CD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4188BC" wp14:editId="412791A7">
                <wp:simplePos x="0" y="0"/>
                <wp:positionH relativeFrom="column">
                  <wp:posOffset>882015</wp:posOffset>
                </wp:positionH>
                <wp:positionV relativeFrom="paragraph">
                  <wp:posOffset>3181350</wp:posOffset>
                </wp:positionV>
                <wp:extent cx="728345" cy="261620"/>
                <wp:effectExtent l="0" t="0" r="7620" b="15240"/>
                <wp:wrapNone/>
                <wp:docPr id="135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345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62AB" w:rsidRDefault="00FE62AB" w:rsidP="00FE62AB">
                            <w:pPr>
                              <w:ind w:left="0"/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Usuário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8" o:spid="_x0000_s1028" style="position:absolute;left:0;text-align:left;margin-left:69.45pt;margin-top:250.5pt;width:57.35pt;height:20.6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" filled="f" stroked="f">
                <v:textbox style="mso-fit-shape-to-text:t" inset="0,0,0,0">
                  <w:txbxContent>
                    <w:p w:rsidR="00FE62AB" w:rsidRDefault="00FE62AB" w:rsidP="00FE62AB">
                      <w:pPr>
                        <w:ind w:left="0"/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Usuário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8C3CD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0B8917" wp14:editId="2396ED88">
                <wp:simplePos x="0" y="0"/>
                <wp:positionH relativeFrom="column">
                  <wp:posOffset>1270635</wp:posOffset>
                </wp:positionH>
                <wp:positionV relativeFrom="paragraph">
                  <wp:posOffset>2971165</wp:posOffset>
                </wp:positionV>
                <wp:extent cx="136525" cy="210185"/>
                <wp:effectExtent l="0" t="0" r="34925" b="18415"/>
                <wp:wrapNone/>
                <wp:docPr id="134" name="Lin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36525" cy="210185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05pt,233.95pt" to="110.8pt,2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" strokeweight="47e-5mm"/>
            </w:pict>
          </mc:Fallback>
        </mc:AlternateContent>
      </w:r>
      <w:r w:rsidRPr="008C3CD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233A64" wp14:editId="1284132E">
                <wp:simplePos x="0" y="0"/>
                <wp:positionH relativeFrom="column">
                  <wp:posOffset>1144905</wp:posOffset>
                </wp:positionH>
                <wp:positionV relativeFrom="paragraph">
                  <wp:posOffset>2971165</wp:posOffset>
                </wp:positionV>
                <wp:extent cx="125730" cy="210185"/>
                <wp:effectExtent l="0" t="0" r="26670" b="18415"/>
                <wp:wrapNone/>
                <wp:docPr id="133" name="Lin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25730" cy="210185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6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15pt,233.95pt" to="100.05pt,2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" strokeweight="47e-5mm"/>
            </w:pict>
          </mc:Fallback>
        </mc:AlternateContent>
      </w:r>
      <w:r w:rsidRPr="008C3CD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E08122" wp14:editId="12C6E2C0">
                <wp:simplePos x="0" y="0"/>
                <wp:positionH relativeFrom="column">
                  <wp:posOffset>1270635</wp:posOffset>
                </wp:positionH>
                <wp:positionV relativeFrom="paragraph">
                  <wp:posOffset>2792730</wp:posOffset>
                </wp:positionV>
                <wp:extent cx="168275" cy="0"/>
                <wp:effectExtent l="0" t="0" r="22225" b="19050"/>
                <wp:wrapNone/>
                <wp:docPr id="132" name="Lin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68275" cy="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5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05pt,219.9pt" to="113.3pt,2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" strokeweight="47e-5mm"/>
            </w:pict>
          </mc:Fallback>
        </mc:AlternateContent>
      </w:r>
      <w:r w:rsidRPr="008C3CD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F59AB7" wp14:editId="533D5CCF">
                <wp:simplePos x="0" y="0"/>
                <wp:positionH relativeFrom="column">
                  <wp:posOffset>1113155</wp:posOffset>
                </wp:positionH>
                <wp:positionV relativeFrom="paragraph">
                  <wp:posOffset>2792730</wp:posOffset>
                </wp:positionV>
                <wp:extent cx="157480" cy="0"/>
                <wp:effectExtent l="0" t="0" r="13970" b="19050"/>
                <wp:wrapNone/>
                <wp:docPr id="131" name="Lin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57480" cy="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4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65pt,219.9pt" to="100.05pt,2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" strokeweight="47e-5mm"/>
            </w:pict>
          </mc:Fallback>
        </mc:AlternateContent>
      </w:r>
      <w:r w:rsidRPr="008C3CD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1E547A" wp14:editId="4A9BC002">
                <wp:simplePos x="0" y="0"/>
                <wp:positionH relativeFrom="column">
                  <wp:posOffset>1270635</wp:posOffset>
                </wp:positionH>
                <wp:positionV relativeFrom="paragraph">
                  <wp:posOffset>2740025</wp:posOffset>
                </wp:positionV>
                <wp:extent cx="0" cy="231140"/>
                <wp:effectExtent l="0" t="0" r="19050" b="16510"/>
                <wp:wrapNone/>
                <wp:docPr id="130" name="Lin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3114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3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05pt,215.75pt" to="100.05pt,2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" strokeweight="47e-5mm"/>
            </w:pict>
          </mc:Fallback>
        </mc:AlternateContent>
      </w:r>
      <w:r w:rsidRPr="008C3CD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21F7F3" wp14:editId="3631FC58">
                <wp:simplePos x="0" y="0"/>
                <wp:positionH relativeFrom="column">
                  <wp:posOffset>1155065</wp:posOffset>
                </wp:positionH>
                <wp:positionV relativeFrom="paragraph">
                  <wp:posOffset>2508885</wp:posOffset>
                </wp:positionV>
                <wp:extent cx="231140" cy="231140"/>
                <wp:effectExtent l="0" t="0" r="16510" b="16510"/>
                <wp:wrapNone/>
                <wp:docPr id="129" name="Oval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140" cy="23114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2" o:spid="_x0000_s1026" style="position:absolute;margin-left:90.95pt;margin-top:197.55pt;width:18.2pt;height:18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" fillcolor="#fcf2e3" strokeweight="47e-5mm"/>
            </w:pict>
          </mc:Fallback>
        </mc:AlternateContent>
      </w:r>
      <w:bookmarkEnd w:id="9"/>
    </w:p>
    <w:p w:rsidR="002E4AD7" w:rsidRDefault="002E4AD7" w:rsidP="002E4AD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247893"/>
      <w:r>
        <w:lastRenderedPageBreak/>
        <w:t>Casos de Uso</w:t>
      </w:r>
      <w:bookmarkEnd w:id="10"/>
    </w:p>
    <w:p w:rsidR="002E4AD7" w:rsidRDefault="002E4AD7" w:rsidP="002E4AD7">
      <w:pPr>
        <w:pStyle w:val="Ttulo2"/>
      </w:pPr>
      <w:bookmarkStart w:id="11" w:name="_Toc404247894"/>
      <w:r>
        <w:t>Pesquisar ocorrências de eventos</w:t>
      </w:r>
      <w:bookmarkEnd w:id="11"/>
      <w:r>
        <w:t> </w:t>
      </w:r>
    </w:p>
    <w:p w:rsidR="002E4AD7" w:rsidRDefault="002E4AD7" w:rsidP="002E4AD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247895"/>
      <w:r>
        <w:t>Fluxo Básico</w:t>
      </w:r>
      <w:bookmarkEnd w:id="12"/>
    </w:p>
    <w:p w:rsidR="002E4AD7" w:rsidRDefault="002E4AD7" w:rsidP="002E4A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pesquisa de ocorrências de eventos.</w:t>
      </w:r>
    </w:p>
    <w:p w:rsidR="002E4AD7" w:rsidRDefault="002E4AD7" w:rsidP="002E4A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2E4AD7" w:rsidRDefault="002E4AD7" w:rsidP="002E4A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2E4AD7" w:rsidRDefault="002E4AD7" w:rsidP="002E4A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Ocorrências de eventos, de acordo com os filtros informados, ordenada pela data início (decrescente) e descrição do evento (crescente).</w:t>
      </w:r>
    </w:p>
    <w:p w:rsidR="002E4AD7" w:rsidRDefault="002E4AD7" w:rsidP="002E4AD7">
      <w:pPr>
        <w:pStyle w:val="Recuodecorpodetexto"/>
      </w:pPr>
    </w:p>
    <w:p w:rsidR="002E4AD7" w:rsidRDefault="002E4AD7" w:rsidP="002E4AD7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3" w:name="_Toc404247896"/>
      <w:r>
        <w:lastRenderedPageBreak/>
        <w:t>Regras de negócio</w:t>
      </w:r>
      <w:bookmarkEnd w:id="13"/>
    </w:p>
    <w:p w:rsidR="00FE62AB" w:rsidRDefault="00FE62AB" w:rsidP="00FE62AB"/>
    <w:p w:rsidR="00FE62AB" w:rsidRPr="00FE62AB" w:rsidRDefault="00FE62AB" w:rsidP="00FE62AB">
      <w:r>
        <w:t>Não se aplica.</w:t>
      </w:r>
    </w:p>
    <w:p w:rsidR="002E4AD7" w:rsidRDefault="002E4AD7" w:rsidP="002E4AD7"/>
    <w:p w:rsidR="002E4AD7" w:rsidRDefault="002E4AD7" w:rsidP="002E4AD7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4" w:name="_Toc404247897"/>
      <w:r>
        <w:lastRenderedPageBreak/>
        <w:t>Anexos</w:t>
      </w:r>
      <w:bookmarkEnd w:id="14"/>
    </w:p>
    <w:p w:rsidR="002E4AD7" w:rsidRDefault="002E4AD7" w:rsidP="002E4AD7"/>
    <w:p w:rsidR="00FE62AB" w:rsidRPr="00FE62AB" w:rsidRDefault="00FE62AB" w:rsidP="00FE62AB">
      <w:r>
        <w:t>Não se aplica.</w:t>
      </w:r>
    </w:p>
    <w:p w:rsidR="00FE62AB" w:rsidRDefault="00FE62AB" w:rsidP="002E4AD7"/>
    <w:p w:rsidR="002E4AD7" w:rsidRDefault="002E4AD7" w:rsidP="002E4AD7">
      <w:pPr>
        <w:widowControl w:val="0"/>
        <w:ind w:left="540"/>
        <w:rPr>
          <w:rFonts w:cs="Arial"/>
        </w:rPr>
      </w:pPr>
    </w:p>
    <w:p w:rsidR="00FE62AB" w:rsidRDefault="00FE62A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E4AD7" w:rsidRDefault="002E4AD7" w:rsidP="002E4AD7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5" w:name="_Toc404247898"/>
      <w:r>
        <w:lastRenderedPageBreak/>
        <w:t>Revisões</w:t>
      </w:r>
      <w:bookmarkEnd w:id="15"/>
    </w:p>
    <w:p w:rsidR="002E4AD7" w:rsidRDefault="002E4AD7" w:rsidP="002E4AD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E4AD7" w:rsidTr="00FE62AB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4AD7" w:rsidRPr="002E4AD7" w:rsidRDefault="002E4AD7" w:rsidP="00FE62AB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E4AD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4AD7" w:rsidRPr="002E4AD7" w:rsidRDefault="002E4AD7" w:rsidP="00FE62AB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E4AD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4AD7" w:rsidRPr="002E4AD7" w:rsidRDefault="002E4AD7" w:rsidP="00FE62AB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E4AD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4AD7" w:rsidRPr="002E4AD7" w:rsidRDefault="002E4AD7" w:rsidP="00FE62AB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E4AD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4AD7" w:rsidRPr="002E4AD7" w:rsidRDefault="002E4AD7" w:rsidP="00FE62AB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E4AD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E4AD7" w:rsidTr="00FE62AB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4AD7" w:rsidTr="00FE62AB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Pr="00FE62AB" w:rsidRDefault="002E4AD7" w:rsidP="00FE62AB">
            <w:pPr>
              <w:widowControl w:val="0"/>
              <w:ind w:left="0"/>
              <w:rPr>
                <w:rFonts w:cs="Arial"/>
                <w:sz w:val="16"/>
              </w:rPr>
            </w:pPr>
            <w:r w:rsidRPr="00FE62A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4AD7" w:rsidTr="00FE62AB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Pr="00FE62AB" w:rsidRDefault="002E4AD7" w:rsidP="00FE62AB">
            <w:pPr>
              <w:widowControl w:val="0"/>
              <w:ind w:left="0"/>
              <w:rPr>
                <w:rFonts w:cs="Arial"/>
                <w:sz w:val="16"/>
              </w:rPr>
            </w:pPr>
            <w:r w:rsidRPr="00FE62A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4AD7" w:rsidTr="00FE62AB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FE62A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Pr="00FE62AB" w:rsidRDefault="002E4AD7" w:rsidP="00FE62AB">
            <w:pPr>
              <w:widowControl w:val="0"/>
              <w:ind w:left="0"/>
              <w:rPr>
                <w:rFonts w:cs="Arial"/>
                <w:sz w:val="16"/>
              </w:rPr>
            </w:pPr>
            <w:r w:rsidRPr="00FE62A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4AD7" w:rsidTr="00FE62AB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4AD7" w:rsidRDefault="002E4AD7" w:rsidP="00FE62A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Pr="00FE62AB" w:rsidRDefault="002E4AD7" w:rsidP="00FE62AB">
            <w:pPr>
              <w:widowControl w:val="0"/>
              <w:ind w:left="0"/>
              <w:rPr>
                <w:rFonts w:cs="Arial"/>
                <w:sz w:val="16"/>
              </w:rPr>
            </w:pPr>
            <w:r w:rsidRPr="00FE62A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4AD7" w:rsidTr="00FE62AB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Pr="00FE62AB" w:rsidRDefault="002E4AD7" w:rsidP="00FE62AB">
            <w:pPr>
              <w:widowControl w:val="0"/>
              <w:ind w:left="0"/>
              <w:rPr>
                <w:rFonts w:cs="Arial"/>
                <w:sz w:val="16"/>
              </w:rPr>
            </w:pPr>
            <w:r w:rsidRPr="00FE62A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4AD7" w:rsidTr="00FE62AB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4AD7" w:rsidRDefault="002E4AD7" w:rsidP="00FE62A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Pr="00FE62AB" w:rsidRDefault="002E4AD7" w:rsidP="00FE62AB">
            <w:pPr>
              <w:widowControl w:val="0"/>
              <w:ind w:left="0"/>
              <w:rPr>
                <w:rFonts w:cs="Arial"/>
                <w:sz w:val="16"/>
              </w:rPr>
            </w:pPr>
            <w:r w:rsidRPr="00FE62A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4AD7" w:rsidTr="00FE62AB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4AD7" w:rsidRDefault="002E4AD7" w:rsidP="00FE62A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Pr="00FE62AB" w:rsidRDefault="002E4AD7" w:rsidP="00FE62AB">
            <w:pPr>
              <w:widowControl w:val="0"/>
              <w:ind w:left="0"/>
              <w:rPr>
                <w:rFonts w:cs="Arial"/>
                <w:sz w:val="16"/>
              </w:rPr>
            </w:pPr>
            <w:r w:rsidRPr="00FE62A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4AD7" w:rsidTr="00FE62AB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4AD7" w:rsidRDefault="002E4AD7" w:rsidP="00FE62A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Pr="00FE62AB" w:rsidRDefault="002E4AD7" w:rsidP="00FE62AB">
            <w:pPr>
              <w:widowControl w:val="0"/>
              <w:ind w:left="0"/>
              <w:rPr>
                <w:rFonts w:cs="Arial"/>
                <w:sz w:val="16"/>
              </w:rPr>
            </w:pPr>
            <w:r w:rsidRPr="00FE62A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4AD7" w:rsidTr="00FE62AB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4AD7" w:rsidRDefault="002E4AD7" w:rsidP="00FE62A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Pr="00FE62AB" w:rsidRDefault="002E4AD7" w:rsidP="00FE62AB">
            <w:pPr>
              <w:widowControl w:val="0"/>
              <w:ind w:left="0"/>
              <w:rPr>
                <w:rFonts w:cs="Arial"/>
                <w:sz w:val="16"/>
              </w:rPr>
            </w:pPr>
            <w:r w:rsidRPr="00FE62A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4AD7" w:rsidTr="00FE62AB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4AD7" w:rsidRDefault="002E4AD7" w:rsidP="00FE62A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Pr="00FE62AB" w:rsidRDefault="002E4AD7" w:rsidP="00FE62AB">
            <w:pPr>
              <w:widowControl w:val="0"/>
              <w:ind w:left="0"/>
              <w:rPr>
                <w:rFonts w:cs="Arial"/>
                <w:sz w:val="16"/>
              </w:rPr>
            </w:pPr>
            <w:r w:rsidRPr="00FE62A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4AD7" w:rsidTr="00FE62AB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4AD7" w:rsidRDefault="002E4AD7" w:rsidP="00FE62A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Pr="00FE62AB" w:rsidRDefault="002E4AD7" w:rsidP="00FE62AB">
            <w:pPr>
              <w:widowControl w:val="0"/>
              <w:ind w:left="0"/>
              <w:rPr>
                <w:rFonts w:cs="Arial"/>
                <w:sz w:val="16"/>
              </w:rPr>
            </w:pPr>
            <w:r w:rsidRPr="00FE62A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4AD7" w:rsidTr="00FE62AB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Pr="00FE62AB" w:rsidRDefault="002E4AD7" w:rsidP="00FE62AB">
            <w:pPr>
              <w:widowControl w:val="0"/>
              <w:ind w:left="0"/>
              <w:rPr>
                <w:rFonts w:cs="Arial"/>
                <w:sz w:val="16"/>
              </w:rPr>
            </w:pPr>
            <w:r w:rsidRPr="00FE62A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4AD7" w:rsidTr="00FE62AB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Pr="00FE62AB" w:rsidRDefault="002E4AD7" w:rsidP="00FE62AB">
            <w:pPr>
              <w:widowControl w:val="0"/>
              <w:ind w:left="0"/>
              <w:rPr>
                <w:rFonts w:cs="Arial"/>
                <w:sz w:val="16"/>
              </w:rPr>
            </w:pPr>
            <w:r w:rsidRPr="00FE62AB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4AD7" w:rsidTr="00FE62AB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4AD7" w:rsidRDefault="002E4AD7" w:rsidP="00FE62AB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4AD7" w:rsidRDefault="002E4AD7" w:rsidP="00FE62AB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E4AD7" w:rsidRDefault="002E4AD7" w:rsidP="002E4AD7">
      <w:pPr>
        <w:pStyle w:val="Recuodecorpodetexto"/>
      </w:pPr>
    </w:p>
    <w:p w:rsidR="002E4AD7" w:rsidRDefault="002E4AD7" w:rsidP="002E4AD7"/>
    <w:p w:rsidR="00F41655" w:rsidRPr="002E4AD7" w:rsidRDefault="00F41655" w:rsidP="002E4AD7"/>
    <w:sectPr w:rsidR="00F41655" w:rsidRPr="002E4AD7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62AB" w:rsidRDefault="00FE62AB" w:rsidP="002908D9">
      <w:r>
        <w:separator/>
      </w:r>
    </w:p>
  </w:endnote>
  <w:endnote w:type="continuationSeparator" w:id="0">
    <w:p w:rsidR="00FE62AB" w:rsidRDefault="00FE62A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62AB" w:rsidRDefault="00FE62AB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E62AB" w:rsidRDefault="00FE62AB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62AB" w:rsidRPr="00BD3501" w:rsidRDefault="00FE62AB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A695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FE62AB" w:rsidTr="0000536A">
      <w:trPr>
        <w:trHeight w:val="1065"/>
      </w:trPr>
      <w:tc>
        <w:tcPr>
          <w:tcW w:w="2958" w:type="dxa"/>
        </w:tcPr>
        <w:p w:rsidR="00FE62AB" w:rsidRPr="009C40FA" w:rsidRDefault="00FE62AB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FE62AB" w:rsidRPr="00BD3501" w:rsidRDefault="00FE62AB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FE62AB" w:rsidRDefault="00FE62A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FE62AB" w:rsidRPr="00BD3501" w:rsidRDefault="00FE62AB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FE62AB" w:rsidRPr="00BD3501" w:rsidRDefault="00FE62A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E62AB">
            <w:rPr>
              <w:sz w:val="20"/>
              <w:szCs w:val="20"/>
            </w:rPr>
            <w:t xml:space="preserve">Keila </w:t>
          </w:r>
          <w:proofErr w:type="spellStart"/>
          <w:r w:rsidRPr="00FE62AB">
            <w:rPr>
              <w:sz w:val="20"/>
              <w:szCs w:val="20"/>
            </w:rPr>
            <w:t>Joanês</w:t>
          </w:r>
          <w:proofErr w:type="spellEnd"/>
          <w:r w:rsidRPr="00FE62A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FE62AB" w:rsidRDefault="00FE62AB" w:rsidP="0037750D">
          <w:pPr>
            <w:pStyle w:val="Rodap"/>
            <w:ind w:left="0"/>
            <w:rPr>
              <w:sz w:val="20"/>
              <w:szCs w:val="20"/>
            </w:rPr>
          </w:pPr>
        </w:p>
        <w:p w:rsidR="00FE62AB" w:rsidRPr="00BD3501" w:rsidRDefault="00FE62AB" w:rsidP="00FE62A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Movimentação - Capacitação - UCS0518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Pesquisar Ocorrências de Eventos</w:t>
          </w:r>
        </w:p>
      </w:tc>
      <w:tc>
        <w:tcPr>
          <w:tcW w:w="1041" w:type="dxa"/>
        </w:tcPr>
        <w:p w:rsidR="00FE62AB" w:rsidRDefault="00FE62AB" w:rsidP="00BD3501">
          <w:pPr>
            <w:pStyle w:val="Rodap"/>
            <w:ind w:left="0"/>
            <w:jc w:val="right"/>
          </w:pPr>
        </w:p>
      </w:tc>
    </w:tr>
  </w:tbl>
  <w:p w:rsidR="00FE62AB" w:rsidRDefault="00FE62AB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62AB" w:rsidRDefault="00FE62AB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62AB" w:rsidRDefault="00FE62AB" w:rsidP="002908D9">
      <w:r>
        <w:separator/>
      </w:r>
    </w:p>
  </w:footnote>
  <w:footnote w:type="continuationSeparator" w:id="0">
    <w:p w:rsidR="00FE62AB" w:rsidRDefault="00FE62A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62AB" w:rsidRDefault="00FE62AB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E62AB" w:rsidRDefault="00FE62AB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FE62AB" w:rsidRDefault="00FE62AB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62AB" w:rsidRDefault="00FE62AB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AD7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2E4AD7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A6957"/>
    <w:rsid w:val="007E2985"/>
    <w:rsid w:val="00845060"/>
    <w:rsid w:val="008806C7"/>
    <w:rsid w:val="0089423F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  <w:rsid w:val="00FE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4AD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E4AD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E4AD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E4AD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E4AD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E4AD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E4AD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E4AD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E4AD7"/>
    <w:pPr>
      <w:ind w:left="0"/>
    </w:pPr>
  </w:style>
  <w:style w:type="paragraph" w:styleId="ndicedeilustraes">
    <w:name w:val="table of figures"/>
    <w:basedOn w:val="Normal"/>
    <w:next w:val="Normal"/>
    <w:semiHidden/>
    <w:rsid w:val="002E4AD7"/>
  </w:style>
  <w:style w:type="paragraph" w:styleId="Sumrio2">
    <w:name w:val="toc 2"/>
    <w:basedOn w:val="Normal"/>
    <w:next w:val="Normal"/>
    <w:autoRedefine/>
    <w:uiPriority w:val="39"/>
    <w:rsid w:val="002E4AD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E4AD7"/>
    <w:pPr>
      <w:ind w:left="480"/>
    </w:pPr>
  </w:style>
  <w:style w:type="character" w:styleId="Hyperlink">
    <w:name w:val="Hyperlink"/>
    <w:basedOn w:val="Fontepargpadro"/>
    <w:uiPriority w:val="99"/>
    <w:rsid w:val="002E4AD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E4AD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E4AD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E4AD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E4AD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E4AD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E4AD7"/>
    <w:rPr>
      <w:sz w:val="16"/>
    </w:rPr>
  </w:style>
  <w:style w:type="character" w:styleId="Nmerodepgina">
    <w:name w:val="page number"/>
    <w:basedOn w:val="Fontepargpadro"/>
    <w:rsid w:val="002E4AD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E4AD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E4A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E4AD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E4AD7"/>
  </w:style>
  <w:style w:type="paragraph" w:styleId="Corpodetexto">
    <w:name w:val="Body Text"/>
    <w:basedOn w:val="Normal"/>
    <w:link w:val="CorpodetextoChar"/>
    <w:rsid w:val="002E4AD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E4AD7"/>
    <w:rPr>
      <w:rFonts w:eastAsia="Arial Unicode MS"/>
    </w:rPr>
  </w:style>
  <w:style w:type="paragraph" w:customStyle="1" w:styleId="tabletext">
    <w:name w:val="tabletext"/>
    <w:basedOn w:val="Normal"/>
    <w:rsid w:val="002E4AD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E4AD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E4AD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E4AD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E4AD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E4AD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E4AD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E4AD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E4AD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E4AD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4AD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E4AD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E4AD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E4AD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E4AD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E4AD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E4AD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E4AD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E4AD7"/>
    <w:pPr>
      <w:ind w:left="0"/>
    </w:pPr>
  </w:style>
  <w:style w:type="paragraph" w:styleId="ndicedeilustraes">
    <w:name w:val="table of figures"/>
    <w:basedOn w:val="Normal"/>
    <w:next w:val="Normal"/>
    <w:semiHidden/>
    <w:rsid w:val="002E4AD7"/>
  </w:style>
  <w:style w:type="paragraph" w:styleId="Sumrio2">
    <w:name w:val="toc 2"/>
    <w:basedOn w:val="Normal"/>
    <w:next w:val="Normal"/>
    <w:autoRedefine/>
    <w:uiPriority w:val="39"/>
    <w:rsid w:val="002E4AD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E4AD7"/>
    <w:pPr>
      <w:ind w:left="480"/>
    </w:pPr>
  </w:style>
  <w:style w:type="character" w:styleId="Hyperlink">
    <w:name w:val="Hyperlink"/>
    <w:basedOn w:val="Fontepargpadro"/>
    <w:uiPriority w:val="99"/>
    <w:rsid w:val="002E4AD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E4AD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E4AD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E4AD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E4AD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E4AD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E4AD7"/>
    <w:rPr>
      <w:sz w:val="16"/>
    </w:rPr>
  </w:style>
  <w:style w:type="character" w:styleId="Nmerodepgina">
    <w:name w:val="page number"/>
    <w:basedOn w:val="Fontepargpadro"/>
    <w:rsid w:val="002E4AD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E4AD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E4A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E4AD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E4AD7"/>
  </w:style>
  <w:style w:type="paragraph" w:styleId="Corpodetexto">
    <w:name w:val="Body Text"/>
    <w:basedOn w:val="Normal"/>
    <w:link w:val="CorpodetextoChar"/>
    <w:rsid w:val="002E4AD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E4AD7"/>
    <w:rPr>
      <w:rFonts w:eastAsia="Arial Unicode MS"/>
    </w:rPr>
  </w:style>
  <w:style w:type="paragraph" w:customStyle="1" w:styleId="tabletext">
    <w:name w:val="tabletext"/>
    <w:basedOn w:val="Normal"/>
    <w:rsid w:val="002E4AD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E4AD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E4AD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E4AD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E4AD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E4AD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E4AD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E4AD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E4AD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E4AD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240BCD-7F37-4E9B-AF36-654F2AEE4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8</TotalTime>
  <Pages>9</Pages>
  <Words>422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3691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2014-11-09T05:46:00Z</cp:lastPrinted>
  <dcterms:created xsi:type="dcterms:W3CDTF">2014-11-09T05:46:00Z</dcterms:created>
  <dcterms:modified xsi:type="dcterms:W3CDTF">2014-11-20T13:56:00Z</dcterms:modified>
</cp:coreProperties>
</file>