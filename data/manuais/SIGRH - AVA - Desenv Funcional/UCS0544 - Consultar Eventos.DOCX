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F10" w:rsidRDefault="00541F10" w:rsidP="00541F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1F10" w:rsidRDefault="00541F10" w:rsidP="00541F10">
      <w:pPr>
        <w:widowControl w:val="0"/>
        <w:rPr>
          <w:rFonts w:cs="Arial"/>
          <w:sz w:val="20"/>
          <w:u w:val="single"/>
        </w:rPr>
      </w:pPr>
    </w:p>
    <w:p w:rsidR="00541F10" w:rsidRDefault="00541F10" w:rsidP="00541F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  <w:sz w:val="20"/>
        </w:rPr>
      </w:pPr>
    </w:p>
    <w:p w:rsidR="00541F10" w:rsidRDefault="00541F10" w:rsidP="00541F10">
      <w:pPr>
        <w:widowControl w:val="0"/>
        <w:rPr>
          <w:rFonts w:cs="Arial"/>
        </w:rPr>
      </w:pPr>
    </w:p>
    <w:p w:rsidR="00541F10" w:rsidRDefault="00541F10" w:rsidP="00541F10">
      <w:pPr>
        <w:pStyle w:val="Capa"/>
        <w:rPr>
          <w:color w:val="FF9900"/>
        </w:rPr>
      </w:pPr>
      <w:r>
        <w:t>SINDRAPE</w:t>
      </w:r>
    </w:p>
    <w:p w:rsidR="00541F10" w:rsidRDefault="00541F10" w:rsidP="00541F1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541F10" w:rsidRPr="00541F10" w:rsidRDefault="00541F10" w:rsidP="00541F10">
      <w:pPr>
        <w:widowControl w:val="0"/>
        <w:rPr>
          <w:color w:val="000080"/>
        </w:rPr>
      </w:pPr>
    </w:p>
    <w:p w:rsidR="00541F10" w:rsidRPr="00541F10" w:rsidRDefault="00541F10" w:rsidP="00541F10">
      <w:pPr>
        <w:widowControl w:val="0"/>
        <w:jc w:val="right"/>
        <w:rPr>
          <w:rFonts w:cs="Arial"/>
          <w:b/>
          <w:bCs/>
          <w:color w:val="000080"/>
        </w:rPr>
      </w:pPr>
    </w:p>
    <w:p w:rsidR="00541F10" w:rsidRDefault="00541F10" w:rsidP="00541F10">
      <w:pPr>
        <w:pStyle w:val="Capa"/>
      </w:pPr>
      <w:r>
        <w:t>UCS0544</w:t>
      </w:r>
      <w:r w:rsidR="00D070F7">
        <w:t xml:space="preserve"> </w:t>
      </w:r>
      <w:r>
        <w:t>– Consultar eventos</w:t>
      </w:r>
    </w:p>
    <w:p w:rsidR="00541F10" w:rsidRDefault="00541F10" w:rsidP="00541F10">
      <w:pPr>
        <w:widowControl w:val="0"/>
        <w:rPr>
          <w:rFonts w:cs="Arial"/>
        </w:rPr>
      </w:pPr>
    </w:p>
    <w:p w:rsidR="00541F10" w:rsidRDefault="00541F10" w:rsidP="00541F10">
      <w:pPr>
        <w:widowControl w:val="0"/>
      </w:pPr>
    </w:p>
    <w:p w:rsidR="00541F10" w:rsidRDefault="00541F10" w:rsidP="00541F1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541F10" w:rsidRPr="00541F10" w:rsidRDefault="00541F10" w:rsidP="00541F10">
      <w:pPr>
        <w:pStyle w:val="Corpodetexto3"/>
        <w:widowControl w:val="0"/>
        <w:spacing w:after="0"/>
        <w:rPr>
          <w:rFonts w:cs="Arial"/>
        </w:rPr>
      </w:pPr>
      <w:r w:rsidRPr="00541F10">
        <w:rPr>
          <w:rFonts w:cs="Arial"/>
        </w:rPr>
        <w:lastRenderedPageBreak/>
        <w:t>Histórico de Revisões</w:t>
      </w:r>
    </w:p>
    <w:p w:rsidR="00541F10" w:rsidRDefault="00541F10" w:rsidP="00541F10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541F10" w:rsidTr="00541F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541F10" w:rsidTr="00541F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22/12/2009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  <w:tr w:rsidR="00541F10" w:rsidTr="00541F10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541F1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541F10" w:rsidRDefault="00541F10" w:rsidP="00541F1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541F10" w:rsidRPr="00541F10" w:rsidRDefault="00541F10" w:rsidP="00541F10">
      <w:pPr>
        <w:pStyle w:val="Corpodetexto3"/>
        <w:widowControl w:val="0"/>
        <w:spacing w:after="0"/>
        <w:jc w:val="left"/>
        <w:rPr>
          <w:rFonts w:cs="Arial"/>
        </w:rPr>
      </w:pPr>
      <w:r w:rsidRPr="00541F10">
        <w:rPr>
          <w:rFonts w:cs="Arial"/>
        </w:rPr>
        <w:lastRenderedPageBreak/>
        <w:t>Índice</w:t>
      </w:r>
    </w:p>
    <w:p w:rsidR="00541F10" w:rsidRPr="00541F10" w:rsidRDefault="00541F10" w:rsidP="00541F10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D070F7" w:rsidRDefault="00541F1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254098" w:history="1">
        <w:r w:rsidR="00D070F7" w:rsidRPr="00EB2A1E">
          <w:rPr>
            <w:rStyle w:val="Hyperlink"/>
            <w:noProof/>
          </w:rPr>
          <w:t>1.</w:t>
        </w:r>
        <w:r w:rsidR="00D070F7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070F7" w:rsidRPr="00EB2A1E">
          <w:rPr>
            <w:rStyle w:val="Hyperlink"/>
            <w:noProof/>
          </w:rPr>
          <w:t>Pacote/Caso de Uso</w:t>
        </w:r>
        <w:r w:rsidR="00D070F7">
          <w:rPr>
            <w:noProof/>
            <w:webHidden/>
          </w:rPr>
          <w:tab/>
        </w:r>
        <w:r w:rsidR="00D070F7">
          <w:rPr>
            <w:noProof/>
            <w:webHidden/>
          </w:rPr>
          <w:fldChar w:fldCharType="begin"/>
        </w:r>
        <w:r w:rsidR="00D070F7">
          <w:rPr>
            <w:noProof/>
            <w:webHidden/>
          </w:rPr>
          <w:instrText xml:space="preserve"> PAGEREF _Toc404254098 \h </w:instrText>
        </w:r>
        <w:r w:rsidR="00D070F7">
          <w:rPr>
            <w:noProof/>
            <w:webHidden/>
          </w:rPr>
        </w:r>
        <w:r w:rsidR="00D070F7">
          <w:rPr>
            <w:noProof/>
            <w:webHidden/>
          </w:rPr>
          <w:fldChar w:fldCharType="separate"/>
        </w:r>
        <w:r w:rsidR="00D070F7">
          <w:rPr>
            <w:noProof/>
            <w:webHidden/>
          </w:rPr>
          <w:t>4</w:t>
        </w:r>
        <w:r w:rsidR="00D070F7"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099" w:history="1">
        <w:r w:rsidRPr="00EB2A1E">
          <w:rPr>
            <w:rStyle w:val="Hyperlink"/>
            <w:noProof/>
          </w:rPr>
          <w:t>Consultar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0" w:history="1">
        <w:r w:rsidRPr="00EB2A1E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1" w:history="1">
        <w:r w:rsidRPr="00EB2A1E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2" w:history="1">
        <w:r w:rsidRPr="00EB2A1E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3" w:history="1">
        <w:r w:rsidRPr="00EB2A1E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4" w:history="1">
        <w:r w:rsidRPr="00EB2A1E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5" w:history="1">
        <w:r w:rsidRPr="00EB2A1E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6" w:history="1">
        <w:r w:rsidRPr="00EB2A1E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7" w:history="1">
        <w:r w:rsidRPr="00EB2A1E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Consultar eventos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8" w:history="1">
        <w:r w:rsidRPr="00EB2A1E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09" w:history="1">
        <w:r w:rsidRPr="00EB2A1E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D070F7" w:rsidRDefault="00D070F7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254110" w:history="1">
        <w:r w:rsidRPr="00EB2A1E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B2A1E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_Toc404254110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541F10" w:rsidRDefault="00541F10" w:rsidP="00541F10">
      <w:pPr>
        <w:pStyle w:val="Sumrio1"/>
      </w:pPr>
      <w:r>
        <w:fldChar w:fldCharType="end"/>
      </w:r>
    </w:p>
    <w:p w:rsidR="00541F10" w:rsidRDefault="00541F10" w:rsidP="00541F10">
      <w:pPr>
        <w:widowControl w:val="0"/>
        <w:rPr>
          <w:rFonts w:cs="Arial"/>
          <w:b/>
          <w:bCs/>
          <w:color w:val="000000"/>
        </w:rPr>
      </w:pPr>
    </w:p>
    <w:p w:rsidR="00541F10" w:rsidRDefault="00541F10" w:rsidP="00541F10">
      <w:pPr>
        <w:pStyle w:val="Heading"/>
        <w:rPr>
          <w:rFonts w:cs="Arial"/>
          <w:szCs w:val="24"/>
          <w:lang w:val="pt-BR"/>
        </w:rPr>
      </w:pPr>
    </w:p>
    <w:p w:rsidR="00541F10" w:rsidRDefault="00541F10" w:rsidP="00541F10">
      <w:pPr>
        <w:pStyle w:val="Heading"/>
      </w:pPr>
    </w:p>
    <w:p w:rsidR="00541F10" w:rsidRDefault="00541F10" w:rsidP="00541F10">
      <w:pPr>
        <w:pStyle w:val="Heading"/>
        <w:jc w:val="center"/>
      </w:pPr>
    </w:p>
    <w:p w:rsidR="00541F10" w:rsidRDefault="00541F10" w:rsidP="00541F1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541F10" w:rsidRDefault="00541F10" w:rsidP="00541F1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254098"/>
      <w:r>
        <w:lastRenderedPageBreak/>
        <w:t>Pacote/Caso de Uso</w:t>
      </w:r>
      <w:bookmarkEnd w:id="1"/>
    </w:p>
    <w:p w:rsidR="00541F10" w:rsidRDefault="00541F10" w:rsidP="00541F10"/>
    <w:p w:rsidR="00541F10" w:rsidRDefault="00541F10" w:rsidP="00D070F7">
      <w:pPr>
        <w:pStyle w:val="Subttulo"/>
      </w:pPr>
      <w:bookmarkStart w:id="2" w:name="_Toc404254099"/>
      <w:r>
        <w:t>Consultar eventos</w:t>
      </w:r>
      <w:bookmarkEnd w:id="2"/>
    </w:p>
    <w:p w:rsidR="00541F10" w:rsidRDefault="00541F10" w:rsidP="00541F10">
      <w:pPr>
        <w:widowControl w:val="0"/>
        <w:ind w:left="902"/>
        <w:rPr>
          <w:rFonts w:cs="Arial"/>
          <w:b/>
          <w:bCs/>
          <w:color w:val="FF0000"/>
        </w:rPr>
      </w:pPr>
    </w:p>
    <w:p w:rsidR="00541F10" w:rsidRDefault="00541F10" w:rsidP="00541F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254100"/>
      <w:r>
        <w:t>Descrição</w:t>
      </w:r>
      <w:bookmarkEnd w:id="3"/>
    </w:p>
    <w:p w:rsidR="00541F10" w:rsidRDefault="00541F10" w:rsidP="00541F10">
      <w:pPr>
        <w:pStyle w:val="Recuodecorpodetexto2"/>
        <w:widowControl w:val="0"/>
        <w:ind w:left="1620" w:firstLine="0"/>
        <w:rPr>
          <w:sz w:val="24"/>
        </w:rPr>
      </w:pPr>
    </w:p>
    <w:p w:rsidR="00541F10" w:rsidRDefault="00541F10" w:rsidP="00541F1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para consultar os eventos em que a pessoa participou.</w:t>
      </w:r>
    </w:p>
    <w:p w:rsidR="00541F10" w:rsidRDefault="00541F10" w:rsidP="00541F10">
      <w:pPr>
        <w:pStyle w:val="Recuodecorpodetexto2"/>
        <w:widowControl w:val="0"/>
        <w:ind w:left="1620" w:firstLine="0"/>
        <w:rPr>
          <w:sz w:val="24"/>
        </w:rPr>
      </w:pPr>
    </w:p>
    <w:p w:rsidR="00541F10" w:rsidRDefault="00541F10" w:rsidP="00541F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254101"/>
      <w:r>
        <w:t>Requisitos atendidos</w:t>
      </w:r>
      <w:bookmarkEnd w:id="4"/>
    </w:p>
    <w:p w:rsidR="00541F10" w:rsidRDefault="00541F10" w:rsidP="00541F10"/>
    <w:p w:rsidR="00541F10" w:rsidRDefault="00541F10" w:rsidP="00541F10">
      <w:pPr>
        <w:pStyle w:val="Recuodecorpodetexto"/>
        <w:ind w:left="1260"/>
      </w:pPr>
      <w:r>
        <w:t>R16 – Consultar eventos</w:t>
      </w:r>
    </w:p>
    <w:p w:rsidR="00541F10" w:rsidRDefault="00541F10" w:rsidP="00541F10"/>
    <w:p w:rsidR="00541F10" w:rsidRDefault="00541F10" w:rsidP="00541F10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254102"/>
      <w:r>
        <w:t>Conceito</w:t>
      </w:r>
      <w:bookmarkEnd w:id="5"/>
      <w:r>
        <w:tab/>
      </w:r>
    </w:p>
    <w:p w:rsidR="00541F10" w:rsidRDefault="00541F10" w:rsidP="00541F10"/>
    <w:p w:rsidR="00541F10" w:rsidRDefault="00541F10" w:rsidP="00541F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254103"/>
      <w:r>
        <w:t>Conceitos principais</w:t>
      </w:r>
      <w:bookmarkEnd w:id="6"/>
    </w:p>
    <w:p w:rsidR="00541F10" w:rsidRDefault="00541F10" w:rsidP="00541F1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41F10" w:rsidTr="00FF700E">
        <w:trPr>
          <w:trHeight w:val="600"/>
        </w:trPr>
        <w:tc>
          <w:tcPr>
            <w:tcW w:w="1600" w:type="dxa"/>
          </w:tcPr>
          <w:p w:rsidR="00541F10" w:rsidRDefault="00541F10" w:rsidP="00541F1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Participante da ocorrência</w:t>
            </w:r>
          </w:p>
        </w:tc>
        <w:tc>
          <w:tcPr>
            <w:tcW w:w="4606" w:type="dxa"/>
          </w:tcPr>
          <w:p w:rsidR="00541F10" w:rsidRDefault="00541F1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dos participantes da ocorrência: alunos, ministrantes/tutores.</w:t>
            </w:r>
          </w:p>
        </w:tc>
      </w:tr>
    </w:tbl>
    <w:p w:rsidR="00541F10" w:rsidRDefault="00541F10" w:rsidP="00541F10">
      <w:pPr>
        <w:pStyle w:val="Cabealho"/>
        <w:rPr>
          <w:rFonts w:cs="Arial"/>
        </w:rPr>
      </w:pPr>
    </w:p>
    <w:p w:rsidR="00541F10" w:rsidRDefault="00541F10" w:rsidP="00541F10">
      <w:pPr>
        <w:rPr>
          <w:rFonts w:cs="Arial"/>
        </w:rPr>
      </w:pPr>
    </w:p>
    <w:p w:rsidR="00541F10" w:rsidRDefault="00541F10" w:rsidP="00541F1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254104"/>
      <w:r>
        <w:t>Conceitos associados</w:t>
      </w:r>
      <w:bookmarkEnd w:id="7"/>
    </w:p>
    <w:p w:rsidR="00541F10" w:rsidRDefault="00541F10" w:rsidP="00541F1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541F10" w:rsidTr="00FF700E">
        <w:trPr>
          <w:trHeight w:val="600"/>
        </w:trPr>
        <w:tc>
          <w:tcPr>
            <w:tcW w:w="1600" w:type="dxa"/>
          </w:tcPr>
          <w:p w:rsidR="00541F10" w:rsidRDefault="00541F10" w:rsidP="00541F1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Ocorrência de evento</w:t>
            </w:r>
          </w:p>
        </w:tc>
        <w:tc>
          <w:tcPr>
            <w:tcW w:w="4606" w:type="dxa"/>
          </w:tcPr>
          <w:p w:rsidR="00541F10" w:rsidRDefault="00541F10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Relação de ocorrências de evento, ou seja, as turmas constituídas para os eventos de capacitação</w:t>
            </w:r>
            <w:proofErr w:type="gramStart"/>
            <w:r>
              <w:rPr>
                <w:rFonts w:cs="Arial"/>
              </w:rPr>
              <w:t>..</w:t>
            </w:r>
            <w:proofErr w:type="gramEnd"/>
          </w:p>
        </w:tc>
      </w:tr>
    </w:tbl>
    <w:p w:rsidR="00541F10" w:rsidRDefault="00541F10" w:rsidP="00541F10">
      <w:pPr>
        <w:pStyle w:val="Cabealho"/>
        <w:rPr>
          <w:rFonts w:cs="Arial"/>
        </w:rPr>
      </w:pPr>
    </w:p>
    <w:p w:rsidR="00541F10" w:rsidRDefault="00541F10" w:rsidP="00541F10">
      <w:pPr>
        <w:rPr>
          <w:rFonts w:eastAsia="Arial Unicode MS"/>
        </w:rPr>
      </w:pPr>
    </w:p>
    <w:p w:rsidR="00541F10" w:rsidRDefault="00541F10" w:rsidP="00541F1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254105"/>
      <w:r>
        <w:lastRenderedPageBreak/>
        <w:t>Diagrama</w:t>
      </w:r>
      <w:bookmarkEnd w:id="8"/>
    </w:p>
    <w:p w:rsidR="00541F10" w:rsidRDefault="00541F10" w:rsidP="00541F1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541F10" w:rsidRDefault="00541F10" w:rsidP="00541F10">
      <w:pPr>
        <w:widowControl w:val="0"/>
        <w:ind w:left="0"/>
        <w:jc w:val="center"/>
        <w:rPr>
          <w:rFonts w:cs="Arial"/>
        </w:rPr>
      </w:pPr>
    </w:p>
    <w:p w:rsidR="00541F10" w:rsidRDefault="00541F10" w:rsidP="00541F10">
      <w:pPr>
        <w:widowControl w:val="0"/>
        <w:jc w:val="center"/>
        <w:rPr>
          <w:rFonts w:cs="Arial"/>
        </w:rPr>
      </w:pPr>
    </w:p>
    <w:p w:rsidR="00D070F7" w:rsidRPr="00D070F7" w:rsidRDefault="00D070F7" w:rsidP="00D070F7">
      <w:pPr>
        <w:rPr>
          <w:b/>
          <w:bCs/>
        </w:rPr>
      </w:pPr>
      <w:r w:rsidRPr="00D070F7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66494B" wp14:editId="6C1698DC">
                <wp:simplePos x="0" y="0"/>
                <wp:positionH relativeFrom="column">
                  <wp:posOffset>2595245</wp:posOffset>
                </wp:positionH>
                <wp:positionV relativeFrom="paragraph">
                  <wp:posOffset>1369695</wp:posOffset>
                </wp:positionV>
                <wp:extent cx="1181735" cy="786765"/>
                <wp:effectExtent l="0" t="0" r="18415" b="13335"/>
                <wp:wrapNone/>
                <wp:docPr id="91" name="Oval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6765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4" o:spid="_x0000_s1026" style="position:absolute;margin-left:204.35pt;margin-top:107.85pt;width:93.05pt;height:61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" fillcolor="#fcf2e3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F32F3A" wp14:editId="41678EED">
                <wp:simplePos x="0" y="0"/>
                <wp:positionH relativeFrom="column">
                  <wp:posOffset>998855</wp:posOffset>
                </wp:positionH>
                <wp:positionV relativeFrom="paragraph">
                  <wp:posOffset>2051050</wp:posOffset>
                </wp:positionV>
                <wp:extent cx="819785" cy="278130"/>
                <wp:effectExtent l="0" t="0" r="12065" b="12700"/>
                <wp:wrapNone/>
                <wp:docPr id="99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97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070F7" w:rsidRDefault="00D070F7" w:rsidP="00D070F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Usuário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style="position:absolute;left:0;text-align:left;margin-left:78.65pt;margin-top:161.5pt;width:64.55pt;height:21.9pt;z-index:2516776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" filled="f" stroked="f">
                <v:textbox style="mso-fit-shape-to-text:t" inset="0,0,0,0">
                  <w:txbxContent>
                    <w:p w:rsidR="00D070F7" w:rsidRDefault="00D070F7" w:rsidP="00D070F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Usuário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CE2DF2F" wp14:editId="6698D3AE">
                <wp:simplePos x="0" y="0"/>
                <wp:positionH relativeFrom="column">
                  <wp:posOffset>1459230</wp:posOffset>
                </wp:positionH>
                <wp:positionV relativeFrom="paragraph">
                  <wp:posOffset>1713865</wp:posOffset>
                </wp:positionV>
                <wp:extent cx="821055" cy="0"/>
                <wp:effectExtent l="0" t="0" r="17145" b="19050"/>
                <wp:wrapNone/>
                <wp:docPr id="100" name="Lin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821055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4.9pt,134.95pt" to="179.55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FDB09A" wp14:editId="126CB720">
                <wp:simplePos x="0" y="0"/>
                <wp:positionH relativeFrom="column">
                  <wp:posOffset>1233805</wp:posOffset>
                </wp:positionH>
                <wp:positionV relativeFrom="paragraph">
                  <wp:posOffset>1826260</wp:posOffset>
                </wp:positionV>
                <wp:extent cx="146685" cy="224790"/>
                <wp:effectExtent l="0" t="0" r="24765" b="22860"/>
                <wp:wrapNone/>
                <wp:docPr id="98" name="Lin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6685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1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5pt,143.8pt" to="108.7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FB9FC6C" wp14:editId="4D15A51C">
                <wp:simplePos x="0" y="0"/>
                <wp:positionH relativeFrom="column">
                  <wp:posOffset>1099185</wp:posOffset>
                </wp:positionH>
                <wp:positionV relativeFrom="paragraph">
                  <wp:posOffset>1826260</wp:posOffset>
                </wp:positionV>
                <wp:extent cx="134620" cy="224790"/>
                <wp:effectExtent l="0" t="0" r="17780" b="22860"/>
                <wp:wrapNone/>
                <wp:docPr id="97" name="Lin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34620" cy="22479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00" o:spid="_x0000_s1026" style="position:absolute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55pt,143.8pt" to="97.15pt,1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26BEFF9" wp14:editId="11E20444">
                <wp:simplePos x="0" y="0"/>
                <wp:positionH relativeFrom="column">
                  <wp:posOffset>1233805</wp:posOffset>
                </wp:positionH>
                <wp:positionV relativeFrom="paragraph">
                  <wp:posOffset>1635125</wp:posOffset>
                </wp:positionV>
                <wp:extent cx="180340" cy="0"/>
                <wp:effectExtent l="0" t="0" r="10160" b="19050"/>
                <wp:wrapNone/>
                <wp:docPr id="96" name="Lin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18034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9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5pt,128.75pt" to="111.35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6CA7241" wp14:editId="3F8E0161">
                <wp:simplePos x="0" y="0"/>
                <wp:positionH relativeFrom="column">
                  <wp:posOffset>1064895</wp:posOffset>
                </wp:positionH>
                <wp:positionV relativeFrom="paragraph">
                  <wp:posOffset>1635125</wp:posOffset>
                </wp:positionV>
                <wp:extent cx="168910" cy="0"/>
                <wp:effectExtent l="0" t="0" r="21590" b="19050"/>
                <wp:wrapNone/>
                <wp:docPr id="95" name="Lin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68910" cy="0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3.85pt,128.75pt" to="97.15pt,1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5D7B0F1" wp14:editId="7EABEB0F">
                <wp:simplePos x="0" y="0"/>
                <wp:positionH relativeFrom="column">
                  <wp:posOffset>1233805</wp:posOffset>
                </wp:positionH>
                <wp:positionV relativeFrom="paragraph">
                  <wp:posOffset>1579245</wp:posOffset>
                </wp:positionV>
                <wp:extent cx="0" cy="247015"/>
                <wp:effectExtent l="0" t="0" r="19050" b="19685"/>
                <wp:wrapNone/>
                <wp:docPr id="94" name="Line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0" cy="247015"/>
                        </a:xfrm>
                        <a:prstGeom prst="line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9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15pt,124.35pt" to="97.15pt,1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6592AA" wp14:editId="67B8531B">
                <wp:simplePos x="0" y="0"/>
                <wp:positionH relativeFrom="column">
                  <wp:posOffset>1109980</wp:posOffset>
                </wp:positionH>
                <wp:positionV relativeFrom="paragraph">
                  <wp:posOffset>1331595</wp:posOffset>
                </wp:positionV>
                <wp:extent cx="247650" cy="247650"/>
                <wp:effectExtent l="0" t="0" r="19050" b="19050"/>
                <wp:wrapNone/>
                <wp:docPr id="93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650" cy="247650"/>
                        </a:xfrm>
                        <a:prstGeom prst="ellipse">
                          <a:avLst/>
                        </a:prstGeom>
                        <a:solidFill>
                          <a:srgbClr val="FCF2E3"/>
                        </a:solidFill>
                        <a:ln w="1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87.4pt;margin-top:104.85pt;width:19.5pt;height:19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" fillcolor="#fcf2e3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5591A5D" wp14:editId="6655164F">
                <wp:simplePos x="0" y="0"/>
                <wp:positionH relativeFrom="column">
                  <wp:posOffset>2673985</wp:posOffset>
                </wp:positionH>
                <wp:positionV relativeFrom="paragraph">
                  <wp:posOffset>1646555</wp:posOffset>
                </wp:positionV>
                <wp:extent cx="997585" cy="278130"/>
                <wp:effectExtent l="0" t="0" r="5080" b="12700"/>
                <wp:wrapNone/>
                <wp:docPr id="92" name="Rectangl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070F7" w:rsidRDefault="00D070F7" w:rsidP="00D070F7">
                            <w:pPr>
                              <w:ind w:left="0"/>
                            </w:pP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Consultar</w:t>
                            </w:r>
                            <w:proofErr w:type="spell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eventos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5" o:spid="_x0000_s1027" style="position:absolute;left:0;text-align:left;margin-left:210.55pt;margin-top:129.65pt;width:78.55pt;height:21.9pt;z-index:2516705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" filled="f" stroked="f">
                <v:textbox style="mso-fit-shape-to-text:t" inset="0,0,0,0">
                  <w:txbxContent>
                    <w:p w:rsidR="00D070F7" w:rsidRDefault="00D070F7" w:rsidP="00D070F7">
                      <w:pPr>
                        <w:ind w:left="0"/>
                      </w:pP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Consultar</w:t>
                      </w:r>
                      <w:proofErr w:type="spell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eventos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45BB33" wp14:editId="332B7FF3">
                <wp:simplePos x="0" y="0"/>
                <wp:positionH relativeFrom="column">
                  <wp:posOffset>2628900</wp:posOffset>
                </wp:positionH>
                <wp:positionV relativeFrom="paragraph">
                  <wp:posOffset>1365250</wp:posOffset>
                </wp:positionV>
                <wp:extent cx="1181735" cy="786765"/>
                <wp:effectExtent l="0" t="0" r="18415" b="13335"/>
                <wp:wrapNone/>
                <wp:docPr id="90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1735" cy="786765"/>
                        </a:xfrm>
                        <a:prstGeom prst="ellipse">
                          <a:avLst/>
                        </a:prstGeom>
                        <a:solidFill>
                          <a:srgbClr val="C0BFC0"/>
                        </a:solidFill>
                        <a:ln w="18">
                          <a:solidFill>
                            <a:srgbClr val="C0BFC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3" o:spid="_x0000_s1026" style="position:absolute;margin-left:207pt;margin-top:107.5pt;width:93.05pt;height:61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" fillcolor="#c0bfc0" strokecolor="#c0bfc0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D860C0" wp14:editId="56046690">
                <wp:simplePos x="0" y="0"/>
                <wp:positionH relativeFrom="column">
                  <wp:posOffset>2280285</wp:posOffset>
                </wp:positionH>
                <wp:positionV relativeFrom="paragraph">
                  <wp:posOffset>893445</wp:posOffset>
                </wp:positionV>
                <wp:extent cx="1890395" cy="1640840"/>
                <wp:effectExtent l="0" t="0" r="14605" b="16510"/>
                <wp:wrapNone/>
                <wp:docPr id="89" name="Rectangl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90395" cy="1640840"/>
                        </a:xfrm>
                        <a:prstGeom prst="rect">
                          <a:avLst/>
                        </a:prstGeom>
                        <a:noFill/>
                        <a:ln w="18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2" o:spid="_x0000_s1026" style="position:absolute;margin-left:179.55pt;margin-top:70.35pt;width:148.85pt;height:129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" filled="f" strokeweight=".0005mm"/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DF80BA" wp14:editId="765A0DF3">
                <wp:simplePos x="0" y="0"/>
                <wp:positionH relativeFrom="column">
                  <wp:posOffset>694055</wp:posOffset>
                </wp:positionH>
                <wp:positionV relativeFrom="paragraph">
                  <wp:posOffset>567690</wp:posOffset>
                </wp:positionV>
                <wp:extent cx="407035" cy="278130"/>
                <wp:effectExtent l="0" t="0" r="5080" b="12700"/>
                <wp:wrapNone/>
                <wp:docPr id="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70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070F7" w:rsidRDefault="00D070F7" w:rsidP="00D070F7">
                            <w:pPr>
                              <w:ind w:left="0"/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>uc</w:t>
                            </w:r>
                            <w:proofErr w:type="spellEnd"/>
                            <w:proofErr w:type="gramEnd"/>
                            <w:r>
                              <w:rPr>
                                <w:rFonts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val="en-US"/>
                              </w:rPr>
                              <w:t xml:space="preserve"> UCS</w:t>
                            </w:r>
                          </w:p>
                        </w:txbxContent>
                      </wps:txbx>
                      <wps:bodyPr rot="0" vert="horz" wrap="none" lIns="0" tIns="0" rIns="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8" style="position:absolute;left:0;text-align:left;margin-left:54.65pt;margin-top:44.7pt;width:32.05pt;height:21.9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" filled="f" stroked="f">
                <v:textbox style="mso-fit-shape-to-text:t" inset="0,0,0,0">
                  <w:txbxContent>
                    <w:p w:rsidR="00D070F7" w:rsidRDefault="00D070F7" w:rsidP="00D070F7">
                      <w:pPr>
                        <w:ind w:left="0"/>
                      </w:pPr>
                      <w:proofErr w:type="spellStart"/>
                      <w:proofErr w:type="gramStart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>uc</w:t>
                      </w:r>
                      <w:proofErr w:type="spellEnd"/>
                      <w:proofErr w:type="gramEnd"/>
                      <w:r>
                        <w:rPr>
                          <w:rFonts w:cs="Arial"/>
                          <w:b/>
                          <w:bCs/>
                          <w:color w:val="000000"/>
                          <w:sz w:val="18"/>
                          <w:szCs w:val="18"/>
                          <w:lang w:val="en-US"/>
                        </w:rPr>
                        <w:t xml:space="preserve"> UCS</w:t>
                      </w:r>
                    </w:p>
                  </w:txbxContent>
                </v:textbox>
              </v:rect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D60DD3" wp14:editId="69DD53CE">
                <wp:simplePos x="0" y="0"/>
                <wp:positionH relativeFrom="column">
                  <wp:posOffset>637540</wp:posOffset>
                </wp:positionH>
                <wp:positionV relativeFrom="paragraph">
                  <wp:posOffset>534035</wp:posOffset>
                </wp:positionV>
                <wp:extent cx="629920" cy="213360"/>
                <wp:effectExtent l="0" t="0" r="17780" b="15240"/>
                <wp:wrapNone/>
                <wp:docPr id="8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9920" cy="213360"/>
                        </a:xfrm>
                        <a:custGeom>
                          <a:avLst/>
                          <a:gdLst>
                            <a:gd name="T0" fmla="*/ 0 w 56"/>
                            <a:gd name="T1" fmla="*/ 19 h 19"/>
                            <a:gd name="T2" fmla="*/ 43 w 56"/>
                            <a:gd name="T3" fmla="*/ 19 h 19"/>
                            <a:gd name="T4" fmla="*/ 56 w 56"/>
                            <a:gd name="T5" fmla="*/ 5 h 19"/>
                            <a:gd name="T6" fmla="*/ 56 w 56"/>
                            <a:gd name="T7" fmla="*/ 0 h 1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56" h="19">
                              <a:moveTo>
                                <a:pt x="0" y="19"/>
                              </a:moveTo>
                              <a:lnTo>
                                <a:pt x="43" y="19"/>
                              </a:lnTo>
                              <a:lnTo>
                                <a:pt x="56" y="5"/>
                              </a:lnTo>
                              <a:lnTo>
                                <a:pt x="56" y="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" o:spid="_x0000_s1026" style="position:absolute;margin-left:50.2pt;margin-top:42.05pt;width:49.6pt;height:1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" path="m,19r43,l56,5,56,e" filled="f" strokeweight="0">
                <v:path arrowok="t" o:connecttype="custom" o:connectlocs="0,213360;483689,213360;629920,56147;629920,0" o:connectangles="0,0,0,0"/>
              </v:shape>
            </w:pict>
          </mc:Fallback>
        </mc:AlternateContent>
      </w:r>
      <w:r w:rsidRPr="00D070F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E50549" wp14:editId="6F08C098">
                <wp:simplePos x="0" y="0"/>
                <wp:positionH relativeFrom="column">
                  <wp:posOffset>637540</wp:posOffset>
                </wp:positionH>
                <wp:positionV relativeFrom="paragraph">
                  <wp:posOffset>534035</wp:posOffset>
                </wp:positionV>
                <wp:extent cx="3780790" cy="2247265"/>
                <wp:effectExtent l="0" t="0" r="10160" b="19685"/>
                <wp:wrapNone/>
                <wp:docPr id="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80790" cy="2247265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style="position:absolute;margin-left:50.2pt;margin-top:42.05pt;width:297.7pt;height:176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" filled="f" strokeweight="0"/>
            </w:pict>
          </mc:Fallback>
        </mc:AlternateContent>
      </w:r>
      <w:r w:rsidR="00541F10">
        <w:br w:type="page"/>
      </w:r>
    </w:p>
    <w:p w:rsidR="00541F10" w:rsidRDefault="00541F10" w:rsidP="00D070F7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254106"/>
      <w:r>
        <w:lastRenderedPageBreak/>
        <w:t>Casos de Uso</w:t>
      </w:r>
      <w:bookmarkEnd w:id="9"/>
    </w:p>
    <w:p w:rsidR="00541F10" w:rsidRDefault="00541F10" w:rsidP="00541F10">
      <w:pPr>
        <w:pStyle w:val="Recuodecorpodetexto"/>
      </w:pPr>
    </w:p>
    <w:p w:rsidR="00541F10" w:rsidRDefault="00541F10" w:rsidP="00541F10">
      <w:pPr>
        <w:pStyle w:val="Ttulo2"/>
      </w:pPr>
      <w:r>
        <w:rPr>
          <w:vanish/>
        </w:rPr>
        <w:t xml:space="preserve">UCS528 </w:t>
      </w:r>
      <w:bookmarkStart w:id="10" w:name="_Toc404254107"/>
      <w:r>
        <w:t>Consultar eventos</w:t>
      </w:r>
      <w:bookmarkEnd w:id="10"/>
      <w:r>
        <w:t> </w:t>
      </w:r>
    </w:p>
    <w:p w:rsidR="00541F10" w:rsidRDefault="00541F10" w:rsidP="00541F1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254108"/>
      <w:r>
        <w:t>Fluxo Básico</w:t>
      </w:r>
      <w:bookmarkEnd w:id="11"/>
    </w:p>
    <w:p w:rsidR="00541F10" w:rsidRDefault="00541F10" w:rsidP="00541F1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consulta de eventos.</w:t>
      </w:r>
    </w:p>
    <w:p w:rsidR="00541F10" w:rsidRDefault="00541F10" w:rsidP="00541F1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541F10" w:rsidRDefault="00541F10" w:rsidP="00541F1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541F10" w:rsidRDefault="00541F10" w:rsidP="00541F1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Ocorrências de evento que a pessoa participou, de acordo com os filtros informados, ordenada pelo número da turma (decrescente).</w:t>
      </w:r>
    </w:p>
    <w:p w:rsidR="00541F10" w:rsidRDefault="00541F10" w:rsidP="00541F10">
      <w:pPr>
        <w:pStyle w:val="Recuodecorpodetexto"/>
      </w:pPr>
    </w:p>
    <w:p w:rsidR="00541F10" w:rsidRDefault="00541F10" w:rsidP="00541F1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12" w:name="_Toc404254109"/>
      <w:r>
        <w:lastRenderedPageBreak/>
        <w:t>Anexos</w:t>
      </w:r>
      <w:bookmarkEnd w:id="12"/>
    </w:p>
    <w:p w:rsidR="00541F10" w:rsidRDefault="00541F10" w:rsidP="00541F10"/>
    <w:p w:rsidR="00541F10" w:rsidRDefault="00D070F7" w:rsidP="00541F10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541F10" w:rsidRDefault="00541F10" w:rsidP="00541F10">
      <w:pPr>
        <w:widowControl w:val="0"/>
        <w:ind w:left="540"/>
        <w:rPr>
          <w:rFonts w:cs="Arial"/>
        </w:rPr>
      </w:pPr>
    </w:p>
    <w:p w:rsidR="00D070F7" w:rsidRDefault="00D070F7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541F10" w:rsidRDefault="00541F10" w:rsidP="00541F10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13" w:name="_Toc404254110"/>
      <w:r>
        <w:lastRenderedPageBreak/>
        <w:t>Revisões</w:t>
      </w:r>
      <w:bookmarkEnd w:id="13"/>
    </w:p>
    <w:p w:rsidR="00541F10" w:rsidRDefault="00541F10" w:rsidP="00541F10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541F1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Pr="00541F10" w:rsidRDefault="00541F1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1F10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Pr="00541F10" w:rsidRDefault="00541F10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1F10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Pr="00541F10" w:rsidRDefault="00541F1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1F10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Pr="00541F10" w:rsidRDefault="00541F1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541F10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Pr="00541F10" w:rsidRDefault="00541F10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541F10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541F10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D070F7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541F10" w:rsidRDefault="00541F10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Pr="00D070F7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 w:rsidRPr="00D070F7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541F10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Default="00541F10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Default="00541F10" w:rsidP="00D070F7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541F10" w:rsidRDefault="00541F10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541F10" w:rsidRDefault="00541F10" w:rsidP="00541F10">
      <w:pPr>
        <w:pStyle w:val="Recuodecorpodetexto"/>
      </w:pPr>
    </w:p>
    <w:p w:rsidR="00541F10" w:rsidRDefault="00541F10" w:rsidP="00541F10"/>
    <w:p w:rsidR="00F41655" w:rsidRPr="00541F10" w:rsidRDefault="00F41655" w:rsidP="00541F10"/>
    <w:sectPr w:rsidR="00F41655" w:rsidRPr="00541F1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1F10" w:rsidRDefault="00541F10" w:rsidP="002908D9">
      <w:r>
        <w:separator/>
      </w:r>
    </w:p>
  </w:endnote>
  <w:endnote w:type="continuationSeparator" w:id="0">
    <w:p w:rsidR="00541F10" w:rsidRDefault="00541F1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070F7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541F1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Tatiane Tomasi Rocha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070F7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D070F7">
            <w:rPr>
              <w:sz w:val="20"/>
              <w:szCs w:val="20"/>
            </w:rPr>
            <w:t xml:space="preserve">Keila </w:t>
          </w:r>
          <w:proofErr w:type="spellStart"/>
          <w:r w:rsidRPr="00D070F7">
            <w:rPr>
              <w:sz w:val="20"/>
              <w:szCs w:val="20"/>
            </w:rPr>
            <w:t>Joanês</w:t>
          </w:r>
          <w:proofErr w:type="spellEnd"/>
          <w:r w:rsidRPr="00D070F7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D070F7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541F10">
            <w:rPr>
              <w:b/>
              <w:sz w:val="20"/>
              <w:szCs w:val="20"/>
            </w:rPr>
            <w:t>Movimentação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41F10">
            <w:rPr>
              <w:b/>
              <w:sz w:val="20"/>
              <w:szCs w:val="20"/>
            </w:rPr>
            <w:t>Capacitação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41F10">
            <w:rPr>
              <w:b/>
              <w:sz w:val="20"/>
              <w:szCs w:val="20"/>
            </w:rPr>
            <w:t>UCS0544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070F7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D070F7">
            <w:rPr>
              <w:b/>
              <w:sz w:val="20"/>
              <w:szCs w:val="20"/>
            </w:rPr>
            <w:t>Consultar Eventos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1F10" w:rsidRDefault="00541F10" w:rsidP="002908D9">
      <w:r>
        <w:separator/>
      </w:r>
    </w:p>
  </w:footnote>
  <w:footnote w:type="continuationSeparator" w:id="0">
    <w:p w:rsidR="00541F10" w:rsidRDefault="00541F1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41F1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97FFD"/>
    <w:rsid w:val="004E0834"/>
    <w:rsid w:val="004F657F"/>
    <w:rsid w:val="00541F10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070F7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1F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1F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41F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1F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1F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1F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1F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1F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1F10"/>
    <w:pPr>
      <w:ind w:left="0"/>
    </w:pPr>
  </w:style>
  <w:style w:type="paragraph" w:styleId="ndicedeilustraes">
    <w:name w:val="table of figures"/>
    <w:basedOn w:val="Normal"/>
    <w:next w:val="Normal"/>
    <w:semiHidden/>
    <w:rsid w:val="00541F10"/>
  </w:style>
  <w:style w:type="paragraph" w:styleId="Sumrio2">
    <w:name w:val="toc 2"/>
    <w:basedOn w:val="Normal"/>
    <w:next w:val="Normal"/>
    <w:autoRedefine/>
    <w:uiPriority w:val="39"/>
    <w:rsid w:val="00541F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1F10"/>
    <w:pPr>
      <w:ind w:left="480"/>
    </w:pPr>
  </w:style>
  <w:style w:type="character" w:styleId="Hyperlink">
    <w:name w:val="Hyperlink"/>
    <w:basedOn w:val="Fontepargpadro"/>
    <w:uiPriority w:val="99"/>
    <w:rsid w:val="00541F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1F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1F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1F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1F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1F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1F10"/>
    <w:rPr>
      <w:sz w:val="16"/>
    </w:rPr>
  </w:style>
  <w:style w:type="character" w:styleId="Nmerodepgina">
    <w:name w:val="page number"/>
    <w:basedOn w:val="Fontepargpadro"/>
    <w:rsid w:val="00541F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1F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1F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1F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1F10"/>
  </w:style>
  <w:style w:type="paragraph" w:styleId="Corpodetexto">
    <w:name w:val="Body Text"/>
    <w:basedOn w:val="Normal"/>
    <w:link w:val="CorpodetextoChar"/>
    <w:rsid w:val="00541F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1F10"/>
    <w:rPr>
      <w:rFonts w:eastAsia="Arial Unicode MS"/>
    </w:rPr>
  </w:style>
  <w:style w:type="paragraph" w:customStyle="1" w:styleId="tabletext">
    <w:name w:val="tabletext"/>
    <w:basedOn w:val="Normal"/>
    <w:rsid w:val="00541F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1F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1F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1F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1F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1F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1F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1F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1F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1F1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1F1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541F1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541F1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541F1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541F1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541F1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541F1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541F1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541F10"/>
    <w:pPr>
      <w:ind w:left="0"/>
    </w:pPr>
  </w:style>
  <w:style w:type="paragraph" w:styleId="ndicedeilustraes">
    <w:name w:val="table of figures"/>
    <w:basedOn w:val="Normal"/>
    <w:next w:val="Normal"/>
    <w:semiHidden/>
    <w:rsid w:val="00541F10"/>
  </w:style>
  <w:style w:type="paragraph" w:styleId="Sumrio2">
    <w:name w:val="toc 2"/>
    <w:basedOn w:val="Normal"/>
    <w:next w:val="Normal"/>
    <w:autoRedefine/>
    <w:uiPriority w:val="39"/>
    <w:rsid w:val="00541F1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541F10"/>
    <w:pPr>
      <w:ind w:left="480"/>
    </w:pPr>
  </w:style>
  <w:style w:type="character" w:styleId="Hyperlink">
    <w:name w:val="Hyperlink"/>
    <w:basedOn w:val="Fontepargpadro"/>
    <w:uiPriority w:val="99"/>
    <w:rsid w:val="00541F1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541F1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1F1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541F1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541F1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541F1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541F10"/>
    <w:rPr>
      <w:sz w:val="16"/>
    </w:rPr>
  </w:style>
  <w:style w:type="character" w:styleId="Nmerodepgina">
    <w:name w:val="page number"/>
    <w:basedOn w:val="Fontepargpadro"/>
    <w:rsid w:val="00541F1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541F1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541F1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541F1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541F10"/>
  </w:style>
  <w:style w:type="paragraph" w:styleId="Corpodetexto">
    <w:name w:val="Body Text"/>
    <w:basedOn w:val="Normal"/>
    <w:link w:val="CorpodetextoChar"/>
    <w:rsid w:val="00541F1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541F10"/>
    <w:rPr>
      <w:rFonts w:eastAsia="Arial Unicode MS"/>
    </w:rPr>
  </w:style>
  <w:style w:type="paragraph" w:customStyle="1" w:styleId="tabletext">
    <w:name w:val="tabletext"/>
    <w:basedOn w:val="Normal"/>
    <w:rsid w:val="00541F1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541F1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541F1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541F1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541F1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541F1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541F1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541F1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541F1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541F1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ED9876-9DFB-45E1-8257-0E13B8EE1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8</Pages>
  <Words>398</Words>
  <Characters>3087</Characters>
  <Application>Microsoft Office Word</Application>
  <DocSecurity>0</DocSecurity>
  <Lines>25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3479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2014-11-09T05:47:00Z</cp:lastPrinted>
  <dcterms:created xsi:type="dcterms:W3CDTF">2014-11-09T05:47:00Z</dcterms:created>
  <dcterms:modified xsi:type="dcterms:W3CDTF">2014-11-20T15:39:00Z</dcterms:modified>
</cp:coreProperties>
</file>