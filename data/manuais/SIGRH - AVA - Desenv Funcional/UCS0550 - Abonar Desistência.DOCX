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307" w:rsidRDefault="00ED5307" w:rsidP="00ED5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5307" w:rsidRDefault="00ED5307" w:rsidP="00ED5307">
      <w:pPr>
        <w:widowControl w:val="0"/>
        <w:rPr>
          <w:rFonts w:cs="Arial"/>
          <w:sz w:val="20"/>
          <w:u w:val="single"/>
        </w:rPr>
      </w:pPr>
    </w:p>
    <w:p w:rsidR="00ED5307" w:rsidRDefault="00ED5307" w:rsidP="00ED5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  <w:sz w:val="20"/>
        </w:rPr>
      </w:pPr>
    </w:p>
    <w:p w:rsidR="00ED5307" w:rsidRDefault="00ED5307" w:rsidP="00ED5307">
      <w:pPr>
        <w:widowControl w:val="0"/>
        <w:rPr>
          <w:rFonts w:cs="Arial"/>
        </w:rPr>
      </w:pPr>
    </w:p>
    <w:p w:rsidR="00ED5307" w:rsidRDefault="00ED5307" w:rsidP="00ED5307">
      <w:pPr>
        <w:pStyle w:val="Capa"/>
        <w:rPr>
          <w:color w:val="FF9900"/>
        </w:rPr>
      </w:pPr>
      <w:r>
        <w:t>SINDRAPE</w:t>
      </w:r>
    </w:p>
    <w:p w:rsidR="00ED5307" w:rsidRDefault="00ED5307" w:rsidP="00ED530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D5307" w:rsidRPr="00ED5307" w:rsidRDefault="00ED5307" w:rsidP="00ED5307">
      <w:pPr>
        <w:widowControl w:val="0"/>
        <w:rPr>
          <w:color w:val="000080"/>
        </w:rPr>
      </w:pPr>
    </w:p>
    <w:p w:rsidR="00ED5307" w:rsidRPr="00ED5307" w:rsidRDefault="00ED5307" w:rsidP="00ED5307">
      <w:pPr>
        <w:widowControl w:val="0"/>
        <w:jc w:val="right"/>
        <w:rPr>
          <w:rFonts w:cs="Arial"/>
          <w:b/>
          <w:bCs/>
          <w:color w:val="000080"/>
        </w:rPr>
      </w:pPr>
    </w:p>
    <w:p w:rsidR="00ED5307" w:rsidRDefault="00ED5307" w:rsidP="00ED5307">
      <w:pPr>
        <w:pStyle w:val="Capa"/>
      </w:pPr>
      <w:r>
        <w:t>UCS0550</w:t>
      </w:r>
      <w:r w:rsidR="009A6BE7">
        <w:t xml:space="preserve"> </w:t>
      </w:r>
      <w:r>
        <w:t>– Abonar desistências</w:t>
      </w:r>
    </w:p>
    <w:p w:rsidR="00ED5307" w:rsidRDefault="00ED5307" w:rsidP="00ED5307">
      <w:pPr>
        <w:widowControl w:val="0"/>
        <w:rPr>
          <w:rFonts w:cs="Arial"/>
        </w:rPr>
      </w:pPr>
    </w:p>
    <w:p w:rsidR="00ED5307" w:rsidRDefault="00ED5307" w:rsidP="00ED5307">
      <w:pPr>
        <w:widowControl w:val="0"/>
      </w:pPr>
    </w:p>
    <w:p w:rsidR="00ED5307" w:rsidRDefault="00ED5307" w:rsidP="00ED530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D5307" w:rsidRPr="00ED5307" w:rsidRDefault="00ED5307" w:rsidP="00ED5307">
      <w:pPr>
        <w:pStyle w:val="Corpodetexto3"/>
        <w:widowControl w:val="0"/>
        <w:spacing w:after="0"/>
        <w:rPr>
          <w:rFonts w:cs="Arial"/>
        </w:rPr>
      </w:pPr>
      <w:r w:rsidRPr="00ED5307">
        <w:rPr>
          <w:rFonts w:cs="Arial"/>
        </w:rPr>
        <w:lastRenderedPageBreak/>
        <w:t>Histórico de Revisões</w:t>
      </w:r>
    </w:p>
    <w:p w:rsidR="00ED5307" w:rsidRDefault="00ED5307" w:rsidP="00ED530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D5307" w:rsidTr="00ED530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D5307" w:rsidTr="00ED530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D5307" w:rsidTr="00ED530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ED5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D5307" w:rsidRDefault="00ED5307" w:rsidP="00ED530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D5307" w:rsidRPr="00ED5307" w:rsidRDefault="00ED5307" w:rsidP="00ED5307">
      <w:pPr>
        <w:pStyle w:val="Corpodetexto3"/>
        <w:widowControl w:val="0"/>
        <w:spacing w:after="0"/>
        <w:jc w:val="left"/>
        <w:rPr>
          <w:rFonts w:cs="Arial"/>
        </w:rPr>
      </w:pPr>
      <w:r w:rsidRPr="00ED5307">
        <w:rPr>
          <w:rFonts w:cs="Arial"/>
        </w:rPr>
        <w:lastRenderedPageBreak/>
        <w:t>Índice</w:t>
      </w:r>
    </w:p>
    <w:p w:rsidR="00ED5307" w:rsidRPr="00ED5307" w:rsidRDefault="00ED5307" w:rsidP="00ED5307">
      <w:pPr>
        <w:pStyle w:val="Corpodetexto3"/>
        <w:widowControl w:val="0"/>
        <w:spacing w:after="0"/>
        <w:jc w:val="left"/>
        <w:rPr>
          <w:rFonts w:cs="Arial"/>
        </w:rPr>
      </w:pPr>
    </w:p>
    <w:p w:rsidR="009A6BE7" w:rsidRDefault="00ED53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4502" w:history="1">
        <w:r w:rsidR="009A6BE7" w:rsidRPr="00FF3164">
          <w:rPr>
            <w:rStyle w:val="Hyperlink"/>
            <w:noProof/>
          </w:rPr>
          <w:t>1.</w:t>
        </w:r>
        <w:r w:rsidR="009A6B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A6BE7" w:rsidRPr="00FF3164">
          <w:rPr>
            <w:rStyle w:val="Hyperlink"/>
            <w:noProof/>
          </w:rPr>
          <w:t>Pacote/Caso de Uso</w:t>
        </w:r>
        <w:r w:rsidR="009A6BE7">
          <w:rPr>
            <w:noProof/>
            <w:webHidden/>
          </w:rPr>
          <w:tab/>
        </w:r>
        <w:r w:rsidR="009A6BE7">
          <w:rPr>
            <w:noProof/>
            <w:webHidden/>
          </w:rPr>
          <w:fldChar w:fldCharType="begin"/>
        </w:r>
        <w:r w:rsidR="009A6BE7">
          <w:rPr>
            <w:noProof/>
            <w:webHidden/>
          </w:rPr>
          <w:instrText xml:space="preserve"> PAGEREF _Toc404254502 \h </w:instrText>
        </w:r>
        <w:r w:rsidR="009A6BE7">
          <w:rPr>
            <w:noProof/>
            <w:webHidden/>
          </w:rPr>
        </w:r>
        <w:r w:rsidR="009A6BE7">
          <w:rPr>
            <w:noProof/>
            <w:webHidden/>
          </w:rPr>
          <w:fldChar w:fldCharType="separate"/>
        </w:r>
        <w:r w:rsidR="009A6BE7">
          <w:rPr>
            <w:noProof/>
            <w:webHidden/>
          </w:rPr>
          <w:t>4</w:t>
        </w:r>
        <w:r w:rsidR="009A6BE7"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3" w:history="1">
        <w:r w:rsidRPr="00FF3164">
          <w:rPr>
            <w:rStyle w:val="Hyperlink"/>
            <w:noProof/>
          </w:rPr>
          <w:t>Abonar desistências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4" w:history="1">
        <w:r w:rsidRPr="00FF316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5" w:history="1">
        <w:r w:rsidRPr="00FF316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6" w:history="1">
        <w:r w:rsidRPr="00FF316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7" w:history="1">
        <w:r w:rsidRPr="00FF316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8" w:history="1">
        <w:r w:rsidRPr="00FF316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09" w:history="1">
        <w:r w:rsidRPr="00FF316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Diagra</w:t>
        </w:r>
        <w:r w:rsidRPr="00FF3164">
          <w:rPr>
            <w:rStyle w:val="Hyperlink"/>
            <w:noProof/>
          </w:rPr>
          <w:t>m</w:t>
        </w:r>
        <w:r w:rsidRPr="00FF3164">
          <w:rPr>
            <w:rStyle w:val="Hyperlink"/>
            <w:noProof/>
          </w:rPr>
          <w:t>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0" w:history="1">
        <w:r w:rsidRPr="00FF316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1" w:history="1">
        <w:r w:rsidRPr="00FF316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Abonar desistência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2" w:history="1">
        <w:r w:rsidRPr="00FF316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3" w:history="1">
        <w:r w:rsidRPr="00FF316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Anular abono de desistência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4" w:history="1">
        <w:r w:rsidRPr="00FF316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5" w:history="1">
        <w:r w:rsidRPr="00FF316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6" w:history="1">
        <w:r w:rsidRPr="00FF316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Listar desistências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7" w:history="1">
        <w:r w:rsidRPr="00FF316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8" w:history="1">
        <w:r w:rsidRPr="00FF316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19" w:history="1">
        <w:r w:rsidRPr="00FF316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RN01: Validar a data do abono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20" w:history="1">
        <w:r w:rsidRPr="00FF3164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RN02: Verificar se permite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21" w:history="1">
        <w:r w:rsidRPr="00FF316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A6BE7" w:rsidRDefault="009A6B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522" w:history="1">
        <w:r w:rsidRPr="00FF3164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316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5307" w:rsidRDefault="00ED5307" w:rsidP="00ED5307">
      <w:pPr>
        <w:pStyle w:val="Sumrio1"/>
      </w:pPr>
      <w:r>
        <w:fldChar w:fldCharType="end"/>
      </w:r>
    </w:p>
    <w:p w:rsidR="00ED5307" w:rsidRDefault="00ED5307" w:rsidP="00ED5307">
      <w:pPr>
        <w:widowControl w:val="0"/>
        <w:rPr>
          <w:rFonts w:cs="Arial"/>
          <w:b/>
          <w:bCs/>
          <w:color w:val="000000"/>
        </w:rPr>
      </w:pPr>
    </w:p>
    <w:p w:rsidR="00ED5307" w:rsidRDefault="00ED5307" w:rsidP="00ED5307">
      <w:pPr>
        <w:pStyle w:val="Heading"/>
        <w:rPr>
          <w:rFonts w:cs="Arial"/>
          <w:szCs w:val="24"/>
          <w:lang w:val="pt-BR"/>
        </w:rPr>
      </w:pPr>
    </w:p>
    <w:p w:rsidR="00ED5307" w:rsidRDefault="00ED5307" w:rsidP="00ED5307">
      <w:pPr>
        <w:pStyle w:val="Heading"/>
      </w:pPr>
    </w:p>
    <w:p w:rsidR="00ED5307" w:rsidRDefault="00ED5307" w:rsidP="00ED5307">
      <w:pPr>
        <w:pStyle w:val="Heading"/>
        <w:jc w:val="center"/>
      </w:pPr>
    </w:p>
    <w:p w:rsidR="00ED5307" w:rsidRDefault="00ED5307" w:rsidP="00ED530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D5307" w:rsidRDefault="00ED5307" w:rsidP="00ED5307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54502"/>
      <w:r>
        <w:lastRenderedPageBreak/>
        <w:t>Pacote/Caso de Uso</w:t>
      </w:r>
      <w:bookmarkEnd w:id="0"/>
    </w:p>
    <w:p w:rsidR="00ED5307" w:rsidRDefault="00ED5307" w:rsidP="00ED5307"/>
    <w:p w:rsidR="00ED5307" w:rsidRDefault="00ED5307" w:rsidP="009A6BE7">
      <w:pPr>
        <w:pStyle w:val="Subttulo"/>
      </w:pPr>
      <w:bookmarkStart w:id="1" w:name="_Toc404254503"/>
      <w:r>
        <w:t>Abonar desistências</w:t>
      </w:r>
      <w:bookmarkEnd w:id="1"/>
    </w:p>
    <w:p w:rsidR="00ED5307" w:rsidRDefault="00ED5307" w:rsidP="00ED5307">
      <w:pPr>
        <w:widowControl w:val="0"/>
        <w:ind w:left="902"/>
        <w:rPr>
          <w:rFonts w:cs="Arial"/>
          <w:b/>
          <w:bCs/>
          <w:color w:val="FF0000"/>
        </w:rPr>
      </w:pPr>
    </w:p>
    <w:p w:rsidR="00ED5307" w:rsidRDefault="00ED5307" w:rsidP="00ED5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54504"/>
      <w:r>
        <w:t>Descrição</w:t>
      </w:r>
      <w:bookmarkEnd w:id="2"/>
    </w:p>
    <w:p w:rsidR="00ED5307" w:rsidRDefault="00ED5307" w:rsidP="00ED5307">
      <w:pPr>
        <w:pStyle w:val="Recuodecorpodetexto2"/>
        <w:widowControl w:val="0"/>
        <w:ind w:left="1620" w:firstLine="0"/>
        <w:rPr>
          <w:sz w:val="24"/>
        </w:rPr>
      </w:pPr>
    </w:p>
    <w:p w:rsidR="00ED5307" w:rsidRDefault="00ED5307" w:rsidP="00ED530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abono de desistências.</w:t>
      </w:r>
    </w:p>
    <w:p w:rsidR="00ED5307" w:rsidRDefault="00ED5307" w:rsidP="00ED5307">
      <w:pPr>
        <w:pStyle w:val="Recuodecorpodetexto2"/>
        <w:widowControl w:val="0"/>
        <w:ind w:left="1620" w:firstLine="0"/>
        <w:rPr>
          <w:sz w:val="24"/>
        </w:rPr>
      </w:pPr>
    </w:p>
    <w:p w:rsidR="00ED5307" w:rsidRDefault="00ED5307" w:rsidP="00ED5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4505"/>
      <w:r>
        <w:t>Requisitos atendidos</w:t>
      </w:r>
      <w:bookmarkEnd w:id="3"/>
    </w:p>
    <w:p w:rsidR="00ED5307" w:rsidRDefault="00ED5307" w:rsidP="00ED5307"/>
    <w:p w:rsidR="00ED5307" w:rsidRDefault="00ED5307" w:rsidP="00ED5307">
      <w:pPr>
        <w:pStyle w:val="Recuodecorpodetexto"/>
        <w:ind w:left="1260"/>
      </w:pPr>
      <w:r>
        <w:t>R9 – Abonar desistências de eventos</w:t>
      </w:r>
    </w:p>
    <w:p w:rsidR="00ED5307" w:rsidRDefault="00ED5307" w:rsidP="00ED5307"/>
    <w:p w:rsidR="00ED5307" w:rsidRDefault="00ED5307" w:rsidP="00ED530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54506"/>
      <w:r>
        <w:t>Conceito</w:t>
      </w:r>
      <w:bookmarkEnd w:id="4"/>
      <w:r>
        <w:tab/>
      </w:r>
    </w:p>
    <w:p w:rsidR="00ED5307" w:rsidRDefault="00ED5307" w:rsidP="00ED5307"/>
    <w:p w:rsidR="00ED5307" w:rsidRDefault="00ED5307" w:rsidP="00ED5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54507"/>
      <w:r>
        <w:t>Conceitos principais</w:t>
      </w:r>
      <w:bookmarkEnd w:id="5"/>
    </w:p>
    <w:p w:rsidR="00ED5307" w:rsidRDefault="00ED5307" w:rsidP="00ED530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D5307" w:rsidTr="00FF700E">
        <w:trPr>
          <w:trHeight w:val="600"/>
        </w:trPr>
        <w:tc>
          <w:tcPr>
            <w:tcW w:w="1600" w:type="dxa"/>
          </w:tcPr>
          <w:p w:rsidR="00ED5307" w:rsidRDefault="00ED5307" w:rsidP="00ED530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Abono de desistência</w:t>
            </w:r>
          </w:p>
        </w:tc>
        <w:tc>
          <w:tcPr>
            <w:tcW w:w="4606" w:type="dxa"/>
          </w:tcPr>
          <w:p w:rsidR="00ED5307" w:rsidRDefault="00ED530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abonos de desistências de participantes (alunos) das ocorrências de eventos.</w:t>
            </w:r>
          </w:p>
        </w:tc>
      </w:tr>
    </w:tbl>
    <w:p w:rsidR="00ED5307" w:rsidRDefault="00ED5307" w:rsidP="00ED5307">
      <w:pPr>
        <w:pStyle w:val="Cabealho"/>
        <w:rPr>
          <w:rFonts w:cs="Arial"/>
        </w:rPr>
      </w:pPr>
    </w:p>
    <w:p w:rsidR="00ED5307" w:rsidRDefault="00ED5307" w:rsidP="00ED5307">
      <w:pPr>
        <w:rPr>
          <w:rFonts w:cs="Arial"/>
        </w:rPr>
      </w:pPr>
    </w:p>
    <w:p w:rsidR="00ED5307" w:rsidRDefault="00ED5307" w:rsidP="00ED5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4508"/>
      <w:r>
        <w:t>Conceitos associados</w:t>
      </w:r>
      <w:bookmarkEnd w:id="6"/>
    </w:p>
    <w:p w:rsidR="00ED5307" w:rsidRDefault="00ED5307" w:rsidP="00ED530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D5307" w:rsidTr="00FF700E">
        <w:trPr>
          <w:trHeight w:val="600"/>
        </w:trPr>
        <w:tc>
          <w:tcPr>
            <w:tcW w:w="1600" w:type="dxa"/>
          </w:tcPr>
          <w:p w:rsidR="00ED5307" w:rsidRDefault="00ED5307" w:rsidP="00ED530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do participante</w:t>
            </w:r>
          </w:p>
        </w:tc>
        <w:tc>
          <w:tcPr>
            <w:tcW w:w="4606" w:type="dxa"/>
          </w:tcPr>
          <w:p w:rsidR="00ED5307" w:rsidRDefault="00ED5307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dos participantes de uma ocorrência de evento.</w:t>
            </w:r>
          </w:p>
        </w:tc>
      </w:tr>
    </w:tbl>
    <w:p w:rsidR="00ED5307" w:rsidRDefault="00ED5307" w:rsidP="00ED5307">
      <w:pPr>
        <w:pStyle w:val="Cabealho"/>
        <w:rPr>
          <w:rFonts w:cs="Arial"/>
        </w:rPr>
      </w:pPr>
    </w:p>
    <w:p w:rsidR="00ED5307" w:rsidRDefault="00ED5307" w:rsidP="00ED5307">
      <w:pPr>
        <w:rPr>
          <w:rFonts w:eastAsia="Arial Unicode MS"/>
        </w:rPr>
      </w:pPr>
    </w:p>
    <w:p w:rsidR="00ED5307" w:rsidRDefault="00ED5307" w:rsidP="00ED530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54509"/>
      <w:bookmarkStart w:id="8" w:name="_GoBack"/>
      <w:bookmarkEnd w:id="8"/>
      <w:r>
        <w:lastRenderedPageBreak/>
        <w:t>Diagrama</w:t>
      </w:r>
      <w:bookmarkEnd w:id="7"/>
    </w:p>
    <w:p w:rsidR="00ED5307" w:rsidRDefault="00ED5307" w:rsidP="00ED530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D5307" w:rsidRDefault="00ED5307" w:rsidP="00ED5307">
      <w:pPr>
        <w:widowControl w:val="0"/>
        <w:jc w:val="center"/>
        <w:rPr>
          <w:rFonts w:cs="Arial"/>
        </w:rPr>
      </w:pPr>
    </w:p>
    <w:p w:rsidR="00ED5307" w:rsidRDefault="00ED5307" w:rsidP="00ED5307">
      <w:pPr>
        <w:widowControl w:val="0"/>
        <w:ind w:left="0"/>
        <w:jc w:val="center"/>
        <w:rPr>
          <w:rFonts w:cs="Arial"/>
        </w:rPr>
      </w:pPr>
    </w:p>
    <w:p w:rsidR="009A6BE7" w:rsidRDefault="009A6BE7" w:rsidP="009A6BE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6E4BA1" wp14:editId="2458501C">
                <wp:simplePos x="0" y="0"/>
                <wp:positionH relativeFrom="column">
                  <wp:posOffset>664210</wp:posOffset>
                </wp:positionH>
                <wp:positionV relativeFrom="paragraph">
                  <wp:posOffset>2229485</wp:posOffset>
                </wp:positionV>
                <wp:extent cx="1430020" cy="0"/>
                <wp:effectExtent l="0" t="0" r="17780" b="19050"/>
                <wp:wrapNone/>
                <wp:docPr id="168" name="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3002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pt,175.55pt" to="164.9pt,1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05F5DF" wp14:editId="5EB65296">
                <wp:simplePos x="0" y="0"/>
                <wp:positionH relativeFrom="column">
                  <wp:posOffset>22860</wp:posOffset>
                </wp:positionH>
                <wp:positionV relativeFrom="paragraph">
                  <wp:posOffset>2555875</wp:posOffset>
                </wp:positionV>
                <wp:extent cx="819785" cy="278130"/>
                <wp:effectExtent l="0" t="0" r="11430" b="12700"/>
                <wp:wrapNone/>
                <wp:docPr id="167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BE7" w:rsidRDefault="009A6BE7" w:rsidP="009A6BE7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26" style="position:absolute;left:0;text-align:left;margin-left:1.8pt;margin-top:201.25pt;width:64.55pt;height:21.9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4HwqAIAAJw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" filled="f" stroked="f">
                <v:textbox style="mso-fit-shape-to-text:t" inset="0,0,0,0">
                  <w:txbxContent>
                    <w:p w:rsidR="009A6BE7" w:rsidRDefault="009A6BE7" w:rsidP="009A6BE7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8B37F6" wp14:editId="5EEE8852">
                <wp:simplePos x="0" y="0"/>
                <wp:positionH relativeFrom="column">
                  <wp:posOffset>439420</wp:posOffset>
                </wp:positionH>
                <wp:positionV relativeFrom="paragraph">
                  <wp:posOffset>2330450</wp:posOffset>
                </wp:positionV>
                <wp:extent cx="146050" cy="225425"/>
                <wp:effectExtent l="0" t="0" r="25400" b="22225"/>
                <wp:wrapNone/>
                <wp:docPr id="166" name="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542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pt,183.5pt" to="46.1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F09537" wp14:editId="4B99609B">
                <wp:simplePos x="0" y="0"/>
                <wp:positionH relativeFrom="column">
                  <wp:posOffset>304165</wp:posOffset>
                </wp:positionH>
                <wp:positionV relativeFrom="paragraph">
                  <wp:posOffset>2330450</wp:posOffset>
                </wp:positionV>
                <wp:extent cx="135255" cy="225425"/>
                <wp:effectExtent l="0" t="0" r="36195" b="22225"/>
                <wp:wrapNone/>
                <wp:docPr id="165" name="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542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95pt,183.5pt" to="34.6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1BFD70" wp14:editId="0AD69772">
                <wp:simplePos x="0" y="0"/>
                <wp:positionH relativeFrom="column">
                  <wp:posOffset>439420</wp:posOffset>
                </wp:positionH>
                <wp:positionV relativeFrom="paragraph">
                  <wp:posOffset>2139315</wp:posOffset>
                </wp:positionV>
                <wp:extent cx="179705" cy="0"/>
                <wp:effectExtent l="0" t="0" r="10795" b="19050"/>
                <wp:wrapNone/>
                <wp:docPr id="164" name="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5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pt,168.45pt" to="48.75pt,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7C9726" wp14:editId="77BF897B">
                <wp:simplePos x="0" y="0"/>
                <wp:positionH relativeFrom="column">
                  <wp:posOffset>270510</wp:posOffset>
                </wp:positionH>
                <wp:positionV relativeFrom="paragraph">
                  <wp:posOffset>2139315</wp:posOffset>
                </wp:positionV>
                <wp:extent cx="168910" cy="0"/>
                <wp:effectExtent l="0" t="0" r="21590" b="19050"/>
                <wp:wrapNone/>
                <wp:docPr id="163" name="Lin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168.45pt" to="34.6pt,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0A3D7B" wp14:editId="45E54CA8">
                <wp:simplePos x="0" y="0"/>
                <wp:positionH relativeFrom="column">
                  <wp:posOffset>439420</wp:posOffset>
                </wp:positionH>
                <wp:positionV relativeFrom="paragraph">
                  <wp:posOffset>2082800</wp:posOffset>
                </wp:positionV>
                <wp:extent cx="0" cy="247650"/>
                <wp:effectExtent l="0" t="0" r="19050" b="19050"/>
                <wp:wrapNone/>
                <wp:docPr id="162" name="Lin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pt,164pt" to="34.6pt,1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BAB2FC" wp14:editId="7D711AE0">
                <wp:simplePos x="0" y="0"/>
                <wp:positionH relativeFrom="column">
                  <wp:posOffset>315595</wp:posOffset>
                </wp:positionH>
                <wp:positionV relativeFrom="paragraph">
                  <wp:posOffset>1835150</wp:posOffset>
                </wp:positionV>
                <wp:extent cx="247650" cy="247650"/>
                <wp:effectExtent l="0" t="0" r="19050" b="19050"/>
                <wp:wrapNone/>
                <wp:docPr id="161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24.85pt;margin-top:144.5pt;width:19.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20FF74" wp14:editId="47F4FD8D">
                <wp:simplePos x="0" y="0"/>
                <wp:positionH relativeFrom="column">
                  <wp:posOffset>2589530</wp:posOffset>
                </wp:positionH>
                <wp:positionV relativeFrom="paragraph">
                  <wp:posOffset>3186430</wp:posOffset>
                </wp:positionV>
                <wp:extent cx="1029335" cy="278130"/>
                <wp:effectExtent l="0" t="0" r="11430" b="12700"/>
                <wp:wrapNone/>
                <wp:docPr id="160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BE7" w:rsidRDefault="009A6BE7" w:rsidP="009A6BE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desistências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7" style="position:absolute;left:0;text-align:left;margin-left:203.9pt;margin-top:250.9pt;width:81.05pt;height:21.9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" filled="f" stroked="f">
                <v:textbox style="mso-fit-shape-to-text:t" inset="0,0,0,0">
                  <w:txbxContent>
                    <w:p w:rsidR="009A6BE7" w:rsidRDefault="009A6BE7" w:rsidP="009A6BE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desistências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AFE02B" wp14:editId="22379236">
                <wp:simplePos x="0" y="0"/>
                <wp:positionH relativeFrom="column">
                  <wp:posOffset>2544445</wp:posOffset>
                </wp:positionH>
                <wp:positionV relativeFrom="paragraph">
                  <wp:posOffset>2871470</wp:posOffset>
                </wp:positionV>
                <wp:extent cx="1181735" cy="788035"/>
                <wp:effectExtent l="0" t="0" r="18415" b="12065"/>
                <wp:wrapNone/>
                <wp:docPr id="159" name="Oval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803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o:spid="_x0000_s1026" style="position:absolute;margin-left:200.35pt;margin-top:226.1pt;width:93.05pt;height:62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F0EB1F" wp14:editId="5D78E55E">
                <wp:simplePos x="0" y="0"/>
                <wp:positionH relativeFrom="column">
                  <wp:posOffset>2578100</wp:posOffset>
                </wp:positionH>
                <wp:positionV relativeFrom="paragraph">
                  <wp:posOffset>2905125</wp:posOffset>
                </wp:positionV>
                <wp:extent cx="1181735" cy="788035"/>
                <wp:effectExtent l="0" t="0" r="18415" b="12065"/>
                <wp:wrapNone/>
                <wp:docPr id="158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803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203pt;margin-top:228.75pt;width:93.05pt;height:6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043094" wp14:editId="75C840AE">
                <wp:simplePos x="0" y="0"/>
                <wp:positionH relativeFrom="column">
                  <wp:posOffset>2769235</wp:posOffset>
                </wp:positionH>
                <wp:positionV relativeFrom="paragraph">
                  <wp:posOffset>2251710</wp:posOffset>
                </wp:positionV>
                <wp:extent cx="622935" cy="278130"/>
                <wp:effectExtent l="0" t="0" r="17780" b="12700"/>
                <wp:wrapNone/>
                <wp:docPr id="157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BE7" w:rsidRDefault="009A6BE7" w:rsidP="009A6BE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desistência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8" style="position:absolute;left:0;text-align:left;margin-left:218.05pt;margin-top:177.3pt;width:49.05pt;height:21.9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MxqAIAAJw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" filled="f" stroked="f">
                <v:textbox style="mso-fit-shape-to-text:t" inset="0,0,0,0">
                  <w:txbxContent>
                    <w:p w:rsidR="009A6BE7" w:rsidRDefault="009A6BE7" w:rsidP="009A6BE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desistência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6645C8" wp14:editId="548FC9B8">
                <wp:simplePos x="0" y="0"/>
                <wp:positionH relativeFrom="column">
                  <wp:posOffset>2623185</wp:posOffset>
                </wp:positionH>
                <wp:positionV relativeFrom="paragraph">
                  <wp:posOffset>2105660</wp:posOffset>
                </wp:positionV>
                <wp:extent cx="902335" cy="278130"/>
                <wp:effectExtent l="0" t="0" r="5080" b="12700"/>
                <wp:wrapNone/>
                <wp:docPr id="156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23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BE7" w:rsidRDefault="009A6BE7" w:rsidP="009A6BE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Anular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abono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9" style="position:absolute;left:0;text-align:left;margin-left:206.55pt;margin-top:165.8pt;width:71.05pt;height:21.9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gfFqAIAAJw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" filled="f" stroked="f">
                <v:textbox style="mso-fit-shape-to-text:t" inset="0,0,0,0">
                  <w:txbxContent>
                    <w:p w:rsidR="009A6BE7" w:rsidRDefault="009A6BE7" w:rsidP="009A6BE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Anular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abono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3A7D4C" wp14:editId="7DE5A432">
                <wp:simplePos x="0" y="0"/>
                <wp:positionH relativeFrom="column">
                  <wp:posOffset>2499360</wp:posOffset>
                </wp:positionH>
                <wp:positionV relativeFrom="paragraph">
                  <wp:posOffset>1857375</wp:posOffset>
                </wp:positionV>
                <wp:extent cx="1181735" cy="788670"/>
                <wp:effectExtent l="0" t="0" r="18415" b="11430"/>
                <wp:wrapNone/>
                <wp:docPr id="155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867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196.8pt;margin-top:146.25pt;width:93.05pt;height:6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D91F54" wp14:editId="3D93BB73">
                <wp:simplePos x="0" y="0"/>
                <wp:positionH relativeFrom="column">
                  <wp:posOffset>2533015</wp:posOffset>
                </wp:positionH>
                <wp:positionV relativeFrom="paragraph">
                  <wp:posOffset>1891665</wp:posOffset>
                </wp:positionV>
                <wp:extent cx="1181735" cy="788035"/>
                <wp:effectExtent l="0" t="0" r="18415" b="12065"/>
                <wp:wrapNone/>
                <wp:docPr id="154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803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199.45pt;margin-top:148.95pt;width:93.05pt;height:6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8AEDD6" wp14:editId="57D31A62">
                <wp:simplePos x="0" y="0"/>
                <wp:positionH relativeFrom="column">
                  <wp:posOffset>2578100</wp:posOffset>
                </wp:positionH>
                <wp:positionV relativeFrom="paragraph">
                  <wp:posOffset>1136650</wp:posOffset>
                </wp:positionV>
                <wp:extent cx="1054735" cy="278130"/>
                <wp:effectExtent l="0" t="0" r="5080" b="12700"/>
                <wp:wrapNone/>
                <wp:docPr id="153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BE7" w:rsidRDefault="009A6BE7" w:rsidP="009A6BE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Abonar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desistência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30" style="position:absolute;left:0;text-align:left;margin-left:203pt;margin-top:89.5pt;width:83.05pt;height:21.9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4bqQ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" filled="f" stroked="f">
                <v:textbox style="mso-fit-shape-to-text:t" inset="0,0,0,0">
                  <w:txbxContent>
                    <w:p w:rsidR="009A6BE7" w:rsidRDefault="009A6BE7" w:rsidP="009A6BE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Abonar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desistência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A8142A" wp14:editId="431A850C">
                <wp:simplePos x="0" y="0"/>
                <wp:positionH relativeFrom="column">
                  <wp:posOffset>2521585</wp:posOffset>
                </wp:positionH>
                <wp:positionV relativeFrom="paragraph">
                  <wp:posOffset>821690</wp:posOffset>
                </wp:positionV>
                <wp:extent cx="1182370" cy="788035"/>
                <wp:effectExtent l="0" t="0" r="17780" b="12065"/>
                <wp:wrapNone/>
                <wp:docPr id="152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803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198.55pt;margin-top:64.7pt;width:93.1pt;height:6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" fillcolor="#fcf2e3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6EE583" wp14:editId="1867CFB9">
                <wp:simplePos x="0" y="0"/>
                <wp:positionH relativeFrom="column">
                  <wp:posOffset>2555240</wp:posOffset>
                </wp:positionH>
                <wp:positionV relativeFrom="paragraph">
                  <wp:posOffset>855345</wp:posOffset>
                </wp:positionV>
                <wp:extent cx="1182370" cy="788035"/>
                <wp:effectExtent l="0" t="0" r="17780" b="12065"/>
                <wp:wrapNone/>
                <wp:docPr id="151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803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2" o:spid="_x0000_s1026" style="position:absolute;margin-left:201.2pt;margin-top:67.35pt;width:93.1pt;height:6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" fillcolor="#c0bfc0" strokecolor="#c0bfc0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98ACDE" wp14:editId="392CB77C">
                <wp:simplePos x="0" y="0"/>
                <wp:positionH relativeFrom="column">
                  <wp:posOffset>2094230</wp:posOffset>
                </wp:positionH>
                <wp:positionV relativeFrom="paragraph">
                  <wp:posOffset>528955</wp:posOffset>
                </wp:positionV>
                <wp:extent cx="2138680" cy="3401060"/>
                <wp:effectExtent l="0" t="0" r="13970" b="27940"/>
                <wp:wrapNone/>
                <wp:docPr id="15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8680" cy="340106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64.9pt;margin-top:41.65pt;width:168.4pt;height:26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" filled="f" strokeweight=".000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87ED09" wp14:editId="109D35B5">
                <wp:simplePos x="0" y="0"/>
                <wp:positionH relativeFrom="column">
                  <wp:posOffset>-100965</wp:posOffset>
                </wp:positionH>
                <wp:positionV relativeFrom="paragraph">
                  <wp:posOffset>201930</wp:posOffset>
                </wp:positionV>
                <wp:extent cx="407035" cy="278130"/>
                <wp:effectExtent l="0" t="0" r="5080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BE7" w:rsidRDefault="009A6BE7" w:rsidP="009A6BE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1" style="position:absolute;left:0;text-align:left;margin-left:-7.95pt;margin-top:15.9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biogIAAJE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" filled="f" stroked="f">
                <v:textbox style="mso-fit-shape-to-text:t" inset="0,0,0,0">
                  <w:txbxContent>
                    <w:p w:rsidR="009A6BE7" w:rsidRDefault="009A6BE7" w:rsidP="009A6BE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22682" wp14:editId="0B2C4D8E">
                <wp:simplePos x="0" y="0"/>
                <wp:positionH relativeFrom="column">
                  <wp:posOffset>-157480</wp:posOffset>
                </wp:positionH>
                <wp:positionV relativeFrom="paragraph">
                  <wp:posOffset>168275</wp:posOffset>
                </wp:positionV>
                <wp:extent cx="630555" cy="213995"/>
                <wp:effectExtent l="0" t="0" r="17145" b="14605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21399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-12.4pt;margin-top:13.25pt;width:49.6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" path="m,19r43,l56,5,56,e" filled="f" strokeweight="0">
                <v:path arrowok="t" o:connecttype="custom" o:connectlocs="0,213995;484176,213995;630555,56314;630555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7EBAC" wp14:editId="6E08E9F7">
                <wp:simplePos x="0" y="0"/>
                <wp:positionH relativeFrom="column">
                  <wp:posOffset>-157480</wp:posOffset>
                </wp:positionH>
                <wp:positionV relativeFrom="paragraph">
                  <wp:posOffset>168275</wp:posOffset>
                </wp:positionV>
                <wp:extent cx="4638040" cy="4009390"/>
                <wp:effectExtent l="0" t="0" r="10160" b="1016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8040" cy="400939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12.4pt;margin-top:13.25pt;width:365.2pt;height:31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" filled="f" strokeweight="0"/>
            </w:pict>
          </mc:Fallback>
        </mc:AlternateContent>
      </w:r>
      <w:r w:rsidR="00ED5307">
        <w:br w:type="page"/>
      </w:r>
    </w:p>
    <w:p w:rsidR="009A6BE7" w:rsidRDefault="009A6BE7" w:rsidP="009A6BE7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  <w:rPr>
          <w:b w:val="0"/>
          <w:bCs w:val="0"/>
        </w:rPr>
      </w:pPr>
    </w:p>
    <w:p w:rsidR="00ED5307" w:rsidRDefault="00ED5307" w:rsidP="009A6BE7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254510"/>
      <w:r>
        <w:t>Casos de Uso</w:t>
      </w:r>
      <w:bookmarkEnd w:id="9"/>
    </w:p>
    <w:p w:rsidR="00ED5307" w:rsidRDefault="00ED5307" w:rsidP="00ED5307">
      <w:pPr>
        <w:pStyle w:val="Ttulo2"/>
      </w:pPr>
      <w:r>
        <w:rPr>
          <w:vanish/>
        </w:rPr>
        <w:t xml:space="preserve">UCS514 </w:t>
      </w:r>
      <w:bookmarkStart w:id="10" w:name="_Toc404254511"/>
      <w:r>
        <w:t>Abonar desistência</w:t>
      </w:r>
      <w:bookmarkEnd w:id="10"/>
      <w:r>
        <w:t> </w:t>
      </w:r>
    </w:p>
    <w:p w:rsidR="00ED5307" w:rsidRDefault="00ED5307" w:rsidP="00ED5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54512"/>
      <w:r>
        <w:t>Fluxo Básico</w:t>
      </w:r>
      <w:bookmarkEnd w:id="11"/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“Desistência” após executar o caso de uso “Listar desistências” e seleciona a opção de abono.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“Abono de desistência” e exibe a mensagem MSG0006 ("Operação efetuada com sucesso!").</w:t>
      </w:r>
    </w:p>
    <w:p w:rsidR="00ED5307" w:rsidRDefault="00ED5307" w:rsidP="00ED5307">
      <w:pPr>
        <w:pStyle w:val="Recuodecorpodetexto"/>
      </w:pPr>
    </w:p>
    <w:p w:rsidR="00ED5307" w:rsidRDefault="00ED5307" w:rsidP="00ED5307">
      <w:pPr>
        <w:pStyle w:val="Ttulo2"/>
      </w:pPr>
      <w:r>
        <w:rPr>
          <w:vanish/>
        </w:rPr>
        <w:t xml:space="preserve">UCS515 </w:t>
      </w:r>
      <w:bookmarkStart w:id="12" w:name="_Toc404254513"/>
      <w:r>
        <w:t>Anular abono de desistência</w:t>
      </w:r>
      <w:bookmarkEnd w:id="12"/>
      <w:r>
        <w:t> </w:t>
      </w:r>
    </w:p>
    <w:p w:rsidR="00ED5307" w:rsidRDefault="00ED5307" w:rsidP="00ED5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54514"/>
      <w:r>
        <w:t>Fluxo Básico</w:t>
      </w:r>
      <w:bookmarkEnd w:id="13"/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“Desistência” após executar o caso de uso “Listar desistências” e seleciona a opção de anulação.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registro não está anulado.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“Abono de desistência” e exibe a mensagem MSG0007 ("Anulação efetuada com sucesso!").</w:t>
      </w:r>
    </w:p>
    <w:p w:rsidR="00ED5307" w:rsidRDefault="00ED5307" w:rsidP="00ED5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204588753"/>
      <w:bookmarkStart w:id="15" w:name="_Toc404254515"/>
      <w:r>
        <w:t>Fluxo alternativo – Reativar</w:t>
      </w:r>
      <w:bookmarkEnd w:id="14"/>
      <w:bookmarkEnd w:id="15"/>
    </w:p>
    <w:p w:rsidR="00ED5307" w:rsidRDefault="00ED5307" w:rsidP="00ED5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está anulado.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reativa o “Abono de desistência” e exibe a mensagem MSG0019 ("Reativação efetuada com sucesso!").</w:t>
      </w:r>
    </w:p>
    <w:p w:rsidR="00ED5307" w:rsidRDefault="00ED5307" w:rsidP="00ED5307">
      <w:pPr>
        <w:pStyle w:val="Recuodecorpodetexto"/>
      </w:pPr>
    </w:p>
    <w:p w:rsidR="00ED5307" w:rsidRDefault="00ED5307" w:rsidP="00ED5307">
      <w:pPr>
        <w:pStyle w:val="Ttulo2"/>
      </w:pPr>
      <w:r>
        <w:rPr>
          <w:vanish/>
        </w:rPr>
        <w:t xml:space="preserve">UCS516 </w:t>
      </w:r>
      <w:bookmarkStart w:id="16" w:name="_Toc404254516"/>
      <w:r>
        <w:t>Listar desistências</w:t>
      </w:r>
      <w:bookmarkEnd w:id="16"/>
      <w:r>
        <w:t> </w:t>
      </w:r>
    </w:p>
    <w:p w:rsidR="00ED5307" w:rsidRDefault="00ED5307" w:rsidP="00ED5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54517"/>
      <w:r>
        <w:t>Fluxo Básico</w:t>
      </w:r>
      <w:bookmarkEnd w:id="17"/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Abono de desistências.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D5307" w:rsidRDefault="00ED5307" w:rsidP="00ED5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O sistema exibe uma lista de “Desistências” de servidores (do órgão </w:t>
      </w:r>
      <w:proofErr w:type="spellStart"/>
      <w:r>
        <w:t>logado</w:t>
      </w:r>
      <w:proofErr w:type="spellEnd"/>
      <w:r>
        <w:t>) por motivo de falta injustificada</w:t>
      </w:r>
      <w:proofErr w:type="gramStart"/>
      <w:r>
        <w:t xml:space="preserve">  </w:t>
      </w:r>
      <w:proofErr w:type="gramEnd"/>
      <w:r>
        <w:t>e seus respectivos abonos, de acordo com os filtros informados, ordenada pelo número da turma (decrescente), nome (crescente).</w:t>
      </w:r>
    </w:p>
    <w:p w:rsidR="00ED5307" w:rsidRDefault="00ED5307" w:rsidP="00ED5307">
      <w:pPr>
        <w:pStyle w:val="Recuodecorpodetexto"/>
      </w:pPr>
    </w:p>
    <w:p w:rsidR="00ED5307" w:rsidRDefault="00ED5307" w:rsidP="00ED530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254518"/>
      <w:r>
        <w:lastRenderedPageBreak/>
        <w:t>Regras de negócio</w:t>
      </w:r>
      <w:bookmarkEnd w:id="18"/>
    </w:p>
    <w:p w:rsidR="00ED5307" w:rsidRDefault="00ED5307" w:rsidP="00ED5307"/>
    <w:p w:rsidR="00ED5307" w:rsidRDefault="00ED5307" w:rsidP="00ED5307">
      <w:pPr>
        <w:pStyle w:val="Ttulo2"/>
      </w:pPr>
      <w:bookmarkStart w:id="19" w:name="_Toc404254519"/>
      <w:r>
        <w:t>RN01: Validar a data do abono</w:t>
      </w:r>
      <w:bookmarkEnd w:id="19"/>
    </w:p>
    <w:p w:rsidR="00ED5307" w:rsidRDefault="00ED5307" w:rsidP="00ED5307">
      <w:pPr>
        <w:pStyle w:val="Recuodecorpodetexto"/>
        <w:jc w:val="both"/>
      </w:pPr>
      <w:r>
        <w:t>Tentativa de informar a Data do abono inferior à Data da avaliação. O sistema exibe a mensagem MSG0143 ("&lt;nome_conceito1&gt; menor que &lt;nome_conceito2&gt;.").</w:t>
      </w:r>
    </w:p>
    <w:p w:rsidR="00ED5307" w:rsidRDefault="00ED5307" w:rsidP="00ED5307"/>
    <w:p w:rsidR="00ED5307" w:rsidRDefault="00ED5307" w:rsidP="00ED5307">
      <w:pPr>
        <w:pStyle w:val="Ttulo2"/>
      </w:pPr>
      <w:bookmarkStart w:id="20" w:name="_Toc404254520"/>
      <w:r>
        <w:t>RN02: Verificar se permite anular</w:t>
      </w:r>
      <w:bookmarkEnd w:id="20"/>
    </w:p>
    <w:p w:rsidR="00ED5307" w:rsidRDefault="00ED5307" w:rsidP="00ED5307">
      <w:pPr>
        <w:ind w:left="900"/>
      </w:pPr>
      <w:r>
        <w:rPr>
          <w:rFonts w:cs="Arial"/>
        </w:rPr>
        <w:t>Tentativa de anular quando a desistência não foi abonada. O sistema exibe a mensagem MSG2675 ("Não é possível anular, pois a &lt;campo&gt; não foi abonada.").</w:t>
      </w:r>
    </w:p>
    <w:p w:rsidR="00ED5307" w:rsidRDefault="00ED5307" w:rsidP="00ED530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254521"/>
      <w:r>
        <w:lastRenderedPageBreak/>
        <w:t>Anexos</w:t>
      </w:r>
      <w:bookmarkEnd w:id="21"/>
    </w:p>
    <w:p w:rsidR="00ED5307" w:rsidRDefault="00ED5307" w:rsidP="00ED5307"/>
    <w:p w:rsidR="00ED5307" w:rsidRDefault="009A6BE7" w:rsidP="00ED5307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ED5307" w:rsidRDefault="00ED5307" w:rsidP="00ED5307">
      <w:pPr>
        <w:widowControl w:val="0"/>
        <w:ind w:left="540"/>
        <w:rPr>
          <w:rFonts w:cs="Arial"/>
        </w:rPr>
      </w:pPr>
    </w:p>
    <w:p w:rsidR="009A6BE7" w:rsidRDefault="009A6BE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D5307" w:rsidRDefault="00ED5307" w:rsidP="00ED530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254522"/>
      <w:r>
        <w:lastRenderedPageBreak/>
        <w:t>Revisões</w:t>
      </w:r>
      <w:bookmarkEnd w:id="22"/>
    </w:p>
    <w:p w:rsidR="00ED5307" w:rsidRDefault="00ED5307" w:rsidP="00ED530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D530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Pr="00ED5307" w:rsidRDefault="00ED530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530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Pr="00ED5307" w:rsidRDefault="00ED530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530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Pr="00ED5307" w:rsidRDefault="00ED530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530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Pr="00ED5307" w:rsidRDefault="00ED530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D530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Pr="00ED5307" w:rsidRDefault="00ED530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530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D530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9A6BE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5307" w:rsidRDefault="00ED5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Pr="009A6BE7" w:rsidRDefault="00ED5307" w:rsidP="009A6BE7">
            <w:pPr>
              <w:widowControl w:val="0"/>
              <w:ind w:left="0"/>
              <w:rPr>
                <w:rFonts w:cs="Arial"/>
                <w:sz w:val="16"/>
              </w:rPr>
            </w:pPr>
            <w:r w:rsidRPr="009A6BE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5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Default="00ED5307" w:rsidP="00FF700E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5307" w:rsidRDefault="00ED5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D5307" w:rsidRDefault="00ED5307" w:rsidP="00ED5307">
      <w:pPr>
        <w:pStyle w:val="Recuodecorpodetexto"/>
      </w:pPr>
    </w:p>
    <w:p w:rsidR="00ED5307" w:rsidRDefault="00ED5307" w:rsidP="00ED5307"/>
    <w:p w:rsidR="00F41655" w:rsidRPr="00ED5307" w:rsidRDefault="00F41655" w:rsidP="00ED5307"/>
    <w:sectPr w:rsidR="00F41655" w:rsidRPr="00ED530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307" w:rsidRDefault="00ED5307" w:rsidP="002908D9">
      <w:r>
        <w:separator/>
      </w:r>
    </w:p>
  </w:endnote>
  <w:endnote w:type="continuationSeparator" w:id="0">
    <w:p w:rsidR="00ED5307" w:rsidRDefault="00ED530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A6BE7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D530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A6BE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A6BE7">
            <w:rPr>
              <w:sz w:val="20"/>
              <w:szCs w:val="20"/>
            </w:rPr>
            <w:t xml:space="preserve">Keila </w:t>
          </w:r>
          <w:proofErr w:type="spellStart"/>
          <w:r w:rsidRPr="009A6BE7">
            <w:rPr>
              <w:sz w:val="20"/>
              <w:szCs w:val="20"/>
            </w:rPr>
            <w:t>Joanês</w:t>
          </w:r>
          <w:proofErr w:type="spellEnd"/>
          <w:r w:rsidRPr="009A6BE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A6BE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D5307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D5307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D5307">
            <w:rPr>
              <w:b/>
              <w:sz w:val="20"/>
              <w:szCs w:val="20"/>
            </w:rPr>
            <w:t>UCS0550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A6BE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A6BE7">
            <w:rPr>
              <w:b/>
              <w:sz w:val="20"/>
              <w:szCs w:val="20"/>
            </w:rPr>
            <w:t>Abonar Desistência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307" w:rsidRDefault="00ED5307" w:rsidP="002908D9">
      <w:r>
        <w:separator/>
      </w:r>
    </w:p>
  </w:footnote>
  <w:footnote w:type="continuationSeparator" w:id="0">
    <w:p w:rsidR="00ED5307" w:rsidRDefault="00ED530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30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A6BE7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91A8C"/>
    <w:rsid w:val="00CA0CEF"/>
    <w:rsid w:val="00DB0139"/>
    <w:rsid w:val="00DF1DDA"/>
    <w:rsid w:val="00E81253"/>
    <w:rsid w:val="00ED5307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530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D530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D530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D530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D530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D530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D530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D530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D5307"/>
    <w:pPr>
      <w:ind w:left="0"/>
    </w:pPr>
  </w:style>
  <w:style w:type="paragraph" w:styleId="ndicedeilustraes">
    <w:name w:val="table of figures"/>
    <w:basedOn w:val="Normal"/>
    <w:next w:val="Normal"/>
    <w:semiHidden/>
    <w:rsid w:val="00ED5307"/>
  </w:style>
  <w:style w:type="paragraph" w:styleId="Sumrio2">
    <w:name w:val="toc 2"/>
    <w:basedOn w:val="Normal"/>
    <w:next w:val="Normal"/>
    <w:autoRedefine/>
    <w:uiPriority w:val="39"/>
    <w:rsid w:val="00ED530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D5307"/>
    <w:pPr>
      <w:ind w:left="480"/>
    </w:pPr>
  </w:style>
  <w:style w:type="character" w:styleId="Hyperlink">
    <w:name w:val="Hyperlink"/>
    <w:basedOn w:val="Fontepargpadro"/>
    <w:uiPriority w:val="99"/>
    <w:rsid w:val="00ED530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D530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D530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D530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D530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D530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D5307"/>
    <w:rPr>
      <w:sz w:val="16"/>
    </w:rPr>
  </w:style>
  <w:style w:type="character" w:styleId="Nmerodepgina">
    <w:name w:val="page number"/>
    <w:basedOn w:val="Fontepargpadro"/>
    <w:rsid w:val="00ED530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D530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D53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D530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D5307"/>
  </w:style>
  <w:style w:type="paragraph" w:styleId="Corpodetexto">
    <w:name w:val="Body Text"/>
    <w:basedOn w:val="Normal"/>
    <w:link w:val="CorpodetextoChar"/>
    <w:rsid w:val="00ED530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D5307"/>
    <w:rPr>
      <w:rFonts w:eastAsia="Arial Unicode MS"/>
    </w:rPr>
  </w:style>
  <w:style w:type="paragraph" w:customStyle="1" w:styleId="tabletext">
    <w:name w:val="tabletext"/>
    <w:basedOn w:val="Normal"/>
    <w:rsid w:val="00ED530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D530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D530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D530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D530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D530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D530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D530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D530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D530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530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D530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D530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D530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D530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D530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D530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D530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D5307"/>
    <w:pPr>
      <w:ind w:left="0"/>
    </w:pPr>
  </w:style>
  <w:style w:type="paragraph" w:styleId="ndicedeilustraes">
    <w:name w:val="table of figures"/>
    <w:basedOn w:val="Normal"/>
    <w:next w:val="Normal"/>
    <w:semiHidden/>
    <w:rsid w:val="00ED5307"/>
  </w:style>
  <w:style w:type="paragraph" w:styleId="Sumrio2">
    <w:name w:val="toc 2"/>
    <w:basedOn w:val="Normal"/>
    <w:next w:val="Normal"/>
    <w:autoRedefine/>
    <w:uiPriority w:val="39"/>
    <w:rsid w:val="00ED530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D5307"/>
    <w:pPr>
      <w:ind w:left="480"/>
    </w:pPr>
  </w:style>
  <w:style w:type="character" w:styleId="Hyperlink">
    <w:name w:val="Hyperlink"/>
    <w:basedOn w:val="Fontepargpadro"/>
    <w:uiPriority w:val="99"/>
    <w:rsid w:val="00ED530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D530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D530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D530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D530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D530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D5307"/>
    <w:rPr>
      <w:sz w:val="16"/>
    </w:rPr>
  </w:style>
  <w:style w:type="character" w:styleId="Nmerodepgina">
    <w:name w:val="page number"/>
    <w:basedOn w:val="Fontepargpadro"/>
    <w:rsid w:val="00ED530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D530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D53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D530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D5307"/>
  </w:style>
  <w:style w:type="paragraph" w:styleId="Corpodetexto">
    <w:name w:val="Body Text"/>
    <w:basedOn w:val="Normal"/>
    <w:link w:val="CorpodetextoChar"/>
    <w:rsid w:val="00ED530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D5307"/>
    <w:rPr>
      <w:rFonts w:eastAsia="Arial Unicode MS"/>
    </w:rPr>
  </w:style>
  <w:style w:type="paragraph" w:customStyle="1" w:styleId="tabletext">
    <w:name w:val="tabletext"/>
    <w:basedOn w:val="Normal"/>
    <w:rsid w:val="00ED530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D530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D530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D530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D530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D530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D530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D530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D530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D530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884F5-F564-4AF4-A425-0BD8A204F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10</Pages>
  <Words>690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2014-11-09T05:48:00Z</cp:lastPrinted>
  <dcterms:created xsi:type="dcterms:W3CDTF">2014-11-09T05:47:00Z</dcterms:created>
  <dcterms:modified xsi:type="dcterms:W3CDTF">2014-11-20T15:46:00Z</dcterms:modified>
</cp:coreProperties>
</file>