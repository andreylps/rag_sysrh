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168" w:rsidRDefault="001B0168" w:rsidP="001B01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0168" w:rsidRDefault="001B0168" w:rsidP="001B0168">
      <w:pPr>
        <w:widowControl w:val="0"/>
        <w:rPr>
          <w:rFonts w:cs="Arial"/>
          <w:sz w:val="20"/>
          <w:u w:val="single"/>
        </w:rPr>
      </w:pPr>
    </w:p>
    <w:p w:rsidR="001B0168" w:rsidRDefault="001B0168" w:rsidP="001B01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widowControl w:val="0"/>
        <w:rPr>
          <w:rFonts w:cs="Arial"/>
          <w:sz w:val="20"/>
        </w:rPr>
      </w:pPr>
    </w:p>
    <w:p w:rsidR="001B0168" w:rsidRDefault="001B0168" w:rsidP="001B0168">
      <w:pPr>
        <w:widowControl w:val="0"/>
        <w:rPr>
          <w:rFonts w:cs="Arial"/>
        </w:rPr>
      </w:pPr>
    </w:p>
    <w:p w:rsidR="001B0168" w:rsidRDefault="001B0168" w:rsidP="001B0168">
      <w:pPr>
        <w:pStyle w:val="Capa"/>
        <w:rPr>
          <w:color w:val="FF9900"/>
        </w:rPr>
      </w:pPr>
      <w:r>
        <w:t>SINDRAPE</w:t>
      </w:r>
    </w:p>
    <w:p w:rsidR="001B0168" w:rsidRDefault="001B0168" w:rsidP="001B016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B0168" w:rsidRPr="001B0168" w:rsidRDefault="001B0168" w:rsidP="001B0168">
      <w:pPr>
        <w:widowControl w:val="0"/>
        <w:rPr>
          <w:color w:val="000080"/>
        </w:rPr>
      </w:pPr>
    </w:p>
    <w:p w:rsidR="001B0168" w:rsidRPr="001B0168" w:rsidRDefault="001B0168" w:rsidP="001B0168">
      <w:pPr>
        <w:widowControl w:val="0"/>
        <w:jc w:val="right"/>
        <w:rPr>
          <w:rFonts w:cs="Arial"/>
          <w:b/>
          <w:bCs/>
          <w:color w:val="000080"/>
        </w:rPr>
      </w:pPr>
    </w:p>
    <w:p w:rsidR="001B0168" w:rsidRDefault="001B0168" w:rsidP="001B0168">
      <w:pPr>
        <w:pStyle w:val="Capa"/>
      </w:pPr>
      <w:r>
        <w:t>UCS0534</w:t>
      </w:r>
      <w:r w:rsidR="00B2018B">
        <w:t xml:space="preserve"> </w:t>
      </w:r>
      <w:r>
        <w:t>– Emitir certificado</w:t>
      </w:r>
    </w:p>
    <w:p w:rsidR="001B0168" w:rsidRDefault="001B0168" w:rsidP="001B0168">
      <w:pPr>
        <w:widowControl w:val="0"/>
        <w:rPr>
          <w:rFonts w:cs="Arial"/>
        </w:rPr>
      </w:pPr>
    </w:p>
    <w:p w:rsidR="001B0168" w:rsidRDefault="001B0168" w:rsidP="001B0168">
      <w:pPr>
        <w:widowControl w:val="0"/>
      </w:pPr>
    </w:p>
    <w:p w:rsidR="001B0168" w:rsidRDefault="001B0168" w:rsidP="001B016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B0168" w:rsidRPr="001B0168" w:rsidRDefault="001B0168" w:rsidP="001B0168">
      <w:pPr>
        <w:pStyle w:val="Corpodetexto3"/>
        <w:widowControl w:val="0"/>
        <w:spacing w:after="0"/>
        <w:rPr>
          <w:rFonts w:cs="Arial"/>
        </w:rPr>
      </w:pPr>
      <w:r w:rsidRPr="001B0168">
        <w:rPr>
          <w:rFonts w:cs="Arial"/>
        </w:rPr>
        <w:lastRenderedPageBreak/>
        <w:t>Histórico de Revisões</w:t>
      </w:r>
    </w:p>
    <w:p w:rsidR="001B0168" w:rsidRDefault="001B0168" w:rsidP="001B016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B0168" w:rsidTr="001B01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B0168" w:rsidTr="001B01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1B0168" w:rsidTr="001B01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B0168" w:rsidTr="001B01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B0168" w:rsidTr="001B016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Default="001B0168" w:rsidP="001B016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B0168" w:rsidRDefault="001B0168" w:rsidP="001B016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B0168" w:rsidRPr="001B0168" w:rsidRDefault="001B0168" w:rsidP="001B0168">
      <w:pPr>
        <w:pStyle w:val="Corpodetexto3"/>
        <w:widowControl w:val="0"/>
        <w:spacing w:after="0"/>
        <w:jc w:val="left"/>
        <w:rPr>
          <w:rFonts w:cs="Arial"/>
        </w:rPr>
      </w:pPr>
      <w:r w:rsidRPr="001B0168">
        <w:rPr>
          <w:rFonts w:cs="Arial"/>
        </w:rPr>
        <w:lastRenderedPageBreak/>
        <w:t>Índice</w:t>
      </w:r>
    </w:p>
    <w:p w:rsidR="001B0168" w:rsidRPr="001B0168" w:rsidRDefault="001B0168" w:rsidP="001B016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56609" w:rsidRDefault="001B016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3706" w:history="1">
        <w:r w:rsidR="00456609" w:rsidRPr="00C92E01">
          <w:rPr>
            <w:rStyle w:val="Hyperlink"/>
            <w:noProof/>
          </w:rPr>
          <w:t>1.</w:t>
        </w:r>
        <w:r w:rsidR="0045660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56609" w:rsidRPr="00C92E01">
          <w:rPr>
            <w:rStyle w:val="Hyperlink"/>
            <w:noProof/>
          </w:rPr>
          <w:t>Pacote/Caso de Uso</w:t>
        </w:r>
        <w:r w:rsidR="00456609">
          <w:rPr>
            <w:noProof/>
            <w:webHidden/>
          </w:rPr>
          <w:tab/>
        </w:r>
        <w:r w:rsidR="00456609">
          <w:rPr>
            <w:noProof/>
            <w:webHidden/>
          </w:rPr>
          <w:fldChar w:fldCharType="begin"/>
        </w:r>
        <w:r w:rsidR="00456609">
          <w:rPr>
            <w:noProof/>
            <w:webHidden/>
          </w:rPr>
          <w:instrText xml:space="preserve"> PAGEREF _Toc404253706 \h </w:instrText>
        </w:r>
        <w:r w:rsidR="00456609">
          <w:rPr>
            <w:noProof/>
            <w:webHidden/>
          </w:rPr>
        </w:r>
        <w:r w:rsidR="00456609">
          <w:rPr>
            <w:noProof/>
            <w:webHidden/>
          </w:rPr>
          <w:fldChar w:fldCharType="separate"/>
        </w:r>
        <w:r w:rsidR="00456609">
          <w:rPr>
            <w:noProof/>
            <w:webHidden/>
          </w:rPr>
          <w:t>4</w:t>
        </w:r>
        <w:r w:rsidR="00456609"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07" w:history="1">
        <w:r w:rsidRPr="00C92E01">
          <w:rPr>
            <w:rStyle w:val="Hyperlink"/>
            <w:noProof/>
          </w:rPr>
          <w:t>Emitir certificado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08" w:history="1">
        <w:r w:rsidRPr="00C92E0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09" w:history="1">
        <w:r w:rsidRPr="00C92E0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0" w:history="1">
        <w:r w:rsidRPr="00C92E0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1" w:history="1">
        <w:r w:rsidRPr="00C92E0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2" w:history="1">
        <w:r w:rsidRPr="00C92E0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3" w:history="1">
        <w:r w:rsidRPr="00C92E0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4" w:history="1">
        <w:r w:rsidRPr="00C92E0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Emitir certificado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5" w:history="1">
        <w:r w:rsidRPr="00C92E0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6" w:history="1">
        <w:r w:rsidRPr="00C92E0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Listar participações em ocorrências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7" w:history="1">
        <w:r w:rsidRPr="00C92E0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8" w:history="1">
        <w:r w:rsidRPr="00C92E0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19" w:history="1">
        <w:r w:rsidRPr="00C92E0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Modelos de certificado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56609" w:rsidRDefault="0045660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3720" w:history="1">
        <w:r w:rsidRPr="00C92E0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92E0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B0168" w:rsidRDefault="001B0168" w:rsidP="001B0168">
      <w:pPr>
        <w:pStyle w:val="Sumrio1"/>
      </w:pPr>
      <w:r>
        <w:fldChar w:fldCharType="end"/>
      </w:r>
    </w:p>
    <w:p w:rsidR="001B0168" w:rsidRDefault="001B0168" w:rsidP="001B0168">
      <w:pPr>
        <w:widowControl w:val="0"/>
        <w:rPr>
          <w:rFonts w:cs="Arial"/>
          <w:b/>
          <w:bCs/>
          <w:color w:val="000000"/>
        </w:rPr>
      </w:pPr>
    </w:p>
    <w:p w:rsidR="001B0168" w:rsidRDefault="001B0168" w:rsidP="001B0168">
      <w:pPr>
        <w:pStyle w:val="Heading"/>
        <w:rPr>
          <w:rFonts w:cs="Arial"/>
          <w:szCs w:val="24"/>
          <w:lang w:val="pt-BR"/>
        </w:rPr>
      </w:pPr>
    </w:p>
    <w:p w:rsidR="001B0168" w:rsidRDefault="001B0168" w:rsidP="001B0168">
      <w:pPr>
        <w:pStyle w:val="Heading"/>
      </w:pPr>
    </w:p>
    <w:p w:rsidR="001B0168" w:rsidRDefault="001B0168" w:rsidP="001B0168">
      <w:pPr>
        <w:pStyle w:val="Heading"/>
        <w:jc w:val="center"/>
      </w:pPr>
    </w:p>
    <w:p w:rsidR="001B0168" w:rsidRDefault="001B0168" w:rsidP="001B016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B0168" w:rsidRDefault="001B0168" w:rsidP="001B016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53706"/>
      <w:r>
        <w:lastRenderedPageBreak/>
        <w:t>Pacote/Caso de Uso</w:t>
      </w:r>
      <w:bookmarkEnd w:id="1"/>
    </w:p>
    <w:p w:rsidR="001B0168" w:rsidRDefault="001B0168" w:rsidP="001B0168"/>
    <w:p w:rsidR="001B0168" w:rsidRPr="00456609" w:rsidRDefault="001B0168" w:rsidP="00456609">
      <w:pPr>
        <w:pStyle w:val="Subttulo"/>
      </w:pPr>
      <w:bookmarkStart w:id="2" w:name="_Toc404253707"/>
      <w:r w:rsidRPr="00456609">
        <w:t>Emitir certificado</w:t>
      </w:r>
      <w:bookmarkEnd w:id="2"/>
    </w:p>
    <w:p w:rsidR="001B0168" w:rsidRDefault="001B0168" w:rsidP="001B0168">
      <w:pPr>
        <w:widowControl w:val="0"/>
        <w:ind w:left="902"/>
        <w:rPr>
          <w:rFonts w:cs="Arial"/>
          <w:b/>
          <w:bCs/>
          <w:color w:val="FF0000"/>
        </w:rPr>
      </w:pPr>
    </w:p>
    <w:p w:rsidR="001B0168" w:rsidRDefault="001B0168" w:rsidP="001B01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3708"/>
      <w:r>
        <w:t>Descrição</w:t>
      </w:r>
      <w:bookmarkEnd w:id="3"/>
    </w:p>
    <w:p w:rsidR="001B0168" w:rsidRDefault="001B0168" w:rsidP="001B0168">
      <w:pPr>
        <w:pStyle w:val="Recuodecorpodetexto2"/>
        <w:widowControl w:val="0"/>
        <w:ind w:left="1620" w:firstLine="0"/>
        <w:rPr>
          <w:sz w:val="24"/>
        </w:rPr>
      </w:pPr>
    </w:p>
    <w:p w:rsidR="001B0168" w:rsidRDefault="001B0168" w:rsidP="001B016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emissão de certificados dos participantes de ocorrências de evento.</w:t>
      </w:r>
    </w:p>
    <w:p w:rsidR="001B0168" w:rsidRDefault="001B0168" w:rsidP="001B0168">
      <w:pPr>
        <w:pStyle w:val="Recuodecorpodetexto2"/>
        <w:widowControl w:val="0"/>
        <w:ind w:left="1620" w:firstLine="0"/>
        <w:rPr>
          <w:sz w:val="24"/>
        </w:rPr>
      </w:pPr>
    </w:p>
    <w:p w:rsidR="001B0168" w:rsidRDefault="001B0168" w:rsidP="001B01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53709"/>
      <w:r>
        <w:t>Requisitos atendidos</w:t>
      </w:r>
      <w:bookmarkEnd w:id="4"/>
    </w:p>
    <w:p w:rsidR="001B0168" w:rsidRDefault="001B0168" w:rsidP="001B0168"/>
    <w:p w:rsidR="001B0168" w:rsidRDefault="001B0168" w:rsidP="001B0168">
      <w:pPr>
        <w:pStyle w:val="Recuodecorpodetexto"/>
        <w:ind w:left="1260"/>
      </w:pPr>
      <w:r>
        <w:t>R13 – Emitir certificado</w:t>
      </w:r>
    </w:p>
    <w:p w:rsidR="001B0168" w:rsidRDefault="001B0168" w:rsidP="001B0168"/>
    <w:p w:rsidR="001B0168" w:rsidRDefault="001B0168" w:rsidP="001B016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53710"/>
      <w:r>
        <w:t>Conceito</w:t>
      </w:r>
      <w:bookmarkEnd w:id="5"/>
      <w:r>
        <w:tab/>
      </w:r>
    </w:p>
    <w:p w:rsidR="001B0168" w:rsidRDefault="001B0168" w:rsidP="001B0168"/>
    <w:p w:rsidR="001B0168" w:rsidRDefault="001B0168" w:rsidP="001B01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3711"/>
      <w:r>
        <w:t>Conceitos principais</w:t>
      </w:r>
      <w:bookmarkEnd w:id="6"/>
    </w:p>
    <w:p w:rsidR="001B0168" w:rsidRDefault="001B0168" w:rsidP="001B016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B0168" w:rsidTr="00FF700E">
        <w:trPr>
          <w:trHeight w:val="600"/>
        </w:trPr>
        <w:tc>
          <w:tcPr>
            <w:tcW w:w="1600" w:type="dxa"/>
          </w:tcPr>
          <w:p w:rsidR="001B0168" w:rsidRDefault="001B0168" w:rsidP="001B016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do participante</w:t>
            </w:r>
          </w:p>
        </w:tc>
        <w:tc>
          <w:tcPr>
            <w:tcW w:w="4606" w:type="dxa"/>
          </w:tcPr>
          <w:p w:rsidR="001B0168" w:rsidRDefault="001B016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dos participantes de uma ocorrência de evento.</w:t>
            </w:r>
          </w:p>
        </w:tc>
      </w:tr>
    </w:tbl>
    <w:p w:rsidR="001B0168" w:rsidRDefault="001B0168" w:rsidP="001B0168">
      <w:pPr>
        <w:pStyle w:val="Cabealho"/>
        <w:rPr>
          <w:rFonts w:cs="Arial"/>
        </w:rPr>
      </w:pPr>
    </w:p>
    <w:p w:rsidR="001B0168" w:rsidRDefault="001B0168" w:rsidP="001B0168">
      <w:pPr>
        <w:rPr>
          <w:rFonts w:cs="Arial"/>
        </w:rPr>
      </w:pPr>
    </w:p>
    <w:p w:rsidR="001B0168" w:rsidRDefault="001B0168" w:rsidP="001B0168">
      <w:pPr>
        <w:pStyle w:val="Cabealho"/>
        <w:rPr>
          <w:rFonts w:cs="Arial"/>
        </w:rPr>
      </w:pPr>
    </w:p>
    <w:p w:rsidR="001B0168" w:rsidRDefault="001B0168" w:rsidP="001B0168">
      <w:pPr>
        <w:rPr>
          <w:rFonts w:eastAsia="Arial Unicode MS"/>
        </w:rPr>
      </w:pPr>
    </w:p>
    <w:p w:rsidR="001B0168" w:rsidRDefault="001B0168" w:rsidP="001B016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53712"/>
      <w:r>
        <w:lastRenderedPageBreak/>
        <w:t>Diagrama</w:t>
      </w:r>
      <w:bookmarkEnd w:id="7"/>
    </w:p>
    <w:p w:rsidR="001B0168" w:rsidRDefault="001B0168" w:rsidP="001B016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B0168" w:rsidRDefault="00456609" w:rsidP="001B0168">
      <w:pPr>
        <w:widowControl w:val="0"/>
        <w:jc w:val="center"/>
        <w:rPr>
          <w:rFonts w:cs="Arial"/>
        </w:rPr>
      </w:pP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DAB458" wp14:editId="3D4555D5">
                <wp:simplePos x="0" y="0"/>
                <wp:positionH relativeFrom="column">
                  <wp:posOffset>1132205</wp:posOffset>
                </wp:positionH>
                <wp:positionV relativeFrom="paragraph">
                  <wp:posOffset>2514600</wp:posOffset>
                </wp:positionV>
                <wp:extent cx="979805" cy="303530"/>
                <wp:effectExtent l="0" t="0" r="29845" b="20320"/>
                <wp:wrapNone/>
                <wp:docPr id="117" name="Lin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979805" cy="30353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0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15pt,198pt" to="166.3pt,2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E54C38" wp14:editId="51A9BC36">
                <wp:simplePos x="0" y="0"/>
                <wp:positionH relativeFrom="column">
                  <wp:posOffset>1165860</wp:posOffset>
                </wp:positionH>
                <wp:positionV relativeFrom="paragraph">
                  <wp:posOffset>1503045</wp:posOffset>
                </wp:positionV>
                <wp:extent cx="946150" cy="303530"/>
                <wp:effectExtent l="0" t="0" r="25400" b="20320"/>
                <wp:wrapNone/>
                <wp:docPr id="116" name="Lin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946150" cy="30353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8pt,118.35pt" to="166.3pt,1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6029F1" wp14:editId="6F35E694">
                <wp:simplePos x="0" y="0"/>
                <wp:positionH relativeFrom="column">
                  <wp:posOffset>411480</wp:posOffset>
                </wp:positionH>
                <wp:positionV relativeFrom="paragraph">
                  <wp:posOffset>3144520</wp:posOffset>
                </wp:positionV>
                <wp:extent cx="953135" cy="278130"/>
                <wp:effectExtent l="0" t="0" r="11430" b="12700"/>
                <wp:wrapNone/>
                <wp:docPr id="114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31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609" w:rsidRDefault="00456609" w:rsidP="00456609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Portal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7" o:spid="_x0000_s1026" style="position:absolute;left:0;text-align:left;margin-left:32.4pt;margin-top:247.6pt;width:75.05pt;height:21.9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eHmpwIAAJ0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" filled="f" stroked="f">
                <v:textbox style="mso-fit-shape-to-text:t" inset="0,0,0,0">
                  <w:txbxContent>
                    <w:p w:rsidR="00456609" w:rsidRDefault="00456609" w:rsidP="00456609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Portal </w:t>
                      </w:r>
                    </w:p>
                  </w:txbxContent>
                </v:textbox>
              </v:rect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BA84E6" wp14:editId="0E892627">
                <wp:simplePos x="0" y="0"/>
                <wp:positionH relativeFrom="column">
                  <wp:posOffset>906780</wp:posOffset>
                </wp:positionH>
                <wp:positionV relativeFrom="paragraph">
                  <wp:posOffset>2919730</wp:posOffset>
                </wp:positionV>
                <wp:extent cx="146685" cy="224790"/>
                <wp:effectExtent l="0" t="0" r="24765" b="22860"/>
                <wp:wrapNone/>
                <wp:docPr id="113" name="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68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229.9pt" to="82.95pt,2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D4E174" wp14:editId="4BDA01F8">
                <wp:simplePos x="0" y="0"/>
                <wp:positionH relativeFrom="column">
                  <wp:posOffset>771525</wp:posOffset>
                </wp:positionH>
                <wp:positionV relativeFrom="paragraph">
                  <wp:posOffset>2919730</wp:posOffset>
                </wp:positionV>
                <wp:extent cx="135255" cy="224790"/>
                <wp:effectExtent l="0" t="0" r="36195" b="22860"/>
                <wp:wrapNone/>
                <wp:docPr id="112" name="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525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5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75pt,229.9pt" to="71.4pt,2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38E2FB" wp14:editId="1768A1CF">
                <wp:simplePos x="0" y="0"/>
                <wp:positionH relativeFrom="column">
                  <wp:posOffset>906780</wp:posOffset>
                </wp:positionH>
                <wp:positionV relativeFrom="paragraph">
                  <wp:posOffset>2728595</wp:posOffset>
                </wp:positionV>
                <wp:extent cx="180340" cy="0"/>
                <wp:effectExtent l="0" t="0" r="10160" b="19050"/>
                <wp:wrapNone/>
                <wp:docPr id="111" name="Lin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4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214.85pt" to="85.6pt,2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A284EC" wp14:editId="19D25024">
                <wp:simplePos x="0" y="0"/>
                <wp:positionH relativeFrom="column">
                  <wp:posOffset>737870</wp:posOffset>
                </wp:positionH>
                <wp:positionV relativeFrom="paragraph">
                  <wp:posOffset>2728595</wp:posOffset>
                </wp:positionV>
                <wp:extent cx="168910" cy="0"/>
                <wp:effectExtent l="0" t="0" r="21590" b="19050"/>
                <wp:wrapNone/>
                <wp:docPr id="110" name="Lin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pt,214.85pt" to="71.4pt,2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DD6EF1" wp14:editId="6BF5D38A">
                <wp:simplePos x="0" y="0"/>
                <wp:positionH relativeFrom="column">
                  <wp:posOffset>906780</wp:posOffset>
                </wp:positionH>
                <wp:positionV relativeFrom="paragraph">
                  <wp:posOffset>2672080</wp:posOffset>
                </wp:positionV>
                <wp:extent cx="0" cy="247650"/>
                <wp:effectExtent l="0" t="0" r="19050" b="19050"/>
                <wp:wrapNone/>
                <wp:docPr id="109" name="Lin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210.4pt" to="71.4pt,2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93316B" wp14:editId="15DBC07F">
                <wp:simplePos x="0" y="0"/>
                <wp:positionH relativeFrom="column">
                  <wp:posOffset>782955</wp:posOffset>
                </wp:positionH>
                <wp:positionV relativeFrom="paragraph">
                  <wp:posOffset>2425065</wp:posOffset>
                </wp:positionV>
                <wp:extent cx="247650" cy="247015"/>
                <wp:effectExtent l="0" t="0" r="19050" b="19685"/>
                <wp:wrapNone/>
                <wp:docPr id="108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01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61.65pt;margin-top:190.95pt;width:19.5pt;height:19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" fillcolor="#fcf2e3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B9960B" wp14:editId="16BDD886">
                <wp:simplePos x="0" y="0"/>
                <wp:positionH relativeFrom="column">
                  <wp:posOffset>2663825</wp:posOffset>
                </wp:positionH>
                <wp:positionV relativeFrom="paragraph">
                  <wp:posOffset>2256155</wp:posOffset>
                </wp:positionV>
                <wp:extent cx="1182370" cy="786765"/>
                <wp:effectExtent l="0" t="0" r="17780" b="13335"/>
                <wp:wrapNone/>
                <wp:docPr id="104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676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209.75pt;margin-top:177.65pt;width:93.1pt;height:61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" fillcolor="#fcf2e3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284CD2" wp14:editId="0117DA5A">
                <wp:simplePos x="0" y="0"/>
                <wp:positionH relativeFrom="column">
                  <wp:posOffset>2697480</wp:posOffset>
                </wp:positionH>
                <wp:positionV relativeFrom="paragraph">
                  <wp:posOffset>2289810</wp:posOffset>
                </wp:positionV>
                <wp:extent cx="1182370" cy="787400"/>
                <wp:effectExtent l="0" t="0" r="17780" b="12700"/>
                <wp:wrapNone/>
                <wp:docPr id="10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212.4pt;margin-top:180.3pt;width:93.1pt;height:6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" fillcolor="#c0bfc0" strokecolor="#c0bfc0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205BCE" wp14:editId="736EAEA6">
                <wp:simplePos x="0" y="0"/>
                <wp:positionH relativeFrom="column">
                  <wp:posOffset>2742565</wp:posOffset>
                </wp:positionH>
                <wp:positionV relativeFrom="paragraph">
                  <wp:posOffset>1592580</wp:posOffset>
                </wp:positionV>
                <wp:extent cx="934085" cy="278130"/>
                <wp:effectExtent l="0" t="0" r="11430" b="12700"/>
                <wp:wrapNone/>
                <wp:docPr id="102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609" w:rsidRDefault="00456609" w:rsidP="00456609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mitir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certificado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7" style="position:absolute;left:0;text-align:left;margin-left:215.95pt;margin-top:125.4pt;width:73.55pt;height:21.9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" filled="f" stroked="f">
                <v:textbox style="mso-fit-shape-to-text:t" inset="0,0,0,0">
                  <w:txbxContent>
                    <w:p w:rsidR="00456609" w:rsidRDefault="00456609" w:rsidP="00456609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</w:t>
                      </w: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mitir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certificado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2F0036" wp14:editId="3E282169">
                <wp:simplePos x="0" y="0"/>
                <wp:positionH relativeFrom="column">
                  <wp:posOffset>2640965</wp:posOffset>
                </wp:positionH>
                <wp:positionV relativeFrom="paragraph">
                  <wp:posOffset>1277620</wp:posOffset>
                </wp:positionV>
                <wp:extent cx="1182370" cy="787400"/>
                <wp:effectExtent l="0" t="0" r="17780" b="12700"/>
                <wp:wrapNone/>
                <wp:docPr id="101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4" o:spid="_x0000_s1026" style="position:absolute;margin-left:207.95pt;margin-top:100.6pt;width:93.1pt;height:6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" fillcolor="#fcf2e3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96947C" wp14:editId="3FCB1CA2">
                <wp:simplePos x="0" y="0"/>
                <wp:positionH relativeFrom="column">
                  <wp:posOffset>2674620</wp:posOffset>
                </wp:positionH>
                <wp:positionV relativeFrom="paragraph">
                  <wp:posOffset>1311910</wp:posOffset>
                </wp:positionV>
                <wp:extent cx="1182370" cy="786765"/>
                <wp:effectExtent l="0" t="0" r="17780" b="13335"/>
                <wp:wrapNone/>
                <wp:docPr id="100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676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26" style="position:absolute;margin-left:210.6pt;margin-top:103.3pt;width:93.1pt;height:6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" fillcolor="#c0bfc0" strokecolor="#c0bfc0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16468B" wp14:editId="679D3E93">
                <wp:simplePos x="0" y="0"/>
                <wp:positionH relativeFrom="column">
                  <wp:posOffset>940435</wp:posOffset>
                </wp:positionH>
                <wp:positionV relativeFrom="paragraph">
                  <wp:posOffset>1536700</wp:posOffset>
                </wp:positionV>
                <wp:extent cx="146685" cy="224790"/>
                <wp:effectExtent l="0" t="0" r="24765" b="22860"/>
                <wp:wrapNone/>
                <wp:docPr id="98" name="Lin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68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05pt,121pt" to="85.6pt,1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7685D1" wp14:editId="5BF8526E">
                <wp:simplePos x="0" y="0"/>
                <wp:positionH relativeFrom="column">
                  <wp:posOffset>805180</wp:posOffset>
                </wp:positionH>
                <wp:positionV relativeFrom="paragraph">
                  <wp:posOffset>1536700</wp:posOffset>
                </wp:positionV>
                <wp:extent cx="135255" cy="224790"/>
                <wp:effectExtent l="0" t="0" r="36195" b="22860"/>
                <wp:wrapNone/>
                <wp:docPr id="97" name="Lin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525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0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4pt,121pt" to="74.05pt,1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7F25F1" wp14:editId="08DF828B">
                <wp:simplePos x="0" y="0"/>
                <wp:positionH relativeFrom="column">
                  <wp:posOffset>940435</wp:posOffset>
                </wp:positionH>
                <wp:positionV relativeFrom="paragraph">
                  <wp:posOffset>1345565</wp:posOffset>
                </wp:positionV>
                <wp:extent cx="180340" cy="0"/>
                <wp:effectExtent l="0" t="0" r="10160" b="19050"/>
                <wp:wrapNone/>
                <wp:docPr id="96" name="Lin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9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05pt,105.95pt" to="88.25pt,1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9FC8DF" wp14:editId="69E9B33B">
                <wp:simplePos x="0" y="0"/>
                <wp:positionH relativeFrom="column">
                  <wp:posOffset>771525</wp:posOffset>
                </wp:positionH>
                <wp:positionV relativeFrom="paragraph">
                  <wp:posOffset>1345565</wp:posOffset>
                </wp:positionV>
                <wp:extent cx="168910" cy="0"/>
                <wp:effectExtent l="0" t="0" r="21590" b="19050"/>
                <wp:wrapNone/>
                <wp:docPr id="95" name="Lin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75pt,105.95pt" to="74.05pt,1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DBC52" wp14:editId="697E6B94">
                <wp:simplePos x="0" y="0"/>
                <wp:positionH relativeFrom="column">
                  <wp:posOffset>940435</wp:posOffset>
                </wp:positionH>
                <wp:positionV relativeFrom="paragraph">
                  <wp:posOffset>1289050</wp:posOffset>
                </wp:positionV>
                <wp:extent cx="0" cy="247650"/>
                <wp:effectExtent l="0" t="0" r="19050" b="19050"/>
                <wp:wrapNone/>
                <wp:docPr id="94" name="Lin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05pt,101.5pt" to="74.05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F20C25" wp14:editId="2DC8B931">
                <wp:simplePos x="0" y="0"/>
                <wp:positionH relativeFrom="column">
                  <wp:posOffset>816610</wp:posOffset>
                </wp:positionH>
                <wp:positionV relativeFrom="paragraph">
                  <wp:posOffset>1042035</wp:posOffset>
                </wp:positionV>
                <wp:extent cx="247650" cy="247015"/>
                <wp:effectExtent l="0" t="0" r="19050" b="19685"/>
                <wp:wrapNone/>
                <wp:docPr id="93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01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6" o:spid="_x0000_s1026" style="position:absolute;margin-left:64.3pt;margin-top:82.05pt;width:19.5pt;height:1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" fillcolor="#fcf2e3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7546CD" wp14:editId="1629CA37">
                <wp:simplePos x="0" y="0"/>
                <wp:positionH relativeFrom="column">
                  <wp:posOffset>2112010</wp:posOffset>
                </wp:positionH>
                <wp:positionV relativeFrom="paragraph">
                  <wp:posOffset>985520</wp:posOffset>
                </wp:positionV>
                <wp:extent cx="2240915" cy="2372360"/>
                <wp:effectExtent l="0" t="0" r="26035" b="27940"/>
                <wp:wrapNone/>
                <wp:docPr id="92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915" cy="2372360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" o:spid="_x0000_s1026" style="position:absolute;margin-left:166.3pt;margin-top:77.6pt;width:176.45pt;height:186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" filled="f" strokeweight=".0005mm"/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F6C1B" wp14:editId="082336A2">
                <wp:simplePos x="0" y="0"/>
                <wp:positionH relativeFrom="column">
                  <wp:posOffset>276225</wp:posOffset>
                </wp:positionH>
                <wp:positionV relativeFrom="paragraph">
                  <wp:posOffset>591820</wp:posOffset>
                </wp:positionV>
                <wp:extent cx="407035" cy="278130"/>
                <wp:effectExtent l="0" t="0" r="5080" b="12700"/>
                <wp:wrapNone/>
                <wp:docPr id="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609" w:rsidRDefault="00456609" w:rsidP="00456609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8" style="position:absolute;left:0;text-align:left;margin-left:21.75pt;margin-top:46.6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tjogIAAJI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" filled="f" stroked="f">
                <v:textbox style="mso-fit-shape-to-text:t" inset="0,0,0,0">
                  <w:txbxContent>
                    <w:p w:rsidR="00456609" w:rsidRDefault="00456609" w:rsidP="00456609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F38AC4" wp14:editId="1F1F5799">
                <wp:simplePos x="0" y="0"/>
                <wp:positionH relativeFrom="column">
                  <wp:posOffset>219710</wp:posOffset>
                </wp:positionH>
                <wp:positionV relativeFrom="paragraph">
                  <wp:posOffset>558165</wp:posOffset>
                </wp:positionV>
                <wp:extent cx="630555" cy="213995"/>
                <wp:effectExtent l="0" t="0" r="17145" b="14605"/>
                <wp:wrapNone/>
                <wp:docPr id="1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555" cy="21399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17.3pt;margin-top:43.95pt;width:49.6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" path="m,19r43,l56,5,56,e" filled="f" strokeweight="0">
                <v:path arrowok="t" o:connecttype="custom" o:connectlocs="0,213995;484176,213995;630555,56314;630555,0" o:connectangles="0,0,0,0"/>
              </v:shape>
            </w:pict>
          </mc:Fallback>
        </mc:AlternateContent>
      </w:r>
    </w:p>
    <w:p w:rsidR="001B0168" w:rsidRDefault="001B0168" w:rsidP="001B0168">
      <w:pPr>
        <w:widowControl w:val="0"/>
        <w:jc w:val="center"/>
        <w:rPr>
          <w:rFonts w:cs="Arial"/>
        </w:rPr>
      </w:pPr>
    </w:p>
    <w:p w:rsidR="001B0168" w:rsidRDefault="00456609" w:rsidP="001B0168">
      <w:pPr>
        <w:widowControl w:val="0"/>
        <w:ind w:left="0"/>
        <w:jc w:val="center"/>
        <w:rPr>
          <w:rFonts w:cs="Arial"/>
        </w:rPr>
      </w:pPr>
      <w:r w:rsidRPr="00456609">
        <w:rPr>
          <w:rFonts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04C9F" wp14:editId="3F38208A">
                <wp:simplePos x="0" y="0"/>
                <wp:positionH relativeFrom="column">
                  <wp:posOffset>219710</wp:posOffset>
                </wp:positionH>
                <wp:positionV relativeFrom="paragraph">
                  <wp:posOffset>32385</wp:posOffset>
                </wp:positionV>
                <wp:extent cx="4380865" cy="3047365"/>
                <wp:effectExtent l="0" t="0" r="19685" b="19685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0865" cy="304736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17.3pt;margin-top:2.55pt;width:344.95pt;height:23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" filled="f" strokeweight="0"/>
            </w:pict>
          </mc:Fallback>
        </mc:AlternateContent>
      </w:r>
    </w:p>
    <w:p w:rsidR="00456609" w:rsidRDefault="00456609" w:rsidP="00456609">
      <w:r w:rsidRPr="00456609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2E4F00" wp14:editId="7B99747C">
                <wp:simplePos x="0" y="0"/>
                <wp:positionH relativeFrom="column">
                  <wp:posOffset>2703195</wp:posOffset>
                </wp:positionH>
                <wp:positionV relativeFrom="paragraph">
                  <wp:posOffset>1703070</wp:posOffset>
                </wp:positionV>
                <wp:extent cx="1080135" cy="278130"/>
                <wp:effectExtent l="0" t="0" r="5715" b="12700"/>
                <wp:wrapNone/>
                <wp:docPr id="105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609" w:rsidRDefault="00456609" w:rsidP="00456609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participações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9" style="position:absolute;left:0;text-align:left;margin-left:212.85pt;margin-top:134.1pt;width:85.05pt;height:21.9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" filled="f" stroked="f">
                <v:textbox style="mso-fit-shape-to-text:t" inset="0,0,0,0">
                  <w:txbxContent>
                    <w:p w:rsidR="00456609" w:rsidRDefault="00456609" w:rsidP="00456609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participações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456609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16AFCF" wp14:editId="06636E4C">
                <wp:simplePos x="0" y="0"/>
                <wp:positionH relativeFrom="column">
                  <wp:posOffset>2719705</wp:posOffset>
                </wp:positionH>
                <wp:positionV relativeFrom="paragraph">
                  <wp:posOffset>1868170</wp:posOffset>
                </wp:positionV>
                <wp:extent cx="1010285" cy="278130"/>
                <wp:effectExtent l="0" t="0" r="18415" b="12700"/>
                <wp:wrapNone/>
                <wp:docPr id="106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02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609" w:rsidRDefault="00456609" w:rsidP="00456609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em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ocorrências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30" style="position:absolute;left:0;text-align:left;margin-left:214.15pt;margin-top:147.1pt;width:79.55pt;height:21.9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bDwpwIAAJ4FAAAOAAAAZHJzL2Uyb0RvYy54bWysVG1vmzAQ/j5p/8Hyd8pLSQKopGpDmCZ1&#10;W7VuP8ABE6wZG9luSFftv+9sQtK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" filled="f" stroked="f">
                <v:textbox style="mso-fit-shape-to-text:t" inset="0,0,0,0">
                  <w:txbxContent>
                    <w:p w:rsidR="00456609" w:rsidRDefault="00456609" w:rsidP="00456609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em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ocorrências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456609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8B01C6" wp14:editId="02CFCA32">
                <wp:simplePos x="0" y="0"/>
                <wp:positionH relativeFrom="column">
                  <wp:posOffset>3068955</wp:posOffset>
                </wp:positionH>
                <wp:positionV relativeFrom="paragraph">
                  <wp:posOffset>2014220</wp:posOffset>
                </wp:positionV>
                <wp:extent cx="368935" cy="278130"/>
                <wp:effectExtent l="0" t="0" r="12065" b="12700"/>
                <wp:wrapNone/>
                <wp:docPr id="107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609" w:rsidRDefault="00456609" w:rsidP="00456609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evento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" o:spid="_x0000_s1031" style="position:absolute;left:0;text-align:left;margin-left:241.65pt;margin-top:158.6pt;width:29.05pt;height:21.9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" filled="f" stroked="f">
                <v:textbox style="mso-fit-shape-to-text:t" inset="0,0,0,0">
                  <w:txbxContent>
                    <w:p w:rsidR="00456609" w:rsidRDefault="00456609" w:rsidP="00456609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evento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456609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8C9BA7" wp14:editId="453C5E6A">
                <wp:simplePos x="0" y="0"/>
                <wp:positionH relativeFrom="column">
                  <wp:posOffset>695325</wp:posOffset>
                </wp:positionH>
                <wp:positionV relativeFrom="paragraph">
                  <wp:posOffset>972820</wp:posOffset>
                </wp:positionV>
                <wp:extent cx="819785" cy="278130"/>
                <wp:effectExtent l="0" t="0" r="12065" b="12700"/>
                <wp:wrapNone/>
                <wp:docPr id="9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56609" w:rsidRDefault="00456609" w:rsidP="00456609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2" o:spid="_x0000_s1032" style="position:absolute;left:0;text-align:left;margin-left:54.75pt;margin-top:76.6pt;width:64.55pt;height:21.9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3V4pwIAAJs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" filled="f" stroked="f">
                <v:textbox style="mso-fit-shape-to-text:t" inset="0,0,0,0">
                  <w:txbxContent>
                    <w:p w:rsidR="00456609" w:rsidRDefault="00456609" w:rsidP="00456609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1B0168">
        <w:br w:type="page"/>
      </w:r>
    </w:p>
    <w:p w:rsidR="001B0168" w:rsidRDefault="001B0168" w:rsidP="00456609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404253713"/>
      <w:r>
        <w:lastRenderedPageBreak/>
        <w:t>Casos de Uso</w:t>
      </w:r>
      <w:bookmarkEnd w:id="8"/>
    </w:p>
    <w:p w:rsidR="001B0168" w:rsidRDefault="001B0168" w:rsidP="001B0168">
      <w:pPr>
        <w:pStyle w:val="Ttulo2"/>
      </w:pPr>
      <w:bookmarkStart w:id="9" w:name="_Toc404253714"/>
      <w:r>
        <w:t>Emitir certificado</w:t>
      </w:r>
      <w:bookmarkEnd w:id="9"/>
      <w:r>
        <w:t> </w:t>
      </w:r>
    </w:p>
    <w:p w:rsidR="001B0168" w:rsidRDefault="001B0168" w:rsidP="001B01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253715"/>
      <w:r>
        <w:t>Fluxo Básico</w:t>
      </w:r>
      <w:bookmarkEnd w:id="10"/>
    </w:p>
    <w:p w:rsidR="001B0168" w:rsidRDefault="001B0168" w:rsidP="001B01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ou mais “</w:t>
      </w:r>
      <w:proofErr w:type="gramStart"/>
      <w:r>
        <w:t>Participação(</w:t>
      </w:r>
      <w:proofErr w:type="spellStart"/>
      <w:proofErr w:type="gramEnd"/>
      <w:r>
        <w:t>ões</w:t>
      </w:r>
      <w:proofErr w:type="spellEnd"/>
      <w:r>
        <w:t>)” após executar o caso de uso “Listar participações em ocorrências de evento” e seleciona a opção de emissão.</w:t>
      </w:r>
    </w:p>
    <w:p w:rsidR="001B0168" w:rsidRDefault="001B0168" w:rsidP="001B01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 agrupamento do órgão promotor (quando cadastrado no SIGRH) da Ocorrência do evento.</w:t>
      </w:r>
    </w:p>
    <w:p w:rsidR="001B0168" w:rsidRDefault="001B0168" w:rsidP="001B01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gera o(s) certificado(s) de acordo com o modelo relativo ao agrupamento recuperado (</w:t>
      </w:r>
      <w:proofErr w:type="gramStart"/>
      <w:r>
        <w:t>vide anexo</w:t>
      </w:r>
      <w:proofErr w:type="gramEnd"/>
      <w:r>
        <w:t xml:space="preserve"> “Modelos de certificado”).</w:t>
      </w:r>
    </w:p>
    <w:p w:rsidR="001B0168" w:rsidRDefault="001B0168" w:rsidP="001B0168">
      <w:pPr>
        <w:pStyle w:val="Recuodecorpodetexto"/>
      </w:pPr>
    </w:p>
    <w:p w:rsidR="001B0168" w:rsidRDefault="001B0168" w:rsidP="001B0168">
      <w:pPr>
        <w:pStyle w:val="Ttulo2"/>
      </w:pPr>
      <w:bookmarkStart w:id="11" w:name="_Toc404253716"/>
      <w:r>
        <w:t>Listar participações em ocorrências de evento</w:t>
      </w:r>
      <w:bookmarkEnd w:id="11"/>
      <w:r>
        <w:t> </w:t>
      </w:r>
    </w:p>
    <w:p w:rsidR="001B0168" w:rsidRDefault="001B0168" w:rsidP="001B016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53717"/>
      <w:r>
        <w:t>Fluxo Básico</w:t>
      </w:r>
      <w:bookmarkEnd w:id="12"/>
    </w:p>
    <w:p w:rsidR="001B0168" w:rsidRDefault="001B0168" w:rsidP="001B016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emissão de certificado.</w:t>
      </w:r>
    </w:p>
    <w:p w:rsidR="001B0168" w:rsidRDefault="001B0168" w:rsidP="001B01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1B0168" w:rsidRDefault="001B0168" w:rsidP="001B01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1B0168" w:rsidRDefault="001B0168" w:rsidP="001B016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Participações em ocorrências de evento de acordo com os filtros informados, ordenada pelo número da turma (decrescente) e nome do servidor (crescente).</w:t>
      </w:r>
    </w:p>
    <w:p w:rsidR="001B0168" w:rsidRDefault="001B0168" w:rsidP="001B0168">
      <w:pPr>
        <w:pStyle w:val="Recuodecorpodetexto"/>
      </w:pPr>
    </w:p>
    <w:p w:rsidR="001B0168" w:rsidRDefault="001B0168" w:rsidP="001B016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3" w:name="_Toc404253718"/>
      <w:r>
        <w:lastRenderedPageBreak/>
        <w:t>Anexos</w:t>
      </w:r>
      <w:bookmarkEnd w:id="13"/>
    </w:p>
    <w:p w:rsidR="001B0168" w:rsidRDefault="001B0168" w:rsidP="001B0168"/>
    <w:p w:rsidR="001B0168" w:rsidRDefault="001B0168" w:rsidP="001B016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4" w:name="_Toc404253719"/>
      <w:r>
        <w:t>Modelos de certificado</w:t>
      </w:r>
      <w:bookmarkEnd w:id="14"/>
    </w:p>
    <w:p w:rsidR="001B0168" w:rsidRDefault="001B0168" w:rsidP="001B0168">
      <w:pPr>
        <w:pStyle w:val="Recuodecorpodetexto"/>
      </w:pPr>
      <w:r>
        <w:t>Existem dois modelos de certificados:</w:t>
      </w:r>
    </w:p>
    <w:p w:rsidR="001B0168" w:rsidRDefault="001B0168" w:rsidP="001B0168">
      <w:pPr>
        <w:pStyle w:val="Recuodecorpodetexto"/>
        <w:numPr>
          <w:ilvl w:val="0"/>
          <w:numId w:val="19"/>
        </w:numPr>
      </w:pPr>
      <w:r>
        <w:t>Um para o agrupamento da Polícia Militar de Santa Catarina;</w:t>
      </w:r>
    </w:p>
    <w:p w:rsidR="001B0168" w:rsidRDefault="001B0168" w:rsidP="001B0168">
      <w:pPr>
        <w:pStyle w:val="Recuodecorpodetexto"/>
        <w:numPr>
          <w:ilvl w:val="0"/>
          <w:numId w:val="19"/>
        </w:numPr>
      </w:pPr>
      <w:r>
        <w:t>Outro para os demais agrupamentos.</w:t>
      </w:r>
    </w:p>
    <w:p w:rsidR="001B0168" w:rsidRDefault="001B0168" w:rsidP="001B0168">
      <w:pPr>
        <w:pStyle w:val="Recuodecorpodetexto"/>
      </w:pPr>
    </w:p>
    <w:p w:rsidR="001B0168" w:rsidRDefault="001B0168" w:rsidP="001B0168">
      <w:pPr>
        <w:pStyle w:val="Recuodecorpodetexto"/>
      </w:pPr>
    </w:p>
    <w:p w:rsidR="001B0168" w:rsidRDefault="001B0168" w:rsidP="001B0168">
      <w:pPr>
        <w:widowControl w:val="0"/>
        <w:ind w:left="1080"/>
        <w:rPr>
          <w:rFonts w:cs="Arial"/>
        </w:rPr>
      </w:pPr>
    </w:p>
    <w:p w:rsidR="001B0168" w:rsidRDefault="001B0168" w:rsidP="001B0168">
      <w:pPr>
        <w:widowControl w:val="0"/>
        <w:ind w:left="540"/>
        <w:rPr>
          <w:rFonts w:cs="Arial"/>
        </w:rPr>
      </w:pPr>
    </w:p>
    <w:p w:rsidR="001B0168" w:rsidRDefault="001B0168" w:rsidP="001B016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15" w:name="_Toc404253720"/>
      <w:r>
        <w:lastRenderedPageBreak/>
        <w:t>Revisões</w:t>
      </w:r>
      <w:bookmarkEnd w:id="15"/>
    </w:p>
    <w:p w:rsidR="001B0168" w:rsidRDefault="001B0168" w:rsidP="001B016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B016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1B0168" w:rsidRDefault="001B016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016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1B0168" w:rsidRDefault="001B016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016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1B0168" w:rsidRDefault="001B01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016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1B0168" w:rsidRDefault="001B01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B016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1B0168" w:rsidRDefault="001B016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B016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B016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Default="001B016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Default="001B0168" w:rsidP="0045660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Default="001B01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Default="001B01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Default="001B016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B0168" w:rsidRPr="0045660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 w:rsidRPr="0045660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B0168" w:rsidRPr="0045660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56609">
              <w:rPr>
                <w:rFonts w:cs="Arial"/>
                <w:sz w:val="16"/>
              </w:rPr>
              <w:t>Checklist</w:t>
            </w:r>
            <w:proofErr w:type="spellEnd"/>
            <w:r w:rsidRPr="0045660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B0168" w:rsidRPr="00456609" w:rsidRDefault="001B0168" w:rsidP="0045660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1B0168" w:rsidRPr="00456609" w:rsidRDefault="001B0168" w:rsidP="00456609">
      <w:pPr>
        <w:widowControl w:val="0"/>
        <w:ind w:left="0"/>
        <w:rPr>
          <w:rFonts w:cs="Arial"/>
          <w:sz w:val="16"/>
        </w:rPr>
      </w:pPr>
    </w:p>
    <w:p w:rsidR="001B0168" w:rsidRDefault="001B0168" w:rsidP="001B0168"/>
    <w:p w:rsidR="00F41655" w:rsidRPr="001B0168" w:rsidRDefault="00F41655" w:rsidP="001B0168"/>
    <w:sectPr w:rsidR="00F41655" w:rsidRPr="001B016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0168" w:rsidRDefault="001B0168" w:rsidP="002908D9">
      <w:r>
        <w:separator/>
      </w:r>
    </w:p>
  </w:endnote>
  <w:endnote w:type="continuationSeparator" w:id="0">
    <w:p w:rsidR="001B0168" w:rsidRDefault="001B016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5660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B016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2018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2018B">
            <w:rPr>
              <w:sz w:val="20"/>
              <w:szCs w:val="20"/>
            </w:rPr>
            <w:t xml:space="preserve">Keila </w:t>
          </w:r>
          <w:proofErr w:type="spellStart"/>
          <w:r w:rsidRPr="00B2018B">
            <w:rPr>
              <w:sz w:val="20"/>
              <w:szCs w:val="20"/>
            </w:rPr>
            <w:t>Joanês</w:t>
          </w:r>
          <w:proofErr w:type="spellEnd"/>
          <w:r w:rsidRPr="00B2018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2018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B0168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1B0168">
            <w:rPr>
              <w:b/>
              <w:sz w:val="20"/>
              <w:szCs w:val="20"/>
            </w:rPr>
            <w:t xml:space="preserve"> 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B0168">
            <w:rPr>
              <w:b/>
              <w:sz w:val="20"/>
              <w:szCs w:val="20"/>
            </w:rPr>
            <w:t>UCS0534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2018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2018B">
            <w:rPr>
              <w:b/>
              <w:sz w:val="20"/>
              <w:szCs w:val="20"/>
            </w:rPr>
            <w:t>Emitir Certificado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0168" w:rsidRDefault="001B0168" w:rsidP="002908D9">
      <w:r>
        <w:separator/>
      </w:r>
    </w:p>
  </w:footnote>
  <w:footnote w:type="continuationSeparator" w:id="0">
    <w:p w:rsidR="001B0168" w:rsidRDefault="001B016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A289D"/>
    <w:multiLevelType w:val="hybridMultilevel"/>
    <w:tmpl w:val="7512D35A"/>
    <w:lvl w:ilvl="0" w:tplc="71181770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2"/>
  </w:num>
  <w:num w:numId="9">
    <w:abstractNumId w:val="7"/>
  </w:num>
  <w:num w:numId="10">
    <w:abstractNumId w:val="1"/>
  </w:num>
  <w:num w:numId="11">
    <w:abstractNumId w:val="15"/>
  </w:num>
  <w:num w:numId="12">
    <w:abstractNumId w:val="14"/>
  </w:num>
  <w:num w:numId="13">
    <w:abstractNumId w:val="3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6"/>
  </w:num>
  <w:num w:numId="19">
    <w:abstractNumId w:val="0"/>
  </w:num>
  <w:num w:numId="20">
    <w:abstractNumId w:val="5"/>
  </w:num>
  <w:num w:numId="21">
    <w:abstractNumId w:val="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16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B0168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56609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1531F"/>
    <w:rsid w:val="00A3111D"/>
    <w:rsid w:val="00A92AC7"/>
    <w:rsid w:val="00AC3B1F"/>
    <w:rsid w:val="00AD3724"/>
    <w:rsid w:val="00AD7490"/>
    <w:rsid w:val="00B15821"/>
    <w:rsid w:val="00B2018B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016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B016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B016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B016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B016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B016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B016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B016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B0168"/>
    <w:pPr>
      <w:ind w:left="0"/>
    </w:pPr>
  </w:style>
  <w:style w:type="paragraph" w:styleId="ndicedeilustraes">
    <w:name w:val="table of figures"/>
    <w:basedOn w:val="Normal"/>
    <w:next w:val="Normal"/>
    <w:semiHidden/>
    <w:rsid w:val="001B0168"/>
  </w:style>
  <w:style w:type="paragraph" w:styleId="Sumrio2">
    <w:name w:val="toc 2"/>
    <w:basedOn w:val="Normal"/>
    <w:next w:val="Normal"/>
    <w:autoRedefine/>
    <w:uiPriority w:val="39"/>
    <w:rsid w:val="001B016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B0168"/>
    <w:pPr>
      <w:ind w:left="480"/>
    </w:pPr>
  </w:style>
  <w:style w:type="character" w:styleId="Hyperlink">
    <w:name w:val="Hyperlink"/>
    <w:basedOn w:val="Fontepargpadro"/>
    <w:uiPriority w:val="99"/>
    <w:rsid w:val="001B016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B016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B016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B016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B016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660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B0168"/>
    <w:rPr>
      <w:sz w:val="16"/>
    </w:rPr>
  </w:style>
  <w:style w:type="character" w:styleId="Nmerodepgina">
    <w:name w:val="page number"/>
    <w:basedOn w:val="Fontepargpadro"/>
    <w:rsid w:val="001B016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B016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B01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B016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B0168"/>
  </w:style>
  <w:style w:type="paragraph" w:styleId="Corpodetexto">
    <w:name w:val="Body Text"/>
    <w:basedOn w:val="Normal"/>
    <w:link w:val="CorpodetextoChar"/>
    <w:rsid w:val="001B016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B0168"/>
    <w:rPr>
      <w:rFonts w:eastAsia="Arial Unicode MS"/>
    </w:rPr>
  </w:style>
  <w:style w:type="paragraph" w:customStyle="1" w:styleId="tabletext">
    <w:name w:val="tabletext"/>
    <w:basedOn w:val="Normal"/>
    <w:rsid w:val="001B016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B016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B016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B016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B016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B016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B016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B016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B016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B016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016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B016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B016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B016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B016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B016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B016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B016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B0168"/>
    <w:pPr>
      <w:ind w:left="0"/>
    </w:pPr>
  </w:style>
  <w:style w:type="paragraph" w:styleId="ndicedeilustraes">
    <w:name w:val="table of figures"/>
    <w:basedOn w:val="Normal"/>
    <w:next w:val="Normal"/>
    <w:semiHidden/>
    <w:rsid w:val="001B0168"/>
  </w:style>
  <w:style w:type="paragraph" w:styleId="Sumrio2">
    <w:name w:val="toc 2"/>
    <w:basedOn w:val="Normal"/>
    <w:next w:val="Normal"/>
    <w:autoRedefine/>
    <w:uiPriority w:val="39"/>
    <w:rsid w:val="001B016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B0168"/>
    <w:pPr>
      <w:ind w:left="480"/>
    </w:pPr>
  </w:style>
  <w:style w:type="character" w:styleId="Hyperlink">
    <w:name w:val="Hyperlink"/>
    <w:basedOn w:val="Fontepargpadro"/>
    <w:uiPriority w:val="99"/>
    <w:rsid w:val="001B016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B016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B016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B016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B016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660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B0168"/>
    <w:rPr>
      <w:sz w:val="16"/>
    </w:rPr>
  </w:style>
  <w:style w:type="character" w:styleId="Nmerodepgina">
    <w:name w:val="page number"/>
    <w:basedOn w:val="Fontepargpadro"/>
    <w:rsid w:val="001B016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B016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B01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B016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B0168"/>
  </w:style>
  <w:style w:type="paragraph" w:styleId="Corpodetexto">
    <w:name w:val="Body Text"/>
    <w:basedOn w:val="Normal"/>
    <w:link w:val="CorpodetextoChar"/>
    <w:rsid w:val="001B016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B0168"/>
    <w:rPr>
      <w:rFonts w:eastAsia="Arial Unicode MS"/>
    </w:rPr>
  </w:style>
  <w:style w:type="paragraph" w:customStyle="1" w:styleId="tabletext">
    <w:name w:val="tabletext"/>
    <w:basedOn w:val="Normal"/>
    <w:rsid w:val="001B016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B016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B016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B016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B016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B016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B016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B016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B016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B016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5735E-7A9C-4F70-A493-020BA97A7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8</Pages>
  <Words>494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2014-11-09T05:47:00Z</cp:lastPrinted>
  <dcterms:created xsi:type="dcterms:W3CDTF">2014-11-09T05:47:00Z</dcterms:created>
  <dcterms:modified xsi:type="dcterms:W3CDTF">2014-11-20T15:33:00Z</dcterms:modified>
</cp:coreProperties>
</file>