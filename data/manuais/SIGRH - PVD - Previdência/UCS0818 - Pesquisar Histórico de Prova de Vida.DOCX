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5B1" w:rsidRDefault="007F75B1" w:rsidP="007F75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75B1" w:rsidRDefault="007F75B1" w:rsidP="007F75B1">
      <w:pPr>
        <w:widowControl w:val="0"/>
        <w:rPr>
          <w:rFonts w:cs="Arial"/>
          <w:sz w:val="20"/>
          <w:u w:val="single"/>
        </w:rPr>
      </w:pPr>
    </w:p>
    <w:p w:rsidR="007F75B1" w:rsidRDefault="007F75B1" w:rsidP="007F75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</w:rPr>
      </w:pPr>
    </w:p>
    <w:p w:rsidR="007F75B1" w:rsidRDefault="007F75B1" w:rsidP="007F75B1">
      <w:pPr>
        <w:pStyle w:val="Capa"/>
        <w:rPr>
          <w:color w:val="FF9900"/>
        </w:rPr>
      </w:pPr>
      <w:r>
        <w:t>SINDRAPE</w:t>
      </w:r>
    </w:p>
    <w:p w:rsidR="007F75B1" w:rsidRDefault="007F75B1" w:rsidP="007F75B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F75B1" w:rsidRPr="007F75B1" w:rsidRDefault="007F75B1" w:rsidP="007F75B1">
      <w:pPr>
        <w:widowControl w:val="0"/>
        <w:rPr>
          <w:color w:val="000080"/>
        </w:rPr>
      </w:pPr>
    </w:p>
    <w:p w:rsidR="007F75B1" w:rsidRPr="007F75B1" w:rsidRDefault="007F75B1" w:rsidP="007F75B1">
      <w:pPr>
        <w:widowControl w:val="0"/>
        <w:jc w:val="right"/>
        <w:rPr>
          <w:rFonts w:cs="Arial"/>
          <w:b/>
          <w:bCs/>
          <w:color w:val="000080"/>
        </w:rPr>
      </w:pPr>
    </w:p>
    <w:p w:rsidR="007F75B1" w:rsidRDefault="007F75B1" w:rsidP="007F75B1">
      <w:pPr>
        <w:pStyle w:val="Capa"/>
      </w:pPr>
      <w:r>
        <w:t>UCS0</w:t>
      </w:r>
      <w:r w:rsidR="00632354">
        <w:t>818</w:t>
      </w:r>
      <w:r>
        <w:t xml:space="preserve"> </w:t>
      </w:r>
      <w:r w:rsidR="00A33A2F">
        <w:t xml:space="preserve">- </w:t>
      </w:r>
      <w:r>
        <w:t xml:space="preserve">Pesquisar Histórico de </w:t>
      </w:r>
      <w:r w:rsidR="00632354">
        <w:t>Prova de Vida</w:t>
      </w:r>
    </w:p>
    <w:p w:rsidR="007F75B1" w:rsidRDefault="007F75B1" w:rsidP="007F75B1">
      <w:pPr>
        <w:widowControl w:val="0"/>
        <w:rPr>
          <w:rFonts w:cs="Arial"/>
        </w:rPr>
      </w:pPr>
    </w:p>
    <w:p w:rsidR="007F75B1" w:rsidRDefault="007F75B1" w:rsidP="007F75B1">
      <w:pPr>
        <w:widowControl w:val="0"/>
      </w:pPr>
    </w:p>
    <w:p w:rsidR="007F75B1" w:rsidRDefault="007F75B1" w:rsidP="007F75B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F75B1" w:rsidRPr="007F75B1" w:rsidRDefault="007F75B1" w:rsidP="007F75B1">
      <w:pPr>
        <w:pStyle w:val="Corpodetexto3"/>
        <w:widowControl w:val="0"/>
        <w:spacing w:after="0"/>
        <w:rPr>
          <w:rFonts w:cs="Arial"/>
        </w:rPr>
      </w:pPr>
      <w:r w:rsidRPr="007F75B1">
        <w:rPr>
          <w:rFonts w:cs="Arial"/>
        </w:rPr>
        <w:lastRenderedPageBreak/>
        <w:t>Histórico de Revisões</w:t>
      </w:r>
    </w:p>
    <w:p w:rsidR="007F75B1" w:rsidRDefault="007F75B1" w:rsidP="007F75B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632354" w:rsidP="0063235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</w:t>
            </w:r>
            <w:r w:rsidR="007F75B1">
              <w:rPr>
                <w:rFonts w:cs="Arial"/>
              </w:rPr>
              <w:t>/0</w:t>
            </w:r>
            <w:r>
              <w:rPr>
                <w:rFonts w:cs="Arial"/>
              </w:rPr>
              <w:t>5</w:t>
            </w:r>
            <w:r w:rsidR="007F75B1">
              <w:rPr>
                <w:rFonts w:cs="Arial"/>
              </w:rPr>
              <w:t>/20</w:t>
            </w:r>
            <w:r>
              <w:rPr>
                <w:rFonts w:cs="Arial"/>
              </w:rPr>
              <w:t>22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632354" w:rsidP="007F75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Murilo Pires de Souza</w:t>
            </w:r>
          </w:p>
        </w:tc>
      </w:tr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F75B1" w:rsidRDefault="007F75B1" w:rsidP="007F75B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F75B1" w:rsidRPr="007F75B1" w:rsidRDefault="007F75B1" w:rsidP="007F75B1">
      <w:pPr>
        <w:pStyle w:val="Corpodetexto3"/>
        <w:widowControl w:val="0"/>
        <w:spacing w:after="0"/>
        <w:jc w:val="left"/>
        <w:rPr>
          <w:rFonts w:cs="Arial"/>
        </w:rPr>
      </w:pPr>
      <w:r w:rsidRPr="007F75B1">
        <w:rPr>
          <w:rFonts w:cs="Arial"/>
        </w:rPr>
        <w:lastRenderedPageBreak/>
        <w:t>Índice</w:t>
      </w:r>
    </w:p>
    <w:p w:rsidR="007F75B1" w:rsidRPr="007F75B1" w:rsidRDefault="007F75B1" w:rsidP="007F75B1">
      <w:pPr>
        <w:pStyle w:val="Corpodetexto3"/>
        <w:widowControl w:val="0"/>
        <w:spacing w:after="0"/>
        <w:jc w:val="left"/>
        <w:rPr>
          <w:rFonts w:cs="Arial"/>
        </w:rPr>
      </w:pPr>
    </w:p>
    <w:p w:rsidR="007674C0" w:rsidRDefault="007F75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6594" w:history="1">
        <w:r w:rsidR="007674C0" w:rsidRPr="0039270A">
          <w:rPr>
            <w:rStyle w:val="Hyperlink"/>
            <w:noProof/>
          </w:rPr>
          <w:t>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Pacote/Caso de Uso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_Toc404616594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4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5" w:history="1">
        <w:r w:rsidR="007674C0" w:rsidRPr="0039270A">
          <w:rPr>
            <w:rStyle w:val="Hyperlink"/>
            <w:noProof/>
          </w:rPr>
          <w:t xml:space="preserve">Pesquisar Histórico de </w:t>
        </w:r>
        <w:r w:rsidR="00632354">
          <w:rPr>
            <w:rStyle w:val="Hyperlink"/>
            <w:noProof/>
          </w:rPr>
          <w:t>Prova de Vida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_Toc404616595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4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6" w:history="1">
        <w:r w:rsidR="007674C0" w:rsidRPr="0039270A">
          <w:rPr>
            <w:rStyle w:val="Hyperlink"/>
            <w:noProof/>
          </w:rPr>
          <w:t>1.1.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Descrição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_Toc404616596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4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7" w:history="1">
        <w:r w:rsidR="007674C0" w:rsidRPr="0039270A">
          <w:rPr>
            <w:rStyle w:val="Hyperlink"/>
            <w:noProof/>
          </w:rPr>
          <w:t>1.2.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Requisitos atendidos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_Toc404616597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4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8" w:history="1">
        <w:r w:rsidR="007674C0" w:rsidRPr="0039270A">
          <w:rPr>
            <w:rStyle w:val="Hyperlink"/>
            <w:noProof/>
          </w:rPr>
          <w:t>2.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Conceito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_Toc404616598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4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9" w:history="1">
        <w:r w:rsidR="007674C0" w:rsidRPr="0039270A">
          <w:rPr>
            <w:rStyle w:val="Hyperlink"/>
            <w:noProof/>
          </w:rPr>
          <w:t>2.1.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Conceitos principais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_Toc404616599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4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0" w:history="1">
        <w:r w:rsidR="007674C0" w:rsidRPr="0039270A">
          <w:rPr>
            <w:rStyle w:val="Hyperlink"/>
            <w:noProof/>
          </w:rPr>
          <w:t>2.2.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Conceitos associados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_Toc404616600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4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1" w:history="1">
        <w:r w:rsidR="007674C0" w:rsidRPr="0039270A">
          <w:rPr>
            <w:rStyle w:val="Hyperlink"/>
            <w:noProof/>
          </w:rPr>
          <w:t>3.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Diagrama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_Toc404616601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5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2" w:history="1">
        <w:r w:rsidR="007674C0" w:rsidRPr="0039270A">
          <w:rPr>
            <w:rStyle w:val="Hyperlink"/>
            <w:noProof/>
          </w:rPr>
          <w:t>4.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Casos de Uso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_Toc404616602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6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3" w:history="1">
        <w:r w:rsidR="007674C0" w:rsidRPr="0039270A">
          <w:rPr>
            <w:rStyle w:val="Hyperlink"/>
            <w:noProof/>
          </w:rPr>
          <w:t>4.1.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 xml:space="preserve">Pesquisar Histórico de </w:t>
        </w:r>
        <w:r w:rsidR="00632354">
          <w:rPr>
            <w:rStyle w:val="Hyperlink"/>
            <w:noProof/>
          </w:rPr>
          <w:t>Provas de vida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_Toc404616603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6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4" w:history="1">
        <w:r w:rsidR="007674C0" w:rsidRPr="0039270A">
          <w:rPr>
            <w:rStyle w:val="Hyperlink"/>
            <w:noProof/>
          </w:rPr>
          <w:t>4.1.1.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Fluxo Básico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_Toc404616604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6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5" w:history="1">
        <w:r w:rsidR="007674C0" w:rsidRPr="0039270A">
          <w:rPr>
            <w:rStyle w:val="Hyperlink"/>
            <w:noProof/>
          </w:rPr>
          <w:t>4.1.2.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Fluxo Alternativo -  Pesquisa com relação sintética. – 4.1.1.3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_Toc404616605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6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6" w:history="1">
        <w:r w:rsidR="007674C0" w:rsidRPr="0039270A">
          <w:rPr>
            <w:rStyle w:val="Hyperlink"/>
            <w:noProof/>
          </w:rPr>
          <w:t>4.1.3.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 xml:space="preserve">Fluxo Alternativo – Detalhar </w:t>
        </w:r>
        <w:r w:rsidR="00632354">
          <w:rPr>
            <w:rStyle w:val="Hyperlink"/>
            <w:noProof/>
          </w:rPr>
          <w:t>Beneficiário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_Toc404616606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6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7" w:history="1">
        <w:r w:rsidR="007674C0" w:rsidRPr="0039270A">
          <w:rPr>
            <w:rStyle w:val="Hyperlink"/>
            <w:noProof/>
          </w:rPr>
          <w:t>4.1.4.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Fluxo Alternativo – Pesquisa auxiliar de orgãos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_Toc404616607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6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8" w:history="1">
        <w:r w:rsidR="007674C0" w:rsidRPr="0039270A">
          <w:rPr>
            <w:rStyle w:val="Hyperlink"/>
            <w:noProof/>
          </w:rPr>
          <w:t>4.1.5.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Fluxo Alternativo – Pesquisa auxiliar de Agências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_Toc404616608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7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9" w:history="1">
        <w:r w:rsidR="007674C0" w:rsidRPr="0039270A">
          <w:rPr>
            <w:rStyle w:val="Hyperlink"/>
            <w:noProof/>
          </w:rPr>
          <w:t>4.1.6.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Fluxo Alternativo – Pesquisa auxiliar de Municípios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_Toc404616609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7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0" w:history="1">
        <w:r w:rsidR="007674C0" w:rsidRPr="0039270A">
          <w:rPr>
            <w:rStyle w:val="Hyperlink"/>
            <w:noProof/>
          </w:rPr>
          <w:t>5.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Regras Gerais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_Toc404616610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8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1" w:history="1">
        <w:r w:rsidR="007674C0" w:rsidRPr="0039270A">
          <w:rPr>
            <w:rStyle w:val="Hyperlink"/>
            <w:noProof/>
          </w:rPr>
          <w:t>5.1.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Regras de Negócio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_Toc404616611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8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2" w:history="1">
        <w:r w:rsidR="007674C0" w:rsidRPr="0039270A">
          <w:rPr>
            <w:rStyle w:val="Hyperlink"/>
            <w:noProof/>
          </w:rPr>
          <w:t>5.1.1.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RN01 - Valida data inicial do período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_Toc404616612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8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3" w:history="1">
        <w:r w:rsidR="007674C0" w:rsidRPr="0039270A">
          <w:rPr>
            <w:rStyle w:val="Hyperlink"/>
            <w:noProof/>
          </w:rPr>
          <w:t>6.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Anexos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_Toc404616613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9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4" w:history="1">
        <w:r w:rsidR="007674C0" w:rsidRPr="0039270A">
          <w:rPr>
            <w:rStyle w:val="Hyperlink"/>
            <w:noProof/>
          </w:rPr>
          <w:t>6.1.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Abrangência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_Toc404616614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9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5" w:history="1">
        <w:r w:rsidR="007674C0" w:rsidRPr="0039270A">
          <w:rPr>
            <w:rStyle w:val="Hyperlink"/>
            <w:noProof/>
          </w:rPr>
          <w:t>6.1.1.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 xml:space="preserve">Abrangência na pesquisa de históricos de </w:t>
        </w:r>
        <w:r w:rsidR="00632354">
          <w:rPr>
            <w:rStyle w:val="Hyperlink"/>
            <w:noProof/>
          </w:rPr>
          <w:t>Prova de Vida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_Toc404616615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9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6" w:history="1">
        <w:r w:rsidR="007674C0" w:rsidRPr="0039270A">
          <w:rPr>
            <w:rStyle w:val="Hyperlink"/>
            <w:noProof/>
          </w:rPr>
          <w:t>6.1.2.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Exceções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_Toc404616616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9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8248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7" w:history="1">
        <w:r w:rsidR="007674C0" w:rsidRPr="0039270A">
          <w:rPr>
            <w:rStyle w:val="Hyperlink"/>
            <w:rFonts w:eastAsia="Arial Unicode MS"/>
            <w:noProof/>
          </w:rPr>
          <w:t>7.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Revisões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_Toc404616617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10</w:t>
        </w:r>
        <w:r w:rsidR="007674C0">
          <w:rPr>
            <w:noProof/>
            <w:webHidden/>
          </w:rPr>
          <w:fldChar w:fldCharType="end"/>
        </w:r>
      </w:hyperlink>
    </w:p>
    <w:p w:rsidR="007F75B1" w:rsidRDefault="007F75B1" w:rsidP="007F75B1">
      <w:pPr>
        <w:pStyle w:val="Sumrio1"/>
      </w:pPr>
      <w:r>
        <w:fldChar w:fldCharType="end"/>
      </w:r>
    </w:p>
    <w:p w:rsidR="007F75B1" w:rsidRDefault="007F75B1" w:rsidP="007F75B1">
      <w:pPr>
        <w:widowControl w:val="0"/>
        <w:rPr>
          <w:rFonts w:cs="Arial"/>
          <w:b/>
          <w:bCs/>
          <w:color w:val="000000"/>
        </w:rPr>
      </w:pPr>
    </w:p>
    <w:p w:rsidR="007F75B1" w:rsidRDefault="007F75B1" w:rsidP="007F75B1">
      <w:pPr>
        <w:pStyle w:val="Heading"/>
        <w:rPr>
          <w:rFonts w:cs="Arial"/>
          <w:szCs w:val="24"/>
          <w:lang w:val="pt-BR"/>
        </w:rPr>
      </w:pPr>
    </w:p>
    <w:p w:rsidR="007F75B1" w:rsidRDefault="007F75B1" w:rsidP="007F75B1">
      <w:pPr>
        <w:pStyle w:val="Heading"/>
      </w:pPr>
    </w:p>
    <w:p w:rsidR="007F75B1" w:rsidRDefault="007F75B1" w:rsidP="007F75B1">
      <w:pPr>
        <w:pStyle w:val="Heading"/>
        <w:jc w:val="center"/>
      </w:pPr>
    </w:p>
    <w:p w:rsidR="007F75B1" w:rsidRDefault="007F75B1" w:rsidP="007F75B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616594"/>
      <w:r>
        <w:lastRenderedPageBreak/>
        <w:t>Pacote/Caso de Uso</w:t>
      </w:r>
      <w:bookmarkEnd w:id="0"/>
    </w:p>
    <w:p w:rsidR="007F75B1" w:rsidRDefault="007F75B1" w:rsidP="007F75B1"/>
    <w:p w:rsidR="007F75B1" w:rsidRDefault="007F75B1" w:rsidP="00A33A2F">
      <w:pPr>
        <w:pStyle w:val="Subttulo"/>
      </w:pPr>
      <w:bookmarkStart w:id="1" w:name="_Toc404616595"/>
      <w:r>
        <w:t xml:space="preserve">Pesquisar Histórico de </w:t>
      </w:r>
      <w:r w:rsidR="00632354">
        <w:t>Prova de Vida</w:t>
      </w:r>
      <w:bookmarkEnd w:id="1"/>
    </w:p>
    <w:p w:rsidR="007F75B1" w:rsidRDefault="007F75B1" w:rsidP="007F75B1">
      <w:pPr>
        <w:widowControl w:val="0"/>
        <w:ind w:left="902"/>
        <w:rPr>
          <w:rFonts w:cs="Arial"/>
          <w:b/>
          <w:bCs/>
          <w:color w:val="FF0000"/>
        </w:rPr>
      </w:pPr>
    </w:p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616596"/>
      <w:r>
        <w:t>Descrição</w:t>
      </w:r>
      <w:bookmarkEnd w:id="2"/>
    </w:p>
    <w:p w:rsidR="007F75B1" w:rsidRDefault="007F75B1" w:rsidP="007F75B1">
      <w:pPr>
        <w:pStyle w:val="Recuodecorpodetexto2"/>
        <w:widowControl w:val="0"/>
        <w:ind w:left="1620" w:firstLine="0"/>
        <w:rPr>
          <w:sz w:val="24"/>
        </w:rPr>
      </w:pPr>
    </w:p>
    <w:p w:rsidR="007F75B1" w:rsidRDefault="007F75B1" w:rsidP="007F75B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Realiza a pesquisa de </w:t>
      </w:r>
      <w:r w:rsidR="00632354">
        <w:rPr>
          <w:sz w:val="24"/>
        </w:rPr>
        <w:t>provas de vida</w:t>
      </w:r>
    </w:p>
    <w:p w:rsidR="007F75B1" w:rsidRDefault="007F75B1" w:rsidP="007F75B1">
      <w:pPr>
        <w:pStyle w:val="Recuodecorpodetexto2"/>
        <w:widowControl w:val="0"/>
        <w:ind w:left="1620" w:firstLine="0"/>
        <w:rPr>
          <w:sz w:val="24"/>
        </w:rPr>
      </w:pPr>
    </w:p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6597"/>
      <w:r>
        <w:t>Requisitos atendidos</w:t>
      </w:r>
      <w:bookmarkEnd w:id="3"/>
    </w:p>
    <w:p w:rsidR="007F75B1" w:rsidRDefault="007F75B1" w:rsidP="007F75B1"/>
    <w:p w:rsidR="007F75B1" w:rsidRDefault="007F75B1" w:rsidP="007F75B1">
      <w:pPr>
        <w:pStyle w:val="Recuodecorpodetexto"/>
        <w:ind w:left="1260"/>
      </w:pPr>
      <w:r>
        <w:t>R15</w:t>
      </w:r>
    </w:p>
    <w:p w:rsidR="007F75B1" w:rsidRDefault="007F75B1" w:rsidP="007F75B1"/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6598"/>
      <w:r>
        <w:t>Conceito</w:t>
      </w:r>
      <w:bookmarkEnd w:id="4"/>
      <w:r>
        <w:tab/>
      </w:r>
    </w:p>
    <w:p w:rsidR="007F75B1" w:rsidRDefault="007F75B1" w:rsidP="007F75B1"/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616599"/>
      <w:r>
        <w:t>Conceitos principais</w:t>
      </w:r>
      <w:bookmarkEnd w:id="5"/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9"/>
        <w:gridCol w:w="5475"/>
      </w:tblGrid>
      <w:tr w:rsidR="007F75B1" w:rsidTr="00FF700E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 xml:space="preserve">Relação de vínculo: histórico de </w:t>
            </w:r>
            <w:r w:rsidR="00632354">
              <w:rPr>
                <w:rFonts w:cs="Arial"/>
                <w:b/>
                <w:bCs/>
                <w:color w:val="000000"/>
              </w:rPr>
              <w:t>Prova de Vida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A33A2F">
            <w:pPr>
              <w:ind w:left="0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 xml:space="preserve">Relação das </w:t>
            </w:r>
            <w:r w:rsidR="00632354">
              <w:rPr>
                <w:rFonts w:cs="Arial"/>
              </w:rPr>
              <w:t>provas de vida</w:t>
            </w:r>
            <w:r>
              <w:rPr>
                <w:rFonts w:cs="Arial"/>
              </w:rPr>
              <w:t xml:space="preserve"> do Estado.</w:t>
            </w:r>
          </w:p>
        </w:tc>
      </w:tr>
    </w:tbl>
    <w:p w:rsidR="007F75B1" w:rsidRDefault="007F75B1" w:rsidP="007F75B1">
      <w:pPr>
        <w:rPr>
          <w:rFonts w:cs="Arial"/>
        </w:rPr>
      </w:pPr>
    </w:p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6600"/>
      <w:r>
        <w:t>Conceitos associados</w:t>
      </w:r>
      <w:bookmarkEnd w:id="6"/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ind w:firstLine="360"/>
        <w:rPr>
          <w:rFonts w:eastAsia="Arial Unicode MS" w:cs="Arial"/>
        </w:rPr>
      </w:pPr>
      <w:r>
        <w:rPr>
          <w:rFonts w:eastAsia="Arial Unicode MS" w:cs="Arial"/>
        </w:rPr>
        <w:t>Não se aplica.</w:t>
      </w: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A33A2F" w:rsidRDefault="00A33A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Toc404616601"/>
      <w:r>
        <w:lastRenderedPageBreak/>
        <w:t>Diagrama</w:t>
      </w:r>
      <w:bookmarkEnd w:id="7"/>
    </w:p>
    <w:p w:rsidR="007F75B1" w:rsidRDefault="00A33A2F" w:rsidP="007F75B1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4886325"/>
                <wp:effectExtent l="0" t="0" r="9525" b="0"/>
                <wp:docPr id="156" name="Tela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96240" y="167640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487680" y="1859280"/>
                            <a:ext cx="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386080" y="1930400"/>
                            <a:ext cx="2133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365760" y="2042160"/>
                            <a:ext cx="12192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87680" y="2042160"/>
                            <a:ext cx="12192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0960" y="2225040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Usuário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941195" y="20320"/>
                            <a:ext cx="1514475" cy="1219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941195" y="132080"/>
                            <a:ext cx="3801110" cy="14732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54555" y="264160"/>
                            <a:ext cx="24447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Pesquisar históricos de </w:t>
                              </w:r>
                              <w:r w:rsidR="00632354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Prova de Vida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V="1">
                            <a:off x="629920" y="741680"/>
                            <a:ext cx="1311275" cy="100584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611755" y="690880"/>
                            <a:ext cx="2388870" cy="6908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028950" y="792480"/>
                            <a:ext cx="14052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Pesquisar </w:t>
                              </w:r>
                              <w:r w:rsidR="00632354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histórico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988310" y="955040"/>
                            <a:ext cx="8642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63235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Prova de vida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520315" y="2032000"/>
                            <a:ext cx="1067435" cy="1219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20315" y="2143761"/>
                            <a:ext cx="2673350" cy="16852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282950" y="2275840"/>
                            <a:ext cx="11163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Pesquisas Auxiliares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254063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2540635" y="205232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>
                            <a:off x="2550795" y="206248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 flipV="1">
                            <a:off x="2550795" y="206248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2540635" y="20523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2540635" y="208280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255079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2540635" y="206248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2540635" y="206248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255079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255079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2540635" y="20523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2540635" y="206248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54063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 flipH="1">
                            <a:off x="2540635" y="20523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255079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H="1" flipV="1">
                            <a:off x="255079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H="1" flipV="1">
                            <a:off x="2550795" y="2052320"/>
                            <a:ext cx="5080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 flipH="1" flipV="1">
                            <a:off x="255079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H="1" flipV="1">
                            <a:off x="255079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H="1" flipV="1">
                            <a:off x="2540635" y="2062480"/>
                            <a:ext cx="6096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 flipV="1">
                            <a:off x="256095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54063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2540635" y="20523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2713355" y="2803525"/>
                            <a:ext cx="2083435" cy="4572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3079750" y="2874645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Pesquisa Auxiliar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6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3557270" y="3037205"/>
                            <a:ext cx="3873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273367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2733675" y="282384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>
                            <a:off x="2743835" y="283400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V="1">
                            <a:off x="2743835" y="283400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2733675" y="282384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2733675" y="285432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274383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2733675" y="283400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2733675" y="283400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274383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274383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2733675" y="282384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2733675" y="283400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273367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H="1">
                            <a:off x="2733675" y="282384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274383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 flipV="1">
                            <a:off x="274383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H="1" flipV="1">
                            <a:off x="2743835" y="2823845"/>
                            <a:ext cx="5080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 flipH="1" flipV="1">
                            <a:off x="274383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 flipH="1" flipV="1">
                            <a:off x="274383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 flipV="1">
                            <a:off x="2733675" y="2834005"/>
                            <a:ext cx="6096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 flipV="1">
                            <a:off x="275399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273367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2733675" y="282384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 flipV="1">
                            <a:off x="5193665" y="1595120"/>
                            <a:ext cx="172720" cy="5588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 flipH="1">
                            <a:off x="5305425" y="1595120"/>
                            <a:ext cx="60960" cy="6096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>
                            <a:off x="5366385" y="1595120"/>
                            <a:ext cx="10160" cy="9144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>
                            <a:off x="523430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>
                            <a:off x="5234305" y="203200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>
                            <a:off x="5244465" y="204216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V="1">
                            <a:off x="5244465" y="204216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>
                            <a:off x="5234305" y="203200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>
                            <a:off x="5234305" y="206248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>
                            <a:off x="524446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>
                            <a:off x="5234305" y="20421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5234305" y="20421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>
                            <a:off x="524446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524446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>
                            <a:off x="5234305" y="203200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>
                            <a:off x="5234305" y="20421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>
                            <a:off x="523430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 flipH="1">
                            <a:off x="5234305" y="203200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>
                            <a:off x="524446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 flipH="1" flipV="1">
                            <a:off x="524446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 flipH="1" flipV="1">
                            <a:off x="5244465" y="2032000"/>
                            <a:ext cx="5080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 flipH="1" flipV="1">
                            <a:off x="524446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 flipH="1" flipV="1">
                            <a:off x="524446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 flipH="1" flipV="1">
                            <a:off x="5234305" y="2042160"/>
                            <a:ext cx="6096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 flipH="1" flipV="1">
                            <a:off x="525462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523430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5234305" y="203200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4674870" y="160528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«extend»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56" o:spid="_x0000_s1026" editas="canvas" style="width:453.75pt;height:384.75pt;mso-position-horizontal-relative:char;mso-position-vertical-relative:line" coordsize="57626,48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48863;visibility:visible;mso-wrap-style:square">
                  <v:fill o:detectmouseclick="t"/>
                  <v:path o:connecttype="none"/>
                </v:shape>
                <v:oval id="Oval 5" o:spid="_x0000_s1028" style="position:absolute;left:3962;top:16764;width:1829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" fillcolor="#ffc" strokecolor="#903" strokeweight="0"/>
                <v:line id="Line 6" o:spid="_x0000_s1029" style="position:absolute;visibility:visible;mso-wrap-style:square" from="4876,18592" to="4876,2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" strokecolor="#903" strokeweight="0"/>
                <v:line id="Line 7" o:spid="_x0000_s1030" style="position:absolute;visibility:visible;mso-wrap-style:square" from="3860,19304" to="5994,19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" strokecolor="#903" strokeweight="0"/>
                <v:line id="Line 8" o:spid="_x0000_s1031" style="position:absolute;flip:x;visibility:visible;mso-wrap-style:square" from="3657,20421" to="4876,2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" strokecolor="#903" strokeweight="0"/>
                <v:line id="Line 9" o:spid="_x0000_s1032" style="position:absolute;visibility:visible;mso-wrap-style:square" from="4876,20421" to="6096,2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" strokecolor="#903" strokeweight="0"/>
                <v:rect id="Rectangle 10" o:spid="_x0000_s1033" style="position:absolute;left:609;top:22250;width:6744;height:22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Usuário</w:t>
                        </w:r>
                      </w:p>
                    </w:txbxContent>
                  </v:textbox>
                </v:rect>
                <v:rect id="Rectangle 11" o:spid="_x0000_s1034" style="position:absolute;left:19411;top:203;width:15145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" fillcolor="#ffc" strokecolor="#903" strokeweight="0"/>
                <v:rect id="Rectangle 12" o:spid="_x0000_s1035" style="position:absolute;left:19411;top:1320;width:38012;height:14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" fillcolor="#ffc" strokecolor="#903" strokeweight="0"/>
                <v:rect id="Rectangle 13" o:spid="_x0000_s1036" style="position:absolute;left:21545;top:2641;width:24448;height:22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UavgAAANsAAAAPAAAAZHJzL2Rvd25yZXYueG1sRE/bisIw&#10;EH0X9h/CLPhm0xUU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ERBtRq+AAAA2wAAAA8AAAAAAAAA&#10;AAAAAAAABwIAAGRycy9kb3ducmV2LnhtbFBLBQYAAAAAAwADALcAAADyAg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Pesquisar históricos de </w:t>
                        </w:r>
                        <w:r w:rsidR="00632354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Prova de Vida</w:t>
                        </w:r>
                      </w:p>
                    </w:txbxContent>
                  </v:textbox>
                </v:rect>
                <v:line id="Line 14" o:spid="_x0000_s1037" style="position:absolute;flip:y;visibility:visible;mso-wrap-style:square" from="6299,7416" to="19411,17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" strokecolor="#903" strokeweight="44e-5mm"/>
                <v:oval id="Oval 15" o:spid="_x0000_s1038" style="position:absolute;left:26117;top:6908;width:23889;height:6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" fillcolor="#ffc" strokecolor="#903" strokeweight="0"/>
                <v:rect id="Rectangle 16" o:spid="_x0000_s1039" style="position:absolute;left:30289;top:7924;width:14053;height:22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Pesquisar </w:t>
                        </w:r>
                        <w:r w:rsidR="00632354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histórico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9883;top:9550;width:8642;height:22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" filled="f" stroked="f">
                  <v:textbox style="mso-fit-shape-to-text:t" inset="0,0,0,0">
                    <w:txbxContent>
                      <w:p w:rsidR="00A33A2F" w:rsidRDefault="0063235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Prova de vida</w:t>
                        </w:r>
                      </w:p>
                    </w:txbxContent>
                  </v:textbox>
                </v:rect>
                <v:rect id="Rectangle 18" o:spid="_x0000_s1041" style="position:absolute;left:25203;top:20320;width:10674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" fillcolor="#ffc" strokecolor="#903" strokeweight="0"/>
                <v:rect id="Rectangle 19" o:spid="_x0000_s1042" style="position:absolute;left:25203;top:21437;width:26733;height:16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" fillcolor="#ffc" strokecolor="#903" strokeweight="0"/>
                <v:rect id="Rectangle 20" o:spid="_x0000_s1043" style="position:absolute;left:32829;top:22758;width:11163;height:22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Pesquisas Auxiliares</w:t>
                        </w:r>
                      </w:p>
                    </w:txbxContent>
                  </v:textbox>
                </v:rect>
                <v:line id="Line 21" o:spid="_x0000_s1044" style="position:absolute;visibility:visible;mso-wrap-style:square" from="25406,20523" to="25406,2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" strokeweight="0"/>
                <v:line id="Line 22" o:spid="_x0000_s1045" style="position:absolute;visibility:visible;mso-wrap-style:square" from="25406,20523" to="25812,2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" strokeweight="0"/>
                <v:line id="Line 23" o:spid="_x0000_s1046" style="position:absolute;flip:x;visibility:visible;mso-wrap-style:square" from="25507,20624" to="25812,20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" strokeweight="0"/>
                <v:line id="Line 24" o:spid="_x0000_s1047" style="position:absolute;flip:y;visibility:visible;mso-wrap-style:square" from="25507,20624" to="25507,2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" strokeweight="0"/>
                <v:line id="Line 25" o:spid="_x0000_s1048" style="position:absolute;visibility:visible;mso-wrap-style:square" from="25406,20523" to="25914,2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" strokeweight="0"/>
                <v:line id="Line 26" o:spid="_x0000_s1049" style="position:absolute;visibility:visible;mso-wrap-style:square" from="25406,20828" to="25406,2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" strokeweight="0"/>
                <v:line id="Line 27" o:spid="_x0000_s1050" style="position:absolute;visibility:visible;mso-wrap-style:square" from="25507,20523" to="25507,2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" strokeweight="0"/>
                <v:line id="Line 28" o:spid="_x0000_s1051" style="position:absolute;visibility:visible;mso-wrap-style:square" from="25406,20624" to="25914,20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" strokeweight="0"/>
                <v:line id="Line 29" o:spid="_x0000_s1052" style="position:absolute;visibility:visible;mso-wrap-style:square" from="25406,20624" to="25914,20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" strokeweight="0"/>
                <v:line id="Line 30" o:spid="_x0000_s1053" style="position:absolute;visibility:visible;mso-wrap-style:square" from="25507,20523" to="25507,2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" strokeweight="0"/>
                <v:line id="Line 31" o:spid="_x0000_s1054" style="position:absolute;visibility:visible;mso-wrap-style:square" from="25507,20523" to="25507,2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" strokeweight="0"/>
                <v:line id="Line 32" o:spid="_x0000_s1055" style="position:absolute;visibility:visible;mso-wrap-style:square" from="25406,20523" to="25914,2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" strokeweight="0"/>
                <v:line id="Line 33" o:spid="_x0000_s1056" style="position:absolute;visibility:visible;mso-wrap-style:square" from="25406,20624" to="25914,20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" strokeweight="0"/>
                <v:line id="Line 34" o:spid="_x0000_s1057" style="position:absolute;visibility:visible;mso-wrap-style:square" from="25406,20523" to="25406,2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" strokeweight="0"/>
                <v:line id="Line 35" o:spid="_x0000_s1058" style="position:absolute;flip:x;visibility:visible;mso-wrap-style:square" from="25406,20523" to="25914,2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" strokeweight="0"/>
                <v:line id="Line 36" o:spid="_x0000_s1059" style="position:absolute;visibility:visible;mso-wrap-style:square" from="25507,20624" to="26015,21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" strokeweight="89e-5mm"/>
                <v:line id="Line 37" o:spid="_x0000_s1060" style="position:absolute;flip:x y;visibility:visible;mso-wrap-style:square" from="25507,20624" to="26015,21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" strokeweight="0"/>
                <v:line id="Line 38" o:spid="_x0000_s1061" style="position:absolute;flip:x y;visibility:visible;mso-wrap-style:square" from="25507,20523" to="26015,21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" strokeweight="0"/>
                <v:line id="Line 39" o:spid="_x0000_s1062" style="position:absolute;flip:x y;visibility:visible;mso-wrap-style:square" from="25507,20624" to="26015,21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" strokeweight="0"/>
                <v:line id="Line 40" o:spid="_x0000_s1063" style="position:absolute;flip:x y;visibility:visible;mso-wrap-style:square" from="25507,20624" to="26015,21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" strokeweight="0"/>
                <v:line id="Line 41" o:spid="_x0000_s1064" style="position:absolute;flip:x y;visibility:visible;mso-wrap-style:square" from="25406,20624" to="26015,21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" strokeweight="0"/>
                <v:line id="Line 42" o:spid="_x0000_s1065" style="position:absolute;flip:x y;visibility:visible;mso-wrap-style:square" from="25609,20624" to="26117,21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" strokeweight="0"/>
                <v:line id="Line 43" o:spid="_x0000_s1066" style="position:absolute;visibility:visible;mso-wrap-style:square" from="25406,20523" to="25406,2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" strokeweight="0"/>
                <v:line id="Line 44" o:spid="_x0000_s1067" style="position:absolute;visibility:visible;mso-wrap-style:square" from="25406,20523" to="25914,2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" strokeweight="0"/>
                <v:oval id="Oval 72" o:spid="_x0000_s1068" style="position:absolute;left:27133;top:28035;width:2083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" fillcolor="#ffc" strokecolor="#903" strokeweight="0"/>
                <v:rect id="Rectangle 73" o:spid="_x0000_s1069" style="position:absolute;left:30797;top:28746;width:12865;height:22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C6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JmeULrBAAAA2wAAAA8AAAAA&#10;AAAAAAAAAAAABwIAAGRycy9kb3ducmV2LnhtbFBLBQYAAAAAAwADALcAAAD1Ag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Pesquisa Auxiliar de </w:t>
                        </w:r>
                      </w:p>
                    </w:txbxContent>
                  </v:textbox>
                </v:rect>
                <v:rect id="Rectangle 74" o:spid="_x0000_s1070" style="position:absolute;left:35572;top:30372;width:3874;height:229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</w:t>
                        </w:r>
                      </w:p>
                    </w:txbxContent>
                  </v:textbox>
                </v:rect>
                <v:line id="Line 75" o:spid="_x0000_s1071" style="position:absolute;visibility:visible;mso-wrap-style:square" from="27336,28238" to="27336,28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" strokeweight="0"/>
                <v:line id="Line 76" o:spid="_x0000_s1072" style="position:absolute;visibility:visible;mso-wrap-style:square" from="27336,28238" to="27743,28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" strokeweight="0"/>
                <v:line id="Line 77" o:spid="_x0000_s1073" style="position:absolute;flip:x;visibility:visible;mso-wrap-style:square" from="27438,28340" to="27743,28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" strokeweight="0"/>
                <v:line id="Line 78" o:spid="_x0000_s1074" style="position:absolute;flip:y;visibility:visible;mso-wrap-style:square" from="27438,28340" to="27438,28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" strokeweight="0"/>
                <v:line id="Line 79" o:spid="_x0000_s1075" style="position:absolute;visibility:visible;mso-wrap-style:square" from="27336,28238" to="27844,28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" strokeweight="0"/>
                <v:line id="Line 80" o:spid="_x0000_s1076" style="position:absolute;visibility:visible;mso-wrap-style:square" from="27336,28543" to="27336,28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" strokeweight="0"/>
                <v:line id="Line 81" o:spid="_x0000_s1077" style="position:absolute;visibility:visible;mso-wrap-style:square" from="27438,28238" to="27438,28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" strokeweight="0"/>
                <v:line id="Line 82" o:spid="_x0000_s1078" style="position:absolute;visibility:visible;mso-wrap-style:square" from="27336,28340" to="27844,28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" strokeweight="0"/>
                <v:line id="Line 83" o:spid="_x0000_s1079" style="position:absolute;visibility:visible;mso-wrap-style:square" from="27336,28340" to="27844,28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" strokeweight="0"/>
                <v:line id="Line 84" o:spid="_x0000_s1080" style="position:absolute;visibility:visible;mso-wrap-style:square" from="27438,28238" to="27438,28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" strokeweight="0"/>
                <v:line id="Line 85" o:spid="_x0000_s1081" style="position:absolute;visibility:visible;mso-wrap-style:square" from="27438,28238" to="27438,28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" strokeweight="0"/>
                <v:line id="Line 86" o:spid="_x0000_s1082" style="position:absolute;visibility:visible;mso-wrap-style:square" from="27336,28238" to="27844,28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" strokeweight="0"/>
                <v:line id="Line 87" o:spid="_x0000_s1083" style="position:absolute;visibility:visible;mso-wrap-style:square" from="27336,28340" to="27844,28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" strokeweight="0"/>
                <v:line id="Line 88" o:spid="_x0000_s1084" style="position:absolute;visibility:visible;mso-wrap-style:square" from="27336,28238" to="27336,28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" strokeweight="0"/>
                <v:line id="Line 89" o:spid="_x0000_s1085" style="position:absolute;flip:x;visibility:visible;mso-wrap-style:square" from="27336,28238" to="27844,28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" strokeweight="0"/>
                <v:line id="Line 90" o:spid="_x0000_s1086" style="position:absolute;visibility:visible;mso-wrap-style:square" from="27438,28340" to="27946,28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" strokeweight="89e-5mm"/>
                <v:line id="Line 91" o:spid="_x0000_s1087" style="position:absolute;flip:x y;visibility:visible;mso-wrap-style:square" from="27438,28340" to="27946,28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" strokeweight="0"/>
                <v:line id="Line 92" o:spid="_x0000_s1088" style="position:absolute;flip:x y;visibility:visible;mso-wrap-style:square" from="27438,28238" to="27946,28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" strokeweight="0"/>
                <v:line id="Line 93" o:spid="_x0000_s1089" style="position:absolute;flip:x y;visibility:visible;mso-wrap-style:square" from="27438,28340" to="27946,28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" strokeweight="0"/>
                <v:line id="Line 94" o:spid="_x0000_s1090" style="position:absolute;flip:x y;visibility:visible;mso-wrap-style:square" from="27438,28340" to="27946,28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" strokeweight="0"/>
                <v:line id="Line 95" o:spid="_x0000_s1091" style="position:absolute;flip:x y;visibility:visible;mso-wrap-style:square" from="27336,28340" to="27946,28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" strokeweight="0"/>
                <v:line id="Line 96" o:spid="_x0000_s1092" style="position:absolute;flip:x y;visibility:visible;mso-wrap-style:square" from="27539,28340" to="28047,28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" strokeweight="0"/>
                <v:line id="Line 97" o:spid="_x0000_s1093" style="position:absolute;visibility:visible;mso-wrap-style:square" from="27336,28238" to="27336,28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" strokeweight="0"/>
                <v:line id="Line 98" o:spid="_x0000_s1094" style="position:absolute;visibility:visible;mso-wrap-style:square" from="27336,28238" to="27844,28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" strokeweight="0"/>
                <v:line id="Line 126" o:spid="_x0000_s1095" style="position:absolute;flip:y;visibility:visible;mso-wrap-style:square" from="51936,15951" to="53663,21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" strokecolor="#903" strokeweight="44e-5mm">
                  <v:stroke dashstyle="1 1"/>
                </v:line>
                <v:line id="Line 127" o:spid="_x0000_s1096" style="position:absolute;flip:x;visibility:visible;mso-wrap-style:square" from="53054,15951" to="53663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" strokecolor="#903" strokeweight="44e-5mm"/>
                <v:line id="Line 128" o:spid="_x0000_s1097" style="position:absolute;visibility:visible;mso-wrap-style:square" from="53663,15951" to="53765,16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" strokecolor="#903" strokeweight="44e-5mm"/>
                <v:line id="Line 129" o:spid="_x0000_s1098" style="position:absolute;visibility:visible;mso-wrap-style:square" from="52343,20320" to="52343,2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" strokeweight="0"/>
                <v:line id="Line 130" o:spid="_x0000_s1099" style="position:absolute;visibility:visible;mso-wrap-style:square" from="52343,20320" to="52749,2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" strokeweight="0"/>
                <v:line id="Line 131" o:spid="_x0000_s1100" style="position:absolute;flip:x;visibility:visible;mso-wrap-style:square" from="52444,20421" to="52749,2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" strokeweight="0"/>
                <v:line id="Line 132" o:spid="_x0000_s1101" style="position:absolute;flip:y;visibility:visible;mso-wrap-style:square" from="52444,20421" to="52444,20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" strokeweight="0"/>
                <v:line id="Line 133" o:spid="_x0000_s1102" style="position:absolute;visibility:visible;mso-wrap-style:square" from="52343,20320" to="52851,2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" strokeweight="0"/>
                <v:line id="Line 134" o:spid="_x0000_s1103" style="position:absolute;visibility:visible;mso-wrap-style:square" from="52343,20624" to="52343,2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" strokeweight="0"/>
                <v:line id="Line 135" o:spid="_x0000_s1104" style="position:absolute;visibility:visible;mso-wrap-style:square" from="52444,20320" to="52444,2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" strokeweight="0"/>
                <v:line id="Line 136" o:spid="_x0000_s1105" style="position:absolute;visibility:visible;mso-wrap-style:square" from="52343,20421" to="52851,2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" strokeweight="0"/>
                <v:line id="Line 137" o:spid="_x0000_s1106" style="position:absolute;visibility:visible;mso-wrap-style:square" from="52343,20421" to="52851,2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" strokeweight="0"/>
                <v:line id="Line 138" o:spid="_x0000_s1107" style="position:absolute;visibility:visible;mso-wrap-style:square" from="52444,20320" to="52444,2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" strokeweight="0"/>
                <v:line id="Line 139" o:spid="_x0000_s1108" style="position:absolute;visibility:visible;mso-wrap-style:square" from="52444,20320" to="52444,2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" strokeweight="0"/>
                <v:line id="Line 140" o:spid="_x0000_s1109" style="position:absolute;visibility:visible;mso-wrap-style:square" from="52343,20320" to="52851,2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" strokeweight="0"/>
                <v:line id="Line 141" o:spid="_x0000_s1110" style="position:absolute;visibility:visible;mso-wrap-style:square" from="52343,20421" to="52851,2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" strokeweight="0"/>
                <v:line id="Line 142" o:spid="_x0000_s1111" style="position:absolute;visibility:visible;mso-wrap-style:square" from="52343,20320" to="52343,2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" strokeweight="0"/>
                <v:line id="Line 143" o:spid="_x0000_s1112" style="position:absolute;flip:x;visibility:visible;mso-wrap-style:square" from="52343,20320" to="52851,2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" strokeweight="0"/>
                <v:line id="Line 144" o:spid="_x0000_s1113" style="position:absolute;visibility:visible;mso-wrap-style:square" from="52444,20421" to="52952,2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" strokeweight="89e-5mm"/>
                <v:line id="Line 145" o:spid="_x0000_s1114" style="position:absolute;flip:x y;visibility:visible;mso-wrap-style:square" from="52444,20421" to="52952,2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" strokeweight="0"/>
                <v:line id="Line 146" o:spid="_x0000_s1115" style="position:absolute;flip:x y;visibility:visible;mso-wrap-style:square" from="52444,20320" to="52952,2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" strokeweight="0"/>
                <v:line id="Line 147" o:spid="_x0000_s1116" style="position:absolute;flip:x y;visibility:visible;mso-wrap-style:square" from="52444,20421" to="52952,2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" strokeweight="0"/>
                <v:line id="Line 148" o:spid="_x0000_s1117" style="position:absolute;flip:x y;visibility:visible;mso-wrap-style:square" from="52444,20421" to="52952,2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" strokeweight="0"/>
                <v:line id="Line 149" o:spid="_x0000_s1118" style="position:absolute;flip:x y;visibility:visible;mso-wrap-style:square" from="52343,20421" to="52952,2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" strokeweight="0"/>
                <v:line id="Line 150" o:spid="_x0000_s1119" style="position:absolute;flip:x y;visibility:visible;mso-wrap-style:square" from="52546,20421" to="53054,2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" strokeweight="0"/>
                <v:line id="Line 151" o:spid="_x0000_s1120" style="position:absolute;visibility:visible;mso-wrap-style:square" from="52343,20320" to="52343,2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" strokeweight="0"/>
                <v:line id="Line 152" o:spid="_x0000_s1121" style="position:absolute;visibility:visible;mso-wrap-style:square" from="52343,20320" to="52851,2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" strokeweight="0"/>
                <v:rect id="Rectangle 153" o:spid="_x0000_s1122" style="position:absolute;left:46748;top:16052;width:5258;height:22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«extend»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75B1" w:rsidRDefault="007F75B1" w:rsidP="007F75B1">
      <w:pPr>
        <w:widowControl w:val="0"/>
        <w:jc w:val="center"/>
        <w:rPr>
          <w:rFonts w:cs="Arial"/>
        </w:rPr>
      </w:pPr>
    </w:p>
    <w:p w:rsidR="007F75B1" w:rsidRDefault="007F75B1" w:rsidP="007F75B1">
      <w:pPr>
        <w:widowControl w:val="0"/>
        <w:jc w:val="center"/>
        <w:rPr>
          <w:rFonts w:cs="Arial"/>
        </w:rPr>
      </w:pPr>
    </w:p>
    <w:p w:rsidR="007F75B1" w:rsidRDefault="007F75B1" w:rsidP="007F75B1">
      <w:pPr>
        <w:pStyle w:val="Ttulo1"/>
        <w:numPr>
          <w:ilvl w:val="0"/>
          <w:numId w:val="0"/>
        </w:numPr>
      </w:pPr>
    </w:p>
    <w:p w:rsidR="007F75B1" w:rsidRDefault="007F75B1" w:rsidP="007F75B1">
      <w:pPr>
        <w:pStyle w:val="Ttulo1"/>
        <w:numPr>
          <w:ilvl w:val="0"/>
          <w:numId w:val="0"/>
        </w:numPr>
      </w:pPr>
    </w:p>
    <w:p w:rsidR="007F75B1" w:rsidRDefault="007F75B1" w:rsidP="007F75B1">
      <w:pPr>
        <w:pStyle w:val="Ttulo1"/>
        <w:numPr>
          <w:ilvl w:val="0"/>
          <w:numId w:val="0"/>
        </w:numPr>
      </w:pP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6602"/>
      <w:r>
        <w:lastRenderedPageBreak/>
        <w:t>Casos de Uso</w:t>
      </w:r>
      <w:bookmarkEnd w:id="8"/>
    </w:p>
    <w:p w:rsidR="007F75B1" w:rsidRDefault="007F75B1" w:rsidP="007F75B1">
      <w:pPr>
        <w:pStyle w:val="Ttulo2"/>
      </w:pPr>
      <w:r>
        <w:rPr>
          <w:vanish/>
        </w:rPr>
        <w:t xml:space="preserve">UCS381 </w:t>
      </w:r>
      <w:bookmarkStart w:id="9" w:name="_Toc404616603"/>
      <w:r>
        <w:t xml:space="preserve">Pesquisar Histórico de </w:t>
      </w:r>
      <w:r w:rsidR="00632354">
        <w:t>Provas de vida</w:t>
      </w:r>
      <w:bookmarkEnd w:id="9"/>
      <w:r>
        <w:t> </w:t>
      </w:r>
    </w:p>
    <w:p w:rsidR="007F75B1" w:rsidRDefault="007F75B1" w:rsidP="007F75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16604"/>
      <w:r>
        <w:t>Fluxo Básico</w:t>
      </w:r>
      <w:bookmarkEnd w:id="10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para pesquisar histórico de </w:t>
      </w:r>
      <w:r w:rsidR="00632354">
        <w:t>provas de vida</w:t>
      </w:r>
      <w:r>
        <w:t>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opções de filtro de pesquisa.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filtros da pesquisa desejada.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que deseja listagem com a relação analítica.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pesquisa.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regras de negócio estabelecidas - </w:t>
      </w:r>
      <w:r>
        <w:rPr>
          <w:b/>
          <w:bCs w:val="0"/>
        </w:rPr>
        <w:t>RN01.</w:t>
      </w:r>
    </w:p>
    <w:p w:rsidR="007F75B1" w:rsidRDefault="007F75B1" w:rsidP="00632354">
      <w:pPr>
        <w:pStyle w:val="Ttulo4"/>
      </w:pPr>
      <w:r>
        <w:t xml:space="preserve">O sistema exibe uma lista de todos as pensões, que atendam os filtros de pesquisa, ordenadas por ordem alfabética do </w:t>
      </w:r>
      <w:r w:rsidR="00632354">
        <w:t>nome do beneficiário</w:t>
      </w:r>
      <w:r>
        <w:t>.</w:t>
      </w:r>
    </w:p>
    <w:p w:rsidR="007F75B1" w:rsidRDefault="007F75B1" w:rsidP="007F75B1">
      <w:pPr>
        <w:pStyle w:val="Ttulo4"/>
        <w:numPr>
          <w:ilvl w:val="0"/>
          <w:numId w:val="0"/>
        </w:numPr>
        <w:ind w:left="2160" w:hanging="1080"/>
      </w:pPr>
    </w:p>
    <w:p w:rsidR="007F75B1" w:rsidRDefault="007F75B1" w:rsidP="007F75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6605"/>
      <w:r>
        <w:t>Fluxo Alternativo -  Pesquisa com relação sintética. – 4.1.1.3</w:t>
      </w:r>
      <w:bookmarkEnd w:id="11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que deseja listagem com a relação sintética.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pesquisa.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regras de negócio estabelecidas - </w:t>
      </w:r>
      <w:r>
        <w:rPr>
          <w:b/>
          <w:bCs w:val="0"/>
        </w:rPr>
        <w:t>RN01.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apenas um registro de informação, com os valores dos filtros informados e o quantitativo de </w:t>
      </w:r>
      <w:r w:rsidR="00632354">
        <w:t>provas de vida</w:t>
      </w:r>
      <w:r>
        <w:t xml:space="preserve"> que atendam os filtros da pesquisa. </w:t>
      </w:r>
    </w:p>
    <w:p w:rsidR="007F75B1" w:rsidRDefault="007F75B1" w:rsidP="007F75B1">
      <w:pPr>
        <w:pStyle w:val="Ttulo4"/>
        <w:numPr>
          <w:ilvl w:val="0"/>
          <w:numId w:val="0"/>
        </w:numPr>
        <w:ind w:left="1080"/>
      </w:pPr>
    </w:p>
    <w:p w:rsidR="007F75B1" w:rsidRDefault="007F75B1" w:rsidP="007F75B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616606"/>
      <w:r>
        <w:t xml:space="preserve">Fluxo Alternativo – Detalhar </w:t>
      </w:r>
      <w:r w:rsidR="00632354">
        <w:t>Beneficiário</w:t>
      </w:r>
      <w:bookmarkEnd w:id="12"/>
    </w:p>
    <w:p w:rsidR="007F75B1" w:rsidRDefault="007F75B1" w:rsidP="007F75B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tela de Listagem o “Nome d</w:t>
      </w:r>
      <w:r w:rsidR="00632354">
        <w:t>o</w:t>
      </w:r>
      <w:r>
        <w:t xml:space="preserve"> </w:t>
      </w:r>
      <w:r w:rsidR="00632354">
        <w:t>beneficiário</w:t>
      </w:r>
      <w:r>
        <w:t>”.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</w:t>
      </w:r>
      <w:r w:rsidR="00632354">
        <w:t>ma detalha os dados do</w:t>
      </w:r>
      <w:r>
        <w:t xml:space="preserve"> </w:t>
      </w:r>
      <w:r w:rsidR="00632354">
        <w:t>beneficiário selecionado</w:t>
      </w:r>
      <w:r>
        <w:t>, executando o caso de uso “Cadastro - Detalhar Pessoa” informando a identificação da pessoa selecionada.</w:t>
      </w:r>
    </w:p>
    <w:p w:rsidR="007F75B1" w:rsidRDefault="007F75B1" w:rsidP="007F75B1"/>
    <w:p w:rsidR="007F75B1" w:rsidRDefault="007F75B1" w:rsidP="007F75B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616607"/>
      <w:r>
        <w:t>Fluxo Alternativo – Pesquisa auxiliar de orgãos</w:t>
      </w:r>
      <w:bookmarkEnd w:id="13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que deseja pesquisar o órgão do </w:t>
      </w:r>
      <w:r w:rsidR="00632354">
        <w:t>beneficiário</w:t>
      </w:r>
      <w:r>
        <w:t xml:space="preserve">. 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“Cadastro – Pesquisa Auxiliar de Órgãos” informando o agrupamento do ator.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órgão desejado.</w:t>
      </w:r>
    </w:p>
    <w:p w:rsidR="007F75B1" w:rsidRDefault="007F75B1" w:rsidP="007F75B1"/>
    <w:p w:rsidR="007F75B1" w:rsidRDefault="007F75B1" w:rsidP="007F75B1">
      <w:pPr>
        <w:pStyle w:val="Recuodecorpodetexto"/>
        <w:ind w:left="0"/>
      </w:pPr>
    </w:p>
    <w:p w:rsidR="00A33A2F" w:rsidRDefault="00A33A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lastRenderedPageBreak/>
        <w:br w:type="page"/>
      </w:r>
    </w:p>
    <w:p w:rsidR="007F75B1" w:rsidRDefault="007F75B1" w:rsidP="007F75B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4" w:name="_Toc404616610"/>
      <w:r>
        <w:lastRenderedPageBreak/>
        <w:t>Regras Gerais</w:t>
      </w:r>
      <w:bookmarkEnd w:id="14"/>
    </w:p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5" w:name="_Toc404616611"/>
      <w:r>
        <w:t>Regras de Negócio</w:t>
      </w:r>
      <w:bookmarkEnd w:id="15"/>
    </w:p>
    <w:p w:rsidR="007F75B1" w:rsidRDefault="007F75B1" w:rsidP="007F75B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16612"/>
      <w:r>
        <w:t>RN01 - Valida data inicial do período</w:t>
      </w:r>
      <w:bookmarkEnd w:id="16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informou que deseja pesquisar conforme um período e informou a data fim. Neste caso o sistema deve validar a obrigatoriedade da data início do período. Na tentativa de realizar pesquisa, informando a data fim sem informar a data início o sistema emite a seguinte mensagem MSG0126 (“Campo obrigatório não preenchido: &lt;nome_do_campo&gt;.”).</w:t>
      </w:r>
    </w:p>
    <w:p w:rsidR="007F75B1" w:rsidRDefault="007F75B1" w:rsidP="007F75B1">
      <w:pPr>
        <w:pStyle w:val="Recuodecorpodetexto"/>
      </w:pPr>
    </w:p>
    <w:p w:rsidR="00A33A2F" w:rsidRDefault="00A33A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616613"/>
      <w:r>
        <w:lastRenderedPageBreak/>
        <w:t>Anexos</w:t>
      </w:r>
      <w:bookmarkEnd w:id="17"/>
    </w:p>
    <w:p w:rsidR="007F75B1" w:rsidRDefault="007F75B1" w:rsidP="007F75B1"/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8" w:name="_Toc193616613"/>
      <w:bookmarkStart w:id="19" w:name="_Toc197138711"/>
      <w:bookmarkStart w:id="20" w:name="_Toc404616614"/>
      <w:r>
        <w:t>Abrangência</w:t>
      </w:r>
      <w:bookmarkEnd w:id="18"/>
      <w:bookmarkEnd w:id="19"/>
      <w:bookmarkEnd w:id="20"/>
    </w:p>
    <w:p w:rsidR="007F75B1" w:rsidRDefault="007F75B1" w:rsidP="007F75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193616614"/>
      <w:bookmarkStart w:id="22" w:name="_Toc197138712"/>
      <w:bookmarkStart w:id="23" w:name="_Toc404616615"/>
      <w:r>
        <w:t xml:space="preserve">Abrangência na </w:t>
      </w:r>
      <w:bookmarkEnd w:id="21"/>
      <w:r>
        <w:t xml:space="preserve">pesquisa de históricos de </w:t>
      </w:r>
      <w:r w:rsidR="00632354">
        <w:t>Prova de Vida</w:t>
      </w:r>
      <w:bookmarkEnd w:id="22"/>
      <w:bookmarkEnd w:id="23"/>
    </w:p>
    <w:p w:rsidR="007F75B1" w:rsidRDefault="007F75B1" w:rsidP="007F75B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ab/>
      </w:r>
      <w:r>
        <w:t>Sistema deve ligar a abrangência antes de recuperar os registros.</w:t>
      </w:r>
    </w:p>
    <w:p w:rsidR="007F75B1" w:rsidRDefault="007F75B1" w:rsidP="007F75B1">
      <w:pPr>
        <w:rPr>
          <w:rFonts w:cs="Arial"/>
        </w:rPr>
      </w:pPr>
    </w:p>
    <w:p w:rsidR="007F75B1" w:rsidRDefault="007F75B1" w:rsidP="007F75B1"/>
    <w:p w:rsidR="007F75B1" w:rsidRDefault="007F75B1" w:rsidP="007F75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197138717"/>
      <w:bookmarkStart w:id="25" w:name="_Toc404616616"/>
      <w:r>
        <w:t>Exceções</w:t>
      </w:r>
      <w:bookmarkEnd w:id="24"/>
      <w:bookmarkEnd w:id="25"/>
    </w:p>
    <w:p w:rsidR="007F75B1" w:rsidRDefault="007F75B1" w:rsidP="007F75B1">
      <w:pPr>
        <w:widowControl w:val="0"/>
        <w:ind w:left="540"/>
        <w:rPr>
          <w:rFonts w:cs="Arial"/>
        </w:rPr>
      </w:pPr>
      <w:r>
        <w:rPr>
          <w:rFonts w:cs="Arial"/>
        </w:rPr>
        <w:t>Tentativa de realizar operação - exceto listagem/impressão -, sem que o usuário tenha abrangência para realizá-la. O sistema exibe a mensagem MSG0183 ("Este registro não faz parte de sua abrangência de dados").</w:t>
      </w:r>
    </w:p>
    <w:p w:rsidR="007F75B1" w:rsidRDefault="007F75B1" w:rsidP="007F75B1">
      <w:pPr>
        <w:widowControl w:val="0"/>
        <w:ind w:left="540"/>
        <w:rPr>
          <w:rFonts w:cs="Arial"/>
        </w:rPr>
      </w:pPr>
    </w:p>
    <w:p w:rsidR="007F75B1" w:rsidRDefault="007F75B1" w:rsidP="007F75B1">
      <w:pPr>
        <w:widowControl w:val="0"/>
        <w:ind w:left="1080"/>
        <w:rPr>
          <w:rFonts w:cs="Arial"/>
        </w:rPr>
      </w:pPr>
    </w:p>
    <w:p w:rsidR="007F75B1" w:rsidRDefault="007F75B1" w:rsidP="007F75B1">
      <w:pPr>
        <w:widowControl w:val="0"/>
        <w:ind w:left="540"/>
        <w:rPr>
          <w:rFonts w:cs="Arial"/>
        </w:rPr>
      </w:pPr>
    </w:p>
    <w:p w:rsidR="00A33A2F" w:rsidRDefault="00A33A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616617"/>
      <w:r>
        <w:lastRenderedPageBreak/>
        <w:t>Revisões</w:t>
      </w:r>
      <w:bookmarkEnd w:id="26"/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F75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A33A2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As descrições dos fluxos estão compatíve</w:t>
            </w:r>
            <w:bookmarkStart w:id="27" w:name="_GoBack"/>
            <w:bookmarkEnd w:id="27"/>
            <w:r w:rsidRPr="00A33A2F">
              <w:rPr>
                <w:rFonts w:cs="Arial"/>
                <w:sz w:val="16"/>
              </w:rPr>
              <w:t>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F75B1" w:rsidRDefault="007F75B1" w:rsidP="007F75B1"/>
    <w:p w:rsidR="00F41655" w:rsidRPr="007F75B1" w:rsidRDefault="00F41655" w:rsidP="007F75B1"/>
    <w:sectPr w:rsidR="00F41655" w:rsidRPr="007F75B1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48E1" w:rsidRDefault="008248E1" w:rsidP="002908D9">
      <w:r>
        <w:separator/>
      </w:r>
    </w:p>
  </w:endnote>
  <w:endnote w:type="continuationSeparator" w:id="0">
    <w:p w:rsidR="008248E1" w:rsidRDefault="008248E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32354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3235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Murilo Pires de Souza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F75B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3235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&lt;Módulo&gt; - &lt;Sub-módulo&gt;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7F75B1">
            <w:rPr>
              <w:b/>
              <w:sz w:val="20"/>
              <w:szCs w:val="20"/>
            </w:rPr>
            <w:t>UCS0</w:t>
          </w:r>
          <w:r w:rsidR="00632354">
            <w:rPr>
              <w:b/>
              <w:sz w:val="20"/>
              <w:szCs w:val="20"/>
            </w:rPr>
            <w:t>818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48E1" w:rsidRDefault="008248E1" w:rsidP="002908D9">
      <w:r>
        <w:separator/>
      </w:r>
    </w:p>
  </w:footnote>
  <w:footnote w:type="continuationSeparator" w:id="0">
    <w:p w:rsidR="008248E1" w:rsidRDefault="008248E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440FA2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2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5B1"/>
    <w:rsid w:val="0000536A"/>
    <w:rsid w:val="00010C94"/>
    <w:rsid w:val="00011A7E"/>
    <w:rsid w:val="000515B3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32354"/>
    <w:rsid w:val="00652148"/>
    <w:rsid w:val="007674C0"/>
    <w:rsid w:val="00772123"/>
    <w:rsid w:val="007A4B3D"/>
    <w:rsid w:val="007E2985"/>
    <w:rsid w:val="007F75B1"/>
    <w:rsid w:val="008248E1"/>
    <w:rsid w:val="00845060"/>
    <w:rsid w:val="008806C7"/>
    <w:rsid w:val="0091194C"/>
    <w:rsid w:val="009123FD"/>
    <w:rsid w:val="009C40FA"/>
    <w:rsid w:val="00A3111D"/>
    <w:rsid w:val="00A33A2F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E30CB5"/>
  <w15:docId w15:val="{ABD4EB42-3AD4-49CE-86AA-A33B2D07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5B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F75B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F75B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F75B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F75B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F75B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F75B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F75B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F75B1"/>
    <w:pPr>
      <w:ind w:left="0"/>
    </w:pPr>
  </w:style>
  <w:style w:type="paragraph" w:styleId="ndicedeilustraes">
    <w:name w:val="table of figures"/>
    <w:basedOn w:val="Normal"/>
    <w:next w:val="Normal"/>
    <w:semiHidden/>
    <w:rsid w:val="007F75B1"/>
  </w:style>
  <w:style w:type="paragraph" w:styleId="Sumrio2">
    <w:name w:val="toc 2"/>
    <w:basedOn w:val="Normal"/>
    <w:next w:val="Normal"/>
    <w:autoRedefine/>
    <w:uiPriority w:val="39"/>
    <w:rsid w:val="007F75B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F75B1"/>
    <w:pPr>
      <w:ind w:left="480"/>
    </w:pPr>
  </w:style>
  <w:style w:type="character" w:styleId="Hyperlink">
    <w:name w:val="Hyperlink"/>
    <w:basedOn w:val="Fontepargpadro"/>
    <w:uiPriority w:val="99"/>
    <w:rsid w:val="007F75B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F75B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F75B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F75B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F75B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F75B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F75B1"/>
    <w:rPr>
      <w:sz w:val="16"/>
    </w:rPr>
  </w:style>
  <w:style w:type="character" w:styleId="Nmerodepgina">
    <w:name w:val="page number"/>
    <w:basedOn w:val="Fontepargpadro"/>
    <w:rsid w:val="007F75B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F75B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F75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F75B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F75B1"/>
  </w:style>
  <w:style w:type="paragraph" w:styleId="Corpodetexto">
    <w:name w:val="Body Text"/>
    <w:basedOn w:val="Normal"/>
    <w:link w:val="CorpodetextoChar"/>
    <w:rsid w:val="007F75B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F75B1"/>
    <w:rPr>
      <w:rFonts w:eastAsia="Arial Unicode MS"/>
    </w:rPr>
  </w:style>
  <w:style w:type="paragraph" w:customStyle="1" w:styleId="tabletext">
    <w:name w:val="tabletext"/>
    <w:basedOn w:val="Normal"/>
    <w:rsid w:val="007F75B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F75B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F75B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F75B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F75B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F75B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F75B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F75B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F75B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F75B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3B6DD-0408-4125-9262-479010829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12</TotalTime>
  <Pages>1</Pages>
  <Words>998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6381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Pires De Souza, Murilo</cp:lastModifiedBy>
  <cp:revision>6</cp:revision>
  <cp:lastPrinted>2014-11-09T03:03:00Z</cp:lastPrinted>
  <dcterms:created xsi:type="dcterms:W3CDTF">2014-11-09T03:02:00Z</dcterms:created>
  <dcterms:modified xsi:type="dcterms:W3CDTF">2022-05-30T17:56:00Z</dcterms:modified>
</cp:coreProperties>
</file>