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7F7E" w:rsidRDefault="009C7F7E" w:rsidP="009C7F7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C7F7E" w:rsidRDefault="009C7F7E" w:rsidP="009C7F7E">
      <w:pPr>
        <w:widowControl w:val="0"/>
        <w:rPr>
          <w:rFonts w:cs="Arial"/>
          <w:sz w:val="20"/>
        </w:rPr>
      </w:pPr>
    </w:p>
    <w:p w:rsidR="009C7F7E" w:rsidRDefault="009C7F7E" w:rsidP="009C7F7E">
      <w:pPr>
        <w:widowControl w:val="0"/>
        <w:rPr>
          <w:rFonts w:cs="Arial"/>
          <w:sz w:val="20"/>
        </w:rPr>
      </w:pPr>
    </w:p>
    <w:p w:rsidR="009C7F7E" w:rsidRDefault="009C7F7E" w:rsidP="009C7F7E">
      <w:pPr>
        <w:widowControl w:val="0"/>
        <w:rPr>
          <w:rFonts w:cs="Arial"/>
          <w:sz w:val="20"/>
        </w:rPr>
      </w:pPr>
    </w:p>
    <w:p w:rsidR="009C7F7E" w:rsidRDefault="009C7F7E" w:rsidP="009C7F7E">
      <w:pPr>
        <w:widowControl w:val="0"/>
        <w:rPr>
          <w:rFonts w:cs="Arial"/>
          <w:sz w:val="20"/>
        </w:rPr>
      </w:pPr>
    </w:p>
    <w:p w:rsidR="009C7F7E" w:rsidRDefault="009C7F7E" w:rsidP="009C7F7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C7F7E" w:rsidRDefault="009C7F7E" w:rsidP="009C7F7E">
      <w:pPr>
        <w:widowControl w:val="0"/>
        <w:rPr>
          <w:rFonts w:cs="Arial"/>
          <w:sz w:val="20"/>
          <w:u w:val="single"/>
        </w:rPr>
      </w:pPr>
    </w:p>
    <w:p w:rsidR="009C7F7E" w:rsidRDefault="009C7F7E" w:rsidP="009C7F7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C7F7E" w:rsidRDefault="009C7F7E" w:rsidP="009C7F7E">
      <w:pPr>
        <w:widowControl w:val="0"/>
        <w:rPr>
          <w:rFonts w:cs="Arial"/>
          <w:sz w:val="20"/>
        </w:rPr>
      </w:pPr>
    </w:p>
    <w:p w:rsidR="009C7F7E" w:rsidRDefault="009C7F7E" w:rsidP="009C7F7E">
      <w:pPr>
        <w:widowControl w:val="0"/>
        <w:rPr>
          <w:rFonts w:cs="Arial"/>
          <w:sz w:val="20"/>
        </w:rPr>
      </w:pPr>
    </w:p>
    <w:p w:rsidR="009C7F7E" w:rsidRDefault="009C7F7E" w:rsidP="009C7F7E">
      <w:pPr>
        <w:widowControl w:val="0"/>
        <w:rPr>
          <w:rFonts w:cs="Arial"/>
          <w:sz w:val="20"/>
        </w:rPr>
      </w:pPr>
    </w:p>
    <w:p w:rsidR="009C7F7E" w:rsidRDefault="009C7F7E" w:rsidP="009C7F7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C7F7E" w:rsidRDefault="009C7F7E" w:rsidP="009C7F7E">
      <w:pPr>
        <w:widowControl w:val="0"/>
        <w:rPr>
          <w:rFonts w:cs="Arial"/>
          <w:sz w:val="20"/>
        </w:rPr>
      </w:pPr>
    </w:p>
    <w:p w:rsidR="009C7F7E" w:rsidRDefault="009C7F7E" w:rsidP="009C7F7E">
      <w:pPr>
        <w:widowControl w:val="0"/>
        <w:rPr>
          <w:rFonts w:cs="Arial"/>
          <w:sz w:val="20"/>
        </w:rPr>
      </w:pPr>
    </w:p>
    <w:p w:rsidR="009C7F7E" w:rsidRDefault="009C7F7E" w:rsidP="009C7F7E">
      <w:pPr>
        <w:widowControl w:val="0"/>
        <w:rPr>
          <w:rFonts w:cs="Arial"/>
        </w:rPr>
      </w:pPr>
    </w:p>
    <w:p w:rsidR="009C7F7E" w:rsidRDefault="009C7F7E" w:rsidP="009C7F7E">
      <w:pPr>
        <w:pStyle w:val="Capa"/>
        <w:rPr>
          <w:color w:val="FF9900"/>
        </w:rPr>
      </w:pPr>
      <w:r>
        <w:t>SINDRAPE</w:t>
      </w:r>
    </w:p>
    <w:p w:rsidR="009C7F7E" w:rsidRDefault="009C7F7E" w:rsidP="009C7F7E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9C7F7E" w:rsidRPr="009C7F7E" w:rsidRDefault="009C7F7E" w:rsidP="009C7F7E">
      <w:pPr>
        <w:widowControl w:val="0"/>
        <w:rPr>
          <w:color w:val="000080"/>
        </w:rPr>
      </w:pPr>
    </w:p>
    <w:p w:rsidR="009C7F7E" w:rsidRPr="009C7F7E" w:rsidRDefault="009C7F7E" w:rsidP="009C7F7E">
      <w:pPr>
        <w:widowControl w:val="0"/>
        <w:jc w:val="right"/>
        <w:rPr>
          <w:rFonts w:cs="Arial"/>
          <w:b/>
          <w:bCs/>
          <w:color w:val="000080"/>
        </w:rPr>
      </w:pPr>
    </w:p>
    <w:p w:rsidR="009C7F7E" w:rsidRDefault="009C7F7E" w:rsidP="009C7F7E">
      <w:pPr>
        <w:pStyle w:val="Capa"/>
      </w:pPr>
      <w:r>
        <w:t>UCS0432</w:t>
      </w:r>
      <w:r w:rsidR="00D503F2">
        <w:t xml:space="preserve"> </w:t>
      </w:r>
      <w:r>
        <w:t xml:space="preserve">– Manter </w:t>
      </w:r>
      <w:r w:rsidR="00D503F2">
        <w:t xml:space="preserve">Períodos </w:t>
      </w:r>
      <w:r>
        <w:t>Averba</w:t>
      </w:r>
      <w:r w:rsidR="00D503F2">
        <w:t xml:space="preserve">dos </w:t>
      </w:r>
      <w:r>
        <w:t>de Tempos Fictícios</w:t>
      </w:r>
    </w:p>
    <w:p w:rsidR="009C7F7E" w:rsidRDefault="009C7F7E" w:rsidP="009C7F7E">
      <w:pPr>
        <w:widowControl w:val="0"/>
        <w:rPr>
          <w:rFonts w:cs="Arial"/>
        </w:rPr>
      </w:pPr>
    </w:p>
    <w:p w:rsidR="009C7F7E" w:rsidRDefault="009C7F7E" w:rsidP="009C7F7E">
      <w:pPr>
        <w:widowControl w:val="0"/>
      </w:pPr>
    </w:p>
    <w:p w:rsidR="009C7F7E" w:rsidRDefault="009C7F7E" w:rsidP="009C7F7E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9C7F7E" w:rsidRPr="009C7F7E" w:rsidRDefault="009C7F7E" w:rsidP="009C7F7E">
      <w:pPr>
        <w:pStyle w:val="Corpodetexto3"/>
        <w:widowControl w:val="0"/>
        <w:spacing w:after="0"/>
        <w:rPr>
          <w:rFonts w:cs="Arial"/>
        </w:rPr>
      </w:pPr>
      <w:r w:rsidRPr="009C7F7E">
        <w:rPr>
          <w:rFonts w:cs="Arial"/>
        </w:rPr>
        <w:lastRenderedPageBreak/>
        <w:t>Histórico de Revisões</w:t>
      </w:r>
    </w:p>
    <w:p w:rsidR="009C7F7E" w:rsidRDefault="009C7F7E" w:rsidP="009C7F7E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9C7F7E" w:rsidTr="009C7F7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F7E" w:rsidRDefault="009C7F7E" w:rsidP="009C7F7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F7E" w:rsidRDefault="009C7F7E" w:rsidP="009C7F7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F7E" w:rsidRDefault="009C7F7E" w:rsidP="009C7F7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F7E" w:rsidRDefault="009C7F7E" w:rsidP="009C7F7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9C7F7E" w:rsidTr="009C7F7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F7E" w:rsidRDefault="009C7F7E" w:rsidP="009C7F7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18/12/2006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F7E" w:rsidRDefault="009C7F7E" w:rsidP="009C7F7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F7E" w:rsidRDefault="009C7F7E" w:rsidP="009C7F7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F7E" w:rsidRDefault="009C7F7E" w:rsidP="009C7F7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Silveira Neto</w:t>
            </w:r>
          </w:p>
        </w:tc>
      </w:tr>
      <w:tr w:rsidR="009C7F7E" w:rsidTr="009C7F7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F7E" w:rsidRDefault="009C7F7E" w:rsidP="009C7F7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F7E" w:rsidRDefault="009C7F7E" w:rsidP="009C7F7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F7E" w:rsidRDefault="009C7F7E" w:rsidP="009C7F7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F7E" w:rsidRDefault="009C7F7E" w:rsidP="009C7F7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9C7F7E" w:rsidTr="009C7F7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F7E" w:rsidRDefault="009C7F7E" w:rsidP="009C7F7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F7E" w:rsidRDefault="009C7F7E" w:rsidP="009C7F7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F7E" w:rsidRDefault="009C7F7E" w:rsidP="009C7F7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F7E" w:rsidRDefault="009C7F7E" w:rsidP="009C7F7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9C7F7E" w:rsidTr="009C7F7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F7E" w:rsidRDefault="009C7F7E" w:rsidP="009C7F7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F7E" w:rsidRDefault="009C7F7E" w:rsidP="009C7F7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F7E" w:rsidRDefault="009C7F7E" w:rsidP="009C7F7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F7E" w:rsidRDefault="009C7F7E" w:rsidP="009C7F7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9C7F7E" w:rsidRDefault="009C7F7E" w:rsidP="009C7F7E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9C7F7E" w:rsidRPr="009C7F7E" w:rsidRDefault="009C7F7E" w:rsidP="009C7F7E">
      <w:pPr>
        <w:pStyle w:val="Corpodetexto3"/>
        <w:widowControl w:val="0"/>
        <w:spacing w:after="0"/>
        <w:jc w:val="left"/>
        <w:rPr>
          <w:rFonts w:cs="Arial"/>
        </w:rPr>
      </w:pPr>
      <w:r w:rsidRPr="009C7F7E">
        <w:rPr>
          <w:rFonts w:cs="Arial"/>
        </w:rPr>
        <w:lastRenderedPageBreak/>
        <w:t>Índice</w:t>
      </w:r>
    </w:p>
    <w:p w:rsidR="009C7F7E" w:rsidRPr="009C7F7E" w:rsidRDefault="009C7F7E" w:rsidP="009C7F7E">
      <w:pPr>
        <w:pStyle w:val="Corpodetexto3"/>
        <w:widowControl w:val="0"/>
        <w:spacing w:after="0"/>
        <w:jc w:val="left"/>
        <w:rPr>
          <w:rFonts w:cs="Arial"/>
          <w:sz w:val="2"/>
          <w:u w:val="single"/>
        </w:rPr>
      </w:pPr>
    </w:p>
    <w:p w:rsidR="00FB58AA" w:rsidRDefault="009C7F7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71719" w:history="1">
        <w:r w:rsidR="00FB58AA" w:rsidRPr="00D64244">
          <w:rPr>
            <w:rStyle w:val="Hyperlink"/>
            <w:noProof/>
          </w:rPr>
          <w:t>1.</w:t>
        </w:r>
        <w:r w:rsidR="00FB58A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B58AA" w:rsidRPr="00D64244">
          <w:rPr>
            <w:rStyle w:val="Hyperlink"/>
            <w:noProof/>
          </w:rPr>
          <w:t>Pacote/Caso de Uso</w:t>
        </w:r>
        <w:r w:rsidR="00FB58AA">
          <w:rPr>
            <w:noProof/>
            <w:webHidden/>
          </w:rPr>
          <w:tab/>
        </w:r>
        <w:r w:rsidR="00FB58AA">
          <w:rPr>
            <w:noProof/>
            <w:webHidden/>
          </w:rPr>
          <w:fldChar w:fldCharType="begin"/>
        </w:r>
        <w:r w:rsidR="00FB58AA">
          <w:rPr>
            <w:noProof/>
            <w:webHidden/>
          </w:rPr>
          <w:instrText xml:space="preserve"> PAGEREF _Toc404671719 \h </w:instrText>
        </w:r>
        <w:r w:rsidR="00FB58AA">
          <w:rPr>
            <w:noProof/>
            <w:webHidden/>
          </w:rPr>
        </w:r>
        <w:r w:rsidR="00FB58AA">
          <w:rPr>
            <w:noProof/>
            <w:webHidden/>
          </w:rPr>
          <w:fldChar w:fldCharType="separate"/>
        </w:r>
        <w:r w:rsidR="00FB58AA">
          <w:rPr>
            <w:noProof/>
            <w:webHidden/>
          </w:rPr>
          <w:t>5</w:t>
        </w:r>
        <w:r w:rsidR="00FB58AA"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20" w:history="1">
        <w:r w:rsidRPr="00D64244">
          <w:rPr>
            <w:rStyle w:val="Hyperlink"/>
            <w:noProof/>
          </w:rPr>
          <w:t>Manter Períodos Averbados de Tempos Fictícios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21" w:history="1">
        <w:r w:rsidRPr="00D64244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22" w:history="1">
        <w:r w:rsidRPr="00D64244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23" w:history="1">
        <w:r w:rsidRPr="00D64244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24" w:history="1">
        <w:r w:rsidRPr="00D64244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25" w:history="1">
        <w:r w:rsidRPr="00D64244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26" w:history="1">
        <w:r w:rsidRPr="00D64244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27" w:history="1">
        <w:r w:rsidRPr="00D64244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28" w:history="1">
        <w:r w:rsidRPr="00D64244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Incluir Períodos de Averbação de Tempo Fictício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29" w:history="1">
        <w:r w:rsidRPr="00D64244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30" w:history="1">
        <w:r w:rsidRPr="00D64244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Fluxo Alternativo – Pesquisar Matrícula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31" w:history="1">
        <w:r w:rsidRPr="00D64244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Fluxo Alternativo – Escolher Período Aquisitivo de Férias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32" w:history="1">
        <w:r w:rsidRPr="00D64244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Fluxo Alternativo – Escolher Período Aquisitivo de licença prêmio/assiduidade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33" w:history="1">
        <w:r w:rsidRPr="00D64244">
          <w:rPr>
            <w:rStyle w:val="Hyperlink"/>
            <w:noProof/>
          </w:rPr>
          <w:t>4.1.5.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Fluxo Alternativo – Altera o período bruto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34" w:history="1">
        <w:r w:rsidRPr="00D64244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Alterar Períodos de Averbação de Tempo Fictício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35" w:history="1">
        <w:r w:rsidRPr="00D64244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36" w:history="1">
        <w:r w:rsidRPr="00D64244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Excluir Períodos de Averbação de Tempo Fictício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37" w:history="1">
        <w:r w:rsidRPr="00D64244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38" w:history="1">
        <w:r w:rsidRPr="00D64244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Anular Períodos de Averbação de Tempo Fictício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39" w:history="1">
        <w:r w:rsidRPr="00D64244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Fluxo Básico - Anular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40" w:history="1">
        <w:r w:rsidRPr="00D64244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Fluxo alternativo – Reativar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41" w:history="1">
        <w:r w:rsidRPr="00D64244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Listar Períodos de Averbação de Tempo Fictício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42" w:history="1">
        <w:r w:rsidRPr="00D64244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43" w:history="1">
        <w:r w:rsidRPr="00D64244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44" w:history="1">
        <w:r w:rsidRPr="00D64244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45" w:history="1">
        <w:r w:rsidRPr="00D64244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RN01: Verificar matrícula pesquisada pertence ao órgão do ator.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46" w:history="1">
        <w:r w:rsidRPr="00D64244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RN02: Verificar matrícula informada está cadastrada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47" w:history="1">
        <w:r w:rsidRPr="00D64244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RN03: Verificar se data final é inferior a data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48" w:history="1">
        <w:r w:rsidRPr="00D64244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RN04: Verificar período averbado com início da aposentadoria.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49" w:history="1">
        <w:r w:rsidRPr="00D64244">
          <w:rPr>
            <w:rStyle w:val="Hyperlink"/>
            <w:noProof/>
          </w:rPr>
          <w:t>5.1.5.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RN05: Verificar período averbado concomitantes com outros períodos averbados.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50" w:history="1">
        <w:r w:rsidRPr="00D64244">
          <w:rPr>
            <w:rStyle w:val="Hyperlink"/>
            <w:noProof/>
          </w:rPr>
          <w:t>5.1.6.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RN06: Verificar se a relação de trabalho da principal relação de vínculo permite registrar averbação Considerar a data (a partir de)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51" w:history="1">
        <w:r w:rsidRPr="00D64244">
          <w:rPr>
            <w:rStyle w:val="Hyperlink"/>
            <w:noProof/>
          </w:rPr>
          <w:t>5.1.7.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RN07: Verificar se a carreira/item de carreira da principal relação de vínculo permite registrar averbação.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52" w:history="1">
        <w:r w:rsidRPr="00D64244">
          <w:rPr>
            <w:rStyle w:val="Hyperlink"/>
            <w:noProof/>
          </w:rPr>
          <w:t>5.1.8.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RN08: Verificar se o período averbado exige município/estado de origem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53" w:history="1">
        <w:r w:rsidRPr="00D64244">
          <w:rPr>
            <w:rStyle w:val="Hyperlink"/>
            <w:noProof/>
          </w:rPr>
          <w:t>5.1.9.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RN09: Verificar período líquido é superior ao período bruto calculado.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54" w:history="1">
        <w:r w:rsidRPr="00D64244">
          <w:rPr>
            <w:rStyle w:val="Hyperlink"/>
            <w:noProof/>
          </w:rPr>
          <w:t>5.1.10.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RN10: Verificar tempo final averbado é superior ao saldo de licença prêmio/assiduidade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55" w:history="1">
        <w:r w:rsidRPr="00D64244">
          <w:rPr>
            <w:rStyle w:val="Hyperlink"/>
            <w:noProof/>
          </w:rPr>
          <w:t>5.1.11.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RN11: Verificar tempo final averbado é superior ao saldo de férias/assiduidade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56" w:history="1">
        <w:r w:rsidRPr="00D64244">
          <w:rPr>
            <w:rStyle w:val="Hyperlink"/>
            <w:noProof/>
          </w:rPr>
          <w:t>5.1.12.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RN12: Verificar existência de aposentadoria para alterar averbação.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57" w:history="1">
        <w:r w:rsidRPr="00D64244">
          <w:rPr>
            <w:rStyle w:val="Hyperlink"/>
            <w:noProof/>
          </w:rPr>
          <w:t>5.1.13.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RN13: Verificar existência de aposentadoria após inclusão averbação para excluir.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58" w:history="1">
        <w:r w:rsidRPr="00D64244">
          <w:rPr>
            <w:rStyle w:val="Hyperlink"/>
            <w:noProof/>
          </w:rPr>
          <w:t>5.1.14.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RN14: Verificar existência de aposentadoria para reativar/anular averbação.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B58AA" w:rsidRDefault="00FB58A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1759" w:history="1">
        <w:r w:rsidRPr="00D64244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64244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_Toc404671759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C7F7E" w:rsidRPr="006522FE" w:rsidRDefault="009C7F7E" w:rsidP="009C7F7E">
      <w:pPr>
        <w:pStyle w:val="Sumrio1"/>
        <w:rPr>
          <w:sz w:val="2"/>
        </w:rPr>
      </w:pPr>
      <w:r>
        <w:fldChar w:fldCharType="end"/>
      </w:r>
    </w:p>
    <w:p w:rsidR="009C7F7E" w:rsidRDefault="009C7F7E" w:rsidP="009C7F7E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9C7F7E" w:rsidRDefault="009C7F7E" w:rsidP="009C7F7E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4671719"/>
      <w:r>
        <w:lastRenderedPageBreak/>
        <w:t>Pacote/Caso de Uso</w:t>
      </w:r>
      <w:bookmarkEnd w:id="0"/>
    </w:p>
    <w:p w:rsidR="009C7F7E" w:rsidRDefault="009C7F7E" w:rsidP="009C7F7E"/>
    <w:p w:rsidR="009C7F7E" w:rsidRDefault="009C7F7E" w:rsidP="00D503F2">
      <w:pPr>
        <w:pStyle w:val="Subttulo"/>
      </w:pPr>
      <w:bookmarkStart w:id="1" w:name="_Toc404671720"/>
      <w:r>
        <w:t xml:space="preserve">Manter </w:t>
      </w:r>
      <w:r w:rsidR="00D503F2">
        <w:t xml:space="preserve">Períodos </w:t>
      </w:r>
      <w:r>
        <w:t>Averba</w:t>
      </w:r>
      <w:r w:rsidR="00D503F2">
        <w:t>dos</w:t>
      </w:r>
      <w:r>
        <w:t xml:space="preserve"> de Tempos Fictícios</w:t>
      </w:r>
      <w:bookmarkEnd w:id="1"/>
    </w:p>
    <w:p w:rsidR="009C7F7E" w:rsidRDefault="009C7F7E" w:rsidP="009C7F7E">
      <w:pPr>
        <w:widowControl w:val="0"/>
        <w:ind w:left="902"/>
        <w:rPr>
          <w:rFonts w:cs="Arial"/>
          <w:b/>
          <w:bCs/>
          <w:color w:val="FF0000"/>
        </w:rPr>
      </w:pPr>
    </w:p>
    <w:p w:rsidR="009C7F7E" w:rsidRDefault="009C7F7E" w:rsidP="009C7F7E">
      <w:pPr>
        <w:pStyle w:val="Ttulo2"/>
        <w:widowControl w:val="0"/>
        <w:tabs>
          <w:tab w:val="left" w:pos="1080"/>
        </w:tabs>
        <w:spacing w:before="120" w:after="0" w:line="240" w:lineRule="auto"/>
        <w:ind w:left="1077" w:hanging="720"/>
      </w:pPr>
      <w:bookmarkStart w:id="2" w:name="_Toc404671721"/>
      <w:r>
        <w:t>Descrição</w:t>
      </w:r>
      <w:bookmarkEnd w:id="2"/>
    </w:p>
    <w:p w:rsidR="009C7F7E" w:rsidRDefault="009C7F7E" w:rsidP="009C7F7E">
      <w:pPr>
        <w:pStyle w:val="Recuodecorpodetexto2"/>
        <w:widowControl w:val="0"/>
        <w:ind w:left="1620" w:firstLine="0"/>
        <w:rPr>
          <w:sz w:val="24"/>
        </w:rPr>
      </w:pPr>
    </w:p>
    <w:p w:rsidR="009C7F7E" w:rsidRDefault="009C7F7E" w:rsidP="009C7F7E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Averbações de Tempos Fictícios.</w:t>
      </w:r>
    </w:p>
    <w:p w:rsidR="009C7F7E" w:rsidRDefault="009C7F7E" w:rsidP="009C7F7E">
      <w:pPr>
        <w:pStyle w:val="Recuodecorpodetexto2"/>
        <w:widowControl w:val="0"/>
        <w:ind w:left="1620" w:firstLine="0"/>
        <w:rPr>
          <w:sz w:val="24"/>
        </w:rPr>
      </w:pPr>
    </w:p>
    <w:p w:rsidR="009C7F7E" w:rsidRDefault="009C7F7E" w:rsidP="009C7F7E">
      <w:pPr>
        <w:pStyle w:val="Ttulo2"/>
        <w:widowControl w:val="0"/>
        <w:tabs>
          <w:tab w:val="left" w:pos="1080"/>
        </w:tabs>
        <w:spacing w:before="120" w:after="0" w:line="240" w:lineRule="auto"/>
        <w:ind w:left="1077" w:hanging="720"/>
      </w:pPr>
      <w:bookmarkStart w:id="3" w:name="_Toc404671722"/>
      <w:r>
        <w:t>Requisitos atendidos</w:t>
      </w:r>
      <w:bookmarkEnd w:id="3"/>
    </w:p>
    <w:p w:rsidR="009C7F7E" w:rsidRDefault="009C7F7E" w:rsidP="009C7F7E"/>
    <w:p w:rsidR="009C7F7E" w:rsidRDefault="009C7F7E" w:rsidP="009C7F7E">
      <w:pPr>
        <w:pStyle w:val="Recuodecorpodetexto"/>
        <w:ind w:left="1260"/>
      </w:pPr>
      <w:r>
        <w:t>R8 – Manter Averbações de Tempos Fictícios</w:t>
      </w:r>
    </w:p>
    <w:p w:rsidR="009C7F7E" w:rsidRDefault="009C7F7E" w:rsidP="009C7F7E"/>
    <w:p w:rsidR="009C7F7E" w:rsidRDefault="009C7F7E" w:rsidP="009C7F7E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671723"/>
      <w:r>
        <w:t>Conceito</w:t>
      </w:r>
      <w:bookmarkEnd w:id="4"/>
      <w:r>
        <w:tab/>
      </w:r>
    </w:p>
    <w:p w:rsidR="009C7F7E" w:rsidRDefault="009C7F7E" w:rsidP="009C7F7E"/>
    <w:p w:rsidR="009C7F7E" w:rsidRDefault="009C7F7E" w:rsidP="009C7F7E">
      <w:pPr>
        <w:pStyle w:val="Ttulo2"/>
        <w:widowControl w:val="0"/>
        <w:tabs>
          <w:tab w:val="left" w:pos="1080"/>
        </w:tabs>
        <w:spacing w:before="120" w:after="0" w:line="240" w:lineRule="auto"/>
        <w:ind w:left="1077" w:hanging="720"/>
      </w:pPr>
      <w:bookmarkStart w:id="5" w:name="_Toc404671724"/>
      <w:r>
        <w:t>Conceitos principais</w:t>
      </w:r>
      <w:bookmarkEnd w:id="5"/>
    </w:p>
    <w:p w:rsidR="009C7F7E" w:rsidRDefault="009C7F7E" w:rsidP="009C7F7E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9C7F7E" w:rsidTr="00D503F2">
        <w:trPr>
          <w:trHeight w:val="600"/>
        </w:trPr>
        <w:tc>
          <w:tcPr>
            <w:tcW w:w="1600" w:type="dxa"/>
          </w:tcPr>
          <w:p w:rsidR="009C7F7E" w:rsidRDefault="009C7F7E" w:rsidP="009C7F7E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Averbações: Tempos Fictícios</w:t>
            </w:r>
          </w:p>
        </w:tc>
        <w:tc>
          <w:tcPr>
            <w:tcW w:w="4606" w:type="dxa"/>
          </w:tcPr>
          <w:p w:rsidR="009C7F7E" w:rsidRDefault="009C7F7E" w:rsidP="00D503F2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períodos de tempos fictícios averbados.</w:t>
            </w:r>
          </w:p>
        </w:tc>
      </w:tr>
    </w:tbl>
    <w:p w:rsidR="009C7F7E" w:rsidRDefault="009C7F7E" w:rsidP="009C7F7E">
      <w:pPr>
        <w:pStyle w:val="Cabealho"/>
        <w:rPr>
          <w:rFonts w:cs="Arial"/>
        </w:rPr>
      </w:pPr>
    </w:p>
    <w:p w:rsidR="009C7F7E" w:rsidRDefault="009C7F7E" w:rsidP="009C7F7E">
      <w:pPr>
        <w:pStyle w:val="Cabealho"/>
        <w:rPr>
          <w:rFonts w:cs="Arial"/>
        </w:rPr>
      </w:pPr>
    </w:p>
    <w:p w:rsidR="009C7F7E" w:rsidRDefault="009C7F7E" w:rsidP="009C7F7E">
      <w:pPr>
        <w:rPr>
          <w:rFonts w:cs="Arial"/>
        </w:rPr>
      </w:pPr>
    </w:p>
    <w:p w:rsidR="009C7F7E" w:rsidRDefault="009C7F7E" w:rsidP="009C7F7E">
      <w:pPr>
        <w:pStyle w:val="Ttulo2"/>
        <w:widowControl w:val="0"/>
        <w:tabs>
          <w:tab w:val="left" w:pos="1080"/>
        </w:tabs>
        <w:spacing w:before="120" w:after="0" w:line="240" w:lineRule="auto"/>
        <w:ind w:left="1077" w:hanging="720"/>
      </w:pPr>
      <w:bookmarkStart w:id="6" w:name="_Toc404671725"/>
      <w:r>
        <w:t>Conceitos associados</w:t>
      </w:r>
      <w:bookmarkEnd w:id="6"/>
    </w:p>
    <w:p w:rsidR="009C7F7E" w:rsidRDefault="009C7F7E" w:rsidP="009C7F7E">
      <w:pPr>
        <w:pStyle w:val="Cabealho"/>
        <w:ind w:left="1260"/>
        <w:rPr>
          <w:rFonts w:cs="Arial"/>
        </w:rPr>
      </w:pPr>
      <w:r>
        <w:rPr>
          <w:rFonts w:cs="Arial"/>
        </w:rPr>
        <w:t>Não se aplica.</w:t>
      </w:r>
    </w:p>
    <w:p w:rsidR="009C7F7E" w:rsidRDefault="009C7F7E" w:rsidP="009C7F7E">
      <w:pPr>
        <w:rPr>
          <w:rFonts w:eastAsia="Arial Unicode MS"/>
        </w:rPr>
      </w:pPr>
    </w:p>
    <w:p w:rsidR="009C7F7E" w:rsidRDefault="009C7F7E" w:rsidP="009C7F7E">
      <w:pPr>
        <w:pStyle w:val="Ttulo1"/>
        <w:keepNext w:val="0"/>
        <w:widowControl w:val="0"/>
        <w:spacing w:before="0" w:line="240" w:lineRule="auto"/>
        <w:ind w:left="540" w:hanging="540"/>
      </w:pPr>
      <w:bookmarkStart w:id="7" w:name="_GoBack"/>
      <w:r>
        <w:rPr>
          <w:b w:val="0"/>
          <w:bCs w:val="0"/>
        </w:rPr>
        <w:br w:type="page"/>
      </w:r>
      <w:bookmarkStart w:id="8" w:name="_Toc404671726"/>
      <w:bookmarkEnd w:id="7"/>
      <w:r>
        <w:lastRenderedPageBreak/>
        <w:t>Diagrama</w:t>
      </w:r>
      <w:bookmarkEnd w:id="8"/>
    </w:p>
    <w:p w:rsidR="009C7F7E" w:rsidRDefault="009C7F7E" w:rsidP="009C7F7E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C7F7E" w:rsidRPr="00EB4DA5" w:rsidRDefault="00D503F2" w:rsidP="009C7F7E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3000375"/>
                <wp:effectExtent l="238125" t="666750" r="0" b="0"/>
                <wp:docPr id="690" name="Tela 6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" name="Group 205"/>
                        <wpg:cNvGrpSpPr>
                          <a:grpSpLocks/>
                        </wpg:cNvGrpSpPr>
                        <wpg:grpSpPr bwMode="auto">
                          <a:xfrm>
                            <a:off x="-241935" y="-667385"/>
                            <a:ext cx="5972810" cy="3645535"/>
                            <a:chOff x="-381" y="-1051"/>
                            <a:chExt cx="9406" cy="5741"/>
                          </a:xfrm>
                        </wpg:grpSpPr>
                        <wps:wsp>
                          <wps:cNvPr id="8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3" y="-23"/>
                              <a:ext cx="1" cy="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35" y="35"/>
                              <a:ext cx="8990" cy="4655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Freeform 7"/>
                          <wps:cNvSpPr>
                            <a:spLocks/>
                          </wps:cNvSpPr>
                          <wps:spPr bwMode="auto">
                            <a:xfrm flipV="1">
                              <a:off x="35" y="35"/>
                              <a:ext cx="2677" cy="219"/>
                            </a:xfrm>
                            <a:custGeom>
                              <a:avLst/>
                              <a:gdLst>
                                <a:gd name="T0" fmla="*/ 0 w 232"/>
                                <a:gd name="T1" fmla="*/ 0 h 19"/>
                                <a:gd name="T2" fmla="*/ 219 w 232"/>
                                <a:gd name="T3" fmla="*/ 0 h 19"/>
                                <a:gd name="T4" fmla="*/ 232 w 232"/>
                                <a:gd name="T5" fmla="*/ 14 h 19"/>
                                <a:gd name="T6" fmla="*/ 232 w 232"/>
                                <a:gd name="T7" fmla="*/ 19 h 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32" h="19">
                                  <a:moveTo>
                                    <a:pt x="0" y="0"/>
                                  </a:moveTo>
                                  <a:lnTo>
                                    <a:pt x="219" y="0"/>
                                  </a:lnTo>
                                  <a:lnTo>
                                    <a:pt x="232" y="14"/>
                                  </a:lnTo>
                                  <a:lnTo>
                                    <a:pt x="232" y="19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" y="69"/>
                              <a:ext cx="2194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uc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Manter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Averbadde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Tempos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Fictíci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...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323" y="647"/>
                              <a:ext cx="5644" cy="3662"/>
                            </a:xfrm>
                            <a:prstGeom prst="rect">
                              <a:avLst/>
                            </a:prstGeom>
                            <a:solidFill>
                              <a:srgbClr val="C0BFC0"/>
                            </a:solidFill>
                            <a:ln w="12">
                              <a:solidFill>
                                <a:srgbClr val="C0BFC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323" y="439"/>
                              <a:ext cx="2435" cy="208"/>
                            </a:xfrm>
                            <a:prstGeom prst="rect">
                              <a:avLst/>
                            </a:prstGeom>
                            <a:solidFill>
                              <a:srgbClr val="C0BFC0"/>
                            </a:solidFill>
                            <a:ln w="12">
                              <a:solidFill>
                                <a:srgbClr val="C0BFC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289" y="612"/>
                              <a:ext cx="5643" cy="3663"/>
                            </a:xfrm>
                            <a:prstGeom prst="rect">
                              <a:avLst/>
                            </a:prstGeom>
                            <a:solidFill>
                              <a:srgbClr val="FCF2E3"/>
                            </a:solidFill>
                            <a:ln w="12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289" y="404"/>
                              <a:ext cx="2435" cy="208"/>
                            </a:xfrm>
                            <a:prstGeom prst="rect">
                              <a:avLst/>
                            </a:prstGeom>
                            <a:solidFill>
                              <a:srgbClr val="FCF2E3"/>
                            </a:solidFill>
                            <a:ln w="12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CF2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" name="Rectangle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1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2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3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4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5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6" name="Rectangl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7" name="Rectangle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8" name="Rectangle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9" name="Rectangl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0" name="Rectangle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1" name="Rectangl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2" name="Rectangle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3" name="Rectangl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4" name="Rectangle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5" name="Rectangle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6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7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8" name="Rectangle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9" name="Rectangl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0" name="Rectangle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1" name="Rectangl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2" name="Rectangle 5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3" name="Rectangle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4" name="Rectangle 6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5" name="Rectangle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6" name="Rectangle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7" name="Rectangle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8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9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0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1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2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3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4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5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6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8" name="Rectangl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9" name="Rectangle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0" name="Rectangl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346" y="439"/>
                              <a:ext cx="2295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Manter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Averbações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Tempos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Fictícios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1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2505" y="4344"/>
                              <a:ext cx="1241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(</w:t>
                                </w:r>
                                <w:proofErr w:type="gramStart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from</w:t>
                                </w:r>
                                <w:proofErr w:type="gramEnd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Use Case Model)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2" name="Oval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4097" y="3258"/>
                              <a:ext cx="1339" cy="889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2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" name="Oval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63" y="3223"/>
                              <a:ext cx="1338" cy="890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2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5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6" name="Rectangle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7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8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9" name="Rectangle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0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1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2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3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4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5" name="Rectangle 9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6" name="Rectangle 9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7" name="Rectangle 9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8" name="Rectangle 9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9" name="Rectangle 9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0" name="Rectangle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1" name="Rectangle 9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2" name="Rectangle 9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3" name="Rectangle 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4" name="Rectangle 10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5" name="Rectangle 10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6" name="Rectangle 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7" name="Rectangle 10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8" name="Rectangle 10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9" name="Rectangle 10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0" name="Rectangle 10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1" name="Rectangle 10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2" name="Rectangle 10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3" name="Rectangle 11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4" name="Rectangle 11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5" name="Rectangle 11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6" name="Rectangle 11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7" name="Rectangle 11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8" name="Rectangle 11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9" name="Rectangle 11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0" name="Rectangle 11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1" name="Rectangle 11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2" name="Rectangle 11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3" name="Rectangle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4" name="Rectangle 12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5" name="Rectangle 12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6" name="Rectangle 12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7" name="Rectangle 12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8" name="Rectangle 12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9" name="Rectangle 12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0" name="Rectangle 12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1" name="Rectangle 12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2" name="Rectangle 12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3" name="Rectangle 13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4" name="Rectangle 13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5" name="Rectangle 13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6" name="Rectangle 13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7" name="Rectangle 13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8" name="Rectangle 13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9" name="Rectangle 13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0" name="Rectangle 13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1" name="Rectangle 138"/>
                          <wps:cNvSpPr>
                            <a:spLocks noChangeArrowheads="1"/>
                          </wps:cNvSpPr>
                          <wps:spPr bwMode="auto">
                            <a:xfrm>
                              <a:off x="4178" y="3443"/>
                              <a:ext cx="1081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Incluir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Períodos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2" name="Rectangle 139"/>
                          <wps:cNvSpPr>
                            <a:spLocks noChangeArrowheads="1"/>
                          </wps:cNvSpPr>
                          <wps:spPr bwMode="auto">
                            <a:xfrm>
                              <a:off x="4120" y="3593"/>
                              <a:ext cx="1214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Averbação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Tempo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3" name="Rectangle 14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13" y="3743"/>
                              <a:ext cx="421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Fictício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4" name="Oval 141"/>
                          <wps:cNvSpPr>
                            <a:spLocks noChangeArrowheads="1"/>
                          </wps:cNvSpPr>
                          <wps:spPr bwMode="auto">
                            <a:xfrm>
                              <a:off x="681" y="936"/>
                              <a:ext cx="1339" cy="889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2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" name="Oval 142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" y="901"/>
                              <a:ext cx="1339" cy="890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2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7" name="Rectangle 14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8" name="Rectangle 14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9" name="Rectangle 14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0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1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2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3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4" name="Rectangle 15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5" name="Rectangle 15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6" name="Rectangle 15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7" name="Rectangle 15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8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9" name="Rectangle 15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0" name="Rectangle 15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1" name="Rectangle 15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2" name="Rectangle 15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3" name="Rectangle 16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4" name="Rectangle 16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5" name="Rectangle 16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6" name="Rectangle 16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7" name="Rectangle 16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8" name="Rectangle 16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9" name="Rectangle 16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0" name="Rectangle 16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1" name="Rectangle 16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2" name="Rectangle 16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3" name="Rectangle 17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4" name="Rectangle 17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5" name="Rectangle 17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6" name="Rectangle 17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7" name="Rectangle 17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8" name="Rectangle 17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9" name="Rectangle 17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0" name="Rectangle 17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1" name="Rectangle 17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2" name="Rectangle 17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3" name="Rectangle 18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4" name="Rectangle 18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5" name="Rectangle 18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6" name="Rectangle 18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7" name="Rectangle 18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8" name="Rectangle 18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9" name="Rectangle 18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0" name="Rectangle 18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1" name="Rectangle 18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2" name="Rectangle 18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3" name="Rectangle 19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4" name="Rectangle 19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5" name="Rectangle 19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6" name="Rectangle 19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7" name="Rectangle 19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8" name="Rectangle 19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9" name="Rectangle 19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0" name="Rectangle 19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1" name="Rectangle 19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2" name="Rectangle 19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3" name="Rectangle 200"/>
                          <wps:cNvSpPr>
                            <a:spLocks noChangeArrowheads="1"/>
                          </wps:cNvSpPr>
                          <wps:spPr bwMode="auto">
                            <a:xfrm>
                              <a:off x="750" y="1121"/>
                              <a:ext cx="1108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Alterar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Períodos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4" name="Rectangle 201"/>
                          <wps:cNvSpPr>
                            <a:spLocks noChangeArrowheads="1"/>
                          </wps:cNvSpPr>
                          <wps:spPr bwMode="auto">
                            <a:xfrm>
                              <a:off x="704" y="1271"/>
                              <a:ext cx="1214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Averbação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Tempo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5" name="Rectangle 20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96" y="1421"/>
                              <a:ext cx="421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Fictício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6" name="Oval 203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" y="3096"/>
                              <a:ext cx="1339" cy="890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2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" name="Oval 20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2" y="3061"/>
                              <a:ext cx="1339" cy="890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2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208" name="Group 406"/>
                        <wpg:cNvGrpSpPr>
                          <a:grpSpLocks/>
                        </wpg:cNvGrpSpPr>
                        <wpg:grpSpPr bwMode="auto">
                          <a:xfrm>
                            <a:off x="-241935" y="-667385"/>
                            <a:ext cx="3415030" cy="3198495"/>
                            <a:chOff x="-381" y="-1051"/>
                            <a:chExt cx="5378" cy="5037"/>
                          </a:xfrm>
                        </wpg:grpSpPr>
                        <wps:wsp>
                          <wps:cNvPr id="209" name="Rectangle 20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0" name="Rectangle 20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1" name="Rectangle 20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2" name="Rectangle 20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3" name="Rectangle 21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4" name="Rectangle 21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5" name="Rectangle 21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6" name="Rectangle 21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7" name="Rectangle 21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8" name="Rectangle 21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9" name="Rectangle 21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0" name="Rectangle 21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1" name="Rectangle 21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2" name="Rectangle 21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3" name="Rectangle 22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4" name="Rectangle 22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5" name="Rectangle 22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6" name="Rectangle 22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7" name="Rectangle 22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8" name="Rectangle 22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9" name="Rectangle 22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0" name="Rectangle 22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1" name="Rectangle 22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2" name="Rectangle 22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3" name="Rectangle 23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4" name="Rectangle 23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5" name="Rectangle 23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6" name="Rectangle 23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7" name="Rectangle 23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8" name="Rectangle 23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9" name="Rectangle 23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0" name="Rectangle 23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1" name="Rectangle 23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2" name="Rectangle 23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3" name="Rectangle 24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4" name="Rectangle 24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5" name="Rectangle 24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6" name="Rectangle 24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7" name="Rectangle 24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8" name="Rectangle 24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9" name="Rectangle 24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0" name="Rectangle 24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1" name="Rectangle 24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2" name="Rectangle 24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3" name="Rectangle 25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4" name="Rectangle 25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5" name="Rectangle 25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6" name="Rectangle 25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7" name="Rectangle 25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8" name="Rectangle 25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9" name="Rectangle 25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0" name="Rectangle 25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1" name="Rectangle 25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2" name="Rectangle 25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3" name="Rectangle 26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4" name="Rectangle 26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5" name="Rectangle 26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6" name="Rectangle 263"/>
                          <wps:cNvSpPr>
                            <a:spLocks noChangeArrowheads="1"/>
                          </wps:cNvSpPr>
                          <wps:spPr bwMode="auto">
                            <a:xfrm>
                              <a:off x="750" y="3281"/>
                              <a:ext cx="1047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Listar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Períodos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7" name="Rectangle 264"/>
                          <wps:cNvSpPr>
                            <a:spLocks noChangeArrowheads="1"/>
                          </wps:cNvSpPr>
                          <wps:spPr bwMode="auto">
                            <a:xfrm>
                              <a:off x="669" y="3431"/>
                              <a:ext cx="1214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Averbação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Tempo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8" name="Rectangle 265"/>
                          <wps:cNvSpPr>
                            <a:spLocks noChangeArrowheads="1"/>
                          </wps:cNvSpPr>
                          <wps:spPr bwMode="auto">
                            <a:xfrm>
                              <a:off x="1062" y="3581"/>
                              <a:ext cx="421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Fictício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9" name="Oval 266"/>
                          <wps:cNvSpPr>
                            <a:spLocks noChangeArrowheads="1"/>
                          </wps:cNvSpPr>
                          <wps:spPr bwMode="auto">
                            <a:xfrm>
                              <a:off x="2493" y="855"/>
                              <a:ext cx="1339" cy="889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2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0" name="Oval 267"/>
                          <wps:cNvSpPr>
                            <a:spLocks noChangeArrowheads="1"/>
                          </wps:cNvSpPr>
                          <wps:spPr bwMode="auto">
                            <a:xfrm>
                              <a:off x="2458" y="820"/>
                              <a:ext cx="1339" cy="890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2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1" name="Rectangle 26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2" name="Rectangle 26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3" name="Rectangle 27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4" name="Rectangle 27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5" name="Rectangle 27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6" name="Rectangle 27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7" name="Rectangle 27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8" name="Rectangle 27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9" name="Rectangle 27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0" name="Rectangle 27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1" name="Rectangle 27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2" name="Rectangle 27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3" name="Rectangle 28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4" name="Rectangle 28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5" name="Rectangle 28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6" name="Rectangle 28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7" name="Rectangle 28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8" name="Rectangle 28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9" name="Rectangle 28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0" name="Rectangle 28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1" name="Rectangle 28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2" name="Rectangle 28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3" name="Rectangle 29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4" name="Rectangle 29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5" name="Rectangle 29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6" name="Rectangle 29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7" name="Rectangle 29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8" name="Rectangle 29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9" name="Rectangle 29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0" name="Rectangle 29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1" name="Rectangle 29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2" name="Rectangle 29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3" name="Rectangle 30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4" name="Rectangle 30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5" name="Rectangle 30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6" name="Rectangle 30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7" name="Rectangle 30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8" name="Rectangle 30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9" name="Rectangle 30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0" name="Rectangle 30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1" name="Rectangle 30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2" name="Rectangle 30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3" name="Rectangle 31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4" name="Rectangle 31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5" name="Rectangle 31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6" name="Rectangle 31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7" name="Rectangle 31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8" name="Rectangle 31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9" name="Rectangle 31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0" name="Rectangle 31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1" name="Rectangle 31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2" name="Rectangle 31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3" name="Rectangle 32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4" name="Rectangle 32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5" name="Rectangle 32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6" name="Rectangle 32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7" name="Rectangle 32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8" name="Rectangle 325"/>
                          <wps:cNvSpPr>
                            <a:spLocks noChangeArrowheads="1"/>
                          </wps:cNvSpPr>
                          <wps:spPr bwMode="auto">
                            <a:xfrm>
                              <a:off x="2574" y="1040"/>
                              <a:ext cx="1101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Anular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Períodos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9" name="Rectangle 326"/>
                          <wps:cNvSpPr>
                            <a:spLocks noChangeArrowheads="1"/>
                          </wps:cNvSpPr>
                          <wps:spPr bwMode="auto">
                            <a:xfrm>
                              <a:off x="2516" y="1190"/>
                              <a:ext cx="1214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Averbação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Tempo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0" name="Rectangle 327"/>
                          <wps:cNvSpPr>
                            <a:spLocks noChangeArrowheads="1"/>
                          </wps:cNvSpPr>
                          <wps:spPr bwMode="auto">
                            <a:xfrm>
                              <a:off x="2908" y="1340"/>
                              <a:ext cx="421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Fictício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1" name="Oval 328"/>
                          <wps:cNvSpPr>
                            <a:spLocks noChangeArrowheads="1"/>
                          </wps:cNvSpPr>
                          <wps:spPr bwMode="auto">
                            <a:xfrm>
                              <a:off x="3659" y="1825"/>
                              <a:ext cx="1338" cy="890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2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2" name="Oval 329"/>
                          <wps:cNvSpPr>
                            <a:spLocks noChangeArrowheads="1"/>
                          </wps:cNvSpPr>
                          <wps:spPr bwMode="auto">
                            <a:xfrm>
                              <a:off x="3624" y="1791"/>
                              <a:ext cx="1339" cy="889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2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3" name="Rectangle 33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4" name="Rectangle 33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5" name="Rectangle 33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6" name="Rectangle 33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7" name="Rectangle 33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8" name="Rectangle 33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9" name="Rectangle 33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0" name="Rectangle 33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1" name="Rectangle 33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2" name="Rectangle 33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3" name="Rectangle 34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4" name="Rectangle 34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5" name="Rectangle 34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6" name="Rectangle 34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7" name="Rectangle 34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8" name="Rectangle 34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9" name="Rectangle 34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0" name="Rectangle 34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1" name="Rectangle 34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2" name="Rectangle 34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3" name="Rectangle 35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4" name="Rectangle 35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5" name="Rectangle 35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6" name="Rectangle 35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7" name="Rectangle 35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8" name="Rectangle 35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9" name="Rectangle 35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0" name="Rectangle 35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1" name="Rectangle 35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2" name="Rectangle 35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3" name="Rectangle 36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4" name="Rectangle 36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5" name="Rectangle 36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6" name="Rectangle 36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7" name="Rectangle 36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8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9" name="Rectangle 36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0" name="Rectangle 36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1" name="Rectangle 36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2" name="Rectangle 36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3" name="Rectangle 37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4" name="Rectangle 37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5" name="Rectangle 37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6" name="Rectangle 37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7" name="Rectangle 37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8" name="Rectangle 37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9" name="Rectangle 37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0" name="Rectangle 37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1" name="Rectangle 37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2" name="Rectangle 37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3" name="Rectangle 38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4" name="Rectangle 38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5" name="Rectangle 38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6" name="Rectangle 38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7" name="Rectangle 38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8" name="Rectangle 38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9" name="Rectangle 38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0" name="Rectangle 387"/>
                          <wps:cNvSpPr>
                            <a:spLocks noChangeArrowheads="1"/>
                          </wps:cNvSpPr>
                          <wps:spPr bwMode="auto">
                            <a:xfrm>
                              <a:off x="3682" y="2010"/>
                              <a:ext cx="1194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Reativar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Períodos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1" name="Rectangle 388"/>
                          <wps:cNvSpPr>
                            <a:spLocks noChangeArrowheads="1"/>
                          </wps:cNvSpPr>
                          <wps:spPr bwMode="auto">
                            <a:xfrm>
                              <a:off x="3682" y="2160"/>
                              <a:ext cx="1214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Averbação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Tempo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2" name="Rectangle 389"/>
                          <wps:cNvSpPr>
                            <a:spLocks noChangeArrowheads="1"/>
                          </wps:cNvSpPr>
                          <wps:spPr bwMode="auto">
                            <a:xfrm>
                              <a:off x="4074" y="2311"/>
                              <a:ext cx="421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Fictício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3" name="Oval 390"/>
                          <wps:cNvSpPr>
                            <a:spLocks noChangeArrowheads="1"/>
                          </wps:cNvSpPr>
                          <wps:spPr bwMode="auto">
                            <a:xfrm>
                              <a:off x="2528" y="3096"/>
                              <a:ext cx="1338" cy="890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2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4" name="Oval 391"/>
                          <wps:cNvSpPr>
                            <a:spLocks noChangeArrowheads="1"/>
                          </wps:cNvSpPr>
                          <wps:spPr bwMode="auto">
                            <a:xfrm>
                              <a:off x="2493" y="3061"/>
                              <a:ext cx="1339" cy="890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2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5" name="Rectangle 39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6" name="Rectangle 39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7" name="Rectangle 39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8" name="Rectangle 39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9" name="Rectangle 39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0" name="Rectangle 39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1" name="Rectangle 39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2" name="Rectangle 39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3" name="Rectangle 40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4" name="Rectangle 40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5" name="Rectangle 40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6" name="Rectangle 40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7" name="Rectangle 40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8" name="Rectangle 40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</wpg:wgp>
                      <wpg:wgp>
                        <wpg:cNvPr id="409" name="Group 607"/>
                        <wpg:cNvGrpSpPr>
                          <a:grpSpLocks/>
                        </wpg:cNvGrpSpPr>
                        <wpg:grpSpPr bwMode="auto">
                          <a:xfrm>
                            <a:off x="-241935" y="-667385"/>
                            <a:ext cx="5826760" cy="3513455"/>
                            <a:chOff x="-381" y="-1051"/>
                            <a:chExt cx="9176" cy="5533"/>
                          </a:xfrm>
                        </wpg:grpSpPr>
                        <wps:wsp>
                          <wps:cNvPr id="410" name="Rectangle 40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11" name="Rectangle 40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12" name="Rectangle 40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13" name="Rectangle 41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14" name="Rectangle 41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15" name="Rectangle 41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16" name="Rectangle 41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17" name="Rectangle 41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18" name="Rectangle 41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19" name="Rectangle 41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20" name="Rectangle 41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21" name="Rectangle 41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22" name="Rectangle 41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23" name="Rectangle 42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24" name="Rectangle 42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25" name="Rectangle 42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26" name="Rectangle 42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27" name="Rectangle 42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28" name="Rectangle 42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29" name="Rectangle 42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30" name="Rectangle 42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31" name="Rectangle 42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32" name="Rectangle 42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33" name="Rectangle 43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34" name="Rectangle 43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35" name="Rectangle 43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36" name="Rectangle 43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37" name="Rectangle 43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38" name="Rectangle 43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39" name="Rectangle 43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40" name="Rectangle 43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41" name="Rectangle 43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42" name="Rectangle 43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43" name="Rectangle 44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44" name="Rectangle 44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45" name="Rectangle 44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46" name="Rectangle 44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47" name="Rectangle 44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48" name="Rectangle 44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49" name="Rectangle 44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50" name="Rectangle 44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51" name="Rectangle 44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52" name="Rectangle 44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53" name="Rectangle 450"/>
                          <wps:cNvSpPr>
                            <a:spLocks noChangeArrowheads="1"/>
                          </wps:cNvSpPr>
                          <wps:spPr bwMode="auto">
                            <a:xfrm>
                              <a:off x="2585" y="3281"/>
                              <a:ext cx="1121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Excluir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Períodos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54" name="Rectangle 451"/>
                          <wps:cNvSpPr>
                            <a:spLocks noChangeArrowheads="1"/>
                          </wps:cNvSpPr>
                          <wps:spPr bwMode="auto">
                            <a:xfrm>
                              <a:off x="2551" y="3431"/>
                              <a:ext cx="1214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Averbação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Tempo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55" name="Rectangle 452"/>
                          <wps:cNvSpPr>
                            <a:spLocks noChangeArrowheads="1"/>
                          </wps:cNvSpPr>
                          <wps:spPr bwMode="auto">
                            <a:xfrm>
                              <a:off x="2943" y="3581"/>
                              <a:ext cx="421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Fictício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56" name="Rectangle 453"/>
                          <wps:cNvSpPr>
                            <a:spLocks noChangeArrowheads="1"/>
                          </wps:cNvSpPr>
                          <wps:spPr bwMode="auto">
                            <a:xfrm>
                              <a:off x="6313" y="913"/>
                              <a:ext cx="2482" cy="3327"/>
                            </a:xfrm>
                            <a:prstGeom prst="rect">
                              <a:avLst/>
                            </a:prstGeom>
                            <a:solidFill>
                              <a:srgbClr val="C0BFC0"/>
                            </a:solidFill>
                            <a:ln w="12">
                              <a:solidFill>
                                <a:srgbClr val="C0BFC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7" name="Rectangle 454"/>
                          <wps:cNvSpPr>
                            <a:spLocks noChangeArrowheads="1"/>
                          </wps:cNvSpPr>
                          <wps:spPr bwMode="auto">
                            <a:xfrm>
                              <a:off x="6313" y="705"/>
                              <a:ext cx="1201" cy="208"/>
                            </a:xfrm>
                            <a:prstGeom prst="rect">
                              <a:avLst/>
                            </a:prstGeom>
                            <a:solidFill>
                              <a:srgbClr val="C0BFC0"/>
                            </a:solidFill>
                            <a:ln w="12">
                              <a:solidFill>
                                <a:srgbClr val="C0BFC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8" name="Rectangle 455"/>
                          <wps:cNvSpPr>
                            <a:spLocks noChangeArrowheads="1"/>
                          </wps:cNvSpPr>
                          <wps:spPr bwMode="auto">
                            <a:xfrm>
                              <a:off x="6279" y="878"/>
                              <a:ext cx="2481" cy="3327"/>
                            </a:xfrm>
                            <a:prstGeom prst="rect">
                              <a:avLst/>
                            </a:prstGeom>
                            <a:solidFill>
                              <a:srgbClr val="FCF2E3"/>
                            </a:solidFill>
                            <a:ln w="12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9" name="Rectangle 456"/>
                          <wps:cNvSpPr>
                            <a:spLocks noChangeArrowheads="1"/>
                          </wps:cNvSpPr>
                          <wps:spPr bwMode="auto">
                            <a:xfrm>
                              <a:off x="6279" y="670"/>
                              <a:ext cx="1200" cy="208"/>
                            </a:xfrm>
                            <a:prstGeom prst="rect">
                              <a:avLst/>
                            </a:prstGeom>
                            <a:solidFill>
                              <a:srgbClr val="FCF2E3"/>
                            </a:solidFill>
                            <a:ln w="12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0" name="Rectangle 45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61" name="Rectangle 45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62" name="Rectangle 45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63" name="Rectangle 46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64" name="Rectangle 46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65" name="Rectangle 46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66" name="Rectangle 46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67" name="Rectangle 46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68" name="Rectangle 46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69" name="Rectangle 46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70" name="Rectangle 46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71" name="Rectangle 46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72" name="Rectangle 46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73" name="Rectangle 47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74" name="Rectangle 47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75" name="Rectangle 47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76" name="Rectangle 47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77" name="Rectangle 47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78" name="Rectangle 47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79" name="Rectangle 47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80" name="Rectangle 47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81" name="Rectangle 47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82" name="Rectangle 47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83" name="Rectangle 48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84" name="Rectangle 48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85" name="Rectangle 48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86" name="Rectangle 48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87" name="Rectangle 48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88" name="Rectangle 48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89" name="Rectangle 48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90" name="Rectangle 48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91" name="Rectangle 48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92" name="Rectangle 48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93" name="Rectangle 49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94" name="Rectangle 49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95" name="Rectangle 49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96" name="Rectangle 49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97" name="Rectangle 49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98" name="Rectangle 49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99" name="Rectangle 49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00" name="Rectangle 49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01" name="Rectangle 49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02" name="Rectangle 49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03" name="Rectangle 50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04" name="Rectangle 50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05" name="Rectangle 50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06" name="Rectangle 50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07" name="Rectangle 50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08" name="Rectangle 50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09" name="Rectangle 50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10" name="Rectangle 507"/>
                          <wps:cNvSpPr>
                            <a:spLocks noChangeArrowheads="1"/>
                          </wps:cNvSpPr>
                          <wps:spPr bwMode="auto">
                            <a:xfrm>
                              <a:off x="6336" y="705"/>
                              <a:ext cx="1001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11" name="Rectangle 508"/>
                          <wps:cNvSpPr>
                            <a:spLocks noChangeArrowheads="1"/>
                          </wps:cNvSpPr>
                          <wps:spPr bwMode="auto">
                            <a:xfrm>
                              <a:off x="6913" y="4275"/>
                              <a:ext cx="1241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(</w:t>
                                </w:r>
                                <w:proofErr w:type="gramStart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from</w:t>
                                </w:r>
                                <w:proofErr w:type="gramEnd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Use Case Model)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12" name="Oval 509"/>
                          <wps:cNvSpPr>
                            <a:spLocks noChangeArrowheads="1"/>
                          </wps:cNvSpPr>
                          <wps:spPr bwMode="auto">
                            <a:xfrm>
                              <a:off x="6809" y="1271"/>
                              <a:ext cx="1316" cy="878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2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3" name="Oval 510"/>
                          <wps:cNvSpPr>
                            <a:spLocks noChangeArrowheads="1"/>
                          </wps:cNvSpPr>
                          <wps:spPr bwMode="auto">
                            <a:xfrm>
                              <a:off x="6775" y="1236"/>
                              <a:ext cx="1316" cy="878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2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4" name="Rectangle 51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15" name="Rectangle 51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16" name="Rectangle 51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17" name="Rectangle 51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18" name="Rectangle 51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19" name="Rectangle 51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20" name="Rectangle 51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21" name="Rectangle 51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22" name="Rectangle 51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23" name="Rectangle 52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24" name="Rectangle 52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25" name="Rectangle 52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26" name="Rectangle 52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27" name="Rectangle 52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28" name="Rectangle 52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29" name="Rectangle 52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30" name="Rectangle 52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31" name="Rectangle 52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32" name="Rectangle 52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33" name="Rectangle 53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34" name="Rectangle 53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35" name="Rectangle 53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36" name="Rectangle 53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37" name="Rectangle 53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38" name="Rectangle 53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39" name="Rectangle 53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40" name="Rectangle 53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41" name="Rectangle 53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42" name="Rectangle 53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43" name="Rectangle 54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44" name="Rectangle 54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45" name="Rectangle 54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46" name="Rectangle 54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47" name="Rectangle 54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48" name="Rectangle 54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49" name="Rectangle 54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50" name="Rectangle 54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51" name="Rectangle 54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52" name="Rectangle 54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53" name="Rectangle 55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54" name="Rectangle 55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55" name="Rectangle 55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56" name="Rectangle 55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57" name="Rectangle 55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58" name="Rectangle 55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59" name="Rectangle 55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60" name="Rectangle 55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61" name="Rectangle 55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62" name="Rectangle 55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63" name="Rectangle 56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64" name="Rectangle 56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65" name="Rectangle 56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66" name="Rectangle 56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67" name="Rectangle 56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68" name="Rectangle 56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69" name="Rectangle 56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70" name="Rectangle 567"/>
                          <wps:cNvSpPr>
                            <a:spLocks noChangeArrowheads="1"/>
                          </wps:cNvSpPr>
                          <wps:spPr bwMode="auto">
                            <a:xfrm>
                              <a:off x="6809" y="2183"/>
                              <a:ext cx="1274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(</w:t>
                                </w:r>
                                <w:proofErr w:type="gramStart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from</w:t>
                                </w:r>
                                <w:proofErr w:type="gramEnd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71" name="Rectangle 568"/>
                          <wps:cNvSpPr>
                            <a:spLocks noChangeArrowheads="1"/>
                          </wps:cNvSpPr>
                          <wps:spPr bwMode="auto">
                            <a:xfrm>
                              <a:off x="6833" y="1525"/>
                              <a:ext cx="1174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72" name="Rectangle 569"/>
                          <wps:cNvSpPr>
                            <a:spLocks noChangeArrowheads="1"/>
                          </wps:cNvSpPr>
                          <wps:spPr bwMode="auto">
                            <a:xfrm>
                              <a:off x="7179" y="1675"/>
                              <a:ext cx="527" cy="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Matrícula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73" name="Oval 570"/>
                          <wps:cNvSpPr>
                            <a:spLocks noChangeArrowheads="1"/>
                          </wps:cNvSpPr>
                          <wps:spPr bwMode="auto">
                            <a:xfrm>
                              <a:off x="6786" y="2542"/>
                              <a:ext cx="1316" cy="878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2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4" name="Oval 571"/>
                          <wps:cNvSpPr>
                            <a:spLocks noChangeArrowheads="1"/>
                          </wps:cNvSpPr>
                          <wps:spPr bwMode="auto">
                            <a:xfrm>
                              <a:off x="6752" y="2507"/>
                              <a:ext cx="1316" cy="878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2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5" name="Rectangle 57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76" name="Rectangle 57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77" name="Rectangle 57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78" name="Rectangle 57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79" name="Rectangle 57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80" name="Rectangle 57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81" name="Rectangle 57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82" name="Rectangle 57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83" name="Rectangle 58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84" name="Rectangle 58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85" name="Rectangle 58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86" name="Rectangle 58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87" name="Rectangle 58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88" name="Rectangle 58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89" name="Rectangle 58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90" name="Rectangle 58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91" name="Rectangle 58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92" name="Rectangle 58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93" name="Rectangle 59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94" name="Rectangle 59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95" name="Rectangle 59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96" name="Rectangle 59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97" name="Rectangle 59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98" name="Rectangle 59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99" name="Rectangle 59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00" name="Rectangle 597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01" name="Rectangle 598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02" name="Rectangle 599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03" name="Rectangle 60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04" name="Rectangle 601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05" name="Rectangle 602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06" name="Rectangle 603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07" name="Rectangle 60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08" name="Rectangle 60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09" name="Rectangle 606"/>
                          <wps:cNvSpPr>
                            <a:spLocks noChangeArrowheads="1"/>
                          </wps:cNvSpPr>
                          <wps:spPr bwMode="auto">
                            <a:xfrm>
                              <a:off x="-381" y="-1051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03F2" w:rsidRDefault="00D503F2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</wpg:wgp>
                      <wps:wsp>
                        <wps:cNvPr id="610" name="Rectangle 608"/>
                        <wps:cNvSpPr>
                          <a:spLocks noChangeArrowheads="1"/>
                        </wps:cNvSpPr>
                        <wps:spPr bwMode="auto">
                          <a:xfrm>
                            <a:off x="-241935" y="-66738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DE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03F2" w:rsidRDefault="00D503F2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11" name="Rectangle 609"/>
                        <wps:cNvSpPr>
                          <a:spLocks noChangeArrowheads="1"/>
                        </wps:cNvSpPr>
                        <wps:spPr bwMode="auto">
                          <a:xfrm>
                            <a:off x="-241935" y="-66738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CE2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03F2" w:rsidRDefault="00D503F2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12" name="Rectangle 610"/>
                        <wps:cNvSpPr>
                          <a:spLocks noChangeArrowheads="1"/>
                        </wps:cNvSpPr>
                        <wps:spPr bwMode="auto">
                          <a:xfrm>
                            <a:off x="-241935" y="-66738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CE2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03F2" w:rsidRDefault="00D503F2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13" name="Rectangle 611"/>
                        <wps:cNvSpPr>
                          <a:spLocks noChangeArrowheads="1"/>
                        </wps:cNvSpPr>
                        <wps:spPr bwMode="auto">
                          <a:xfrm>
                            <a:off x="-241935" y="-66738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CE2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03F2" w:rsidRDefault="00D503F2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14" name="Rectangle 612"/>
                        <wps:cNvSpPr>
                          <a:spLocks noChangeArrowheads="1"/>
                        </wps:cNvSpPr>
                        <wps:spPr bwMode="auto">
                          <a:xfrm>
                            <a:off x="-241935" y="-66738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1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03F2" w:rsidRDefault="00D503F2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15" name="Rectangle 613"/>
                        <wps:cNvSpPr>
                          <a:spLocks noChangeArrowheads="1"/>
                        </wps:cNvSpPr>
                        <wps:spPr bwMode="auto">
                          <a:xfrm>
                            <a:off x="-241935" y="-66738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1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03F2" w:rsidRDefault="00D503F2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16" name="Rectangle 614"/>
                        <wps:cNvSpPr>
                          <a:spLocks noChangeArrowheads="1"/>
                        </wps:cNvSpPr>
                        <wps:spPr bwMode="auto">
                          <a:xfrm>
                            <a:off x="-241935" y="-66738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1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03F2" w:rsidRDefault="00D503F2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17" name="Rectangle 615"/>
                        <wps:cNvSpPr>
                          <a:spLocks noChangeArrowheads="1"/>
                        </wps:cNvSpPr>
                        <wps:spPr bwMode="auto">
                          <a:xfrm>
                            <a:off x="-241935" y="-66738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AE0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03F2" w:rsidRDefault="00D503F2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18" name="Rectangle 616"/>
                        <wps:cNvSpPr>
                          <a:spLocks noChangeArrowheads="1"/>
                        </wps:cNvSpPr>
                        <wps:spPr bwMode="auto">
                          <a:xfrm>
                            <a:off x="-241935" y="-66738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AE0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03F2" w:rsidRDefault="00D503F2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19" name="Rectangle 617"/>
                        <wps:cNvSpPr>
                          <a:spLocks noChangeArrowheads="1"/>
                        </wps:cNvSpPr>
                        <wps:spPr bwMode="auto">
                          <a:xfrm>
                            <a:off x="-241935" y="-66738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9DF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03F2" w:rsidRDefault="00D503F2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20" name="Rectangle 618"/>
                        <wps:cNvSpPr>
                          <a:spLocks noChangeArrowheads="1"/>
                        </wps:cNvSpPr>
                        <wps:spPr bwMode="auto">
                          <a:xfrm>
                            <a:off x="-241935" y="-66738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9DF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03F2" w:rsidRDefault="00D503F2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21" name="Rectangle 619"/>
                        <wps:cNvSpPr>
                          <a:spLocks noChangeArrowheads="1"/>
                        </wps:cNvSpPr>
                        <wps:spPr bwMode="auto">
                          <a:xfrm>
                            <a:off x="-241935" y="-66738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8DE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03F2" w:rsidRDefault="00D503F2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22" name="Rectangle 620"/>
                        <wps:cNvSpPr>
                          <a:spLocks noChangeArrowheads="1"/>
                        </wps:cNvSpPr>
                        <wps:spPr bwMode="auto">
                          <a:xfrm>
                            <a:off x="-241935" y="-66738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8DE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03F2" w:rsidRDefault="00D503F2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23" name="Rectangle 621"/>
                        <wps:cNvSpPr>
                          <a:spLocks noChangeArrowheads="1"/>
                        </wps:cNvSpPr>
                        <wps:spPr bwMode="auto">
                          <a:xfrm>
                            <a:off x="-241935" y="-66738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8DE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03F2" w:rsidRDefault="00D503F2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24" name="Rectangle 622"/>
                        <wps:cNvSpPr>
                          <a:spLocks noChangeArrowheads="1"/>
                        </wps:cNvSpPr>
                        <wps:spPr bwMode="auto">
                          <a:xfrm>
                            <a:off x="-241935" y="-66738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03F2" w:rsidRDefault="00D503F2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25" name="Rectangle 623"/>
                        <wps:cNvSpPr>
                          <a:spLocks noChangeArrowheads="1"/>
                        </wps:cNvSpPr>
                        <wps:spPr bwMode="auto">
                          <a:xfrm>
                            <a:off x="-241935" y="-66738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03F2" w:rsidRDefault="00D503F2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26" name="Rectangle 624"/>
                        <wps:cNvSpPr>
                          <a:spLocks noChangeArrowheads="1"/>
                        </wps:cNvSpPr>
                        <wps:spPr bwMode="auto">
                          <a:xfrm>
                            <a:off x="-241935" y="-66738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6DC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03F2" w:rsidRDefault="00D503F2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27" name="Rectangle 625"/>
                        <wps:cNvSpPr>
                          <a:spLocks noChangeArrowheads="1"/>
                        </wps:cNvSpPr>
                        <wps:spPr bwMode="auto">
                          <a:xfrm>
                            <a:off x="-241935" y="-66738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6DC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03F2" w:rsidRDefault="00D503F2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28" name="Rectangle 626"/>
                        <wps:cNvSpPr>
                          <a:spLocks noChangeArrowheads="1"/>
                        </wps:cNvSpPr>
                        <wps:spPr bwMode="auto">
                          <a:xfrm>
                            <a:off x="-241935" y="-66738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6DC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03F2" w:rsidRDefault="00D503F2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29" name="Rectangle 627"/>
                        <wps:cNvSpPr>
                          <a:spLocks noChangeArrowheads="1"/>
                        </wps:cNvSpPr>
                        <wps:spPr bwMode="auto">
                          <a:xfrm>
                            <a:off x="-241935" y="-66738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5DB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03F2" w:rsidRDefault="00D503F2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30" name="Rectangle 628"/>
                        <wps:cNvSpPr>
                          <a:spLocks noChangeArrowheads="1"/>
                        </wps:cNvSpPr>
                        <wps:spPr bwMode="auto">
                          <a:xfrm>
                            <a:off x="-241935" y="-66738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5DB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03F2" w:rsidRDefault="00D503F2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31" name="Rectangle 629"/>
                        <wps:cNvSpPr>
                          <a:spLocks noChangeArrowheads="1"/>
                        </wps:cNvSpPr>
                        <wps:spPr bwMode="auto">
                          <a:xfrm>
                            <a:off x="4309110" y="2193290"/>
                            <a:ext cx="808990" cy="131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03F2" w:rsidRDefault="00D503F2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from</w:t>
                              </w:r>
                              <w:proofErr w:type="gramEnd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32" name="Rectangle 630"/>
                        <wps:cNvSpPr>
                          <a:spLocks noChangeArrowheads="1"/>
                        </wps:cNvSpPr>
                        <wps:spPr bwMode="auto">
                          <a:xfrm>
                            <a:off x="4323715" y="1775460"/>
                            <a:ext cx="745490" cy="131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03F2" w:rsidRDefault="00D503F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33" name="Rectangle 631"/>
                        <wps:cNvSpPr>
                          <a:spLocks noChangeArrowheads="1"/>
                        </wps:cNvSpPr>
                        <wps:spPr bwMode="auto">
                          <a:xfrm>
                            <a:off x="4514850" y="1870710"/>
                            <a:ext cx="398145" cy="131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03F2" w:rsidRDefault="00D503F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Municípios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34" name="Line 632"/>
                        <wps:cNvCnPr/>
                        <wps:spPr bwMode="auto">
                          <a:xfrm>
                            <a:off x="828040" y="1144270"/>
                            <a:ext cx="0" cy="51435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5" name="Line 633"/>
                        <wps:cNvCnPr/>
                        <wps:spPr bwMode="auto">
                          <a:xfrm>
                            <a:off x="828040" y="1224915"/>
                            <a:ext cx="0" cy="51435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6" name="Line 634"/>
                        <wps:cNvCnPr/>
                        <wps:spPr bwMode="auto">
                          <a:xfrm>
                            <a:off x="828040" y="1305560"/>
                            <a:ext cx="0" cy="51435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7" name="Line 635"/>
                        <wps:cNvCnPr/>
                        <wps:spPr bwMode="auto">
                          <a:xfrm>
                            <a:off x="828040" y="1386205"/>
                            <a:ext cx="0" cy="51435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8" name="Line 636"/>
                        <wps:cNvCnPr/>
                        <wps:spPr bwMode="auto">
                          <a:xfrm>
                            <a:off x="828040" y="1467485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9" name="Line 637"/>
                        <wps:cNvCnPr/>
                        <wps:spPr bwMode="auto">
                          <a:xfrm>
                            <a:off x="821055" y="1548130"/>
                            <a:ext cx="0" cy="51435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0" name="Line 638"/>
                        <wps:cNvCnPr/>
                        <wps:spPr bwMode="auto">
                          <a:xfrm>
                            <a:off x="821055" y="1628775"/>
                            <a:ext cx="0" cy="51435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1" name="Line 639"/>
                        <wps:cNvCnPr/>
                        <wps:spPr bwMode="auto">
                          <a:xfrm>
                            <a:off x="821055" y="1709420"/>
                            <a:ext cx="0" cy="51435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2" name="Line 640"/>
                        <wps:cNvCnPr/>
                        <wps:spPr bwMode="auto">
                          <a:xfrm>
                            <a:off x="821055" y="1790065"/>
                            <a:ext cx="0" cy="51435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3" name="Line 641"/>
                        <wps:cNvCnPr/>
                        <wps:spPr bwMode="auto">
                          <a:xfrm>
                            <a:off x="821055" y="1870710"/>
                            <a:ext cx="0" cy="51435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4" name="Line 642"/>
                        <wps:cNvCnPr/>
                        <wps:spPr bwMode="auto">
                          <a:xfrm flipH="1" flipV="1">
                            <a:off x="769620" y="1833880"/>
                            <a:ext cx="43815" cy="109855"/>
                          </a:xfrm>
                          <a:prstGeom prst="line">
                            <a:avLst/>
                          </a:prstGeom>
                          <a:noFill/>
                          <a:ln w="12" cap="rnd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5" name="Line 643"/>
                        <wps:cNvCnPr/>
                        <wps:spPr bwMode="auto">
                          <a:xfrm flipV="1">
                            <a:off x="813435" y="1833880"/>
                            <a:ext cx="43815" cy="109855"/>
                          </a:xfrm>
                          <a:prstGeom prst="line">
                            <a:avLst/>
                          </a:prstGeom>
                          <a:noFill/>
                          <a:ln w="12" cap="rnd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6" name="Rectangle 644"/>
                        <wps:cNvSpPr>
                          <a:spLocks noChangeArrowheads="1"/>
                        </wps:cNvSpPr>
                        <wps:spPr bwMode="auto">
                          <a:xfrm>
                            <a:off x="659765" y="1569720"/>
                            <a:ext cx="313690" cy="131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03F2" w:rsidRDefault="00D503F2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47" name="Line 645"/>
                        <wps:cNvCnPr/>
                        <wps:spPr bwMode="auto">
                          <a:xfrm flipH="1">
                            <a:off x="1707515" y="1092835"/>
                            <a:ext cx="36830" cy="51435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8" name="Line 646"/>
                        <wps:cNvCnPr/>
                        <wps:spPr bwMode="auto">
                          <a:xfrm flipH="1">
                            <a:off x="1641475" y="1173480"/>
                            <a:ext cx="36830" cy="51435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9" name="Line 647"/>
                        <wps:cNvCnPr/>
                        <wps:spPr bwMode="auto">
                          <a:xfrm flipH="1">
                            <a:off x="1575435" y="1254760"/>
                            <a:ext cx="36830" cy="50800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0" name="Line 648"/>
                        <wps:cNvCnPr/>
                        <wps:spPr bwMode="auto">
                          <a:xfrm flipH="1">
                            <a:off x="1510030" y="1335405"/>
                            <a:ext cx="36195" cy="50800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1" name="Line 649"/>
                        <wps:cNvCnPr/>
                        <wps:spPr bwMode="auto">
                          <a:xfrm flipH="1">
                            <a:off x="1443990" y="1416050"/>
                            <a:ext cx="36195" cy="51435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2" name="Line 650"/>
                        <wps:cNvCnPr/>
                        <wps:spPr bwMode="auto">
                          <a:xfrm flipH="1">
                            <a:off x="1377950" y="1496695"/>
                            <a:ext cx="36830" cy="51435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3" name="Line 651"/>
                        <wps:cNvCnPr/>
                        <wps:spPr bwMode="auto">
                          <a:xfrm flipH="1">
                            <a:off x="1311910" y="1577340"/>
                            <a:ext cx="36830" cy="51435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4" name="Line 652"/>
                        <wps:cNvCnPr/>
                        <wps:spPr bwMode="auto">
                          <a:xfrm flipH="1">
                            <a:off x="1245870" y="1657985"/>
                            <a:ext cx="36830" cy="51435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5" name="Line 653"/>
                        <wps:cNvCnPr/>
                        <wps:spPr bwMode="auto">
                          <a:xfrm flipH="1">
                            <a:off x="1179830" y="1738630"/>
                            <a:ext cx="36830" cy="51435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6" name="Line 654"/>
                        <wps:cNvCnPr/>
                        <wps:spPr bwMode="auto">
                          <a:xfrm flipH="1">
                            <a:off x="1113790" y="1819275"/>
                            <a:ext cx="36830" cy="51435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7" name="Line 655"/>
                        <wps:cNvCnPr/>
                        <wps:spPr bwMode="auto">
                          <a:xfrm flipH="1">
                            <a:off x="1047750" y="1899920"/>
                            <a:ext cx="36830" cy="43815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8" name="Line 656"/>
                        <wps:cNvCnPr/>
                        <wps:spPr bwMode="auto">
                          <a:xfrm flipV="1">
                            <a:off x="1047750" y="1833880"/>
                            <a:ext cx="36830" cy="109855"/>
                          </a:xfrm>
                          <a:prstGeom prst="line">
                            <a:avLst/>
                          </a:prstGeom>
                          <a:noFill/>
                          <a:ln w="12" cap="rnd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9" name="Line 657"/>
                        <wps:cNvCnPr/>
                        <wps:spPr bwMode="auto">
                          <a:xfrm flipV="1">
                            <a:off x="1047750" y="1885315"/>
                            <a:ext cx="102870" cy="58420"/>
                          </a:xfrm>
                          <a:prstGeom prst="line">
                            <a:avLst/>
                          </a:prstGeom>
                          <a:noFill/>
                          <a:ln w="12" cap="rnd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0" name="Rectangle 658"/>
                        <wps:cNvSpPr>
                          <a:spLocks noChangeArrowheads="1"/>
                        </wps:cNvSpPr>
                        <wps:spPr bwMode="auto">
                          <a:xfrm>
                            <a:off x="1238885" y="1540510"/>
                            <a:ext cx="313690" cy="131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03F2" w:rsidRDefault="00D503F2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61" name="Line 659"/>
                        <wps:cNvCnPr/>
                        <wps:spPr bwMode="auto">
                          <a:xfrm flipH="1">
                            <a:off x="2249805" y="1599565"/>
                            <a:ext cx="51435" cy="14605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2" name="Line 660"/>
                        <wps:cNvCnPr/>
                        <wps:spPr bwMode="auto">
                          <a:xfrm flipH="1">
                            <a:off x="2169160" y="1628775"/>
                            <a:ext cx="51435" cy="21590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3" name="Line 661"/>
                        <wps:cNvCnPr/>
                        <wps:spPr bwMode="auto">
                          <a:xfrm flipH="1">
                            <a:off x="2088515" y="1664970"/>
                            <a:ext cx="51435" cy="22225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4" name="Line 662"/>
                        <wps:cNvCnPr/>
                        <wps:spPr bwMode="auto">
                          <a:xfrm flipH="1">
                            <a:off x="2007870" y="1694815"/>
                            <a:ext cx="51435" cy="21590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5" name="Line 663"/>
                        <wps:cNvCnPr/>
                        <wps:spPr bwMode="auto">
                          <a:xfrm flipH="1">
                            <a:off x="1927225" y="1731010"/>
                            <a:ext cx="51435" cy="22225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6" name="Line 664"/>
                        <wps:cNvCnPr/>
                        <wps:spPr bwMode="auto">
                          <a:xfrm flipH="1">
                            <a:off x="1846580" y="1767840"/>
                            <a:ext cx="51435" cy="22225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7" name="Line 665"/>
                        <wps:cNvCnPr/>
                        <wps:spPr bwMode="auto">
                          <a:xfrm flipH="1">
                            <a:off x="1766570" y="1797050"/>
                            <a:ext cx="50800" cy="22225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8" name="Line 666"/>
                        <wps:cNvCnPr/>
                        <wps:spPr bwMode="auto">
                          <a:xfrm flipH="1">
                            <a:off x="1685925" y="1833880"/>
                            <a:ext cx="50800" cy="22225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9" name="Line 667"/>
                        <wps:cNvCnPr/>
                        <wps:spPr bwMode="auto">
                          <a:xfrm flipH="1">
                            <a:off x="1605280" y="1870710"/>
                            <a:ext cx="50800" cy="22225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0" name="Line 668"/>
                        <wps:cNvCnPr/>
                        <wps:spPr bwMode="auto">
                          <a:xfrm flipH="1">
                            <a:off x="1524635" y="1899920"/>
                            <a:ext cx="50800" cy="22225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1" name="Line 669"/>
                        <wps:cNvCnPr/>
                        <wps:spPr bwMode="auto">
                          <a:xfrm flipH="1">
                            <a:off x="1443990" y="1936750"/>
                            <a:ext cx="50800" cy="22225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2" name="Line 670"/>
                        <wps:cNvCnPr/>
                        <wps:spPr bwMode="auto">
                          <a:xfrm flipH="1">
                            <a:off x="1363345" y="1973580"/>
                            <a:ext cx="51435" cy="21590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3" name="Line 671"/>
                        <wps:cNvCnPr/>
                        <wps:spPr bwMode="auto">
                          <a:xfrm flipH="1">
                            <a:off x="1282700" y="2002790"/>
                            <a:ext cx="51435" cy="22225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4" name="Line 672"/>
                        <wps:cNvCnPr/>
                        <wps:spPr bwMode="auto">
                          <a:xfrm flipH="1">
                            <a:off x="1245870" y="2039620"/>
                            <a:ext cx="7620" cy="6985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5" name="Line 673"/>
                        <wps:cNvCnPr/>
                        <wps:spPr bwMode="auto">
                          <a:xfrm flipV="1">
                            <a:off x="1245870" y="1965960"/>
                            <a:ext cx="80645" cy="80645"/>
                          </a:xfrm>
                          <a:prstGeom prst="line">
                            <a:avLst/>
                          </a:prstGeom>
                          <a:noFill/>
                          <a:ln w="12" cap="rnd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6" name="Line 674"/>
                        <wps:cNvCnPr/>
                        <wps:spPr bwMode="auto">
                          <a:xfrm>
                            <a:off x="1245870" y="2046605"/>
                            <a:ext cx="117475" cy="0"/>
                          </a:xfrm>
                          <a:prstGeom prst="line">
                            <a:avLst/>
                          </a:prstGeom>
                          <a:noFill/>
                          <a:ln w="12" cap="rnd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7" name="Rectangle 675"/>
                        <wps:cNvSpPr>
                          <a:spLocks noChangeArrowheads="1"/>
                        </wps:cNvSpPr>
                        <wps:spPr bwMode="auto">
                          <a:xfrm>
                            <a:off x="1612265" y="1848485"/>
                            <a:ext cx="313690" cy="131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03F2" w:rsidRDefault="00D503F2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78" name="Line 676"/>
                        <wps:cNvCnPr/>
                        <wps:spPr bwMode="auto">
                          <a:xfrm flipH="1">
                            <a:off x="1531620" y="2230120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9" name="Line 677"/>
                        <wps:cNvCnPr/>
                        <wps:spPr bwMode="auto">
                          <a:xfrm flipH="1">
                            <a:off x="1450975" y="2230120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0" name="Line 678"/>
                        <wps:cNvCnPr/>
                        <wps:spPr bwMode="auto">
                          <a:xfrm flipH="1">
                            <a:off x="1370330" y="2230120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1" name="Line 679"/>
                        <wps:cNvCnPr/>
                        <wps:spPr bwMode="auto">
                          <a:xfrm flipH="1">
                            <a:off x="1289685" y="2230120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2" name="Line 680"/>
                        <wps:cNvCnPr/>
                        <wps:spPr bwMode="auto">
                          <a:xfrm flipH="1">
                            <a:off x="1245870" y="2230120"/>
                            <a:ext cx="14605" cy="0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3" name="Line 681"/>
                        <wps:cNvCnPr/>
                        <wps:spPr bwMode="auto">
                          <a:xfrm flipV="1">
                            <a:off x="1245870" y="2186305"/>
                            <a:ext cx="109855" cy="43815"/>
                          </a:xfrm>
                          <a:prstGeom prst="line">
                            <a:avLst/>
                          </a:prstGeom>
                          <a:noFill/>
                          <a:ln w="12" cap="rnd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4" name="Line 682"/>
                        <wps:cNvCnPr/>
                        <wps:spPr bwMode="auto">
                          <a:xfrm>
                            <a:off x="1245870" y="2230120"/>
                            <a:ext cx="109855" cy="43815"/>
                          </a:xfrm>
                          <a:prstGeom prst="line">
                            <a:avLst/>
                          </a:prstGeom>
                          <a:noFill/>
                          <a:ln w="12" cap="rnd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5" name="Rectangle 683"/>
                        <wps:cNvSpPr>
                          <a:spLocks noChangeArrowheads="1"/>
                        </wps:cNvSpPr>
                        <wps:spPr bwMode="auto">
                          <a:xfrm>
                            <a:off x="1253490" y="2252345"/>
                            <a:ext cx="313690" cy="131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03F2" w:rsidRDefault="00D503F2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86" name="Line 684"/>
                        <wps:cNvCnPr/>
                        <wps:spPr bwMode="auto">
                          <a:xfrm>
                            <a:off x="3774440" y="1525905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7" name="Line 685"/>
                        <wps:cNvCnPr/>
                        <wps:spPr bwMode="auto">
                          <a:xfrm>
                            <a:off x="3855085" y="1525905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8" name="Line 686"/>
                        <wps:cNvCnPr/>
                        <wps:spPr bwMode="auto">
                          <a:xfrm>
                            <a:off x="3935730" y="1525905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12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9" name="Rectangle 687"/>
                        <wps:cNvSpPr>
                          <a:spLocks noChangeArrowheads="1"/>
                        </wps:cNvSpPr>
                        <wps:spPr bwMode="auto">
                          <a:xfrm>
                            <a:off x="3774440" y="1548130"/>
                            <a:ext cx="220345" cy="131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03F2" w:rsidRDefault="00D503F2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flow</w:t>
                              </w:r>
                              <w:proofErr w:type="gramEnd"/>
                              <w:r>
                                <w:rPr>
                                  <w:rFonts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690" o:spid="_x0000_s1026" editas="canvas" style="width:453pt;height:236.25pt;mso-position-horizontal-relative:char;mso-position-vertical-relative:line" coordsize="57531,30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30003;visibility:visible;mso-wrap-style:square">
                  <v:fill o:detectmouseclick="t"/>
                  <v:path o:connecttype="none"/>
                </v:shape>
                <v:group id="Group 205" o:spid="_x0000_s1028" style="position:absolute;left:-2419;top:-6673;width:59727;height:36454" coordorigin="-381,-1051" coordsize="9406,57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5" o:spid="_x0000_s1029" style="position:absolute;left:-23;top:-23;width:1;height: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H/h78A&#10;AADaAAAADwAAAGRycy9kb3ducmV2LnhtbERPTYvCMBC9L/gfwgje1lQXFq2mRRQX96j14m1sxrba&#10;TEoTtfrrzUHw+Hjf87QztbhR6yrLCkbDCARxbnXFhYJ9tv6egHAeWWNtmRQ8yEGa9L7mGGt75y3d&#10;dr4QIYRdjApK75tYSpeXZNANbUMcuJNtDfoA20LqFu8h3NRyHEW/0mDFoaHEhpYl5Zfd1Sg4VuM9&#10;PrfZX2Sm6x//32Xn62Gl1KDfLWYgPHX+I367N1pB2BquhBsgk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cf+HvwAAANoAAAAPAAAAAAAAAAAAAAAAAJgCAABkcnMvZG93bnJl&#10;di54bWxQSwUGAAAAAAQABAD1AAAAhAMAAAAA&#10;"/>
                  <v:rect id="Rectangle 6" o:spid="_x0000_s1030" style="position:absolute;left:35;top:35;width:8990;height:46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40z8MA&#10;AADaAAAADwAAAGRycy9kb3ducmV2LnhtbESPQWvCQBSE74L/YXkFb7qJ0qrRjUih0JNaK8XjM/ua&#10;hOy+Ddmtpv/eFQo9DjPzDbPe9NaIK3W+dqwgnSQgiAunay4VnD7fxgsQPiBrNI5JwS952OTDwRoz&#10;7W78QddjKEWEsM9QQRVCm0npi4os+olriaP37TqLIcqulLrDW4RbI6dJ8iIt1hwXKmzptaKiOf5Y&#10;BYvni2lO89l5N9+nXw2ZLfndQanRU79dgQjUh//wX/tdK1jC40q8ATK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L40z8MAAADaAAAADwAAAAAAAAAAAAAAAACYAgAAZHJzL2Rv&#10;d25yZXYueG1sUEsFBgAAAAAEAAQA9QAAAIgDAAAAAA==&#10;" filled="f" strokeweight="0"/>
                  <v:shape id="Freeform 7" o:spid="_x0000_s1031" style="position:absolute;left:35;top:35;width:2677;height:219;flip:y;visibility:visible;mso-wrap-style:square;v-text-anchor:top" coordsize="232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mnncEA&#10;AADbAAAADwAAAGRycy9kb3ducmV2LnhtbESPQW/CMAyF70j8h8hIu6CRbgc0dQSEYEy7rsDdakwT&#10;0ThVEqD79/Nh0m623vN7n1ebMfTqTin7yAZeFhUo4jZaz52B0/Hw/AYqF2SLfWQy8EMZNuvpZIW1&#10;jQ/+pntTOiUhnGs04EoZaq1z6yhgXsSBWLRLTAGLrKnTNuFDwkOvX6tqqQN6lgaHA+0ctdfmFgx8&#10;nm/peDnvD9T7VFyzJD//IGOeZuP2HVShsfyb/66/rOALvfwiA+j1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Spp53BAAAA2wAAAA8AAAAAAAAAAAAAAAAAmAIAAGRycy9kb3du&#10;cmV2LnhtbFBLBQYAAAAABAAEAPUAAACGAwAAAAA=&#10;" path="m,l219,r13,14l232,19e" filled="f" strokeweight="0">
                    <v:path arrowok="t" o:connecttype="custom" o:connectlocs="0,0;2527,0;2677,161;2677,219" o:connectangles="0,0,0,0"/>
                  </v:shape>
                  <v:rect id="Rectangle 8" o:spid="_x0000_s1032" style="position:absolute;left:92;top:69;width:2194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  <w:proofErr w:type="spellStart"/>
                          <w:proofErr w:type="gram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uc</w:t>
                          </w:r>
                          <w:proofErr w:type="spellEnd"/>
                          <w:proofErr w:type="gram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Manter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Averbadde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Tempos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Fictíci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...</w:t>
                          </w:r>
                        </w:p>
                      </w:txbxContent>
                    </v:textbox>
                  </v:rect>
                  <v:rect id="Rectangle 9" o:spid="_x0000_s1033" style="position:absolute;left:323;top:647;width:5644;height:36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Pdf8MA&#10;AADbAAAADwAAAGRycy9kb3ducmV2LnhtbERPS2vCQBC+C/6HZYReSt2YPpA0qxShUvFkmou3ITtm&#10;02RnQ3bV9N+7hYK3+fiek69H24kLDb5xrGAxT0AQV043XCsovz+fliB8QNbYOSYFv+RhvZpOcsy0&#10;u/KBLkWoRQxhn6ECE0KfSekrQxb93PXEkTu5wWKIcKilHvAaw20n0yR5kxYbjg0Ge9oYqtribBW0&#10;Nn3ev7wufvrt3mzKXfG4PG7PSj3Mxo93EIHGcBf/u790nJ/C3y/xALm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SPdf8MAAADbAAAADwAAAAAAAAAAAAAAAACYAgAAZHJzL2Rv&#10;d25yZXYueG1sUEsFBgAAAAAEAAQA9QAAAIgDAAAAAA==&#10;" fillcolor="#c0bfc0" strokecolor="#c0bfc0" strokeweight="33e-5mm"/>
                  <v:rect id="Rectangle 10" o:spid="_x0000_s1034" style="position:absolute;left:323;top:439;width:2435;height: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945MEA&#10;AADbAAAADwAAAGRycy9kb3ducmV2LnhtbERPS4vCMBC+L/gfwizsRTT1iVSjiLCy4snqxdvQjE3X&#10;ZlKaqN1/bwRhb/PxPWexam0l7tT40rGCQT8BQZw7XXKh4HT87s1A+ICssXJMCv7Iw2rZ+Vhgqt2D&#10;D3TPQiFiCPsUFZgQ6lRKnxuy6PuuJo7cxTUWQ4RNIXWDjxhuKzlMkqm0WHJsMFjTxlB+zW5WwdUO&#10;R/vxZPBbb/dmc9pl3dl5e1Pq67Ndz0EEasO/+O3+0XH+CF6/xAPk8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JveOTBAAAA2wAAAA8AAAAAAAAAAAAAAAAAmAIAAGRycy9kb3du&#10;cmV2LnhtbFBLBQYAAAAABAAEAPUAAACGAwAAAAA=&#10;" fillcolor="#c0bfc0" strokecolor="#c0bfc0" strokeweight="33e-5mm"/>
                  <v:rect id="Rectangle 11" o:spid="_x0000_s1035" style="position:absolute;left:289;top:612;width:5643;height:36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Oel8AA&#10;AADbAAAADwAAAGRycy9kb3ducmV2LnhtbERP32vCMBB+H/g/hBP2tqa6IVKNIsLGXiysKvTxaM62&#10;mFxKkmn975fBYG/38f289Xa0RtzIh96xglmWgyBunO65VXA6vr8sQYSIrNE4JgUPCrDdTJ7WWGh3&#10;5y+6VbEVKYRDgQq6GIdCytB0ZDFkbiBO3MV5izFB30rt8Z7CrZHzPF9Iiz2nhg4H2nfUXKtvq2BX&#10;XzzPkfPy+PF6KM1ZLmojlXqejrsViEhj/Bf/uT91mv8Gv7+kA+Tm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SOel8AAAADbAAAADwAAAAAAAAAAAAAAAACYAgAAZHJzL2Rvd25y&#10;ZXYueG1sUEsFBgAAAAAEAAQA9QAAAIUDAAAAAA==&#10;" fillcolor="#fcf2e3" strokeweight="33e-5mm"/>
                  <v:rect id="Rectangle 12" o:spid="_x0000_s1036" style="position:absolute;left:289;top:404;width:2435;height: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87DMAA&#10;AADbAAAADwAAAGRycy9kb3ducmV2LnhtbERP32vCMBB+H/g/hBP2tqY6JlKNIsLGXiysKvTxaM62&#10;mFxKkmn975fBYG/38f289Xa0RtzIh96xglmWgyBunO65VXA6vr8sQYSIrNE4JgUPCrDdTJ7WWGh3&#10;5y+6VbEVKYRDgQq6GIdCytB0ZDFkbiBO3MV5izFB30rt8Z7CrZHzPF9Iiz2nhg4H2nfUXKtvq2BX&#10;XzzPkfPy+PF6KM1ZLmojlXqejrsViEhj/Bf/uT91mv8Gv7+kA+Tm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m87DMAAAADbAAAADwAAAAAAAAAAAAAAAACYAgAAZHJzL2Rvd25y&#10;ZXYueG1sUEsFBgAAAAAEAAQA9QAAAIUDAAAAAA==&#10;" fillcolor="#fcf2e3" strokeweight="33e-5mm"/>
                  <v:rect id="Rectangle 13" o:spid="_x0000_s103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NdL8EA&#10;AADbAAAADwAAAGRycy9kb3ducmV2LnhtbERPS2uDQBC+B/oflinkFteaR4t1lSK05BRSG9Lr4E5V&#10;6s6Ku03sv88GArnNx/ecrJhML040us6ygqcoBkFcW91xo+Dw9b54AeE8ssbeMin4JwdF/jDLMNX2&#10;zJ90qnwjQgi7FBW03g+plK5uyaCL7EAcuB87GvQBjo3UI55DuOllEscbabDj0NDiQGVL9W/1ZxTs&#10;qKz7733ysT6QP8bls1stj06p+eP09grC0+Tv4pt7q8P8DVx/CQfI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BDXS/BAAAA2wAAAA8AAAAAAAAAAAAAAAAAmAIAAGRycy9kb3du&#10;cmV2LnhtbFBLBQYAAAAABAAEAPUAAACGAwAAAAA=&#10;" fillcolor="#fcf2e3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" o:spid="_x0000_s103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OR1sAA&#10;AADbAAAADwAAAGRycy9kb3ducmV2LnhtbERPTYvCMBC9C/6HMIIX0VRZVqmmIorgbVkV8Tg0Y1va&#10;TGoTNf77zcLC3ubxPme1DqYRT+pcZVnBdJKAIM6trrhQcD7txwsQziNrbCyTgjc5WGf93gpTbV/8&#10;Tc+jL0QMYZeigtL7NpXS5SUZdBPbEkfuZjuDPsKukLrDVww3jZwlyac0WHFsKLGlbUl5fXwYBY/E&#10;hcvHCff16ErBXb/s7j61Sg0HYbME4Sn4f/Gf+6Dj/Dn8/hIPkNk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rOR1sAAAADbAAAADwAAAAAAAAAAAAAAAACYAgAAZHJzL2Rvd25y&#10;ZXYueG1sUEsFBgAAAAAEAAQA9QAAAIUDAAAAAA==&#10;" fillcolor="#fbf1e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" o:spid="_x0000_s103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wFpMMA&#10;AADbAAAADwAAAGRycy9kb3ducmV2LnhtbESPQWvDMAyF74P+B6NCL2N1UsYoWd0yOgq7jaWl9Chi&#10;LQmN5TR2Gu/fT4fBbhLv6b1Pm11ynbrTEFrPBvJlBoq48rbl2sDpeHhagwoR2WLnmQz8UIDddvaw&#10;wcL6ib/oXsZaSQiHAg00MfaF1qFqyGFY+p5YtG8/OIyyDrW2A04S7jq9yrIX7bBlaWiwp31D1bUc&#10;nYExC+n8fMTD9fFCKVw+/fst98Ys5untFVSkFP/Nf9cfVvAFVn6RAf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ywFpMMAAADbAAAADwAAAAAAAAAAAAAAAACYAgAAZHJzL2Rv&#10;d25yZXYueG1sUEsFBgAAAAAEAAQA9QAAAIgDAAAAAA==&#10;" fillcolor="#fbf1e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" o:spid="_x0000_s104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Cq28MA&#10;AADbAAAADwAAAGRycy9kb3ducmV2LnhtbERPS2vCQBC+F/oflil4q5sU1Ca6EakWeq0WH7chOybR&#10;7GzIrknsr+8WCr3Nx/ecxXIwteiodZVlBfE4AkGcW11xoeBr9/78CsJ5ZI21ZVJwJwfL7PFhgam2&#10;PX9St/WFCCHsUlRQet+kUrq8JINubBviwJ1ta9AH2BZSt9iHcFPLlyiaSoMVh4YSG3orKb9ub0ZB&#10;/93N4np1TDZ8mx1wclrvD6eLUqOnYTUH4Wnw/+I/94cO8xP4/SUc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mCq28MAAADbAAAADwAAAAAAAAAAAAAAAACYAgAAZHJzL2Rv&#10;d25yZXYueG1sUEsFBgAAAAAEAAQA9QAAAIgDAAAAAA==&#10;" fillcolor="#faf0e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" o:spid="_x0000_s104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bJ+8EA&#10;AADbAAAADwAAAGRycy9kb3ducmV2LnhtbERPy4rCMBTdC/5DuIK7MVXwMR2jiA9wqzPouLs0d9pq&#10;c1Oa2Fa/3iwGXB7Oe75sTSFqqlxuWcFwEIEgTqzOOVXw8737mIFwHlljYZkUPMjBctHtzDHWtuED&#10;1UefihDCLkYFmfdlLKVLMjLoBrYkDtyfrQz6AKtU6gqbEG4KOYqiiTSYc2jIsKR1RsnteDcKmmc9&#10;HRar388t36dnHF82p/PlqlS/166+QHhq/Vv8795rBaOwPnwJP0A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E2yfvBAAAA2wAAAA8AAAAAAAAAAAAAAAAAmAIAAGRycy9kb3du&#10;cmV2LnhtbFBLBQYAAAAABAAEAPUAAACGAwAAAAA=&#10;" fillcolor="#faf0e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" o:spid="_x0000_s104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psYMUA&#10;AADbAAAADwAAAGRycy9kb3ducmV2LnhtbESPT2vCQBTE7wW/w/KE3uomQmuNboLYFnpVi39uj+wz&#10;iWbfhuyapH76bqHQ4zAzv2GW2WBq0VHrKssK4kkEgji3uuJCwdfu4+kVhPPIGmvLpOCbHGTp6GGJ&#10;ibY9b6jb+kIECLsEFZTeN4mULi/JoJvYhjh4Z9sa9EG2hdQt9gFuajmNohdpsOKwUGJD65Ly6/Zm&#10;FPT3bhbXq+P8nW+zAz6f3vaH00Wpx/GwWoDwNPj/8F/7UyuYxvD7JfwAmf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emxgxQAAANs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" o:spid="_x0000_s104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jYMcYA&#10;AADbAAAADwAAAGRycy9kb3ducmV2LnhtbESPT2vCQBTE74V+h+UVequb5hBCdJVSEfRQaFNRvD2z&#10;L39o9m3IrknaT+8KBY/DzPyGWawm04qBetdYVvA6i0AQF1Y3XCnYf29eUhDOI2tsLZOCX3KwWj4+&#10;LDDTduQvGnJfiQBhl6GC2vsuk9IVNRl0M9sRB6+0vUEfZF9J3eMY4KaVcRQl0mDDYaHGjt5rKn7y&#10;i1GQHC/nfbU5fXwejmVR7tL12id/Sj0/TW9zEJ4mfw//t7daQRzD7Uv4AXJ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MjYMcYAAADbAAAADwAAAAAAAAAAAAAAAACYAgAAZHJz&#10;L2Rvd25yZXYueG1sUEsFBgAAAAAEAAQA9QAAAIsDAAAAAA==&#10;" fillcolor="#f9efe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" o:spid="_x0000_s104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R9qsUA&#10;AADbAAAADwAAAGRycy9kb3ducmV2LnhtbESPT4vCMBTE7wt+h/AEb2uqQpFqFFEEPQirK4q3Z/P6&#10;B5uX0kSt++nNwsIeh5n5DTOdt6YSD2pcaVnBoB+BIE6tLjlXcPxef45BOI+ssbJMCl7kYD7rfEwx&#10;0fbJe3ocfC4ChF2CCgrv60RKlxZk0PVtTRy8zDYGfZBNLnWDzwA3lRxGUSwNlhwWCqxpWVB6O9yN&#10;gvh8vx7z9WX3dTpnabYdr1Y+/lGq120XExCeWv8f/mtvtILhCH6/hB8gZ2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hH2qxQAAANsAAAAPAAAAAAAAAAAAAAAAAJgCAABkcnMv&#10;ZG93bnJldi54bWxQSwUGAAAAAAQABAD1AAAAigMAAAAA&#10;" fillcolor="#f9efe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" o:spid="_x0000_s104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3l3sUA&#10;AADbAAAADwAAAGRycy9kb3ducmV2LnhtbESPT4vCMBTE7wt+h/AEb2uqSJFqFFEEPQirK4q3Z/P6&#10;B5uX0kSt++nNwsIeh5n5DTOdt6YSD2pcaVnBoB+BIE6tLjlXcPxef45BOI+ssbJMCl7kYD7rfEwx&#10;0fbJe3ocfC4ChF2CCgrv60RKlxZk0PVtTRy8zDYGfZBNLnWDzwA3lRxGUSwNlhwWCqxpWVB6O9yN&#10;gvh8vx7z9WX3dTpnabYdr1Y+/lGq120XExCeWv8f/mtvtILhCH6/hB8gZ2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beXexQAAANsAAAAPAAAAAAAAAAAAAAAAAJgCAABkcnMv&#10;ZG93bnJldi54bWxQSwUGAAAAAAQABAD1AAAAigMAAAAA&#10;" fillcolor="#f9efe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" o:spid="_x0000_s104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JFYsMA&#10;AADbAAAADwAAAGRycy9kb3ducmV2LnhtbESPS4vCMBSF9wP+h3AFN4OmI4xINYojDIg7n+Du2lzb&#10;YnJTmkyt/vqJILg8nMfHmc5ba0RDtS8dK/gaJCCIM6dLzhXsd7/9MQgfkDUax6TgTh7ms87HFFPt&#10;bryhZhtyEUfYp6igCKFKpfRZQRb9wFXE0bu42mKIss6lrvEWx62RwyQZSYslR0KBFS0Lyq7bPxsh&#10;q6M8Hu7r7LH/PJ1/Gmkey41RqtdtFxMQgdrwDr/aK61g+A3PL/EHyNk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kJFYsMAAADb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" o:spid="_x0000_s104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DbFcMA&#10;AADbAAAADwAAAGRycy9kb3ducmV2LnhtbESPS4vCMBSF98L8h3AHZiOa6kKkGsURBmR2vgrurs21&#10;LSY3pYm1+usnA4LLw3l8nPmys0a01PjKsYLRMAFBnDtdcaHgsP8ZTEH4gKzROCYFD/KwXHz05phq&#10;d+cttbtQiDjCPkUFZQh1KqXPS7Loh64mjt7FNRZDlE0hdYP3OG6NHCfJRFqsOBJKrGldUn7d3WyE&#10;bDKZHR+/+fPQP52/W2me661R6uuzW81ABOrCO/xqb7SC8QT+v8QfI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pDbFcMAAADb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" o:spid="_x0000_s104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x+jsMA&#10;AADbAAAADwAAAGRycy9kb3ducmV2LnhtbESPS4vCMBSF9wP+h3AFN4Om42KUahRHGBB3PsHdtbm2&#10;xeSmNJla/fUTQXB5OI+PM5231oiGal86VvA1SEAQZ06XnCvY7377YxA+IGs0jknBnTzMZ52PKaba&#10;3XhDzTbkIo6wT1FBEUKVSumzgiz6gauIo3dxtcUQZZ1LXeMtjlsjh0nyLS2WHAkFVrQsKLtu/2yE&#10;rI7yeLivs8f+83T+aaR5LDdGqV63XUxABGrDO/xqr7SC4QieX+IPkL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dx+jsMAAADb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" o:spid="_x0000_s104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hKNMAA&#10;AADbAAAADwAAAGRycy9kb3ducmV2LnhtbERPTYvCMBC9C/6HMII3TVdQ3K5RZEGQRQRbt+ehGZti&#10;M+k2Wa3/3hwEj4/3vdr0thE36nztWMHHNAFBXDpdc6XgnO8mSxA+IGtsHJOCB3nYrIeDFaba3flE&#10;tyxUIoawT1GBCaFNpfSlIYt+6lriyF1cZzFE2FVSd3iP4baRsyRZSIs1xwaDLX0bKq/Zv1WQy2N9&#10;cHPTfF4vP/O/36Jot1mh1HjUb79ABOrDW/xy77WCWRwbv8QfIN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uhKNMAAAADbAAAADwAAAAAAAAAAAAAAAACYAgAAZHJzL2Rvd25y&#10;ZXYueG1sUEsFBgAAAAAEAAQA9QAAAIUDAAAAAA==&#10;" fillcolor="#f7edd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" o:spid="_x0000_s105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Tvr8IA&#10;AADbAAAADwAAAGRycy9kb3ducmV2LnhtbESPQYvCMBSE78L+h/AWvGm6grJWo8jCgogIVu350Tyb&#10;YvPSbaLWf28EYY/DzHzDzJedrcWNWl85VvA1TEAQF05XXCo4Hn4H3yB8QNZYOyYFD/KwXHz05phq&#10;d+c93bJQighhn6ICE0KTSukLQxb90DXE0Tu71mKIsi2lbvEe4baWoySZSIsVxwWDDf0YKi7Z1So4&#10;yF21dWNTTy/nzfjvlOfNKsuV6n92qxmIQF34D7/ba61gNIXXl/gD5O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pO+vwgAAANsAAAAPAAAAAAAAAAAAAAAAAJgCAABkcnMvZG93&#10;bnJldi54bWxQSwUGAAAAAAQABAD1AAAAhwMAAAAA&#10;" fillcolor="#f7edd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" o:spid="_x0000_s105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nt57oA&#10;AADbAAAADwAAAGRycy9kb3ducmV2LnhtbERPuwrCMBTdBf8hXMFNUxVEq1GkILr6WNwuzbUpNjcl&#10;iVr/3gyC4+G819vONuJFPtSOFUzGGQji0umaKwXXy360ABEissbGMSn4UIDtpt9bY67dm0/0OsdK&#10;pBAOOSowMba5lKE0ZDGMXUucuLvzFmOCvpLa4zuF20ZOs2wuLdacGgy2VBgqH+enVWBn+1je5kVz&#10;ZN8tlsu7KehwUmo46HYrEJG6+Bf/3EetYJbWpy/pB8jNFw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asnt57oAAADbAAAADwAAAAAAAAAAAAAAAACYAgAAZHJzL2Rvd25yZXYueG1s&#10;UEsFBgAAAAAEAAQA9QAAAH8DAAAAAA==&#10;" fillcolor="#f6ecd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" o:spid="_x0000_s105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VIfMEA&#10;AADbAAAADwAAAGRycy9kb3ducmV2LnhtbESPQYvCMBSE7wv+h/AWvK1pVxCtxrIUZHutuxdvj+bZ&#10;FJuXkkSt/94IC3scZuYbZldOdhA38qF3rCBfZCCIW6d77hT8/hw+1iBCRNY4OCYFDwpQ7mdvOyy0&#10;u3NDt2PsRIJwKFCBiXEspAytIYth4Ubi5J2dtxiT9J3UHu8Jbgf5mWUrabHntGBwpMpQezlerQK7&#10;PMT2tKqGmv203mzOpqLvRqn5+/S1BRFpiv/hv3atFSxzeH1JP0D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WFSHzBAAAA2wAAAA8AAAAAAAAAAAAAAAAAmAIAAGRycy9kb3du&#10;cmV2LnhtbFBLBQYAAAAABAAEAPUAAACGAwAAAAA=&#10;" fillcolor="#f6ecd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" o:spid="_x0000_s105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fWC8EA&#10;AADbAAAADwAAAGRycy9kb3ducmV2LnhtbESPT4vCMBTE78J+h/AWvGmqgthuU5GCrFf/XLw9mmdT&#10;tnkpSVa7334jCB6HmfkNU25H24s7+dA5VrCYZyCIG6c7bhVczvvZBkSIyBp7x6TgjwJsq49JiYV2&#10;Dz7S/RRbkSAcClRgYhwKKUNjyGKYu4E4eTfnLcYkfSu1x0eC214us2wtLXacFgwOVBtqfk6/VoFd&#10;7WNzXdf9gf24yfObqen7qNT0c9x9gYg0xnf41T5oBaslPL+kHyC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VX1gvBAAAA2wAAAA8AAAAAAAAAAAAAAAAAmAIAAGRycy9kb3du&#10;cmV2LnhtbFBLBQYAAAAABAAEAPUAAACGAwAAAAA=&#10;" fillcolor="#f6ecd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" o:spid="_x0000_s105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O2U8UA&#10;AADbAAAADwAAAGRycy9kb3ducmV2LnhtbESPQWvCQBSE70L/w/IK3symDYpNXaVIC4WioG2h3p7Z&#10;1yRk923Irhr/vSsIHoeZ+YaZLXprxJE6XztW8JSkIIgLp2suFfx8f4ymIHxA1mgck4IzeVjMHwYz&#10;zLU78YaO21CKCGGfo4IqhDaX0hcVWfSJa4mj9+86iyHKrpS6w1OEWyOf03QiLdYcFypsaVlR0WwP&#10;VsG6//2qX/6aJtublX/fL3djMjulho/92yuIQH24h2/tT60gy+D6Jf4A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c7ZTxQAAANsAAAAPAAAAAAAAAAAAAAAAAJgCAABkcnMv&#10;ZG93bnJldi54bWxQSwUGAAAAAAQABAD1AAAAigMAAAAA&#10;" fillcolor="#f5ebd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" o:spid="_x0000_s105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ouJ8UA&#10;AADbAAAADwAAAGRycy9kb3ducmV2LnhtbESP3WoCMRSE7wu+QziCdzWrtqKrUUQUCqWF+gN6d9wc&#10;d5dNTpZN1O3bN4VCL4eZ+YaZL1trxJ0aXzpWMOgnIIgzp0vOFRz22+cJCB+QNRrHpOCbPCwXnac5&#10;pto9+Ivuu5CLCGGfooIihDqV0mcFWfR9VxNH7+oaiyHKJpe6wUeEWyOHSTKWFkuOCwXWtC4oq3Y3&#10;q+CzPb6X01NVjS7mw28u6/MrmbNSvW67moEI1Ib/8F/7TSsYvcDvl/gD5O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mi4nxQAAANsAAAAPAAAAAAAAAAAAAAAAAJgCAABkcnMv&#10;ZG93bnJldi54bWxQSwUGAAAAAAQABAD1AAAAigMAAAAA&#10;" fillcolor="#f5ebd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" o:spid="_x0000_s105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aLvMUA&#10;AADbAAAADwAAAGRycy9kb3ducmV2LnhtbESPQWvCQBSE74X+h+UVequbVpQ2zSpFWhBEQVtBby/Z&#10;1yRk923Irhr/vSsIHoeZ+YbJpr014kidrx0reB0kIIgLp2suFfz9/ry8g/ABWaNxTArO5GE6eXzI&#10;MNXuxGs6bkIpIoR9igqqENpUSl9UZNEPXEscvX/XWQxRdqXUHZ4i3Br5liRjabHmuFBhS7OKimZz&#10;sApW/XZRf+yaZpibpf/OZ/sRmb1Sz0/91yeIQH24h2/tuVYwHMH1S/wBcn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1ou8xQAAANsAAAAPAAAAAAAAAAAAAAAAAJgCAABkcnMv&#10;ZG93bnJldi54bWxQSwUGAAAAAAQABAD1AAAAigMAAAAA&#10;" fillcolor="#f5ebd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" o:spid="_x0000_s105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aj88AA&#10;AADbAAAADwAAAGRycy9kb3ducmV2LnhtbESPzarCMBSE9xd8h3AEd9e0CqLVKCKo3Yk/uD42x7bY&#10;nJQman17Iwguh5n5hpktWlOJBzWutKwg7kcgiDOrS84VnI7r/zEI55E1VpZJwYscLOadvxkm2j55&#10;T4+Dz0WAsEtQQeF9nUjpsoIMur6tiYN3tY1BH2STS93gM8BNJQdRNJIGSw4LBda0Kii7He5GQbW7&#10;XeO7sUOexHlqLtvzfpxulOp12+UUhKfW/8LfdqoVDEfw+RJ+gJy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Xaj88AAAADbAAAADwAAAAAAAAAAAAAAAACYAgAAZHJzL2Rvd25y&#10;ZXYueG1sUEsFBgAAAAAEAAQA9QAAAIUDAAAAAA==&#10;" fillcolor="#f4eadb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" o:spid="_x0000_s105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oGaMIA&#10;AADbAAAADwAAAGRycy9kb3ducmV2LnhtbESPQYvCMBSE78L+h/AWvGlaBXW7jbIIam+iLnt+2zzb&#10;0ualNFHrvzeC4HGYmW+YdNWbRlypc5VlBfE4AkGcW11xoeD3tBktQDiPrLGxTAru5GC1/BikmGh7&#10;4wNdj74QAcIuQQWl920ipctLMujGtiUO3tl2Bn2QXSF1h7cAN42cRNFMGqw4LJTY0rqkvD5ejIJm&#10;X5/ji7FT/oqLzPzv/g6LbKvU8LP/+Qbhqffv8KudaQXTOTy/h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OgZowgAAANsAAAAPAAAAAAAAAAAAAAAAAJgCAABkcnMvZG93&#10;bnJldi54bWxQSwUGAAAAAAQABAD1AAAAhwMAAAAA&#10;" fillcolor="#f4eadb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" o:spid="_x0000_s105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WSGrwA&#10;AADbAAAADwAAAGRycy9kb3ducmV2LnhtbERPSwrCMBDdC94hjOBO0yqIVqOIoHYnfnA9NmNbbCal&#10;iVpvbxaCy8f7L1atqcSLGldaVhAPIxDEmdUl5wou5+1gCsJ5ZI2VZVLwIQerZbezwETbNx/pdfK5&#10;CCHsElRQeF8nUrqsIINuaGviwN1tY9AH2ORSN/gO4aaSoyiaSIMlh4YCa9oUlD1OT6OgOjzu8dPY&#10;Mc/iPDW3/fU4TXdK9Xvteg7CU+v/4p871QrGYWz4En6AXH4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fpZIavAAAANsAAAAPAAAAAAAAAAAAAAAAAJgCAABkcnMvZG93bnJldi54&#10;bWxQSwUGAAAAAAQABAD1AAAAgQMAAAAA&#10;" fillcolor="#f4eadb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" o:spid="_x0000_s106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0MhcQA&#10;AADbAAAADwAAAGRycy9kb3ducmV2LnhtbESP3YrCMBSE7xd8h3AE7zRVQbRrFBH8w0Vcdx/g0Bzb&#10;YnNSm2irT28WhL0cZuYbZjpvTCHuVLncsoJ+LwJBnFidc6rg92fVHYNwHlljYZkUPMjBfNb6mGKs&#10;bc3fdD/5VAQIuxgVZN6XsZQuycig69mSOHhnWxn0QVap1BXWAW4KOYiikTSYc1jIsKRlRsnldDMK&#10;Rut878b19eu8PVC0vmx2x9uzVKrTbhafIDw1/j/8bm+1guEE/r6EHyB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9DIXEAAAA2wAAAA8AAAAAAAAAAAAAAAAAmAIAAGRycy9k&#10;b3ducmV2LnhtbFBLBQYAAAAABAAEAPUAAACJAwAAAAA=&#10;" fillcolor="#f3e9da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7" o:spid="_x0000_s106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HWZcIA&#10;AADbAAAADwAAAGRycy9kb3ducmV2LnhtbERP3WrCMBS+F3yHcAa7W9PJKNIZRQSdQxmu2wMcmmNb&#10;bE5qE9vq05sLwcuP73+2GEwtOmpdZVnBexSDIM6trrhQ8P+3fpuCcB5ZY22ZFFzJwWI+Hs0w1bbn&#10;X+oyX4gQwi5FBaX3TSqly0sy6CLbEAfuaFuDPsC2kLrFPoSbWk7iOJEGKw4NJTa0Kik/ZRejINlU&#10;Ozftz/vj9ofizenr+3C5NUq9vgzLTxCeBv8UP9xbreAjrA9fwg+Q8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gdZlwgAAANsAAAAPAAAAAAAAAAAAAAAAAJgCAABkcnMvZG93&#10;bnJldi54bWxQSwUGAAAAAAQABAD1AAAAhwMAAAAA&#10;" fillcolor="#f3e9da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" o:spid="_x0000_s106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1z/sUA&#10;AADbAAAADwAAAGRycy9kb3ducmV2LnhtbESP3WrCQBSE7wu+w3IE78zGIkHSrFIKWqWl+NMHOGSP&#10;STB7NmbXJPbpuwWhl8PMfMNkq8HUoqPWVZYVzKIYBHFudcWFgu/TeroA4TyyxtoyKbiTg9Vy9JRh&#10;qm3PB+qOvhABwi5FBaX3TSqly0sy6CLbEAfvbFuDPsi2kLrFPsBNLZ/jOJEGKw4LJTb0VlJ+Od6M&#10;gmRTfbhFf/08b78o3lzed/vbT6PUZDy8voDwNPj/8KO91QrmM/j7En6AX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zXP+xQAAANsAAAAPAAAAAAAAAAAAAAAAAJgCAABkcnMv&#10;ZG93bnJldi54bWxQSwUGAAAAAAQABAD1AAAAigMAAAAA&#10;" fillcolor="#f3e9da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" o:spid="_x0000_s106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wPu8UA&#10;AADbAAAADwAAAGRycy9kb3ducmV2LnhtbESPQWsCMRSE7wX/Q3hCbzWrrVpXo5TSpUWwRSt4fWye&#10;m8XNy5Kkuv33TUHwOMzMN8xi1dlGnMmH2rGC4SADQVw6XXOlYP9dPDyDCBFZY+OYFPxSgNWyd7fA&#10;XLsLb+m8i5VIEA45KjAxtrmUoTRkMQxcS5y8o/MWY5K+ktrjJcFtI0dZNpEWa04LBlt6NVSedj9W&#10;Ab4X5nN8WE/fCt+Ex6zYfG2OM6Xu+93LHESkLt7C1/aHVvA0gv8v6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fA+7xQAAANs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0" o:spid="_x0000_s106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CqIMUA&#10;AADbAAAADwAAAGRycy9kb3ducmV2LnhtbESPQWsCMRSE7wX/Q3iCt5q1tlpXoxTp0iLYohW8PjbP&#10;zeLmZUlS3f77plDwOMzMN8xi1dlGXMiH2rGC0TADQVw6XXOl4PBV3D+DCBFZY+OYFPxQgNWyd7fA&#10;XLsr7+iyj5VIEA45KjAxtrmUoTRkMQxdS5y8k/MWY5K+ktrjNcFtIx+ybCIt1pwWDLa0NlSe999W&#10;Ab4V5uPpuJm+Fr4J46zYfm5PM6UG/e5lDiJSF2/h//a7VvA4hr8v6Qf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MKogxQAAANs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1" o:spid="_x0000_s106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G1HMIA&#10;AADbAAAADwAAAGRycy9kb3ducmV2LnhtbESP3WoCMRSE74W+QzgFb6QmFdGyGqUoFu/Enwc4bI6b&#10;pZuTJUnd9e1NQfBymJlvmOW6d424UYi1Zw2fYwWCuPSm5krD5bz7+AIRE7LBxjNpuFOE9eptsMTC&#10;+I6PdDulSmQIxwI12JTaQspYWnIYx74lzt7VB4cpy1BJE7DLcNfIiVIz6bDmvGCxpY2l8vf05zSM&#10;7LGvNofLD8p7uQ1zpbrDTmk9fO+/FyAS9ekVfrb3RsN0Cv9f8g+Qq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0bUcwgAAANs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2" o:spid="_x0000_s106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0Qh8IA&#10;AADbAAAADwAAAGRycy9kb3ducmV2LnhtbESP3WoCMRSE7wXfIRyhN1ITS2tlaxRRLN6JPw9w2Bw3&#10;SzcnSxLd9e2bgtDLYWa+YRar3jXiTiHWnjVMJwoEcelNzZWGy3n3OgcRE7LBxjNpeFCE1XI4WGBh&#10;fMdHup9SJTKEY4EabEptIWUsLTmME98SZ+/qg8OUZaikCdhluGvkm1Iz6bDmvGCxpY2l8ud0cxrG&#10;9thXm8PlG+Wj3IZPpbrDTmn9MurXXyAS9ek//GzvjYb3D/j7kn+AX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nRCHwgAAANs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3" o:spid="_x0000_s106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+O8MIA&#10;AADbAAAADwAAAGRycy9kb3ducmV2LnhtbESP3WoCMRSE74W+QzgFb6QmFdGyGqUoFu/Enwc4bI6b&#10;pZuTJUnd9e1NQfBymJlvmOW6d424UYi1Zw2fYwWCuPSm5krD5bz7+AIRE7LBxjNpuFOE9eptsMTC&#10;+I6PdDulSmQIxwI12JTaQspYWnIYx74lzt7VB4cpy1BJE7DLcNfIiVIz6bDmvGCxpY2l8vf05zSM&#10;7LGvNofLD8p7uQ1zpbrDTmk9fO+/FyAS9ekVfrb3RsN0Bv9f8g+Qq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T47wwgAAANs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4" o:spid="_x0000_s106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PjPsUA&#10;AADbAAAADwAAAGRycy9kb3ducmV2LnhtbESPQWvCQBSE7wX/w/IK3upGKVaiqxTFIvQgsR7a20v2&#10;mQ1m34bsxqT/3hUKPQ4z8w2z2gy2FjdqfeVYwXSSgCAunK64VHD+2r8sQPiArLF2TAp+ycNmPXpa&#10;YapdzxndTqEUEcI+RQUmhCaV0heGLPqJa4ijd3GtxRBlW0rdYh/htpazJJlLixXHBYMNbQ0V11Nn&#10;Ffzoadd3u/KYmSHPP8LsM7t850qNn4f3JYhAQ/gP/7UPWsHrGzy+xB8g1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U+M+xQAAANsAAAAPAAAAAAAAAAAAAAAAAJgCAABkcnMv&#10;ZG93bnJldi54bWxQSwUGAAAAAAQABAD1AAAAigMAAAAA&#10;" fillcolor="#f0e6d7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5" o:spid="_x0000_s106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x3TMEA&#10;AADbAAAADwAAAGRycy9kb3ducmV2LnhtbERPz2vCMBS+C/sfwhvsZlNliFSjiGMi7CB1O2y31+bZ&#10;FJuX0qS2++/NQfD48f1eb0fbiBt1vnasYJakIIhLp2uuFPx8f06XIHxA1tg4JgX/5GG7eZmsMdNu&#10;4Jxu51CJGMI+QwUmhDaT0peGLPrEtcSRu7jOYoiwq6TucIjhtpHzNF1IizXHBoMt7Q2V13NvFfzp&#10;WT/0H9UpN2NRHML8K7/8Fkq9vY67FYhAY3iKH+6jVvAex8Yv8QfIz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LMd0zBAAAA2wAAAA8AAAAAAAAAAAAAAAAAmAIAAGRycy9kb3du&#10;cmV2LnhtbFBLBQYAAAAABAAEAPUAAACGAwAAAAA=&#10;" fillcolor="#f0e6d7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6" o:spid="_x0000_s107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DS18UA&#10;AADbAAAADwAAAGRycy9kb3ducmV2LnhtbESPQWvCQBSE7wX/w/IK3upGKVKjqxTFIvQgsR7a20v2&#10;mQ1m34bsxqT/3hUKPQ4z8w2z2gy2FjdqfeVYwXSSgCAunK64VHD+2r+8gfABWWPtmBT8kofNevS0&#10;wlS7njO6nUIpIoR9igpMCE0qpS8MWfQT1xBH7+JaiyHKtpS6xT7CbS1nSTKXFiuOCwYb2hoqrqfO&#10;KvjR067vduUxM0Oef4TZZ3b5zpUaPw/vSxCBhvAf/msftILXBTy+xB8g1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gNLXxQAAANsAAAAPAAAAAAAAAAAAAAAAAJgCAABkcnMv&#10;ZG93bnJldi54bWxQSwUGAAAAAAQABAD1AAAAigMAAAAA&#10;" fillcolor="#f0e6d7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7" o:spid="_x0000_s107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K9MR8AA&#10;AADbAAAADwAAAGRycy9kb3ducmV2LnhtbERPTYvCMBC9C/sfwizsTVMFRapR3AUXPQhWd+9DM7bF&#10;ZlKS2FZ/vTkIHh/ve7nuTS1acr6yrGA8SkAQ51ZXXCj4O2+HcxA+IGusLZOCO3lYrz4GS0y17Tij&#10;9hQKEUPYp6igDKFJpfR5SQb9yDbEkbtYZzBE6AqpHXYx3NRykiQzabDi2FBiQz8l5dfTzSgIh+w4&#10;+f3OcvO/u7t9+ziOp0Wn1Ndnv1mACNSHt/jl3mkF07g+fok/QK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K9MR8AAAADbAAAADwAAAAAAAAAAAAAAAACYAgAAZHJzL2Rvd25y&#10;ZXYueG1sUEsFBgAAAAAEAAQA9QAAAIUDAAAAAA==&#10;" fillcolor="#efe5d6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8" o:spid="_x0000_s107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Pp3MMA&#10;AADbAAAADwAAAGRycy9kb3ducmV2LnhtbESPQWvCQBSE7wX/w/IEb3UTwVKiq6hg0UPB2Hp/ZJ9J&#10;MPs27G6T6K93C4Ueh5n5hlmuB9OIjpyvLStIpwkI4sLqmksF31/713cQPiBrbCyTgjt5WK9GL0vM&#10;tO05p+4cShEh7DNUUIXQZlL6oiKDfmpb4uhdrTMYonSl1A77CDeNnCXJmzRYc1yosKVdRcXt/GMU&#10;hM/8NPvY5oW5HO7u2D1O6bzslZqMh80CRKAh/If/2getYJ7C75f4A+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+Pp3MMAAADbAAAADwAAAAAAAAAAAAAAAACYAgAAZHJzL2Rv&#10;d25yZXYueG1sUEsFBgAAAAAEAAQA9QAAAIgDAAAAAA==&#10;" fillcolor="#efe5d6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9" o:spid="_x0000_s107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F3q8MA&#10;AADbAAAADwAAAGRycy9kb3ducmV2LnhtbESPQWvCQBSE7wX/w/IEb3VjwFKiq6hg0UPB2Hp/ZJ9J&#10;MPs27G6T6K93C4Ueh5n5hlmuB9OIjpyvLSuYTRMQxIXVNZcKvr/2r+8gfEDW2FgmBXfysF6NXpaY&#10;adtzTt05lCJC2GeooAqhzaT0RUUG/dS2xNG7WmcwROlKqR32EW4amSbJmzRYc1yosKVdRcXt/GMU&#10;hM/8lH5s88JcDnd37B6n2bzslZqMh80CRKAh/If/2getYJ7C75f4A+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zF3q8MAAADbAAAADwAAAAAAAAAAAAAAAACYAgAAZHJzL2Rv&#10;d25yZXYueG1sUEsFBgAAAAAEAAQA9QAAAIgDAAAAAA==&#10;" fillcolor="#efe5d6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0" o:spid="_x0000_s107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miI8UA&#10;AADbAAAADwAAAGRycy9kb3ducmV2LnhtbESPQWvCQBSE74L/YXlCL2J2rdjWmFVKacFeBK2X3p7Z&#10;ZxLMvk2zWxP/vVsQehxm5hsmW/e2FhdqfeVYwzRRIIhzZyouNBy+PiYvIHxANlg7Jg1X8rBeDQcZ&#10;psZ1vKPLPhQiQtinqKEMoUml9HlJFn3iGuLonVxrMUTZFtK02EW4reWjUk/SYsVxocSG3krKz/tf&#10;q6Grtt/59LN4V9fno9rhcTEb/xitH0b96xJEoD78h+/tjdEwn8Hfl/gD5O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SaIjxQAAANsAAAAPAAAAAAAAAAAAAAAAAJgCAABkcnMv&#10;ZG93bnJldi54bWxQSwUGAAAAAAQABAD1AAAAigMAAAAA&#10;" fillcolor="#eee4d5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1" o:spid="_x0000_s107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A6V8UA&#10;AADbAAAADwAAAGRycy9kb3ducmV2LnhtbESPQWvCQBSE74L/YXlCL1J3bbXV6CqltFAvQtRLb8/s&#10;MwnNvk2zWxP/fVcQPA4z8w2zXHe2EmdqfOlYw3ikQBBnzpScazjsPx9nIHxANlg5Jg0X8rBe9XtL&#10;TIxrOaXzLuQiQtgnqKEIoU6k9FlBFv3I1cTRO7nGYoiyyaVpsI1wW8knpV6kxZLjQoE1vReU/ez+&#10;rIa23H5n403+oS6vR5Xicf48/DVaPwy6twWIQF24h2/tL6NhOoHrl/gD5O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oDpXxQAAANsAAAAPAAAAAAAAAAAAAAAAAJgCAABkcnMv&#10;ZG93bnJldi54bWxQSwUGAAAAAAQABAD1AAAAigMAAAAA&#10;" fillcolor="#eee4d5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2" o:spid="_x0000_s107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aORMIA&#10;AADbAAAADwAAAGRycy9kb3ducmV2LnhtbESPQUvDQBSE70L/w/KE3uxGIUVit6W0CB5rlEBvz+wz&#10;G8y+DbvPNP33riB4HGbmG2azm/2gJoqpD2zgflWAIm6D7bkz8P72fPcIKgmyxSEwGbhSgt12cbPB&#10;yoYLv9JUS6cyhFOFBpzIWGmdWkce0yqMxNn7DNGjZBk7bSNeMtwP+qEo1tpjz3nB4UgHR+1X/e0N&#10;rKeyPl77jyaeGmomdz6LxNKY5e28fwIlNMt/+K/9Yg2UJfx+yT9Ab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No5EwgAAANsAAAAPAAAAAAAAAAAAAAAAAJgCAABkcnMvZG93&#10;bnJldi54bWxQSwUGAAAAAAQABAD1AAAAhwMAAAAA&#10;" fillcolor="#ede3d4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3" o:spid="_x0000_s107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QQM8IA&#10;AADbAAAADwAAAGRycy9kb3ducmV2LnhtbESPQUvDQBSE70L/w/IK3uymQoLEbotYBI8aJdDbM/vM&#10;BrNvw+4zTf+9Kwgeh5n5htkdFj+qmWIaAhvYbgpQxF2wA/cG3t+ebu5AJUG2OAYmAxdKcNivrnZY&#10;23DmV5ob6VWGcKrRgBOZaq1T58hj2oSJOHufIXqULGOvbcRzhvtR3xZFpT0OnBccTvToqPtqvr2B&#10;ai6b42X4aONLS+3sTieRWBpzvV4e7kEJLfIf/ms/WwNlBb9f8g/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5BAzwgAAANsAAAAPAAAAAAAAAAAAAAAAAJgCAABkcnMvZG93&#10;bnJldi54bWxQSwUGAAAAAAQABAD1AAAAhwMAAAAA&#10;" fillcolor="#ede3d4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4" o:spid="_x0000_s107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i1qMIA&#10;AADbAAAADwAAAGRycy9kb3ducmV2LnhtbESPQUvDQBSE74L/YXkFb3ZTIbXEbosogkeNJdDba/aZ&#10;DWbfht1nmv57VxA8DjPzDbPdz35QE8XUBzawWhagiNtge+4MHD5ebjegkiBbHAKTgQsl2O+ur7ZY&#10;2XDmd5pq6VSGcKrQgBMZK61T68hjWoaROHufIXqULGOnbcRzhvtB3xXFWnvsOS84HOnJUftVf3sD&#10;66msny/9qYlvDTWTOx5FYmnMzWJ+fAAlNMt/+K/9ag2U9/D7Jf8Avf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qLWowgAAANsAAAAPAAAAAAAAAAAAAAAAAJgCAABkcnMvZG93&#10;bnJldi54bWxQSwUGAAAAAAQABAD1AAAAhwMAAAAA&#10;" fillcolor="#ede3d4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5" o:spid="_x0000_s107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aysL4A&#10;AADbAAAADwAAAGRycy9kb3ducmV2LnhtbERPTYvCMBC9L/gfwgjetqmCslRjaYWFPQlWWfY4NGNb&#10;bCYlibX+e3NY8Ph437t8Mr0YyfnOsoJlkoIgrq3uuFFwOX9/foHwAVljb5kUPMlDvp997DDT9sEn&#10;GqvQiBjCPkMFbQhDJqWvWzLoEzsQR+5qncEQoWukdviI4aaXqzTdSIMdx4YWBzq0VN+qu1GApjq6&#10;3+Oq4hJHLp998eewUGoxn4otiEBTeIv/3T9awTqOjV/iD5D7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l2srC+AAAA2wAAAA8AAAAAAAAAAAAAAAAAmAIAAGRycy9kb3ducmV2&#10;LnhtbFBLBQYAAAAABAAEAPUAAACDAwAAAAA=&#10;" fillcolor="#ece2d3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6" o:spid="_x0000_s108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oXK8IA&#10;AADbAAAADwAAAGRycy9kb3ducmV2LnhtbESPzWrDMBCE74W8g9hAb40cQ0PqRAlOodCTIU4pPS7W&#10;xjaxVkZS/fP2UaDQ4zAz3zD742Q6MZDzrWUF61UCgriyuuVawdfl42ULwgdkjZ1lUjCTh+Nh8bTH&#10;TNuRzzSUoRYRwj5DBU0IfSalrxoy6Fe2J47e1TqDIUpXS+1wjHDTyTRJNtJgy3GhwZ7eG6pu5a9R&#10;gKYs3HeRlnzCgU9zl/84zJV6Xk75DkSgKfyH/9qfWsHrGzy+xB8gD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OhcrwgAAANsAAAAPAAAAAAAAAAAAAAAAAJgCAABkcnMvZG93&#10;bnJldi54bWxQSwUGAAAAAAQABAD1AAAAhwMAAAAA&#10;" fillcolor="#ece2d3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7" o:spid="_x0000_s108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x0C7oA&#10;AADbAAAADwAAAGRycy9kb3ducmV2LnhtbERPvQrCMBDeBd8hnOCmqQ4i1ShVEJwEq4jj0ZxtsbmU&#10;JNb69mYQHD++//W2N43oyPnasoLZNAFBXFhdc6ngejlMliB8QNbYWCYFH/Kw3QwHa0y1ffOZujyU&#10;IoawT1FBFUKbSumLigz6qW2JI/ewzmCI0JVSO3zHcNPIeZIspMGaY0OFLe0rKp75yyhAk5/c7TTP&#10;eYcd7z5NdneYKTUe9dkKRKA+/MU/91ErWMT18Uv8AXLzBQ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GWx0C7oAAADbAAAADwAAAAAAAAAAAAAAAACYAgAAZHJzL2Rvd25yZXYueG1s&#10;UEsFBgAAAAAEAAQA9QAAAH8DAAAAAA==&#10;" fillcolor="#ece2d3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8" o:spid="_x0000_s108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r3VsEA&#10;AADbAAAADwAAAGRycy9kb3ducmV2LnhtbESPQYvCMBSE74L/ITxhb5p2F1SqUVRY1oMHrf6AR/Ns&#10;is1LSbLa/fcbQfA4zMw3zHLd21bcyYfGsYJ8koEgrpxuuFZwOX+P5yBCRNbYOiYFfxRgvRoOllho&#10;9+AT3ctYiwThUKACE2NXSBkqQxbDxHXEybs6bzEm6WupPT4S3LbyM8um0mLDacFgRztD1a38tQp2&#10;s+O2/PEHQ/PL10bmfotsjVIfo36zABGpj+/wq73XCqY5PL+kHyB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TK91bBAAAA2w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9" o:spid="_x0000_s108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hpIcEA&#10;AADbAAAADwAAAGRycy9kb3ducmV2LnhtbESPQYvCMBSE78L+h/AWvGmqgpauUVQQPXjQ6g94NG+b&#10;ss1LSbLa/fcbQfA4zMw3zHLd21bcyYfGsYLJOANBXDndcK3gdt2PchAhImtsHZOCPwqwXn0Mllho&#10;9+AL3ctYiwThUKACE2NXSBkqQxbD2HXEyft23mJM0tdSe3wkuG3lNMvm0mLDacFgRztD1U/5axXs&#10;FudtefAnQ/lttpETv0W2RqnhZ7/5AhGpj+/wq33UCuZTeH5JP0C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QYaSHBAAAA2w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0" o:spid="_x0000_s108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TMusEA&#10;AADbAAAADwAAAGRycy9kb3ducmV2LnhtbESPQYvCMBSE78L+h/CEvWnqClq6RlFB1sMetPoDHs3b&#10;pti8lCRq/fdGWPA4zMw3zGLV21bcyIfGsYLJOANBXDndcK3gfNqNchAhImtsHZOCBwVYLT8GCyy0&#10;u/ORbmWsRYJwKFCBibErpAyVIYth7Dri5P05bzEm6WupPd4T3LbyK8tm0mLDacFgR1tD1aW8WgXb&#10;+WFT/vhfQ/l5upYTv0G2RqnPYb/+BhGpj+/wf3uvFcym8PqSfoBc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tUzLrBAAAA2w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1" o:spid="_x0000_s108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Za88MA&#10;AADbAAAADwAAAGRycy9kb3ducmV2LnhtbESPT2sCMRTE7wW/Q3hCbzWrLSKrUUS07KEH/7Tg8bF5&#10;zS7dvKxJ1O23N4LgcZiZ3zCzRWcbcSEfascKhoMMBHHpdM1Gwfdh8zYBESKyxsYxKfinAIt572WG&#10;uXZX3tFlH41IEA45KqhibHMpQ1mRxTBwLXHyfp23GJP0RmqP1wS3jRxl2VharDktVNjSqqLyb3+2&#10;Cibm0xy/ymJnYrH98ev2/WSQlXrtd8spiEhdfIYf7UIrGH/A/Uv6AXJ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SZa88MAAADbAAAADwAAAAAAAAAAAAAAAACYAgAAZHJzL2Rv&#10;d25yZXYueG1sUEsFBgAAAAAEAAQA9QAAAIgDAAAAAA==&#10;" fillcolor="#eae0d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2" o:spid="_x0000_s108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r/aMMA&#10;AADbAAAADwAAAGRycy9kb3ducmV2LnhtbESPT2sCMRTE7wW/Q3hCbzWrpSKrUUS07KEH/7Tg8bF5&#10;zS7dvKxJ1O23N4LgcZiZ3zCzRWcbcSEfascKhoMMBHHpdM1Gwfdh8zYBESKyxsYxKfinAIt572WG&#10;uXZX3tFlH41IEA45KqhibHMpQ1mRxTBwLXHyfp23GJP0RmqP1wS3jRxl2VharDktVNjSqqLyb3+2&#10;Cibm0xy/ymJnYrH98ev2/WSQlXrtd8spiEhdfIYf7UIrGH/A/Uv6AXJ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r/aMMAAADbAAAADwAAAAAAAAAAAAAAAACYAgAAZHJzL2Rv&#10;d25yZXYueG1sUEsFBgAAAAAEAAQA9QAAAIgDAAAAAA==&#10;" fillcolor="#eae0d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3" o:spid="_x0000_s108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hhH8MA&#10;AADbAAAADwAAAGRycy9kb3ducmV2LnhtbESPQWvCQBSE74X+h+UVequbWggS3YRSquTQQ9UWPD6y&#10;z00w+zbubjX+e7cgeBxm5htmUY22FyfyoXOs4HWSgSBunO7YKPjZLl9mIEJE1tg7JgUXClCVjw8L&#10;LLQ785pOm2hEgnAoUEEb41BIGZqWLIaJG4iTt3feYkzSG6k9nhPc9nKaZbm02HFaaHGgj5aaw+bP&#10;KpiZldl9NfXaxPr7138Ob0eDrNTz0/g+BxFpjPfwrV1rBXkO/1/SD5Dl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rhhH8MAAADbAAAADwAAAAAAAAAAAAAAAACYAgAAZHJzL2Rv&#10;d25yZXYueG1sUEsFBgAAAAAEAAQA9QAAAIgDAAAAAA==&#10;" fillcolor="#eae0d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4" o:spid="_x0000_s108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LA+sEA&#10;AADbAAAADwAAAGRycy9kb3ducmV2LnhtbESPzWoCMRSF94W+Q7gFdzVTFStTo5QRsUubFuryMrlO&#10;Qic3wyTq+PaNIHR5OD8fZ7kefCvO1EcXWMHLuABBXAfjuFHw/bV9XoCICdlgG5gUXCnCevX4sMTS&#10;hAt/0lmnRuQRjiUqsCl1pZSxtuQxjkNHnL1j6D2mLPtGmh4vedy3clIUc+nRcSZY7KiyVP/qk8+Q&#10;qd/87L0+VLOuaixrvXNHp9ToaXh/A5FoSP/he/vDKJi/wu1L/gFy9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iwPrBAAAA2wAAAA8AAAAAAAAAAAAAAAAAmAIAAGRycy9kb3du&#10;cmV2LnhtbFBLBQYAAAAABAAEAPUAAACGAwAAAAA=&#10;" fillcolor="#e9dfd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5" o:spid="_x0000_s108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1UiL8A&#10;AADbAAAADwAAAGRycy9kb3ducmV2LnhtbERPTUsDMRC9C/6HMEJvNqstRdamRVbEHjUt6HHYTDfB&#10;zWTZxHb7751DwePjfa+3U+zVicYcEht4mFegiNvkAncGDvu3+ydQuSA77BOTgQtl2G5ub9ZYu3Tm&#10;TzrZ0ikJ4VyjAV/KUGudW08R8zwNxMId0xixCBw77UY8S3js9WNVrXTEwNLgcaDGU/tjf6OULOLr&#10;10e0381yaDrP1r6HYzBmdje9PIMqNJV/8dW9cwZWMla+yA/Qmz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E/VSIvwAAANsAAAAPAAAAAAAAAAAAAAAAAJgCAABkcnMvZG93bnJl&#10;di54bWxQSwUGAAAAAAQABAD1AAAAhAMAAAAA&#10;" fillcolor="#e9dfd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6" o:spid="_x0000_s109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A5rMMA&#10;AADbAAAADwAAAGRycy9kb3ducmV2LnhtbESP0WrCQBRE3wv+w3KFvtWNFdIYs4oVStqXgjEfcM1e&#10;k2D2bsyumv59t1DwcZiZM0y2GU0nbjS41rKC+SwCQVxZ3XKtoDx8vCQgnEfW2FkmBT/kYLOePGWY&#10;anvnPd0KX4sAYZeigsb7PpXSVQ0ZdDPbEwfvZAeDPsihlnrAe4CbTr5GUSwNthwWGuxp11B1Lq5G&#10;gU2+3rnguBsvdtG/fR9zk5cLpZ6n43YFwtPoH+H/9qdWEC/h70v4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PA5rMMAAADbAAAADwAAAAAAAAAAAAAAAACYAgAAZHJzL2Rv&#10;d25yZXYueG1sUEsFBgAAAAAEAAQA9QAAAIgDAAAAAA==&#10;" fillcolor="#e8dec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7" o:spid="_x0000_s109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MG7LsA&#10;AADbAAAADwAAAGRycy9kb3ducmV2LnhtbERPzQ7BQBC+S7zDZiRubJEgZQkSwUWiPMDojrbRna3u&#10;ot7eHiSOX77/+bIxpXhR7QrLCgb9CARxanXBmYLLedubgnAeWWNpmRR8yMFy0W7NMdb2zSd6JT4T&#10;IYRdjApy76tYSpfmZND1bUUcuJutDfoA60zqGt8h3JRyGEVjabDg0JBjRZuc0nvyNArs9LDmhMdl&#10;87CjanK87szuMlKq22lWMxCeGv8X/9x7rWAS1ocv4QfIxRc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GATBuy7AAAA2wAAAA8AAAAAAAAAAAAAAAAAmAIAAGRycy9kb3ducmV2Lnht&#10;bFBLBQYAAAAABAAEAPUAAACAAwAAAAA=&#10;" fillcolor="#e8dec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8" o:spid="_x0000_s109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+jd8IA&#10;AADbAAAADwAAAGRycy9kb3ducmV2LnhtbESP0YrCMBRE34X9h3AXfNO0K2ipxuIuLOqLYPUDrs21&#10;LTY33Sar9e+NIPg4zMwZZpH1phFX6lxtWUE8jkAQF1bXXCo4Hn5HCQjnkTU2lknBnRxky4/BAlNt&#10;b7yna+5LESDsUlRQed+mUrqiIoNubFvi4J1tZ9AH2ZVSd3gLcNPIryiaSoM1h4UKW/qpqLjk/0aB&#10;TbbfnPO06f/spJ3tTmuzPk6UGn72qzkIT71/h1/tjVYwi+H5JfwA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X6N3wgAAANsAAAAPAAAAAAAAAAAAAAAAAJgCAABkcnMvZG93&#10;bnJldi54bWxQSwUGAAAAAAQABAD1AAAAhwMAAAAA&#10;" fillcolor="#e8dec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9" o:spid="_x0000_s109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9ToKcMA&#10;AADbAAAADwAAAGRycy9kb3ducmV2LnhtbESPwW7CMBBE70j8g7WVegMnOQBNMRGiRBRxauADVvE2&#10;jhqvo9gl6d/jSpV6HM3MG822mGwn7jT41rGCdJmAIK6dbrlRcLuWiw0IH5A1do5JwQ95KHbz2RZz&#10;7Ub+oHsVGhEh7HNUYELocyl9bciiX7qeOHqfbrAYohwaqQccI9x2MkuSlbTYclww2NPBUP1VfVsF&#10;b0en9bnfr039cr5U5Zh2p6xU6vlp2r+CCDSF//Bf+10rWGfw+yX+ALl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9ToKcMAAADbAAAADwAAAAAAAAAAAAAAAACYAgAAZHJzL2Rv&#10;d25yZXYueG1sUEsFBgAAAAAEAAQA9QAAAIgDAAAAAA==&#10;" fillcolor="#e7ddc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0" o:spid="_x0000_s109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hNssQA&#10;AADbAAAADwAAAGRycy9kb3ducmV2LnhtbESPwWrDMBBE74X+g9hCb7UcF5LWiRJMG5OGnOrmAxZr&#10;Y5lYK2Mpsfv3VSGQ4zAzb5jVZrKduNLgW8cKZkkKgrh2uuVGwfGnfHkD4QOyxs4xKfglD5v148MK&#10;c+1G/qZrFRoRIexzVGBC6HMpfW3Iok9cTxy9kxsshiiHRuoBxwi3nczSdC4tthwXDPb0Yag+Vxer&#10;4HPrtN73xcLU7/tDVY6zbpeVSj0/TcUSRKAp3MO39pdWsHiF/y/xB8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YTbLEAAAA2w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1" o:spid="_x0000_s109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HVxsQA&#10;AADbAAAADwAAAGRycy9kb3ducmV2LnhtbESPwWrDMBBE74X+g9hCb7UcU5LWiRJMG5OGnOrmAxZr&#10;Y5lYK2Mpsfv3VSGQ4zAzb5jVZrKduNLgW8cKZkkKgrh2uuVGwfGnfHkD4QOyxs4xKfglD5v148MK&#10;c+1G/qZrFRoRIexzVGBC6HMpfW3Iok9cTxy9kxsshiiHRuoBxwi3nczSdC4tthwXDPb0Yag+Vxer&#10;4HPrtN73xcLU7/tDVY6zbpeVSj0/TcUSRKAp3MO39pdWsHiF/y/xB8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9x1cbEAAAA2w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2" o:spid="_x0000_s109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cXaMQA&#10;AADbAAAADwAAAGRycy9kb3ducmV2LnhtbESPwWrDMBBE74X8g9hAbo3cgl3jRAklJMSkpzr5gI21&#10;tU2tlZHU2OnXV4VCj8PMvGHW28n04kbOd5YVPC0TEMS11R03Ci7nw2MOwgdkjb1lUnAnD9vN7GGN&#10;hbYjv9OtCo2IEPYFKmhDGAopfd2SQb+0A3H0PqwzGKJ0jdQOxwg3vXxOkkwa7DgutDjQrqX6s/oy&#10;Cvh7vzsP+fWtdMlJHrMqP+3TXKnFfHpdgQg0hf/wX7vUCl5S+P0Sf4D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3F2jEAAAA2wAAAA8AAAAAAAAAAAAAAAAAmAIAAGRycy9k&#10;b3ducmV2LnhtbFBLBQYAAAAABAAEAPUAAACJAwAAAAA=&#10;" fillcolor="#e6dcc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3" o:spid="_x0000_s109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WJH8MA&#10;AADbAAAADwAAAGRycy9kb3ducmV2LnhtbESP0WrCQBRE3wv+w3IF3+pGwTSkrlJEUfSpsR9wm71N&#10;QrN3w+6q0a93BcHHYWbOMPNlb1pxJucbywom4wQEcWl1w5WCn+PmPQPhA7LG1jIpuJKH5WLwNsdc&#10;2wt/07kIlYgQ9jkqqEPocil9WZNBP7YdcfT+rDMYonSV1A4vEW5aOU2SVBpsOC7U2NGqpvK/OBkF&#10;fFuvjl32e9i5ZC+3aZHt17NMqdGw//oEEagPr/CzvdMKPlJ4fIk/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aWJH8MAAADbAAAADwAAAAAAAAAAAAAAAACYAgAAZHJzL2Rv&#10;d25yZXYueG1sUEsFBgAAAAAEAAQA9QAAAIgDAAAAAA==&#10;" fillcolor="#e6dcc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4" o:spid="_x0000_s109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kshMIA&#10;AADbAAAADwAAAGRycy9kb3ducmV2LnhtbESP0YrCMBRE34X9h3AXfNN0F9TSNcoiiqJPVj/gbnNt&#10;i81NSbJa/XojCD4OM3OGmc4704gLOV9bVvA1TEAQF1bXXCo4HlaDFIQPyBoby6TgRh7ms4/eFDNt&#10;r7ynSx5KESHsM1RQhdBmUvqiIoN+aFvi6J2sMxiidKXUDq8Rbhr5nSRjabDmuFBhS4uKinP+bxTw&#10;fbk4tOnfbuOSrVyP83S7HKVK9T+73x8QgbrwDr/aG61gMoHnl/gD5O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6SyEwgAAANsAAAAPAAAAAAAAAAAAAAAAAJgCAABkcnMvZG93&#10;bnJldi54bWxQSwUGAAAAAAQABAD1AAAAhwMAAAAA&#10;" fillcolor="#e6dcc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5" o:spid="_x0000_s109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M/wL8A&#10;AADbAAAADwAAAGRycy9kb3ducmV2LnhtbERPzWrCQBC+C77DMoIXqbsKVUldRYSi7UmjDzBmp0lo&#10;djZkp5q+ffdQ8Pjx/a+3vW/UnbpYB7YwmxpQxEVwNZcWrpf3lxWoKMgOm8Bk4ZcibDfDwRozFx58&#10;pnsupUohHDO0UIm0mdaxqMhjnIaWOHFfofMoCXaldh0+Urhv9NyYhfZYc2qosKV9RcV3/uMtxOb1&#10;lt+kMB9mcjpgv1zI/hOtHY/63RsooV6e4n/30VlYprHpS/oBevM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/Az/AvwAAANsAAAAPAAAAAAAAAAAAAAAAAJgCAABkcnMvZG93bnJl&#10;di54bWxQSwUGAAAAAAQABAD1AAAAhAMAAAAA&#10;" fillcolor="#e5dbc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6" o:spid="_x0000_s110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+aW8MA&#10;AADbAAAADwAAAGRycy9kb3ducmV2LnhtbESPUWvCQBCE34X+h2MLvhS9U6i2qaeIINY+tak/YM1t&#10;k9DcXsitGv+9Vyj4OMzMN8xi1ftGnamLdWALk7EBRVwEV3Np4fC9Hb2AioLssAlMFq4UYbV8GCww&#10;c+HCX3TOpVQJwjFDC5VIm2kdi4o8xnFoiZP3EzqPkmRXatfhJcF9o6fGzLTHmtNChS1tKip+85O3&#10;EJvnY36UwuzN0+cO+/lMNh9o7fCxX7+BEurlHv5vvzsL81f4+5J+gF7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E+aW8MAAADbAAAADwAAAAAAAAAAAAAAAACYAgAAZHJzL2Rv&#10;d25yZXYueG1sUEsFBgAAAAAEAAQA9QAAAIgDAAAAAA==&#10;" fillcolor="#e5dbc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7" o:spid="_x0000_s1101" style="position:absolute;left:346;top:439;width:2295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DBb4A&#10;AADbAAAADwAAAGRycy9kb3ducmV2LnhtbERPy4rCMBTdC/5DuAPuNB0XUjpGGQYKHXFj9QMuze2D&#10;SW5KEm3n781CcHk47/1xtkY8yIfBsYLPTQaCuHF64E7B7VqucxAhIms0jknBPwU4HpaLPRbaTXyh&#10;Rx07kUI4FKigj3EspAxNTxbDxo3EiWudtxgT9J3UHqcUbo3cZtlOWhw4NfQ40k9PzV99twrktS6n&#10;vDY+c6dteza/1aUlp9TqY/7+AhFpjm/xy11pBXlan76kHyAPT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w8gwW+AAAA2wAAAA8AAAAAAAAAAAAAAAAAmAIAAGRycy9kb3ducmV2&#10;LnhtbFBLBQYAAAAABAAEAPUAAACDAwAAAAA=&#10;" filled="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Manter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Averbações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Tempos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Fictícios</w:t>
                          </w:r>
                          <w:proofErr w:type="spellEnd"/>
                        </w:p>
                      </w:txbxContent>
                    </v:textbox>
                  </v:rect>
                  <v:rect id="Rectangle 78" o:spid="_x0000_s1102" style="position:absolute;left:2505;top:4344;width:1241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3AmnsEA&#10;AADbAAAADwAAAGRycy9kb3ducmV2LnhtbESP3YrCMBSE7xd8h3AE77apXkipRhFB0GVvrPsAh+b0&#10;B5OTkkTbffuNIOzlMDPfMNv9ZI14kg+9YwXLLAdBXDvdc6vg53b6LECEiKzROCYFvxRgv5t9bLHU&#10;buQrPavYigThUKKCLsahlDLUHVkMmRuIk9c4bzEm6VupPY4Jbo1c5flaWuw5LXQ40LGj+l49rAJ5&#10;q05jURmfu69V820u52tDTqnFfDpsQESa4n/43T5rBcUSXl/SD5C7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wJp7BAAAA2wAAAA8AAAAAAAAAAAAAAAAAmAIAAGRycy9kb3du&#10;cmV2LnhtbFBLBQYAAAAABAAEAPUAAACGAwAAAAA=&#10;" filled="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(</w:t>
                          </w:r>
                          <w:proofErr w:type="gramStart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from</w:t>
                          </w:r>
                          <w:proofErr w:type="gramEnd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Use Case Model)</w:t>
                          </w:r>
                        </w:p>
                      </w:txbxContent>
                    </v:textbox>
                  </v:rect>
                  <v:oval id="Oval 79" o:spid="_x0000_s1103" style="position:absolute;left:4097;top:3258;width:1339;height: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9PpsQA&#10;AADbAAAADwAAAGRycy9kb3ducmV2LnhtbESPUWvCMBSF3wf+h3CFvc3UMpxUo8iGMgYy5vwB1+ba&#10;lDY3JYm12683g4GPh3POdzjL9WBb0ZMPtWMF00kGgrh0uuZKwfF7+zQHESKyxtYxKfihAOvV6GGJ&#10;hXZX/qL+ECuRIBwKVGBi7AopQ2nIYpi4jjh5Z+ctxiR9JbXHa4LbVuZZNpMWa04LBjt6NVQ2h4tV&#10;8DJrmt1Hv+v2n2+bc87Pp/bXeKUex8NmASLSEO/h//a7VjDP4e9L+gFyd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r/T6bEAAAA2wAAAA8AAAAAAAAAAAAAAAAAmAIAAGRycy9k&#10;b3ducmV2LnhtbFBLBQYAAAAABAAEAPUAAACJAwAAAAA=&#10;" fillcolor="#c0bfc0" strokecolor="#c0bfc0" strokeweight="33e-5mm"/>
                  <v:oval id="Oval 80" o:spid="_x0000_s1104" style="position:absolute;left:4063;top:3223;width:1338;height: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atDMQA&#10;AADbAAAADwAAAGRycy9kb3ducmV2LnhtbESPzUoDQRCE74LvMHTAi5hZFSRsMgkxIKjkoKu5Nzu9&#10;P2SmZ7PTZte3zwQCORZV9RW1WI3eqSP1sQ1s4HGagSIug225NvD78/YwAxUF2aILTAb+KcJqeXuz&#10;wNyGgb/pWEitEoRjjgYakS7XOpYNeYzT0BEnrwq9R0myr7XtcUhw7/RTlr1ojy2nhQY72jRU7os/&#10;b+DwKa+7Qu6zaus2H62rvvxwWBtzNxnXc1BCo1zDl/a7NTB7hvOX9AP08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2rQzEAAAA2wAAAA8AAAAAAAAAAAAAAAAAmAIAAGRycy9k&#10;b3ducmV2LnhtbFBLBQYAAAAABAAEAPUAAACJAwAAAAA=&#10;" fillcolor="#fcf2e3" strokeweight="33e-5mm"/>
                  <v:rect id="Rectangle 81" o:spid="_x0000_s110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uaJsAA&#10;AADbAAAADwAAAGRycy9kb3ducmV2LnhtbESPQYvCMBSE74L/ITzBi2iqiEg1iiiCN1ldFo+P5tkW&#10;m5fapBr//UYQPA4z8w2zXAdTiQc1rrSsYDxKQBBnVpecK/g974dzEM4ja6wsk4IXOVivup0lpto+&#10;+YceJ5+LCGGXooLC+zqV0mUFGXQjWxNH72obgz7KJpe6wWeEm0pOkmQmDZYcFwqsaVtQdju1RkGb&#10;uPA3PeP+NrhQcJej3d3HVql+L2wWIDwF/w1/2getYD6F95f4A+Tq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muaJsAAAADbAAAADwAAAAAAAAAAAAAAAACYAgAAZHJzL2Rvd25y&#10;ZXYueG1sUEsFBgAAAAAEAAQA9QAAAIUDAAAAAA==&#10;" fillcolor="#fbf1e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2" o:spid="_x0000_s110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c/vcQA&#10;AADbAAAADwAAAGRycy9kb3ducmV2LnhtbESPQWvCQBSE70L/w/IKvUjdWGqRmE0QJdBbqZbi8ZF9&#10;JiHZtzG7xu2/7xYKHoeZ+YbJimB6MdHoWssKlosEBHFldcu1gq9j+bwG4Tyyxt4yKfghB0X+MMsw&#10;1fbGnzQdfC0ihF2KChrvh1RKVzVk0C3sQBy9sx0N+ijHWuoRbxFuevmSJG/SYMtxocGBdg1V3eFq&#10;FFwTF75fj1h28xMFd/qw+8vSKvX0GLYbEJ6Cv4f/2+9awXoFf1/iD5D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knP73EAAAA2wAAAA8AAAAAAAAAAAAAAAAAmAIAAGRycy9k&#10;b3ducmV2LnhtbFBLBQYAAAAABAAEAPUAAACJAwAAAAA=&#10;" fillcolor="#fbf1e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3" o:spid="_x0000_s110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WrLsUA&#10;AADbAAAADwAAAGRycy9kb3ducmV2LnhtbESPS2vDMBCE74H+B7GF3GI5hbwcyyH0Ab0mKU1yW6yN&#10;7dZaGUux3f76KlDIcZiZb5h0M5hadNS6yrKCaRSDIM6trrhQ8HF4myxBOI+ssbZMCn7IwSZ7GKWY&#10;aNvzjrq9L0SAsEtQQel9k0jp8pIMusg2xMG72NagD7ItpG6xD3BTy6c4nkuDFYeFEht6Lin/3l+N&#10;gv63W0zr7Wn1ytfFEWfnl8/j+Uup8eOwXYPwNPh7+L/9rhUs53D7En6Az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9asuxQAAANs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4" o:spid="_x0000_s110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kOtcUA&#10;AADbAAAADwAAAGRycy9kb3ducmV2LnhtbESPQWvCQBSE74X+h+UVeqsbBY3GrCLVgtdqUXN7ZF+T&#10;tNm3IbsmaX+9WxB6HGbmGyZdD6YWHbWusqxgPIpAEOdWV1wo+Di+vcxBOI+ssbZMCn7IwXr1+JBi&#10;om3P79QdfCEChF2CCkrvm0RKl5dk0I1sQxy8T9sa9EG2hdQt9gFuajmJopk0WHFYKLGh15Ly78PV&#10;KOh/u3hcby6LHV/jM06z7emcfSn1/DRsliA8Df4/fG/vtYJ5DH9fwg+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uQ61xQAAANs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5" o:spid="_x0000_s110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aax8IA&#10;AADbAAAADwAAAGRycy9kb3ducmV2LnhtbERPy2rCQBTdF/yH4Ra6ayYW2sToKGJb6NYoPnaXzDWJ&#10;zdwJmTFJ+/XOotDl4bwXq9E0oqfO1ZYVTKMYBHFhdc2lgv3u8zkF4TyyxsYyKfghB6vl5GGBmbYD&#10;b6nPfSlCCLsMFVTet5mUrqjIoItsSxy4i+0M+gC7UuoOhxBuGvkSx2/SYM2hocKWNhUV3/nNKBh+&#10;+2TarE+zD74lR3w9vx+O56tST4/jeg7C0+j/xX/uL60gDWPDl/AD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JprHwgAAANsAAAAPAAAAAAAAAAAAAAAAAJgCAABkcnMvZG93&#10;bnJldi54bWxQSwUGAAAAAAQABAD1AAAAhwMAAAAA&#10;" fillcolor="#faf0e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6" o:spid="_x0000_s111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oVesYA&#10;AADbAAAADwAAAGRycy9kb3ducmV2LnhtbESPT2vCQBTE70K/w/IKvemmPYQ0ugYxCO2hUK1UvD2z&#10;L38w+zZkV0399K5Q8DjMzG+YWTaYVpypd41lBa+TCARxYXXDlYLtz2qcgHAeWWNrmRT8kYNs/jSa&#10;Yarthdd03vhKBAi7FBXU3neplK6oyaCb2I44eKXtDfog+0rqHi8Bblr5FkWxNNhwWKixo2VNxXFz&#10;Mgri3emwrVb7r+/fXVmUn0me+/iq1MvzsJiC8DT4R/i//aEVJO9w/xJ+gJ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AoVesYAAADbAAAADwAAAAAAAAAAAAAAAACYAgAAZHJz&#10;L2Rvd25yZXYueG1sUEsFBgAAAAAEAAQA9QAAAIsDAAAAAA==&#10;" fillcolor="#f9efe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7" o:spid="_x0000_s111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kqOsEA&#10;AADbAAAADwAAAGRycy9kb3ducmV2LnhtbERPy4rCMBTdC/5DuMLsNNVF0WoUUQRnIYyOKO6uze0D&#10;m5vSRK3z9WYhzPJw3rNFayrxoMaVlhUMBxEI4tTqknMFx99NfwzCeWSNlWVS8CIHi3m3M8NE2yfv&#10;6XHwuQgh7BJUUHhfJ1K6tCCDbmBr4sBltjHoA2xyqRt8hnBTyVEUxdJgyaGhwJpWBaW3w90oiM/3&#10;6zHfXHY/p3OWZt/j9drHf0p99drlFISn1v+LP+6tVjAJ68OX8APk/A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zpKjrBAAAA2wAAAA8AAAAAAAAAAAAAAAAAmAIAAGRycy9kb3du&#10;cmV2LnhtbFBLBQYAAAAABAAEAPUAAACGAwAAAAA=&#10;" fillcolor="#f9efe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8" o:spid="_x0000_s111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WPocYA&#10;AADbAAAADwAAAGRycy9kb3ducmV2LnhtbESPT2vCQBTE70K/w/IKvZmNPQRNXaVUhPZQUBsq3p7Z&#10;lz80+zZk1yT203cFocdhZn7DLNejaURPnastK5hFMQji3OqaSwXZ13Y6B+E8ssbGMim4koP16mGy&#10;xFTbgffUH3wpAoRdigoq79tUSpdXZNBFtiUOXmE7gz7IrpS6wyHATSOf4ziRBmsOCxW29FZR/nO4&#10;GAXJ8XLOyu3pc/d9LPLiY77Z+ORXqafH8fUFhKfR/4fv7XetYDGD25fwA+Tq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6WPocYAAADbAAAADwAAAAAAAAAAAAAAAACYAgAAZHJz&#10;L2Rvd25yZXYueG1sUEsFBgAAAAAEAAQA9QAAAIsDAAAAAA==&#10;" fillcolor="#f9efe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9" o:spid="_x0000_s111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QU8cMA&#10;AADbAAAADwAAAGRycy9kb3ducmV2LnhtbESPS4vCMBSF9wP+h3AFN4Om42LQahRHGBB3PsHdtbm2&#10;xeSmNJla/fUTQXB5OI+PM5231oiGal86VvA1SEAQZ06XnCvY7377IxA+IGs0jknBnTzMZ52PKaba&#10;3XhDzTbkIo6wT1FBEUKVSumzgiz6gauIo3dxtcUQZZ1LXeMtjlsjh0nyLS2WHAkFVrQsKLtu/2yE&#10;rI7yeLivs8f+83T+aaR5LDdGqV63XUxABGrDO/xqr7SC8RCeX+IPkL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hQU8cMAAADb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0" o:spid="_x0000_s111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ixasUA&#10;AADbAAAADwAAAGRycy9kb3ducmV2LnhtbESPX2vCMBTF3wd+h3CFvQxNt8HQrlFUGMje1Cr4dtdc&#10;22JyU5qsrX76ZTDY4+H8+XGy5WCN6Kj1tWMFz9MEBHHhdM2lgvzwMZmB8AFZo3FMCm7kYbkYPWSY&#10;atfzjrp9KEUcYZ+igiqEJpXSFxVZ9FPXEEfv4lqLIcq2lLrFPo5bI1+S5E1arDkSKmxoU1Fx3X/b&#10;CNme5Ol4+yzu+dP5a91Jc9/sjFKP42H1DiLQEP7Df+2tVjB/hd8v8QfIx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WLFqxQAAANsAAAAPAAAAAAAAAAAAAAAAAJgCAABkcnMv&#10;ZG93bnJldi54bWxQSwUGAAAAAAQABAD1AAAAigMAAAAA&#10;" fillcolor="#f8eed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1" o:spid="_x0000_s111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qJ1sQA&#10;AADbAAAADwAAAGRycy9kb3ducmV2LnhtbESPQWvCQBSE74X+h+UJ3upGqaXGrCJCoYgUGmvOj+xL&#10;Nph9m2a3Gv99VxA8DjPzDZOtB9uKM/W+caxgOklAEJdON1wr+Dl8vLyD8AFZY+uYFFzJw3r1/JRh&#10;qt2Fv+mch1pECPsUFZgQulRKXxqy6CeuI45e5XqLIcq+lrrHS4TbVs6S5E1abDguGOxoa6g85X9W&#10;wUF+NXs3N+3iVO3mv8ei6DZ5odR4NGyWIAIN4RG+tz+1gsUr3L7EHyB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aidbEAAAA2wAAAA8AAAAAAAAAAAAAAAAAmAIAAGRycy9k&#10;b3ducmV2LnhtbFBLBQYAAAAABAAEAPUAAACJAwAAAAA=&#10;" fillcolor="#f7edd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2" o:spid="_x0000_s111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YsTcMA&#10;AADbAAAADwAAAGRycy9kb3ducmV2LnhtbESPQWvCQBSE70L/w/IK3nTTQkRTV5FCoYgIJm3Oj+wz&#10;G8y+TbNbjf/eFQSPw8x8wyzXg23FmXrfOFbwNk1AEFdON1wr+Cm+JnMQPiBrbB2Tgit5WK9eRkvM&#10;tLvwgc55qEWEsM9QgQmhy6T0lSGLfuo64ugdXW8xRNnXUvd4iXDbyvckmUmLDccFgx19GqpO+b9V&#10;UMh9s3OpaRen4zb9+y3LbpOXSo1fh80HiEBDeIYf7W+tYJHC/Uv8AXJ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1YsTcMAAADbAAAADwAAAAAAAAAAAAAAAACYAgAAZHJzL2Rv&#10;d25yZXYueG1sUEsFBgAAAAAEAAQA9QAAAIgDAAAAAA==&#10;" fillcolor="#f7edd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3" o:spid="_x0000_s111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qPMr8A&#10;AADbAAAADwAAAGRycy9kb3ducmV2LnhtbESPQYvCMBSE7wv+h/AEb2uqQrHVKFIQveruxdujeTbF&#10;5qUkUeu/N8LCHoeZ+YZZbwfbiQf50DpWMJtmIIhrp1tuFPz+7L+XIEJE1tg5JgUvCrDdjL7WWGr3&#10;5BM9zrERCcKhRAUmxr6UMtSGLIap64mTd3XeYkzSN1J7fCa47eQ8y3JpseW0YLCnylB9O9+tArvY&#10;x/qSV92R/bAsiqup6HBSajIedisQkYb4H/5rH7WCIofPl/QD5OY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sCo8yvwAAANsAAAAPAAAAAAAAAAAAAAAAAJgCAABkcnMvZG93bnJl&#10;di54bWxQSwUGAAAAAAQABAD1AAAAhAMAAAAA&#10;" fillcolor="#f6ecd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4" o:spid="_x0000_s111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0YqqcIA&#10;AADbAAAADwAAAGRycy9kb3ducmV2LnhtbESPwWrDMBBE74X+g9hCb7XcFlLbjRKKIdRXp7nktlhr&#10;y9RaGUlN3L+PAoEch5l5w6y3i53EiXwYHSt4zXIQxJ3TIw8KDj+7lwJEiMgaJ8ek4J8CbDePD2us&#10;tDtzS6d9HESCcKhQgYlxrqQMnSGLIXMzcfJ65y3GJP0gtcdzgttJvuX5SlocOS0YnKk21P3u/6wC&#10;+76L3XFVTw37pSjL3tT03Sr1/LR8fYKItMR7+NZutILyA65f0g+Qmw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RiqpwgAAANsAAAAPAAAAAAAAAAAAAAAAAJgCAABkcnMvZG93&#10;bnJldi54bWxQSwUGAAAAAAQABAD1AAAAhwMAAAAA&#10;" fillcolor="#f6ecd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5" o:spid="_x0000_s111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m+274A&#10;AADbAAAADwAAAGRycy9kb3ducmV2LnhtbERPy4rCMBTdC/MP4Q64s+koiK2mZSiIbn1s3F2aa1Om&#10;uSlJRuvfm8XALA/nvasnO4gH+dA7VvCV5SCIW6d77hRcL/vFBkSIyBoHx6TgRQHq6mO2w1K7J5/o&#10;cY6dSCEcSlRgYhxLKUNryGLI3EicuLvzFmOCvpPa4zOF20Eu83wtLfacGgyO1Bhqf86/VoFd7WN7&#10;WzfDkf20KYq7aehwUmr+OX1vQUSa4r/4z33UCoo0Nn1JP0BWb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LZvtu+AAAA2wAAAA8AAAAAAAAAAAAAAAAAmAIAAGRycy9kb3ducmV2&#10;LnhtbFBLBQYAAAAABAAEAPUAAACDAwAAAAA=&#10;" fillcolor="#f6ecd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6" o:spid="_x0000_s112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3eg8UA&#10;AADbAAAADwAAAGRycy9kb3ducmV2LnhtbESPQWvCQBSE70L/w/IK3symLZUmukqRFgSpoK2gt2f2&#10;mYTsvg3ZVdN/3xWEHoeZ+YaZzntrxIU6XztW8JSkIIgLp2suFfx8f47eQPiArNE4JgW/5GE+exhM&#10;Mdfuyhu6bEMpIoR9jgqqENpcSl9UZNEnriWO3sl1FkOUXSl1h9cIt0Y+p+lYWqw5LlTY0qKiotme&#10;rYJ1v1vV2b5pXo7my38cF4dXMgelho/9+wREoD78h+/tpVaQZXD7En+AnP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/d6DxQAAANsAAAAPAAAAAAAAAAAAAAAAAJgCAABkcnMv&#10;ZG93bnJldi54bWxQSwUGAAAAAAQABAD1AAAAigMAAAAA&#10;" fillcolor="#f5ebd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7" o:spid="_x0000_s112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V/jcYA&#10;AADcAAAADwAAAGRycy9kb3ducmV2LnhtbESPQWvCQBCF7wX/wzIFb3VTi8WmriJioVAsqC3U25id&#10;JiG7syG7avz3zqHQ2wzvzXvfzBa9d+pMXawDG3gcZaCIi2BrLg187d8epqBiQrboApOBK0VYzAd3&#10;M8xtuPCWzrtUKgnhmKOBKqU21zoWFXmMo9ASi/YbOo9J1q7UtsOLhHunx1n2rD3WLA0VtrSqqGh2&#10;J2/gs//+qF9+mubp6DZxfVwdJuQOxgzv++UrqER9+jf/Xb9bwc8EX56RCfT8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xV/jc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8" o:spid="_x0000_s112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zhL8EA&#10;AADcAAAADwAAAGRycy9kb3ducmV2LnhtbERPTWuDQBC9F/oflinkVldbKInJGkKhrbegCT1P3YmK&#10;7qy4GzX/Plso9DaP9zm7/WJ6MdHoWssKkigGQVxZ3XKt4Hz6eF6DcB5ZY2+ZFNzIwT57fNhhqu3M&#10;BU2lr0UIYZeigsb7IZXSVQ0ZdJEdiAN3saNBH+BYSz3iHMJNL1/i+E0abDk0NDjQe0NVV16Ngv7Y&#10;XZKrsa+8Serc/Hx9F+v8U6nV03LYgvC0+H/xnzvXYX6cwO8z4QKZ3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xc4S/BAAAA3AAAAA8AAAAAAAAAAAAAAAAAmAIAAGRycy9kb3du&#10;cmV2LnhtbFBLBQYAAAAABAAEAPUAAACGAwAAAAA=&#10;" fillcolor="#f4eadb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9" o:spid="_x0000_s112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5/WMAA&#10;AADcAAAADwAAAGRycy9kb3ducmV2LnhtbERPS4vCMBC+C/6HMAt7s2kVxO2ayiKovYkP9jzbjG1p&#10;MylN1O6/N4LgbT6+5yxXg2nFjXpXW1aQRDEI4sLqmksF59NmsgDhPLLG1jIp+CcHq2w8WmKq7Z0P&#10;dDv6UoQQdikqqLzvUildUZFBF9mOOHAX2xv0Afal1D3eQ7hp5TSO59JgzaGhwo7WFRXN8WoUtPvm&#10;klyNnfFXUubmb/d7WORbpT4/hp9vEJ4G/xa/3LkO8+MpPJ8JF8js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I5/WMAAAADcAAAADwAAAAAAAAAAAAAAAACYAgAAZHJzL2Rvd25y&#10;ZXYueG1sUEsFBgAAAAAEAAQA9QAAAIUDAAAAAA==&#10;" fillcolor="#f4eadb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0" o:spid="_x0000_s112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8Law8AA&#10;AADcAAAADwAAAGRycy9kb3ducmV2LnhtbERPS2vCQBC+F/wPywje6iYVSoxZRYS2uYlp8TxmJw/M&#10;zobsqvHfuwXB23x8z8k2o+nElQbXWlYQzyMQxKXVLdcK/n6/3hMQziNr7CyTgjs52Kwnbxmm2t74&#10;QNfC1yKEsEtRQeN9n0rpyoYMurntiQNX2cGgD3CopR7wFsJNJz+i6FMabDk0NNjTrqHyXFyMgm5/&#10;ruKLsQtexnVuTj/HQ5J/KzWbjtsVCE+jf4mf7lyH+dEC/p8JF8j1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8Law8AAAADcAAAADwAAAAAAAAAAAAAAAACYAgAAZHJzL2Rvd25y&#10;ZXYueG1sUEsFBgAAAAAEAAQA9QAAAIUDAAAAAA==&#10;" fillcolor="#f4eadb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1" o:spid="_x0000_s112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YmZ8IA&#10;AADcAAAADwAAAGRycy9kb3ducmV2LnhtbERP3WrCMBS+F/YO4Qx2NxPHEKlGEWHOoYhWH+DQHNti&#10;c9I10XY+vREG3p2P7/dMZp2txJUaXzrWMOgrEMSZMyXnGo6Hr/cRCB+QDVaOScMfeZhNX3oTTIxr&#10;eU/XNOQihrBPUEMRQp1I6bOCLPq+q4kjd3KNxRBhk0vTYBvDbSU/lBpKiyXHhgJrWhSUndOL1TBc&#10;lms/an83p9WW1PL8/bO73Gqt3167+RhEoC48xf/ulYnz1Sc8nokXyO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BiZnwgAAANwAAAAPAAAAAAAAAAAAAAAAAJgCAABkcnMvZG93&#10;bnJldi54bWxQSwUGAAAAAAQABAD1AAAAhwMAAAAA&#10;" fillcolor="#f3e9da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2" o:spid="_x0000_s112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qD/MIA&#10;AADcAAAADwAAAGRycy9kb3ducmV2LnhtbERP3WrCMBS+F/YO4Qx2NxMHE6lGEWHOoYhWH+DQHNti&#10;c9I10XY+vREG3p2P7/dMZp2txJUaXzrWMOgrEMSZMyXnGo6Hr/cRCB+QDVaOScMfeZhNX3oTTIxr&#10;eU/XNOQihrBPUEMRQp1I6bOCLPq+q4kjd3KNxRBhk0vTYBvDbSU/lBpKiyXHhgJrWhSUndOL1TBc&#10;lms/an83p9WW1PL8/bO73Gqt3167+RhEoC48xf/ulYnz1Sc8nokXyO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SoP8wgAAANwAAAAPAAAAAAAAAAAAAAAAAJgCAABkcnMvZG93&#10;bnJldi54bWxQSwUGAAAAAAQABAD1AAAAhwMAAAAA&#10;" fillcolor="#f3e9da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3" o:spid="_x0000_s112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gdi8MA&#10;AADcAAAADwAAAGRycy9kb3ducmV2LnhtbERP22rCQBB9F/oPyxT6prv1IUjqKiJ4KZWiqR8wZMck&#10;mJ1Ns6tJ/fquIPg2h3Od6by3tbhS6yvHGt5HCgRx7kzFhYbjz2o4AeEDssHaMWn4Iw/z2ctgiqlx&#10;HR/omoVCxBD2KWooQ2hSKX1ekkU/cg1x5E6utRgibAtpWuxiuK3lWKlEWqw4NpTY0LKk/JxdrIZk&#10;XX35Sfe7O22/Sa3Pm8/95dZo/fbaLz5ABOrDU/xwb02crxK4PxMvkL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Jgdi8MAAADcAAAADwAAAAAAAAAAAAAAAACYAgAAZHJzL2Rv&#10;d25yZXYueG1sUEsFBgAAAAAEAAQA9QAAAIgDAAAAAA==&#10;" fillcolor="#f3e9da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4" o:spid="_x0000_s112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9f8MMA&#10;AADcAAAADwAAAGRycy9kb3ducmV2LnhtbERPTWsCMRC9C/0PYQq9aVKltd0apYhLS0GlttDrsBk3&#10;SzeTJUl1+++NIHibx/uc2aJ3rThQiI1nDfcjBYK48qbhWsP3Vzl8AhETssHWM2n4pwiL+c1ghoXx&#10;R/6kwy7VIodwLFCDTakrpIyVJYdx5DvizO19cJgyDLU0AY853LVyrNSjdNhwbrDY0dJS9bv7cxrw&#10;rbSbh5+P6aoMbZyocr1d75+1vrvtX19AJOrTVXxxv5s8X03h/Ey+QM5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t9f8MMAAADcAAAADwAAAAAAAAAAAAAAAACYAgAAZHJzL2Rv&#10;d25yZXYueG1sUEsFBgAAAAAEAAQA9QAAAIgDAAAAAA==&#10;" fillcolor="#f2e8d9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5" o:spid="_x0000_s112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iKEcMA&#10;AADcAAAADwAAAGRycy9kb3ducmV2LnhtbESPQW/CMAyF75P4D5GRuEwjGYdt6ghoYmLaDQH9AVbj&#10;NdUap0oyWv79fEDiZus9v/d5vZ1Cry6UchfZwvPSgCJuouu4tVCf909voHJBdthHJgtXyrDdzB7W&#10;WLk48pEup9IqCeFcoQVfylBpnRtPAfMyDsSi/cQUsMiaWu0SjhIeer0y5kUH7FgaPA6089T8nv6C&#10;hUd/nNrdof5CfW0+06sx42FvrF3Mp493UIWmcjffrr+d4BuhlWdkAr3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jiKEcMAAADcAAAADwAAAAAAAAAAAAAAAACYAgAAZHJzL2Rv&#10;d25yZXYueG1sUEsFBgAAAAAEAAQA9QAAAIgDAAAAAA==&#10;" fillcolor="#f1e7d8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6" o:spid="_x0000_s113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XQvisAA&#10;AADcAAAADwAAAGRycy9kb3ducmV2LnhtbERPzWoCMRC+F3yHMIKXookeWl2NIhalN/HnAYbNuFnc&#10;TJYkdde3N4VCb/Px/c5q07tGPCjE2rOG6USBIC69qbnScL3sx3MQMSEbbDyThidF2KwHbyssjO/4&#10;RI9zqkQO4VigBptSW0gZS0sO48S3xJm7+eAwZRgqaQJ2Odw1cqbUh3RYc26w2NLOUnk//zgN7/bU&#10;V7vj9YDyWX6FT6W6415pPRr22yWIRH36F/+5v02erxbw+0y+QK5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XQvisAAAADcAAAADwAAAAAAAAAAAAAAAACYAgAAZHJzL2Rvd25y&#10;ZXYueG1sUEsFBgAAAAAEAAQA9QAAAIUDAAAAAA==&#10;" fillcolor="#f1e7d8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7" o:spid="_x0000_s113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cQysMA&#10;AADcAAAADwAAAGRycy9kb3ducmV2LnhtbESPzW4CMQyE70h9h8iVekEloYcWbQmooqLqDfHzANbG&#10;bFZsnFWSssvb1wckbrZmPPN5uR5Dp66UchvZwnxmQBHX0bXcWDgdt68LULkgO+wik4UbZVivniZL&#10;rFwceE/XQ2mUhHCu0IIvpa+0zrWngHkWe2LRzjEFLLKmRruEg4SHTr8Z864DtiwNHnvaeKovh79g&#10;Yer3Y7PZnX5Q3+rv9GHMsNsaa1+ex69PUIXG8jDfr3+d4M8FX56RCfTq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ZcQysMAAADcAAAADwAAAAAAAAAAAAAAAACYAgAAZHJzL2Rv&#10;d25yZXYueG1sUEsFBgAAAAAEAAQA9QAAAIgDAAAAAA==&#10;" fillcolor="#f1e7d8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8" o:spid="_x0000_s113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Zd6cMA&#10;AADcAAAADwAAAGRycy9kb3ducmV2LnhtbERPTWvCQBC9F/wPywje6iYepERXEUUp9FBiPehtkh2z&#10;wexsyG5M+u+7hUJv83ifs96OthFP6nztWEE6T0AQl07XXCm4fB1f30D4gKyxcUwKvsnDdjN5WWOm&#10;3cA5Pc+hEjGEfYYKTAhtJqUvDVn0c9cSR+7uOoshwq6SusMhhttGLpJkKS3WHBsMtrQ3VD7OvVVw&#10;02k/9IfqMzdjUZzC4iO/XwulZtNxtwIRaAz/4j/3u47z0xR+n4kXy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bZd6cMAAADcAAAADwAAAAAAAAAAAAAAAACYAgAAZHJzL2Rv&#10;d25yZXYueG1sUEsFBgAAAAAEAAQA9QAAAIgDAAAAAA==&#10;" fillcolor="#f0e6d7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9" o:spid="_x0000_s113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TDnsMA&#10;AADcAAAADwAAAGRycy9kb3ducmV2LnhtbERPTWvCQBC9F/oflin0VjfJoZToKqIoggeJ7aHeJtkx&#10;G8zOhuzGxH/fLRR6m8f7nMVqsq24U+8bxwrSWQKCuHK64VrB1+fu7QOED8gaW8ek4EEeVsvnpwXm&#10;2o1c0P0cahFD2OeowITQ5VL6ypBFP3MdceSurrcYIuxrqXscY7htZZYk79Jiw7HBYEcbQ9XtPFgF&#10;F50O47CtT4WZynIfsmNx/S6Ven2Z1nMQgabwL/5zH3Scn2bw+0y8QC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TDnsMAAADcAAAADwAAAAAAAAAAAAAAAACYAgAAZHJzL2Rv&#10;d25yZXYueG1sUEsFBgAAAAAEAAQA9QAAAIgDAAAAAA==&#10;" fillcolor="#f0e6d7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0" o:spid="_x0000_s113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hmBcMA&#10;AADcAAAADwAAAGRycy9kb3ducmV2LnhtbERPTWvCQBC9C/0PywjedBMLRVJXKZaWgocS9WBvk+yY&#10;Dc3OhuzGxH/vFgre5vE+Z70dbSOu1PnasYJ0kYAgLp2uuVJwOn7MVyB8QNbYOCYFN/Kw3TxN1php&#10;N3BO10OoRAxhn6ECE0KbSelLQxb9wrXEkbu4zmKIsKuk7nCI4baRyyR5kRZrjg0GW9oZKn8PvVXw&#10;o9N+6N+r79yMRfEZlvv8ci6Umk3Ht1cQgcbwEP+7v3Scnz7D3zPxArm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ihmBcMAAADcAAAADwAAAAAAAAAAAAAAAACYAgAAZHJzL2Rv&#10;d25yZXYueG1sUEsFBgAAAAAEAAQA9QAAAIgDAAAAAA==&#10;" fillcolor="#f0e6d7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1" o:spid="_x0000_s113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8Mm9sMA&#10;AADcAAAADwAAAGRycy9kb3ducmV2LnhtbERPS2vCQBC+F/wPywi91U2kLSW6ihYqeigYH/chOybB&#10;7GzYXZPor+8WCr3Nx/ec+XIwjejI+dqygnSSgCAurK65VHA6fr18gPABWWNjmRTcycNyMXqaY6Zt&#10;zzl1h1CKGMI+QwVVCG0mpS8qMugntiWO3MU6gyFCV0rtsI/hppHTJHmXBmuODRW29FlRcT3cjILw&#10;ne+nm3VemPP27nbdY5++lb1Sz+NhNQMRaAj/4j/3Vsf56Sv8PhMvkI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8Mm9sMAAADcAAAADwAAAAAAAAAAAAAAAACYAgAAZHJzL2Rv&#10;d25yZXYueG1sUEsFBgAAAAAEAAQA9QAAAIgDAAAAAA==&#10;" fillcolor="#efe5d6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2" o:spid="_x0000_s113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+DbcIA&#10;AADcAAAADwAAAGRycy9kb3ducmV2LnhtbERPTWvCQBC9F/wPywje6iaCpURXUcGih4Kx9T5kxySY&#10;nQ272yT6691Cobd5vM9ZrgfTiI6cry0rSKcJCOLC6ppLBd9f+9d3ED4ga2wsk4I7eVivRi9LzLTt&#10;OafuHEoRQ9hnqKAKoc2k9EVFBv3UtsSRu1pnMEToSqkd9jHcNHKWJG/SYM2xocKWdhUVt/OPURA+&#10;89PsY5sX5nK4u2P3OKXzsldqMh42CxCBhvAv/nMfdJyfzuH3mXiBXD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j4NtwgAAANwAAAAPAAAAAAAAAAAAAAAAAJgCAABkcnMvZG93&#10;bnJldi54bWxQSwUGAAAAAAQABAD1AAAAhwMAAAAA&#10;" fillcolor="#efe5d6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3" o:spid="_x0000_s113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5kb8MA&#10;AADcAAAADwAAAGRycy9kb3ducmV2LnhtbERPS2vCQBC+F/wPyxR6KbqbCj5SVxFpoV4EHxdvY3aa&#10;hGZnY3Zr4r93BcHbfHzPmS06W4kLNb50rCEZKBDEmTMl5xoO++/+BIQPyAYrx6ThSh4W897LDFPj&#10;Wt7SZRdyEUPYp6ihCKFOpfRZQRb9wNXEkft1jcUQYZNL02Abw20lP5QaSYslx4YCa1oVlP3t/q2G&#10;ttwcs2Sdf6nr+KS2eJoO389G67fXbvkJIlAXnuKH+8fE+ckI7s/EC+T8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I5kb8MAAADcAAAADwAAAAAAAAAAAAAAAACYAgAAZHJzL2Rv&#10;d25yZXYueG1sUEsFBgAAAAAEAAQA9QAAAIgDAAAAAA==&#10;" fillcolor="#eee4d5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4" o:spid="_x0000_s113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8LB9MMA&#10;AADcAAAADwAAAGRycy9kb3ducmV2LnhtbERPS2vCQBC+F/wPyxR6KbqbCj5SVxFpoV4EHxdvY3aa&#10;hGZnY3Zr4r93BcHbfHzPmS06W4kLNb50rCEZKBDEmTMl5xoO++/+BIQPyAYrx6ThSh4W897LDFPj&#10;Wt7SZRdyEUPYp6ihCKFOpfRZQRb9wNXEkft1jcUQYZNL02Abw20lP5QaSYslx4YCa1oVlP3t/q2G&#10;ttwcs2Sdf6nr+KS2eJoO389G67fXbvkJIlAXnuKH+8fE+ckY7s/EC+T8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8LB9MMAAADcAAAADwAAAAAAAAAAAAAAAACYAgAAZHJzL2Rv&#10;d25yZXYueG1sUEsFBgAAAAAEAAQA9QAAAIgDAAAAAA==&#10;" fillcolor="#eee4d5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5" o:spid="_x0000_s113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HSfMMA&#10;AADcAAAADwAAAGRycy9kb3ducmV2LnhtbESPQUvEQAyF74L/YYjgzZ2usIvUnV1EETxqlcLeYid2&#10;ip1MmYnd7r83B8Fbwnt578vusMTRzJTLkNjBelWBIe6SH7h38PH+fHMHpgiyxzExOThTgcP+8mKH&#10;tU8nfqO5kd5oCJcaHQSRqba2dIEillWaiFX7Sjmi6Jp76zOeNDyO9raqtjbiwNoQcKLHQN138xMd&#10;bOdN83QePtv82lI7h+NRJG+cu75aHu7BCC3yb/67fvGKv1ZafUYnsP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3HSfMMAAADc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6" o:spid="_x0000_s114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1358EA&#10;AADcAAAADwAAAGRycy9kb3ducmV2LnhtbERPTUvDQBC9C/0Pywi92U2FFo3dFqkIPWqUQG9jdpoN&#10;zc6G3TFN/70rCN7m8T5ns5t8r0aKqQtsYLkoQBE3wXbcGvj8eL17AJUE2WIfmAxcKcFuO7vZYGnD&#10;hd9prKRVOYRTiQacyFBqnRpHHtMiDMSZO4XoUTKMrbYRLznc9/q+KNbaY8e5weFAe0fNufr2Btbj&#10;qnq5dl91fKupHt3xKBJXxsxvp+cnUEKT/Iv/3Aeb5y8f4feZfIHe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w9d+f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7" o:spid="_x0000_s114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sUx8MA&#10;AADcAAAADwAAAGRycy9kb3ducmV2LnhtbESPQUvEQAyF74L/YYjgzZ26sIvUnV1EETxqlcLeYid2&#10;ip1MmYnd7r83B8Fbwnt578vusMTRzJTLkNjB7aoCQ9wlP3Dv4OP9+eYOTBFkj2NicnCmAof95cUO&#10;a59O/EZzI73REC41OggiU21t6QJFLKs0Eav2lXJE0TX31mc8aXgc7bqqtjbiwNoQcKLHQN138xMd&#10;bOdN83QePtv82lI7h+NRJG+cu75aHu7BCC3yb/67fvGKv1Z8fUYnsP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2sUx8MAAADc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8" o:spid="_x0000_s114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xdveL8A&#10;AADcAAAADwAAAGRycy9kb3ducmV2LnhtbERPTYvCMBC9L/gfwgh7W9P2IFKN0gqCJ8G6LB6HZmyL&#10;zaQksdZ/bxYW9jaP9zmb3WR6MZLznWUF6SIBQVxb3XGj4Pty+FqB8AFZY2+ZFLzIw247+9hgru2T&#10;zzRWoRExhH2OCtoQhlxKX7dk0C/sQBy5m3UGQ4SukdrhM4abXmZJspQGO44NLQ60b6m+Vw+jAE11&#10;cj+nrOISRy5ffXF1WCj1OZ+KNYhAU/gX/7mPOs7PUvh9Jl4gt2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7F294vwAAANwAAAAPAAAAAAAAAAAAAAAAAJgCAABkcnMvZG93bnJl&#10;di54bWxQSwUGAAAAAAQABAD1AAAAhAMAAAAA&#10;" fillcolor="#ece2d3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9" o:spid="_x0000_s114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XxD78A&#10;AADcAAAADwAAAGRycy9kb3ducmV2LnhtbERPTYvCMBC9L/gfwgh709QeRKpRWkHYk2BdFo9DM7bF&#10;ZlKS2NZ/v1kQ9jaP9zm7w2Q6MZDzrWUFq2UCgriyuuVawff1tNiA8AFZY2eZFLzIw2E/+9hhpu3I&#10;FxrKUIsYwj5DBU0IfSalrxoy6Je2J47c3TqDIUJXS+1wjOGmk2mSrKXBlmNDgz0dG6oe5dMoQFOe&#10;3c85LbnAgYtXl98c5kp9zqd8CyLQFP7Fb/eXjvPTFP6eiRfI/S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LxfEPvwAAANwAAAAPAAAAAAAAAAAAAAAAAJgCAABkcnMvZG93bnJl&#10;di54bWxQSwUGAAAAAAQABAD1AAAAhAMAAAAA&#10;" fillcolor="#ece2d3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0" o:spid="_x0000_s114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lUlMAA&#10;AADcAAAADwAAAGRycy9kb3ducmV2LnhtbERPTWvDMAy9F/YfjAq7LU5TGCOLU9JBoafCslF2FLGW&#10;hNlysN00/ffzYNCbHu9T1W6xRszkw+hYwSbLQRB3To/cK/j8ODy9gAgRWaNxTApuFGBXP6wqLLW7&#10;8jvNbexFCuFQooIhxqmUMnQDWQyZm4gT9+28xZig76X2eE3h1sgiz5+lxZFTw4ATvQ3U/bQXqwBt&#10;e/LnU9HyHmfe30zz5bFR6nG9NK8gIi3xLv53H3WaX2zh75l0gax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IlUlMAAAADcAAAADwAAAAAAAAAAAAAAAACYAgAAZHJzL2Rvd25y&#10;ZXYueG1sUEsFBgAAAAAEAAQA9QAAAIUDAAAAAA==&#10;" fillcolor="#ece2d3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1" o:spid="_x0000_s114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TS2MAA&#10;AADcAAAADwAAAGRycy9kb3ducmV2LnhtbERPzYrCMBC+C/sOYYS9aaorrlSjqLDowYN2fYChGZti&#10;MylJVrtvbwTB23x8v7NYdbYRN/KhdqxgNMxAEJdO11wpOP/+DGYgQkTW2DgmBf8UYLX86C0w1+7O&#10;J7oVsRIphEOOCkyMbS5lKA1ZDEPXEifu4rzFmKCvpPZ4T+G2keMsm0qLNacGgy1tDZXX4s8q2H4f&#10;N8XOHwzNzl9rOfIbZGuU+ux36zmISF18i1/uvU7zxxN4PpMukMsH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YTS2MAAAADcAAAADwAAAAAAAAAAAAAAAACYAgAAZHJzL2Rvd25y&#10;ZXYueG1sUEsFBgAAAAAEAAQA9QAAAIUDAAAAAA==&#10;" fillcolor="#ebe1d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2" o:spid="_x0000_s114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h3Q8AA&#10;AADcAAAADwAAAGRycy9kb3ducmV2LnhtbERPzYrCMBC+C/sOYYS9aaqLrlSjqLDowYN2fYChGZti&#10;MylJVrtvbwTB23x8v7NYdbYRN/KhdqxgNMxAEJdO11wpOP/+DGYgQkTW2DgmBf8UYLX86C0w1+7O&#10;J7oVsRIphEOOCkyMbS5lKA1ZDEPXEifu4rzFmKCvpPZ4T+G2keMsm0qLNacGgy1tDZXX4s8q2H4f&#10;N8XOHwzNzl9rOfIbZGuU+ux36zmISF18i1/uvU7zxxN4PpMukMsH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sh3Q8AAAADcAAAADwAAAAAAAAAAAAAAAACYAgAAZHJzL2Rvd25y&#10;ZXYueG1sUEsFBgAAAAAEAAQA9QAAAIUDAAAAAA==&#10;" fillcolor="#ebe1d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3" o:spid="_x0000_s114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gLccEA&#10;AADcAAAADwAAAGRycy9kb3ducmV2LnhtbERPS2sCMRC+F/ofwhR662a1ILIaRaTKHnrwCR6HzZhd&#10;3Ey2SarrvzdCobf5+J4znfe2FVfyoXGsYJDlIIgrpxs2Cg771ccYRIjIGlvHpOBOAeaz15cpFtrd&#10;eEvXXTQihXAoUEEdY1dIGaqaLIbMdcSJOztvMSbojdQebynctnKY5yNpseHUUGNHy5qqy+7XKhib&#10;tTl9V+XWxHJz9F/d549BVur9rV9MQETq47/4z13qNH84gucz6QI5e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RIC3HBAAAA3AAAAA8AAAAAAAAAAAAAAAAAmAIAAGRycy9kb3du&#10;cmV2LnhtbFBLBQYAAAAABAAEAPUAAACGAwAAAAA=&#10;" fillcolor="#eae0d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4" o:spid="_x0000_s114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wSu6sIA&#10;AADcAAAADwAAAGRycy9kb3ducmV2LnhtbERPTWsCMRC9F/wPYYTearZbUFmNS5G27KGHahU8Dpsx&#10;u7iZrEmq239vCkJv83ifsywH24kL+dA6VvA8yUAQ1063bBTsvt+f5iBCRNbYOSYFvxSgXI0ellho&#10;d+UNXbbRiBTCoUAFTYx9IWWoG7IYJq4nTtzReYsxQW+k9nhN4baTeZZNpcWWU0ODPa0bqk/bH6tg&#10;bj7M4bOuNiZWX3v/1r+cDbJSj+PhdQEi0hD/xXd3pdP8fAZ/z6QL5O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BK7qwgAAANwAAAAPAAAAAAAAAAAAAAAAAJgCAABkcnMvZG93&#10;bnJldi54bWxQSwUGAAAAAAQABAD1AAAAhwMAAAAA&#10;" fillcolor="#eae0d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5" o:spid="_x0000_s114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s6mMQA&#10;AADcAAAADwAAAGRycy9kb3ducmV2LnhtbESPQWsCMRCF7wX/Qxiht5qtBZGtUUpR2UMPalvocdhM&#10;s0s3kzVJdf33zkHwNsN78943i9XgO3WimNrABp4nBSjiOtiWnYGvz83THFTKyBa7wGTgQglWy9HD&#10;Aksbzryn0yE7JSGcSjTQ5NyXWqe6IY9pEnpi0X5D9JhljU7biGcJ952eFsVMe2xZGhrs6b2h+u/w&#10;7w3M3db9fNTV3uVq9x3X/cvRIRvzOB7eXkFlGvLdfLuurOBPhVaekQn08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bOpjEAAAA3AAAAA8AAAAAAAAAAAAAAAAAmAIAAGRycy9k&#10;b3ducmV2LnhtbFBLBQYAAAAABAAEAPUAAACJAwAAAAA=&#10;" fillcolor="#eae0d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6" o:spid="_x0000_s115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85McMA&#10;AADcAAAADwAAAGRycy9kb3ducmV2LnhtbESPQWsCMRCF74X+hzAFbzVblaJbo5Qtosc2Fupx2Iyb&#10;0M1k2aS6/ntTELzN8N68781yPfhWnKiPLrCCl3EBgrgOxnGj4Hu/eZ6DiAnZYBuYFFwownr1+LDE&#10;0oQzf9FJp0bkEI4lKrApdaWUsbbkMY5DR5y1Y+g9prz2jTQ9nnO4b+WkKF6lR8eZYLGjylL9q/98&#10;hkz9x8+n14dq1lWNZa237uiUGj0N728gEg3pbr5d70yuP1nA/zN5Arm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L85McMAAADcAAAADwAAAAAAAAAAAAAAAACYAgAAZHJzL2Rv&#10;d25yZXYueG1sUEsFBgAAAAAEAAQA9QAAAIgDAAAAAA==&#10;" fillcolor="#e9dfd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7" o:spid="_x0000_s115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wGccIA&#10;AADcAAAADwAAAGRycy9kb3ducmV2LnhtbESPTUsDMRCG74L/IYzgzWZtpcjatMiK6NGmBT0Om+km&#10;uJksm7Rd/71zKPQ2w7wfz6w2U+zVicYcEht4nFWgiNvkAncG9rv3h2dQuSA77BOTgT/KsFnf3qyw&#10;dunMWzrZ0ikJ4VyjAV/KUGudW08R8ywNxHI7pDFikXXstBvxLOGx1/OqWuqIgaXB40CNp/bXHqOU&#10;LOLb91e0P83T0HSerf0Ih2DM/d30+gKq0FSu4ov70wn+QvDlGZlAr/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XAZxwgAAANwAAAAPAAAAAAAAAAAAAAAAAJgCAABkcnMvZG93&#10;bnJldi54bWxQSwUGAAAAAAQABAD1AAAAhwMAAAAA&#10;" fillcolor="#e9dfd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8" o:spid="_x0000_s115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5TIEcEA&#10;AADcAAAADwAAAGRycy9kb3ducmV2LnhtbERPzWrCQBC+F3yHZQRvzUYDNqSuogVRL4VGH2CaHZNg&#10;djbNrkl8e7dQ6G0+vt9ZbUbTiJ46V1tWMI9iEMSF1TWXCi7n/WsKwnlkjY1lUvAgB5v15GWFmbYD&#10;f1Gf+1KEEHYZKqi8bzMpXVGRQRfZljhwV9sZ9AF2pdQdDiHcNHIRx0tpsObQUGFLHxUVt/xuFNj0&#10;tOOcl834Y5P27fP7YA6XRKnZdNy+g/A0+n/xn/uow/xkDr/PhAvk+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+UyBHBAAAA3AAAAA8AAAAAAAAAAAAAAAAAmAIAAGRycy9kb3du&#10;cmV2LnhtbFBLBQYAAAAABAAEAPUAAACGAwAAAAA=&#10;" fillcolor="#e8dec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9" o:spid="_x0000_s115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ZWZr8A&#10;AADcAAAADwAAAGRycy9kb3ducmV2LnhtbERPzYrCMBC+C75DGMGbplpQqUbRhUW9LFh9gLEZ22Iz&#10;qU3U+vZmQfA2H9/vLFatqcSDGldaVjAaRiCIM6tLzhWcjr+DGQjnkTVWlknBixyslt3OAhNtn3yg&#10;R+pzEULYJaig8L5OpHRZQQbd0NbEgbvYxqAPsMmlbvAZwk0lx1E0kQZLDg0F1vRTUHZN70aBne03&#10;nPKkam82rqd/563ZnmKl+r12PQfhqfVf8ce902F+PIb/Z8IFcvk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RlZmvwAAANwAAAAPAAAAAAAAAAAAAAAAAJgCAABkcnMvZG93bnJl&#10;di54bWxQSwUGAAAAAAQABAD1AAAAhAMAAAAA&#10;" fillcolor="#e8dec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0" o:spid="_x0000_s115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/a/cIA&#10;AADcAAAADwAAAGRycy9kb3ducmV2LnhtbERPzWrCQBC+F3yHZQRvdWOEtkZXCW2DFU+NPsCQHbPB&#10;7GzIbk18e7dQ6G0+vt/Z7Ebbihv1vnGsYDFPQBBXTjdcKzifiuc3ED4ga2wdk4I7edhtJ08bzLQb&#10;+JtuZahFDGGfoQITQpdJ6StDFv3cdcSRu7jeYoiwr6XucYjhtpVpkrxIiw3HBoMdvRuqruWPVfDx&#10;6bQ+dPmrqVaHY1kMi3afFkrNpmO+BhFoDP/iP/eXjvOXS/h9Jl4gt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39r9wgAAANwAAAAPAAAAAAAAAAAAAAAAAJgCAABkcnMvZG93&#10;bnJldi54bWxQSwUGAAAAAAQABAD1AAAAhwMAAAAA&#10;" fillcolor="#e7ddc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1" o:spid="_x0000_s115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ZCicIA&#10;AADcAAAADwAAAGRycy9kb3ducmV2LnhtbERPzWrCQBC+F3yHZQRvdROV2qZuRNTQiqemfYAhO82G&#10;ZmdDdjXx7buFgrf5+H5nsx1tK67U+8axgnSegCCunG64VvD1WTw+g/ABWWPrmBTcyMM2nzxsMNNu&#10;4A+6lqEWMYR9hgpMCF0mpa8MWfRz1xFH7tv1FkOEfS11j0MMt61cJMmTtNhwbDDY0d5Q9VNerILD&#10;0Wl96nZrU72czmUxpO3bolBqNh13ryACjeEu/ne/6zh/uYK/Z+IF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NkKJwgAAANwAAAAPAAAAAAAAAAAAAAAAAJgCAABkcnMvZG93&#10;bnJldi54bWxQSwUGAAAAAAQABAD1AAAAhwMAAAAA&#10;" fillcolor="#e7ddc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2" o:spid="_x0000_s115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rnEsIA&#10;AADcAAAADwAAAGRycy9kb3ducmV2LnhtbERPzWrCQBC+F3yHZQRvdRPF2qZuRNTQiqemfYAhO82G&#10;ZmdDdjXx7buFgrf5+H5nsx1tK67U+8axgnSegCCunG64VvD1WTw+g/ABWWPrmBTcyMM2nzxsMNNu&#10;4A+6lqEWMYR9hgpMCF0mpa8MWfRz1xFH7tv1FkOEfS11j0MMt61cJMmTtNhwbDDY0d5Q9VNerILD&#10;0Wl96nZrU72czmUxpO3bolBqNh13ryACjeEu/ne/6zh/uYK/Z+IF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eucSwgAAANwAAAAPAAAAAAAAAAAAAAAAAJgCAABkcnMvZG93&#10;bnJldi54bWxQSwUGAAAAAAQABAD1AAAAhwMAAAAA&#10;" fillcolor="#e7ddc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3" o:spid="_x0000_s115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3eQHMEA&#10;AADcAAAADwAAAGRycy9kb3ducmV2LnhtbERPzYrCMBC+L/gOYQRva6piKV2jLKIoetq6DzDbzLZl&#10;m0lJolaf3gjC3ubj+53FqjetuJDzjWUFk3ECgri0uuFKwfdp+56B8AFZY2uZFNzIw2o5eFtgru2V&#10;v+hShErEEPY5KqhD6HIpfVmTQT+2HXHkfq0zGCJ0ldQOrzHctHKaJKk02HBsqLGjdU3lX3E2Cvi+&#10;WZ+67Oe4d8lB7tIiO2zmmVKjYf/5ASJQH/7FL/dex/mzFJ7PxAvk8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d3kBzBAAAA3AAAAA8AAAAAAAAAAAAAAAAAmAIAAGRycy9kb3du&#10;cmV2LnhtbFBLBQYAAAAABAAEAPUAAACGAwAAAAA=&#10;" fillcolor="#e6dcc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4" o:spid="_x0000_s115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s1h8IA&#10;AADcAAAADwAAAGRycy9kb3ducmV2LnhtbERPzWrCQBC+F3yHZYTe6saW2hDdBBFLxZ6MfYAxOybB&#10;7GzY3Wr06buC0Nt8fL+zKAbTiTM531pWMJ0kIIgrq1uuFfzsP19SED4ga+wsk4IreSjy0dMCM20v&#10;vKNzGWoRQ9hnqKAJoc+k9FVDBv3E9sSRO1pnMEToaqkdXmK46eRrksykwZZjQ4M9rRqqTuWvUcC3&#10;9Wrfp4fvjUu28mtWptv1e6rU83hYzkEEGsK/+OHe6Dj/7QPuz8QLZP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OzWHwgAAANwAAAAPAAAAAAAAAAAAAAAAAJgCAABkcnMvZG93&#10;bnJldi54bWxQSwUGAAAAAAQABAD1AAAAhwMAAAAA&#10;" fillcolor="#e6dcc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5" o:spid="_x0000_s115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Sh9cUA&#10;AADcAAAADwAAAGRycy9kb3ducmV2LnhtbESPQW/CMAyF70j7D5En7QbpNoGqjoAmxDTETrT8AK8x&#10;bUXjVEkG3X49PkziZus9v/d5uR5dry4UYufZwPMsA0Vce9txY+BYfUxzUDEhW+w9k4FfirBePUyW&#10;WFh/5QNdytQoCeFYoIE2paHQOtYtOYwzPxCLdvLBYZI1NNoGvEq46/VLli20w46locWBNi3V5/LH&#10;GeC/7aYa8u+vXcj2+nNR5vvtPDfm6XF8fwOVaEx38//1zgr+q9DKMzKBXt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pKH1xQAAANwAAAAPAAAAAAAAAAAAAAAAAJgCAABkcnMv&#10;ZG93bnJldi54bWxQSwUGAAAAAAQABAD1AAAAigMAAAAA&#10;" fillcolor="#e6dcc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6" o:spid="_x0000_s116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eHW8IA&#10;AADcAAAADwAAAGRycy9kb3ducmV2LnhtbERP22rCQBB9L/gPywh9Ed21pdZGVxFBenlqox8wZqdJ&#10;MDsbsqOmf98tCH2bw7nOct37Rl2oi3VgC9OJAUVcBFdzaeGw343noKIgO2wCk4UfirBeDe6WmLlw&#10;5S+65FKqFMIxQwuVSJtpHYuKPMZJaIkT9x06j5JgV2rX4TWF+0Y/GDPTHmtODRW2tK2oOOVnbyE2&#10;T8f8KIV5N6PPV+yfZ7L9QGvvh/1mAUqol3/xzf3m0vzHF/h7Jl2gV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x4dbwgAAANwAAAAPAAAAAAAAAAAAAAAAAJgCAABkcnMvZG93&#10;bnJldi54bWxQSwUGAAAAAAQABAD1AAAAhwMAAAAA&#10;" fillcolor="#e5dbc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7" o:spid="_x0000_s116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tdu8QA&#10;AADcAAAADwAAAGRycy9kb3ducmV2LnhtbESPwU7DQAxE75X4h5WRuFR0F0QDCt1WqBICemoDH+Bm&#10;TRKR9UZZ04a/xwckbrZmPPO82kyxNycac5fYw83CgSGuU+i48fDx/nz9ACYLcsA+MXn4oQyb9cVs&#10;hWVIZz7QqZLGaAjnEj20IkNpba5bipgXaSBW7TONEUXXsbFhxLOGx97eOlfYiB1rQ4sDbVuqv6rv&#10;6CH3y2N1lNq9ufn+Baf7QrY79P7qcnp6BCM0yb/57/o1KP6d4uszOoFd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D7XbvEAAAA3AAAAA8AAAAAAAAAAAAAAAAAmAIAAGRycy9k&#10;b3ducmV2LnhtbFBLBQYAAAAABAAEAPUAAACJAwAAAAA=&#10;" fillcolor="#e5dbc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8" o:spid="_x0000_s1162" style="position:absolute;left:4178;top:3443;width:1081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2jtb4A&#10;AADcAAAADwAAAGRycy9kb3ducmV2LnhtbERP24rCMBB9X/Afwgi+ramyLFKNIoKgiy9WP2BophdM&#10;JiWJtv69EYR9m8O5zmozWCMe5EPrWMFsmoEgLp1uuVZwvey/FyBCRNZoHJOCJwXYrEdfK8y16/lM&#10;jyLWIoVwyFFBE2OXSxnKhiyGqeuIE1c5bzEm6GupPfYp3Bo5z7JfabHl1NBgR7uGyltxtwrkpdj3&#10;i8L4zP3Nq5M5Hs4VOaUm42G7BBFpiP/ij/ug0/yfGbyfSRfI9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E9o7W+AAAA3AAAAA8AAAAAAAAAAAAAAAAAmAIAAGRycy9kb3ducmV2&#10;LnhtbFBLBQYAAAAABAAEAPUAAACDAwAAAAA=&#10;" filled="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Incluir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Períodos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39" o:spid="_x0000_s1163" style="position:absolute;left:4120;top:3593;width:1214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89wr8A&#10;AADcAAAADwAAAGRycy9kb3ducmV2LnhtbERP24rCMBB9F/yHMMK+aWqRRbpGEUFQ2RfrfsDQTC+Y&#10;TEoSbf17s7Cwb3M419nsRmvEk3zoHCtYLjIQxJXTHTcKfm7H+RpEiMgajWNS8KIAu+10ssFCu4Gv&#10;9CxjI1IIhwIVtDH2hZShasliWLieOHG18xZjgr6R2uOQwq2ReZZ9Sosdp4YWezq0VN3Lh1Ugb+Vx&#10;WJfGZ+6S19/mfLrW5JT6mI37LxCRxvgv/nOfdJq/yuH3mXSB3L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7z3CvwAAANwAAAAPAAAAAAAAAAAAAAAAAJgCAABkcnMvZG93bnJl&#10;di54bWxQSwUGAAAAAAQABAD1AAAAhAMAAAAA&#10;" filled="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Averbação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Tempo </w:t>
                          </w:r>
                        </w:p>
                      </w:txbxContent>
                    </v:textbox>
                  </v:rect>
                  <v:rect id="Rectangle 140" o:spid="_x0000_s1164" style="position:absolute;left:4513;top:3743;width:421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OYWb8A&#10;AADcAAAADwAAAGRycy9kb3ducmV2LnhtbERP24rCMBB9F/yHMIJvmqrLItUoIgi67IvVDxia6QWT&#10;SUmirX+/WVjYtzmc62z3gzXiRT60jhUs5hkI4tLplmsF99tptgYRIrJG45gUvCnAfjcebTHXrucr&#10;vYpYixTCIUcFTYxdLmUoG7IY5q4jTlzlvMWYoK+l9tincGvkMss+pcWWU0ODHR0bKh/F0yqQt+LU&#10;rwvjM/e1rL7N5XytyCk1nQyHDYhIQ/wX/7nPOs3/WMH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Oo5hZvwAAANwAAAAPAAAAAAAAAAAAAAAAAJgCAABkcnMvZG93bnJl&#10;di54bWxQSwUGAAAAAAQABAD1AAAAhAMAAAAA&#10;" filled="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Fictício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oval id="Oval 141" o:spid="_x0000_s1165" style="position:absolute;left:681;top:936;width:1339;height: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RPIsMA&#10;AADcAAAADwAAAGRycy9kb3ducmV2LnhtbERP3WrCMBS+H/gO4Qi7m6lS3KhGkQ1lDGTofIBjc2xK&#10;m5OSxNrt6RdhsLvz8f2e5XqwrejJh9qxgukkA0FcOl1zpeD0tX16AREissbWMSn4pgDr1ehhiYV2&#10;Nz5Qf4yVSCEcClRgYuwKKUNpyGKYuI44cRfnLcYEfSW1x1sKt62cZdlcWqw5NRjs6NVQ2RyvVsHz&#10;vGl2H/2u23++bS4zzs/tj/FKPY6HzQJEpCH+i//c7zrNz3O4P5Mu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ERPIsMAAADcAAAADwAAAAAAAAAAAAAAAACYAgAAZHJzL2Rv&#10;d25yZXYueG1sUEsFBgAAAAAEAAQA9QAAAIgDAAAAAA==&#10;" fillcolor="#c0bfc0" strokecolor="#c0bfc0" strokeweight="33e-5mm"/>
                  <v:oval id="Oval 142" o:spid="_x0000_s1166" style="position:absolute;left:646;top:901;width:1339;height: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7VV8MA&#10;AADcAAAADwAAAGRycy9kb3ducmV2LnhtbERPS0sDMRC+C/6HMIIXabNKFdk2LbUg2OKhru192Mw+&#10;MJlsN2N3/femIHibj+85i9XonTpTH9vABu6nGSjiMtiWawOHz9fJM6goyBZdYDLwQxFWy+urBeY2&#10;DPxB50JqlUI45migEelyrWPZkMc4DR1x4qrQe5QE+1rbHocU7p1+yLIn7bHl1NBgR5uGyq/i2xs4&#10;7eTlWMhdVr27zbZ11d4Pp7Uxtzfjeg5KaJR/8Z/7zab5s0e4PJMu0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i7VV8MAAADcAAAADwAAAAAAAAAAAAAAAACYAgAAZHJzL2Rv&#10;d25yZXYueG1sUEsFBgAAAAAEAAQA9QAAAIgDAAAAAA==&#10;" fillcolor="#fcf2e3" strokeweight="33e-5mm"/>
                  <v:rect id="Rectangle 143" o:spid="_x0000_s116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ynZ8EA&#10;AADcAAAADwAAAGRycy9kb3ducmV2LnhtbERPTYvCMBC9L/gfwgheFk2VIlIbRXYRvC3WZelxaMa2&#10;2ExqEzX++42wsLd5vM/Jt8F04k6Day0rmM8SEMSV1S3XCr5P++kKhPPIGjvLpOBJDrab0VuOmbYP&#10;PtK98LWIIewyVNB432dSuqohg25me+LIne1g0Ec41FIP+IjhppOLJFlKgy3HhgZ7+miouhQ3o+CW&#10;uPCTnnB/eS8puPLLfl7nVqnJOOzWIDwF/y/+cx90nJ8u4fVMvEBu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cp2fBAAAA3AAAAA8AAAAAAAAAAAAAAAAAmAIAAGRycy9kb3du&#10;cmV2LnhtbFBLBQYAAAAABAAEAPUAAACGAwAAAAA=&#10;" fillcolor="#fbf1e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4" o:spid="_x0000_s116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AC/MEA&#10;AADcAAAADwAAAGRycy9kb3ducmV2LnhtbERPS4vCMBC+L/gfwgheFk0VWaWaiqwI3sQH4nFoxra0&#10;mXSbqNl/vxGEvc3H95zlKphGPKhzlWUF41ECgji3uuJCwfm0Hc5BOI+ssbFMCn7JwSrrfSwx1fbJ&#10;B3ocfSFiCLsUFZTet6mULi/JoBvZljhyN9sZ9BF2hdQdPmO4aeQkSb6kwYpjQ4ktfZeU18e7UXBP&#10;XLhMT7itP68U3HVvNz9jq9SgH9YLEJ6C/xe/3Tsd509n8HomXiC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rQAvzBAAAA3AAAAA8AAAAAAAAAAAAAAAAAmAIAAGRycy9kb3du&#10;cmV2LnhtbFBLBQYAAAAABAAEAPUAAACGAwAAAAA=&#10;" fillcolor="#fbf1e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5" o:spid="_x0000_s116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p31MYA&#10;AADcAAAADwAAAGRycy9kb3ducmV2LnhtbESPS2/CQAyE75X4Dysj9VY2VG2BlAWhPqReSyseNyvr&#10;JoGsN8ouScqvxwckbrZmPPN5vuxdpVpqQunZwHiUgCLOvC05N/D78/kwBRUissXKMxn4pwDLxeBu&#10;jqn1HX9Tu465khAOKRooYqxTrUNWkMMw8jWxaH++cRhlbXJtG+wk3FX6MUletMOSpaHAmt4Kyo7r&#10;kzPQndvJuFrtZh98mmzxef++2e4PxtwP+9UrqEh9vJmv119W8J+EVp6RCfTi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Jp31MYAAADcAAAADwAAAAAAAAAAAAAAAACYAgAAZHJz&#10;L2Rvd25yZXYueG1sUEsFBgAAAAAEAAQA9QAAAIsDAAAAAA==&#10;" fillcolor="#faf0e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6" o:spid="_x0000_s117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bST8QA&#10;AADcAAAADwAAAGRycy9kb3ducmV2LnhtbERPS2vCQBC+F/oflin0VjeW2tToKuIDvJqWqrchO03S&#10;ZmdDdk2iv94VCt7m43vOdN6bSrTUuNKyguEgAkGcWV1yruDrc/PyAcJ5ZI2VZVJwJgfz2ePDFBNt&#10;O95Rm/pchBB2CSoovK8TKV1WkEE3sDVx4H5sY9AH2ORSN9iFcFPJ1yh6lwZLDg0F1rQsKPtLT0ZB&#10;d2njYbU4jNd8ivc4Oq6+98dfpZ6f+sUEhKfe38X/7q0O89/GcHsmXCB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/W0k/EAAAA3AAAAA8AAAAAAAAAAAAAAAAAmAIAAGRycy9k&#10;b3ducmV2LnhtbFBLBQYAAAAABAAEAPUAAACJAwAAAAA=&#10;" fillcolor="#faf0e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7" o:spid="_x0000_s117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XtD8YA&#10;AADcAAAADwAAAGRycy9kb3ducmV2LnhtbESPzW7CQAyE75V4h5WRuJUNSPw0ZUGIFolraQXlZmXd&#10;JJD1RtklSfv09aFSb7ZmPPN5teldpVpqQunZwGScgCLOvC05N/Dxvn9cggoR2WLlmQx8U4DNevCw&#10;wtT6jt+oPcZcSQiHFA0UMdap1iEryGEY+5pYtC/fOIyyNrm2DXYS7io9TZK5dliyNBRY066g7Ha8&#10;OwPdT7uYVNvPp1e+L844u7yczperMaNhv30GFamP/+a/64MV/JngyzMygV7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zXtD8YAAADcAAAADwAAAAAAAAAAAAAAAACYAgAAZHJz&#10;L2Rvd25yZXYueG1sUEsFBgAAAAAEAAQA9QAAAIsDAAAAAA==&#10;" fillcolor="#faf0e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8" o:spid="_x0000_s117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7Wc8MA&#10;AADcAAAADwAAAGRycy9kb3ducmV2LnhtbERPS4vCMBC+C/6HMII3TRUsUo0iirB7WFhdUbyNzfSB&#10;zaQ0Ubv7640g7G0+vufMl62pxJ0aV1pWMBpGIIhTq0vOFRx+toMpCOeRNVaWScEvOVguup05Jto+&#10;eEf3vc9FCGGXoILC+zqR0qUFGXRDWxMHLrONQR9gk0vd4COEm0qOoyiWBksODQXWtC4ove5vRkF8&#10;ul0O+fb89X08ZWn2Od1sfPynVL/XrmYgPLX+X/x2f+gwfzKC1zPhArl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37Wc8MAAADcAAAADwAAAAAAAAAAAAAAAACYAgAAZHJzL2Rv&#10;d25yZXYueG1sUEsFBgAAAAAEAAQA9QAAAIgDAAAAAA==&#10;" fillcolor="#f9efe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9" o:spid="_x0000_s117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xIBMMA&#10;AADcAAAADwAAAGRycy9kb3ducmV2LnhtbERPS4vCMBC+L/gfwgje1lTBItUoogh6EFZXFG9jM31g&#10;MylN1Lq/3iws7G0+vudM562pxIMaV1pWMOhHIIhTq0vOFRy/159jEM4ja6wsk4IXOZjPOh9TTLR9&#10;8p4eB5+LEMIuQQWF93UipUsLMuj6tiYOXGYbgz7AJpe6wWcIN5UcRlEsDZYcGgqsaVlQejvcjYL4&#10;fL8e8/Vl93U6Z2m2Ha9WPv5RqtdtFxMQnlr/L/5zb3SYPxrC7zPhAjl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6xIBMMAAADcAAAADwAAAAAAAAAAAAAAAACYAgAAZHJzL2Rv&#10;d25yZXYueG1sUEsFBgAAAAAEAAQA9QAAAIgDAAAAAA==&#10;" fillcolor="#f9efe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0" o:spid="_x0000_s117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Dtn8QA&#10;AADcAAAADwAAAGRycy9kb3ducmV2LnhtbERPS2sCMRC+C/0PYQreNGvFRVajSEXQg9BaqXgbN7MP&#10;3EyWTdTVX98UBG/z8T1nOm9NJa7UuNKygkE/AkGcWl1yrmD/s+qNQTiPrLGyTAru5GA+e+tMMdH2&#10;xt903flchBB2CSoovK8TKV1akEHXtzVx4DLbGPQBNrnUDd5CuKnkRxTF0mDJoaHAmj4LSs+7i1EQ&#10;Hy6nfb46br9+D1mabcbLpY8fSnXf28UEhKfWv8RP91qH+aMh/D8TLp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g7Z/EAAAA3AAAAA8AAAAAAAAAAAAAAAAAmAIAAGRycy9k&#10;b3ducmV2LnhtbFBLBQYAAAAABAAEAPUAAACJAwAAAAA=&#10;" fillcolor="#f9efe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1" o:spid="_x0000_s117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KHDsYA&#10;AADcAAAADwAAAGRycy9kb3ducmV2LnhtbESPQWvCQBCF7wX/wzJCL0U3La1ImlVUKEhvahS8TbNj&#10;EtydDdltEv313UKhtxnem/e9yZaDNaKj1teOFTxPExDEhdM1lwryw8dkDsIHZI3GMSm4kYflYvSQ&#10;Yapdzzvq9qEUMYR9igqqEJpUSl9UZNFPXUMctYtrLYa4tqXULfYx3Br5kiQzabHmSKiwoU1FxXX/&#10;bSNke5Kn4+2zuOdP5691J819szNKPY6H1TuIQEP4N/9db3Ws//YKv8/ECeTi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bKHDsYAAADcAAAADwAAAAAAAAAAAAAAAACYAgAAZHJz&#10;L2Rvd25yZXYueG1sUEsFBgAAAAAEAAQA9QAAAIsDAAAAAA==&#10;" fillcolor="#f8eed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2" o:spid="_x0000_s117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4ilcUA&#10;AADcAAAADwAAAGRycy9kb3ducmV2LnhtbESPT4vCMBDF7wt+hzDCXhZNd0GRahRXEGRv/gVvYzO2&#10;xWRSmlirn34jCN5meG/e781k1lojGqp96VjBdz8BQZw5XXKuYLdd9kYgfEDWaByTgjt5mE07HxNM&#10;tbvxmppNyEUMYZ+igiKEKpXSZwVZ9H1XEUft7GqLIa51LnWNtxhujfxJkqG0WHIkFFjRoqDssrna&#10;CFkd5GF//8seu6/j6beR5rFYG6U+u+18DCJQG97m1/VKx/qDATyfiRPI6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/iKVxQAAANwAAAAPAAAAAAAAAAAAAAAAAJgCAABkcnMv&#10;ZG93bnJldi54bWxQSwUGAAAAAAQABAD1AAAAigMAAAAA&#10;" fillcolor="#f8eed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3" o:spid="_x0000_s117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Ia08IA&#10;AADcAAAADwAAAGRycy9kb3ducmV2LnhtbERP32vCMBB+H/g/hBv4NtMJla0zFREGIjKwbn0+mmtT&#10;bC5dE7X+92Yg7O0+vp+3XI22ExcafOtYwessAUFcOd1yo+D7+PnyBsIHZI2dY1JwIw+rfPK0xEy7&#10;Kx/oUoRGxBD2GSowIfSZlL4yZNHPXE8cudoNFkOEQyP1gNcYbjs5T5KFtNhybDDY08ZQdSrOVsFR&#10;frV7l5ru/VTv0t+fsuzXRanU9Hlcf4AINIZ/8cO91XF+uoC/Z+IFMr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AhrTwgAAANwAAAAPAAAAAAAAAAAAAAAAAJgCAABkcnMvZG93&#10;bnJldi54bWxQSwUGAAAAAAQABAD1AAAAhwMAAAAA&#10;" fillcolor="#f7edd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4" o:spid="_x0000_s117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6/SMIA&#10;AADcAAAADwAAAGRycy9kb3ducmV2LnhtbERP32vCMBB+F/wfwgm+aeqgm1ajyECQMQar2uejOZti&#10;c6lN1O6/XwYD3+7j+3mrTW8bcafO144VzKYJCOLS6ZorBcfDbjIH4QOyxsYxKfghD5v1cLDCTLsH&#10;f9M9D5WIIewzVGBCaDMpfWnIop+6ljhyZ9dZDBF2ldQdPmK4beRLkrxKizXHBoMtvRsqL/nNKjjI&#10;r/rTpaZZXM4f6fVUFO02L5Qaj/rtEkSgPjzF/+69jvPTN/h7Jl4g1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Tr9IwgAAANwAAAAPAAAAAAAAAAAAAAAAAJgCAABkcnMvZG93&#10;bnJldi54bWxQSwUGAAAAAAQABAD1AAAAhwMAAAAA&#10;" fillcolor="#f7edd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5" o:spid="_x0000_s117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z21cIA&#10;AADcAAAADwAAAGRycy9kb3ducmV2LnhtbESPQW/CMAyF75P2HyJP4ramDA1BR0BTJQRXGJfdrMY0&#10;FY1TJRl0/x4fkLjZes/vfV5tRt+rK8XUBTYwLUpQxE2wHbcGTj/b9wWolJEt9oHJwD8l2KxfX1ZY&#10;2XDjA12PuVUSwqlCAy7nodI6NY48piIMxKKdQ/SYZY2tthFvEu57/VGWc+2xY2lwOFDtqLkc/7wB&#10;P9vm5nde93uO42K5PLuadgdjJm/j9xeoTGN+mh/Xeyv4n0Irz8gEen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/PbVwgAAANwAAAAPAAAAAAAAAAAAAAAAAJgCAABkcnMvZG93&#10;bnJldi54bWxQSwUGAAAAAAQABAD1AAAAhwMAAAAA&#10;" fillcolor="#f6ecd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6" o:spid="_x0000_s118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BTTsAA&#10;AADcAAAADwAAAGRycy9kb3ducmV2LnhtbERPPWvDMBDdC/0P4grdarkpDbYbJRRDqFenWbId1tky&#10;tU5GUhL330eBQrd7vM/b7BY7iQv5MDpW8JrlIIg7p0ceFBy/9y8FiBCRNU6OScEvBdhtHx82WGl3&#10;5ZYuhziIFMKhQgUmxrmSMnSGLIbMzcSJ6523GBP0g9QeryncTnKV52tpceTUYHCm2lD3czhbBfZt&#10;H7vTup4a9ktRlr2p6atV6vlp+fwAEWmJ/+I/d6PT/PcS7s+kC+T2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7BTTsAAAADcAAAADwAAAAAAAAAAAAAAAACYAgAAZHJzL2Rvd25y&#10;ZXYueG1sUEsFBgAAAAAEAAQA9QAAAIUDAAAAAA==&#10;" fillcolor="#f6ecd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7" o:spid="_x0000_s118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YwbsIA&#10;AADcAAAADwAAAGRycy9kb3ducmV2LnhtbESPT2vDMAzF74V9B6PBbq2zDUKT1i0jUNZr/1x6E7Ea&#10;h8VysL02/fbVYbCbxHt676f1dvKDulFMfWAD74sCFHEbbM+dgfNpN1+CShnZ4hCYDDwowXbzMltj&#10;bcOdD3Q75k5JCKcaDbicx1rr1DrymBZhJBbtGqLHLGvstI14l3A/6I+iKLXHnqXB4UiNo/bn+OsN&#10;+M9dbi9lM+w5TsuqurqGvg/GvL1OXytQmab8b/673lvBLwVfnpEJ9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5jBuwgAAANwAAAAPAAAAAAAAAAAAAAAAAJgCAABkcnMvZG93&#10;bnJldi54bWxQSwUGAAAAAAQABAD1AAAAhwMAAAAA&#10;" fillcolor="#f6ecd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8" o:spid="_x0000_s118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Y/tsMA&#10;AADcAAAADwAAAGRycy9kb3ducmV2LnhtbERP32vCMBB+F/Y/hBvsTVM3JrMaZYiCMBzoFPTtbM62&#10;NLmUJmr9740w8O0+vp83nrbWiAs1vnSsoN9LQBBnTpecK9j+LbpfIHxA1mgck4IbeZhOXjpjTLW7&#10;8poum5CLGMI+RQVFCHUqpc8Ksuh7riaO3Mk1FkOETS51g9cYbo18T5KBtFhybCiwpllBWbU5WwW/&#10;7e6nHO6r6uNoVn5+nB0+yRyUenttv0cgArXhKf53L3WcP+jD45l4gZz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YY/tsMAAADcAAAADwAAAAAAAAAAAAAAAACYAgAAZHJzL2Rv&#10;d25yZXYueG1sUEsFBgAAAAAEAAQA9QAAAIgDAAAAAA==&#10;" fillcolor="#f5ebd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9" o:spid="_x0000_s118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ShwcQA&#10;AADcAAAADwAAAGRycy9kb3ducmV2LnhtbERP32vCMBB+F/Y/hBvsTdM5JrM2yhCFwVCYU9C3a3O2&#10;pcmlNJnW/34ZCHu7j+/nZYveGnGhzteOFTyPEhDEhdM1lwr23+vhGwgfkDUax6TgRh4W84dBhql2&#10;V/6iyy6UIoawT1FBFUKbSumLiiz6kWuJI3d2ncUQYVdK3eE1hlsjx0kykRZrjg0VtrSsqGh2P1bB&#10;tj981tNj07zkZuNX+fL0Suak1NNj/z4DEagP/+K7+0PH+ZMx/D0TL5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FUocHEAAAA3AAAAA8AAAAAAAAAAAAAAAAAmAIAAGRycy9k&#10;b3ducmV2LnhtbFBLBQYAAAAABAAEAPUAAACJAwAAAAA=&#10;" fillcolor="#f5ebd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0" o:spid="_x0000_s118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0/Y74A&#10;AADcAAAADwAAAGRycy9kb3ducmV2LnhtbERPy6rCMBDdX/AfwgjurmkVRKtRRFC7Ex+4HpuxLTaT&#10;0kStf28Ewd0cznNmi9ZU4kGNKy0riPsRCOLM6pJzBafj+n8MwnlkjZVlUvAiB4t552+GibZP3tPj&#10;4HMRQtglqKDwvk6kdFlBBl3f1sSBu9rGoA+wyaVu8BnCTSUHUTSSBksODQXWtCooux3uRkG1u13j&#10;u7FDnsR5ai7b836cbpTqddvlFISn1v/EX3eqw/zRED7PhAvk/A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4dP2O+AAAA3AAAAA8AAAAAAAAAAAAAAAAAmAIAAGRycy9kb3ducmV2&#10;LnhtbFBLBQYAAAAABAAEAPUAAACDAwAAAAA=&#10;" fillcolor="#f4eadb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1" o:spid="_x0000_s118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SnF8EA&#10;AADcAAAADwAAAGRycy9kb3ducmV2LnhtbERPS4vCMBC+L/gfwgje1rQqorVRRNDtbfGB57EZ29Jm&#10;Upqo3X9vFhb2Nh/fc9JNbxrxpM5VlhXE4wgEcW51xYWCy3n/uQDhPLLGxjIp+CEHm/XgI8VE2xcf&#10;6XnyhQgh7BJUUHrfJlK6vCSDbmxb4sDdbWfQB9gVUnf4CuGmkZMomkuDFYeGElvalZTXp4dR0HzX&#10;9/hh7JSXcZGZ29f1uMgOSo2G/XYFwlPv/8V/7kyH+fMZ/D4TLpDr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H0pxfBAAAA3AAAAA8AAAAAAAAAAAAAAAAAmAIAAGRycy9kb3du&#10;cmV2LnhtbFBLBQYAAAAABAAEAPUAAACGAwAAAAA=&#10;" fillcolor="#f4eadb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2" o:spid="_x0000_s118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gCjMEA&#10;AADcAAAADwAAAGRycy9kb3ducmV2LnhtbERPS4vCMBC+L/gfwgje1rSKorVRRNDtbfGB57EZ29Jm&#10;Upqo3X9vFhb2Nh/fc9JNbxrxpM5VlhXE4wgEcW51xYWCy3n/uQDhPLLGxjIp+CEHm/XgI8VE2xcf&#10;6XnyhQgh7BJUUHrfJlK6vCSDbmxb4sDdbWfQB9gVUnf4CuGmkZMomkuDFYeGElvalZTXp4dR0HzX&#10;9/hh7JSXcZGZ29f1uMgOSo2G/XYFwlPv/8V/7kyH+fMZ/D4TLpDr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64AozBAAAA3AAAAA8AAAAAAAAAAAAAAAAAmAIAAGRycy9kb3du&#10;cmV2LnhtbFBLBQYAAAAABAAEAPUAAACGAwAAAAA=&#10;" fillcolor="#f4eadb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3" o:spid="_x0000_s118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f4K8EA&#10;AADcAAAADwAAAGRycy9kb3ducmV2LnhtbERP24rCMBB9X/Afwgi+ran7UKQaRQRdRZH18gFDM7bF&#10;ZlKbaKtfbwRh3+ZwrjOetqYUd6pdYVnBoB+BIE6tLjhTcDouvocgnEfWWFomBQ9yMJ10vsaYaNvw&#10;nu4Hn4kQwi5BBbn3VSKlS3My6Pq2Ig7c2dYGfYB1JnWNTQg3pfyJolgaLDg05FjRPKf0crgZBfGy&#10;2Lhhc92eVzuKlpff9d/tWSnV67azEQhPrf8Xf9wrHebHMbyfCRfIy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1H+CvBAAAA3AAAAA8AAAAAAAAAAAAAAAAAmAIAAGRycy9kb3du&#10;cmV2LnhtbFBLBQYAAAAABAAEAPUAAACGAwAAAAA=&#10;" fillcolor="#f3e9da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4" o:spid="_x0000_s118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gtdsMIA&#10;AADcAAAADwAAAGRycy9kb3ducmV2LnhtbERP24rCMBB9X/Afwgi+rak+VKlGEcEbyrKrfsDQjG2x&#10;mdQm2urXm4WFfZvDuc503ppSPKh2hWUFg34Egji1uuBMwfm0+hyDcB5ZY2mZFDzJwXzW+Zhiom3D&#10;P/Q4+kyEEHYJKsi9rxIpXZqTQde3FXHgLrY26AOsM6lrbEK4KeUwimJpsODQkGNFy5zS6/FuFMTr&#10;Yu/Gze1w2X5RtL5udt/3V6VUr9suJiA8tf5f/Ofe6jA/HsHvM+ECOX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C12wwgAAANwAAAAPAAAAAAAAAAAAAAAAAJgCAABkcnMvZG93&#10;bnJldi54bWxQSwUGAAAAAAQABAD1AAAAhwMAAAAA&#10;" fillcolor="#f3e9da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5" o:spid="_x0000_s118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TJwsYA&#10;AADcAAAADwAAAGRycy9kb3ducmV2LnhtbESP3WrCQBCF7wu+wzKCd3VjL4KkriKCP8VSWvUBhuyY&#10;BLOzMbua6NN3Lgq9m+GcOeeb2aJ3tbpTGyrPBibjBBRx7m3FhYHTcf06BRUissXaMxl4UIDFfPAy&#10;w8z6jn/ofoiFkhAOGRooY2wyrUNeksMw9g2xaGffOoyytoW2LXYS7mr9liSpdlixNJTY0Kqk/HK4&#10;OQPpptqHaXf9PO++KNlcth/ft2djzGjYL99BRerjv/nvemcFPxVaeUYm0P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5TJwsYAAADcAAAADwAAAAAAAAAAAAAAAACYAgAAZHJz&#10;L2Rvd25yZXYueG1sUEsFBgAAAAAEAAQA9QAAAIsDAAAAAA==&#10;" fillcolor="#f3e9da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6" o:spid="_x0000_s119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OLucMA&#10;AADcAAAADwAAAGRycy9kb3ducmV2LnhtbERP22oCMRB9F/oPYQq+1Wwr9bI1ihSXloKWaqGvw2bc&#10;LG4mSxJ1+/dGEHybw7nObNHZRpzIh9qxgudBBoK4dLrmSsHvrniagAgRWWPjmBT8U4DF/KE3w1y7&#10;M//QaRsrkUI45KjAxNjmUobSkMUwcC1x4vbOW4wJ+kpqj+cUbhv5kmUjabHm1GCwpXdD5WF7tArw&#10;ozCb17+v8arwTRhmxfp7vZ8q1X/slm8gInXxLr65P3WaP5rC9Zl0gZ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dOLucMAAADcAAAADwAAAAAAAAAAAAAAAACYAgAAZHJzL2Rv&#10;d25yZXYueG1sUEsFBgAAAAAEAAQA9QAAAIgDAAAAAA==&#10;" fillcolor="#f2e8d9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7" o:spid="_x0000_s119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j1asMA&#10;AADcAAAADwAAAGRycy9kb3ducmV2LnhtbESPQW/CMAyF70j7D5En7YJGsh0G6ghoYmLihoD+AKvx&#10;mmqNUyUZLf9+PiDtZus9v/d5vZ1Cr66UchfZwsvCgCJuouu4tVBf9s8rULkgO+wjk4UbZdhuHmZr&#10;rFwc+UTXc2mVhHCu0IIvZai0zo2ngHkRB2LRvmMKWGRNrXYJRwkPvX415k0H7FgaPA6089T8nH+D&#10;hbk/Te3uWH+hvjWfaWnMeNwba58ep493UIWm8m++Xx+c4C8FX56RCfTm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Ej1asMAAADcAAAADwAAAAAAAAAAAAAAAACYAgAAZHJzL2Rv&#10;d25yZXYueG1sUEsFBgAAAAAEAAQA9QAAAIgDAAAAAA==&#10;" fillcolor="#f1e7d8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8" o:spid="_x0000_s119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RQ8b8A&#10;AADcAAAADwAAAGRycy9kb3ducmV2LnhtbERPzYrCMBC+C75DGMGLaKKHdalGERcXb6LrAwzN2BSb&#10;SUmirW9vFhb2Nh/f76y3vWvEk0KsPWuYzxQI4tKbmisN15/D9BNETMgGG8+k4UURtpvhYI2F8R2f&#10;6XlJlcghHAvUYFNqCyljaclhnPmWOHM3HxymDEMlTcAuh7tGLpT6kA5rzg0WW9pbKu+Xh9Mwsee+&#10;2p+u3yhf5VdYKtWdDkrr8ajfrUAk6tO/+M99NHn+cg6/z+QL5OY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fBFDxvwAAANwAAAAPAAAAAAAAAAAAAAAAAJgCAABkcnMvZG93bnJl&#10;di54bWxQSwUGAAAAAAQABAD1AAAAhAMAAAAA&#10;" fillcolor="#f1e7d8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9" o:spid="_x0000_s119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9bOhsAA&#10;AADcAAAADwAAAGRycy9kb3ducmV2LnhtbERPzYrCMBC+C/sOYRa8yJroQaVrlEVRvIk/DzA0s03Z&#10;ZlKSrK1vbwTB23x8v7Nc964RNwqx9qxhMlYgiEtvaq40XC+7rwWImJANNp5Jw50irFcfgyUWxnd8&#10;ots5VSKHcCxQg02pLaSMpSWHcexb4sz9+uAwZRgqaQJ2Odw1cqrUTDqsOTdYbGljqfw7/zsNI3vq&#10;q83xukd5L7dhrlR33Cmth5/9zzeIRH16i1/ug8nz51N4PpMvkKsH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9bOhsAAAADcAAAADwAAAAAAAAAAAAAAAACYAgAAZHJzL2Rvd25y&#10;ZXYueG1sUEsFBgAAAAAEAAQA9QAAAIUDAAAAAA==&#10;" fillcolor="#f1e7d8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0" o:spid="_x0000_s119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eDpcMA&#10;AADcAAAADwAAAGRycy9kb3ducmV2LnhtbERPTWvCQBC9F/wPyxS81Y0WrERXKYpF6EFiPbS3SXbM&#10;BrOzIbsx6b93hUJv83ifs9oMthY3an3lWMF0koAgLpyuuFRw/tq/LED4gKyxdkwKfsnDZj16WmGq&#10;Xc8Z3U6hFDGEfYoKTAhNKqUvDFn0E9cQR+7iWoshwraUusU+httazpJkLi1WHBsMNrQ1VFxPnVXw&#10;o6dd3+3KY2aGPP8Is8/s8p0rNX4e3pcgAg3hX/znPug4/+0VHs/EC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/eDpcMAAADcAAAADwAAAAAAAAAAAAAAAACYAgAAZHJzL2Rv&#10;d25yZXYueG1sUEsFBgAAAAAEAAQA9QAAAIgDAAAAAA==&#10;" fillcolor="#f0e6d7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1" o:spid="_x0000_s119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4b0cMA&#10;AADcAAAADwAAAGRycy9kb3ducmV2LnhtbERPTWvCQBC9F/wPyxS81Y1SrERXKYpF6EFiPbS3SXbM&#10;BrOzIbsx6b93hUJv83ifs9oMthY3an3lWMF0koAgLpyuuFRw/tq/LED4gKyxdkwKfsnDZj16WmGq&#10;Xc8Z3U6hFDGEfYoKTAhNKqUvDFn0E9cQR+7iWoshwraUusU+httazpJkLi1WHBsMNrQ1VFxPnVXw&#10;o6dd3+3KY2aGPP8Is8/s8p0rNX4e3pcgAg3hX/znPug4/+0VHs/EC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B4b0cMAAADcAAAADwAAAAAAAAAAAAAAAACYAgAAZHJzL2Rv&#10;d25yZXYueG1sUEsFBgAAAAAEAAQA9QAAAIgDAAAAAA==&#10;" fillcolor="#f0e6d7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2" o:spid="_x0000_s119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K+SsMA&#10;AADcAAAADwAAAGRycy9kb3ducmV2LnhtbERPTWvCQBC9F/wPyxS81Y1CrURXKYpF6EFiPbS3SXbM&#10;BrOzIbsx6b93hUJv83ifs9oMthY3an3lWMF0koAgLpyuuFRw/tq/LED4gKyxdkwKfsnDZj16WmGq&#10;Xc8Z3U6hFDGEfYoKTAhNKqUvDFn0E9cQR+7iWoshwraUusU+httazpJkLi1WHBsMNrQ1VFxPnVXw&#10;o6dd3+3KY2aGPP8Is8/s8p0rNX4e3pcgAg3hX/znPug4/+0VHs/EC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1K+SsMAAADcAAAADwAAAAAAAAAAAAAAAACYAgAAZHJzL2Rv&#10;d25yZXYueG1sUEsFBgAAAAAEAAQA9QAAAIgDAAAAAA==&#10;" fillcolor="#f0e6d7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3" o:spid="_x0000_s119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L4usIA&#10;AADcAAAADwAAAGRycy9kb3ducmV2LnhtbERPS2vCQBC+F/wPywi91Y2CVqKrqFCxh4LxcR+yYxLM&#10;zobdbRL767uFgrf5+J6zXPemFi05X1lWMB4lIIhzqysuFFzOH29zED4ga6wtk4IHeVivBi9LTLXt&#10;OKP2FAoRQ9inqKAMoUml9HlJBv3INsSRu1lnMEToCqkddjHc1HKSJDNpsOLYUGJDu5Ly++nbKAhf&#10;2XGy32a5uR4e7rP9OY6nRafU67DfLEAE6sNT/O8+6Dj/fQZ/z8QL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gvi6wgAAANwAAAAPAAAAAAAAAAAAAAAAAJgCAABkcnMvZG93&#10;bnJldi54bWxQSwUGAAAAAAQABAD1AAAAhwMAAAAA&#10;" fillcolor="#efe5d6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4" o:spid="_x0000_s119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5dIcIA&#10;AADcAAAADwAAAGRycy9kb3ducmV2LnhtbERPTWvCQBC9C/6HZYTedKNQLdFVqtCiB8HY9j5kxyQ0&#10;Oxt2t0nsr3cFwds83uesNr2pRUvOV5YVTCcJCOLc6ooLBd9fH+M3ED4ga6wtk4Iredish4MVptp2&#10;nFF7DoWIIexTVFCG0KRS+rwkg35iG+LIXawzGCJ0hdQOuxhuajlLkrk0WHFsKLGhXUn57/nPKAjH&#10;7DT73Ga5+dlf3aH9P01fi06pl1H/vgQRqA9P8cO913H+YgH3Z+IF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zl0hwgAAANwAAAAPAAAAAAAAAAAAAAAAAJgCAABkcnMvZG93&#10;bnJldi54bWxQSwUGAAAAAAQABAD1AAAAhwMAAAAA&#10;" fillcolor="#efe5d6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5" o:spid="_x0000_s119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KwJscA&#10;AADcAAAADwAAAGRycy9kb3ducmV2LnhtbESPT2vCQBDF74V+h2UKvZS6awVtU1cpUkEvgn8uvY3Z&#10;aRKanY3ZrYnf3jkI3mZ4b977zXTe+1qdqY1VYAvDgQFFnAdXcWHhsF++voOKCdlhHZgsXCjCfPb4&#10;MMXMhY63dN6lQkkIxwwtlCk1mdYxL8ljHISGWLTf0HpMsraFdi12Eu5r/WbMWHusWBpKbGhRUv63&#10;+/cWumrzkw/Xxbe5TI5mi8eP0cvJWfv81H99gkrUp7v5dr1ygj8RWnlGJtCz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eCsCbHAAAA3AAAAA8AAAAAAAAAAAAAAAAAmAIAAGRy&#10;cy9kb3ducmV2LnhtbFBLBQYAAAAABAAEAPUAAACMAwAAAAA=&#10;" fillcolor="#eee4d5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6" o:spid="_x0000_s120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4VvcQA&#10;AADcAAAADwAAAGRycy9kb3ducmV2LnhtbERPTWvCQBC9C/6HZQq9iO7agtY0q0hpoV4EYy/eJtlp&#10;EpqdTbNbE/99VxC8zeN9TroZbCPO1PnasYb5TIEgLpypudTwdfyYvoDwAdlg45g0XMjDZj0epZgY&#10;1/OBzlkoRQxhn6CGKoQ2kdIXFVn0M9cSR+7bdRZDhF0pTYd9DLeNfFJqIS3WHBsqbOmtouIn+7Ma&#10;+np/Kua78l1dlrk6YL56nvwarR8fhu0riEBDuItv7k8T5y9XcH0mXiD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OFb3EAAAA3AAAAA8AAAAAAAAAAAAAAAAAmAIAAGRycy9k&#10;b3ducmV2LnhtbFBLBQYAAAAABAAEAPUAAACJAwAAAAA=&#10;" fillcolor="#eee4d5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7" o:spid="_x0000_s120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1L/cMA&#10;AADcAAAADwAAAGRycy9kb3ducmV2LnhtbESPQUvEQAyF74L/YYjgzZ0q7LLUnV1EETxqlcLeYid2&#10;ip1MmYnd7r83B8Fbwnt578vusMTRzJTLkNjB7aoCQ9wlP3Dv4OP9+WYLpgiyxzExOThTgcP+8mKH&#10;tU8nfqO5kd5oCJcaHQSRqba2dIEillWaiFX7Sjmi6Jp76zOeNDyO9q6qNjbiwNoQcKLHQN138xMd&#10;bOZ183QePtv82lI7h+NRJK+du75aHu7BCC3yb/67fvGKv1V8fUYnsP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Q1L/cMAAADc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8" o:spid="_x0000_s120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HuZsEA&#10;AADcAAAADwAAAGRycy9kb3ducmV2LnhtbERPTUvDQBC9C/6HZQRvdlOhpcRuS2kpeLRRAr2N2TEb&#10;zM6G3TFN/71bELzN433Oejv5Xo0UUxfYwHxWgCJugu24NfDxfnxagUqCbLEPTAaulGC7ub9bY2nD&#10;hU80VtKqHMKpRANOZCi1To0jj2kWBuLMfYXoUTKMrbYRLznc9/q5KJbaY8e5weFAe0fNd/XjDSzH&#10;RXW4dp91fKupHt35LBIXxjw+TLsXUEKT/Iv/3K82z1/N4fZMvkBv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pB7mb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9" o:spid="_x0000_s120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NwEcEA&#10;AADcAAAADwAAAGRycy9kb3ducmV2LnhtbERPTUvDQBC9C/0PyxS82U0LLSV2W0qL4FGjBHobs2M2&#10;mJ0Nu2Oa/ntXELzN433O7jD5Xo0UUxfYwHJRgCJugu24NfD+9vSwBZUE2WIfmAzcKMFhP7vbYWnD&#10;lV9prKRVOYRTiQacyFBqnRpHHtMiDMSZ+wzRo2QYW20jXnO47/WqKDbaY8e5weFAJ0fNV/XtDWzG&#10;dXW+dR91fKmpHt3lIhLXxtzPp+MjKKFJ/sV/7meb529X8PtMvkDv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TcBH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0" o:spid="_x0000_s120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8LrsAA&#10;AADcAAAADwAAAGRycy9kb3ducmV2LnhtbERPTWuDQBC9B/Iflgn0lqy1UMRmFQ0UehJqS+lxcKcq&#10;dWdld2PMv+8GAr3N433OsVzNJBZyfrSs4PGQgCDurB65V/D58brPQPiArHGyTAqu5KEstpsj5tpe&#10;+J2WNvQihrDPUcEQwpxL6buBDPqDnYkj92OdwRCh66V2eInhZpJpkjxLgyPHhgFnOg3U/bZnowBN&#10;27ivJm25xoXr61R9O6yUetit1QuIQGv4F9/dbzrOz57g9ky8QBZ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u8LrsAAAADcAAAADwAAAAAAAAAAAAAAAACYAgAAZHJzL2Rvd25y&#10;ZXYueG1sUEsFBgAAAAAEAAQA9QAAAIUDAAAAAA==&#10;" fillcolor="#ece2d3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1" o:spid="_x0000_s120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aT2sAA&#10;AADcAAAADwAAAGRycy9kb3ducmV2LnhtbERPTWuDQBC9B/Iflgn0lqyVUsRmFQ0UehJqS+lxcKcq&#10;dWdld2PMv+8GAr3N433OsVzNJBZyfrSs4PGQgCDurB65V/D58brPQPiArHGyTAqu5KEstpsj5tpe&#10;+J2WNvQihrDPUcEQwpxL6buBDPqDnYkj92OdwRCh66V2eInhZpJpkjxLgyPHhgFnOg3U/bZnowBN&#10;27ivJm25xoXr61R9O6yUetit1QuIQGv4F9/dbzrOz57g9ky8QBZ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QaT2sAAAADcAAAADwAAAAAAAAAAAAAAAACYAgAAZHJzL2Rvd25y&#10;ZXYueG1sUEsFBgAAAAAEAAQA9QAAAIUDAAAAAA==&#10;" fillcolor="#ece2d3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2" o:spid="_x0000_s120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o2QcAA&#10;AADcAAAADwAAAGRycy9kb3ducmV2LnhtbERPTWuDQBC9B/Iflgn0lqwVWsRmFQ0UehJqS+lxcKcq&#10;dWdld2PMv+8GAr3N433OsVzNJBZyfrSs4PGQgCDurB65V/D58brPQPiArHGyTAqu5KEstpsj5tpe&#10;+J2WNvQihrDPUcEQwpxL6buBDPqDnYkj92OdwRCh66V2eInhZpJpkjxLgyPHhgFnOg3U/bZnowBN&#10;27ivJm25xoXr61R9O6yUetit1QuIQGv4F9/dbzrOz57g9ky8QBZ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ko2QcAAAADcAAAADwAAAAAAAAAAAAAAAACYAgAAZHJzL2Rvd25y&#10;ZXYueG1sUEsFBgAAAAAEAAQA9QAAAIUDAAAAAA==&#10;" fillcolor="#ece2d3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3" o:spid="_x0000_s120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y2DsEA&#10;AADcAAAADwAAAGRycy9kb3ducmV2LnhtbERPS2rDMBDdF3oHMYXsGtkJuMaNEuJASBddtG4OMFhT&#10;y9QaGUmJndtHhUJ383jf2exmO4gr+dA7VpAvMxDErdM9dwrOX8fnEkSIyBoHx6TgRgF228eHDVba&#10;TfxJ1yZ2IoVwqFCBiXGspAytIYth6UbixH07bzEm6DupPU4p3A5ylWWFtNhzajA40sFQ+9NcrILD&#10;y0fdnPy7ofK83svc18jWKLV4mvevICLN8V/8537TaX5ZwO8z6QK5v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x8tg7BAAAA3A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4" o:spid="_x0000_s120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ATlcEA&#10;AADcAAAADwAAAGRycy9kb3ducmV2LnhtbERPS2rDMBDdF3oHMYXsGtkJ1MaNEuJASBddtG4OMFhT&#10;y9QaGUmJndtHhUJ383jf2exmO4gr+dA7VpAvMxDErdM9dwrOX8fnEkSIyBoHx6TgRgF228eHDVba&#10;TfxJ1yZ2IoVwqFCBiXGspAytIYth6UbixH07bzEm6DupPU4p3A5ylWUv0mLPqcHgSAdD7U9zsQoO&#10;xUfdnPy7ofK83svc18jWKLV4mvevICLN8V/8537TaX5ZwO8z6QK5v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MwE5XBAAAA3A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5" o:spid="_x0000_s120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1losQA&#10;AADcAAAADwAAAGRycy9kb3ducmV2LnhtbESPQUvDQBCF74L/YRmhN7uxgoTYbRDRkkMPtlXwOGSn&#10;m9DsbNxd0/jvnYPgbYb35r1v1vXsBzVRTH1gA3fLAhRxG2zPzsD78fW2BJUyssUhMBn4oQT15vpq&#10;jZUNF97TdMhOSQinCg10OY+V1qntyGNahpFYtFOIHrOs0Wkb8SLhftCronjQHnuWhg5Heu6oPR++&#10;vYHSbd3nrm32LjdvH/FlvP9yyMYsbuanR1CZ5vxv/rturOCXQivPyAR68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9ZaLEAAAA3AAAAA8AAAAAAAAAAAAAAAAAmAIAAGRycy9k&#10;b3ducmV2LnhtbFBLBQYAAAAABAAEAPUAAACJAwAAAAA=&#10;" fillcolor="#eae0d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6" o:spid="_x0000_s121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7HAOcIA&#10;AADcAAAADwAAAGRycy9kb3ducmV2LnhtbERPTWsCMRC9C/0PYQq9aVYLsl2NIkXLHjxU24LHYTNm&#10;FzeTbRJ1++8bQfA2j/c582VvW3EhHxrHCsajDARx5XTDRsH312aYgwgRWWPrmBT8UYDl4mkwx0K7&#10;K+/oso9GpBAOBSqoY+wKKUNVk8Uwch1x4o7OW4wJeiO1x2sKt62cZNlUWmw4NdTY0XtN1Wl/tgpy&#10;82EO26rcmVh+/vh19/prkJV6ee5XMxCR+vgQ392lTvPzN7g9ky6Qi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scA5wgAAANwAAAAPAAAAAAAAAAAAAAAAAJgCAABkcnMvZG93&#10;bnJldi54bWxQSwUGAAAAAAQABAD1AAAAhwMAAAAA&#10;" fillcolor="#eae0d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7" o:spid="_x0000_s121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1L/ecUA&#10;AADcAAAADwAAAGRycy9kb3ducmV2LnhtbESPT2vDMAzF74N+B6PCbquzDkqb1S1jdCOHHtZ/sKOI&#10;NScsljPba7NvPx0KvUm8p/d+Wq4H36kzxdQGNvA4KUAR18G27AwcD28Pc1ApI1vsApOBP0qwXo3u&#10;lljacOEdnffZKQnhVKKBJue+1DrVDXlMk9ATi/YVoscsa3TaRrxIuO/0tChm2mPL0tBgT68N1d/7&#10;X29g7t7d57audi5XH6e46Z9+HLIx9+Ph5RlUpiHfzNfrygr+QvDlGZlAr/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Uv95xQAAANwAAAAPAAAAAAAAAAAAAAAAAJgCAABkcnMv&#10;ZG93bnJldi54bWxQSwUGAAAAAAQABAD1AAAAigMAAAAA&#10;" fillcolor="#eae0d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8" o:spid="_x0000_s121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80MMA&#10;AADcAAAADwAAAGRycy9kb3ducmV2LnhtbESPQWsCMRCF74X+hzAFbzVrLVK3RikrYo+aFupx2Iyb&#10;0M1k2UTd/vtGELzN8N68781iNfhWnKmPLrCCybgAQVwH47hR8P21eX4DEROywTYwKfijCKvl48MC&#10;SxMuvKezTo3IIRxLVGBT6kopY23JYxyHjjhrx9B7THntG2l6vORw38qXophJj44zwWJHlaX6V598&#10;hkz9+mfn9aF67arGstZbd3RKjZ6Gj3cQiYZ0N9+uP02uP5/A9Zk8gVz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Xb80MMAAADcAAAADwAAAAAAAAAAAAAAAACYAgAAZHJzL2Rv&#10;d25yZXYueG1sUEsFBgAAAAAEAAQA9QAAAIgDAAAAAA==&#10;" fillcolor="#e9dfd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9" o:spid="_x0000_s121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Rip8MA&#10;AADcAAAADwAAAGRycy9kb3ducmV2LnhtbESPQWsCMRCF74X+hzAFbzVblaJbo5Qtosc2Fupx2Iyb&#10;0M1k2aS6/ntTELzN8N68781yPfhWnKiPLrCCl3EBgrgOxnGj4Hu/eZ6DiAnZYBuYFFwownr1+LDE&#10;0oQzf9FJp0bkEI4lKrApdaWUsbbkMY5DR5y1Y+g9prz2jTQ9nnO4b+WkKF6lR8eZYLGjylL9q/98&#10;hkz9x8+n14dq1lWNZa237uiUGj0N728gEg3pbr5d70yuv5jA/zN5Arm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aRip8MAAADcAAAADwAAAAAAAAAAAAAAAACYAgAAZHJzL2Rv&#10;d25yZXYueG1sUEsFBgAAAAAEAAQA9QAAAIgDAAAAAA==&#10;" fillcolor="#e9dfd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0" o:spid="_x0000_s121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ysx8IA&#10;AADcAAAADwAAAGRycy9kb3ducmV2LnhtbERPzWrCQBC+C77DMkJvumkDMY1ZxRaK9iI0zQNMs2MS&#10;mp2N2a3Gt+8Kgrf5+H4n34ymE2caXGtZwfMiAkFcWd1yraD8/pinIJxH1thZJgVXcrBZTyc5Ztpe&#10;+IvOha9FCGGXoYLG+z6T0lUNGXQL2xMH7mgHgz7AoZZ6wEsIN518iaJEGmw5NDTY03tD1W/xZxTY&#10;9PONC0668WTjfnn42ZldGSv1NBu3KxCeRv8Q3917Hea/xnB7Jlw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bKzHwgAAANwAAAAPAAAAAAAAAAAAAAAAAJgCAABkcnMvZG93&#10;bnJldi54bWxQSwUGAAAAAAQABAD1AAAAhwMAAAAA&#10;" fillcolor="#e8dec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1" o:spid="_x0000_s121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U0s8IA&#10;AADcAAAADwAAAGRycy9kb3ducmV2LnhtbERPzWrCQBC+F3yHZQRvZqMWtamrWKFoL4IxDzDNTpNg&#10;djbNbpP07d2C0Nt8fL+z2Q2mFh21rrKsYBbFIIhzqysuFGTX9+kahPPIGmvLpOCXHOy2o6cNJtr2&#10;fKEu9YUIIewSVFB63yRSurwkgy6yDXHgvmxr0AfYFlK32IdwU8t5HC+lwYpDQ4kNHUrKb+mPUWDX&#10;H2+c8rIevu2iWZ0/j+aYLZSajIf9KwhPg/8XP9wnHea/PMPfM+ECub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hTSzwgAAANwAAAAPAAAAAAAAAAAAAAAAAJgCAABkcnMvZG93&#10;bnJldi54bWxQSwUGAAAAAAQABAD1AAAAhwMAAAAA&#10;" fillcolor="#e8dec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2" o:spid="_x0000_s121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y4KMEA&#10;AADcAAAADwAAAGRycy9kb3ducmV2LnhtbERPzWrCQBC+C32HZQq96Uah2kRXkdpQxVOjDzBkx2xo&#10;djZkV5O+fVcQvM3H9zurzWAbcaPO144VTCcJCOLS6ZorBedTPv4A4QOyxsYxKfgjD5v1y2iFmXY9&#10;/9CtCJWIIewzVGBCaDMpfWnIop+4ljhyF9dZDBF2ldQd9jHcNnKWJHNpsebYYLClT0Plb3G1CnZf&#10;TutDu12YMj0ci7yfNt+zXKm312G7BBFoCE/xw73XcX76Dvdn4gVy/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8cuCjBAAAA3AAAAA8AAAAAAAAAAAAAAAAAmAIAAGRycy9kb3du&#10;cmV2LnhtbFBLBQYAAAAABAAEAPUAAACGAwAAAAA=&#10;" fillcolor="#e7ddc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3" o:spid="_x0000_s121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4mX8EA&#10;AADcAAAADwAAAGRycy9kb3ducmV2LnhtbERPzYrCMBC+C/sOYYS9aaoHf6pRZN2yiie7+wBDMzbF&#10;ZlKaaLtvbwTB23x8v7Pe9rYWd2p95VjBZJyAIC6crrhU8PebjRYgfEDWWDsmBf/kYbv5GKwx1a7j&#10;M93zUIoYwj5FBSaEJpXSF4Ys+rFriCN3ca3FEGFbSt1iF8NtLadJMpMWK44NBhv6MlRc85tVsP92&#10;Wh+b3dwUy+Mpz7pJ/TPNlPoc9rsViEB9eItf7oOO85czeD4TL5C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/OJl/BAAAA3AAAAA8AAAAAAAAAAAAAAAAAmAIAAGRycy9kb3du&#10;cmV2LnhtbFBLBQYAAAAABAAEAPUAAACGAwAAAAA=&#10;" fillcolor="#e7ddc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4" o:spid="_x0000_s121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KDxMAA&#10;AADcAAAADwAAAGRycy9kb3ducmV2LnhtbERPzYrCMBC+C/sOYQRvmuph1WoUWbes4snuPsDQjE2x&#10;mZQm2vr2G0HwNh/f76y3va3FnVpfOVYwnSQgiAunKy4V/P1m4wUIH5A11o5JwYM8bDcfgzWm2nV8&#10;pnseShFD2KeowITQpFL6wpBFP3ENceQurrUYImxLqVvsYrit5SxJPqXFimODwYa+DBXX/GYV7L+d&#10;1sdmNzfF8njKs25a/8wypUbDfrcCEagPb/HLfdBx/nIOz2fiBXLz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IKDxMAAAADcAAAADwAAAAAAAAAAAAAAAACYAgAAZHJzL2Rvd25y&#10;ZXYueG1sUEsFBgAAAAAEAAQA9QAAAIUDAAAAAA==&#10;" fillcolor="#e7ddc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5" o:spid="_x0000_s121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8L+z8UA&#10;AADcAAAADwAAAGRycy9kb3ducmV2LnhtbESPQW/CMAyF75P2HyIj7TZSJg2VQkAIgYbYibIf4DWm&#10;rWicKgnQ7dfPh0ncbL3n9z4vVoPr1I1CbD0bmIwzUMSVty3XBr5Ou9ccVEzIFjvPZOCHIqyWz08L&#10;LKy/85FuZaqVhHAs0ECTUl9oHauGHMax74lFO/vgMMkaam0D3iXcdfoty6baYcvS0GBPm4aqS3l1&#10;Bvh3uzn1+ffnPmQH/TEt88P2PTfmZTSs56ASDelh/r/eW8GfCa08IxPo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wv7PxQAAANwAAAAPAAAAAAAAAAAAAAAAAJgCAABkcnMv&#10;ZG93bnJldi54bWxQSwUGAAAAAAQABAD1AAAAigMAAAAA&#10;" fillcolor="#e6dcc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6" o:spid="_x0000_s122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5bVMEA&#10;AADcAAAADwAAAGRycy9kb3ducmV2LnhtbERPzYrCMBC+L/gOYYS9ranCSq1GEVEUPW31AcZmti3b&#10;TEoStfr0RhD2Nh/f78wWnWnElZyvLSsYDhIQxIXVNZcKTsfNVwrCB2SNjWVScCcPi3nvY4aZtjf+&#10;oWseShFD2GeooAqhzaT0RUUG/cC2xJH7tc5giNCVUju8xXDTyFGSjKXBmmNDhS2tKir+8otRwI/1&#10;6tim58POJXu5Hefpfv2dKvXZ75ZTEIG68C9+u3c6zp9M4PVMvEDO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COW1TBAAAA3AAAAA8AAAAAAAAAAAAAAAAAmAIAAGRycy9kb3du&#10;cmV2LnhtbFBLBQYAAAAABAAEAPUAAACGAwAAAAA=&#10;" fillcolor="#e6dcc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7" o:spid="_x0000_s122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sGMsMA&#10;AADcAAAADwAAAGRycy9kb3ducmV2LnhtbESP0WrCQBRE3wv+w3KFvtWNQiVEVxFRGtKnRj/gmr0m&#10;wezdsLtN0n59t1Do4zAzZ5jtfjKdGMj51rKC5SIBQVxZ3XKt4Ho5v6QgfEDW2FkmBV/kYb+bPW0x&#10;03bkDxrKUIsIYZ+hgiaEPpPSVw0Z9AvbE0fvbp3BEKWrpXY4Rrjp5CpJ1tJgy3GhwZ6ODVWP8tMo&#10;4O/T8dKnt/fcJYV8W5dpcXpNlXqeT4cNiEBT+A//tXOtIBLh90w8AnL3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psGMsMAAADcAAAADwAAAAAAAAAAAAAAAACYAgAAZHJzL2Rv&#10;d25yZXYueG1sUEsFBgAAAAAEAAQA9QAAAIgDAAAAAA==&#10;" fillcolor="#e6dcc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8" o:spid="_x0000_s122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ggnMMA&#10;AADcAAAADwAAAGRycy9kb3ducmV2LnhtbESPUWvCQBCE3wv+h2MLfSl6p6CV1FNEKK0+2egPWHPb&#10;JDS3F3JbTf+9Jwg+DjPzDbNY9b5RZ+piHdjCeGRAERfB1VxaOB4+hnNQUZAdNoHJwj9FWC0HTwvM&#10;XLjwN51zKVWCcMzQQiXSZlrHoiKPcRRa4uT9hM6jJNmV2nV4SXDf6IkxM+2x5rRQYUubiorf/M9b&#10;iM30lJ+kMFvzuv/E/m0mmx1a+/Lcr99BCfXyCN/bX87CxIzhdiYdAb2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vggnMMAAADcAAAADwAAAAAAAAAAAAAAAACYAgAAZHJzL2Rv&#10;d25yZXYueG1sUEsFBgAAAAAEAAQA9QAAAIgDAAAAAA==&#10;" fillcolor="#e5dbc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9" o:spid="_x0000_s122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q+68MA&#10;AADcAAAADwAAAGRycy9kb3ducmV2LnhtbESPUWvCQBCE34X+h2MLfRG9M1At0VNEKG19qrE/YM2t&#10;STC3F3JbTf99ryD0cZiZb5jVZvCtulIfm8AWZlMDirgMruHKwtfxdfICKgqywzYwWfihCJv1w2iF&#10;uQs3PtC1kEolCMccLdQiXa51LGvyGKehI07eOfQeJcm+0q7HW4L7VmfGzLXHhtNCjR3taiovxbe3&#10;ENvnU3GS0nyY8ecbDou57PZo7dPjsF2CEhrkP3xvvzsLmcng70w6Anr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iq+68MAAADcAAAADwAAAAAAAAAAAAAAAACYAgAAZHJzL2Rv&#10;d25yZXYueG1sUEsFBgAAAAAEAAQA9QAAAIgDAAAAAA==&#10;" fillcolor="#e5dbc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0" o:spid="_x0000_s1224" style="position:absolute;left:750;top:1121;width:1108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xA5cIA&#10;AADcAAAADwAAAGRycy9kb3ducmV2LnhtbESP3WoCMRSE74W+QziF3mnSFURWo0hBsNIbVx/gsDn7&#10;g8nJkqTu9u2bQsHLYWa+Ybb7yVnxoBB7zxreFwoEce1Nz62G2/U4X4OICdmg9UwafijCfvcy22Jp&#10;/MgXelSpFRnCsUQNXUpDKWWsO3IYF34gzl7jg8OUZWilCThmuLOyUGolHfacFzoc6KOj+l59Ow3y&#10;Wh3HdWWD8uei+bKfp0tDXuu31+mwAZFoSs/wf/tkNBRqCX9n8hGQu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7EDlwgAAANwAAAAPAAAAAAAAAAAAAAAAAJgCAABkcnMvZG93&#10;bnJldi54bWxQSwUGAAAAAAQABAD1AAAAhwMAAAAA&#10;" filled="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Alterar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Períodos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201" o:spid="_x0000_s1225" style="position:absolute;left:704;top:1271;width:1214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XYkcIA&#10;AADcAAAADwAAAGRycy9kb3ducmV2LnhtbESP3WoCMRSE74W+QziF3mnSRURWo0hBsNIbVx/gsDn7&#10;g8nJkqTu9u2bQsHLYWa+Ybb7yVnxoBB7zxreFwoEce1Nz62G2/U4X4OICdmg9UwafijCfvcy22Jp&#10;/MgXelSpFRnCsUQNXUpDKWWsO3IYF34gzl7jg8OUZWilCThmuLOyUGolHfacFzoc6KOj+l59Ow3y&#10;Wh3HdWWD8uei+bKfp0tDXuu31+mwAZFoSs/wf/tkNBRqCX9n8hGQu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BdiRwgAAANwAAAAPAAAAAAAAAAAAAAAAAJgCAABkcnMvZG93&#10;bnJldi54bWxQSwUGAAAAAAQABAD1AAAAhwMAAAAA&#10;" filled="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Averbação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Tempo </w:t>
                          </w:r>
                        </w:p>
                      </w:txbxContent>
                    </v:textbox>
                  </v:rect>
                  <v:rect id="Rectangle 202" o:spid="_x0000_s1226" style="position:absolute;left:1096;top:1421;width:421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l9CsIA&#10;AADcAAAADwAAAGRycy9kb3ducmV2LnhtbESP3WoCMRSE74W+QziF3mnSBUVWo0hBsNIbVx/gsDn7&#10;g8nJkqTu9u2bQsHLYWa+Ybb7yVnxoBB7zxreFwoEce1Nz62G2/U4X4OICdmg9UwafijCfvcy22Jp&#10;/MgXelSpFRnCsUQNXUpDKWWsO3IYF34gzl7jg8OUZWilCThmuLOyUGolHfacFzoc6KOj+l59Ow3y&#10;Wh3HdWWD8uei+bKfp0tDXuu31+mwAZFoSs/wf/tkNBRqCX9n8hGQu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SX0KwgAAANwAAAAPAAAAAAAAAAAAAAAAAJgCAABkcnMvZG93&#10;bnJldi54bWxQSwUGAAAAAAQABAD1AAAAhwMAAAAA&#10;" filled="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Fictício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oval id="Oval 203" o:spid="_x0000_s1227" style="position:absolute;left:646;top:3096;width:1339;height: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WscsUA&#10;AADcAAAADwAAAGRycy9kb3ducmV2LnhtbESPUWvCMBSF3wf+h3CFvc3UIt2oRhHHZAzGmPoDrs21&#10;KW1uShJrt1+/DAZ7PJxzvsNZbUbbiYF8aBwrmM8yEMSV0w3XCk7Hl4cnECEia+wck4IvCrBZT+5W&#10;WGp3408aDrEWCcKhRAUmxr6UMlSGLIaZ64mTd3HeYkzS11J7vCW47WSeZYW02HBaMNjTzlDVHq5W&#10;wWPRtvu3Yd+/fzxvLzkvzt238UrdT8ftEkSkMf6H/9qvWkGeFfB7Jh0Bu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laxyxQAAANwAAAAPAAAAAAAAAAAAAAAAAJgCAABkcnMv&#10;ZG93bnJldi54bWxQSwUGAAAAAAQABAD1AAAAigMAAAAA&#10;" fillcolor="#c0bfc0" strokecolor="#c0bfc0" strokeweight="33e-5mm"/>
                  <v:oval id="Oval 204" o:spid="_x0000_s1228" style="position:absolute;left:612;top:3061;width:1339;height: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82B8QA&#10;AADcAAAADwAAAGRycy9kb3ducmV2LnhtbESPT0sDMRTE70K/Q3iCF7GJPWhZm5a2IKh4sFu9PzZv&#10;/2Dyst08u+u3N4LgcZiZ3zCrzRS8OtOQusgWbucGFHEVXceNhffj480SVBJkhz4yWfimBJv17GKF&#10;hYsjH+hcSqMyhFOBFlqRvtA6VS0FTPPYE2evjkNAyXJotBtwzPDg9cKYOx2w47zQYk/7lqrP8itY&#10;OL3I7qOUa1O/+v1z5+u3MJ621l5dTtsHUEKT/If/2k/OwsLcw++ZfAT0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/NgfEAAAA3AAAAA8AAAAAAAAAAAAAAAAAmAIAAGRycy9k&#10;b3ducmV2LnhtbFBLBQYAAAAABAAEAPUAAACJAwAAAAA=&#10;" fillcolor="#fcf2e3" strokeweight="33e-5mm"/>
                </v:group>
                <v:group id="Group 406" o:spid="_x0000_s1229" style="position:absolute;left:-2419;top:-6673;width:34149;height:31984" coordorigin="-381,-1051" coordsize="5378,50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6X9ybCAAAA3AAAAA8A&#10;AAAAAAAAAAAAAAAAqgIAAGRycy9kb3ducmV2LnhtbFBLBQYAAAAABAAEAPoAAACZAwAAAAA=&#10;">
                  <v:rect id="Rectangle 206" o:spid="_x0000_s123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zrqcQA&#10;AADcAAAADwAAAGRycy9kb3ducmV2LnhtbESPQWvCQBSE7wX/w/IEL0V3lVJqdBWpBHorjUU8PrLP&#10;JJh9m2bXZPvvu4VCj8PMfMNs99G2YqDeN441LBcKBHHpTMOVhs9TPn8B4QOywdYxafgmD/vd5GGL&#10;mXEjf9BQhEokCPsMNdQhdJmUvqzJol+4jjh5V9dbDEn2lTQ9jgluW7lS6llabDgt1NjRa03lrbhb&#10;DXfl4/nphPnt8ULRX97d8WvptJ5N42EDIlAM/+G/9pvRsFJr+D2TjoD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M66nEAAAA3AAAAA8AAAAAAAAAAAAAAAAAmAIAAGRycy9k&#10;b3ducmV2LnhtbFBLBQYAAAAABAAEAPUAAACJAwAAAAA=&#10;" fillcolor="#fbf1e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7" o:spid="_x0000_s123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/U6cAA&#10;AADcAAAADwAAAGRycy9kb3ducmV2LnhtbERPTYvCMBC9L/gfwgheFk0rskg1iuwieJNVkR6HZmxL&#10;m0ltUo3/fnMQ9vh43+ttMK14UO9qywrSWQKCuLC65lLB5byfLkE4j6yxtUwKXuRguxl9rDHT9sm/&#10;9Dj5UsQQdhkqqLzvMildUZFBN7MdceRutjfoI+xLqXt8xnDTynmSfEmDNceGCjv6rqhoToNRMCQu&#10;XBdn3DefOQWXH+3PPbVKTcZhtwLhKfh/8dt90ArmaZwfz8QjID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a/U6cAAAADcAAAADwAAAAAAAAAAAAAAAACYAgAAZHJzL2Rvd25y&#10;ZXYueG1sUEsFBgAAAAAEAAQA9QAAAIUDAAAAAA==&#10;" fillcolor="#fbf1e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8" o:spid="_x0000_s123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aQKMUA&#10;AADcAAAADwAAAGRycy9kb3ducmV2LnhtbESPT2vCQBTE74LfYXlCb3UTodqmriL+Aa9qqfX2yD6T&#10;aPZtyK5J9NN3CwWPw8z8hpnOO1OKhmpXWFYQDyMQxKnVBWcKvg6b13cQziNrLC2Tgjs5mM/6vSkm&#10;2ra8o2bvMxEg7BJUkHtfJVK6NCeDbmgr4uCdbW3QB1lnUtfYBrgp5SiKxtJgwWEhx4qWOaXX/c0o&#10;aB/NJC4XPx9rvk2O+HZafR9PF6VeBt3iE4Snzj/D/+2tVjCKY/g7E46An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NpAoxQAAANw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9" o:spid="_x0000_s123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QOX8UA&#10;AADcAAAADwAAAGRycy9kb3ducmV2LnhtbESPT2vCQBTE74LfYXmF3uomgVaNriK2hV6r4p/bI/tM&#10;YrNvQ3ZN0n56Vyh4HGbmN8x82ZtKtNS40rKCeBSBIM6sLjlXsNt+vkxAOI+ssbJMCn7JwXIxHMwx&#10;1bbjb2o3PhcBwi5FBYX3dSqlywoy6Ea2Jg7e2TYGfZBNLnWDXYCbSiZR9CYNlhwWCqxpXVD2s7ka&#10;Bd1fO46r1XH6wdfxAV9P7/vD6aLU81O/moHw1PtH+L/9pRUkcQL3M+EIy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5A5fxQAAANw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0" o:spid="_x0000_s123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irxMYA&#10;AADcAAAADwAAAGRycy9kb3ducmV2LnhtbESPT2vCQBTE74V+h+UVems2sVg1dRXRFrxqi39uj+xr&#10;kjb7NmTXJPrpXaHgcZiZ3zDTeW8q0VLjSssKkigGQZxZXXKu4Pvr82UMwnlkjZVlUnAmB/PZ48MU&#10;U2073lC79bkIEHYpKii8r1MpXVaQQRfZmjh4P7Yx6INscqkb7ALcVHIQx2/SYMlhocCalgVlf9uT&#10;UdBd2lFSLQ6TDz6N9jg8rnb7469Sz0/94h2Ep97fw//ttVYwSF7hdiYcATm7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qirxMYAAADcAAAADwAAAAAAAAAAAAAAAACYAgAAZHJz&#10;L2Rvd25yZXYueG1sUEsFBgAAAAAEAAQA9QAAAIsDAAAAAA==&#10;" fillcolor="#faf0e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1" o:spid="_x0000_s123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atV8YA&#10;AADcAAAADwAAAGRycy9kb3ducmV2LnhtbESPT4vCMBTE74LfITzBm6aKFKlGkRVBDwuuKyvens3r&#10;H7Z5KU3Urp9+Iwgeh5n5DTNftqYSN2pcaVnBaBiBIE6tLjlXcPzeDKYgnEfWWFkmBX/kYLnoduaY&#10;aHvnL7odfC4ChF2CCgrv60RKlxZk0A1tTRy8zDYGfZBNLnWD9wA3lRxHUSwNlhwWCqzpo6D093A1&#10;CuLT9XLMN+fP/c8pS7PddL328UOpfq9dzUB4av07/GpvtYLxaALPM+EIyM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atV8YAAADcAAAADwAAAAAAAAAAAAAAAACYAgAAZHJz&#10;L2Rvd25yZXYueG1sUEsFBgAAAAAEAAQA9QAAAIsDAAAAAA==&#10;" fillcolor="#f9efe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2" o:spid="_x0000_s123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oIzMYA&#10;AADcAAAADwAAAGRycy9kb3ducmV2LnhtbESPT4vCMBTE74LfITzBm6YKFqlGkRVBDwuuKyvens3r&#10;H7Z5KU3Urp9+Iwgeh5n5DTNftqYSN2pcaVnBaBiBIE6tLjlXcPzeDKYgnEfWWFkmBX/kYLnoduaY&#10;aHvnL7odfC4ChF2CCgrv60RKlxZk0A1tTRy8zDYGfZBNLnWD9wA3lRxHUSwNlhwWCqzpo6D093A1&#10;CuLT9XLMN+fP/c8pS7PddL328UOpfq9dzUB4av07/GpvtYLxaALPM+EIyM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QoIzMYAAADcAAAADwAAAAAAAAAAAAAAAACYAgAAZHJz&#10;L2Rvd25yZXYueG1sUEsFBgAAAAAEAAQA9QAAAIsDAAAAAA==&#10;" fillcolor="#f9efe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3" o:spid="_x0000_s123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iWu8YA&#10;AADcAAAADwAAAGRycy9kb3ducmV2LnhtbESPS4vCQBCE7wv+h6GFva0TPQSJjrIogh4W1gcGb72Z&#10;zgMzPSEzatZf7wiCx6KqvqKm887U4kqtqywrGA4iEMSZ1RUXCg771dcYhPPIGmvLpOCfHMxnvY8p&#10;JtreeEvXnS9EgLBLUEHpfZNI6bKSDLqBbYiDl9vWoA+yLaRu8RbgppajKIqlwYrDQokNLUrKzruL&#10;URCnl79DsTr9/B7TPMs34+XSx3elPvvd9wSEp86/w6/2WisYDWN4nglHQM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diWu8YAAADcAAAADwAAAAAAAAAAAAAAAACYAgAAZHJz&#10;L2Rvd25yZXYueG1sUEsFBgAAAAAEAAQA9QAAAIsDAAAAAA==&#10;" fillcolor="#f9efe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4" o:spid="_x0000_s123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/BxcQA&#10;AADcAAAADwAAAGRycy9kb3ducmV2LnhtbESPS4vCMBSF9wPzH8IdcDOMqS5UqlFmBEHc+YTZXZtr&#10;W0xuShNr9dcbQXB5OI+PM5m11oiGal86VtDrJiCIM6dLzhXstoufEQgfkDUax6TgRh5m08+PCaba&#10;XXlNzSbkIo6wT1FBEUKVSumzgiz6rquIo3dytcUQZZ1LXeM1jlsj+0kykBZLjoQCK5oXlJ03Fxsh&#10;y4M87G+r7L77/j/+NdLc52ujVOer/R2DCNSGd/jVXmoF/d4QnmfiEZDT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AvwcXEAAAA3AAAAA8AAAAAAAAAAAAAAAAAmAIAAGRycy9k&#10;b3ducmV2LnhtbFBLBQYAAAAABAAEAPUAAACJAwAAAAA=&#10;" fillcolor="#f8eed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5" o:spid="_x0000_s123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BVt8IA&#10;AADcAAAADwAAAGRycy9kb3ducmV2LnhtbERPTWvCQBC9F/oflin0UnSjhyLRVVpBkN60Kngbs2MS&#10;3J0N2TVGf33nUPD4eN+zRe+d6qiNdWADo2EGirgItubSwO53NZiAignZogtMBu4UYTF/fZlhbsON&#10;N9RtU6kkhGOOBqqUmlzrWFTkMQ5DQyzcObQek8C21LbFm4R7p8dZ9qk91iwNFTa0rKi4bK9eStYH&#10;fdjff4rH7uN4+u60eyw3zpj3t/5rCipRn57if/faGhiPZK2ckSOg5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sFW3wgAAANwAAAAPAAAAAAAAAAAAAAAAAJgCAABkcnMvZG93&#10;bnJldi54bWxQSwUGAAAAAAQABAD1AAAAhwMAAAAA&#10;" fillcolor="#f8eed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6" o:spid="_x0000_s124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JWHcMA&#10;AADcAAAADwAAAGRycy9kb3ducmV2LnhtbESPQYvCMBSE78L+h/AW9qapgqJdo8iCsCwiWLXnR/Ns&#10;is1LbbJa/70RBI/DzHzDzJedrcWVWl85VjAcJCCIC6crLhUc9uv+FIQPyBprx6TgTh6Wi4/eHFPt&#10;bryjaxZKESHsU1RgQmhSKX1hyKIfuIY4eifXWgxRtqXULd4i3NZylCQTabHiuGCwoR9DxTn7twr2&#10;cltt3NjUs/Ppb3w55nmzynKlvj671TeIQF14h1/tX61gNJzB80w8An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tJWHcMAAADcAAAADwAAAAAAAAAAAAAAAACYAgAAZHJzL2Rv&#10;d25yZXYueG1sUEsFBgAAAAAEAAQA9QAAAIgDAAAAAA==&#10;" fillcolor="#f7edd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7" o:spid="_x0000_s124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Q1PcIA&#10;AADcAAAADwAAAGRycy9kb3ducmV2LnhtbERPXWvCMBR9F/wP4Qq+2dSCY6tGkcFgDBmsdX2+NNem&#10;2Nx0Sabdv18eBns8nO/dYbKDuJEPvWMF6ywHQdw63XOn4Fy/rB5BhIiscXBMCn4owGE/n+2w1O7O&#10;H3SrYidSCIcSFZgYx1LK0BqyGDI3Eifu4rzFmKDvpPZ4T+F2kEWeP0iLPacGgyM9G2qv1bdVUMv3&#10;/uQ2Zni6Xt42X59NMx6rRqnlYjpuQUSa4r/4z/2qFRRFmp/OpCMg9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hDU9wgAAANwAAAAPAAAAAAAAAAAAAAAAAJgCAABkcnMvZG93&#10;bnJldi54bWxQSwUGAAAAAAQABAD1AAAAhwMAAAAA&#10;" fillcolor="#f7edd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8" o:spid="_x0000_s124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VNScAA&#10;AADcAAAADwAAAGRycy9kb3ducmV2LnhtbESPzarCMBSE9xd8h3AEd9fUCqLVKFKQ69afjbtDc2yK&#10;zUlJova+vREEl8PMfMOsNr1txYN8aBwrmIwzEMSV0w3XCs6n3e8cRIjIGlvHpOCfAmzWg58VFto9&#10;+UCPY6xFgnAoUIGJsSukDJUhi2HsOuLkXZ23GJP0tdQenwluW5ln2UxabDgtGOyoNFTdjnerwE53&#10;sbrMynbPvp8vFldT0t9BqdGw3y5BROrjN/xp77WCPJ/A+0w6AnL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uVNScAAAADcAAAADwAAAAAAAAAAAAAAAACYAgAAZHJzL2Rvd25y&#10;ZXYueG1sUEsFBgAAAAAEAAQA9QAAAIUDAAAAAA==&#10;" fillcolor="#f6ecd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9" o:spid="_x0000_s124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fTPsIA&#10;AADcAAAADwAAAGRycy9kb3ducmV2LnhtbESPwWrDMBBE74X8g9hAbo0cF0ziRgnFEOqr0156W6yN&#10;ZWqtjKTE7t9XgUCOw8y8YfbH2Q7iRj70jhVs1hkI4tbpnjsF31+n1y2IEJE1Do5JwR8FOB4WL3ss&#10;tZu4ods5diJBOJSowMQ4llKG1pDFsHYjcfIuzluMSfpOao9TgttB5llWSIs9pwWDI1WG2t/z1Sqw&#10;b6fY/hTVULOft7vdxVT02Si1Ws4f7yAizfEZfrRrrSDPc7ifSUdAH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9M+wgAAANwAAAAPAAAAAAAAAAAAAAAAAJgCAABkcnMvZG93&#10;bnJldi54bWxQSwUGAAAAAAQABAD1AAAAhwMAAAAA&#10;" fillcolor="#f6ecd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0" o:spid="_x0000_s124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Xt2pcAA&#10;AADcAAAADwAAAGRycy9kb3ducmV2LnhtbESPzarCMBSE9xd8h3CEu7umVhCtRpGC6NafjbtDc2yK&#10;zUlJota3NxcEl8PMfMMs171txYN8aBwrGI8yEMSV0w3XCs6n7d8MRIjIGlvHpOBFAdarwc8SC+2e&#10;fKDHMdYiQTgUqMDE2BVShsqQxTByHXHyrs5bjEn6WmqPzwS3rcyzbCotNpwWDHZUGqpux7tVYCfb&#10;WF2mZbtn38/m86spaXdQ6nfYbxYgIvXxG/6091pBnk/g/0w6AnL1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Xt2pcAAAADcAAAADwAAAAAAAAAAAAAAAACYAgAAZHJzL2Rvd25y&#10;ZXYueG1sUEsFBgAAAAAEAAQA9QAAAIUDAAAAAA==&#10;" fillcolor="#f6ecd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1" o:spid="_x0000_s124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5EksYA&#10;AADcAAAADwAAAGRycy9kb3ducmV2LnhtbESPQWvCQBSE70L/w/IK3urG2BaNrlKkhYJYqFXQ2zP7&#10;TEJ234bsVuO/dwsFj8PMfMPMFp014kytrxwrGA4SEMS50xUXCrY/H09jED4gazSOScGVPCzmD70Z&#10;Ztpd+JvOm1CICGGfoYIyhCaT0uclWfQD1xBH7+RaiyHKtpC6xUuEWyPTJHmVFiuOCyU2tCwprze/&#10;VsFXt1tVk31dj45m7d+Py8MLmYNS/cfubQoiUBfu4f/2p1aQps/wdyYeATm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L5Eks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2" o:spid="_x0000_s124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LhCcYA&#10;AADcAAAADwAAAGRycy9kb3ducmV2LnhtbESP3WrCQBSE7wu+w3IK3tVNI4qmriKiUCgV6g/o3TF7&#10;moTsng3ZraZv3xWEXg4z8w0zW3TWiCu1vnKs4HWQgCDOna64UHDYb14mIHxA1mgck4Jf8rCY955m&#10;mGl34y+67kIhIoR9hgrKEJpMSp+XZNEPXEMcvW/XWgxRtoXULd4i3BqZJslYWqw4LpTY0KqkvN79&#10;WAXb7vhRTU91PbyYT7++rM4jMmel+s/d8g1EoC78hx/td60gTUdwPxOPgJz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/LhCc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3" o:spid="_x0000_s124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VER8MA&#10;AADcAAAADwAAAGRycy9kb3ducmV2LnhtbESPQWvCQBSE7wX/w/IEb3WTCEGjq4hgm1tJlJ5fs88k&#10;mH0bsqtJ/323UOhxmJlvmN1hMp140uBaywriZQSCuLK65VrB9XJ+XYNwHlljZ5kUfJODw372ssNM&#10;25ELepa+FgHCLkMFjfd9JqWrGjLolrYnDt7NDgZ9kEMt9YBjgJtOJlGUSoMth4UGezo1VN3Lh1HQ&#10;fdxv8cPYFW/iOjdf75/FOn9TajGfjlsQnib/H/5r51pBkqTweyYcAbn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yVER8MAAADcAAAADwAAAAAAAAAAAAAAAACYAgAAZHJzL2Rv&#10;d25yZXYueG1sUEsFBgAAAAAEAAQA9QAAAIgDAAAAAA==&#10;" fillcolor="#f4eadb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4" o:spid="_x0000_s124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nh3MQA&#10;AADcAAAADwAAAGRycy9kb3ducmV2LnhtbESPzWrDMBCE74W8g9hAbrVsF1rHiWJCoY1vJT/kvLE2&#10;tom1MpacuG9fFQo9DjPzDbMuJtOJOw2utawgiWIQxJXVLdcKTseP5wyE88gaO8uk4JscFJvZ0xpz&#10;bR+8p/vB1yJA2OWooPG+z6V0VUMGXWR74uBd7WDQBznUUg/4CHDTyTSOX6XBlsNCgz29N1TdDqNR&#10;0H3drslo7Asvk7o0l915n5WfSi3m03YFwtPk/8N/7VIrSNM3+D0TjoD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xp4dzEAAAA3AAAAA8AAAAAAAAAAAAAAAAAmAIAAGRycy9k&#10;b3ducmV2LnhtbFBLBQYAAAAABAAEAPUAAACJAwAAAAA=&#10;" fillcolor="#f4eadb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5" o:spid="_x0000_s124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Z1rsAA&#10;AADcAAAADwAAAGRycy9kb3ducmV2LnhtbERPTWuDQBC9F/oflin0VlctBGOzhhJI6y2YhJ6n7kRF&#10;d1bcjdp/3z0Ueny8791+NYOYaXKdZQVJFIMgrq3uuFFwvRxfMhDOI2scLJOCH3KwLx4fdphru3BF&#10;89k3IoSwy1FB6/2YS+nqlgy6yI7EgbvZyaAPcGqknnAJ4WaQaRxvpMGOQ0OLIx1aqvvz3SgYTv0t&#10;uRv7ytukKc3351eVlR9KPT+t728gPK3+X/znLrWCNA1rw5lwBGTx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fZ1rsAAAADcAAAADwAAAAAAAAAAAAAAAACYAgAAZHJzL2Rvd25y&#10;ZXYueG1sUEsFBgAAAAAEAAQA9QAAAIUDAAAAAA==&#10;" fillcolor="#f4eadb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6" o:spid="_x0000_s125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e05cYA&#10;AADcAAAADwAAAGRycy9kb3ducmV2LnhtbESP0WrCQBRE34X+w3ILfdNN8yCauooITVMsYm0/4JK9&#10;JiHZu2l2TWK/vlsQfBxm5gyz2oymET11rrKs4HkWgSDOra64UPD99TpdgHAeWWNjmRRcycFm/TBZ&#10;YaLtwJ/Un3whAoRdggpK79tESpeXZNDNbEscvLPtDPogu0LqDocAN42Mo2guDVYcFkpsaVdSXp8u&#10;RsE8rfZuMfx8nLMDRWn99n68/LZKPT2O2xcQnkZ/D9/amVYQx0v4PxOOgFz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Ze05cYAAADcAAAADwAAAAAAAAAAAAAAAACYAgAAZHJz&#10;L2Rvd25yZXYueG1sUEsFBgAAAAAEAAQA9QAAAIsDAAAAAA==&#10;" fillcolor="#f3e9da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7" o:spid="_x0000_s125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SLpcIA&#10;AADcAAAADwAAAGRycy9kb3ducmV2LnhtbERPy4rCMBTdD/gP4QruNNUBkWpaRNBRRsTXB1yaa1ts&#10;bmoTbWe+frIQZnk470XamUq8qHGlZQXjUQSCOLO65FzB9bIezkA4j6yxskwKfshBmvQ+Fhhr2/KJ&#10;XmefixDCLkYFhfd1LKXLCjLoRrYmDtzNNgZ9gE0udYNtCDeVnETRVBosOTQUWNOqoOx+fhoF0035&#10;7WbtY3/bHija3L92x+dvrdSg3y3nIDx1/l/8dm+1gslnmB/OhCMgk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dIulwgAAANwAAAAPAAAAAAAAAAAAAAAAAJgCAABkcnMvZG93&#10;bnJldi54bWxQSwUGAAAAAAQABAD1AAAAhwMAAAAA&#10;" fillcolor="#f3e9da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8" o:spid="_x0000_s125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guPsYA&#10;AADcAAAADwAAAGRycy9kb3ducmV2LnhtbESP0WrCQBRE3wv+w3IF38xGBZE0q4igjbSU1voBl+w1&#10;CWbvptk1if36bkHo4zAzZ5h0M5hadNS6yrKCWRSDIM6trrhQcP7aT1cgnEfWWFsmBXdysFmPnlJM&#10;tO35k7qTL0SAsEtQQel9k0jp8pIMusg2xMG72NagD7ItpG6xD3BTy3kcL6XBisNCiQ3tSsqvp5tR&#10;sDxUr27Vf79dsneKD9eX48ftp1FqMh62zyA8Df4//GhnWsF8MYO/M+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jguPsYAAADcAAAADwAAAAAAAAAAAAAAAACYAgAAZHJz&#10;L2Rvd25yZXYueG1sUEsFBgAAAAAEAAQA9QAAAIsDAAAAAA==&#10;" fillcolor="#f3e9da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9" o:spid="_x0000_s125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+FXqcUA&#10;AADcAAAADwAAAGRycy9kb3ducmV2LnhtbESPQWsCMRSE7wX/Q3iF3jTbldp2NYpIF6VgS23B62Pz&#10;3CxuXpYk6vbfm4LQ4zAz3zCzRW9bcSYfGscKHkcZCOLK6YZrBT/f5fAFRIjIGlvHpOCXAizmg7sZ&#10;Ftpd+IvOu1iLBOFQoAITY1dIGSpDFsPIdcTJOzhvMSbpa6k9XhLctjLPsom02HBaMNjRylB13J2s&#10;AlyX5uNp//78Vvo2jLNy+7k9vCr1cN8vpyAi9fE/fGtvtIJ8nMPfmXQE5Pw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4VepxQAAANw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0" o:spid="_x0000_s125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WzocMA&#10;AADcAAAADwAAAGRycy9kb3ducmV2LnhtbESP0WoCMRRE3wX/IVyhL1ITFWzZGkUsFt/E1Q+4bG43&#10;Szc3S5K66983BcHHYWbOMOvt4FpxoxAbzxrmMwWCuPKm4VrD9XJ4fQcRE7LB1jNpuFOE7WY8WmNh&#10;fM9nupWpFhnCsUANNqWukDJWlhzGme+Is/ftg8OUZailCdhnuGvlQqmVdNhwXrDY0d5S9VP+Og1T&#10;ex7q/en6hfJefYY3pfrTQWn9Mhl2HyASDekZfrSPRsNiuYT/M/kIyM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dWzocMAAADcAAAADwAAAAAAAAAAAAAAAACYAgAAZHJzL2Rv&#10;d25yZXYueG1sUEsFBgAAAAAEAAQA9QAAAIgDAAAAAA==&#10;" fillcolor="#f1e7d8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1" o:spid="_x0000_s125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wr1cMA&#10;AADcAAAADwAAAGRycy9kb3ducmV2LnhtbESP3WoCMRSE7wXfIRzBG6lJbdGyNYooFu/Enwc4bE43&#10;i5uTJUnd9e2bgtDLYWa+YZbr3jXiTiHWnjW8ThUI4tKbmisN18v+5QNETMgGG8+k4UER1qvhYImF&#10;8R2f6H5OlcgQjgVqsCm1hZSxtOQwTn1LnL1vHxymLEMlTcAuw10jZ0rNpcOa84LFlraWytv5x2mY&#10;2FNfbY/XL5SPchcWSnXHvdJ6POo3nyAS9ek//GwfjIbZ2zv8nclHQK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jwr1cMAAADcAAAADwAAAAAAAAAAAAAAAACYAgAAZHJzL2Rv&#10;d25yZXYueG1sUEsFBgAAAAAEAAQA9QAAAIgDAAAAAA==&#10;" fillcolor="#f1e7d8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2" o:spid="_x0000_s125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COTsMA&#10;AADcAAAADwAAAGRycy9kb3ducmV2LnhtbESP3WoCMRSE7wXfIRzBG6lJLdWyNYooFu/Enwc4bE43&#10;i5uTJUnd9e2bgtDLYWa+YZbr3jXiTiHWnjW8ThUI4tKbmisN18v+5QNETMgGG8+k4UER1qvhYImF&#10;8R2f6H5OlcgQjgVqsCm1hZSxtOQwTn1LnL1vHxymLEMlTcAuw10jZ0rNpcOa84LFlraWytv5x2mY&#10;2FNfbY/XL5SPchcWSnXHvdJ6POo3nyAS9ek//GwfjIbZ2zv8nclHQK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XCOTsMAAADcAAAADwAAAAAAAAAAAAAAAACYAgAAZHJzL2Rv&#10;d25yZXYueG1sUEsFBgAAAAAEAAQA9QAAAIgDAAAAAA==&#10;" fillcolor="#f1e7d8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3" o:spid="_x0000_s125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/4gcUA&#10;AADcAAAADwAAAGRycy9kb3ducmV2LnhtbESPQWvCQBSE74L/YXmCN90YQUrqKqWlIniQ2B7a20v2&#10;mQ3Nvg3ZjYn/3i0Uehxm5htmux9tI27U+dqxgtUyAUFcOl1zpeDz433xBMIHZI2NY1JwJw/73XSy&#10;xUy7gXO6XUIlIoR9hgpMCG0mpS8NWfRL1xJH7+o6iyHKrpK6wyHCbSPTJNlIizXHBYMtvRoqfy69&#10;VfCtV/3Qv1Xn3IxFcQjpKb9+FUrNZ+PLM4hAY/gP/7WPWkG63sDvmXgE5O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z/iBxQAAANwAAAAPAAAAAAAAAAAAAAAAAJgCAABkcnMv&#10;ZG93bnJldi54bWxQSwUGAAAAAAQABAD1AAAAigMAAAAA&#10;" fillcolor="#f0e6d7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4" o:spid="_x0000_s125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NdGsYA&#10;AADcAAAADwAAAGRycy9kb3ducmV2LnhtbESPQWvCQBSE7wX/w/KE3urGCFZSVxFLpdCDxHpoby/Z&#10;ZzY0+zZkNyb9965Q6HGYmW+Y9Xa0jbhS52vHCuazBARx6XTNlYLz59vTCoQPyBobx6TglzxsN5OH&#10;NWbaDZzT9RQqESHsM1RgQmgzKX1pyKKfuZY4ehfXWQxRdpXUHQ4RbhuZJslSWqw5LhhsaW+o/Dn1&#10;VsG3nvdD/1odczMWxSGkH/nlq1DqcTruXkAEGsN/+K/9rhWki2e4n4lHQG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NdGs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5" o:spid="_x0000_s125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zJaMIA&#10;AADcAAAADwAAAGRycy9kb3ducmV2LnhtbERPz2vCMBS+D/wfwhO8zdQKY1SjiOIYeBh1O+jttXk2&#10;xealNKmt//1yGOz48f1eb0fbiAd1vnasYDFPQBCXTtdcKfj5Pr6+g/ABWWPjmBQ8ycN2M3lZY6bd&#10;wDk9zqESMYR9hgpMCG0mpS8NWfRz1xJH7uY6iyHCrpK6wyGG20amSfImLdYcGwy2tDdU3s+9VXDV&#10;i37oD9VXbsai+AjpKb9dCqVm03G3AhFoDP/iP/enVpAu49p4Jh4Bufk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HMlowgAAANwAAAAPAAAAAAAAAAAAAAAAAJgCAABkcnMvZG93&#10;bnJldi54bWxQSwUGAAAAAAQABAD1AAAAhwMAAAAA&#10;" fillcolor="#f0e6d7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6" o:spid="_x0000_s126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K0dMUA&#10;AADcAAAADwAAAGRycy9kb3ducmV2LnhtbESPQWvCQBSE70L/w/IKvenGlBabuooKLXoQjLb3R/Y1&#10;Cc2+DbtrEvvrXaHgcZiZb5j5cjCN6Mj52rKC6SQBQVxYXXOp4Ov0MZ6B8AFZY2OZFFzIw3LxMJpj&#10;pm3POXXHUIoIYZ+hgiqENpPSFxUZ9BPbEkfvxzqDIUpXSu2wj3DTyDRJXqXBmuNChS1tKip+j2ej&#10;IOzzQ/q5zgvzvb24Xfd3mL6UvVJPj8PqHUSgIdzD/+2tVpA+v8HtTDwCcnE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UrR0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7" o:spid="_x0000_s126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5ulMIA&#10;AADcAAAADwAAAGRycy9kb3ducmV2LnhtbERPy2rCQBTdF/yH4Qrd1YmhLRIdRQsVXRSMj/0lc02C&#10;mTthZkyiX99ZFLo8nPdiNZhGdOR8bVnBdJKAIC6srrlUcD59v81A+ICssbFMCh7kYbUcvSww07bn&#10;nLpjKEUMYZ+hgiqENpPSFxUZ9BPbEkfuap3BEKErpXbYx3DTyDRJPqXBmmNDhS19VVTcjnejIPzk&#10;h3S7yQtz2T3cvnseph9lr9TreFjPQQQawr/4z73TCtL3OD+eiUdAL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bm6UwgAAANwAAAAPAAAAAAAAAAAAAAAAAJgCAABkcnMvZG93&#10;bnJldi54bWxQSwUGAAAAAAQABAD1AAAAhwMAAAAA&#10;" fillcolor="#efe5d6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8" o:spid="_x0000_s126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GyesYA&#10;AADcAAAADwAAAGRycy9kb3ducmV2LnhtbESPQWvCQBSE7wX/w/IEL6Xuxkpbo6uItGAvgmkvvT2z&#10;zySYfRuzWxP/vVsQehxm5htmseptLS7U+sqxhmSsQBDnzlRcaPj++nh6A+EDssHaMWm4kofVcvCw&#10;wNS4jvd0yUIhIoR9ihrKEJpUSp+XZNGPXUMcvaNrLYYo20KaFrsIt7WcKPUiLVYcF0psaFNSfsp+&#10;rYau2v3kyWfxrq6vB7XHw+z58Wy0Hg379RxEoD78h+/trdEwmSbwdyYeAbm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/GyesYAAADcAAAADwAAAAAAAAAAAAAAAACYAgAAZHJz&#10;L2Rvd25yZXYueG1sUEsFBgAAAAAEAAQA9QAAAIsDAAAAAA==&#10;" fillcolor="#eee4d5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9" o:spid="_x0000_s126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MsDcYA&#10;AADcAAAADwAAAGRycy9kb3ducmV2LnhtbESPQWvCQBSE7wX/w/KEXkrdNRVbU1eRYsFeBNNeentm&#10;n0lo9m3Mrib+e7cgeBxm5htmvuxtLc7U+sqxhvFIgSDOnam40PDz/fn8BsIHZIO1Y9JwIQ/LxeBh&#10;jqlxHe/onIVCRAj7FDWUITSplD4vyaIfuYY4egfXWgxRtoU0LXYRbmuZKDWVFiuOCyU29FFS/ped&#10;rIau2v7m469irS6ve7XD/ezl6Wi0fhz2q3cQgfpwD9/aG6MhmSTwfyYeAbm4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yMsDcYAAADcAAAADwAAAAAAAAAAAAAAAACYAgAAZHJz&#10;L2Rvd25yZXYueG1sUEsFBgAAAAAEAAQA9QAAAIsDAAAAAA==&#10;" fillcolor="#eee4d5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0" o:spid="_x0000_s126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MObMQA&#10;AADcAAAADwAAAGRycy9kb3ducmV2LnhtbESPQUvDQBSE70L/w/IK3uym1RaJ3ZaiCB41lUBvz+wz&#10;G8y+DbvPNP33riB4HGbmG2a7n3yvRoqpC2xguShAETfBdtwaeD8+39yDSoJssQ9MBi6UYL+bXW2x&#10;tOHMbzRW0qoM4VSiAScylFqnxpHHtAgDcfY+Q/QoWcZW24jnDPe9XhXFRnvsOC84HOjRUfNVfXsD&#10;m3FdPV26jzq+1lSP7nQSiWtjrufT4QGU0CT/4b/2izWwuruF3zP5CO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VDDmzEAAAA3AAAAA8AAAAAAAAAAAAAAAAAmAIAAGRycy9k&#10;b3ducmV2LnhtbFBLBQYAAAAABAAEAPUAAACJAwAAAAA=&#10;" fillcolor="#ede3d4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1" o:spid="_x0000_s126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qWGMMA&#10;AADcAAAADwAAAGRycy9kb3ducmV2LnhtbESPQUvDQBSE74L/YXkFb3bT0pYSuy2iCB41lkBvr9ln&#10;Nph9G3afafrvXUHwOMzMN8zuMPlejRRTF9jAYl6AIm6C7bg1cPx4ud+CSoJssQ9MBq6U4LC/vdlh&#10;acOF32mspFUZwqlEA05kKLVOjSOPaR4G4ux9huhRsoytthEvGe57vSyKjfbYcV5wONCTo+ar+vYG&#10;NuO6er525zq+1VSP7nQSiWtj7mbT4wMooUn+w3/tV2tguVrB75l8BPT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qqWGMMAAADc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2" o:spid="_x0000_s126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Yzg8MA&#10;AADcAAAADwAAAGRycy9kb3ducmV2LnhtbESPQUvDQBSE70L/w/IK3uzGYorEbou0CB41SqC3Z/aZ&#10;DWbfht1nmv57VxA8DjPzDbPdz35QE8XUBzZwuypAEbfB9twZeH97urkHlQTZ4hCYDFwowX63uNpi&#10;ZcOZX2mqpVMZwqlCA05krLROrSOPaRVG4ux9huhRsoydthHPGe4HvS6KjfbYc15wONLBUftVf3sD&#10;m6msj5f+o4kvDTWTO51EYmnM9XJ+fAAlNMt/+K/9bA2s70r4PZOPgN7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eYzg8MAAADc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3" o:spid="_x0000_s126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Rz0MIA&#10;AADcAAAADwAAAGRycy9kb3ducmV2LnhtbESPzWrDMBCE74W8g9hAbo0cE0xxogQnUOjJULeUHhdr&#10;Y5tYKyMp/nn7qlDocZiZb5jjeTa9GMn5zrKC3TYBQVxb3XGj4PPj9fkFhA/IGnvLpGAhD+fT6umI&#10;ubYTv9NYhUZECPscFbQhDLmUvm7JoN/agTh6N+sMhihdI7XDKcJNL9MkyaTBjuNCiwNdW6rv1cMo&#10;QFOV7qtMK77gyJelL74dFkpt1nNxABFoDv/hv/abVpDuM/g9E4+APP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BHPQwgAAANwAAAAPAAAAAAAAAAAAAAAAAJgCAABkcnMvZG93&#10;bnJldi54bWxQSwUGAAAAAAQABAD1AAAAhwMAAAAA&#10;" fillcolor="#ece2d3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4" o:spid="_x0000_s126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jWS8IA&#10;AADcAAAADwAAAGRycy9kb3ducmV2LnhtbESPwWrDMBBE74H+g9hCb7EcU9LiWgl2IZBTIG4IPS7W&#10;1jaxVkZSbefvq0Khx2Fm3jDFfjGDmMj53rKCTZKCIG6s7rlVcPk4rF9B+ICscbBMCu7kYb97WBWY&#10;azvzmaY6tCJC2OeooAthzKX0TUcGfWJH4uh9WWcwROlaqR3OEW4GmaXpVhrsOS50ONJ7R82t/jYK&#10;0NQndz1lNVc4cXUfyk+HpVJPj0v5BiLQEv7Df+2jVpA9v8DvmXgE5O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SNZLwgAAANwAAAAPAAAAAAAAAAAAAAAAAJgCAABkcnMvZG93&#10;bnJldi54bWxQSwUGAAAAAAQABAD1AAAAhwMAAAAA&#10;" fillcolor="#ece2d3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5" o:spid="_x0000_s126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dCOb4A&#10;AADcAAAADwAAAGRycy9kb3ducmV2LnhtbERPTYvCMBC9C/6HMII3TbeISNe0VGFhT8JWEY9DM9uW&#10;bSYlibX++81B8Ph43/tiMr0YyfnOsoKPdQKCuLa640bB5fy12oHwAVljb5kUPMlDkc9ne8y0ffAP&#10;jVVoRAxhn6GCNoQhk9LXLRn0azsQR+7XOoMhQtdI7fARw00v0yTZSoMdx4YWBzq2VP9Vd6MATXVy&#10;11Na8QFHPjz78uawVGq5mMpPEIGm8Ba/3N9aQbqJa+OZeARk/g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zXQjm+AAAA3AAAAA8AAAAAAAAAAAAAAAAAmAIAAGRycy9kb3ducmV2&#10;LnhtbFBLBQYAAAAABAAEAPUAAACDAwAAAAA=&#10;" fillcolor="#ece2d3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6" o:spid="_x0000_s127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/5msQA&#10;AADcAAAADwAAAGRycy9kb3ducmV2LnhtbESPwW7CMBBE70j8g7VIvYETqICmMQiQqvbAoQ18wCre&#10;xlHjdWQbCH+PK1XqcTQzbzTldrCduJIPrWMF+SwDQVw73XKj4Hx6m65BhIissXNMCu4UYLsZj0os&#10;tLvxF12r2IgE4VCgAhNjX0gZakMWw8z1xMn7dt5iTNI3Unu8Jbjt5DzLltJiy2nBYE8HQ/VPdbEK&#10;DqvPffXuj4bW58VO5n6PbI1ST5Nh9woi0hD/w3/tD61g/vwCv2fSEZCb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1/+ZrEAAAA3AAAAA8AAAAAAAAAAAAAAAAAmAIAAGRycy9k&#10;b3ducmV2LnhtbFBLBQYAAAAABAAEAPUAAACJAwAAAAA=&#10;" fillcolor="#ebe1d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7" o:spid="_x0000_s127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zG2sEA&#10;AADcAAAADwAAAGRycy9kb3ducmV2LnhtbERP3WrCMBS+H/gO4Qi7W1Md26QapRXEXexiq32AQ3Ns&#10;is1JSaLWt18uBrv8+P43u8kO4kY+9I4VLLIcBHHrdM+dguZ0eFmBCBFZ4+CYFDwowG47e9pgod2d&#10;f+hWx06kEA4FKjAxjoWUoTVkMWRuJE7c2XmLMUHfSe3xnsLtIJd5/i4t9pwaDI60N9Re6qtVsP/4&#10;ruqj/zK0al5LufAVsjVKPc+ncg0i0hT/xX/uT61g+ZbmpzPpCMjt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mcxtrBAAAA3A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8" o:spid="_x0000_s127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KBBMQA&#10;AADcAAAADwAAAGRycy9kb3ducmV2LnhtbESPQWsCMRSE7wX/Q3iCt5pVUWRrFCla9uBBbQs9Pjav&#10;2cXNyzZJdf33RhA8DjPzDbNYdbYRZ/KhdqxgNMxAEJdO12wUfH1uX+cgQkTW2DgmBVcKsFr2XhaY&#10;a3fhA52P0YgE4ZCjgirGNpcylBVZDEPXEifv13mLMUlvpPZ4SXDbyHGWzaTFmtNChS29V1Sejv9W&#10;wdx8mJ9dWRxMLPbfftNO/gyyUoN+t34DEamLz/CjXWgF4+kI7mfSEZ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iCgQTEAAAA3AAAAA8AAAAAAAAAAAAAAAAAmAIAAGRycy9k&#10;b3ducmV2LnhtbFBLBQYAAAAABAAEAPUAAACJAwAAAAA=&#10;" fillcolor="#eae0d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9" o:spid="_x0000_s127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Afc8QA&#10;AADcAAAADwAAAGRycy9kb3ducmV2LnhtbESPQWsCMRSE74L/ITyhN812i0VWoxRpyx56UKvg8bF5&#10;Zhc3L2uS6vbfG6HQ4zAz3zCLVW9bcSUfGscKnicZCOLK6YaNgv33x3gGIkRkja1jUvBLAVbL4WCB&#10;hXY33tJ1F41IEA4FKqhj7AopQ1WTxTBxHXHyTs5bjEl6I7XHW4LbVuZZ9iotNpwWauxoXVN13v1Y&#10;BTPzaY5fVbk1sdwc/Hv3cjHISj2N+rc5iEh9/A//tUutIJ/m8DiTjoBc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hQH3PEAAAA3AAAAA8AAAAAAAAAAAAAAAAAmAIAAGRycy9k&#10;b3ducmV2LnhtbFBLBQYAAAAABAAEAPUAAACJAwAAAAA=&#10;" fillcolor="#eae0d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0" o:spid="_x0000_s127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y66MUA&#10;AADcAAAADwAAAGRycy9kb3ducmV2LnhtbESPzWrDMBCE74W+g9hAbo0ch4bgRjGhpMGHHpqfQo+L&#10;tZVNrJUjqYn79lUhkOMwM98wy3KwnbiQD61jBdNJBoK4drplo+B4eHtagAgRWWPnmBT8UoBy9fiw&#10;xEK7K+/oso9GJAiHAhU0MfaFlKFuyGKYuJ44ed/OW4xJeiO1x2uC207mWTaXFltOCw329NpQfdr/&#10;WAULszVf73W1M7H6+PSbfnY2yEqNR8P6BUSkId7Dt3alFeTPM/g/k46AXP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HLroxQAAANwAAAAPAAAAAAAAAAAAAAAAAJgCAABkcnMv&#10;ZG93bnJldi54bWxQSwUGAAAAAAQABAD1AAAAigMAAAAA&#10;" fillcolor="#eae0d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1" o:spid="_x0000_s127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2ErsIA&#10;AADcAAAADwAAAGRycy9kb3ducmV2LnhtbESPzWoCMRSF9wXfIVyhu5rRWimjUcqUYpdtFOryMrlO&#10;gpObYZLq+PZNQXB5OD8fZ7UZfCvO1EcXWMF0UoAgroNx3CjY7z6eXkHEhGywDUwKrhRhsx49rLA0&#10;4cLfdNapEXmEY4kKbEpdKWWsLXmMk9ARZ+8Yeo8py76RpsdLHvetnBXFQnp0nAkWO6os1Sf96zPk&#10;2b//fHl9qOZd1VjWeuuOTqnH8fC2BJFoSPfwrf1pFMxe5vB/Jh8Buf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nYSuwgAAANwAAAAPAAAAAAAAAAAAAAAAAJgCAABkcnMvZG93&#10;bnJldi54bWxQSwUGAAAAAAQABAD1AAAAhwMAAAAA&#10;" fillcolor="#e9dfd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2" o:spid="_x0000_s127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EhNcIA&#10;AADcAAAADwAAAGRycy9kb3ducmV2LnhtbESPzWoCMRSF9wXfIVyhu5rRqpTRKGVKaZc2CnV5mVwn&#10;wcnNMEl1+vaNIHR5OD8fZ70dfCsu1EcXWMF0UoAgroNx3Cg47N+fXkDEhGywDUwKfinCdjN6WGNp&#10;wpW/6KJTI/IIxxIV2JS6UspYW/IYJ6Ejzt4p9B5Tln0jTY/XPO5bOSuKpfToOBMsdlRZqs/6x2fI&#10;s3/73nl9rOZd1VjW+sOdnFKP4+F1BSLRkP7D9/anUTBbLOB2Jh8Buf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0SE1wgAAANwAAAAPAAAAAAAAAAAAAAAAAJgCAABkcnMvZG93&#10;bnJldi54bWxQSwUGAAAAAAQABAD1AAAAhwMAAAAA&#10;" fillcolor="#e9dfd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3" o:spid="_x0000_s127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fUucQA&#10;AADcAAAADwAAAGRycy9kb3ducmV2LnhtbESP0WrCQBRE3wv+w3KFvummkUaJrkGFkvZFMPUDbrPX&#10;JDR7N2a3Jv37riD0cZiZM8wmG00rbtS7xrKCl3kEgri0uuFKwfnzbbYC4TyyxtYyKfglB9l28rTB&#10;VNuBT3QrfCUChF2KCmrvu1RKV9Zk0M1tRxy8i+0N+iD7SuoehwA3rYyjKJEGGw4LNXZ0qKn8Ln6M&#10;Arv62HPBSTte7aJbHr9yk58XSj1Px90ahKfR/4cf7XetIH5N4H4mHAG5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aH1LnEAAAA3AAAAA8AAAAAAAAAAAAAAAAAmAIAAGRycy9k&#10;b3ducmV2LnhtbFBLBQYAAAAABAAEAPUAAACJAwAAAAA=&#10;" fillcolor="#e8dec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4" o:spid="_x0000_s127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txIsIA&#10;AADcAAAADwAAAGRycy9kb3ducmV2LnhtbESP3YrCMBSE7wXfIRzBO01V/KEaxRVEvVmw+gDH5tgW&#10;m5NuE7W+vREWvBxm5htmsWpMKR5Uu8KygkE/AkGcWl1wpuB82vZmIJxH1lhaJgUvcrBatlsLjLV9&#10;8pEeic9EgLCLUUHufRVL6dKcDLq+rYiDd7W1QR9knUld4zPATSmHUTSRBgsOCzlWtMkpvSV3o8DO&#10;Dj+c8KRs/uyomv5edmZ3HinV7TTrOQhPjf+G/9t7rWA4nsLnTDgCcvk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y3EiwgAAANwAAAAPAAAAAAAAAAAAAAAAAJgCAABkcnMvZG93&#10;bnJldi54bWxQSwUGAAAAAAQABAD1AAAAhwMAAAAA&#10;" fillcolor="#e8dec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5" o:spid="_x0000_s127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HMUMEA&#10;AADcAAAADwAAAGRycy9kb3ducmV2LnhtbERP3WrCMBS+H/gO4Qi7W1ML27QzStGVTbyy7gEOzVlT&#10;1pyUJmvr25uLwS4/vv/tfradGGnwrWMFqyQFQVw73XKj4OtaPq1B+ICssXNMCm7kYb9bPGwx127i&#10;C41VaEQMYZ+jAhNCn0vpa0MWfeJ64sh9u8FiiHBopB5wiuG2k1mavkiLLccGgz0dDNU/1a9VcHx3&#10;Wp/64tXUm9O5KqdV95GVSj0u5+INRKA5/Iv/3J9aQfYc18Yz8QjI3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GBzFDBAAAA3AAAAA8AAAAAAAAAAAAAAAAAmAIAAGRycy9kb3du&#10;cmV2LnhtbFBLBQYAAAAABAAEAPUAAACGAwAAAAA=&#10;" fillcolor="#e7ddc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6" o:spid="_x0000_s128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1py8QA&#10;AADcAAAADwAAAGRycy9kb3ducmV2LnhtbESP0WrCQBRE3wX/YbmFvunGQK1GVxHboOKTaT/gkr1m&#10;Q7N3Q3Zr0r93BaGPw8ycYdbbwTbiRp2vHSuYTRMQxKXTNVcKvr/yyQKED8gaG8ek4I88bDfj0Roz&#10;7Xq+0K0IlYgQ9hkqMCG0mZS+NGTRT11LHL2r6yyGKLtK6g77CLeNTJNkLi3WHBcMtrQ3VP4Uv1bB&#10;x6fT+tTu3k25PJ2LvJ81hzRX6vVl2K1ABBrCf/jZPmoF6dsSHmfiEZCb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7Nacv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7" o:spid="_x0000_s128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sK68EA&#10;AADcAAAADwAAAGRycy9kb3ducmV2LnhtbERPS26DMBDdV8odrInUXTGwSBuKE6GkKI26CukBRniK&#10;UfEYYTfQ28eLSl0+vX+5X+wgbjT53rGCLElBELdO99wp+LzWTy8gfEDWODgmBb/kYb9bPZRYaDfz&#10;hW5N6EQMYV+gAhPCWEjpW0MWfeJG4sh9ucliiHDqpJ5wjuF2kHmabqTFnmODwZEOhtrv5scqOL45&#10;rc9j9Wza7fmjqedsOOW1Uo/rpXoFEWgJ/+I/97tWkG/i/HgmHgG5u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GbCuvBAAAA3AAAAA8AAAAAAAAAAAAAAAAAmAIAAGRycy9kb3du&#10;cmV2LnhtbFBLBQYAAAAABAAEAPUAAACGAwAAAAA=&#10;" fillcolor="#e7ddc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8" o:spid="_x0000_s128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hGCcMA&#10;AADcAAAADwAAAGRycy9kb3ducmV2LnhtbESP0YrCMBRE3wX/IdyFfdNUYUupRllEUfTJ6gdcm7tt&#10;2eamJFGrX28WFnwcZuYMM1/2phU3cr6xrGAyTkAQl1Y3XCk4nzajDIQPyBpby6TgQR6Wi+Fgjrm2&#10;dz7SrQiViBD2OSqoQ+hyKX1Zk0E/th1x9H6sMxiidJXUDu8Rblo5TZJUGmw4LtTY0aqm8re4GgX8&#10;XK9OXXY57Fyyl9u0yPbrr0ypz4/+ewYiUB/e4f/2TiuYphP4OxOPgFy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AhGCcMAAADcAAAADwAAAAAAAAAAAAAAAACYAgAAZHJzL2Rv&#10;d25yZXYueG1sUEsFBgAAAAAEAAQA9QAAAIgDAAAAAA==&#10;" fillcolor="#e6dcc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9" o:spid="_x0000_s128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rYfsMA&#10;AADcAAAADwAAAGRycy9kb3ducmV2LnhtbESP0WrCQBRE3wv+w3IF3+rGgCFEVxFRKvap0Q+4Zq9J&#10;MHs37G41+vXdQqGPw8ycYZbrwXTiTs63lhXMpgkI4srqlmsF59P+PQfhA7LGzjIpeJKH9Wr0tsRC&#10;2wd/0b0MtYgQ9gUqaELoCyl91ZBBP7U9cfSu1hkMUbpaaoePCDedTJMkkwZbjgsN9rRtqLqV30YB&#10;v3bbU59fPg8uOcqPrMyPu3mu1GQ8bBYgAg3hP/zXPmgFaZbC75l4BO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NrYfsMAAADcAAAADwAAAAAAAAAAAAAAAACYAgAAZHJzL2Rv&#10;d25yZXYueG1sUEsFBgAAAAAEAAQA9QAAAIgDAAAAAA==&#10;" fillcolor="#e6dcc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0" o:spid="_x0000_s128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Z95cUA&#10;AADcAAAADwAAAGRycy9kb3ducmV2LnhtbESPwWrDMBBE74X8g9hAb43clBrjRjYlJDSkp9j5gK21&#10;sU2slZGUxO3XV4VCjsPMvGFW5WQGcSXne8sKnhcJCOLG6p5bBcd6+5SB8AFZ42CZFHyTh7KYPaww&#10;1/bGB7pWoRURwj5HBV0IYy6lbzoy6Bd2JI7eyTqDIUrXSu3wFuFmkMskSaXBnuNChyOtO2rO1cUo&#10;4J/Nuh6zr8+dS/byI62y/eY1U+pxPr2/gQg0hXv4v73TCpbpC/ydiUdAF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ln3lxQAAANwAAAAPAAAAAAAAAAAAAAAAAJgCAABkcnMv&#10;ZG93bnJldi54bWxQSwUGAAAAAAQABAD1AAAAigMAAAAA&#10;" fillcolor="#e6dcc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1" o:spid="_x0000_s128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BmpMQA&#10;AADcAAAADwAAAGRycy9kb3ducmV2LnhtbESP3WrCQBSE7wu+w3KE3hTdVdoo0VVEKP25aqMPcMwe&#10;k2D2bMieavr23UKhl8PMfMOst4Nv1ZX62AS2MJsaUMRlcA1XFo6H58kSVBRkh21gsvBNEbab0d0a&#10;cxdu/EnXQiqVIBxztFCLdLnWsazJY5yGjjh559B7lCT7SrsebwnuWz03JtMeG04LNXa0r6m8FF/e&#10;QmyfTsVJSvNmHj5ecFhksn9Ha+/Hw24FSmiQ//Bf+9VZmGeP8HsmHQG9+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9QZqTEAAAA3AAAAA8AAAAAAAAAAAAAAAAAmAIAAGRycy9k&#10;b3ducmV2LnhtbFBLBQYAAAAABAAEAPUAAACJAwAAAAA=&#10;" fillcolor="#e5dbc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2" o:spid="_x0000_s128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zDP8QA&#10;AADcAAAADwAAAGRycy9kb3ducmV2LnhtbESPUWvCQBCE3wv+h2MFX4reVTCV1FNEKFWf2rQ/YM1t&#10;k2BuL+S2mv77niD0cZiZb5jVZvCtulAfm8AWnmYGFHEZXMOVha/P1+kSVBRkh21gsvBLETbr0cMK&#10;cxeu/EGXQiqVIBxztFCLdLnWsazJY5yFjjh536H3KEn2lXY9XhPct3puTKY9NpwWauxoV1N5Ln68&#10;hdguTsVJSnMwj+9vODxnsjuitZPxsH0BJTTIf/je3jsL82wBtzPpCO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Acwz/EAAAA3AAAAA8AAAAAAAAAAAAAAAAAmAIAAGRycy9k&#10;b3ducmV2LnhtbFBLBQYAAAAABAAEAPUAAACJAwAAAAA=&#10;" fillcolor="#e5dbc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3" o:spid="_x0000_s1287" style="position:absolute;left:750;top:3281;width:1047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QG3cEA&#10;AADcAAAADwAAAGRycy9kb3ducmV2LnhtbESP3YrCMBSE7xd8h3AWvFvT7UWRapRlQXDFG6sPcGhO&#10;fzA5KUm03bc3guDlMDPfMOvtZI24kw+9YwXfiwwEce10z62Cy3n3tQQRIrJG45gU/FOA7Wb2scZS&#10;u5FPdK9iKxKEQ4kKuhiHUspQd2QxLNxAnLzGeYsxSd9K7XFMcGtknmWFtNhzWuhwoN+O6mt1swrk&#10;udqNy8r4zB3y5mj+9qeGnFLzz+lnBSLSFN/hV3uvFeRFAc8z6QjIz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5EBt3BAAAA3AAAAA8AAAAAAAAAAAAAAAAAmAIAAGRycy9kb3du&#10;cmV2LnhtbFBLBQYAAAAABAAEAPUAAACGAwAAAAA=&#10;" filled="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Listar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Períodos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264" o:spid="_x0000_s1288" style="position:absolute;left:669;top:3431;width:1214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ijRsIA&#10;AADcAAAADwAAAGRycy9kb3ducmV2LnhtbESPzYoCMRCE78K+Q2hhb5pxDq6MRhFBcMWLow/QTHp+&#10;MOkMSdaZfXuzIOyxqKqvqM1utEY8yYfOsYLFPANBXDndcaPgfjvOViBCRNZoHJOCXwqw235MNlho&#10;N/CVnmVsRIJwKFBBG2NfSBmqliyGueuJk1c7bzEm6RupPQ4Jbo3Ms2wpLXacFlrs6dBS9Sh/rAJ5&#10;K4/DqjQ+c+e8vpjv07Ump9TndNyvQUQa43/43T5pBfnyC/7OpCMgt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CKNGwgAAANwAAAAPAAAAAAAAAAAAAAAAAJgCAABkcnMvZG93&#10;bnJldi54bWxQSwUGAAAAAAQABAD1AAAAhwMAAAAA&#10;" filled="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Averbação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Tempo </w:t>
                          </w:r>
                        </w:p>
                      </w:txbxContent>
                    </v:textbox>
                  </v:rect>
                  <v:rect id="Rectangle 265" o:spid="_x0000_s1289" style="position:absolute;left:1062;top:3581;width:421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c3NL8A&#10;AADcAAAADwAAAGRycy9kb3ducmV2LnhtbERPy4rCMBTdC/MP4Q6403S6EKlGGQYKHXFj9QMuze2D&#10;SW5KkrH1781CcHk47/1xtkbcyYfBsYKvdQaCuHF64E7B7VqutiBCRNZoHJOCBwU4Hj4Weyy0m/hC&#10;9zp2IoVwKFBBH+NYSBmaniyGtRuJE9c6bzEm6DupPU4p3BqZZ9lGWhw4NfQ40k9PzV/9bxXIa11O&#10;29r4zJ3y9mx+q0tLTqnl5/y9AxFpjm/xy11pBfkmrU1n0hGQh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Qlzc0vwAAANwAAAAPAAAAAAAAAAAAAAAAAJgCAABkcnMvZG93bnJl&#10;di54bWxQSwUGAAAAAAQABAD1AAAAhAMAAAAA&#10;" filled="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Fictício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oval id="Oval 266" o:spid="_x0000_s1290" style="position:absolute;left:2493;top:855;width:1339;height: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XdoMYA&#10;AADcAAAADwAAAGRycy9kb3ducmV2LnhtbESPUUvDMBSF3wX/Q7jC3rbUMqrWZWMoDhnIcPoDrs1d&#10;U9rclCR2db9+GQx8PJxzvsNZrEbbiYF8aBwruJ9lIIgrpxuuFXx/vU0fQYSIrLFzTAr+KMBqeXuz&#10;wFK7I3/SsI+1SBAOJSowMfallKEyZDHMXE+cvIPzFmOSvpba4zHBbSfzLCukxYbTgsGeXgxV7f7X&#10;Kngo2nazHTb9x+51fch5/tOdjFdqcjeun0FEGuN/+Np+1wry4gkuZ9IRkMsz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tXdoMYAAADcAAAADwAAAAAAAAAAAAAAAACYAgAAZHJz&#10;L2Rvd25yZXYueG1sUEsFBgAAAAAEAAQA9QAAAIsDAAAAAA==&#10;" fillcolor="#c0bfc0" strokecolor="#c0bfc0" strokeweight="33e-5mm"/>
                  <v:oval id="Oval 267" o:spid="_x0000_s1291" style="position:absolute;left:2458;top:820;width:1339;height: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DdDsIA&#10;AADcAAAADwAAAGRycy9kb3ducmV2LnhtbERPS08CMRC+m/gfmjHxYqArBzULhSCJiRoOusB9sp19&#10;hHa6bEd2/ff0QMLxy/derEbv1Jn62AY28DzNQBGXwbZcG9jvPiZvoKIgW3SBycA/RVgt7+8WmNsw&#10;8C+dC6lVCuGYo4FGpMu1jmVDHuM0dMSJq0LvURLsa217HFK4d3qWZS/aY8upocGONg2Vx+LPGzh9&#10;y/uhkKes2rrNV+uqHz+c1sY8PozrOSihUW7iq/vTGpi9pvnpTDoCen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EN0OwgAAANwAAAAPAAAAAAAAAAAAAAAAAJgCAABkcnMvZG93&#10;bnJldi54bWxQSwUGAAAAAAQABAD1AAAAhwMAAAAA&#10;" fillcolor="#fcf2e3" strokeweight="33e-5mm"/>
                  <v:rect id="Rectangle 268" o:spid="_x0000_s129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yU0sQA&#10;AADcAAAADwAAAGRycy9kb3ducmV2LnhtbESPQWvCQBSE74L/YXkFL9JsIqWV1FVECXgr1SI5PrKv&#10;STD7NmbXuP77bqHQ4zAz3zCrTTCdGGlwrWUFWZKCIK6sbrlW8HUqnpcgnEfW2FkmBQ9ysFlPJyvM&#10;tb3zJ41HX4sIYZejgsb7PpfSVQ0ZdIntiaP3bQeDPsqhlnrAe4SbTi7S9FUabDkuNNjTrqHqcrwZ&#10;BbfUhfPLCYvLvKTgyg+7v2ZWqdlT2L6D8BT8f/ivfdAKFm8Z/J6JR0C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88lNLEAAAA3AAAAA8AAAAAAAAAAAAAAAAAmAIAAGRycy9k&#10;b3ducmV2LnhtbFBLBQYAAAAABAAEAPUAAACJAwAAAAA=&#10;" fillcolor="#fbf1e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9" o:spid="_x0000_s129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+4KpcQA&#10;AADcAAAADwAAAGRycy9kb3ducmV2LnhtbESPQWvCQBSE74L/YXkFL9JsDKWV1FVECXgr1SI5PrKv&#10;STD7NmbXuP77bqHQ4zAz3zCrTTCdGGlwrWUFiyQFQVxZ3XKt4OtUPC9BOI+ssbNMCh7kYLOeTlaY&#10;a3vnTxqPvhYRwi5HBY33fS6lqxoy6BLbE0fv2w4GfZRDLfWA9wg3nczS9FUabDkuNNjTrqHqcrwZ&#10;BbfUhfPLCYvLvKTgyg+7vy6sUrOnsH0H4Sn4//Bf+6AVZG8Z/J6JR0C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/uCqXEAAAA3AAAAA8AAAAAAAAAAAAAAAAAmAIAAGRycy9k&#10;b3ducmV2LnhtbFBLBQYAAAAABAAEAPUAAACJAwAAAAA=&#10;" fillcolor="#fbf1e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0" o:spid="_x0000_s129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dOZMYA&#10;AADcAAAADwAAAGRycy9kb3ducmV2LnhtbESPT2vCQBTE7wW/w/KE3upGS00bXUW0Ba/+odbbI/tM&#10;otm3IbsmqZ/eLQg9DjPzG2Y670wpGqpdYVnBcBCBIE6tLjhTsN99vbyDcB5ZY2mZFPySg/ms9zTF&#10;RNuWN9RsfSYChF2CCnLvq0RKl+Zk0A1sRRy8k60N+iDrTOoa2wA3pRxF0VgaLDgs5FjRMqf0sr0a&#10;Be2tiYfl4ufjk6/xAd+Oq+/D8azUc79bTEB46vx/+NFeawWj+BX+zoQjIG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3dOZMYAAADcAAAADwAAAAAAAAAAAAAAAACYAgAAZHJz&#10;L2Rvd25yZXYueG1sUEsFBgAAAAAEAAQA9QAAAIsDAAAAAA==&#10;" fillcolor="#faf0e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1" o:spid="_x0000_s129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7WEMYA&#10;AADcAAAADwAAAGRycy9kb3ducmV2LnhtbESPT2vCQBTE7wW/w/KE3upGaU0bXUW0Ba/+odbbI/tM&#10;otm3IbsmqZ/eLQg9DjPzG2Y670wpGqpdYVnBcBCBIE6tLjhTsN99vbyDcB5ZY2mZFPySg/ms9zTF&#10;RNuWN9RsfSYChF2CCnLvq0RKl+Zk0A1sRRy8k60N+iDrTOoa2wA3pRxF0VgaLDgs5FjRMqf0sr0a&#10;Be2tiYfl4ufjk6/xAd+Oq+/D8azUc79bTEB46vx/+NFeawWj+BX+zoQjIG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J7WEMYAAADcAAAADwAAAAAAAAAAAAAAAACYAgAAZHJz&#10;L2Rvd25yZXYueG1sUEsFBgAAAAAEAAQA9QAAAIsDAAAAAA==&#10;" fillcolor="#faf0e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2" o:spid="_x0000_s129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9Jzi8UA&#10;AADcAAAADwAAAGRycy9kb3ducmV2LnhtbESPT2vCQBTE70K/w/IK3nSjoGlTV5FWwat/qPX2yL4m&#10;abNvQ3ZNop/eFQSPw8z8hpktOlOKhmpXWFYwGkYgiFOrC84UHPbrwRsI55E1lpZJwYUcLOYvvRkm&#10;2ra8pWbnMxEg7BJUkHtfJVK6NCeDbmgr4uD92tqgD7LOpK6xDXBTynEUTaXBgsNCjhV95pT+785G&#10;QXtt4lG5/Hlf8Tk+4uT09X08/SnVf+2WHyA8df4ZfrQ3WsE4nsD9TDg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0nOLxQAAANw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3" o:spid="_x0000_s129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dzG8cA&#10;AADcAAAADwAAAGRycy9kb3ducmV2LnhtbESPT2vCQBTE7wW/w/KE3upGD6nEbEJRBD0UWisGb8/s&#10;yx+afRuyq6b99N1CocdhZn7DpPloOnGjwbWWFcxnEQji0uqWawXHj+3TEoTzyBo7y6Tgixzk2eQh&#10;xUTbO7/T7eBrESDsElTQeN8nUrqyIYNuZnvi4FV2MOiDHGqpB7wHuOnkIopiabDlsNBgT+uGys/D&#10;1SiIi+vlWG/Pr2+noiqr/XKz8fG3Uo/T8WUFwtPo/8N/7Z1WsHiO4fdMOAIy+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wHcxvHAAAA3AAAAA8AAAAAAAAAAAAAAAAAmAIAAGRy&#10;cy9kb3ducmV2LnhtbFBLBQYAAAAABAAEAPUAAACMAwAAAAA=&#10;" fillcolor="#f9efe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4" o:spid="_x0000_s129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vWgMYA&#10;AADcAAAADwAAAGRycy9kb3ducmV2LnhtbESPT4vCMBTE78J+h/AEb5rqoUo1iqwI60FwXVnx9mxe&#10;/7DNS2miVj/9RhA8DjPzG2a2aE0lrtS40rKC4SACQZxaXXKu4PCz7k9AOI+ssbJMCu7kYDH/6Mww&#10;0fbG33Td+1wECLsEFRTe14mULi3IoBvYmjh4mW0M+iCbXOoGbwFuKjmKolgaLDksFFjTZ0Hp3/5i&#10;FMTHy/mQr0/b3e8xS7PNZLXy8UOpXrddTkF4av07/Gp/aQWj8RieZ8IRkPN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0vWgMYAAADcAAAADwAAAAAAAAAAAAAAAACYAgAAZHJz&#10;L2Rvd25yZXYueG1sUEsFBgAAAAAEAAQA9QAAAIsDAAAAAA==&#10;" fillcolor="#f9efe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5" o:spid="_x0000_s129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RC8sQA&#10;AADcAAAADwAAAGRycy9kb3ducmV2LnhtbERPy2rCQBTdC/2H4Rbc6aQuYkgdRSpCXRSsDZXurpmb&#10;B83cCZnJo/36zqLg8nDem91kGjFQ52rLCp6WEQji3OqaSwXZx3GRgHAeWWNjmRT8kIPd9mG2wVTb&#10;kd9puPhShBB2KSqovG9TKV1ekUG3tC1x4ArbGfQBdqXUHY4h3DRyFUWxNFhzaKiwpZeK8u9LbxTE&#10;1/6Wlcevt/PntciLU3I4+PhXqfnjtH8G4Wnyd/G/+1UrWK3D2nAmHAG5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UQvLEAAAA3AAAAA8AAAAAAAAAAAAAAAAAmAIAAGRycy9k&#10;b3ducmV2LnhtbFBLBQYAAAAABAAEAPUAAACJAwAAAAA=&#10;" fillcolor="#f9efe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6" o:spid="_x0000_s130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MVjMUA&#10;AADcAAAADwAAAGRycy9kb3ducmV2LnhtbESPzWrCQBSF90LfYbiFbkQnutCaOkoVBOlOTYXubjO3&#10;SejMnZAZY/TpHUFweTg/H2e+7KwRLTW+cqxgNExAEOdOV1woyA6bwTsIH5A1Gsek4EIelouX3hxT&#10;7c68o3YfChFH2KeooAyhTqX0eUkW/dDVxNH7c43FEGVTSN3gOY5bI8dJMpEWK46EEmtal5T/7082&#10;QrZHefy+fOXXrP/zu2qlua53Rqm31+7zA0SgLjzDj/ZWKxhPZ3A/E4+AXN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IxWMxQAAANwAAAAPAAAAAAAAAAAAAAAAAJgCAABkcnMv&#10;ZG93bnJldi54bWxQSwUGAAAAAAQABAD1AAAAigMAAAAA&#10;" fillcolor="#f8eed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7" o:spid="_x0000_s130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zMNsIA&#10;AADcAAAADwAAAGRycy9kb3ducmV2LnhtbERPTWvCQBC9F/wPywi9FN3oQSR1lVYQpDetCr2N2TEJ&#10;7s6G7DZGf33nIPT4eN+LVe+d6qiNdWADk3EGirgItubSwOF7M5qDignZogtMBu4UYbUcvCwwt+HG&#10;O+r2qVQSwjFHA1VKTa51LCryGMehIRbuElqPSWBbatviTcK909Msm2mPNUtDhQ2tKyqu+18vJduT&#10;Ph3vX8Xj8PZz/uy0e6x3zpjXYf/xDipRn/7FT/fWGpjOZb6ckSOgl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zMw2wgAAANwAAAAPAAAAAAAAAAAAAAAAAJgCAABkcnMvZG93&#10;bnJldi54bWxQSwUGAAAAAAQABAD1AAAAhwMAAAAA&#10;" fillcolor="#f8eed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8" o:spid="_x0000_s130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7PnMMA&#10;AADcAAAADwAAAGRycy9kb3ducmV2LnhtbESPQYvCMBSE74L/ITzBm6YKinaNIgsLyyKC1e350Tyb&#10;YvPSbbJa/70RBI/DzHzDrDadrcWVWl85VjAZJyCIC6crLhWcjl+jBQgfkDXWjknBnTxs1v3eClPt&#10;bnygaxZKESHsU1RgQmhSKX1hyKIfu4Y4emfXWgxRtqXULd4i3NZymiRzabHiuGCwoU9DxSX7twqO&#10;cl/t3MzUy8v5Z/b3m+fNNsuVGg667QeIQF14h1/tb61gupjA80w8An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K7PnMMAAADcAAAADwAAAAAAAAAAAAAAAACYAgAAZHJzL2Rv&#10;d25yZXYueG1sUEsFBgAAAAAEAAQA9QAAAIgDAAAAAA==&#10;" fillcolor="#f7edd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9" o:spid="_x0000_s130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xR68QA&#10;AADcAAAADwAAAGRycy9kb3ducmV2LnhtbESPQWvCQBSE7wX/w/IEb3VjwKLRVUQQRKTQqDk/ss9s&#10;MPs2ZldN/323UOhxmJlvmOW6t414Uudrxwom4wQEcel0zZWC82n3PgPhA7LGxjEp+CYP69XgbYmZ&#10;di/+omceKhEh7DNUYEJoMyl9aciiH7uWOHpX11kMUXaV1B2+Itw2Mk2SD2mx5rhgsKWtofKWP6yC&#10;k/ysj25qmvntepjeL0XRbvJCqdGw3yxABOrDf/ivvdcK0lkKv2fiEZC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x8UevEAAAA3AAAAA8AAAAAAAAAAAAAAAAAmAIAAGRycy9k&#10;b3ducmV2LnhtbFBLBQYAAAAABAAEAPUAAACJAwAAAAA=&#10;" fillcolor="#f7edd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0" o:spid="_x0000_s130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0pn8EA&#10;AADcAAAADwAAAGRycy9kb3ducmV2LnhtbESPT4vCMBTE78J+h/AW9qapClKraZGC6NU/F2+P5tkU&#10;m5eSRO1++83Cwh6HmfkNs61G24sX+dA5VjCfZSCIG6c7bhVcL/tpDiJEZI29Y1LwTQGq8mOyxUK7&#10;N5/odY6tSBAOBSowMQ6FlKExZDHM3ECcvLvzFmOSvpXa4zvBbS8XWbaSFjtOCwYHqg01j/PTKrDL&#10;fWxuq7o/sh/z9fpuajqclPr6HHcbEJHG+B/+ax+1gkW+hN8z6QjI8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cdKZ/BAAAA3AAAAA8AAAAAAAAAAAAAAAAAmAIAAGRycy9kb3du&#10;cmV2LnhtbFBLBQYAAAAABAAEAPUAAACGAwAAAAA=&#10;" fillcolor="#f6ecd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1" o:spid="_x0000_s130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Sx68EA&#10;AADcAAAADwAAAGRycy9kb3ducmV2LnhtbESPQYvCMBSE74L/ITxhbzZdV6R2jSIF0auul709mmdT&#10;tnkpSdT6740g7HGYmW+Y1WawnbiRD61jBZ9ZDoK4drrlRsH5ZzctQISIrLFzTAoeFGCzHo9WWGp3&#10;5yPdTrERCcKhRAUmxr6UMtSGLIbM9cTJuzhvMSbpG6k93hPcdnKW5wtpseW0YLCnylD9d7paBfZr&#10;F+vfRdUd2A/FcnkxFe2PSn1Mhu03iEhD/A+/2wetYFbM4XUmHQG5f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j0sevBAAAA3AAAAA8AAAAAAAAAAAAAAAAAmAIAAGRycy9kb3du&#10;cmV2LnhtbFBLBQYAAAAABAAEAPUAAACGAwAAAAA=&#10;" fillcolor="#f6ecd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2" o:spid="_x0000_s130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gUcMEA&#10;AADcAAAADwAAAGRycy9kb3ducmV2LnhtbESPQYvCMBSE74L/ITxhbzZdF6V2jSIF0auul709mmdT&#10;tnkpSdT6740g7HGYmW+Y1WawnbiRD61jBZ9ZDoK4drrlRsH5ZzctQISIrLFzTAoeFGCzHo9WWGp3&#10;5yPdTrERCcKhRAUmxr6UMtSGLIbM9cTJuzhvMSbpG6k93hPcdnKW5wtpseW0YLCnylD9d7paBfZr&#10;F+vfRdUd2A/FcnkxFe2PSn1Mhu03iEhD/A+/2wetYFbM4XUmHQG5f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e4FHDBAAAA3AAAAA8AAAAAAAAAAAAAAAAAmAIAAGRycy9kb3du&#10;cmV2LnhtbFBLBQYAAAAABAAEAPUAAACGAwAAAAA=&#10;" fillcolor="#f6ecd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3" o:spid="_x0000_s130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YgRMYA&#10;AADcAAAADwAAAGRycy9kb3ducmV2LnhtbESPQWvCQBSE74X+h+UVvNVNlYqN2UgRhUKpoK2gt2f2&#10;mYTsvg3Zrab/3hWEHoeZ+YbJ5r014kydrx0reBkmIIgLp2suFfx8r56nIHxA1mgck4I/8jDPHx8y&#10;TLW78IbO21CKCGGfooIqhDaV0hcVWfRD1xJH7+Q6iyHKrpS6w0uEWyNHSTKRFmuOCxW2tKioaLa/&#10;VsG6333Wb/umGR/Nl18eF4dXMgelBk/9+wxEoD78h+/tD61gNJ3A7Uw8AjK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UYgRM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4" o:spid="_x0000_s130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qF38YA&#10;AADcAAAADwAAAGRycy9kb3ducmV2LnhtbESPQWsCMRSE7wX/Q3iCt5pVabWrUUQUClJB24Lenpvn&#10;7rLJy7KJuv77plDocZiZb5jZorVG3KjxpWMFg34CgjhzuuRcwdfn5nkCwgdkjcYxKXiQh8W88zTD&#10;VLs77+l2CLmIEPYpKihCqFMpfVaQRd93NXH0Lq6xGKJscqkbvEe4NXKYJK/SYslxocCaVgVl1eFq&#10;Feza7235dqyq0dl8+PV5dXohc1Kq122XUxCB2vAf/mu/awXDyRh+z8QjIO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gqF38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5" o:spid="_x0000_s130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AqlMAA&#10;AADcAAAADwAAAGRycy9kb3ducmV2LnhtbERPy2qEMBTdF/oP4Ra6q1ELg2MnShmY1t0wD7q+NXdU&#10;NDdiomP/vlkUujyc965czSAWmlxnWUESxSCIa6s7bhRcL4eXDITzyBoHy6TghxyUxePDDnNt73yi&#10;5ewbEULY5aig9X7MpXR1SwZdZEfiwN3sZNAHODVST3gP4WaQaRxvpMGOQ0OLI+1bqvvzbBQMx/6W&#10;zMa+8jZpKvP9+XXKqg+lnp/W9zcQnlb/L/5zV1pBmoW14Uw4ArL4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5AqlMAAAADcAAAADwAAAAAAAAAAAAAAAACYAgAAZHJzL2Rvd25y&#10;ZXYueG1sUEsFBgAAAAAEAAQA9QAAAIUDAAAAAA==&#10;" fillcolor="#f4eadb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6" o:spid="_x0000_s131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yPD8IA&#10;AADcAAAADwAAAGRycy9kb3ducmV2LnhtbESPQYvCMBSE78L+h/AEb5rWBanVVGRBt7dFXfb8bJ5t&#10;afNSmqj1328EweMwM98w681gWnGj3tWWFcSzCARxYXXNpYLf026agHAeWWNrmRQ8yMEm+xitMdX2&#10;zge6HX0pAoRdigoq77tUSldUZNDNbEccvIvtDfog+1LqHu8Bblo5j6KFNFhzWKiwo6+KiuZ4NQra&#10;n+YSX4395GVc5ub8/XdI8r1Sk/GwXYHwNPh3+NXOtYJ5soTnmXAEZ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3I8PwgAAANwAAAAPAAAAAAAAAAAAAAAAAJgCAABkcnMvZG93&#10;bnJldi54bWxQSwUGAAAAAAQABAD1AAAAhwMAAAAA&#10;" fillcolor="#f4eadb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7" o:spid="_x0000_s131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+wT70A&#10;AADcAAAADwAAAGRycy9kb3ducmV2LnhtbERPSwrCMBDdC94hjOBO0yqIVqOIoHYnfnA9NmNbbCal&#10;iVpvbxaCy8f7L1atqcSLGldaVhAPIxDEmdUl5wou5+1gCsJ5ZI2VZVLwIQerZbezwETbNx/pdfK5&#10;CCHsElRQeF8nUrqsIINuaGviwN1tY9AH2ORSN/gO4aaSoyiaSIMlh4YCa9oUlD1OT6OgOjzu8dPY&#10;Mc/iPDW3/fU4TXdK9Xvteg7CU+v/4p871QpGszA/nAlHQC6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ED+wT70AAADcAAAADwAAAAAAAAAAAAAAAACYAgAAZHJzL2Rvd25yZXYu&#10;eG1sUEsFBgAAAAAEAAQA9QAAAIIDAAAAAA==&#10;" fillcolor="#f4eadb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8" o:spid="_x0000_s131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5xBMYA&#10;AADcAAAADwAAAGRycy9kb3ducmV2LnhtbESP0WrCQBRE3wv+w3IF3+pGH8RG1yCCNlIprfoBl+w1&#10;CcneTbMbk/bru0Khj8PMnGHWyWBqcafWlZYVzKYRCOLM6pJzBdfL/nkJwnlkjbVlUvBNDpLN6GmN&#10;sbY9f9L97HMRIOxiVFB438RSuqwgg25qG+Lg3Wxr0AfZ5lK32Ae4qeU8ihbSYMlhocCGdgVl1bkz&#10;ChaH8s0t+6/TLX2n6FC9Hj+6n0apyXjYrkB4Gvx/+K+dagXzlxk8zoQjID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F5xBMYAAADcAAAADwAAAAAAAAAAAAAAAACYAgAAZHJz&#10;L2Rvd25yZXYueG1sUEsFBgAAAAAEAAQA9QAAAIsDAAAAAA==&#10;" fillcolor="#f3e9da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9" o:spid="_x0000_s131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zvc8YA&#10;AADcAAAADwAAAGRycy9kb3ducmV2LnhtbESP0WrCQBRE34X+w3ILfdNN8yCauooITVMsYm0/4JK9&#10;JiHZu2l2TWK/vlsQfBxm5gyz2oymET11rrKs4HkWgSDOra64UPD99TpdgHAeWWNjmRRcycFm/TBZ&#10;YaLtwJ/Un3whAoRdggpK79tESpeXZNDNbEscvLPtDPogu0LqDocAN42Mo2guDVYcFkpsaVdSXp8u&#10;RsE8rfZuMfx8nLMDRWn99n68/LZKPT2O2xcQnkZ/D9/amVYQL2P4PxOOgFz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Izvc8YAAADcAAAADwAAAAAAAAAAAAAAAACYAgAAZHJz&#10;L2Rvd25yZXYueG1sUEsFBgAAAAAEAAQA9QAAAIsDAAAAAA==&#10;" fillcolor="#f3e9da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0" o:spid="_x0000_s131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BK6MYA&#10;AADcAAAADwAAAGRycy9kb3ducmV2LnhtbESP0WrCQBRE3wv+w3KFvunGCKKpqxTBmNJSqu0HXLLX&#10;JJi9G7NrkvbruwWhj8PMnGHW28HUoqPWVZYVzKYRCOLc6ooLBV+f+8kShPPIGmvLpOCbHGw3o4c1&#10;Jtr2fKTu5AsRIOwSVFB63yRSurwkg25qG+LgnW1r0AfZFlK32Ae4qWUcRQtpsOKwUGJDu5Lyy+lm&#10;FCzS6tUt++vbOXunKL0cXj5uP41Sj+Ph+QmEp8H/h+/tTCuIV3P4OxOOgN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8BK6MYAAADcAAAADwAAAAAAAAAAAAAAAACYAgAAZHJz&#10;L2Rvd25yZXYueG1sUEsFBgAAAAAEAAQA9QAAAIsDAAAAAA==&#10;" fillcolor="#f3e9da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1" o:spid="_x0000_s131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I1fMYA&#10;AADcAAAADwAAAGRycy9kb3ducmV2LnhtbESPW2sCMRSE3wv+h3CEvtWstvWyGqWULi0FFS/g62Fz&#10;3CxuTpYk1e2/bwqFPg4z8w2zWHW2EVfyoXasYDjIQBCXTtdcKTgeiocpiBCRNTaOScE3BVgte3cL&#10;zLW78Y6u+1iJBOGQowITY5tLGUpDFsPAtcTJOztvMSbpK6k93hLcNnKUZWNpsea0YLClV0PlZf9l&#10;FeB7YTbPp8/JW+Gb8JgV6+36PFPqvt+9zEFE6uJ/+K/9oRWMZk/weyYdAbn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SI1fMYAAADcAAAADwAAAAAAAAAAAAAAAACYAgAAZHJz&#10;L2Rvd25yZXYueG1sUEsFBgAAAAAEAAQA9QAAAIsDAAAAAA==&#10;" fillcolor="#f2e8d9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2" o:spid="_x0000_s131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bRdMMA&#10;AADcAAAADwAAAGRycy9kb3ducmV2LnhtbESP3WoCMRSE7wXfIRzBG6lJhVa7NYooFu/Enwc4bE43&#10;i5uTJUnd9e2bgtDLYWa+YZbr3jXiTiHWnjW8ThUI4tKbmisN18v+ZQEiJmSDjWfS8KAI69VwsMTC&#10;+I5PdD+nSmQIxwI12JTaQspYWnIYp74lzt63Dw5TlqGSJmCX4a6RM6XepcOa84LFlraWytv5x2mY&#10;2FNfbY/XL5SPchfmSnXHvdJ6POo3nyAS9ek//GwfjIbZxxv8nclHQK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xbRdMMAAADcAAAADwAAAAAAAAAAAAAAAACYAgAAZHJzL2Rv&#10;d25yZXYueG1sUEsFBgAAAAAEAAQA9QAAAIgDAAAAAA==&#10;" fillcolor="#f1e7d8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3" o:spid="_x0000_s131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RPA8MA&#10;AADcAAAADwAAAGRycy9kb3ducmV2LnhtbESPQWsCMRSE74L/ITyhF6mJHrTdGkUsFm/i6g94bF43&#10;SzcvS5K6679vCoLHYWa+YdbbwbXiRiE2njXMZwoEceVNw7WG6+Xw+gYiJmSDrWfScKcI2814tMbC&#10;+J7PdCtTLTKEY4EabEpdIWWsLDmMM98RZ+/bB4cpy1BLE7DPcNfKhVJL6bDhvGCxo72l6qf8dRqm&#10;9jzU+9P1C+W9+gwrpfrTQWn9Mhl2HyASDekZfrSPRsPifQn/Z/IRkJ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8RPA8MAAADcAAAADwAAAAAAAAAAAAAAAACYAgAAZHJzL2Rv&#10;d25yZXYueG1sUEsFBgAAAAAEAAQA9QAAAIgDAAAAAA==&#10;" fillcolor="#f1e7d8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4" o:spid="_x0000_s131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jqmMMA&#10;AADcAAAADwAAAGRycy9kb3ducmV2LnhtbESPQWsCMRSE74L/ITyhF6mJHrTdGkUsFm/i6g94bF43&#10;SzcvS5K6679vCoLHYWa+YdbbwbXiRiE2njXMZwoEceVNw7WG6+Xw+gYiJmSDrWfScKcI2814tMbC&#10;+J7PdCtTLTKEY4EabEpdIWWsLDmMM98RZ+/bB4cpy1BLE7DPcNfKhVJL6bDhvGCxo72l6qf8dRqm&#10;9jzU+9P1C+W9+gwrpfrTQWn9Mhl2HyASDekZfrSPRsPifQX/Z/IRkJ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IjqmMMAAADcAAAADwAAAAAAAAAAAAAAAACYAgAAZHJzL2Rv&#10;d25yZXYueG1sUEsFBgAAAAAEAAQA9QAAAIgDAAAAAA==&#10;" fillcolor="#f1e7d8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5" o:spid="_x0000_s131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qWUsIA&#10;AADcAAAADwAAAGRycy9kb3ducmV2LnhtbERPz2vCMBS+D/wfwhO8zdQeZKtGEcUx8DDqdtDba/Ns&#10;is1LaVJb//vlMNjx4/u93o62EQ/qfO1YwWKegCAuna65UvDzfXx9A+EDssbGMSl4koftZvKyxky7&#10;gXN6nEMlYgj7DBWYENpMSl8asujnriWO3M11FkOEXSV1h0MMt41Mk2QpLdYcGwy2tDdU3s+9VXDV&#10;i37oD9VXbsai+AjpKb9dCqVm03G3AhFoDP/iP/enVpC+x7XxTDwC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epZSwgAAANwAAAAPAAAAAAAAAAAAAAAAAJgCAABkcnMvZG93&#10;bnJldi54bWxQSwUGAAAAAAQABAD1AAAAhwMAAAAA&#10;" fillcolor="#f0e6d7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6" o:spid="_x0000_s132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YzycYA&#10;AADcAAAADwAAAGRycy9kb3ducmV2LnhtbESPQWvCQBSE74L/YXmCN7MxB6mpq5SWlkIPEvXQ3l6y&#10;z2xo9m3Ibkz6791CocdhZr5hdofJtuJGvW8cK1gnKQjiyumGawWX8+vqAYQPyBpbx6Tghzwc9vPZ&#10;DnPtRi7odgq1iBD2OSowIXS5lL4yZNEnriOO3tX1FkOUfS11j2OE21ZmabqRFhuOCwY7ejZUfZ8G&#10;q+BLr4dxeKmPhZnK8i1kH8X1s1RquZieHkEEmsJ/+K/9rhVk2y38nolHQO7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TYzyc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7" o:spid="_x0000_s132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cATsIA&#10;AADcAAAADwAAAGRycy9kb3ducmV2LnhtbERPz2vCMBS+C/sfwhvsZlMdiFSjiGMi7CB1O2y31+bZ&#10;FJuX0qS2++/NQfD48f1eb0fbiBt1vnasYJakIIhLp2uuFPx8f06XIHxA1tg4JgX/5GG7eZmsMdNu&#10;4Jxu51CJGMI+QwUmhDaT0peGLPrEtcSRu7jOYoiwq6TucIjhtpHzNF1IizXHBoMt7Q2V13NvFfzp&#10;WT/0H9UpN2NRHML8K7/8Fkq9vY67FYhAY3iKH+6jVvCexvnxTDwCcn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5wBOwgAAANwAAAAPAAAAAAAAAAAAAAAAAJgCAABkcnMvZG93&#10;bnJldi54bWxQSwUGAAAAAAQABAD1AAAAhwMAAAAA&#10;" fillcolor="#f0e6d7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8" o:spid="_x0000_s132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6l9UsUA&#10;AADcAAAADwAAAGRycy9kb3ducmV2LnhtbESPT2vCQBTE7wW/w/KE3uomlpYSXUULFT0UjH/uj+wz&#10;CWbfht01iX76bqHQ4zAzv2Hmy8E0oiPna8sK0kkCgriwuuZSwen49fIBwgdkjY1lUnAnD8vF6GmO&#10;mbY959QdQikihH2GCqoQ2kxKX1Rk0E9sSxy9i3UGQ5SulNphH+GmkdMkeZcGa44LFbb0WVFxPdyM&#10;gvCd76ebdV6Y8/budt1jn76VvVLP42E1AxFoCP/hv/ZWK3hNUvg9E4+AX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qX1S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9" o:spid="_x0000_s132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vjJcUA&#10;AADcAAAADwAAAGRycy9kb3ducmV2LnhtbESPT2vCQBTE7wW/w/KE3urGlJYSXUULFT0UjH/uj+wz&#10;CWbfht01iX76bqHQ4zAzv2Hmy8E0oiPna8sKppMEBHFhdc2lgtPx6+UDhA/IGhvLpOBOHpaL0dMc&#10;M217zqk7hFJECPsMFVQhtJmUvqjIoJ/Yljh6F+sMhihdKbXDPsJNI9MkeZcGa44LFbb0WVFxPdyM&#10;gvCd79PNOi/MeXt3u+6xn76VvVLP42E1AxFoCP/hv/ZWK3hNUvg9E4+AX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e+Ml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0" o:spid="_x0000_s132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Q/y8UA&#10;AADcAAAADwAAAGRycy9kb3ducmV2LnhtbESPQWvCQBSE70L/w/KEXkR3NaA2ukoRC/VS0PbS2zP7&#10;TILZtzG7NfHfuwXB4zAz3zDLdWcrcaXGl441jEcKBHHmTMm5hp/vj+EchA/IBivHpOFGHtarl94S&#10;U+Na3tP1EHIRIexT1FCEUKdS+qwgi37kauLonVxjMUTZ5NI02Ea4reREqam0WHJcKLCmTUHZ+fBn&#10;NbTl12823uVbdZsd1R6Pb8ngYrR+7XfvCxCBuvAMP9qfRkOiEvg/E4+AX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5D/LxQAAANwAAAAPAAAAAAAAAAAAAAAAAJgCAABkcnMv&#10;ZG93bnJldi54bWxQSwUGAAAAAAQABAD1AAAAigMAAAAA&#10;" fillcolor="#eee4d5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1" o:spid="_x0000_s132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2nv8YA&#10;AADcAAAADwAAAGRycy9kb3ducmV2LnhtbESPT2sCMRTE74V+h/AKXoomalG7NYqIQr0I/rl4e25e&#10;d5duXtZNdNdv3wgFj8PM/IaZzltbihvVvnCsod9TIIhTZwrONBwP6+4EhA/IBkvHpOFOHuaz15cp&#10;JsY1vKPbPmQiQtgnqCEPoUqk9GlOFn3PVcTR+3G1xRBlnUlTYxPhtpQDpUbSYsFxIceKljmlv/ur&#10;1dAU21Pa32QrdR+f1Q7Pn8P3i9G689YuvkAEasMz/N/+NhqG6gMeZ+IRkL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w2nv8YAAADcAAAADwAAAAAAAAAAAAAAAACYAgAAZHJz&#10;L2Rvd25yZXYueG1sUEsFBgAAAAAEAAQA9QAAAIsDAAAAAA==&#10;" fillcolor="#eee4d5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2" o:spid="_x0000_s132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2F3sMA&#10;AADcAAAADwAAAGRycy9kb3ducmV2LnhtbESPQUvDQBSE74L/YXkFb3ZTJaXEbosogkeNJdDba/aZ&#10;DWbfht1nmv57VxA8DjPzDbPdz35QE8XUBzawWhagiNtge+4MHD5ebjegkiBbHAKTgQsl2O+ur7ZY&#10;2XDmd5pq6VSGcKrQgBMZK61T68hjWoaROHufIXqULGOnbcRzhvtB3xXFWnvsOS84HOnJUftVf3sD&#10;66msny/9qYlvDTWTOx5FYmnMzWJ+fAAlNMt/+K/9ag3cFyX8nslHQO9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W2F3sMAAADc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3" o:spid="_x0000_s132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8bqcMA&#10;AADcAAAADwAAAGRycy9kb3ducmV2LnhtbESPQUvDQBSE74L/YXkFb3ZTpaHEbosogkeNJdDba/aZ&#10;DWbfht1nmv57VxA8DjPzDbPdz35QE8XUBzawWhagiNtge+4MHD5ebjegkiBbHAKTgQsl2O+ur7ZY&#10;2XDmd5pq6VSGcKrQgBMZK61T68hjWoaROHufIXqULGOnbcRzhvtB3xVFqT32nBccjvTkqP2qv72B&#10;clrXz5f+1MS3hprJHY8icW3MzWJ+fAAlNMt/+K/9ag3cFyX8nslHQO9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b8bqcMAAADc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4" o:spid="_x0000_s132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O+MsMA&#10;AADcAAAADwAAAGRycy9kb3ducmV2LnhtbESPQUvDQBSE70L/w/IK3uymSqvEbktRBI8aJdDbM/ua&#10;Dc2+DbvPNP33riB4HGbmG2azm3yvRoqpC2xguShAETfBdtwa+Px4uXkAlQTZYh+YDFwowW47u9pg&#10;acOZ32mspFUZwqlEA05kKLVOjSOPaREG4uwdQ/QoWcZW24jnDPe9vi2KtfbYcV5wONCTo+ZUfXsD&#10;63FVPV+6rzq+1VSP7nAQiStjrufT/hGU0CT/4b/2qzVwV9zD75l8BP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vO+MsMAAADc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5" o:spid="_x0000_s132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z0ZLwA&#10;AADcAAAADwAAAGRycy9kb3ducmV2LnhtbERPy6rCMBDdC/5DGMGdpipcpBqlCoIrwSricmjGtthM&#10;ShJr/XuzEO7ycN7rbW8a0ZHztWUFs2kCgriwuuZSwfVymCxB+ICssbFMCj7kYbsZDtaYavvmM3V5&#10;KEUMYZ+igiqENpXSFxUZ9FPbEkfuYZ3BEKErpXb4juGmkfMk+ZMGa44NFba0r6h45i+jAE1+crfT&#10;POcddrz7NNndYabUeNRnKxCB+vAv/rmPWsEiiWvjmXgE5OYL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MXPRkvAAAANwAAAAPAAAAAAAAAAAAAAAAAJgCAABkcnMvZG93bnJldi54&#10;bWxQSwUGAAAAAAQABAD1AAAAgQMAAAAA&#10;" fillcolor="#ece2d3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6" o:spid="_x0000_s133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BR/8IA&#10;AADcAAAADwAAAGRycy9kb3ducmV2LnhtbESPzWrDMBCE74W8g9hAb40cF0LqRAlOodCTIU4pPS7W&#10;xjaxVkZS/fP2UaDQ4zAz3zD742Q6MZDzrWUF61UCgriyuuVawdfl42ULwgdkjZ1lUjCTh+Nh8bTH&#10;TNuRzzSUoRYRwj5DBU0IfSalrxoy6Fe2J47e1TqDIUpXS+1wjHDTyTRJNtJgy3GhwZ7eG6pu5a9R&#10;gKYs3HeRlnzCgU9zl/84zJV6Xk75DkSgKfyH/9qfWsFr8gaPM/EIyMM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EFH/wgAAANwAAAAPAAAAAAAAAAAAAAAAAJgCAABkcnMvZG93&#10;bnJldi54bWxQSwUGAAAAAAQABAD1AAAAhwMAAAAA&#10;" fillcolor="#ece2d3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7" o:spid="_x0000_s133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/Nuv74A&#10;AADcAAAADwAAAGRycy9kb3ducmV2LnhtbERPTYvCMBC9L/gfwgjetqkKslRjaQXBk7DdRTwOzdgW&#10;m0lJYq3/fnNY8Ph437t8Mr0YyfnOsoJlkoIgrq3uuFHw+3P8/ALhA7LG3jIpeJGHfD/72GGm7ZO/&#10;aaxCI2II+wwVtCEMmZS+bsmgT+xAHLmbdQZDhK6R2uEzhptertJ0Iw12HBtaHOjQUn2vHkYBmurs&#10;LudVxSWOXL764uqwUGoxn4otiEBTeIv/3SetYL2M8+OZeATk/g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fzbr++AAAA3AAAAA8AAAAAAAAAAAAAAAAAmAIAAGRycy9kb3ducmV2&#10;LnhtbFBLBQYAAAAABAAEAPUAAACDAwAAAAA=&#10;" fillcolor="#ece2d3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8" o:spid="_x0000_s133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vVHMIA&#10;AADcAAAADwAAAGRycy9kb3ducmV2LnhtbESPQYvCMBSE74L/ITxhb5p2BZWuUVQQPXhYu/6AR/Ns&#10;is1LSbLa/fdGWPA4zMw3zHLd21bcyYfGsYJ8koEgrpxuuFZw+dmPFyBCRNbYOiYFfxRgvRoOllho&#10;9+Az3ctYiwThUKACE2NXSBkqQxbDxHXEybs6bzEm6WupPT4S3LbyM8tm0mLDacFgRztD1a38tQp2&#10;8+9tefAnQ4vLdCNzv0W2RqmPUb/5AhGpj+/wf/uoFUzzHF5n0hGQq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2W9UcwgAAANwAAAAPAAAAAAAAAAAAAAAAAJgCAABkcnMvZG93&#10;bnJldi54bWxQSwUGAAAAAAQABAD1AAAAhwMAAAAA&#10;" fillcolor="#ebe1d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9" o:spid="_x0000_s133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lLa8IA&#10;AADcAAAADwAAAGRycy9kb3ducmV2LnhtbESPQYvCMBSE7wv+h/CEva1pFVypRlFB9OBhrf6AR/Ns&#10;is1LSaJ2/70RFvY4zMw3zGLV21Y8yIfGsYJ8lIEgrpxuuFZwOe++ZiBCRNbYOiYFvxRgtRx8LLDQ&#10;7sknepSxFgnCoUAFJsaukDJUhiyGkeuIk3d13mJM0tdSe3wmuG3lOMum0mLDacFgR1tD1a28WwXb&#10;759NufdHQ7PLZC1zv0G2RqnPYb+eg4jUx//wX/ugFUzyMbzPpCMgl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iUtrwgAAANwAAAAPAAAAAAAAAAAAAAAAAJgCAABkcnMvZG93&#10;bnJldi54bWxQSwUGAAAAAAQABAD1AAAAhwMAAAAA&#10;" fillcolor="#ebe1d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0" o:spid="_x0000_s133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cMtcMA&#10;AADcAAAADwAAAGRycy9kb3ducmV2LnhtbESPQWsCMRSE7wX/Q3hCbzVrF0RWo4jYsgcP1Vbw+Ng8&#10;s4ubl22S6vrvG0HwOMzMN8x82dtWXMiHxrGC8SgDQVw53bBR8PP98TYFESKyxtYxKbhRgOVi8DLH&#10;Qrsr7+iyj0YkCIcCFdQxdoWUoarJYhi5jjh5J+ctxiS9kdrjNcFtK9+zbCItNpwWauxoXVN13v9Z&#10;BVPzaY7bqtyZWH4d/KbLfw2yUq/DfjUDEamPz/CjXWoF+TiH+5l0BO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5cMtcMAAADcAAAADwAAAAAAAAAAAAAAAACYAgAAZHJzL2Rv&#10;d25yZXYueG1sUEsFBgAAAAAEAAQA9QAAAIgDAAAAAA==&#10;" fillcolor="#eae0d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1" o:spid="_x0000_s133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6UwcQA&#10;AADcAAAADwAAAGRycy9kb3ducmV2LnhtbESPT2sCMRTE7wW/Q3iCt5pVS5GtUURU9tCD/wo9Pjav&#10;2cXNy5pE3X77Rih4HGbmN8xs0dlG3MiH2rGC0TADQVw6XbNRcDpuXqcgQkTW2DgmBb8UYDHvvcww&#10;1+7Oe7odohEJwiFHBVWMbS5lKCuyGIauJU7ej/MWY5LeSO3xnuC2keMse5cWa04LFba0qqg8H65W&#10;wdRszfdnWexNLHZfft1OLgZZqUG/W36AiNTFZ/i/XWgFk9EbPM6kI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h+lMHEAAAA3AAAAA8AAAAAAAAAAAAAAAAAmAIAAGRycy9k&#10;b3ducmV2LnhtbFBLBQYAAAAABAAEAPUAAACJAwAAAAA=&#10;" fillcolor="#eae0d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2" o:spid="_x0000_s133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IxWsQA&#10;AADcAAAADwAAAGRycy9kb3ducmV2LnhtbESPT2sCMRTE7wW/Q3iCt5pVaZGtUURU9tCD/wo9Pjav&#10;2cXNy5pE3X77Rih4HGbmN8xs0dlG3MiH2rGC0TADQVw6XbNRcDpuXqcgQkTW2DgmBb8UYDHvvcww&#10;1+7Oe7odohEJwiFHBVWMbS5lKCuyGIauJU7ej/MWY5LeSO3xnuC2keMse5cWa04LFba0qqg8H65W&#10;wdRszfdnWexNLHZfft1OLgZZqUG/W36AiNTFZ/i/XWgFk9EbPM6kI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cyMVrEAAAA3AAAAA8AAAAAAAAAAAAAAAAAmAIAAGRycy9k&#10;b3ducmV2LnhtbFBLBQYAAAAABAAEAPUAAACJAwAAAAA=&#10;" fillcolor="#eae0d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3" o:spid="_x0000_s133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gJH8IA&#10;AADcAAAADwAAAGRycy9kb3ducmV2LnhtbESPzWoCMRSF9wXfIVyhu5qxFpHRKDJS2mWNQru8TK6T&#10;4ORmmKQ6fftGEFwezs/HWW0G34oL9dEFVjCdFCCI62AcNwqOh/eXBYiYkA22gUnBH0XYrEdPKyxN&#10;uPKeLjo1Io9wLFGBTakrpYy1JY9xEjri7J1C7zFl2TfS9HjN476Vr0Uxlx4dZ4LFjipL9Vn/+gyZ&#10;+d33l9c/1VtXNZa1/nAnp9TzeNguQSQa0iN8b38aBbPpHG5n8hGQ6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iAkfwgAAANwAAAAPAAAAAAAAAAAAAAAAAJgCAABkcnMvZG93&#10;bnJldi54bWxQSwUGAAAAAAQABAD1AAAAhwMAAAAA&#10;" fillcolor="#e9dfd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4" o:spid="_x0000_s133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SshMIA&#10;AADcAAAADwAAAGRycy9kb3ducmV2LnhtbESPzWoCMRSF94W+Q7gFdzVjFS1To5QpRZcahXZ5mVwn&#10;oZObYZLq+PZGKHR5OD8fZ7kefCvO1EcXWMFkXIAgroNx3Cg4Hj6fX0HEhGywDUwKrhRhvXp8WGJp&#10;woX3dNapEXmEY4kKbEpdKWWsLXmM49ARZ+8Ueo8py76RpsdLHvetfCmKufToOBMsdlRZqn/0r8+Q&#10;qf/42nn9Xc26qrGs9cadnFKjp+H9DUSiIf2H/9pbo2A6WcD9TD4Cc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xKyEwgAAANwAAAAPAAAAAAAAAAAAAAAAAJgCAABkcnMvZG93&#10;bnJldi54bWxQSwUGAAAAAAQABAD1AAAAhwMAAAAA&#10;" fillcolor="#e9dfd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5" o:spid="_x0000_s133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9TDcAA&#10;AADcAAAADwAAAGRycy9kb3ducmV2LnhtbERPzYrCMBC+C/sOYRb2pmktaKnG4gqL60Ww+gBjM7bF&#10;ZtJtslrf3hwEjx/f/zIfTCtu1LvGsoJ4EoEgLq1uuFJwOv6MUxDOI2tsLZOCBznIVx+jJWba3vlA&#10;t8JXIoSwy1BB7X2XSenKmgy6ie2IA3exvUEfYF9J3eM9hJtWTqNoJg02HBpq7GhTU3kt/o0Cm+6+&#10;ueBZO/zZpJvvz1uzPSVKfX0O6wUIT4N/i1/uX60gicPacCYcAbl6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N9TDcAAAADcAAAADwAAAAAAAAAAAAAAAACYAgAAZHJzL2Rvd25y&#10;ZXYueG1sUEsFBgAAAAAEAAQA9QAAAIUDAAAAAA==&#10;" fillcolor="#e8dec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6" o:spid="_x0000_s134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5P2lsQA&#10;AADcAAAADwAAAGRycy9kb3ducmV2LnhtbESP0WrCQBRE3wX/YblC38zGBtTGrGILxfoiNM0HXLO3&#10;2dDs3Zjdavr3bqHQx2FmzjDFbrSduNLgW8cKFkkKgrh2uuVGQfXxOl+D8AFZY+eYFPyQh912Oikw&#10;1+7G73QtQyMihH2OCkwIfS6lrw1Z9InriaP36QaLIcqhkXrAW4TbTj6m6VJabDkuGOzpxVD9VX5b&#10;BW59fOaSl914cVm/Op0P9lBlSj3Mxv0GRKAx/If/2m9aQbZ4gt8z8QjI7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eT9pbEAAAA3AAAAA8AAAAAAAAAAAAAAAAAmAIAAGRycy9k&#10;b3ducmV2LnhtbFBLBQYAAAAABAAEAPUAAACJAwAAAAA=&#10;" fillcolor="#e8dec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7" o:spid="_x0000_s134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C8tsEA&#10;AADcAAAADwAAAGRycy9kb3ducmV2LnhtbERP3WrCMBS+H/gO4Qi7W1M72LQzStGVTbyy7gEOzVlT&#10;1pyUJmvr25uLwS4/vv/tfradGGnwrWMFqyQFQVw73XKj4OtaPq1B+ICssXNMCm7kYb9bPGwx127i&#10;C41VaEQMYZ+jAhNCn0vpa0MWfeJ64sh9u8FiiHBopB5wiuG2k1mavkiLLccGgz0dDNU/1a9VcHx3&#10;Wp/64tXUm9O5KqdV95GVSj0u5+INRKA5/Iv/3J9awXMW58cz8QjI3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EQvLbBAAAA3AAAAA8AAAAAAAAAAAAAAAAAmAIAAGRycy9kb3du&#10;cmV2LnhtbFBLBQYAAAAABAAEAPUAAACGAwAAAAA=&#10;" fillcolor="#e7ddc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8" o:spid="_x0000_s134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wZLcQA&#10;AADcAAAADwAAAGRycy9kb3ducmV2LnhtbESP0WrCQBRE3wv9h+UWfKubRLBtdBVpDSo+mfYDLtlr&#10;NjR7N2S3Jv69Kwh9HGbmDLNcj7YVF+p941hBOk1AEFdON1wr+PkuXt9B+ICssXVMCq7kYb16flpi&#10;rt3AJ7qUoRYRwj5HBSaELpfSV4Ys+qnriKN3dr3FEGVfS93jEOG2lVmSzKXFhuOCwY4+DVW/5Z9V&#10;8LV1Wh+6zZupPg7HshjSdpcVSk1exs0CRKAx/Icf7b1WMMtSuJ+JR0C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5cGS3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9" o:spid="_x0000_s134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6HWsQA&#10;AADcAAAADwAAAGRycy9kb3ducmV2LnhtbESPwWrDMBBE74X8g9hAbo0cB9rUjWJMGtOGnOL0AxZr&#10;a5lYK2OpsfP3VaHQ4zAzb5htPtlO3GjwrWMFq2UCgrh2uuVGweelfNyA8AFZY+eYFNzJQ76bPWwx&#10;027kM92q0IgIYZ+hAhNCn0npa0MW/dL1xNH7coPFEOXQSD3gGOG2k2mSPEmLLccFgz3tDdXX6tsq&#10;eDs4rY998Wzql+OpKsdV956WSi3mU/EKItAU/sN/7Q+tYJ2m8HsmHgG5+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6Oh1r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0" o:spid="_x0000_s134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3LuMMA&#10;AADcAAAADwAAAGRycy9kb3ducmV2LnhtbESP0YrCMBRE34X9h3AXfNN0FaV0jbKIouiT1Q+4Nnfb&#10;ss1NSbJa/XojCD4OM3OGmS0604gLOV9bVvA1TEAQF1bXXCo4HdeDFIQPyBoby6TgRh4W84/eDDNt&#10;r3ygSx5KESHsM1RQhdBmUvqiIoN+aFvi6P1aZzBE6UqpHV4j3DRylCRTabDmuFBhS8uKir/83yjg&#10;+2p5bNPzfuuSndxM83S3mqRK9T+7n28QgbrwDr/aW61gPBrD80w8AnL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x3LuMMAAADcAAAADwAAAAAAAAAAAAAAAACYAgAAZHJzL2Rv&#10;d25yZXYueG1sUEsFBgAAAAAEAAQA9QAAAIgDAAAAAA==&#10;" fillcolor="#e6dcc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1" o:spid="_x0000_s134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RTzMUA&#10;AADcAAAADwAAAGRycy9kb3ducmV2LnhtbESP0WrCQBRE34X+w3ILvumm0UpIXaUERbFPxn7AbfY2&#10;Cc3eDbtbTfv1riD4OMzMGWa5HkwnzuR8a1nByzQBQVxZ3XKt4PO0nWQgfEDW2FkmBX/kYb16Gi0x&#10;1/bCRzqXoRYRwj5HBU0IfS6lrxoy6Ke2J47et3UGQ5SultrhJcJNJ9MkWUiDLceFBnsqGqp+yl+j&#10;gP83xanPvj72LjnI3aLMDpvXTKnx8/D+BiLQEB7he3uvFczSOdzOxCMgV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9FPMxQAAANwAAAAPAAAAAAAAAAAAAAAAAJgCAABkcnMv&#10;ZG93bnJldi54bWxQSwUGAAAAAAQABAD1AAAAigMAAAAA&#10;" fillcolor="#e6dcc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2" o:spid="_x0000_s134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j2V8UA&#10;AADcAAAADwAAAGRycy9kb3ducmV2LnhtbESPwWrDMBBE74X8g9hAb42cFAfjRAkhpNSkpzr9gK21&#10;sU2slZEU2+3XV4VCj8PMvGG2+8l0YiDnW8sKlosEBHFldcu1go/Ly1MGwgdkjZ1lUvBFHva72cMW&#10;c21HfqehDLWIEPY5KmhC6HMpfdWQQb+wPXH0rtYZDFG6WmqHY4SbTq6SZC0NthwXGuzp2FB1K+9G&#10;AX+fjpc++3wrXHKWr+syO5/STKnH+XTYgAg0hf/wX7vQCp5XKfyeiUdA7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uPZXxQAAANwAAAAPAAAAAAAAAAAAAAAAAJgCAABkcnMv&#10;ZG93bnJldi54bWxQSwUGAAAAAAQABAD1AAAAigMAAAAA&#10;" fillcolor="#e6dcc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3" o:spid="_x0000_s134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XrFcQA&#10;AADcAAAADwAAAGRycy9kb3ducmV2LnhtbESP3WrCQBSE7wu+w3KE3hTd1dIo0VVEKP25aqMPcMwe&#10;k2D2bMieavr23UKhl8PMfMOst4Nv1ZX62AS2MJsaUMRlcA1XFo6H58kSVBRkh21gsvBNEbab0d0a&#10;cxdu/EnXQiqVIBxztFCLdLnWsazJY5yGjjh559B7lCT7SrsebwnuWz03JtMeG04LNXa0r6m8FF/e&#10;QmyfTsVJSvNmHj5ecFhksn9Ha+/Hw24FSmiQ//Bf+9VZeJxn8HsmHQG9+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F6xXEAAAA3AAAAA8AAAAAAAAAAAAAAAAAmAIAAGRycy9k&#10;b3ducmV2LnhtbFBLBQYAAAAABAAEAPUAAACJAwAAAAA=&#10;" fillcolor="#e5dbc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4" o:spid="_x0000_s134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lOjsQA&#10;AADcAAAADwAAAGRycy9kb3ducmV2LnhtbESPUWvCQBCE3wv9D8cW+lL0TqUq0VNEKLV90ugPWHPb&#10;JDS3F3Jbjf/eKxT6OMzMN8xy3ftGXaiLdWALo6EBRVwEV3Np4XR8G8xBRUF22AQmCzeKsF49Piwx&#10;c+HKB7rkUqoE4ZihhUqkzbSORUUe4zC0xMn7Cp1HSbIrtevwmuC+0WNjptpjzWmhwpa2FRXf+Y+3&#10;EJvXc36WwnyYl/079rOpbD/R2uenfrMAJdTLf/ivvXMWJuMZ/J5JR0Cv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8JTo7EAAAA3AAAAA8AAAAAAAAAAAAAAAAAmAIAAGRycy9k&#10;b3ducmV2LnhtbFBLBQYAAAAABAAEAPUAAACJAwAAAAA=&#10;" fillcolor="#e5dbc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5" o:spid="_x0000_s1349" style="position:absolute;left:2574;top:1040;width:1101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yBab4A&#10;AADcAAAADwAAAGRycy9kb3ducmV2LnhtbERPy4rCMBTdC/5DuMLsNLUDItUoIgiOzMbqB1ya2wcm&#10;NyWJtvP3ZjHg8nDe2/1ojXiRD51jBctFBoK4crrjRsH9dpqvQYSIrNE4JgV/FGC/m062WGg38JVe&#10;ZWxECuFQoII2xr6QMlQtWQwL1xMnrnbeYkzQN1J7HFK4NTLPspW02HFqaLGnY0vVo3xaBfJWnoZ1&#10;aXzmLnn9a37O15qcUl+z8bABEWmMH/G/+6wVfOdpbTqTjoDcv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AcgWm+AAAA3AAAAA8AAAAAAAAAAAAAAAAAmAIAAGRycy9kb3ducmV2&#10;LnhtbFBLBQYAAAAABAAEAPUAAACDAwAAAAA=&#10;" filled="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Anular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Períodos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326" o:spid="_x0000_s1350" style="position:absolute;left:2516;top:1190;width:1214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Ak8sIA&#10;AADcAAAADwAAAGRycy9kb3ducmV2LnhtbESP3WoCMRSE7wu+QziCdzXrCkVXo4ggaOmNqw9w2Jz9&#10;weRkSVJ3+/amUOjlMDPfMNv9aI14kg+dYwWLeQaCuHK640bB/XZ6X4EIEVmjcUwKfijAfjd522Kh&#10;3cBXepaxEQnCoUAFbYx9IWWoWrIY5q4nTl7tvMWYpG+k9jgkuDUyz7IPabHjtNBiT8eWqkf5bRXI&#10;W3kaVqXxmfvM6y9zOV9rckrNpuNhAyLSGP/Df+2zVrDM1/B7Jh0Bu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UCTywgAAANwAAAAPAAAAAAAAAAAAAAAAAJgCAABkcnMvZG93&#10;bnJldi54bWxQSwUGAAAAAAQABAD1AAAAhwMAAAAA&#10;" filled="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Averbação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Tempo </w:t>
                          </w:r>
                        </w:p>
                      </w:txbxContent>
                    </v:textbox>
                  </v:rect>
                  <v:rect id="Rectangle 327" o:spid="_x0000_s1351" style="position:absolute;left:2908;top:1340;width:421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MbssAA&#10;AADcAAAADwAAAGRycy9kb3ducmV2LnhtbERPS2rDMBDdF3IHMYHsGrkJFONaDqUQSEI2sXuAwRp/&#10;qDQykhK7t68WgS4f718eFmvEg3wYHSt422YgiFunR+4VfDfH1xxEiMgajWNS8EsBDtXqpcRCu5lv&#10;9KhjL1IIhwIVDDFOhZShHchi2LqJOHGd8xZjgr6X2uOcwq2Ruyx7lxZHTg0DTvQ1UPtT360C2dTH&#10;Oa+Nz9xl113N+XTryCm1WS+fHyAiLfFf/HSftIL9Ps1PZ9IRkN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7MbssAAAADcAAAADwAAAAAAAAAAAAAAAACYAgAAZHJzL2Rvd25y&#10;ZXYueG1sUEsFBgAAAAAEAAQA9QAAAIUDAAAAAA==&#10;" filled="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Fictício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oval id="Oval 328" o:spid="_x0000_s1352" style="position:absolute;left:3659;top:1825;width:1338;height: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HxJsUA&#10;AADcAAAADwAAAGRycy9kb3ducmV2LnhtbESP0WoCMRRE34X+Q7gF32pWLbZsjSItighFav2A6+a6&#10;WXZzsyTpuvbrTaHg4zAzZ5j5sreN6MiHyrGC8SgDQVw4XXGp4Pi9fnoFESKyxsYxKbhSgOXiYTDH&#10;XLsLf1F3iKVIEA45KjAxtrmUoTBkMYxcS5y8s/MWY5K+lNrjJcFtIydZNpMWK04LBlt6N1TUhx+r&#10;4GVW15tdt2k/9x+r84SfT82v8UoNH/vVG4hIfbyH/9tbrWA6HcPfmXQE5O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8fEmxQAAANwAAAAPAAAAAAAAAAAAAAAAAJgCAABkcnMv&#10;ZG93bnJldi54bWxQSwUGAAAAAAQABAD1AAAAigMAAAAA&#10;" fillcolor="#c0bfc0" strokecolor="#c0bfc0" strokeweight="33e-5mm"/>
                  <v:oval id="Oval 329" o:spid="_x0000_s1353" style="position:absolute;left:3624;top:1791;width:1339;height: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VQv8UA&#10;AADcAAAADwAAAGRycy9kb3ducmV2LnhtbESPzUoDQRCE74LvMLTgRZJZExDZZBJiQNCQg67m3uz0&#10;/pCZns1Om13fPhMQPBZV9RW1XI/eqTP1sQ1s4HGagSIug225NvD99Tp5BhUF2aILTAZ+KcJ6dXuz&#10;xNyGgT/pXEitEoRjjgYakS7XOpYNeYzT0BEnrwq9R0myr7XtcUhw7/Qsy560x5bTQoMdbRsqj8WP&#10;N3DaycuhkIes2rvte+uqDz+cNsbc342bBSihUf7Df+03a2A+n8H1TDoCenU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BVC/xQAAANwAAAAPAAAAAAAAAAAAAAAAAJgCAABkcnMv&#10;ZG93bnJldi54bWxQSwUGAAAAAAQABAD1AAAAigMAAAAA&#10;" fillcolor="#fcf2e3" strokeweight="33e-5mm"/>
                  <v:rect id="Rectangle 330" o:spid="_x0000_s135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CkZY8MA&#10;AADcAAAADwAAAGRycy9kb3ducmV2LnhtbESPQYvCMBSE7wv7H8ITvCyaahdZqlEWRfAmWlk8Pppn&#10;W2xeahM1/nsjCHscZuYbZrYIphE36lxtWcFomIAgLqyuuVRwyNeDHxDOI2tsLJOCBzlYzD8/Zphp&#10;e+cd3fa+FBHCLkMFlfdtJqUrKjLohrYljt7JdgZ9lF0pdYf3CDeNHCfJRBqsOS5U2NKyouK8vxoF&#10;18SFv+8c1+evIwV33NrVZWSV6vfC7xSEp+D/w+/2RitI0xReZ+IRkP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CkZY8MAAADcAAAADwAAAAAAAAAAAAAAAACYAgAAZHJzL2Rv&#10;d25yZXYueG1sUEsFBgAAAAAEAAQA9QAAAIgDAAAAAA==&#10;" fillcolor="#fbf1e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1" o:spid="_x0000_s135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CBF8QA&#10;AADcAAAADwAAAGRycy9kb3ducmV2LnhtbESPQWvCQBSE7wX/w/KEXkrd2Egp0Y1IS8BbaZTi8ZF9&#10;JiHZtzG7mvXfdwuFHoeZ+YbZbIPpxY1G11pWsFwkIIgrq1uuFRwPxfMbCOeRNfaWScGdHGzz2cMG&#10;M20n/qJb6WsRIewyVNB4P2RSuqohg25hB+Lone1o0Ec51lKPOEW46eVLkrxKgy3HhQYHem+o6sqr&#10;UXBNXPheHbDonk4U3OnTflyWVqnHeditQXgK/j/8195rBWm6gt8z8QjI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/AgRfEAAAA3AAAAA8AAAAAAAAAAAAAAAAAmAIAAGRycy9k&#10;b3ducmV2LnhtbFBLBQYAAAAABAAEAPUAAACJAwAAAAA=&#10;" fillcolor="#fbf1e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2" o:spid="_x0000_s135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nF1sUA&#10;AADcAAAADwAAAGRycy9kb3ducmV2LnhtbESPT2vCQBTE74V+h+UVvNWNFf9FVxG14FUtVW+P7GuS&#10;Nvs2ZNck9dO7guBxmJnfMLNFawpRU+Vyywp63QgEcWJ1zqmCr8Pn+xiE88gaC8uk4J8cLOavLzOM&#10;tW14R/XepyJA2MWoIPO+jKV0SUYGXdeWxMH7sZVBH2SVSl1hE+CmkB9RNJQGcw4LGZa0yij521+M&#10;guZaj3rF8jTZ8GV0xMF5/X08/yrVeWuXUxCeWv8MP9pbraDfH8D9TDg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WcXWxQAAANw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3" o:spid="_x0000_s135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4tbocUA&#10;AADcAAAADwAAAGRycy9kb3ducmV2LnhtbESPQWvCQBSE7wX/w/IEb3WjUm1TVxG14LUqWm+P7DOJ&#10;Zt+G7JrE/vquUPA4zMw3zHTemkLUVLncsoJBPwJBnFidc6pgv/t6fQfhPLLGwjIpuJOD+azzMsVY&#10;24a/qd76VAQIuxgVZN6XsZQuycig69uSOHhnWxn0QVap1BU2AW4KOYyisTSYc1jIsKRlRsl1ezMK&#10;mt96MigWPx9rvk2O+HZaHY6ni1K9brv4BOGp9c/wf3ujFYxGY3icCUdAz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i1uhxQAAANw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4" o:spid="_x0000_s135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f+OsYA&#10;AADcAAAADwAAAGRycy9kb3ducmV2LnhtbESPT2vCQBTE7wW/w/KE3urGShuNriKtgteq+Of2yD6T&#10;aPZtyK5J6qfvFgo9DjPzG2a26EwpGqpdYVnBcBCBIE6tLjhTsN+tX8YgnEfWWFomBd/kYDHvPc0w&#10;0bblL2q2PhMBwi5BBbn3VSKlS3My6Aa2Ig7exdYGfZB1JnWNbYCbUr5G0bs0WHBYyLGij5zS2/Zu&#10;FLSPJh6Wy9Nkxff4iG/nz8PxfFXqud8tpyA8df4//NfeaAWjUQy/Z8IRkP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Mf+OsYAAADcAAAADwAAAAAAAAAAAAAAAACYAgAAZHJz&#10;L2Rvd25yZXYueG1sUEsFBgAAAAAEAAQA9QAAAIsDAAAAAA==&#10;" fillcolor="#faf0e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5" o:spid="_x0000_s135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/0r8QA&#10;AADcAAAADwAAAGRycy9kb3ducmV2LnhtbERPy2rCQBTdF/oPwy24ayZtIEjqKFIR2oVgVQzdXTM3&#10;D5q5EzJjjH69syi4PJz3bDGaVgzUu8aygrcoBkFcWN1wpeCwX79OQTiPrLG1TAqu5GAxf36aYabt&#10;hX9o2PlKhBB2GSqove8yKV1Rk0EX2Y44cKXtDfoA+0rqHi8h3LTyPY5TabDh0FBjR581FX+7s1GQ&#10;5ufToVr/brbHvCzK7+lq5dObUpOXcfkBwtPoH+J/95dWkCRhbTgTjoCc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Jf9K/EAAAA3AAAAA8AAAAAAAAAAAAAAAAAmAIAAGRycy9k&#10;b3ducmV2LnhtbFBLBQYAAAAABAAEAPUAAACJAwAAAAA=&#10;" fillcolor="#f9efe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6" o:spid="_x0000_s136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NRNMcA&#10;AADcAAAADwAAAGRycy9kb3ducmV2LnhtbESPW2vCQBSE3wv+h+UIvunGCkFTN0EUoT4U6oVK306z&#10;JxfMng3ZVdP++m5B6OMwM98wy6w3jbhR52rLCqaTCARxbnXNpYLTcTueg3AeWWNjmRR8k4MsHTwt&#10;MdH2znu6HXwpAoRdggoq79tESpdXZNBNbEscvMJ2Bn2QXSl1h/cAN418jqJYGqw5LFTY0rqi/HK4&#10;GgXx+fp1Krefb+8f5yIvdvPNxsc/So2G/eoFhKfe/4cf7VetYDZbwN+ZcARk+g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0TUTTHAAAA3AAAAA8AAAAAAAAAAAAAAAAAmAIAAGRy&#10;cy9kb3ducmV2LnhtbFBLBQYAAAAABAAEAPUAAACMAwAAAAA=&#10;" fillcolor="#f9efe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7" o:spid="_x0000_s136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+L1MMA&#10;AADcAAAADwAAAGRycy9kb3ducmV2LnhtbERPy4rCMBTdD/gP4QruxlRHilSjiCKMC8FRUdxdm9sH&#10;NjelidqZrzeLAZeH857OW1OJBzWutKxg0I9AEKdWl5wrOB7Wn2MQziNrrCyTgl9yMJ91PqaYaPvk&#10;H3rsfS5CCLsEFRTe14mULi3IoOvbmjhwmW0M+gCbXOoGnyHcVHIYRbE0WHJoKLCmZUHpbX83CuLz&#10;/XrM15ft7nTO0mwzXq18/KdUr9suJiA8tf4t/nd/awVfozA/nAlHQM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C+L1MMAAADcAAAADwAAAAAAAAAAAAAAAACYAgAAZHJzL2Rv&#10;d25yZXYueG1sUEsFBgAAAAAEAAQA9QAAAIgDAAAAAA==&#10;" fillcolor="#f9efe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8" o:spid="_x0000_s136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jcqsQA&#10;AADcAAAADwAAAGRycy9kb3ducmV2LnhtbESPS2sCMRSF9wX/Q7iCm6IZrYhMjaKCIO58Qne3k9uZ&#10;weRmmMRx9Nc3QqHLw3l8nNmitUY0VPvSsYLhIAFBnDldcq7gdNz0pyB8QNZoHJOCB3lYzDtvM0y1&#10;u/OemkPIRRxhn6KCIoQqldJnBVn0A1cRR+/H1RZDlHUudY33OG6NHCXJRFosORIKrGhdUHY93GyE&#10;bC/ycn7ssufp/et71UjzXO+NUr1uu/wEEagN/+G/9lYr+BgP4XUmHgE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Y3KrEAAAA3AAAAA8AAAAAAAAAAAAAAAAAmAIAAGRycy9k&#10;b3ducmV2LnhtbFBLBQYAAAAABAAEAPUAAACJAwAAAAA=&#10;" fillcolor="#f8eed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9" o:spid="_x0000_s136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pC3cUA&#10;AADcAAAADwAAAGRycy9kb3ducmV2LnhtbESPS2vCQBSF90L/w3AL3YhOfFAkdZQqCNKdmgrd3WZu&#10;k9CZOyEzxuivdwTB5eE8Ps582VkjWmp85VjBaJiAIM6drrhQkB02gxkIH5A1Gsek4EIelouX3hxT&#10;7c68o3YfChFH2KeooAyhTqX0eUkW/dDVxNH7c43FEGVTSN3gOY5bI8dJ8i4tVhwJJda0Lin/359s&#10;hGyP8vh9+cqvWf/nd9VKc13vjFJvr93nB4hAXXiGH+2tVjCZjuF+Jh4B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CkLdxQAAANwAAAAPAAAAAAAAAAAAAAAAAJgCAABkcnMv&#10;ZG93bnJldi54bWxQSwUGAAAAAAQABAD1AAAAigMAAAAA&#10;" fillcolor="#f8eed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0" o:spid="_x0000_s136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hBd8UA&#10;AADcAAAADwAAAGRycy9kb3ducmV2LnhtbESP3WrCQBSE7wu+w3KE3tWNf0Wjq0ihICKFRs31IXvM&#10;BrNnY3ar8e3dQqGXw8x8wyzXna3FjVpfOVYwHCQgiAunKy4VHA+fbzMQPiBrrB2Tggd5WK96L0tM&#10;tbvzN92yUIoIYZ+iAhNCk0rpC0MW/cA1xNE7u9ZiiLItpW7xHuG2lqMkeZcWK44LBhv6MFRcsh+r&#10;4CC/qr2bmnp+Oe+m11OeN5ssV+q1320WIAJ14T/8195qBePJGH7PxCMgV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aEF3xQAAANwAAAAPAAAAAAAAAAAAAAAAAJgCAABkcnMv&#10;ZG93bnJldi54bWxQSwUGAAAAAAQABAD1AAAAigMAAAAA&#10;" fillcolor="#f7edd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1" o:spid="_x0000_s136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HZA8UA&#10;AADcAAAADwAAAGRycy9kb3ducmV2LnhtbESP3WrCQBSE74W+w3IK3unG+kONriKFghQpGGuuD9lj&#10;Npg9m2ZXTd/eLQheDjPzDbNcd7YWV2p95VjBaJiAIC6crrhU8HP4HLyD8AFZY+2YFPyRh/XqpbfE&#10;VLsb7+mahVJECPsUFZgQmlRKXxiy6IeuIY7eybUWQ5RtKXWLtwi3tXxLkpm0WHFcMNjQh6HinF2s&#10;goP8rnZuaur5+fQ1/T3mebPJcqX6r91mASJQF57hR3urFYwnE/g/E4+AX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gdkDxQAAANwAAAAPAAAAAAAAAAAAAAAAAJgCAABkcnMv&#10;ZG93bnJldi54bWxQSwUGAAAAAAQABAD1AAAAigMAAAAA&#10;" fillcolor="#f7edd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2" o:spid="_x0000_s136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Chd8IA&#10;AADcAAAADwAAAGRycy9kb3ducmV2LnhtbESPT4vCMBTE78J+h/AWvGnq6hatRlkKolf/XLw9mmdT&#10;bF5KErX77TeCsMdhZn7DrDa9bcWDfGgcK5iMMxDEldMN1wrOp+1oDiJEZI2tY1LwSwE264/BCgvt&#10;nnygxzHWIkE4FKjAxNgVUobKkMUwdh1x8q7OW4xJ+lpqj88Et638yrJcWmw4LRjsqDRU3Y53q8BO&#10;t7G65GW7Z9/PF4urKWl3UGr42f8sQUTq43/43d5rBdPZN7zOpCMg1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4KF3wgAAANwAAAAPAAAAAAAAAAAAAAAAAJgCAABkcnMvZG93&#10;bnJldi54bWxQSwUGAAAAAAQABAD1AAAAhwMAAAAA&#10;" fillcolor="#f6ecd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3" o:spid="_x0000_s136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I/AMEA&#10;AADcAAAADwAAAGRycy9kb3ducmV2LnhtbESPT4vCMBTE7wt+h/AEb2uqLkWrUaQgevXPxdujeTbF&#10;5qUkUeu33ywseBxm5jfMatPbVjzJh8axgsk4A0FcOd1wreBy3n3PQYSIrLF1TAreFGCzHnytsNDu&#10;xUd6nmItEoRDgQpMjF0hZagMWQxj1xEn7+a8xZikr6X2+Epw28ppluXSYsNpwWBHpaHqfnpYBXa2&#10;i9U1L9sD+36+WNxMSfujUqNhv12CiNTHT/i/fdAKZj85/J1JR0C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oyPwDBAAAA3AAAAA8AAAAAAAAAAAAAAAAAmAIAAGRycy9kb3du&#10;cmV2LnhtbFBLBQYAAAAABAAEAPUAAACGAwAAAAA=&#10;" fillcolor="#f6ecd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4" o:spid="_x0000_s136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6am8IA&#10;AADcAAAADwAAAGRycy9kb3ducmV2LnhtbESPzYvCMBTE78L+D+Et7E3TVfGjGmUpyHr14+Lt0Tyb&#10;YvNSkli7//1GEDwOM/MbZr3tbSM68qF2rOB7lIEgLp2uuVJwPu2GCxAhImtsHJOCPwqw3XwM1phr&#10;9+ADdcdYiQThkKMCE2ObSxlKQxbDyLXEybs6bzEm6SupPT4S3DZynGUzabHmtGCwpcJQeTverQI7&#10;2cXyMiuaPft+sVxeTUG/B6W+PvufFYhIfXyHX+29VjCZzuF5Jh0Buf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fpqbwgAAANwAAAAPAAAAAAAAAAAAAAAAAJgCAABkcnMvZG93&#10;bnJldi54bWxQSwUGAAAAAAQABAD1AAAAhwMAAAAA&#10;" fillcolor="#f6ecd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5" o:spid="_x0000_s136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2kqsMA&#10;AADcAAAADwAAAGRycy9kb3ducmV2LnhtbERPXWvCMBR9H/gfwhX2pqlzylabisgGg6GgU5hv1+ba&#10;liY3pcm0+/fLg7DHw/nOlr014kqdrx0rmIwTEMSF0zWXCg5f76MXED4gazSOScEveVjmg4cMU+1u&#10;vKPrPpQihrBPUUEVQptK6YuKLPqxa4kjd3GdxRBhV0rd4S2GWyOfkmQuLdYcGypsaV1R0ex/rIJt&#10;f/ysX7+bZno2G/92Xp9mZE5KPQ771QJEoD78i+/uD61g+hzXxjPxCMj8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s2kqsMAAADcAAAADwAAAAAAAAAAAAAAAACYAgAAZHJzL2Rv&#10;d25yZXYueG1sUEsFBgAAAAAEAAQA9QAAAIgDAAAAAA==&#10;" fillcolor="#f5ebd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6" o:spid="_x0000_s137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EBMcYA&#10;AADcAAAADwAAAGRycy9kb3ducmV2LnhtbESPQWsCMRSE74L/ITyht5pVW6mrUUQqFIqCtgW9PTfP&#10;3WWTl2UTdfvvTaHgcZiZb5jZorVGXKnxpWMFg34CgjhzuuRcwffX+vkNhA/IGo1jUvBLHhbzbmeG&#10;qXY33tF1H3IRIexTVFCEUKdS+qwgi77vauLonV1jMUTZ5FI3eItwa+QwScbSYslxocCaVgVl1f5i&#10;FWzbn89ycqiq0cls/PtpdXwlc1TqqdcupyACteER/m9/aAWjlwn8nYlHQM7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YEBMc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7" o:spid="_x0000_s137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cFSL8A&#10;AADcAAAADwAAAGRycy9kb3ducmV2LnhtbERPTYvCMBC9L/gfwgje1rTKilajiKD2JlbxPDZjW2wm&#10;pYla//3mIHh8vO/FqjO1eFLrKssK4mEEgji3uuJCwfm0/Z2CcB5ZY22ZFLzJwWrZ+1lgou2Lj/TM&#10;fCFCCLsEFZTeN4mULi/JoBvahjhwN9sa9AG2hdQtvkK4qeUoiibSYMWhocSGNiXl9+xhFNSH+y1+&#10;GDvmWVyk5rq/HKfpTqlBv1vPQXjq/Ff8cadawfgvzA9nwhGQy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dZwVIvwAAANwAAAAPAAAAAAAAAAAAAAAAAJgCAABkcnMvZG93bnJl&#10;di54bWxQSwUGAAAAAAQABAD1AAAAhAMAAAAA&#10;" fillcolor="#f4eadb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8" o:spid="_x0000_s137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ug08MA&#10;AADcAAAADwAAAGRycy9kb3ducmV2LnhtbESPT4vCMBTE74LfITzBm6ZdWdHaKLKg9rb4B8/P5tmW&#10;Ni+lidr99puFBY/DzPyGSTe9acSTOldZVhBPIxDEudUVFwou591kAcJ5ZI2NZVLwQw426+EgxUTb&#10;Fx/pefKFCBB2CSoovW8TKV1ekkE3tS1x8O62M+iD7AqpO3wFuGnkRxTNpcGKw0KJLX2VlNenh1HQ&#10;fNf3+GHsjJdxkZnb4XpcZHulxqN+uwLhqffv8H870wpmnzH8nQlHQK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iug08MAAADcAAAADwAAAAAAAAAAAAAAAACYAgAAZHJzL2Rv&#10;d25yZXYueG1sUEsFBgAAAAAEAAQA9QAAAIgDAAAAAA==&#10;" fillcolor="#f4eadb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9" o:spid="_x0000_s137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k+pMIA&#10;AADcAAAADwAAAGRycy9kb3ducmV2LnhtbESPzarCMBSE94LvEI7gTtMqV7QaRQS1O/EH18fm2Bab&#10;k9JE7X37mwuCy2FmvmEWq9ZU4kWNKy0riIcRCOLM6pJzBZfzdjAF4TyyxsoyKfglB6tlt7PARNs3&#10;H+l18rkIEHYJKii8rxMpXVaQQTe0NXHw7rYx6INscqkbfAe4qeQoiibSYMlhocCaNgVlj9PTKKgO&#10;j3v8NHbMszhPzW1/PU7TnVL9Xrueg/DU+m/40061gvHPCP7PhCMgl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+T6kwgAAANwAAAAPAAAAAAAAAAAAAAAAAJgCAABkcnMvZG93&#10;bnJldi54bWxQSwUGAAAAAAQABAD1AAAAhwMAAAAA&#10;" fillcolor="#f4eadb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0" o:spid="_x0000_s137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j/78YA&#10;AADcAAAADwAAAGRycy9kb3ducmV2LnhtbESP3WrCQBSE7wu+w3IKvaubKoaQuoYi+FMspbV9gEP2&#10;mIRkz8bsaqJP7wqFXg4z8w0zzwbTiDN1rrKs4GUcgSDOra64UPD7s3pOQDiPrLGxTAou5CBbjB7m&#10;mGrb8zed974QAcIuRQWl920qpctLMujGtiUO3sF2Bn2QXSF1h32Am0ZOoiiWBisOCyW2tCwpr/cn&#10;oyBeVzuX9MePw/aTonW9ef86XVulnh6Ht1cQngb/H/5rb7WC6WwK9zPhCMjF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pj/78YAAADcAAAADwAAAAAAAAAAAAAAAACYAgAAZHJz&#10;L2Rvd25yZXYueG1sUEsFBgAAAAAEAAQA9QAAAIsDAAAAAA==&#10;" fillcolor="#f3e9da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1" o:spid="_x0000_s137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Fnm8YA&#10;AADcAAAADwAAAGRycy9kb3ducmV2LnhtbESP3WrCQBSE7wXfYTmF3ummVkXSrCJC1aKItX2AQ/bk&#10;B7Nn0+xq0j59VxC8HGbmGyZZdKYSV2pcaVnByzACQZxaXXKu4PvrfTAD4TyyxsoyKfglB4t5v5dg&#10;rG3Ln3Q9+VwECLsYFRTe17GULi3IoBvamjh4mW0M+iCbXOoG2wA3lRxF0VQaLDksFFjTqqD0fLoY&#10;BdN1uXOz9mefbQ8Urc+bj+Plr1bq+albvoHw1PlH+N7eagWvkzHczoQjI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XFnm8YAAADcAAAADwAAAAAAAAAAAAAAAACYAgAAZHJz&#10;L2Rvd25yZXYueG1sUEsFBgAAAAAEAAQA9QAAAIsDAAAAAA==&#10;" fillcolor="#f3e9da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2" o:spid="_x0000_s137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3CAMQA&#10;AADcAAAADwAAAGRycy9kb3ducmV2LnhtbESP0YrCMBRE3wX/IVxh3zTVRZGuURZBV1FE3f2AS3Nt&#10;i81Nt4m2+vVGEHwcZuYMM5k1phBXqlxuWUG/F4EgTqzOOVXw97vojkE4j6yxsEwKbuRgNm23Jhhr&#10;W/OBrkefigBhF6OCzPsyltIlGRl0PVsSB+9kK4M+yCqVusI6wE0hB1E0kgZzDgsZljTPKDkfL0bB&#10;aJlv3Lj+355WO4qW55/1/nIvlfroNN9fIDw1/h1+tVdawedwCM8z4QjI6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49wgDEAAAA3AAAAA8AAAAAAAAAAAAAAAAAmAIAAGRycy9k&#10;b3ducmV2LnhtbFBLBQYAAAAABAAEAPUAAACJAwAAAAA=&#10;" fillcolor="#f3e9da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3" o:spid="_x0000_s137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S7l8UA&#10;AADcAAAADwAAAGRycy9kb3ducmV2LnhtbESP3WoCMRSE7wu+QzhC72q2Fa1ujSKlS0tBiz/g7WFz&#10;3CxuTpYk1e3bG0Ho5TAz3zCzRWcbcSYfascKngcZCOLS6ZorBftd8TQBESKyxsYxKfijAIt572GG&#10;uXYX3tB5GyuRIBxyVGBibHMpQ2nIYhi4ljh5R+ctxiR9JbXHS4LbRr5k2VharDktGGzp3VB52v5a&#10;BfhZmPXo8P36UfgmDLNi9bM6TpV67HfLNxCRuvgfvre/tILhaAy3M+kIyP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5LuXxQAAANw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4" o:spid="_x0000_s137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Bfn8MA&#10;AADcAAAADwAAAGRycy9kb3ducmV2LnhtbESP3WoCMRSE7wu+QziCN0UTLdWyNYooSu/Enwc4bE43&#10;SzcnSxLd9e1NodDLYWa+YZbr3jXiTiHWnjVMJwoEcelNzZWG62U//gARE7LBxjNpeFCE9WrwssTC&#10;+I5PdD+nSmQIxwI12JTaQspYWnIYJ74lzt63Dw5TlqGSJmCX4a6RM6Xm0mHNecFiS1tL5c/55jS8&#10;2lNfbY/XA8pHuQsLpbrjXmk9GvabTxCJ+vQf/mt/GQ1v7wv4PZOPgFw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dBfn8MAAADcAAAADwAAAAAAAAAAAAAAAACYAgAAZHJzL2Rv&#10;d25yZXYueG1sUEsFBgAAAAAEAAQA9QAAAIgDAAAAAA==&#10;" fillcolor="#f1e7d8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5" o:spid="_x0000_s137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/L7cAA&#10;AADcAAAADwAAAGRycy9kb3ducmV2LnhtbERPy2oCMRTdF/yHcIVuiiZVqjIaRRSlO/HxAZfJdTI4&#10;uRmS1Bn/vlkUujyc92rTu0Y8KcTas4bPsQJBXHpTc6Xhdj2MFiBiQjbYeCYNL4qwWQ/eVlgY3/GZ&#10;npdUiRzCsUANNqW2kDKWlhzGsW+JM3f3wWHKMFTSBOxyuGvkRKmZdFhzbrDY0s5S+bj8OA0f9txX&#10;u9PtiPJV7sNcqe50UFq/D/vtEkSiPv2L/9zfRsP0K6/NZ/IRkO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E/L7cAAAADcAAAADwAAAAAAAAAAAAAAAACYAgAAZHJzL2Rvd25y&#10;ZXYueG1sUEsFBgAAAAAEAAQA9QAAAIUDAAAAAA==&#10;" fillcolor="#f1e7d8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6" o:spid="_x0000_s138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NudsMA&#10;AADcAAAADwAAAGRycy9kb3ducmV2LnhtbESP0WoCMRRE3wv+Q7hCX0pNtGjbrVHEovgmWj/gsrnd&#10;LN3cLEl0179vBMHHYWbOMPNl7xpxoRBrzxrGIwWCuPSm5krD6Wfz+gEiJmSDjWfScKUIy8XgaY6F&#10;8R0f6HJMlcgQjgVqsCm1hZSxtOQwjnxLnL1fHxymLEMlTcAuw10jJ0rNpMOa84LFltaWyr/j2Wl4&#10;sYe+Wu9PW5TX8ju8K9XtN0rr52G/+gKRqE+P8L29Mxrepp9wO5OPgFz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wNudsMAAADcAAAADwAAAAAAAAAAAAAAAACYAgAAZHJzL2Rv&#10;d25yZXYueG1sUEsFBgAAAAAEAAQA9QAAAIgDAAAAAA==&#10;" fillcolor="#f1e7d8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7" o:spid="_x0000_s138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jl7sIA&#10;AADcAAAADwAAAGRycy9kb3ducmV2LnhtbERPz2vCMBS+D/wfwhN2m6kKMqpRRNkQdhhVD3p7bZ5N&#10;sXkpTWrrf28Ogx0/vt+rzWBr8aDWV44VTCcJCOLC6YpLBefT18cnCB+QNdaOScGTPGzWo7cVptr1&#10;nNHjGEoRQ9inqMCE0KRS+sKQRT9xDXHkbq61GCJsS6lb7GO4reUsSRbSYsWxwWBDO0PF/dhZBVc9&#10;7fpuX/5mZsjz7zD7yW6XXKn38bBdggg0hH/xn/ugFcwXcX48E4+AX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OOXuwgAAANwAAAAPAAAAAAAAAAAAAAAAAJgCAABkcnMvZG93&#10;bnJldi54bWxQSwUGAAAAAAQABAD1AAAAhwMAAAAA&#10;" fillcolor="#f0e6d7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8" o:spid="_x0000_s138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RAdcUA&#10;AADcAAAADwAAAGRycy9kb3ducmV2LnhtbESPQWvCQBSE74L/YXmCN91EQUrqKqWlIniQ2B7a20v2&#10;mQ3Nvg3ZjYn/3i0Uehxm5htmux9tI27U+dqxgnSZgCAuna65UvD58b54AuEDssbGMSm4k4f9bjrZ&#10;YqbdwDndLqESEcI+QwUmhDaT0peGLPqla4mjd3WdxRBlV0nd4RDhtpGrJNlIizXHBYMtvRoqfy69&#10;VfCt037o36pzbsaiOITVKb9+FUrNZ+PLM4hAY/gP/7WPWsF6k8LvmXgE5O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dEB1xQAAANwAAAAPAAAAAAAAAAAAAAAAAJgCAABkcnMv&#10;ZG93bnJldi54bWxQSwUGAAAAAAQABAD1AAAAigMAAAAA&#10;" fillcolor="#f0e6d7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9" o:spid="_x0000_s138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beAsUA&#10;AADcAAAADwAAAGRycy9kb3ducmV2LnhtbESPQWvCQBSE74L/YXmCN90YQUrqKqWlIniQ2B7a20v2&#10;mQ3Nvg3ZjYn/3i0Uehxm5htmux9tI27U+dqxgtUyAUFcOl1zpeDz433xBMIHZI2NY1JwJw/73XSy&#10;xUy7gXO6XUIlIoR9hgpMCG0mpS8NWfRL1xJH7+o6iyHKrpK6wyHCbSPTJNlIizXHBYMtvRoqfy69&#10;VfCtV/3Qv1Xn3IxFcQjpKb9+FUrNZ+PLM4hAY/gP/7WPWsF6k8LvmXgE5O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pt4CxQAAANwAAAAPAAAAAAAAAAAAAAAAAJgCAABkcnMv&#10;ZG93bnJldi54bWxQSwUGAAAAAAQABAD1AAAAigMAAAAA&#10;" fillcolor="#f0e6d7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0" o:spid="_x0000_s138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ijHsUA&#10;AADcAAAADwAAAGRycy9kb3ducmV2LnhtbESPT2vCQBTE7wW/w/KE3upGpVKiq2ihYg8F45/7I/tM&#10;gtm3YXdNYj99VxB6HGbmN8xi1ZtatOR8ZVnBeJSAIM6trrhQcDp+vX2A8AFZY22ZFNzJw2o5eFlg&#10;qm3HGbWHUIgIYZ+igjKEJpXS5yUZ9CPbEEfvYp3BEKUrpHbYRbip5SRJZtJgxXGhxIY+S8qvh5tR&#10;EH6y/WS7yXJz3t3dd/u7H78XnVKvw349BxGoD//hZ3unFUxnU3iciUdAL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6KMe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1" o:spid="_x0000_s138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E7asUA&#10;AADcAAAADwAAAGRycy9kb3ducmV2LnhtbESPT2vCQBTE74LfYXlCb7rRtiLRVWzBYg8F45/7I/tM&#10;gtm3YXdNYj99t1DocZiZ3zCrTW9q0ZLzlWUF00kCgji3uuJCwfm0Gy9A+ICssbZMCh7kYbMeDlaY&#10;attxRu0xFCJC2KeooAyhSaX0eUkG/cQ2xNG7WmcwROkKqR12EW5qOUuSuTRYcVwosaH3kvLb8W4U&#10;hK/sMPt4y3Jz2T/cZ/t9mL4WnVJPo367BBGoD//hv/ZeK3iev8DvmXgE5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ATtq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2" o:spid="_x0000_s138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7nhMYA&#10;AADcAAAADwAAAGRycy9kb3ducmV2LnhtbESPT2sCMRTE7wW/Q3iCl6KJlWrdGqUUBb0I/rn09tw8&#10;d5duXrab6K7f3ggFj8PM/IaZLVpbiivVvnCsYThQIIhTZwrONBwPq/4HCB+QDZaOScONPCzmnZcZ&#10;JsY1vKPrPmQiQtgnqCEPoUqk9GlOFv3AVcTRO7vaYoiyzqSpsYlwW8o3pcbSYsFxIceKvnNKf/cX&#10;q6Eptj/pcJMt1W1yUjs8TUevf0brXrf9+gQRqA3P8H97bTSMxu/wOBOPgJ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Z7nhMYAAADcAAAADwAAAAAAAAAAAAAAAACYAgAAZHJz&#10;L2Rvd25yZXYueG1sUEsFBgAAAAAEAAQA9QAAAIsDAAAAAA==&#10;" fillcolor="#eee4d5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3" o:spid="_x0000_s138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x588YA&#10;AADcAAAADwAAAGRycy9kb3ducmV2LnhtbESPQWvCQBSE70L/w/IKvYjuWiHVmFVKqdBeBK0Xby/Z&#10;1yQ0+zbNrib++25B8DjMzDdMthlsIy7U+dqxhtlUgSAunKm51HD82k4WIHxANtg4Jg1X8rBZP4wy&#10;TI3reU+XQyhFhLBPUUMVQptK6YuKLPqpa4mj9+06iyHKrpSmwz7CbSOflUqkxZrjQoUtvVVU/BzO&#10;VkNf707F7LN8V9eXXO0xX87Hv0brp8fhdQUi0BDu4Vv7w2iYJwn8n4lHQK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Ux588YAAADcAAAADwAAAAAAAAAAAAAAAACYAgAAZHJz&#10;L2Rvd25yZXYueG1sUEsFBgAAAAAEAAQA9QAAAIsDAAAAAA==&#10;" fillcolor="#eee4d5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4" o:spid="_x0000_s138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xbksMA&#10;AADcAAAADwAAAGRycy9kb3ducmV2LnhtbESPQUvDQBSE70L/w/IEb3ajpVFit6UoBY8aJdDbM/vM&#10;BrNvw+4zTf+9Kwgeh5n5htnsZj+oiWLqAxu4WRagiNtge+4MvL8dru9BJUG2OAQmA2dKsNsuLjZY&#10;2XDiV5pq6VSGcKrQgBMZK61T68hjWoaROHufIXqULGOnbcRThvtB3xZFqT32nBccjvToqP2qv72B&#10;clrXT+f+o4kvDTWTOx5F4tqYq8t5/wBKaJb/8F/72RpYlXfweyYfAb3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yxbksMAAADc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5" o:spid="_x0000_s138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PP4MAA&#10;AADcAAAADwAAAGRycy9kb3ducmV2LnhtbERPTUvDQBC9C/0PyxS82Y1Kg8Rui7QIHjVKoLcxO82G&#10;ZmfD7pim/949CB4f73uzm/2gJoqpD2zgflWAIm6D7bkz8PX5evcEKgmyxSEwGbhSgt12cbPByoYL&#10;f9BUS6dyCKcKDTiRsdI6tY48plUYiTN3CtGjZBg7bSNecrgf9ENRlNpjz7nB4Uh7R+25/vEGymld&#10;H679dxPfG2omdzyKxLUxt8v55RmU0Cz/4j/3mzXwWOa1+Uw+Anr7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rPP4MAAAADcAAAADwAAAAAAAAAAAAAAAACYAgAAZHJzL2Rvd25y&#10;ZXYueG1sUEsFBgAAAAAEAAQA9QAAAIUDAAAAAA==&#10;" fillcolor="#ede3d4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6" o:spid="_x0000_s139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9qe8MA&#10;AADcAAAADwAAAGRycy9kb3ducmV2LnhtbESPQUvDQBSE70L/w/IEb3ajpUFjt6UoBY8aJdDbM/vM&#10;BrNvw+4zTf+9Kwgeh5n5htnsZj+oiWLqAxu4WRagiNtge+4MvL8dru9AJUG2OAQmA2dKsNsuLjZY&#10;2XDiV5pq6VSGcKrQgBMZK61T68hjWoaROHufIXqULGOnbcRThvtB3xZFqT32nBccjvToqP2qv72B&#10;clrXT+f+o4kvDTWTOx5F4tqYq8t5/wBKaJb/8F/72RpYlffweyYfAb3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f9qe8MAAADc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7" o:spid="_x0000_s139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yLH78A&#10;AADcAAAADwAAAGRycy9kb3ducmV2LnhtbERPy2rCQBTdC/2H4Ra6M5MqtBIzSiwIroSmIi4vmWsS&#10;zNwJM2Mef99ZFLo8nHe+n0wnBnK+tazgPUlBEFdWt1wruPwclxsQPiBr7CyTgpk87HcvixwzbUf+&#10;pqEMtYgh7DNU0ITQZ1L6qiGDPrE9ceTu1hkMEbpaaodjDDedXKXphzTYcmxosKevhqpH+TQK0JRn&#10;dz2vSj7gwIe5K24OC6XeXqdiCyLQFP7Ff+6TVrD+jPPjmXgE5O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qLIsfvwAAANwAAAAPAAAAAAAAAAAAAAAAAJgCAABkcnMvZG93bnJl&#10;di54bWxQSwUGAAAAAAQABAD1AAAAhAMAAAAA&#10;" fillcolor="#ece2d3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8" o:spid="_x0000_s139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AuhMEA&#10;AADcAAAADwAAAGRycy9kb3ducmV2LnhtbESPQYvCMBSE7wv+h/AEb2uqgivVKFUQPAl2RTw+mmdb&#10;bF5KEmv990ZY2OMwM98wq01vGtGR87VlBZNxAoK4sLrmUsH5d/+9AOEDssbGMil4kYfNevC1wlTb&#10;J5+oy0MpIoR9igqqENpUSl9UZNCPbUscvZt1BkOUrpTa4TPCTSOnSTKXBmuOCxW2tKuouOcPowBN&#10;fnSX4zTnLXa8fTXZ1WGm1GjYZ0sQgfrwH/5rH7SC2c8EPmfiEZDr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VgLoTBAAAA3AAAAA8AAAAAAAAAAAAAAAAAmAIAAGRycy9kb3du&#10;cmV2LnhtbFBLBQYAAAAABAAEAPUAAACGAwAAAAA=&#10;" fillcolor="#ece2d3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9" o:spid="_x0000_s139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Kw88IA&#10;AADcAAAADwAAAGRycy9kb3ducmV2LnhtbESPwWrDMBBE74H+g9hCb7EcF9LiWgl2IZBTIG4IPS7W&#10;1jaxVkZSbefvq0Khx2Fm3jDFfjGDmMj53rKCTZKCIG6s7rlVcPk4rF9B+ICscbBMCu7kYb97WBWY&#10;azvzmaY6tCJC2OeooAthzKX0TUcGfWJH4uh9WWcwROlaqR3OEW4GmaXpVhrsOS50ONJ7R82t/jYK&#10;0NQndz1lNVc4cXUfyk+HpVJPj0v5BiLQEv7Df+2jVvD8ksHvmXgE5O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srDzwgAAANwAAAAPAAAAAAAAAAAAAAAAAJgCAABkcnMvZG93&#10;bnJldi54bWxQSwUGAAAAAAQABAD1AAAAhwMAAAAA&#10;" fillcolor="#ece2d3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70" o:spid="_x0000_s139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BoLUMIA&#10;AADcAAAADwAAAGRycy9kb3ducmV2LnhtbESPQYvCMBSE7wv+h/AEb2uqBZVqFBUW9+BBqz/g0Tyb&#10;YvNSkqzWf28WFvY4zMw3zGrT21Y8yIfGsYLJOANBXDndcK3gevn6XIAIEVlj65gUvCjAZj34WGGh&#10;3ZPP9ChjLRKEQ4EKTIxdIWWoDFkMY9cRJ+/mvMWYpK+l9vhMcNvKaZbNpMWG04LBjvaGqnv5YxXs&#10;56ddefBHQ4trvpUTv0O2RqnRsN8uQUTq43/4r/2tFeTzHH7PpCMg1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GgtQwgAAANwAAAAPAAAAAAAAAAAAAAAAAJgCAABkcnMvZG93&#10;bnJldi54bWxQSwUGAAAAAAQABAD1AAAAhwMAAAAA&#10;" fillcolor="#ebe1d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71" o:spid="_x0000_s139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OTJMQA&#10;AADcAAAADwAAAGRycy9kb3ducmV2LnhtbESPwWrDMBBE74X8g9hCbo2cuDTBjRISQ0kPPTROPmCx&#10;tpaptTKSajt/HxUKPQ4z84bZ7ifbiYF8aB0rWC4yEMS10y03Cq6Xt6cNiBCRNXaOScGNAux3s4ct&#10;FtqNfKahio1IEA4FKjAx9oWUoTZkMSxcT5y8L+ctxiR9I7XHMcFtJ1dZ9iIttpwWDPZUGqq/qx+r&#10;oFx/HquT/zC0ueYHufRHZGuUmj9Oh1cQkab4H/5rv2sF+foZfs+kIyB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vzkyTEAAAA3AAAAA8AAAAAAAAAAAAAAAAAmAIAAGRycy9k&#10;b3ducmV2LnhtbFBLBQYAAAAABAAEAPUAAACJAwAAAAA=&#10;" fillcolor="#ebe1d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72" o:spid="_x0000_s139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3U+sUA&#10;AADcAAAADwAAAGRycy9kb3ducmV2LnhtbESPT2sCMRTE70K/Q3gFb5qtUpXVKEVq2YMH/7Tg8bF5&#10;zS7dvGyTVLff3giCx2FmfsMsVp1txJl8qB0reBlmIIhLp2s2Cj6Pm8EMRIjIGhvHpOCfAqyWT70F&#10;5tpdeE/nQzQiQTjkqKCKsc2lDGVFFsPQtcTJ+3beYkzSG6k9XhLcNnKUZRNpsea0UGFL64rKn8Of&#10;VTAzH+a0LYu9icXuy7+341+DrFT/uXubg4jUxUf43i60gvH0FW5n0hGQy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7dT6xQAAANwAAAAPAAAAAAAAAAAAAAAAAJgCAABkcnMv&#10;ZG93bnJldi54bWxQSwUGAAAAAAQABAD1AAAAigMAAAAA&#10;" fillcolor="#eae0d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73" o:spid="_x0000_s139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9KjcQA&#10;AADcAAAADwAAAGRycy9kb3ducmV2LnhtbESPT2sCMRTE7wW/Q3iCt5q1gsrWKCK27MFD/VPo8bF5&#10;zS5uXtYk1fXbm4LgcZiZ3zDzZWcbcSEfascKRsMMBHHpdM1GwfHw8ToDESKyxsYxKbhRgOWi9zLH&#10;XLsr7+iyj0YkCIccFVQxtrmUoazIYhi6ljh5v85bjEl6I7XHa4LbRr5l2URarDktVNjSuqLytP+z&#10;Cmbm0/xsy2JnYvH17Tft+GyQlRr0u9U7iEhdfIYf7UIrGE8n8H8mHQG5u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o/So3EAAAA3AAAAA8AAAAAAAAAAAAAAAAAmAIAAGRycy9k&#10;b3ducmV2LnhtbFBLBQYAAAAABAAEAPUAAACJAwAAAAA=&#10;" fillcolor="#eae0d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74" o:spid="_x0000_s139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PvFsQA&#10;AADcAAAADwAAAGRycy9kb3ducmV2LnhtbESPT2sCMRTE7wW/Q3iCt5q1gsrWKCKt7MGD/wo9Pjav&#10;2cXNyzaJun57Uyh4HGbmN8x82dlGXMmH2rGC0TADQVw6XbNRcDp+vs5AhIissXFMCu4UYLnovcwx&#10;1+7Ge7oeohEJwiFHBVWMbS5lKCuyGIauJU7ej/MWY5LeSO3xluC2kW9ZNpEWa04LFba0rqg8Hy5W&#10;wcxszPe2LPYmFrsv/9GOfw2yUoN+t3oHEamLz/B/u9AKxtMp/J1JR0A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Vz7xbEAAAA3AAAAA8AAAAAAAAAAAAAAAAAmAIAAGRycy9k&#10;b3ducmV2LnhtbFBLBQYAAAAABAAEAPUAAACJAwAAAAA=&#10;" fillcolor="#eae0d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75" o:spid="_x0000_s139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TdVsAA&#10;AADcAAAADwAAAGRycy9kb3ducmV2LnhtbERPTUsDMRC9C/0PYQrebNZWVLZNS1kRPWoq2OOwmW6C&#10;m8myie36752D4PHxvje7KfbqTGMOiQ3cLipQxG1ygTsDH4fnm0dQuSA77BOTgR/KsNvOrjZYu3Th&#10;dzrb0ikJ4VyjAV/KUGudW08R8yINxMKd0hixCBw77Ua8SHjs9bKq7nXEwNLgcaDGU/tlv6OUrOLT&#10;51u0x+ZuaDrP1r6EUzDmej7t16AKTeVf/Od+dQZWD7JWzsgR0N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YTdVsAAAADcAAAADwAAAAAAAAAAAAAAAACYAgAAZHJzL2Rvd25y&#10;ZXYueG1sUEsFBgAAAAAEAAQA9QAAAIUDAAAAAA==&#10;" fillcolor="#e9dfd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76" o:spid="_x0000_s140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h4zcMA&#10;AADcAAAADwAAAGRycy9kb3ducmV2LnhtbESPzWoCMRSF9wXfIVyhu5ppldpOjVJGii5rLLTLy+Q6&#10;CZ3cDJOo49sbodDl4fx8nMVq8K04UR9dYAWPkwIEcR2M40bB1/7j4QVETMgG28Ck4EIRVsvR3QJL&#10;E868o5NOjcgjHEtUYFPqSiljbcljnISOOHuH0HtMWfaNND2e87hv5VNRPEuPjjPBYkeVpfpXH32G&#10;TP36+9Prn2rWVY1lrTfu4JS6Hw/vbyASDek//NfeGgXT+SvczuQjIJ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sh4zcMAAADcAAAADwAAAAAAAAAAAAAAAACYAgAAZHJzL2Rv&#10;d25yZXYueG1sUEsFBgAAAAAEAAQA9QAAAIgDAAAAAA==&#10;" fillcolor="#e9dfd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77" o:spid="_x0000_s140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PKjMEA&#10;AADcAAAADwAAAGRycy9kb3ducmV2LnhtbERP3WrCMBS+F/YO4Qx2p6kraOmMRQej283A6gOcNce2&#10;2JzUJGu7t18uBrv8+P53xWx6MZLznWUF61UCgri2uuNGweX8tsxA+ICssbdMCn7IQ7F/WOww13bi&#10;E41VaEQMYZ+jgjaEIZfS1y0Z9Cs7EEfuap3BEKFrpHY4xXDTy+ck2UiDHceGFgd6bam+Vd9Ggc0+&#10;jlzxpp/vNh22n1+lKS+pUk+P8+EFRKA5/Iv/3O9aQZrF+fFMPAJy/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6jyozBAAAA3AAAAA8AAAAAAAAAAAAAAAAAmAIAAGRycy9kb3du&#10;cmV2LnhtbFBLBQYAAAAABAAEAPUAAACGAwAAAAA=&#10;" fillcolor="#e8dec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78" o:spid="_x0000_s140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9vF8IA&#10;AADcAAAADwAAAGRycy9kb3ducmV2LnhtbESP0YrCMBRE3xf8h3AF39ZUC26pRtEFUV+ErX7Atbm2&#10;xeam20Stf28EwcdhZs4ws0VnanGj1lWWFYyGEQji3OqKCwXHw/o7AeE8ssbaMil4kIPFvPc1w1Tb&#10;O//RLfOFCBB2KSoovW9SKV1ekkE3tA1x8M62NeiDbAupW7wHuKnlOIom0mDFYaHEhn5Lyi/Z1Siw&#10;yW7FGU/q7t/Gzc/+tDGbY6zUoN8tpyA8df4Tfre3WkGcjOB1JhwBOX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728XwgAAANwAAAAPAAAAAAAAAAAAAAAAAJgCAABkcnMvZG93&#10;bnJldi54bWxQSwUGAAAAAAQABAD1AAAAhwMAAAAA&#10;" fillcolor="#e8dec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79" o:spid="_x0000_s140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jYYMQA&#10;AADcAAAADwAAAGRycy9kb3ducmV2LnhtbESP0WrCQBRE3wX/YbmFvunGFKyNriK2QcUnYz/gkr1m&#10;Q7N3Q3Zr0r93BaGPw8ycYVabwTbiRp2vHSuYTRMQxKXTNVcKvi/5ZAHCB2SNjWNS8EceNuvxaIWZ&#10;dj2f6VaESkQI+wwVmBDaTEpfGrLop64ljt7VdRZDlF0ldYd9hNtGpkkylxZrjgsGW9oZKn+KX6vg&#10;88tpfWy376b8OJ6KvJ81+zRX6vVl2C5BBBrCf/jZPmgFb4sUHmfiEZDr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o2GD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0" o:spid="_x0000_s140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R9+8QA&#10;AADcAAAADwAAAGRycy9kb3ducmV2LnhtbESP0WrCQBRE34X+w3ILfdONCpqmriJqqOKTaT/gkr3N&#10;hmbvhuxq0r/vCoKPw8ycYVabwTbiRp2vHSuYThIQxKXTNVcKvr/ycQrCB2SNjWNS8EceNuuX0Qoz&#10;7Xq+0K0IlYgQ9hkqMCG0mZS+NGTRT1xLHL0f11kMUXaV1B32EW4bOUuShbRYc1ww2NLOUPlbXK2C&#10;/cFpfWq3S1O+n85F3k+bz1mu1NvrsP0AEWgIz/CjfdQK5ukc7mfiEZD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ekffv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1" o:spid="_x0000_s140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3lj8UA&#10;AADcAAAADwAAAGRycy9kb3ducmV2LnhtbESP0WrCQBRE3wX/YbmCb7qJltamrkHU0IpPTfsBl+xt&#10;NjR7N2RXk/59t1DwcZiZM8w2H20rbtT7xrGCdJmAIK6cbrhW8PlRLDYgfEDW2DomBT/kId9NJ1vM&#10;tBv4nW5lqEWEsM9QgQmhy6T0lSGLfuk64uh9ud5iiLKvpe5xiHDbylWSPEqLDccFgx0dDFXf5dUq&#10;OJ6c1udu/2Sq5/OlLIa0fV0VSs1n4/4FRKAx3MP/7TetYL15gL8z8QjI3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TeWPxQAAANwAAAAPAAAAAAAAAAAAAAAAAJgCAABkcnMv&#10;ZG93bnJldi54bWxQSwUGAAAAAAQABAD1AAAAigMAAAAA&#10;" fillcolor="#e7ddc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2" o:spid="_x0000_s140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6pbcQA&#10;AADcAAAADwAAAGRycy9kb3ducmV2LnhtbESP0WoCMRRE3wv+Q7hC32pWixJWo4hYKvrU1Q+4bm53&#10;l25uliTq6tc3BaGPw8ycYRar3rbiSj40jjWMRxkI4tKZhisNp+PHmwIRIrLB1jFpuFOA1XLwssDc&#10;uBt/0bWIlUgQDjlqqGPscilDWZPFMHIdcfK+nbcYk/SVNB5vCW5bOcmymbTYcFqosaNNTeVPcbEa&#10;+LHdHDt1Pux8tpefs0Ltt1Ol9euwX89BROrjf/jZ3hkN72oKf2fSEZ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neqW3EAAAA3AAAAA8AAAAAAAAAAAAAAAAAmAIAAGRycy9k&#10;b3ducmV2LnhtbFBLBQYAAAAABAAEAPUAAACJAwAAAAA=&#10;" fillcolor="#e6dcc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3" o:spid="_x0000_s140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w3GsQA&#10;AADcAAAADwAAAGRycy9kb3ducmV2LnhtbESPUWvCMBSF3wf+h3AF32aqshI6owxxKPq0uh9w19y1&#10;Zc1NSTKt/nozEPZ4OOd8h7NcD7YTZ/KhdaxhNs1AEFfOtFxr+Dy9PysQISIb7ByThisFWK9GT0ss&#10;jLvwB53LWIsE4VCghibGvpAyVA1ZDFPXEyfv23mLMUlfS+PxkuC2k/Msy6XFltNCgz1tGqp+yl+r&#10;gW/bzalXX8e9zw5yl5fqsH1RWk/Gw9sriEhD/A8/2nujYaFy+DuTjoBc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kMNxrEAAAA3AAAAA8AAAAAAAAAAAAAAAAAmAIAAGRycy9k&#10;b3ducmV2LnhtbFBLBQYAAAAABAAEAPUAAACJAwAAAAA=&#10;" fillcolor="#e6dcc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4" o:spid="_x0000_s140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CSgcQA&#10;AADcAAAADwAAAGRycy9kb3ducmV2LnhtbESP0WoCMRRE3wv+Q7hC32rWSjVsjSKiVOyTqx9wu7nd&#10;Xbq5WZJUV7++EYQ+DjNzhpkve9uKM/nQONYwHmUgiEtnGq40nI7bFwUiRGSDrWPScKUAy8XgaY65&#10;cRc+0LmIlUgQDjlqqGPscilDWZPFMHIdcfK+nbcYk/SVNB4vCW5b+ZplU2mx4bRQY0frmsqf4tdq&#10;4NtmfezU1+fOZ3v5MS3UfvOmtH4e9qt3EJH6+B9+tHdGw0TN4H4mHQG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AkoHEAAAA3AAAAA8AAAAAAAAAAAAAAAAAmAIAAGRycy9k&#10;b3ducmV2LnhtbFBLBQYAAAAABAAEAPUAAACJAwAAAAA=&#10;" fillcolor="#e6dcc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5" o:spid="_x0000_s140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CFxsEA&#10;AADcAAAADwAAAGRycy9kb3ducmV2LnhtbERPzWrCQBC+F/oOyxR6Kbrbij9EVymC1HqyqQ8wZsck&#10;mJ0N2VHTt+8eBI8f3/9i1ftGXamLdWAL70MDirgIrubSwuF3M5iBioLssAlMFv4owmr5/LTAzIUb&#10;/9A1l1KlEI4ZWqhE2kzrWFTkMQ5DS5y4U+g8SoJdqV2HtxTuG/1hzER7rDk1VNjSuqLinF+8hdiM&#10;j/lRCvNt3vZf2E8nst6hta8v/ecclFAvD/HdvXUWRrO0Np1JR0Av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jwhcbBAAAA3AAAAA8AAAAAAAAAAAAAAAAAmAIAAGRycy9kb3du&#10;cmV2LnhtbFBLBQYAAAAABAAEAPUAAACGAwAAAAA=&#10;" fillcolor="#e5dbc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6" o:spid="_x0000_s141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7wgXcQA&#10;AADcAAAADwAAAGRycy9kb3ducmV2LnhtbESPUWvCQBCE3wv+h2OFvojetVK1qacUoWh9aqM/YM1t&#10;k9DcXshtNf33PUHo4zAz3zDLde8bdaYu1oEtPEwMKOIiuJpLC8fD23gBKgqywyYwWfilCOvV4G6J&#10;mQsX/qRzLqVKEI4ZWqhE2kzrWFTkMU5CS5y8r9B5lCS7UrsOLwnuG/1ozEx7rDktVNjSpqLiO//x&#10;FmLzdMpPUph3M/rYYj+fyWaP1t4P+9cXUEK9/Idv7Z2zMF08w/VMOgJ6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e8IF3EAAAA3AAAAA8AAAAAAAAAAAAAAAAAmAIAAGRycy9k&#10;b3ducmV2LnhtbFBLBQYAAAAABAAEAPUAAACJAwAAAAA=&#10;" fillcolor="#e5dbc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7" o:spid="_x0000_s1411" style="position:absolute;left:3682;top:2010;width:1194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VEiL4A&#10;AADcAAAADwAAAGRycy9kb3ducmV2LnhtbERPy4rCMBTdC/5DuII7TUdBnI5RBkFQcWOdD7g0tw8m&#10;uSlJtPXvzUJweTjvzW6wRjzIh9axgq95BoK4dLrlWsHf7TBbgwgRWaNxTAqeFGC3HY82mGvX85Ue&#10;RaxFCuGQo4Imxi6XMpQNWQxz1xEnrnLeYkzQ11J77FO4NXKRZStpseXU0GBH+4bK/+JuFchbcejX&#10;hfGZOy+qizkdrxU5paaT4fcHRKQhfsRv91ErWH6n+elMOgJy+w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3VRIi+AAAA3AAAAA8AAAAAAAAAAAAAAAAAmAIAAGRycy9kb3ducmV2&#10;LnhtbFBLBQYAAAAABAAEAPUAAACDAwAAAAA=&#10;" filled="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Reativar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Períodos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388" o:spid="_x0000_s1412" style="position:absolute;left:3682;top:2160;width:1214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nhE8IA&#10;AADcAAAADwAAAGRycy9kb3ducmV2LnhtbESPzYoCMRCE74LvEFrwphkVFnc0igiCLl4c9wGaSc8P&#10;Jp0hyTqzb28WhD0WVfUVtd0P1ogn+dA6VrCYZyCIS6dbrhV830+zNYgQkTUax6TglwLsd+PRFnPt&#10;er7Rs4i1SBAOOSpoYuxyKUPZkMUwdx1x8irnLcYkfS21xz7BrZHLLPuQFltOCw12dGyofBQ/VoG8&#10;F6d+XRifua9ldTWX860ip9R0Mhw2ICIN8T/8bp+1gtXnAv7OpCMgd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meETwgAAANwAAAAPAAAAAAAAAAAAAAAAAJgCAABkcnMvZG93&#10;bnJldi54bWxQSwUGAAAAAAQABAD1AAAAhwMAAAAA&#10;" filled="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Averbação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Tempo </w:t>
                          </w:r>
                        </w:p>
                      </w:txbxContent>
                    </v:textbox>
                  </v:rect>
                  <v:rect id="Rectangle 389" o:spid="_x0000_s1413" style="position:absolute;left:4074;top:2311;width:421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t/ZMIA&#10;AADcAAAADwAAAGRycy9kb3ducmV2LnhtbESP3WoCMRSE7wu+QziCdzXrCkVXo4ggaOmNqw9w2Jz9&#10;weRkSVJ3+/amUOjlMDPfMNv9aI14kg+dYwWLeQaCuHK640bB/XZ6X4EIEVmjcUwKfijAfjd522Kh&#10;3cBXepaxEQnCoUAFbYx9IWWoWrIY5q4nTl7tvMWYpG+k9jgkuDUyz7IPabHjtNBiT8eWqkf5bRXI&#10;W3kaVqXxmfvM6y9zOV9rckrNpuNhAyLSGP/Df+2zVrBc5/B7Jh0Bu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S39kwgAAANwAAAAPAAAAAAAAAAAAAAAAAJgCAABkcnMvZG93&#10;bnJldi54bWxQSwUGAAAAAAQABAD1AAAAhwMAAAAA&#10;" filled="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Fictício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oval id="Oval 390" o:spid="_x0000_s1414" style="position:absolute;left:2528;top:3096;width:1338;height: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mV8MYA&#10;AADcAAAADwAAAGRycy9kb3ducmV2LnhtbESP3WoCMRSE7wt9h3AKvdNsVaxujSItSilI8ecBjpvj&#10;ZtnNyZKk67ZP3xSEXg4z8w2zWPW2ER35UDlW8DTMQBAXTldcKjgdN4MZiBCRNTaOScE3BVgt7+8W&#10;mGt35T11h1iKBOGQowITY5tLGQpDFsPQtcTJuzhvMSbpS6k9XhPcNnKUZVNpseK0YLClV0NFffiy&#10;Cp6ndb396Lbt7vNtfRnx5Nz8GK/U40O/fgERqY//4Vv7XSsYz8fwdyYdAbn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AmV8MYAAADcAAAADwAAAAAAAAAAAAAAAACYAgAAZHJz&#10;L2Rvd25yZXYueG1sUEsFBgAAAAAEAAQA9QAAAIsDAAAAAA==&#10;" fillcolor="#c0bfc0" strokecolor="#c0bfc0" strokeweight="33e-5mm"/>
                  <v:oval id="Oval 391" o:spid="_x0000_s1415" style="position:absolute;left:2493;top:3061;width:1339;height: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YyasUA&#10;AADcAAAADwAAAGRycy9kb3ducmV2LnhtbESPzUoDQRCE70LeYehALmJmjSK6ZhJiIKCSQ1z13uz0&#10;/uBMz2ank13f3hEEj0VVfUUt16N36kx9bAMbuJ5noIjLYFuuDXy8767uQUVBtugCk4FvirBeTS6W&#10;mNsw8BudC6lVgnDM0UAj0uVax7Ihj3EeOuLkVaH3KEn2tbY9DgnunV5k2Z322HJaaLCjbUPlV3Hy&#10;Bo6v8vRZyGVW7d32pXXVwQ/HjTGz6bh5BCU0yn/4r/1sDdw83MLvmXQE9O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xjJqxQAAANwAAAAPAAAAAAAAAAAAAAAAAJgCAABkcnMv&#10;ZG93bnJldi54bWxQSwUGAAAAAAQABAD1AAAAigMAAAAA&#10;" fillcolor="#fcf2e3" strokeweight="33e-5mm"/>
                  <v:rect id="Rectangle 392" o:spid="_x0000_s141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p7tsUA&#10;AADcAAAADwAAAGRycy9kb3ducmV2LnhtbESPQWvCQBSE74L/YXmFXkrdpLVFU1cpLYI3MSni8ZF9&#10;JsHs25jd6Pbfd4WCx2FmvmEWq2BacaHeNZYVpJMEBHFpdcOVgp9i/TwD4TyyxtYyKfglB6vleLTA&#10;TNsr7+iS+0pECLsMFdTed5mUrqzJoJvYjjh6R9sb9FH2ldQ9XiPctPIlSd6lwYbjQo0dfdVUnvLB&#10;KBgSF/bTAtenpwMFd9ja73NqlXp8CJ8fIDwFfw//tzdawev8DW5n4hG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6nu2xQAAANwAAAAPAAAAAAAAAAAAAAAAAJgCAABkcnMv&#10;ZG93bnJldi54bWxQSwUGAAAAAAQABAD1AAAAigMAAAAA&#10;" fillcolor="#fbf1e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3" o:spid="_x0000_s141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jlwcMA&#10;AADcAAAADwAAAGRycy9kb3ducmV2LnhtbESPS4sCMRCE7wv+h9ALXpY14wNZZ40iiuBNfCAem0k7&#10;MzjpjJOo8d8bQfBYVNVX1HgaTCVu1LjSsoJuJwFBnFldcq5gv1v+/oFwHlljZZkUPMjBdNL6GmOq&#10;7Z03dNv6XEQIuxQVFN7XqZQuK8ig69iaOHon2xj0UTa51A3eI9xUspckQ2mw5LhQYE3zgrLz9moU&#10;XBMXDoMdLs8/RwruuLaLS9cq1f4Os38QnoL/hN/tlVbQHw3hdSYeATl5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jjlwcMAAADcAAAADwAAAAAAAAAAAAAAAACYAgAAZHJzL2Rv&#10;d25yZXYueG1sUEsFBgAAAAAEAAQA9QAAAIgDAAAAAA==&#10;" fillcolor="#fbf1e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4" o:spid="_x0000_s141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GhAMYA&#10;AADcAAAADwAAAGRycy9kb3ducmV2LnhtbESPT2vCQBTE7wW/w/KE3upGS41GV5FWodeq+Of2yD6T&#10;aPZtyK5J2k/fLQg9DjPzG2a+7EwpGqpdYVnBcBCBIE6tLjhTsN9tXiYgnEfWWFomBd/kYLnoPc0x&#10;0bblL2q2PhMBwi5BBbn3VSKlS3My6Aa2Ig7exdYGfZB1JnWNbYCbUo6iaCwNFhwWcqzoPaf0tr0b&#10;Be1PEw/L1Wm65nt8xLfzx+F4vir13O9WMxCeOv8ffrQ/tYLXaQx/Z8IR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qGhAMYAAADcAAAADwAAAAAAAAAAAAAAAACYAgAAZHJz&#10;L2Rvd25yZXYueG1sUEsFBgAAAAAEAAQA9QAAAIsDAAAAAA==&#10;" fillcolor="#faf0e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5" o:spid="_x0000_s141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41csMA&#10;AADcAAAADwAAAGRycy9kb3ducmV2LnhtbERPyW7CMBC9I/EP1iD1Bg6tyhJiEOoi9QpFQG6jeEgC&#10;8TiKTZL26+sDUo9Pb082valES40rLSuYTiIQxJnVJecKDt+f4wUI55E1VpZJwQ852KyHgwRjbTve&#10;Ubv3uQgh7GJUUHhfx1K6rCCDbmJr4sBdbGPQB9jkUjfYhXBTyecomkmDJYeGAmt6Kyi77e9GQffb&#10;zqfV9rz84Pv8hK/p+/GUXpV6GvXbFQhPvf8XP9xfWsHLMqwNZ8IRkO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z41csMAAADcAAAADwAAAAAAAAAAAAAAAACYAgAAZHJzL2Rv&#10;d25yZXYueG1sUEsFBgAAAAAEAAQA9QAAAIgDAAAAAA==&#10;" fillcolor="#faf0e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6" o:spid="_x0000_s142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KQ6cUA&#10;AADcAAAADwAAAGRycy9kb3ducmV2LnhtbESPQWvCQBSE74L/YXlCb7rRYm1SV5FWodeq1Hp7ZJ9J&#10;NPs2ZNck9td3hYLHYWa+YebLzpSiodoVlhWMRxEI4tTqgjMF+91m+ArCeWSNpWVScCMHy0W/N8dE&#10;25a/qNn6TAQIuwQV5N5XiZQuzcmgG9mKOHgnWxv0QdaZ1DW2AW5KOYmiF2mw4LCQY0XvOaWX7dUo&#10;aH+b2bhc/cRrvs4OOD1+fB+OZ6WeBt3qDYSnzj/C/+1PreA5juF+Jhw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cpDpxQAAANw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7" o:spid="_x0000_s142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//ccIA&#10;AADcAAAADwAAAGRycy9kb3ducmV2LnhtbERPy4rCMBTdD/gP4QruxlSRItUogyLoQvCFMrs7ze2D&#10;aW5KE7X69WYhuDyc93TemkrcqHGlZQWDfgSCOLW65FzB6bj6HoNwHlljZZkUPMjBfNb5mmKi7Z33&#10;dDv4XIQQdgkqKLyvEyldWpBB17c1ceAy2xj0ATa51A3eQ7ip5DCKYmmw5NBQYE2LgtL/w9UoiC/X&#10;v1O++t3uzpcszTbj5dLHT6V63fZnAsJT6z/it3utFYyiMD+cCUdAz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7/9xwgAAANwAAAAPAAAAAAAAAAAAAAAAAJgCAABkcnMvZG93&#10;bnJldi54bWxQSwUGAAAAAAQABAD1AAAAhwMAAAAA&#10;" fillcolor="#f9efe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8" o:spid="_x0000_s142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Na6sUA&#10;AADcAAAADwAAAGRycy9kb3ducmV2LnhtbESPT4vCMBTE74LfITzBm6aKFKlGEUXYPSysrijens3r&#10;H2xeShO1u5/eCMIeh5n5DTNftqYSd2pcaVnBaBiBIE6tLjlXcPjZDqYgnEfWWFkmBb/kYLnoduaY&#10;aPvgHd33PhcBwi5BBYX3dSKlSwsy6Ia2Jg5eZhuDPsgml7rBR4CbSo6jKJYGSw4LBda0Lii97m9G&#10;QXy6XQ759vz1fTxlafY53Wx8/KdUv9euZiA8tf4//G5/aAWTaASvM+EIyMU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o1rqxQAAANwAAAAPAAAAAAAAAAAAAAAAAJgCAABkcnMv&#10;ZG93bnJldi54bWxQSwUGAAAAAAQABAD1AAAAigMAAAAA&#10;" fillcolor="#f9efe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9" o:spid="_x0000_s142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HEncUA&#10;AADcAAAADwAAAGRycy9kb3ducmV2LnhtbESPT4vCMBTE7wt+h/AEb2uqSJFqFFEEPQirK4q3Z/P6&#10;B5uX0kSt++nNwsIeh5n5DTOdt6YSD2pcaVnBoB+BIE6tLjlXcPxef45BOI+ssbJMCl7kYD7rfEwx&#10;0fbJe3ocfC4ChF2CCgrv60RKlxZk0PVtTRy8zDYGfZBNLnWDzwA3lRxGUSwNlhwWCqxpWVB6O9yN&#10;gvh8vx7z9WX3dTpnabYdr1Y+/lGq120XExCeWv8f/mtvtIJRNITfM+EIyN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ccSdxQAAANwAAAAPAAAAAAAAAAAAAAAAAJgCAABkcnMv&#10;ZG93bnJldi54bWxQSwUGAAAAAAQABAD1AAAAigMAAAAA&#10;" fillcolor="#f9efe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00" o:spid="_x0000_s142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aT48UA&#10;AADcAAAADwAAAGRycy9kb3ducmV2LnhtbESPS2sCMRSF90L/Q7gFN6IZH5QyGqUVBHGntYK76+R2&#10;ZmhyM0ziOPrrjSC4PJzHx5ktWmtEQ7UvHSsYDhIQxJnTJecK9j+r/icIH5A1Gsek4EoeFvO3zgxT&#10;7S68pWYXchFH2KeooAihSqX0WUEW/cBVxNH7c7XFEGWdS13jJY5bI0dJ8iEtlhwJBVa0LCj7351t&#10;hKwP8vB73WS3fe94+m6kuS23Rqnue/s1BRGoDa/ws73WCibJGB5n4hGQ8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hpPjxQAAANwAAAAPAAAAAAAAAAAAAAAAAJgCAABkcnMv&#10;ZG93bnJldi54bWxQSwUGAAAAAAQABAD1AAAAigMAAAAA&#10;" fillcolor="#f8eed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01" o:spid="_x0000_s142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8Ll8UA&#10;AADcAAAADwAAAGRycy9kb3ducmV2LnhtbESPy2rDMBBF94H+g5hCN6GRW0IojmXTBgohuzyhu6k1&#10;sU2lkbFU28nXR4VClpf7ONysGK0RPXW+cazgZZaAIC6dbrhScNh/Pr+B8AFZo3FMCi7kocgfJhmm&#10;2g28pX4XKhFH2KeooA6hTaX0ZU0W/cy1xNE7u85iiLKrpO5wiOPWyNckWUiLDUdCjS2taip/dr82&#10;QtYneTpeNuX1MP36/uilua62Rqmnx/F9CSLQGO7h//ZaK5gnc/g7E4+AzG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bwuXxQAAANwAAAAPAAAAAAAAAAAAAAAAAJgCAABkcnMv&#10;ZG93bnJldi54bWxQSwUGAAAAAAQABAD1AAAAigMAAAAA&#10;" fillcolor="#f8eed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02" o:spid="_x0000_s142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0IPcUA&#10;AADcAAAADwAAAGRycy9kb3ducmV2LnhtbESPQWvCQBSE74X+h+UVequbSiM1ZhURCqUUwag5P7Iv&#10;2WD2bZrdavrvXUHocZiZb5h8NdpOnGnwrWMFr5MEBHHldMuNgsP+4+UdhA/IGjvHpOCPPKyWjw85&#10;ZtpdeEfnIjQiQthnqMCE0GdS+sqQRT9xPXH0ajdYDFEOjdQDXiLcdnKaJDNpseW4YLCnjaHqVPxa&#10;BXu5bb9darr5qf5Kf45l2a+LUqnnp3G9ABFoDP/he/tTK3hLUridiUdAL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DQg9xQAAANwAAAAPAAAAAAAAAAAAAAAAAJgCAABkcnMv&#10;ZG93bnJldi54bWxQSwUGAAAAAAQABAD1AAAAigMAAAAA&#10;" fillcolor="#f7edd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03" o:spid="_x0000_s142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+WSsQA&#10;AADcAAAADwAAAGRycy9kb3ducmV2LnhtbESPQWvCQBSE70L/w/IK3nRTUWlTV5GCICIFkzbnR/aZ&#10;DWbfptlV4793C4LHYWa+YRar3jbiQp2vHSt4GycgiEuna64U/OSb0TsIH5A1No5JwY08rJYvgwWm&#10;2l35QJcsVCJC2KeowITQplL60pBFP3YtcfSOrrMYouwqqTu8Rrht5CRJ5tJizXHBYEtfhspTdrYK&#10;cvld793MNB+n427291sU7TorlBq+9utPEIH68Aw/2lutYJrM4f9MPAJy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jflkrEAAAA3AAAAA8AAAAAAAAAAAAAAAAAmAIAAGRycy9k&#10;b3ducmV2LnhtbFBLBQYAAAAABAAEAPUAAACJAwAAAAA=&#10;" fillcolor="#f7edd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04" o:spid="_x0000_s142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7uPsMA&#10;AADcAAAADwAAAGRycy9kb3ducmV2LnhtbESPQWvCQBSE74X+h+UVvDUba0lNdJUSCPWq9uLtkX1m&#10;g9m3YXfV+O+7hUKPw8x8w6y3kx3EjXzoHSuYZzkI4tbpnjsF38fmdQkiRGSNg2NS8KAA283z0xor&#10;7e68p9shdiJBOFSowMQ4VlKG1pDFkLmROHln5y3GJH0ntcd7gttBvuV5IS32nBYMjlQbai+Hq1Vg&#10;F01sT0U97NhPy7I8m5q+9krNXqbPFYhIU/wP/7V3WsF7/gG/Z9IRkJ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77uPsMAAADcAAAADwAAAAAAAAAAAAAAAACYAgAAZHJzL2Rv&#10;d25yZXYueG1sUEsFBgAAAAAEAAQA9QAAAIgDAAAAAA==&#10;" fillcolor="#f6ecd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05" o:spid="_x0000_s142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F6TMAA&#10;AADcAAAADwAAAGRycy9kb3ducmV2LnhtbERPPWvDMBDdA/0P4grdEjltCIkb2RRDaFY7Wbod1sUy&#10;sU5GUm3331dDoePjfZ/KxQ5iIh96xwq2mwwEcet0z52C2/W8PoAIEVnj4JgU/FCAsnhanTDXbuaa&#10;piZ2IoVwyFGBiXHMpQytIYth40bixN2dtxgT9J3UHucUbgf5mmV7abHn1GBwpMpQ+2i+rQL7do7t&#10;174aLuyXw/F4NxV91kq9PC8f7yAiLfFf/Oe+aAW7LK1NZ9IRkMU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iF6TMAAAADcAAAADwAAAAAAAAAAAAAAAACYAgAAZHJzL2Rvd25y&#10;ZXYueG1sUEsFBgAAAAAEAAQA9QAAAIUDAAAAAA==&#10;" fillcolor="#f6ecd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</v:group>
                <v:group id="Group 607" o:spid="_x0000_s1430" style="position:absolute;left:-2419;top:-6673;width:58267;height:35133" coordorigin="-381,-1051" coordsize="9176,55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5CQRcYAAADc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Fi3g&#10;90w4AnL1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3kJBFxgAAANwA&#10;AAAPAAAAAAAAAAAAAAAAAKoCAABkcnMvZG93bnJldi54bWxQSwUGAAAAAAQABAD6AAAAnQMAAAAA&#10;">
                  <v:rect id="Rectangle 407" o:spid="_x0000_s143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7gl78A&#10;AADcAAAADwAAAGRycy9kb3ducmV2LnhtbERPy4rCMBTdC/5DuII7mzojoh3TMhRk3PrYuLs016ZM&#10;c1OSjHb+3iwEl4fz3lWj7cWdfOgcK1hmOQjixumOWwWX836xAREissbeMSn4pwBVOZ3ssNDuwUe6&#10;n2IrUgiHAhWYGIdCytAYshgyNxAn7ua8xZigb6X2+Ejhtpcfeb6WFjtODQYHqg01v6c/q8B+7mNz&#10;Xdf9gf242W5vpqafo1Lz2fj9BSLSGN/il/ugFayWaX46k46ALJ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5juCXvwAAANwAAAAPAAAAAAAAAAAAAAAAAJgCAABkcnMvZG93bnJl&#10;di54bWxQSwUGAAAAAAQABAD1AAAAhAMAAAAA&#10;" fillcolor="#f6ecd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08" o:spid="_x0000_s143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7vT8YA&#10;AADcAAAADwAAAGRycy9kb3ducmV2LnhtbESPQWvCQBSE74X+h+UVetNNWi2aukqRCoJU0CrU2zP7&#10;moTsvg3ZVeO/7wpCj8PMfMNMZp014kytrxwrSPsJCOLc6YoLBbvvRW8EwgdkjcYxKbiSh9n08WGC&#10;mXYX3tB5GwoRIewzVFCG0GRS+rwki77vGuLo/brWYoiyLaRu8RLh1siXJHmTFiuOCyU2NC8pr7cn&#10;q2Dd7VfV+KeuX4/my38e54chmYNSz0/dxzuIQF34D9/bS61gkKZwOxOPgJ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O7vT8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09" o:spid="_x0000_s143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xxOMYA&#10;AADcAAAADwAAAGRycy9kb3ducmV2LnhtbESP3WoCMRSE74W+QzgF72pWbcVujVKkQkEU/IN6d9yc&#10;7i6bnCybqOvbm0LBy2FmvmEms9YacaHGl44V9HsJCOLM6ZJzBfvd4mUMwgdkjcYxKbiRh9n0qTPB&#10;VLsrb+iyDbmIEPYpKihCqFMpfVaQRd9zNXH0fl1jMUTZ5FI3eI1wa+QgSUbSYslxocCa5gVl1fZs&#10;Fazbw7J8/6mq4cms/Ndpfnwjc1Sq+9x+foAI1IZH+L/9rRW89gfwdyYeATm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DxxOM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10" o:spid="_x0000_s143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XvmsMA&#10;AADcAAAADwAAAGRycy9kb3ducmV2LnhtbESPT4vCMBTE74LfITzBm6ZdF9HaKLKg9rb4B8/P5tmW&#10;Ni+lidr99puFBY/DzPyGSTe9acSTOldZVhBPIxDEudUVFwou591kAcJ5ZI2NZVLwQw426+EgxUTb&#10;Fx/pefKFCBB2CSoovW8TKV1ekkE3tS1x8O62M+iD7AqpO3wFuGnkRxTNpcGKw0KJLX2VlNenh1HQ&#10;fNf3+GHsjJdxkZnb4XpcZHulxqN+uwLhqffv8H870wo+4xn8nQlHQK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3XvmsMAAADcAAAADwAAAAAAAAAAAAAAAACYAgAAZHJzL2Rv&#10;d25yZXYueG1sUEsFBgAAAAAEAAQA9QAAAIgDAAAAAA==&#10;" fillcolor="#f4eadb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11" o:spid="_x0000_s143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x37sIA&#10;AADcAAAADwAAAGRycy9kb3ducmV2LnhtbESPzarCMBSE94LvEI7gTtOqXLQaRQS1O/EH18fm2Bab&#10;k9JErW9/c0G4y2FmvmEWq9ZU4kWNKy0riIcRCOLM6pJzBZfzdjAF4TyyxsoyKfiQg9Wy21lgou2b&#10;j/Q6+VwECLsEFRTe14mULivIoBvamjh4d9sY9EE2udQNvgPcVHIURT/SYMlhocCaNgVlj9PTKKgO&#10;j3v8NHbMszhPzW1/PU7TnVL9Xrueg/DU+v/wt51qBZN4An9nwhGQy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nHfuwgAAANwAAAAPAAAAAAAAAAAAAAAAAJgCAABkcnMvZG93&#10;bnJldi54bWxQSwUGAAAAAAQABAD1AAAAhwMAAAAA&#10;" fillcolor="#f4eadb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12" o:spid="_x0000_s143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DSdcMA&#10;AADcAAAADwAAAGRycy9kb3ducmV2LnhtbESPQYvCMBSE74L/IbwFb5p2XUW7RpEFtTexiudn82yL&#10;zUtpotZ/v1lY8DjMzDfMYtWZWjyodZVlBfEoAkGcW11xoeB03AxnIJxH1lhbJgUvcrBa9nsLTLR9&#10;8oEemS9EgLBLUEHpfZNI6fKSDLqRbYiDd7WtQR9kW0jd4jPATS0/o2gqDVYcFkps6Kek/JbdjYJ6&#10;f7vGd2PHPI+L1Fx258Ms3So1+OjW3yA8df4d/m+nWsFXPIG/M+EI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9DSdcMAAADcAAAADwAAAAAAAAAAAAAAAACYAgAAZHJzL2Rv&#10;d25yZXYueG1sUEsFBgAAAAAEAAQA9QAAAIgDAAAAAA==&#10;" fillcolor="#f4eadb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13" o:spid="_x0000_s143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8o0sYA&#10;AADcAAAADwAAAGRycy9kb3ducmV2LnhtbESP0WrCQBRE3wv9h+UW+qabSAmSuooIjRaLWNsPuGSv&#10;SUj2bprdmNSv7wpCH4eZOcMsVqNpxIU6V1lWEE8jEMS51RUXCr6/3iZzEM4ja2wsk4JfcrBaPj4s&#10;MNV24E+6nHwhAoRdigpK79tUSpeXZNBNbUscvLPtDPogu0LqDocAN42cRVEiDVYcFkpsaVNSXp96&#10;oyDJqr2bDz8f592Boqzevh/7a6vU89O4fgXhafT/4Xt7pxW8xAnczo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C8o0sYAAADcAAAADwAAAAAAAAAAAAAAAACYAgAAZHJz&#10;L2Rvd25yZXYueG1sUEsFBgAAAAAEAAQA9QAAAIsDAAAAAA==&#10;" fillcolor="#f3e9da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14" o:spid="_x0000_s143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2ONScUA&#10;AADcAAAADwAAAGRycy9kb3ducmV2LnhtbESP3YrCMBSE7wXfIRxh7zRVxJVqFBH8WVYW/x7g0Bzb&#10;YnNSm2irT78RFvZymJlvmOm8MYV4UOVyywr6vQgEcWJ1zqmC82nVHYNwHlljYZkUPMnBfNZuTTHW&#10;tuYDPY4+FQHCLkYFmfdlLKVLMjLoerYkDt7FVgZ9kFUqdYV1gJtCDqJoJA3mHBYyLGmZUXI93o2C&#10;0Tr/duP6trtsfyhaXzdf+/urVOqj0ywmIDw1/j/8195qBcP+J7zPhCMgZ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Y41JxQAAANwAAAAPAAAAAAAAAAAAAAAAAJgCAABkcnMv&#10;ZG93bnJldi54bWxQSwUGAAAAAAQABAD1AAAAigMAAAAA&#10;" fillcolor="#f3e9da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15" o:spid="_x0000_s143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wZO8EA&#10;AADcAAAADwAAAGRycy9kb3ducmV2LnhtbERPy4rCMBTdC/5DuMLsxlQRkWoUEXwMyuDrAy7NtS02&#10;N7WJtvr1ZiG4PJz3ZNaYQjyocrllBb1uBII4sTrnVMH5tPwdgXAeWWNhmRQ8ycFs2m5NMNa25gM9&#10;jj4VIYRdjAoy78tYSpdkZNB1bUkcuIutDPoAq1TqCusQbgrZj6KhNJhzaMiwpEVGyfV4NwqGq3zr&#10;RvVtd9n8U7S6rv/291ep1E+nmY9BeGr8V/xxb7SCQS+sDWfCEZDT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b8GTvBAAAA3AAAAA8AAAAAAAAAAAAAAAAAmAIAAGRycy9kb3du&#10;cmV2LnhtbFBLBQYAAAAABAAEAPUAAACGAwAAAAA=&#10;" fillcolor="#f3e9da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16" o:spid="_x0000_s144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tbQMYA&#10;AADcAAAADwAAAGRycy9kb3ducmV2LnhtbESPW2sCMRSE3wv+h3CEvtWstvWyGqWULi0FFS/g62Fz&#10;3CxuTpYk1e2/bwqFPg4z8w2zWHW2EVfyoXasYDjIQBCXTtdcKTgeiocpiBCRNTaOScE3BVgte3cL&#10;zLW78Y6u+1iJBOGQowITY5tLGUpDFsPAtcTJOztvMSbpK6k93hLcNnKUZWNpsea0YLClV0PlZf9l&#10;FeB7YTbPp8/JW+Gb8JgV6+36PFPqvt+9zEFE6uJ/+K/9oRU8DWfweyYdAbn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LtbQMYAAADcAAAADwAAAAAAAAAAAAAAAACYAgAAZHJz&#10;L2Rvd25yZXYueG1sUEsFBgAAAAAEAAQA9QAAAIsDAAAAAA==&#10;" fillcolor="#f2e8d9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17" o:spid="_x0000_s144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V5878A&#10;AADcAAAADwAAAGRycy9kb3ducmV2LnhtbERPy4rCMBTdC/5DuIIbGRNFnKEaRRwc3ImPD7g0d5pi&#10;c1OSjK1/bxYDLg/nvd72rhEPCrH2rGE2VSCIS29qrjTcroePLxAxIRtsPJOGJ0XYboaDNRbGd3ym&#10;xyVVIodwLFCDTaktpIylJYdx6lvizP364DBlGCppAnY53DVyrtRSOqw5N1hsaW+pvF/+nIaJPffV&#10;/nT7Qfksv8OnUt3poLQej/rdCkSiPr3F/+6j0bCY5/n5TD4CcvM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OlXnzvwAAANwAAAAPAAAAAAAAAAAAAAAAAJgCAABkcnMvZG93bnJl&#10;di54bWxQSwUGAAAAAAQABAD1AAAAhAMAAAAA&#10;" fillcolor="#f1e7d8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18" o:spid="_x0000_s144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ncaMMA&#10;AADcAAAADwAAAGRycy9kb3ducmV2LnhtbESP0WoCMRRE34X+Q7iFvkhNlKKyNYpYLL6Jqx9w2dxu&#10;lm5uliS66983QsHHYWbOMKvN4FpxoxAbzxqmEwWCuPKm4VrD5bx/X4KICdlg65k03CnCZv0yWmFh&#10;fM8nupWpFhnCsUANNqWukDJWlhzGie+Is/fjg8OUZailCdhnuGvlTKm5dNhwXrDY0c5S9VtenYax&#10;PQ317nj5RnmvvsJCqf64V1q/vQ7bTxCJhvQM/7cPRsPHbAqPM/kIy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dncaMMAAADcAAAADwAAAAAAAAAAAAAAAACYAgAAZHJzL2Rv&#10;d25yZXYueG1sUEsFBgAAAAAEAAQA9QAAAIgDAAAAAA==&#10;" fillcolor="#f1e7d8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19" o:spid="_x0000_s144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tCH8IA&#10;AADcAAAADwAAAGRycy9kb3ducmV2LnhtbESP0WoCMRRE3wv+Q7iCL0WTLqWV1SiiKH0TrR9w2Vw3&#10;i5ubJUnd9e9NodDHYWbOMMv14FpxpxAbzxreZgoEceVNw7WGy/d+OgcRE7LB1jNpeFCE9Wr0ssTS&#10;+J5PdD+nWmQIxxI12JS6UspYWXIYZ74jzt7VB4cpy1BLE7DPcNfKQqkP6bDhvGCxo62l6nb+cRpe&#10;7Wmot8fLAeWj2oVPpfrjXmk9GQ+bBYhEQ/oP/7W/jIb3ooDfM/kIyN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C0IfwgAAANw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20" o:spid="_x0000_s144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oPPMYA&#10;AADcAAAADwAAAGRycy9kb3ducmV2LnhtbESPQWvCQBSE7wX/w/KE3urGKEVSVxFLpdCDxHpoby/Z&#10;ZzY0+zZkNyb9965Q6HGYmW+Y9Xa0jbhS52vHCuazBARx6XTNlYLz59vTCoQPyBobx6TglzxsN5OH&#10;NWbaDZzT9RQqESHsM1RgQmgzKX1pyKKfuZY4ehfXWQxRdpXUHQ4RbhuZJsmztFhzXDDY0t5Q+XPq&#10;rYJvPe+H/rU65mYsikNIP/LLV6HU43TcvYAINIb/8F/7XStYpgu4n4lHQG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SoPPM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21" o:spid="_x0000_s144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OXSMYA&#10;AADcAAAADwAAAGRycy9kb3ducmV2LnhtbESPQWvCQBSE7wX/w/IEb83GIEVSVyktFcFDie2hvb1k&#10;n9nQ7NuQ3Zj4791CweMwM98wm91kW3Gh3jeOFSyTFARx5XTDtYKvz/fHNQgfkDW2jknBlTzstrOH&#10;DebajVzQ5RRqESHsc1RgQuhyKX1lyKJPXEccvbPrLYYo+1rqHscIt63M0vRJWmw4Lhjs6NVQ9Xsa&#10;rIIfvRzG4a3+KMxUlvuQHYvzd6nUYj69PIMINIV7+L990ApW2Qr+zsQjIL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sOXSM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22" o:spid="_x0000_s144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8y08YA&#10;AADcAAAADwAAAGRycy9kb3ducmV2LnhtbESPQWvCQBSE7wX/w/KE3urGoEVSVxFLpdCDxHpoby/Z&#10;ZzY0+zZkNyb9965Q6HGYmW+Y9Xa0jbhS52vHCuazBARx6XTNlYLz59vTCoQPyBobx6TglzxsN5OH&#10;NWbaDZzT9RQqESHsM1RgQmgzKX1pyKKfuZY4ehfXWQxRdpXUHQ4RbhuZJsmztFhzXDDY0t5Q+XPq&#10;rYJvPe+H/rU65mYsikNIP/LLV6HU43TcvYAINIb/8F/7XStYpEu4n4lHQG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Y8y08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23" o:spid="_x0000_s144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90I8UA&#10;AADcAAAADwAAAGRycy9kb3ducmV2LnhtbESPQWvCQBSE74X+h+UVeqsbQxVJXaUKFj0IRtv7I/ua&#10;hGbfht01if31riB4HGbmG2a+HEwjOnK+tqxgPEpAEBdW11wq+D5t3mYgfEDW2FgmBRfysFw8P80x&#10;07bnnLpjKEWEsM9QQRVCm0npi4oM+pFtiaP3a53BEKUrpXbYR7hpZJokU2mw5rhQYUvrioq/49ko&#10;CPv8kH6t8sL8bC9u1/0fxpOyV+r1Zfj8ABFoCI/wvb3VCt7TKdzOxCMgF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X3Qj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24" o:spid="_x0000_s144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PRuMUA&#10;AADcAAAADwAAAGRycy9kb3ducmV2LnhtbESPQWvCQBSE70L/w/IKvenG0NaSuooKLXoQjLb3R/Y1&#10;Cc2+DbtrEvvrXaHgcZiZb5j5cjCN6Mj52rKC6SQBQVxYXXOp4Ov0MX4D4QOyxsYyKbiQh+XiYTTH&#10;TNuec+qOoRQRwj5DBVUIbSalLyoy6Ce2JY7ej3UGQ5SulNphH+GmkWmSvEqDNceFClvaVFT8Hs9G&#10;Qdjnh/RznRfme3txu+7vMH0pe6WeHofVO4hAQ7iH/9tbreA5ncHtTDwCcnE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E9G4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25" o:spid="_x0000_s144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88v8MA&#10;AADcAAAADwAAAGRycy9kb3ducmV2LnhtbERPy2rCQBTdF/yH4QrdiJnRStWYUUppoW4KPjburplr&#10;EszcSTNTE/++sxC6PJx3tultLW7U+sqxhkmiQBDnzlRcaDgePscLED4gG6wdk4Y7edisB08ZpsZ1&#10;vKPbPhQihrBPUUMZQpNK6fOSLPrENcSRu7jWYoiwLaRpsYvhtpZTpV6lxYpjQ4kNvZeUX/e/VkNX&#10;fZ/yybb4UPf5We3wvHwZ/Ritn4f92wpEoD78ix/uL6NhNo1r45l4BOT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V88v8MAAADcAAAADwAAAAAAAAAAAAAAAACYAgAAZHJzL2Rv&#10;d25yZXYueG1sUEsFBgAAAAAEAAQA9QAAAIgDAAAAAA==&#10;" fillcolor="#eee4d5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26" o:spid="_x0000_s145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OZJMYA&#10;AADcAAAADwAAAGRycy9kb3ducmV2LnhtbESPQWvCQBSE74X+h+UVvBTd1ZZqUlcRsWAvBa0Xby/Z&#10;ZxKafRuzq4n/3i0Uehxm5htmvuxtLa7U+sqxhvFIgSDOnam40HD4/hjOQPiAbLB2TBpu5GG5eHyY&#10;Y2pcxzu67kMhIoR9ihrKEJpUSp+XZNGPXEMcvZNrLYYo20KaFrsIt7WcKPUmLVYcF0psaF1S/rO/&#10;WA1d9XXMx5/FRt2mmdphlrw8n43Wg6d+9Q4iUB/+w3/trdHwOkng90w8AnJ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hOZJMYAAADcAAAADwAAAAAAAAAAAAAAAACYAgAAZHJz&#10;L2Rvd25yZXYueG1sUEsFBgAAAAAEAAQA9QAAAIsDAAAAAA==&#10;" fillcolor="#eee4d5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27" o:spid="_x0000_s145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whnsEA&#10;AADcAAAADwAAAGRycy9kb3ducmV2LnhtbERPS0vDQBC+C/0Pywje7MZHS4ndlqIIHjUtgd7G7DQb&#10;mp0Nu2Oa/nv3IHj8+N7r7eR7NVJMXWADD/MCFHETbMetgcP+/X4FKgmyxT4wGbhSgu1mdrPG0oYL&#10;f9FYSatyCKcSDTiRodQ6NY48pnkYiDN3CtGjZBhbbSNecrjv9WNRLLXHjnODw4FeHTXn6scbWI6L&#10;6u3afdfxs6Z6dMejSFwYc3c77V5ACU3yL/5zf1gDz095fj6Tj4De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vcIZ7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28" o:spid="_x0000_s145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CEBcQA&#10;AADcAAAADwAAAGRycy9kb3ducmV2LnhtbESPQUvDQBSE70L/w/IK3uymakuJ3RZRBI+alkBvz+wz&#10;G8y+DbvPNP33riB4HGbmG2a7n3yvRoqpC2xguShAETfBdtwaOB5ebjagkiBb7AOTgQsl2O9mV1ss&#10;bTjzO42VtCpDOJVowIkMpdapceQxLcJAnL3PED1KlrHVNuI5w32vb4tirT12nBccDvTkqPmqvr2B&#10;9biqni/dRx3faqpHdzqJxJUx1/Pp8QGU0CT/4b/2qzVwf7eE3zP5CO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QhAXEAAAA3AAAAA8AAAAAAAAAAAAAAAAAmAIAAGRycy9k&#10;b3ducmV2LnhtbFBLBQYAAAAABAAEAPUAAACJAwAAAAA=&#10;" fillcolor="#ede3d4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29" o:spid="_x0000_s145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IacsQA&#10;AADcAAAADwAAAGRycy9kb3ducmV2LnhtbESPQUvDQBSE70L/w/IK3uym1RaJ3ZaiCB41lUBvz+wz&#10;G8y+DbvPNP33riB4HGbmG2a7n3yvRoqpC2xguShAETfBdtwaeD8+39yDSoJssQ9MBi6UYL+bXW2x&#10;tOHMbzRW0qoM4VSiAScylFqnxpHHtAgDcfY+Q/QoWcZW24jnDPe9XhXFRnvsOC84HOjRUfNVfXsD&#10;m3FdPV26jzq+1lSP7nQSiWtjrufT4QGU0CT/4b/2izVwd7uC3zP5CO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RCGnLEAAAA3AAAAA8AAAAAAAAAAAAAAAAAmAIAAGRycy9k&#10;b3ducmV2LnhtbFBLBQYAAAAABAAEAPUAAACJAwAAAAA=&#10;" fillcolor="#ede3d4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30" o:spid="_x0000_s145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5hzcEA&#10;AADcAAAADwAAAGRycy9kb3ducmV2LnhtbESPQYvCMBSE7wv+h/AEb2uqLiLVKFUQPAlbRTw+mmdb&#10;bF5KEmv995sFweMwM98wq01vGtGR87VlBZNxAoK4sLrmUsH5tP9egPABWWNjmRS8yMNmPfhaYart&#10;k3+py0MpIoR9igqqENpUSl9UZNCPbUscvZt1BkOUrpTa4TPCTSOnSTKXBmuOCxW2tKuouOcPowBN&#10;fnSX4zTnLXa8fTXZ1WGm1GjYZ0sQgfrwCb/bB63gZzaD/zPxCMj1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+Yc3BAAAA3AAAAA8AAAAAAAAAAAAAAAAAmAIAAGRycy9kb3du&#10;cmV2LnhtbFBLBQYAAAAABAAEAPUAAACGAwAAAAA=&#10;" fillcolor="#ece2d3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31" o:spid="_x0000_s145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f5ucEA&#10;AADcAAAADwAAAGRycy9kb3ducmV2LnhtbESPT4vCMBTE7wt+h/CEva2pfxCpRqmC4EnYKuLx0Tzb&#10;YvNSkljrt98sCB6HmfkNs9r0phEdOV9bVjAeJSCIC6trLhWcT/ufBQgfkDU2lknBizxs1oOvFaba&#10;PvmXujyUIkLYp6igCqFNpfRFRQb9yLbE0btZZzBE6UqpHT4j3DRykiRzabDmuFBhS7uKinv+MArQ&#10;5Ed3OU5y3mLH21eTXR1mSn0P+2wJIlAfPuF3+6AVzKYz+D8Tj4Bc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PX+bnBAAAA3AAAAA8AAAAAAAAAAAAAAAAAmAIAAGRycy9kb3du&#10;cmV2LnhtbFBLBQYAAAAABAAEAPUAAACGAwAAAAA=&#10;" fillcolor="#ece2d3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32" o:spid="_x0000_s145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tcIsMA&#10;AADcAAAADwAAAGRycy9kb3ducmV2LnhtbESPwWrDMBBE74X8g9hAb7Uctw3BsRLsQqGnQJ0Qclys&#10;rW1qrYykOM7fV4VCj8PMvGGK/WwGMZHzvWUFqyQFQdxY3XOr4HR8f9qA8AFZ42CZFNzJw363eCgw&#10;1/bGnzTVoRURwj5HBV0IYy6lbzoy6BM7EkfvyzqDIUrXSu3wFuFmkFmarqXBnuNChyO9ddR811ej&#10;AE19cOdDVnOFE1f3obw4LJV6XM7lFkSgOfyH/9ofWsHL8yv8nolHQO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JtcIsMAAADcAAAADwAAAAAAAAAAAAAAAACYAgAAZHJzL2Rv&#10;d25yZXYueG1sUEsFBgAAAAAEAAQA9QAAAIgDAAAAAA==&#10;" fillcolor="#ece2d3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33" o:spid="_x0000_s145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3cbcQA&#10;AADcAAAADwAAAGRycy9kb3ducmV2LnhtbESPwWrDMBBE74X8g9hAbo2cuDjGjRKSQGgPPTSuP2Cx&#10;tpaptTKSkrh/XxUKPQ4z84bZ7ic7iBv50DtWsFpmIIhbp3vuFDQf58cSRIjIGgfHpOCbAux3s4ct&#10;Vtrd+UK3OnYiQThUqMDEOFZShtaQxbB0I3HyPp23GJP0ndQe7wluB7nOskJa7DktGBzpZKj9qq9W&#10;wWnzfqxf/JuhsskPcuWPyNYotZhPh2cQkab4H/5rv2oFT3kBv2fSEZC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t3G3EAAAA3AAAAA8AAAAAAAAAAAAAAAAAmAIAAGRycy9k&#10;b3ducmV2LnhtbFBLBQYAAAAABAAEAPUAAACJAwAAAAA=&#10;" fillcolor="#ebe1d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34" o:spid="_x0000_s145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F59sQA&#10;AADcAAAADwAAAGRycy9kb3ducmV2LnhtbESPwWrDMBBE74X8g9hCbo2cuDTBjRISQ0kPPTROPmCx&#10;tpaptTKSajt/HxUKPQ4z84bZ7ifbiYF8aB0rWC4yEMS10y03Cq6Xt6cNiBCRNXaOScGNAux3s4ct&#10;FtqNfKahio1IEA4FKjAx9oWUoTZkMSxcT5y8L+ctxiR9I7XHMcFtJ1dZ9iIttpwWDPZUGqq/qx+r&#10;oFx/HquT/zC0ueYHufRHZGuUmj9Oh1cQkab4H/5rv2sFz/kafs+kIyB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3hefbEAAAA3AAAAA8AAAAAAAAAAAAAAAAAmAIAAGRycy9k&#10;b3ducmV2LnhtbFBLBQYAAAAABAAEAPUAAACJAwAAAAA=&#10;" fillcolor="#ebe1d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35" o:spid="_x0000_s145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wPwcEA&#10;AADcAAAADwAAAGRycy9kb3ducmV2LnhtbERPTWsCMRC9C/6HMII3zVqLyNYoIlX24KFqCz0OmzG7&#10;uJmsSdT13zeHgsfH+16sOtuIO/lQO1YwGWcgiEunazYKvk/b0RxEiMgaG8ek4EkBVst+b4G5dg8+&#10;0P0YjUghHHJUUMXY5lKGsiKLYexa4sSdnbcYE/RGao+PFG4b+ZZlM2mx5tRQYUubisrL8WYVzM3O&#10;/O7L4mBi8fXjP9vp1SArNRx06w8Qkbr4Ev+7C63gfZrWpjPpCMjl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IsD8HBAAAA3AAAAA8AAAAAAAAAAAAAAAAAmAIAAGRycy9kb3du&#10;cmV2LnhtbFBLBQYAAAAABAAEAPUAAACGAwAAAAA=&#10;" fillcolor="#eae0d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36" o:spid="_x0000_s146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CqWsQA&#10;AADcAAAADwAAAGRycy9kb3ducmV2LnhtbESPT2sCMRTE74V+h/AK3mq2WkRXo5SiZQ89+K/Q42Pz&#10;zC7dvKxJ1PXbm4LgcZiZ3zCzRWcbcSYfascK3voZCOLS6ZqNgv1u9ToGESKyxsYxKbhSgMX8+WmG&#10;uXYX3tB5G41IEA45KqhibHMpQ1mRxdB3LXHyDs5bjEl6I7XHS4LbRg6ybCQt1pwWKmzps6Lyb3uy&#10;Csbmy/x+l8XGxGL945ft8GiQleq9dB9TEJG6+Ajf24VW8D6cwP+ZdATk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1gqlrEAAAA3AAAAA8AAAAAAAAAAAAAAAAAmAIAAGRycy9k&#10;b3ducmV2LnhtbFBLBQYAAAAABAAEAPUAAACJAwAAAAA=&#10;" fillcolor="#eae0d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37" o:spid="_x0000_s146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xwusEA&#10;AADcAAAADwAAAGRycy9kb3ducmV2LnhtbERPy2oCMRTdF/yHcAV3NeODIlOjiKjMwkXVFrq8TK6Z&#10;wcnNmEQd/94sCl0eznu+7Gwj7uRD7VjBaJiBIC6drtko+D5t32cgQkTW2DgmBU8KsFz03uaYa/fg&#10;A92P0YgUwiFHBVWMbS5lKCuyGIauJU7c2XmLMUFvpPb4SOG2keMs+5AWa04NFba0rqi8HG9Wwczs&#10;zO++LA4mFl8/ftNOrgZZqUG/W32CiNTFf/Gfu9AKptM0P51JR0A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RccLrBAAAA3AAAAA8AAAAAAAAAAAAAAAAAmAIAAGRycy9kb3du&#10;cmV2LnhtbFBLBQYAAAAABAAEAPUAAACGAwAAAAA=&#10;" fillcolor="#eae0d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38" o:spid="_x0000_s146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hzE8IA&#10;AADcAAAADwAAAGRycy9kb3ducmV2LnhtbESPX2vCMBTF3wW/Q7iCb5o6i4zOKKNj6OOWDbbHS3Nt&#10;wpqb0mRav70ZDHw8nD8/znY/+k6caYgusILVsgBB3ATjuFXw+fG6eAQRE7LBLjApuFKE/W462WJl&#10;woXf6axTK/IIxwoV2JT6SsrYWPIYl6Enzt4pDB5TlkMrzYCXPO47+VAUG+nRcSZY7Km21PzoX58h&#10;a//y9eb1d132dWtZ64M7OaXms/H5CUSiMd3D/+2jUVCWK/g7k4+A3N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eHMTwgAAANwAAAAPAAAAAAAAAAAAAAAAAJgCAABkcnMvZG93&#10;bnJldi54bWxQSwUGAAAAAAQABAD1AAAAhwMAAAAA&#10;" fillcolor="#e9dfd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39" o:spid="_x0000_s146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rtZMIA&#10;AADcAAAADwAAAGRycy9kb3ducmV2LnhtbESPX2vCMBTF34V9h3AF3zRVi4zOKKNjuMctCtvjpbk2&#10;Yc1NaTKt334ZDHw8nD8/znY/+k5caIgusILlogBB3ATjuFVwOr7OH0HEhGywC0wKbhRhv3uYbLEy&#10;4cofdNGpFXmEY4UKbEp9JWVsLHmMi9ATZ+8cBo8py6GVZsBrHvedXBXFRnp0nAkWe6otNd/6x2fI&#10;2r98vnv9VZd93VrW+uDOTqnZdHx+ApFoTPfwf/vNKCjLFfydyUd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qu1kwgAAANwAAAAPAAAAAAAAAAAAAAAAAJgCAABkcnMvZG93&#10;bnJldi54bWxQSwUGAAAAAAQABAD1AAAAhwMAAAAA&#10;" fillcolor="#e9dfd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40" o:spid="_x0000_s146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IjBMUA&#10;AADcAAAADwAAAGRycy9kb3ducmV2LnhtbESP0WrCQBRE3wv+w3KFvjWbGrEhZiNaKOpLoWk+4DZ7&#10;TUKzd2N2q/Hv3UKhj8PMnGHyzWR6caHRdZYVPEcxCOLa6o4bBdXn21MKwnlkjb1lUnAjB5ti9pBj&#10;pu2VP+hS+kYECLsMFbTeD5mUrm7JoIvsQBy8kx0N+iDHRuoRrwFuermI45U02HFYaHGg15bq7/LH&#10;KLDpccclr/rpbJPh5f1rb/ZVotTjfNquQXia/H/4r33QCpbLBH7PhCMgi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YiMExQAAANwAAAAPAAAAAAAAAAAAAAAAAJgCAABkcnMv&#10;ZG93bnJldi54bWxQSwUGAAAAAAQABAD1AAAAigMAAAAA&#10;" fillcolor="#e8dec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41" o:spid="_x0000_s146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u7cMQA&#10;AADcAAAADwAAAGRycy9kb3ducmV2LnhtbESP0WrCQBRE3wX/YblC35pNNUSJrqKFon0pmOYDbrPX&#10;JDR7N2a3Mf59t1DwcZiZM8xmN5pWDNS7xrKClygGQVxa3XCloPh8e16BcB5ZY2uZFNzJwW47nWww&#10;0/bGZxpyX4kAYZehgtr7LpPSlTUZdJHtiIN3sb1BH2RfSd3jLcBNK+dxnEqDDYeFGjt6ran8zn+M&#10;Art6P3DOaTte7aJbfnwdzbFYKPU0G/drEJ5G/wj/t09aQZIk8HcmHAG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qLu3DEAAAA3AAAAA8AAAAAAAAAAAAAAAAAmAIAAGRycy9k&#10;b3ducmV2LnhtbFBLBQYAAAAABAAEAPUAAACJAwAAAAA=&#10;" fillcolor="#e8dec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42" o:spid="_x0000_s146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I368UA&#10;AADcAAAADwAAAGRycy9kb3ducmV2LnhtbESP0WrCQBRE3wv+w3KFvtWNYrWNriFoQ5U+mfYDLtlr&#10;Npi9G7KrSf++Wyj0cZiZM8w2G20r7tT7xrGC+SwBQVw53XCt4OuzeHoB4QOyxtYxKfgmD9lu8rDF&#10;VLuBz3QvQy0ihH2KCkwIXSqlrwxZ9DPXEUfv4nqLIcq+lrrHIcJtKxdJspIWG44LBjvaG6qu5c0q&#10;OLw5rU9dvjbV6+mjLIZ5+74olHqcjvkGRKAx/If/2ketYLl8ht8z8QjI3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EjfrxQAAANwAAAAPAAAAAAAAAAAAAAAAAJgCAABkcnMv&#10;ZG93bnJldi54bWxQSwUGAAAAAAQABAD1AAAAigMAAAAA&#10;" fillcolor="#e7ddc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43" o:spid="_x0000_s146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CpnMQA&#10;AADcAAAADwAAAGRycy9kb3ducmV2LnhtbESPwWrDMBBE74X8g9hAbrUcE9LUjRJMGtOGnOL0AxZr&#10;a5lYK2Opsfv3VaHQ4zAzb5jtfrKduNPgW8cKlkkKgrh2uuVGwce1fNyA8AFZY+eYFHyTh/1u9rDF&#10;XLuRL3SvQiMihH2OCkwIfS6lrw1Z9InriaP36QaLIcqhkXrAMcJtJ7M0XUuLLccFgz0dDNW36ssq&#10;eD06rU998WTq59O5Ksdl95aVSi3mU/ECItAU/sN/7XetYLVaw++ZeATk7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zAqZz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44" o:spid="_x0000_s146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wMB8QA&#10;AADcAAAADwAAAGRycy9kb3ducmV2LnhtbESPwWrDMBBE74X8g9hAbrUcE5rUjRJMGtOGnOL0AxZr&#10;a5lYK2Opsfv3VaHQ4zAzb5jtfrKduNPgW8cKlkkKgrh2uuVGwce1fNyA8AFZY+eYFHyTh/1u9rDF&#10;XLuRL3SvQiMihH2OCkwIfS6lrw1Z9InriaP36QaLIcqhkXrAMcJtJ7M0fZIWW44LBns6GKpv1ZdV&#10;8Hp0Wp/6Ym3q59O5Ksdl95aVSi3mU/ECItAU/sN/7XetYLVaw++ZeATk7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MDAf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45" o:spid="_x0000_s146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xxDMIA&#10;AADcAAAADwAAAGRycy9kb3ducmV2LnhtbERP3WrCMBS+H/gO4Qy8W9OJK6VrFBGHUq9W9wBnzVlb&#10;bE5Kkmn16ZcLYZcf33+5nswgLuR8b1nBa5KCIG6s7rlV8HX6eMlB+ICscbBMCm7kYb2aPZVYaHvl&#10;T7rUoRUxhH2BCroQxkJK33Rk0Cd2JI7cj3UGQ4SuldrhNYabQS7SNJMGe44NHY607ag5179GAd93&#10;29OYfx8PLq3kPqvzaveWKzV/njbvIAJN4V/8cB+0guUyro1n4hGQq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zHEMwgAAANwAAAAPAAAAAAAAAAAAAAAAAJgCAABkcnMvZG93&#10;bnJldi54bWxQSwUGAAAAAAQABAD1AAAAhwMAAAAA&#10;" fillcolor="#e6dcc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46" o:spid="_x0000_s147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DUl8UA&#10;AADcAAAADwAAAGRycy9kb3ducmV2LnhtbESP0WrCQBRE3wv+w3ILvtVNi0oaXUVCRNGnxn7ANXub&#10;hGbvht2tRr++WxD6OMzMGWa5HkwnLuR8a1nB6yQBQVxZ3XKt4PO0fUlB+ICssbNMCm7kYb0aPS0x&#10;0/bKH3QpQy0ihH2GCpoQ+kxKXzVk0E9sTxy9L+sMhihdLbXDa4SbTr4lyVwabDkuNNhT3lD1Xf4Y&#10;BXwv8lOfno97lxzkbl6mh2KWKjV+HjYLEIGG8B9+tPdawXT6Dn9n4hG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gNSXxQAAANwAAAAPAAAAAAAAAAAAAAAAAJgCAABkcnMv&#10;ZG93bnJldi54bWxQSwUGAAAAAAQABAD1AAAAigMAAAAA&#10;" fillcolor="#e6dcc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47" o:spid="_x0000_s147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Pr18IA&#10;AADcAAAADwAAAGRycy9kb3ducmV2LnhtbERP3WrCMBS+H/gO4Qy8m+lES+mMIuJQ6tXqHuCsOWuL&#10;zUlJsrbu6ZcLYZcf3/9mN5lODOR8a1nB6yIBQVxZ3XKt4PP6/pKB8AFZY2eZFNzJw247e9pgru3I&#10;HzSUoRYxhH2OCpoQ+lxKXzVk0C9sTxy5b+sMhghdLbXDMYabTi6TJJUGW44NDfZ0aKi6lT9GAf8e&#10;D9c++7qcXVLIU1pmxXGdKTV/nvZvIAJN4V/8cJ+1gtU6zo9n4hGQ2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Y+vXwgAAANwAAAAPAAAAAAAAAAAAAAAAAJgCAABkcnMvZG93&#10;bnJldi54bWxQSwUGAAAAAAQABAD1AAAAhwMAAAAA&#10;" fillcolor="#e6dcc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48" o:spid="_x0000_s147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DNecQA&#10;AADcAAAADwAAAGRycy9kb3ducmV2LnhtbESP3WrCQBSE74W+w3IKvSm6a6k/pK5SBOnPlUYf4Jg9&#10;TUKzZ0P2qOnbdwXBy2FmvmEWq9436kxdrANbGI8MKOIiuJpLC4f9ZjgHFQXZYROYLPxRhNXyYbDA&#10;zIUL7+icS6kShGOGFiqRNtM6FhV5jKPQEifvJ3QeJcmu1K7DS4L7Rr8YM9Uea04LFba0rqj4zU/e&#10;Qmwmx/wohfkyz9sP7GdTWX+jtU+P/fsbKKFe7uFb+9NZeJ2M4XomHQG9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cAzXnEAAAA3AAAAA8AAAAAAAAAAAAAAAAAmAIAAGRycy9k&#10;b3ducmV2LnhtbFBLBQYAAAAABAAEAPUAAACJAwAAAAA=&#10;" fillcolor="#e5dbc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49" o:spid="_x0000_s147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9JTDsQA&#10;AADcAAAADwAAAGRycy9kb3ducmV2LnhtbESPUWvCQBCE34X+h2MLfSn1Tqm2pJ5ShGLtk8b+gDW3&#10;TUJzeyG3avz3niD4OMzMN8xs0ftGHamLdWALo6EBRVwEV3Np4Xf39fIOKgqywyYwWThThMX8YTDD&#10;zIUTb+mYS6kShGOGFiqRNtM6FhV5jMPQEifvL3QeJcmu1K7DU4L7Ro+NmWqPNaeFCltaVlT85wdv&#10;ITaTfb6XwqzN82aF/dtUlj9o7dNj//kBSqiXe/jW/nYWXidjuJ5JR0DP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fSUw7EAAAA3AAAAA8AAAAAAAAAAAAAAAAAmAIAAGRycy9k&#10;b3ducmV2LnhtbFBLBQYAAAAABAAEAPUAAACJAwAAAAA=&#10;" fillcolor="#e5dbc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50" o:spid="_x0000_s1474" style="position:absolute;left:2585;top:3281;width:1121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StAMIA&#10;AADcAAAADwAAAGRycy9kb3ducmV2LnhtbESP3WoCMRSE7wu+QziCdzWrVpHVKFIQbPHG1Qc4bM7+&#10;YHKyJKm7ffumIHg5zMw3zHY/WCMe5EPrWMFsmoEgLp1uuVZwux7f1yBCRNZoHJOCXwqw343etphr&#10;1/OFHkWsRYJwyFFBE2OXSxnKhiyGqeuIk1c5bzEm6WupPfYJbo2cZ9lKWmw5LTTY0WdD5b34sQrk&#10;tTj268L4zH3Pq7P5Ol0qckpNxsNhAyLSEF/hZ/ukFXwsF/B/Jh0Bu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FK0AwgAAANwAAAAPAAAAAAAAAAAAAAAAAJgCAABkcnMvZG93&#10;bnJldi54bWxQSwUGAAAAAAQABAD1AAAAhwMAAAAA&#10;" filled="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Excluir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Períodos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451" o:spid="_x0000_s1475" style="position:absolute;left:2551;top:3431;width:1214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01dMIA&#10;AADcAAAADwAAAGRycy9kb3ducmV2LnhtbESPzYoCMRCE74LvEFrwphlFRWaNIoKgixfHfYBm0vOD&#10;SWdIss7s228WFjwWVfUVtTsM1ogX+dA6VrCYZyCIS6dbrhV8Pc6zLYgQkTUax6TghwIc9uPRDnPt&#10;er7Tq4i1SBAOOSpoYuxyKUPZkMUwdx1x8irnLcYkfS21xz7BrZHLLNtIiy2nhQY7OjVUPotvq0A+&#10;inO/LYzP3Oeyupnr5V6RU2o6GY4fICIN8R3+b1+0gtV6BX9n0hGQ+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/TV0wgAAANwAAAAPAAAAAAAAAAAAAAAAAJgCAABkcnMvZG93&#10;bnJldi54bWxQSwUGAAAAAAQABAD1AAAAhwMAAAAA&#10;" filled="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Averbação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Tempo </w:t>
                          </w:r>
                        </w:p>
                      </w:txbxContent>
                    </v:textbox>
                  </v:rect>
                  <v:rect id="Rectangle 452" o:spid="_x0000_s1476" style="position:absolute;left:2943;top:3581;width:421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GQ78IA&#10;AADcAAAADwAAAGRycy9kb3ducmV2LnhtbESPzYoCMRCE74LvEFrYm2YUXWTWKCIIKl4c9wGaSc8P&#10;Jp0hyTqzb78RhD0WVfUVtdkN1ogn+dA6VjCfZSCIS6dbrhV834/TNYgQkTUax6TglwLstuPRBnPt&#10;er7Rs4i1SBAOOSpoYuxyKUPZkMUwcx1x8irnLcYkfS21xz7BrZGLLPuUFltOCw12dGiofBQ/VoG8&#10;F8d+XRifucuiuprz6VaRU+pjMuy/QEQa4n/43T5pBcvVCl5n0hGQ2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sZDvwgAAANwAAAAPAAAAAAAAAAAAAAAAAJgCAABkcnMvZG93&#10;bnJldi54bWxQSwUGAAAAAAQABAD1AAAAhwMAAAAA&#10;" filled="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Fictício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453" o:spid="_x0000_s1477" style="position:absolute;left:6313;top:913;width:2482;height:33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R20cUA&#10;AADcAAAADwAAAGRycy9kb3ducmV2LnhtbESPT4vCMBTE7wt+h/CEvSya+hepRlmEFRdPVi/eHs2z&#10;qTYvpYna/fYbQfA4zMxvmMWqtZW4U+NLxwoG/QQEce50yYWC4+GnNwPhA7LGyjEp+CMPq2XnY4Gp&#10;dg/e0z0LhYgQ9ikqMCHUqZQ+N2TR911NHL2zayyGKJtC6gYfEW4rOUySqbRYclwwWNPaUH7NblbB&#10;1Q5Hu/FkcKk3O7M+/mZfs9PmptRnt/2egwjUhnf41d5qBePJFJ5n4hGQy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1HbRxQAAANwAAAAPAAAAAAAAAAAAAAAAAJgCAABkcnMv&#10;ZG93bnJldi54bWxQSwUGAAAAAAQABAD1AAAAigMAAAAA&#10;" fillcolor="#c0bfc0" strokecolor="#c0bfc0" strokeweight="33e-5mm"/>
                  <v:rect id="Rectangle 454" o:spid="_x0000_s1478" style="position:absolute;left:6313;top:705;width:1201;height: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jTSsUA&#10;AADcAAAADwAAAGRycy9kb3ducmV2LnhtbESPT2sCMRTE74V+h/AKvRTN+l9WoxRBUTx19eLtsXlu&#10;Vjcvyybq9ts3gtDjMDO/YebL1lbiTo0vHSvodRMQxLnTJRcKjod1ZwrCB2SNlWNS8Eselov3tzmm&#10;2j34h+5ZKESEsE9RgQmhTqX0uSGLvutq4uidXWMxRNkUUjf4iHBbyX6SjKXFkuOCwZpWhvJrdrMK&#10;rrY/2A9HvUu92ZvVcZd9TU+bm1KfH+33DESgNvyHX+2tVjAcTeB5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mNNKxQAAANwAAAAPAAAAAAAAAAAAAAAAAJgCAABkcnMv&#10;ZG93bnJldi54bWxQSwUGAAAAAAQABAD1AAAAigMAAAAA&#10;" fillcolor="#c0bfc0" strokecolor="#c0bfc0" strokeweight="33e-5mm"/>
                  <v:rect id="Rectangle 455" o:spid="_x0000_s1479" style="position:absolute;left:6279;top:878;width:2481;height:33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CeZsAA&#10;AADcAAAADwAAAGRycy9kb3ducmV2LnhtbERPTYvCMBC9C/sfwgjeNNVVWbpGkQUXLwpWFzwOzdiW&#10;TSYliVr/vTkIHh/ve7HqrBE38qFxrGA8ykAQl043XCk4HTfDLxAhIms0jknBgwKslh+9Beba3flA&#10;tyJWIoVwyFFBHWObSxnKmiyGkWuJE3dx3mJM0FdSe7yncGvkJMvm0mLDqaHGln5qKv+Lq1WwPl88&#10;T5Cz/fH3c7c3f3J+NlKpQb9bf4OI1MW3+OXeagXTWVqbzqQjIJ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YCeZsAAAADcAAAADwAAAAAAAAAAAAAAAACYAgAAZHJzL2Rvd25y&#10;ZXYueG1sUEsFBgAAAAAEAAQA9QAAAIUDAAAAAA==&#10;" fillcolor="#fcf2e3" strokeweight="33e-5mm"/>
                  <v:rect id="Rectangle 456" o:spid="_x0000_s1480" style="position:absolute;left:6279;top:670;width:1200;height: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w7/cQA&#10;AADcAAAADwAAAGRycy9kb3ducmV2LnhtbESPW2sCMRSE3wX/QzhC3zTrpdJujSKCpS8KXgo+HjbH&#10;3cXkZEmibv+9EQo+DjPzDTNbtNaIG/lQO1YwHGQgiAunay4VHA/r/geIEJE1Gsek4I8CLObdzgxz&#10;7e68o9s+liJBOOSooIqxyaUMRUUWw8A1xMk7O28xJulLqT3eE9waOcqyqbRYc1qosKFVRcVlf7UK&#10;lqez5xFytj18jzdb8yunJyOVeuu1yy8Qkdr4Cv+3f7SCyfsnPM+kIy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rMO/3EAAAA3AAAAA8AAAAAAAAAAAAAAAAAmAIAAGRycy9k&#10;b3ducmV2LnhtbFBLBQYAAAAABAAEAPUAAACJAwAAAAA=&#10;" fillcolor="#fcf2e3" strokeweight="33e-5mm"/>
                  <v:rect id="Rectangle 457" o:spid="_x0000_s148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+JlbL0A&#10;AADcAAAADwAAAGRycy9kb3ducmV2LnhtbERPSwrCMBDdC94hjOBGNFVEpBpFFMGd+EFcDs3YFptJ&#10;baLG25uF4PLx/vNlMJV4UeNKywqGgwQEcWZ1ybmC82nbn4JwHlljZZkUfMjBctFuzTHV9s0Heh19&#10;LmIIuxQVFN7XqZQuK8igG9iaOHI32xj0ETa51A2+Y7ip5ChJJtJgybGhwJrWBWX349MoeCYuXMYn&#10;3N57Vwruurebx9Aq1e2E1QyEp+D/4p97pxWMJ3F+PBOPgFx8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0+JlbL0AAADcAAAADwAAAAAAAAAAAAAAAACYAgAAZHJzL2Rvd25yZXYu&#10;eG1sUEsFBgAAAAAEAAQA9QAAAIIDAAAAAA==&#10;" fillcolor="#fbf1e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58" o:spid="_x0000_s148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7A98MA&#10;AADcAAAADwAAAGRycy9kb3ducmV2LnhtbESPT4vCMBTE74LfIbwFL6JpFxHpmsqiCHtb/IN4fDRv&#10;29LmpTZR47ffCILHYWZ+wyxXwbTiRr2rLStIpwkI4sLqmksFx8N2sgDhPLLG1jIpeJCDVT4cLDHT&#10;9s47uu19KSKEXYYKKu+7TEpXVGTQTW1HHL0/2xv0Ufal1D3eI9y08jNJ5tJgzXGhwo7WFRXN/moU&#10;XBMXTrMDbpvxmYI7/9rNJbVKjT7C9xcIT8G/w6/2j1Ywm6fwPBOPgM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K7A98MAAADcAAAADwAAAAAAAAAAAAAAAACYAgAAZHJzL2Rv&#10;d25yZXYueG1sUEsFBgAAAAAEAAQA9QAAAIgDAAAAAA==&#10;" fillcolor="#fbf1e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59" o:spid="_x0000_s148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m/2sYA&#10;AADcAAAADwAAAGRycy9kb3ducmV2LnhtbESPQWvCQBSE70L/w/IK3nSjqGlTV5Gq4LWx1Hp7ZF+T&#10;tNm3Ibsmsb++KxQ8DjPzDbNc96YSLTWutKxgMo5AEGdWl5wreD/uR08gnEfWWFkmBVdysF49DJaY&#10;aNvxG7Wpz0WAsEtQQeF9nUjpsoIMurGtiYP3ZRuDPsgml7rBLsBNJadRtJAGSw4LBdb0WlD2k16M&#10;gu63jSfV5vN5x5f4hPPz9uN0/lZq+NhvXkB46v09/N8+aAWzxRRuZ8IRk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6m/2sYAAADcAAAADwAAAAAAAAAAAAAAAACYAgAAZHJz&#10;L2Rvd25yZXYueG1sUEsFBgAAAAAEAAQA9QAAAIsDAAAAAA==&#10;" fillcolor="#faf0e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60" o:spid="_x0000_s148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UaQcYA&#10;AADcAAAADwAAAGRycy9kb3ducmV2LnhtbESPS2vDMBCE74H+B7GB3hI5zbNulBDSBnLNgzxui7Wx&#10;3VorYym2219fFQo5DjPzDTNftqYQNVUut6xg0I9AECdW55wqOB42vRkI55E1FpZJwTc5WC6eOnOM&#10;tW14R/XepyJA2MWoIPO+jKV0SUYGXd+WxMG72cqgD7JKpa6wCXBTyJcomkiDOYeFDEtaZ5R87e9G&#10;QfNTTwfF6vL6wffpGcfX99P5+qnUc7ddvYHw1PpH+L+91QpGkyH8nQlHQC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OUaQcYAAADcAAAADwAAAAAAAAAAAAAAAACYAgAAZHJz&#10;L2Rvd25yZXYueG1sUEsFBgAAAAAEAAQA9QAAAIsDAAAAAA==&#10;" fillcolor="#faf0e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61" o:spid="_x0000_s148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sc0sUA&#10;AADcAAAADwAAAGRycy9kb3ducmV2LnhtbESPT4vCMBTE7wt+h/AEb2uqSJFqFFEEPQirK4q3Z/P6&#10;B5uX0kSt++nNwsIeh5n5DTOdt6YSD2pcaVnBoB+BIE6tLjlXcPxef45BOI+ssbJMCl7kYD7rfEwx&#10;0fbJe3ocfC4ChF2CCgrv60RKlxZk0PVtTRy8zDYGfZBNLnWDzwA3lRxGUSwNlhwWCqxpWVB6O9yN&#10;gvh8vx7z9WX3dTpnabYdr1Y+/lGq120XExCeWv8f/mtvtIJRPILfM+EIyN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CxzSxQAAANwAAAAPAAAAAAAAAAAAAAAAAJgCAABkcnMv&#10;ZG93bnJldi54bWxQSwUGAAAAAAQABAD1AAAAigMAAAAA&#10;" fillcolor="#f9efe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62" o:spid="_x0000_s148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e5ScYA&#10;AADcAAAADwAAAGRycy9kb3ducmV2LnhtbESPT2sCMRTE70K/Q3gFb5q16CKrUaQi6EForVS8PTdv&#10;/+DmZdlEXf30TUHwOMzMb5jpvDWVuFLjSssKBv0IBHFqdcm5gv3PqjcG4TyyxsoyKbiTg/nsrTPF&#10;RNsbf9N153MRIOwSVFB4XydSurQgg65va+LgZbYx6INscqkbvAW4qeRHFMXSYMlhocCaPgtKz7uL&#10;URAfLqd9vjpuv34PWZptxsuljx9Kdd/bxQSEp9a/ws/2WisYxiP4PxOOgJz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0e5ScYAAADcAAAADwAAAAAAAAAAAAAAAACYAgAAZHJz&#10;L2Rvd25yZXYueG1sUEsFBgAAAAAEAAQA9QAAAIsDAAAAAA==&#10;" fillcolor="#f9efe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63" o:spid="_x0000_s148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UnPsYA&#10;AADcAAAADwAAAGRycy9kb3ducmV2LnhtbESPW2sCMRSE34X+h3AKfdNsSwmyGkUUoX0o1AuKb8fN&#10;2QtuTpZN1G1/vREEH4eZ+YYZTztbiwu1vnKs4X2QgCDOnKm40LDdLPtDED4gG6wdk4Y/8jCdvPTG&#10;mBp35RVd1qEQEcI+RQ1lCE0qpc9KsugHriGOXu5aiyHKtpCmxWuE21p+JImSFiuOCyU2NC8pO63P&#10;VoPan4/bYnn4+d3t8yz/Hi4WQf1r/fbazUYgAnXhGX60v4yGT6XgfiYeATm5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5UnPsYAAADcAAAADwAAAAAAAAAAAAAAAACYAgAAZHJz&#10;L2Rvd25yZXYueG1sUEsFBgAAAAAEAAQA9QAAAIsDAAAAAA==&#10;" fillcolor="#f9efe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64" o:spid="_x0000_s148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JwQMUA&#10;AADcAAAADwAAAGRycy9kb3ducmV2LnhtbESPX2vCMBTF3wf7DuEO9iIz3RA3alPZhIH4pnaCb9fm&#10;2pYlN6XJavXTG0HY4+H8+XGy+WCN6KnzjWMFr+MEBHHpdMOVgmL7/fIBwgdkjcYxKTiTh3n++JBh&#10;qt2J19RvQiXiCPsUFdQhtKmUvqzJoh+7ljh6R9dZDFF2ldQdnuK4NfItSabSYsORUGNLi5rK382f&#10;jZDlTu5+zqvyUoz2h69emstibZR6fho+ZyACDeE/fG8vtYLJ9B1uZ+IRkP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YnBAxQAAANwAAAAPAAAAAAAAAAAAAAAAAJgCAABkcnMv&#10;ZG93bnJldi54bWxQSwUGAAAAAAQABAD1AAAAigMAAAAA&#10;" fillcolor="#f8eed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65" o:spid="_x0000_s148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3kMsIA&#10;AADcAAAADwAAAGRycy9kb3ducmV2LnhtbERPS2vCQBC+F/oflin0UnRjKVKiq6hQkN58Qm9jdkyC&#10;u7Mhu43RX985FDx+fO/pvPdOddTGOrCB0TADRVwEW3NpYL/7GnyCignZogtMBm4UYT57fppibsOV&#10;N9RtU6kkhGOOBqqUmlzrWFTkMQ5DQyzcObQek8C21LbFq4R7p9+zbKw91iwNFTa0qqi4bH+9lKyP&#10;+ni4fRf3/dvPadlpd19tnDGvL/1iAipRnx7if/faGvgYy1o5I0dAz/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/eQywgAAANwAAAAPAAAAAAAAAAAAAAAAAJgCAABkcnMvZG93&#10;bnJldi54bWxQSwUGAAAAAAQABAD1AAAAhwMAAAAA&#10;" fillcolor="#f8eed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66" o:spid="_x0000_s149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/nmMUA&#10;AADcAAAADwAAAGRycy9kb3ducmV2LnhtbESPQWvCQBSE74X+h+UVequblio1zSoiFKSI0ERzfmRf&#10;ssHs25hdNf33rlDocZiZb5hsOdpOXGjwrWMFr5MEBHHldMuNgn3x9fIBwgdkjZ1jUvBLHpaLx4cM&#10;U+2u/EOXPDQiQtinqMCE0KdS+sqQRT9xPXH0ajdYDFEOjdQDXiPcdvItSWbSYstxwWBPa0PVMT9b&#10;BYXctVs3Nd38WH9PT4ey7Fd5qdTz07j6BBFoDP/hv/ZGK3ifzeF+Jh4B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n+eYxQAAANwAAAAPAAAAAAAAAAAAAAAAAJgCAABkcnMv&#10;ZG93bnJldi54bWxQSwUGAAAAAAQABAD1AAAAigMAAAAA&#10;" fillcolor="#f7edd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67" o:spid="_x0000_s149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EFN8AA&#10;AADcAAAADwAAAGRycy9kb3ducmV2LnhtbERPz2vCMBS+C/sfwhO8aeoUp9Uoo1DWa90uuz2aZ1Ns&#10;XkqS2e6/Xw4Djx/f79Nlsr14kA+dYwXrVQaCuHG641bB12e53IMIEVlj75gU/FKAy/lldsJcu5Fr&#10;elxjK1IIhxwVmBiHXMrQGLIYVm4gTtzNeYsxQd9K7XFM4baXr1m2kxY7Tg0GByoMNffrj1VgN2Vs&#10;vndFX7Gf9ofDzRT0USu1mE/vRxCRpvgU/7srrWD7luanM+kIyPM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FEFN8AAAADcAAAADwAAAAAAAAAAAAAAAACYAgAAZHJzL2Rvd25y&#10;ZXYueG1sUEsFBgAAAAAEAAQA9QAAAIUDAAAAAA==&#10;" fillcolor="#f6ecd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68" o:spid="_x0000_s149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2grMMA&#10;AADcAAAADwAAAGRycy9kb3ducmV2LnhtbESPQWvCQBSE74X+h+UVvDUbbYkmdRUJSHPV9uLtkX1m&#10;Q7Nvw+5W47/vFgSPw8x8w6y3kx3EhXzoHSuYZzkI4tbpnjsF31/71xWIEJE1Do5JwY0CbDfPT2us&#10;tLvygS7H2IkE4VChAhPjWEkZWkMWQ+ZG4uSdnbcYk/Sd1B6vCW4HucjzQlrsOS0YHKk21P4cf60C&#10;+7aP7amoh4b9tCrLs6np86DU7GXafYCINMVH+N5utIL35Rz+z6QjID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x2grMMAAADcAAAADwAAAAAAAAAAAAAAAACYAgAAZHJzL2Rv&#10;d25yZXYueG1sUEsFBgAAAAAEAAQA9QAAAIgDAAAAAA==&#10;" fillcolor="#f6ecd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69" o:spid="_x0000_s149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8+28MA&#10;AADcAAAADwAAAGRycy9kb3ducmV2LnhtbESPQWvCQBSE7wX/w/IK3ppNbVGTuooEQr1qe/H2yD6z&#10;odm3YXdr4r/vFgSPw8x8w2x2k+3FlXzoHCt4zXIQxI3THbcKvr/qlzWIEJE19o5JwY0C7Lazpw2W&#10;2o18pOsptiJBOJSowMQ4lFKGxpDFkLmBOHkX5y3GJH0rtccxwW0vF3m+lBY7TgsGB6oMNT+nX6vA&#10;vtWxOS+r/sB+WhfFxVT0eVRq/jztP0BEmuIjfG8ftIL31QL+z6QjIL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88+28MAAADcAAAADwAAAAAAAAAAAAAAAACYAgAAZHJzL2Rv&#10;d25yZXYueG1sUEsFBgAAAAAEAAQA9QAAAIgDAAAAAA==&#10;" fillcolor="#f6ecd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70" o:spid="_x0000_s149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8xA8cA&#10;AADcAAAADwAAAGRycy9kb3ducmV2LnhtbESP3WoCMRSE74W+QziF3mnWWquuRinSQqFY8A/07rg5&#10;7i6bnCybVLdv3xQEL4eZ+YaZLVprxIUaXzpW0O8lIIgzp0vOFey2H90xCB+QNRrHpOCXPCzmD50Z&#10;ptpdeU2XTchFhLBPUUERQp1K6bOCLPqeq4mjd3aNxRBlk0vd4DXCrZHPSfIqLZYcFwqsaVlQVm1+&#10;rILvdv9VTg5VNTiZlX8/LY9DMkelnh7btymIQG24h2/tT63gZTSA/zPxCMj5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avMQPHAAAA3AAAAA8AAAAAAAAAAAAAAAAAmAIAAGRy&#10;cy9kb3ducmV2LnhtbFBLBQYAAAAABAAEAPUAAACMAwAAAAA=&#10;" fillcolor="#f5ebd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71" o:spid="_x0000_s149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apd8cA&#10;AADcAAAADwAAAGRycy9kb3ducmV2LnhtbESP3WoCMRSE7wXfIRzBO83Wv7Zbo4hUEIpCbQv17rg5&#10;3V02OVk2qa5vbwpCL4eZ+YaZL1trxJkaXzpW8DBMQBBnTpecK/j82AyeQPiArNE4JgVX8rBcdDtz&#10;TLW78DudDyEXEcI+RQVFCHUqpc8KsuiHriaO3o9rLIYom1zqBi8Rbo0cJclMWiw5LhRY07qgrDr8&#10;WgX79uutfP6uqvHJ7PzraX2ckjkq1e+1qxcQgdrwH763t1rB5HECf2fiEZCL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lGqXfHAAAA3AAAAA8AAAAAAAAAAAAAAAAAmAIAAGRy&#10;cy9kb3ducmV2LnhtbFBLBQYAAAAABAAEAPUAAACMAwAAAAA=&#10;" fillcolor="#f5ebd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72" o:spid="_x0000_s149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831cMA&#10;AADcAAAADwAAAGRycy9kb3ducmV2LnhtbESPS4vCQBCE78L+h6EX9qaT7K6vrKOIoOYmPvDcZtok&#10;mOkJmVGz/94RBI9FVX1FTWatqcSNGldaVhD3IhDEmdUl5woO+2V3BMJ5ZI2VZVLwTw5m04/OBBNt&#10;77yl287nIkDYJaig8L5OpHRZQQZdz9bEwTvbxqAPssmlbvAe4KaS31E0kAZLDgsF1rQoKLvsrkZB&#10;tbmc46uxPzyO89Sc1sftKF0p9fXZzv9AeGr9O/xqp1rB77APzzPhCMjp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g831cMAAADcAAAADwAAAAAAAAAAAAAAAACYAgAAZHJzL2Rv&#10;d25yZXYueG1sUEsFBgAAAAAEAAQA9QAAAIgDAAAAAA==&#10;" fillcolor="#f4eadb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73" o:spid="_x0000_s149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2posMA&#10;AADcAAAADwAAAGRycy9kb3ducmV2LnhtbESPT4vCMBTE7wt+h/AEb2taXfxTjSILu9ubWMXzs3m2&#10;xealNFG7394IgsdhZn7DLNedqcWNWldZVhAPIxDEudUVFwoO+5/PGQjnkTXWlknBPzlYr3ofS0y0&#10;vfOObpkvRICwS1BB6X2TSOnykgy6oW2Ig3e2rUEfZFtI3eI9wE0tR1E0kQYrDgslNvRdUn7JrkZB&#10;vb2c46uxY57HRWpOf8fdLP1VatDvNgsQnjr/Dr/aqVbwNZ3A80w4AnL1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t2posMAAADcAAAADwAAAAAAAAAAAAAAAACYAgAAZHJzL2Rv&#10;d25yZXYueG1sUEsFBgAAAAAEAAQA9QAAAIgDAAAAAA==&#10;" fillcolor="#f4eadb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74" o:spid="_x0000_s149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xo6cQA&#10;AADcAAAADwAAAGRycy9kb3ducmV2LnhtbESP0YrCMBRE3wX/IVxh3zRVFpWuURZBV1FE3f2AS3Nt&#10;i81Nt4m2+vVGEHwcZuYMM5k1phBXqlxuWUG/F4EgTqzOOVXw97vojkE4j6yxsEwKbuRgNm23Jhhr&#10;W/OBrkefigBhF6OCzPsyltIlGRl0PVsSB+9kK4M+yCqVusI6wE0hB1E0lAZzDgsZljTPKDkfL0bB&#10;cJlv3Lj+355WO4qW55/1/nIvlfroNN9fIDw1/h1+tVdawedoBM8z4QjI6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q8aOnEAAAA3AAAAA8AAAAAAAAAAAAAAAAAmAIAAGRycy9k&#10;b3ducmV2LnhtbFBLBQYAAAAABAAEAPUAAACJAwAAAAA=&#10;" fillcolor="#f3e9da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75" o:spid="_x0000_s149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P8m8MA&#10;AADcAAAADwAAAGRycy9kb3ducmV2LnhtbERP3WrCMBS+H/gO4Qi7s6lDnFSjiGB1bIxZfYBDc2xL&#10;m5Ouibbb0y8Xwi4/vv/VZjCNuFPnKssKplEMgji3uuJCweW8nyxAOI+ssbFMCn7IwWY9elphom3P&#10;J7pnvhAhhF2CCkrv20RKl5dk0EW2JQ7c1XYGfYBdIXWHfQg3jXyJ47k0WHFoKLGlXUl5nd2Mgnla&#10;vbtF//1xPX5SnNaHt6/bb6vU83jYLkF4Gvy/+OE+agWz17A2nAlHQK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yP8m8MAAADcAAAADwAAAAAAAAAAAAAAAACYAgAAZHJzL2Rv&#10;d25yZXYueG1sUEsFBgAAAAAEAAQA9QAAAIgDAAAAAA==&#10;" fillcolor="#f3e9da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76" o:spid="_x0000_s150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9ZAMUA&#10;AADcAAAADwAAAGRycy9kb3ducmV2LnhtbESP3WrCQBSE7wu+w3IE7+pGEbXRVUTwj4pY2wc4ZI9J&#10;MHs2ZlcT+/TdguDlMDPfMNN5Ywpxp8rllhX0uhEI4sTqnFMFP9+r9zEI55E1FpZJwYMczGettynG&#10;2tb8RfeTT0WAsItRQeZ9GUvpkowMuq4tiYN3tpVBH2SVSl1hHeCmkP0oGkqDOYeFDEtaZpRcTjej&#10;YLjOP924vu7P2wNF68tmd7z9lkp12s1iAsJT41/hZ3urFQxGH/B/JhwBOf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b1kAxQAAANwAAAAPAAAAAAAAAAAAAAAAAJgCAABkcnMv&#10;ZG93bnJldi54bWxQSwUGAAAAAAQABAD1AAAAigMAAAAA&#10;" fillcolor="#f3e9da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77" o:spid="_x0000_s150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tnWsMA&#10;AADcAAAADwAAAGRycy9kb3ducmV2LnhtbERPy2oCMRTdC/5DuIXuNFPb+hiNIqVDS0HFB7i9TK6T&#10;wcnNkKQ6/ftmUejycN6LVWcbcSMfascKnoYZCOLS6ZorBadjMZiCCBFZY+OYFPxQgNWy31tgrt2d&#10;93Q7xEqkEA45KjAxtrmUoTRkMQxdS5y4i/MWY4K+ktrjPYXbRo6ybCwt1pwaDLb0Zqi8Hr6tAvwo&#10;zPb1/DV5L3wTnrNis9tcZko9PnTrOYhIXfwX/7k/tYKXaZqfzqQjIJ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YtnWsMAAADcAAAADwAAAAAAAAAAAAAAAACYAgAAZHJzL2Rv&#10;d25yZXYueG1sUEsFBgAAAAAEAAQA9QAAAIgDAAAAAA==&#10;" fillcolor="#f2e8d9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78" o:spid="_x0000_s150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+DUsIA&#10;AADcAAAADwAAAGRycy9kb3ducmV2LnhtbESP3WoCMRSE7wu+QzgFb4omiqhsjSIWpXfizwMcNqeb&#10;pZuTJUnd9e1NQfBymJlvmNWmd424UYi1Zw2TsQJBXHpTc6XhetmPliBiQjbYeCYNd4qwWQ/eVlgY&#10;3/GJbudUiQzhWKAGm1JbSBlLSw7j2LfE2fvxwWHKMlTSBOwy3DVyqtRcOqw5L1hsaWep/D3/OQ0f&#10;9tRXu+P1gPJefoWFUt1xr7QevvfbTxCJ+vQKP9vfRsNsOYH/M/kI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v4NSwgAAANw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79" o:spid="_x0000_s150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20dJcIA&#10;AADcAAAADwAAAGRycy9kb3ducmV2LnhtbESP3WoCMRSE7wu+QzgFb4omFVHZGkUUpXfizwMcNqeb&#10;pZuTJUnd9e1NQfBymJlvmOW6d424UYi1Zw2fYwWCuPSm5krD9bIfLUDEhGyw8Uwa7hRhvRq8LbEw&#10;vuMT3c6pEhnCsUANNqW2kDKWlhzGsW+Js/fjg8OUZaikCdhluGvkRKmZdFhzXrDY0tZS+Xv+cxo+&#10;7KmvtsfrAeW93IW5Ut1xr7QevvebLxCJ+vQKP9vfRsN0MYH/M/kIy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3bR0lwgAAANw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80" o:spid="_x0000_s150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G4vsMA&#10;AADcAAAADwAAAGRycy9kb3ducmV2LnhtbESP3WoCMRSE7wu+QziCN6Um2qKyNYooSu/Enwc4bE43&#10;SzcnSxLd9e1NodDLYWa+YZbr3jXiTiHWnjVMxgoEcelNzZWG62X/tgARE7LBxjNpeFCE9WrwssTC&#10;+I5PdD+nSmQIxwI12JTaQspYWnIYx74lzt63Dw5TlqGSJmCX4a6RU6Vm0mHNecFiS1tL5c/55jS8&#10;2lNfbY/XA8pHuQtzpbrjXmk9GvabTxCJ+vQf/mt/GQ0fi3f4PZOPgFw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CG4vsMAAADcAAAADwAAAAAAAAAAAAAAAACYAgAAZHJzL2Rv&#10;d25yZXYueG1sUEsFBgAAAAAEAAQA9QAAAIgDAAAAAA==&#10;" fillcolor="#f1e7d8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81" o:spid="_x0000_s150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XIcsUA&#10;AADcAAAADwAAAGRycy9kb3ducmV2LnhtbESPQWvCQBSE7wX/w/IKvdWNIiKpq5SKUvAgUQ/29pJ9&#10;ZkOzb0N2Y+K/d4VCj8PMfMMs14OtxY1aXzlWMBknIIgLpysuFZxP2/cFCB+QNdaOScGdPKxXo5cl&#10;ptr1nNHtGEoRIexTVGBCaFIpfWHIoh+7hjh6V9daDFG2pdQt9hFuazlNkrm0WHFcMNjQl6Hi99hZ&#10;BT960vXdpjxkZsjzXZjus+slV+rtdfj8ABFoCP/hv/a3VjBbzOB5Jh4BuXo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pchyxQAAANwAAAAPAAAAAAAAAAAAAAAAAJgCAABkcnMv&#10;ZG93bnJldi54bWxQSwUGAAAAAAQABAD1AAAAigMAAAAA&#10;" fillcolor="#f0e6d7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82" o:spid="_x0000_s150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+lt6cYA&#10;AADcAAAADwAAAGRycy9kb3ducmV2LnhtbESPQWvCQBSE7wX/w/KE3upG0SKpq4ilUuhBoh7a20v2&#10;mQ3Nvg3ZjUn/vSsUPA4z8w2z2gy2FldqfeVYwXSSgCAunK64VHA+fbwsQfiArLF2TAr+yMNmPXpa&#10;Yapdzxldj6EUEcI+RQUmhCaV0heGLPqJa4ijd3GtxRBlW0rdYh/htpazJHmVFiuOCwYb2hkqfo+d&#10;VfCjp13fvZeHzAx5vg+zr+zynSv1PB62byACDeER/m9/agXz5QLuZ+IRkO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+lt6c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83" o:spid="_x0000_s150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krGcQA&#10;AADcAAAADwAAAGRycy9kb3ducmV2LnhtbESPQWvCQBSE74L/YXlCb7pRWpHoKlVosQfBaHt/ZJ9J&#10;aPZt2N0msb/eFQSPw8x8w6w2valFS85XlhVMJwkI4tzqigsF3+eP8QKED8gaa8uk4EoeNuvhYIWp&#10;th1n1J5CISKEfYoKyhCaVEqfl2TQT2xDHL2LdQZDlK6Q2mEX4aaWsySZS4MVx4USG9qVlP+e/oyC&#10;cMiOs89tlpuf/dV9tf/H6VvRKfUy6t+XIAL14Rl+tPdawetiDvcz8QjI9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k5KxnEAAAA3AAAAA8AAAAAAAAAAAAAAAAAmAIAAGRycy9k&#10;b3ducmV2LnhtbFBLBQYAAAAABAAEAPUAAACJAwAAAAA=&#10;" fillcolor="#efe5d6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84" o:spid="_x0000_s150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WOgsUA&#10;AADcAAAADwAAAGRycy9kb3ducmV2LnhtbESPT2vCQBTE7wW/w/KE3upG0Vaiq2jBYg8F45/7I/tM&#10;gtm3YXebRD99t1DocZiZ3zDLdW9q0ZLzlWUF41ECgji3uuJCwfm0e5mD8AFZY22ZFNzJw3o1eFpi&#10;qm3HGbXHUIgIYZ+igjKEJpXS5yUZ9CPbEEfvap3BEKUrpHbYRbip5SRJXqXBiuNCiQ29l5Tfjt9G&#10;QfjKDpOPbZaby/7uPtvHYTwrOqWeh/1mASJQH/7Df+29VjCdv8HvmXgE5O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dY6C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85" o:spid="_x0000_s150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ljhcMA&#10;AADcAAAADwAAAGRycy9kb3ducmV2LnhtbERPz2vCMBS+D/wfwhN2kTVxG+qqUUQ22C5CdZfdXptn&#10;W2xeapPZ+t8vB2HHj+/3ajPYRlyp87VjDdNEgSAunKm51PB9/HhagPAB2WDjmDTcyMNmPXpYYWpc&#10;zxldD6EUMYR9ihqqENpUSl9UZNEnriWO3Ml1FkOEXSlNh30Mt418VmomLdYcGypsaVdRcT78Wg19&#10;vf8ppl/lu7rNc5Vh/vYyuRitH8fDdgki0BD+xXf3p9Hwuohr45l4BOT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ljhcMAAADcAAAADwAAAAAAAAAAAAAAAACYAgAAZHJzL2Rv&#10;d25yZXYueG1sUEsFBgAAAAAEAAQA9QAAAIgDAAAAAA==&#10;" fillcolor="#eee4d5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86" o:spid="_x0000_s151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XGHsYA&#10;AADcAAAADwAAAGRycy9kb3ducmV2LnhtbESPQWvCQBSE70L/w/IKXkR31VI1ukopFdqLEOvF2zP7&#10;TEKzb9Ps1iT/vlsoeBxm5htms+tsJW7U+NKxhulEgSDOnCk513D63I+XIHxANlg5Jg09edhtHwYb&#10;TIxrOaXbMeQiQtgnqKEIoU6k9FlBFv3E1cTRu7rGYoiyyaVpsI1wW8mZUs/SYslxocCaXgvKvo4/&#10;VkNbHs7Z9CN/U/3iolK8rOajb6P18LF7WYMI1IV7+L/9bjQ8LVfwdyYeAbn9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HXGHsYAAADcAAAADwAAAAAAAAAAAAAAAACYAgAAZHJz&#10;L2Rvd25yZXYueG1sUEsFBgAAAAAEAAQA9QAAAIsDAAAAAA==&#10;" fillcolor="#eee4d5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87" o:spid="_x0000_s151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p+pMEA&#10;AADcAAAADwAAAGRycy9kb3ducmV2LnhtbERPTUvDQBC9C/0PyxS82Y1ii6bdllIRPGoqgd7G7DQb&#10;zM6G3TFN/717EDw+3vdmN/lejRRTF9jA/aIARdwE23Fr4PP4evcEKgmyxT4wGbhSgt12drPB0oYL&#10;f9BYSatyCKcSDTiRodQ6NY48pkUYiDN3DtGjZBhbbSNecrjv9UNRrLTHjnODw4EOjprv6scbWI3L&#10;6uXafdXxvaZ6dKeTSFwaczuf9mtQQpP8i//cb9bA43Oen8/kI6C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26fqT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88" o:spid="_x0000_s151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bbP8QA&#10;AADcAAAADwAAAGRycy9kb3ducmV2LnhtbESPQUvDQBSE74L/YXmCN7uptKXGbosoBY+alkBvz+wz&#10;G8y+DbvPNP33riB4HGbmG2azm3yvRoqpC2xgPitAETfBdtwaOB72d2tQSZAt9oHJwIUS7LbXVxss&#10;bTjzO42VtCpDOJVowIkMpdapceQxzcJAnL3PED1KlrHVNuI5w32v74tipT12nBccDvTsqPmqvr2B&#10;1bisXi7dRx3faqpHdzqJxKUxtzfT0yMooUn+w3/tV2tg8TCH3zP5COjt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L22z/EAAAA3AAAAA8AAAAAAAAAAAAAAAAAmAIAAGRycy9k&#10;b3ducmV2LnhtbFBLBQYAAAAABAAEAPUAAACJAwAAAAA=&#10;" fillcolor="#ede3d4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89" o:spid="_x0000_s151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SbbMIA&#10;AADcAAAADwAAAGRycy9kb3ducmV2LnhtbESPwWrDMBBE74H+g9hCb7EcU0LrWgl2IZBTIG4IPS7W&#10;1jaxVkZSbefvq0Khx2Fm3jDFfjGDmMj53rKCTZKCIG6s7rlVcPk4rF9A+ICscbBMCu7kYb97WBWY&#10;azvzmaY6tCJC2OeooAthzKX0TUcGfWJH4uh9WWcwROlaqR3OEW4GmaXpVhrsOS50ONJ7R82t/jYK&#10;0NQndz1lNVc4cXUfyk+HpVJPj0v5BiLQEv7Df+2jVvD8msHvmXgE5O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FJtswgAAANwAAAAPAAAAAAAAAAAAAAAAAJgCAABkcnMvZG93&#10;bnJldi54bWxQSwUGAAAAAAQABAD1AAAAhwMAAAAA&#10;" fillcolor="#ece2d3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90" o:spid="_x0000_s151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g+98MA&#10;AADcAAAADwAAAGRycy9kb3ducmV2LnhtbESPwWrDMBBE74X8g9hAb7Uct5TEsRLsQqGnQJ0Qclys&#10;rW1qrYykOM7fV4VCj8PMvGGK/WwGMZHzvWUFqyQFQdxY3XOr4HR8f1qD8AFZ42CZFNzJw363eCgw&#10;1/bGnzTVoRURwj5HBV0IYy6lbzoy6BM7EkfvyzqDIUrXSu3wFuFmkFmavkqDPceFDkd666j5rq9G&#10;AZr64M6HrOYKJ67uQ3lxWCr1uJzLLYhAc/gP/7U/tIKXzTP8nolHQO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lg+98MAAADcAAAADwAAAAAAAAAAAAAAAACYAgAAZHJzL2Rv&#10;d25yZXYueG1sUEsFBgAAAAAEAAQA9QAAAIgDAAAAAA==&#10;" fillcolor="#ece2d3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91" o:spid="_x0000_s151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Gmg8EA&#10;AADcAAAADwAAAGRycy9kb3ducmV2LnhtbESPQYvCMBSE7wv+h/AEb2uqyKLVKFUQPAlbRTw+mmdb&#10;bF5KEmv995sFweMwM98wq01vGtGR87VlBZNxAoK4sLrmUsH5tP+eg/ABWWNjmRS8yMNmPfhaYart&#10;k3+py0MpIoR9igqqENpUSl9UZNCPbUscvZt1BkOUrpTa4TPCTSOnSfIjDdYcFypsaVdRcc8fRgGa&#10;/Ogux2nOW+x4+2qyq8NMqdGwz5YgAvXhE363D1rBbDGD/zPxCMj1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WxpoPBAAAA3AAAAA8AAAAAAAAAAAAAAAAAmAIAAGRycy9kb3du&#10;cmV2LnhtbFBLBQYAAAAABAAEAPUAAACGAwAAAAA=&#10;" fillcolor="#ece2d3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92" o:spid="_x0000_s151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kdIMQA&#10;AADcAAAADwAAAGRycy9kb3ducmV2LnhtbESPwW7CMBBE75X6D9ZW4lacFFogxUGAhOihhzbwAat4&#10;iaPG68h2Ifw9RqrU42hm3miWq8F24kw+tI4V5OMMBHHtdMuNguNh9zwHESKyxs4xKbhSgFX5+LDE&#10;QrsLf9O5io1IEA4FKjAx9oWUoTZkMYxdT5y8k/MWY5K+kdrjJcFtJ1+y7E1abDktGOxpa6j+qX6t&#10;gu3sa1Pt/aeh+XGylrnfIFuj1OhpWL+DiDTE//Bf+0MrmC5e4X4mHQFZ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ZHSDEAAAA3AAAAA8AAAAAAAAAAAAAAAAAmAIAAGRycy9k&#10;b3ducmV2LnhtbFBLBQYAAAAABAAEAPUAAACJAwAAAAA=&#10;" fillcolor="#ebe1d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93" o:spid="_x0000_s151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uDV8MA&#10;AADcAAAADwAAAGRycy9kb3ducmV2LnhtbESPQWsCMRSE70L/Q3gFb5q1itXVKCoUPXhot/6Ax+a5&#10;Wdy8LEmq239vBMHjMDPfMMt1ZxtxJR9qxwpGwwwEcel0zZWC0+/XYAYiRGSNjWNS8E8B1qu33hJz&#10;7W78Q9ciViJBOOSowMTY5lKG0pDFMHQtcfLOzluMSfpKao+3BLeN/MiyqbRYc1ow2NLOUHkp/qyC&#10;3ef3ttj7o6HZabyRI79Ftkap/nu3WYCI1MVX+Nk+aAWT+RQeZ9IRkK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MuDV8MAAADcAAAADwAAAAAAAAAAAAAAAACYAgAAZHJzL2Rv&#10;d25yZXYueG1sUEsFBgAAAAAEAAQA9QAAAIgDAAAAAA==&#10;" fillcolor="#ebe1d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94" o:spid="_x0000_s151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XEicUA&#10;AADcAAAADwAAAGRycy9kb3ducmV2LnhtbESPQWsCMRSE74L/IbyCN81WS2u3RhHRsgcPalvo8bF5&#10;zS7dvKxJ1PXfG6HQ4zAz3zCzRWcbcSYfascKHkcZCOLS6ZqNgs+PzXAKIkRkjY1jUnClAIt5vzfD&#10;XLsL7+l8iEYkCIccFVQxtrmUoazIYhi5ljh5P85bjEl6I7XHS4LbRo6z7FlarDktVNjSqqLy93Cy&#10;Cqbm3Xxvy2JvYrH78ut2cjTISg0euuUbiEhd/A//tQut4On1Be5n0hGQ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1cSJxQAAANwAAAAPAAAAAAAAAAAAAAAAAJgCAABkcnMv&#10;ZG93bnJldi54bWxQSwUGAAAAAAQABAD1AAAAigMAAAAA&#10;" fillcolor="#eae0d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95" o:spid="_x0000_s151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pQ+8EA&#10;AADcAAAADwAAAGRycy9kb3ducmV2LnhtbERPy2oCMRTdC/5DuII7zdiK2NEoUlqZRRe+Ci4vk9vM&#10;0MnNNIk6/r1ZFFweznu57mwjruRD7VjBZJyBIC6drtkoOB0/R3MQISJrbByTgjsFWK/6vSXm2t14&#10;T9dDNCKFcMhRQRVjm0sZyooshrFriRP347zFmKA3Unu8pXDbyJcsm0mLNaeGClt6r6j8PVysgrnZ&#10;mvNXWexNLHbf/qN9/TPISg0H3WYBIlIXn+J/d6EVTN/S2nQmHQG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RKUPvBAAAA3AAAAA8AAAAAAAAAAAAAAAAAmAIAAGRycy9kb3du&#10;cmV2LnhtbFBLBQYAAAAABAAEAPUAAACGAwAAAAA=&#10;" fillcolor="#eae0d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96" o:spid="_x0000_s152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5TUsIA&#10;AADcAAAADwAAAGRycy9kb3ducmV2LnhtbESPzWoCMRSF94W+Q7gFdzVTlaJTo5QRaZc2Cu3yMrlO&#10;Qic3wyTq9O0bQXB5OD8fZ7kefCvO1EcXWMHLuABBXAfjuFFw2G+f5yBiQjbYBiYFfxRhvXp8WGJp&#10;woW/6KxTI/IIxxIV2JS6UspYW/IYx6Ejzt4x9B5Tln0jTY+XPO5bOSmKV+nRcSZY7KiyVP/qk8+Q&#10;qd9877z+qWZd1VjW+sMdnVKjp+H9DUSiId3Dt/anUTBbLOB6Jh8B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blNSwgAAANwAAAAPAAAAAAAAAAAAAAAAAJgCAABkcnMvZG93&#10;bnJldi54bWxQSwUGAAAAAAQABAD1AAAAhwMAAAAA&#10;" fillcolor="#e9dfd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97" o:spid="_x0000_s152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9g1cAA&#10;AADcAAAADwAAAGRycy9kb3ducmV2LnhtbERPS0sDMRC+C/0PYQrebLa+kLVpKStSjxoL9Thsppvg&#10;ZrJsYrv9985B8PjxvVebKfbqRGMOiQ0sFxUo4ja5wJ2B/efrzROoXJAd9onJwIUybNazqxXWLp35&#10;g062dEpCONdowJcy1Frn1lPEvEgDsXDHNEYsAsdOuxHPEh57fVtVjzpiYGnwOFDjqf22P1FK7uLL&#10;4T3ar+Z+aDrP1u7CMRhzPZ+2z6AKTeVf/Od+cwYeKpkvZ+QI6PU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b9g1cAAAADcAAAADwAAAAAAAAAAAAAAAACYAgAAZHJzL2Rvd25y&#10;ZXYueG1sUEsFBgAAAAAEAAQA9QAAAIUDAAAAAA==&#10;" fillcolor="#e9dfd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98" o:spid="_x0000_s152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eutcMA&#10;AADcAAAADwAAAGRycy9kb3ducmV2LnhtbESP3YrCMBSE7xd8h3CEvVvTKv5QTcUVRL1ZsPoAx+bY&#10;FpuTbhO1+/ZGEPZymJlvmMWyM7W4U+sqywriQQSCOLe64kLB6bj5moFwHlljbZkU/JGDZdr7WGCi&#10;7YMPdM98IQKEXYIKSu+bREqXl2TQDWxDHLyLbQ36INtC6hYfAW5qOYyiiTRYcVgosaF1Sfk1uxkF&#10;drb/5owndfdrR83057w129NIqc9+t5qD8NT5//C7vdMKxlEMrzPhCMj0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neutcMAAADcAAAADwAAAAAAAAAAAAAAAACYAgAAZHJzL2Rv&#10;d25yZXYueG1sUEsFBgAAAAAEAAQA9QAAAIgDAAAAAA==&#10;" fillcolor="#e8dec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99" o:spid="_x0000_s152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UwwsMA&#10;AADcAAAADwAAAGRycy9kb3ducmV2LnhtbESP0YrCMBRE3wX/IVxh3zRV0ZVqWtwFUV+ErX7Atbm2&#10;xeamNlG7f28WFnwcZuYMs0o7U4sHta6yrGA8ikAQ51ZXXCg4HTfDBQjnkTXWlknBLzlIk35vhbG2&#10;T/6hR+YLESDsYlRQet/EUrq8JINuZBvi4F1sa9AH2RZSt/gMcFPLSRTNpcGKw0KJDX2XlF+zu1Fg&#10;F/svznhedzc7bT4P563ZnqZKfQy69RKEp86/w//tnVYwiybwdyYcAZm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UwwsMAAADcAAAADwAAAAAAAAAAAAAAAACYAgAAZHJzL2Rv&#10;d25yZXYueG1sUEsFBgAAAAAEAAQA9QAAAIgDAAAAAA==&#10;" fillcolor="#e8dec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00" o:spid="_x0000_s152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y8WcQA&#10;AADcAAAADwAAAGRycy9kb3ducmV2LnhtbESP0WrCQBRE3wX/YblC33SjUq3RVUQbqvjU6AdcsrfZ&#10;0OzdkF1N+vfdQsHHYWbOMJtdb2vxoNZXjhVMJwkI4sLpiksFt2s2fgPhA7LG2jEp+CEPu+1wsMFU&#10;u44/6ZGHUkQI+xQVmBCaVEpfGLLoJ64hjt6Xay2GKNtS6ha7CLe1nCXJQlqsOC4YbOhgqPjO71bB&#10;8d1pfW72S1Oszpc866b1xyxT6mXU79cgAvXhGf5vn7SC12QOf2fiEZD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w8vFn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01" o:spid="_x0000_s152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UkLcQA&#10;AADcAAAADwAAAGRycy9kb3ducmV2LnhtbESP0WrCQBRE3wX/YblC33SjWK3RVUQbqvjU6AdcsrfZ&#10;0OzdkF1N+vfdQsHHYWbOMJtdb2vxoNZXjhVMJwkI4sLpiksFt2s2fgPhA7LG2jEp+CEPu+1wsMFU&#10;u44/6ZGHUkQI+xQVmBCaVEpfGLLoJ64hjt6Xay2GKNtS6ha7CLe1nCXJQlqsOC4YbOhgqPjO71bB&#10;8d1pfW72S1Oszpc866b1xyxT6mXU79cgAvXhGf5vn7SC12QOf2fiEZD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VJC3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02" o:spid="_x0000_s152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mBtsQA&#10;AADcAAAADwAAAGRycy9kb3ducmV2LnhtbESP0WrCQBRE3wX/YbmCb2ajoNbUVaRtsOJTYz/gkr3N&#10;hmbvhuzWxL93hYKPw8ycYbb7wTbiSp2vHSuYJykI4tLpmisF35d89gLCB2SNjWNScCMP+914tMVM&#10;u56/6FqESkQI+wwVmBDaTEpfGrLoE9cSR+/HdRZDlF0ldYd9hNtGLtJ0JS3WHBcMtvRmqPwt/qyC&#10;9w+n9ak9rE25OZ2LvJ83x0Wu1HQyHF5BBBrCM/zf/tQKlukSHmfiEZC7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yZgbb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03" o:spid="_x0000_s152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T2uMMA&#10;AADcAAAADwAAAGRycy9kb3ducmV2LnhtbESPUWvCMBSF3wX/Q7jC3jRRsJTOKEOUiT5Z9wPumru2&#10;rLkpSdRuv94MBj4ezjnf4aw2g+3EjXxoHWuYzxQI4sqZlmsNH5f9NAcRIrLBzjFp+KEAm/V4tMLC&#10;uDuf6VbGWiQIhwI1NDH2hZShashimLmeOHlfzluMSfpaGo/3BLedXCiVSYstp4UGe9o2VH2XV6uB&#10;f3fbS59/ng5eHeV7VubH3TLX+mUyvL2CiDTEZ/i/fTAaliqDvzPpCMj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T2uMMAAADcAAAADwAAAAAAAAAAAAAAAACYAgAAZHJzL2Rv&#10;d25yZXYueG1sUEsFBgAAAAAEAAQA9QAAAIgDAAAAAA==&#10;" fillcolor="#e6dcc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04" o:spid="_x0000_s152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hTI8QA&#10;AADcAAAADwAAAGRycy9kb3ducmV2LnhtbESPUWvCMBSF3wf7D+EO9jaTDXSlGssoiuKeVv0B1+ba&#10;FpubkmTa+evNYLDHwznnO5xFMdpeXMiHzrGG14kCQVw703Gj4bBfv2QgQkQ22DsmDT8UoFg+Piww&#10;N+7KX3SpYiMShEOOGtoYh1zKULdkMUzcQJy8k/MWY5K+kcbjNcFtL9+UmkmLHaeFFgcqW6rP1bfV&#10;wLdVuR+y4+fWq53czKpst5pmWj8/jR9zEJHG+B/+a2+Nhql6h98z6Qj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3YUyPEAAAA3AAAAA8AAAAAAAAAAAAAAAAAmAIAAGRycy9k&#10;b3ducmV2LnhtbFBLBQYAAAAABAAEAPUAAACJAwAAAAA=&#10;" fillcolor="#e6dcc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05" o:spid="_x0000_s152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hEZMEA&#10;AADcAAAADwAAAGRycy9kb3ducmV2LnhtbERPzWrCQBC+C32HZYReRHctaCXNRoog1Z7atA8wZqdJ&#10;MDsbslONb+8eCj1+fP/5dvSdutAQ28AWlgsDirgKruXawvfXfr4BFQXZYReYLNwowrZ4mOSYuXDl&#10;T7qUUqsUwjFDC41In2kdq4Y8xkXoiRP3EwaPkuBQazfgNYX7Tj8Zs9YeW04NDfa0a6g6l7/eQuxW&#10;p/IklTma2ccbjs9r2b2jtY/T8fUFlNAo/+I/98FZWJm0Np1JR0A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oRGTBAAAA3AAAAA8AAAAAAAAAAAAAAAAAmAIAAGRycy9kb3du&#10;cmV2LnhtbFBLBQYAAAAABAAEAPUAAACGAwAAAAA=&#10;" fillcolor="#e5dbc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06" o:spid="_x0000_s153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Th/8QA&#10;AADcAAAADwAAAGRycy9kb3ducmV2LnhtbESPUWvCQBCE3wv9D8cKfSl6Z0Gr0VOKUGr71Kb+gDW3&#10;JsHcXsitGv99TxD6OMzMN8xy3ftGnamLdWAL45EBRVwEV3NpYff7PpyBioLssAlMFq4UYb16fFhi&#10;5sKFf+icS6kShGOGFiqRNtM6FhV5jKPQEifvEDqPkmRXatfhJcF9o1+MmWqPNaeFClvaVFQc85O3&#10;EJvJPt9LYT7N8/cH9q9T2XyhtU+D/m0BSqiX//C9vXUWJmYOtzPpCOj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wk4f/EAAAA3AAAAA8AAAAAAAAAAAAAAAAAmAIAAGRycy9k&#10;b3ducmV2LnhtbFBLBQYAAAAABAAEAPUAAACJAwAAAAA=&#10;" fillcolor="#e5dbc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07" o:spid="_x0000_s1531" style="position:absolute;left:6336;top:705;width:1001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2FKsAA&#10;AADcAAAADwAAAGRycy9kb3ducmV2LnhtbERPS2rDMBDdF3IHMYHsGjmBFONGNiUQSEs2sXuAwRp/&#10;qDQykhK7t68WgS4f73+sFmvEg3wYHSvYbTMQxK3TI/cKvpvzaw4iRGSNxjEp+KUAVbl6OWKh3cw3&#10;etSxFymEQ4EKhhinQsrQDmQxbN1EnLjOeYsxQd9L7XFO4dbIfZa9SYsjp4YBJzoN1P7Ud6tANvV5&#10;zmvjM/e1767m83LryCm1WS8f7yAiLfFf/HRftILDLs1PZ9IRkO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k2FKsAAAADcAAAADwAAAAAAAAAAAAAAAACYAgAAZHJzL2Rvd25y&#10;ZXYueG1sUEsFBgAAAAAEAAQA9QAAAIUDAAAAAA==&#10;" filled="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Auxiliar</w:t>
                          </w:r>
                          <w:proofErr w:type="spellEnd"/>
                        </w:p>
                      </w:txbxContent>
                    </v:textbox>
                  </v:rect>
                  <v:rect id="Rectangle 508" o:spid="_x0000_s1532" style="position:absolute;left:6913;top:4275;width:1241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EgscEA&#10;AADcAAAADwAAAGRycy9kb3ducmV2LnhtbESP3YrCMBSE7xd8h3AE79a0gotUo4gguLI3Vh/g0Jz+&#10;YHJSkqytb2+Ehb0cZuYbZrMbrREP8qFzrCCfZyCIK6c7bhTcrsfPFYgQkTUax6TgSQF228nHBgvt&#10;Br7Qo4yNSBAOBSpoY+wLKUPVksUwdz1x8mrnLcYkfSO1xyHBrZGLLPuSFjtOCy32dGipupe/VoG8&#10;lsdhVRqfufOi/jHfp0tNTqnZdNyvQUQa43/4r33SCpZ5Du8z6QjI7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kBILHBAAAA3AAAAA8AAAAAAAAAAAAAAAAAmAIAAGRycy9kb3du&#10;cmV2LnhtbFBLBQYAAAAABAAEAPUAAACGAwAAAAA=&#10;" filled="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(</w:t>
                          </w:r>
                          <w:proofErr w:type="gramStart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from</w:t>
                          </w:r>
                          <w:proofErr w:type="gramEnd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Use Case Model)</w:t>
                          </w:r>
                        </w:p>
                      </w:txbxContent>
                    </v:textbox>
                  </v:rect>
                  <v:oval id="Oval 509" o:spid="_x0000_s1533" style="position:absolute;left:6809;top:1271;width:1316;height:8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3xycUA&#10;AADcAAAADwAAAGRycy9kb3ducmV2LnhtbESPUUvDMBSF3wX/Q7jC3ly6Mqd0S8dQHEMQcfoD7prb&#10;prS5KUnsOn+9EQQfD+ec73A228n2YiQfWscKFvMMBHHldMuNgs+P59sHECEia+wdk4ILBdiW11cb&#10;LLQ78zuNx9iIBOFQoAIT41BIGSpDFsPcDcTJq523GJP0jdQezwlue5ln2UpabDktGBzo0VDVHb+s&#10;gvtV1+1fxv3w+va0q3Nenvpv45Wa3Uy7NYhIU/wP/7UPWsHdIoffM+kIyP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3fHJxQAAANwAAAAPAAAAAAAAAAAAAAAAAJgCAABkcnMv&#10;ZG93bnJldi54bWxQSwUGAAAAAAQABAD1AAAAigMAAAAA&#10;" fillcolor="#c0bfc0" strokecolor="#c0bfc0" strokeweight="33e-5mm"/>
                  <v:oval id="Oval 510" o:spid="_x0000_s1534" style="position:absolute;left:6775;top:1236;width:1316;height:8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drvMUA&#10;AADcAAAADwAAAGRycy9kb3ducmV2LnhtbESPzUoDQRCE74LvMLTgRZLZKEpYMwkxIGjwoGtyb3Z6&#10;f3CmZ7PTZjdvnwkIHouq+oparEbv1JH62AY2MJtmoIjLYFuuDey+XydzUFGQLbrAZOBEEVbL66sF&#10;5jYM/EXHQmqVIBxzNNCIdLnWsWzIY5yGjjh5Veg9SpJ9rW2PQ4J7p++z7El7bDktNNjRpqHyp/j1&#10;Bg5bedkXcpdVH27z3rrq0w+HtTG3N+P6GZTQKP/hv/abNfA4e4DLmXQE9PIM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t2u8xQAAANwAAAAPAAAAAAAAAAAAAAAAAJgCAABkcnMv&#10;ZG93bnJldi54bWxQSwUGAAAAAAQABAD1AAAAigMAAAAA&#10;" fillcolor="#fcf2e3" strokeweight="33e-5mm"/>
                  <v:rect id="Rectangle 511" o:spid="_x0000_s153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4fj8QA&#10;AADcAAAADwAAAGRycy9kb3ducmV2LnhtbESPQWvCQBSE74X+h+UJXorZRNJSoquUiuCtmJSS4yP7&#10;TILZt2l21e2/7xaEHoeZ+YZZb4MZxJUm11tWkCUpCOLG6p5bBZ/VfvEKwnlkjYNlUvBDDrabx4c1&#10;Ftre+EjX0rciQtgVqKDzfiykdE1HBl1iR+Lonexk0Ec5tVJPeItwM8hlmr5Igz3HhQ5Heu+oOZcX&#10;o+CSuvCVV7g/P9UUXP1hd9+ZVWo+C28rEJ6C/w/f2wet4DnL4e9MPAJy8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+H4/EAAAA3AAAAA8AAAAAAAAAAAAAAAAAmAIAAGRycy9k&#10;b3ducmV2LnhtbFBLBQYAAAAABAAEAPUAAACJAwAAAAA=&#10;" fillcolor="#fbf1e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12" o:spid="_x0000_s153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K6FMQA&#10;AADcAAAADwAAAGRycy9kb3ducmV2LnhtbESPQWvCQBSE74X+h+UJXorZRJpSoqsURfBWmpSS4yP7&#10;TILZtzG76vbfdwuFHoeZ+YZZb4MZxI0m11tWkCUpCOLG6p5bBZ/VYfEKwnlkjYNlUvBNDrabx4c1&#10;Ftre+YNupW9FhLArUEHn/VhI6ZqODLrEjsTRO9nJoI9yaqWe8B7hZpDLNH2RBnuOCx2OtOuoOZdX&#10;o+CauvD1XOHh/FRTcPW73V8yq9R8Ft5WIDwF/x/+ax+1gjzL4fdMPAJ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1yuhTEAAAA3AAAAA8AAAAAAAAAAAAAAAAAmAIAAGRycy9k&#10;b3ducmV2LnhtbFBLBQYAAAAABAAEAPUAAACJAwAAAAA=&#10;" fillcolor="#fbf1e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13" o:spid="_x0000_s153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XFOcUA&#10;AADcAAAADwAAAGRycy9kb3ducmV2LnhtbESPT2vCQBTE70K/w/IK3uomBbVGV5Gq4NU/VL09ss8k&#10;bfZtyK5J9NN3CwWPw8z8hpktOlOKhmpXWFYQDyIQxKnVBWcKjofN2wcI55E1lpZJwZ0cLOYvvRkm&#10;2ra8o2bvMxEg7BJUkHtfJVK6NCeDbmAr4uBdbW3QB1lnUtfYBrgp5XsUjaTBgsNCjhV95pT+7G9G&#10;QftoxnG5PE/WfBufcHhZfZ0u30r1X7vlFISnzj/D/+2tVjCMR/B3JhwBOf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dcU5xQAAANw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14" o:spid="_x0000_s153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lgosUA&#10;AADcAAAADwAAAGRycy9kb3ducmV2LnhtbESPT2vCQBTE7wW/w/IEb3WTgo1GVxFrodeq+Of2yD6T&#10;aPZtyK5J2k/fLRR6HGbmN8xi1ZtKtNS40rKCeByBIM6sLjlXcNi/P09BOI+ssbJMCr7IwWo5eFpg&#10;qm3Hn9TufC4ChF2KCgrv61RKlxVk0I1tTRy8q20M+iCbXOoGuwA3lXyJoldpsOSwUGBNm4Ky++5h&#10;FHTfbRJX6/Nsy4/khJPL2/F0uSk1GvbrOQhPvf8P/7U/tIJJnMDvmXAE5P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OWCixQAAANw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15" o:spid="_x0000_s153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b00MIA&#10;AADcAAAADwAAAGRycy9kb3ducmV2LnhtbERPTWvCQBC9C/0PyxR6q5sU1BqzEakWvNaWqrchOybR&#10;7GzIrkn013cPBY+P950uB1OLjlpXWVYQjyMQxLnVFRcKfr4/X99BOI+ssbZMCm7kYJk9jVJMtO35&#10;i7qdL0QIYZeggtL7JpHS5SUZdGPbEAfuZFuDPsC2kLrFPoSbWr5F0VQarDg0lNjQR0n5ZXc1Cvp7&#10;N4vr1WG+4etsj5Pj+nd/PCv18jysFiA8Df4h/ndvtYJJHNaGM+EIyO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pvTQwgAAANwAAAAPAAAAAAAAAAAAAAAAAJgCAABkcnMvZG93&#10;bnJldi54bWxQSwUGAAAAAAQABAD1AAAAhwMAAAAA&#10;" fillcolor="#faf0e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16" o:spid="_x0000_s154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3PrMcA&#10;AADcAAAADwAAAGRycy9kb3ducmV2LnhtbESPT2vCQBTE70K/w/IKvdWNBYONrlIqgj0I1ori7Zl9&#10;+UOzb0N2o9FP7wqCx2FmfsNMZp2pxIkaV1pWMOhHIIhTq0vOFWz/Fu8jEM4ja6wsk4ILOZhNX3oT&#10;TLQ98y+dNj4XAcIuQQWF93UipUsLMuj6tiYOXmYbgz7IJpe6wXOAm0p+RFEsDZYcFgqs6bug9H/T&#10;GgXxvj1u88Vhtd7tszT7Gc3nPr4q9fbafY1BeOr8M/xoL7WC4eAT7mfCEZDT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Dtz6zHAAAA3AAAAA8AAAAAAAAAAAAAAAAAmAIAAGRy&#10;cy9kb3ducmV2LnhtbFBLBQYAAAAABAAEAPUAAACMAwAAAAA=&#10;" fillcolor="#f9efe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17" o:spid="_x0000_s154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usjMQA&#10;AADcAAAADwAAAGRycy9kb3ducmV2LnhtbERPy2rCQBTdF/oPwy24ayYVGkLqKFIR2oVgVQzdXTM3&#10;D5q5EzKjiX69syi4PJz3bDGaVlyod41lBW9RDIK4sLrhSsFhv35NQTiPrLG1TAqu5GAxf36aYabt&#10;wD902flKhBB2GSqove8yKV1Rk0EX2Y44cKXtDfoA+0rqHocQblo5jeNEGmw4NNTY0WdNxd/ubBQk&#10;+fl0qNa/m+0xL4vyO12tfHJTavIyLj9AeBr9Q/zv/tIK3qdhfjgTjoCc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+7rIzEAAAA3AAAAA8AAAAAAAAAAAAAAAAAmAIAAGRycy9k&#10;b3ducmV2LnhtbFBLBQYAAAAABAAEAPUAAACJAwAAAAA=&#10;" fillcolor="#f9efe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18" o:spid="_x0000_s154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z78sMA&#10;AADcAAAADwAAAGRycy9kb3ducmV2LnhtbESPS4vCMBSF9wPzH8IdcDOMqYIi1SgzgiDufMLsrs21&#10;LSY3pYm1+uuNILg8nMfHmcxaa0RDtS8dK+h1ExDEmdMl5wp228XPCIQPyBqNY1JwIw+z6efHBFPt&#10;rrymZhNyEUfYp6igCKFKpfRZQRZ911XE0Tu52mKIss6lrvEax62R/SQZSoslR0KBFc0Lys6bi42Q&#10;5UEe9rdVdt99/x//Gmnu87VRqvPV/o5BBGrDO/xqL7WCQb8HzzPxCMjp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kz78sMAAADc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19" o:spid="_x0000_s154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5lhcUA&#10;AADcAAAADwAAAGRycy9kb3ducmV2LnhtbESPX2vCMBTF3wf7DuEO9jI0XcExqmnZhIHsTaeFvV2b&#10;a1uW3JQmq9VPbwTBx8P58+MsitEaMVDvW8cKXqcJCOLK6ZZrBdufr8k7CB+QNRrHpOBEHor88WGB&#10;mXZHXtOwCbWII+wzVNCE0GVS+qohi37qOuLoHVxvMUTZ11L3eIzj1sg0Sd6kxZYjocGOlg1Vf5t/&#10;GyGrUpa703d13r787j8Hac7LtVHq+Wn8mIMINIZ7+NZeaQWzNIXrmXgE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nmWFxQAAANwAAAAPAAAAAAAAAAAAAAAAAJgCAABkcnMv&#10;ZG93bnJldi54bWxQSwUGAAAAAAQABAD1AAAAigMAAAAA&#10;" fillcolor="#f8eed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20" o:spid="_x0000_s154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LAHsUA&#10;AADcAAAADwAAAGRycy9kb3ducmV2LnhtbESPX2vCMBTF34V9h3AHexFNVRzSGWUKguxN7YS93TV3&#10;bVlyU5pYq5/eCIKPh/Pnx5kvO2tES42vHCsYDRMQxLnTFRcKssNmMAPhA7JG45gUXMjDcvHSm2Oq&#10;3Zl31O5DIeII+xQVlCHUqZQ+L8miH7qaOHp/rrEYomwKqRs8x3Fr5DhJ3qXFiiOhxJrWJeX/+5ON&#10;kO1RHr8vX/k16//8rlppruudUerttfv8ABGoC8/wo73VCqbjCdzPxCM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0sAexQAAANwAAAAPAAAAAAAAAAAAAAAAAJgCAABkcnMv&#10;ZG93bnJldi54bWxQSwUGAAAAAAQABAD1AAAAigMAAAAA&#10;" fillcolor="#f8eed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21" o:spid="_x0000_s154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X+W8UA&#10;AADcAAAADwAAAGRycy9kb3ducmV2LnhtbESPQWvCQBSE70L/w/IKvelGacRG1xCEQimlYLQ5P7LP&#10;bDD7Nma3mv77bqHgcZiZb5hNPtpOXGnwrWMF81kCgrh2uuVGwfHwOl2B8AFZY+eYFPyQh3z7MNlg&#10;pt2N93QtQyMihH2GCkwIfSalrw1Z9DPXE0fv5AaLIcqhkXrAW4TbTi6SZCktthwXDPa0M1Sfy2+r&#10;4CA/2w+Xmu7lfHpPL19V1RdlpdTT41isQQQawz38337TCtLFM/ydiUdAb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Ff5bxQAAANwAAAAPAAAAAAAAAAAAAAAAAJgCAABkcnMv&#10;ZG93bnJldi54bWxQSwUGAAAAAAQABAD1AAAAigMAAAAA&#10;" fillcolor="#f7edd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22" o:spid="_x0000_s154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lbwMQA&#10;AADcAAAADwAAAGRycy9kb3ducmV2LnhtbESPQWvCQBSE7wX/w/IEb3WjEGmjq4hQECmCseb8yD6z&#10;wezbNLtq+u9dQehxmJlvmMWqt424Uedrxwom4wQEcel0zZWCn+PX+wcIH5A1No5JwR95WC0HbwvM&#10;tLvzgW55qESEsM9QgQmhzaT0pSGLfuxa4uidXWcxRNlVUnd4j3DbyGmSzKTFmuOCwZY2hspLfrUK&#10;jnJff7vUNJ+X8y79PRVFu84LpUbDfj0HEagP/+FXe6sVpNMUnmfiEZ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VZW8DEAAAA3AAAAA8AAAAAAAAAAAAAAAAAmAIAAGRycy9k&#10;b3ducmV2LnhtbFBLBQYAAAAABAAEAPUAAACJAwAAAAA=&#10;" fillcolor="#f7edd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23" o:spid="_x0000_s154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YYWMEA&#10;AADcAAAADwAAAGRycy9kb3ducmV2LnhtbESPQYvCMBSE74L/ITxhbzZdF4t2jSIF0auul709mmdT&#10;tnkpSdT6740g7HGYmW+Y1WawnbiRD61jBZ9ZDoK4drrlRsH5ZzddgAgRWWPnmBQ8KMBmPR6tsNTu&#10;zke6nWIjEoRDiQpMjH0pZagNWQyZ64mTd3HeYkzSN1J7vCe47eQszwtpseW0YLCnylD9d7paBfZr&#10;F+vfouoO7IfFcnkxFe2PSn1Mhu03iEhD/A+/2wetYD4r4HUmHQG5f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GmGFjBAAAA3AAAAA8AAAAAAAAAAAAAAAAAmAIAAGRycy9kb3du&#10;cmV2LnhtbFBLBQYAAAAABAAEAPUAAACGAwAAAAA=&#10;" fillcolor="#f6ecd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24" o:spid="_x0000_s154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q9w8MA&#10;AADcAAAADwAAAGRycy9kb3ducmV2LnhtbESPQWvCQBSE7wX/w/IK3ppNLVWTuooEQr1qe/H2yD6z&#10;odm3YXdr4r/vFgSPw8x8w2x2k+3FlXzoHCt4zXIQxI3THbcKvr/qlzWIEJE19o5JwY0C7Lazpw2W&#10;2o18pOsptiJBOJSowMQ4lFKGxpDFkLmBOHkX5y3GJH0rtccxwW0vF3m+lBY7TgsGB6oMNT+nX6vA&#10;vtWxOS+r/sB+WhfFxVT0eVRq/jztP0BEmuIjfG8ftIL3xQr+z6QjIL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q9w8MAAADcAAAADwAAAAAAAAAAAAAAAACYAgAAZHJzL2Rv&#10;d25yZXYueG1sUEsFBgAAAAAEAAQA9QAAAIgDAAAAAA==&#10;" fillcolor="#f6ecd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25" o:spid="_x0000_s154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mD8sMA&#10;AADcAAAADwAAAGRycy9kb3ducmV2LnhtbERPXWvCMBR9H+w/hDvwbaZTFNcZZYiCIArWCfp2be7a&#10;0uSmNFHrvzcPgz0ezvd03lkjbtT6yrGCj34Cgjh3uuJCwc9h9T4B4QOyRuOYFDzIw3z2+jLFVLs7&#10;7+mWhULEEPYpKihDaFIpfV6SRd93DXHkfl1rMUTYFlK3eI/h1shBkoylxYpjQ4kNLUrK6+xqFey6&#10;46b6PNX18GK2fnlZnEdkzkr13rrvLxCBuvAv/nOvtYLRIK6NZ+IRkL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VmD8sMAAADcAAAADwAAAAAAAAAAAAAAAACYAgAAZHJzL2Rv&#10;d25yZXYueG1sUEsFBgAAAAAEAAQA9QAAAIgDAAAAAA==&#10;" fillcolor="#f5ebd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26" o:spid="_x0000_s155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UmacUA&#10;AADcAAAADwAAAGRycy9kb3ducmV2LnhtbESPQWsCMRSE7wX/Q3iCt5pVUXQ1iohCoVjQtlBvz81z&#10;d9nkZdmkuv33piB4HGbmG2axaq0RV2p86VjBoJ+AIM6cLjlX8PW5e52C8AFZo3FMCv7Iw2rZeVlg&#10;qt2ND3Q9hlxECPsUFRQh1KmUPivIou+7mjh6F9dYDFE2udQN3iLcGjlMkom0WHJcKLCmTUFZdfy1&#10;Cj7a7/dy9lNVo7PZ++15cxqTOSnV67brOYhAbXiGH+03rWA8nMH/mXgE5P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FSZpxQAAANwAAAAPAAAAAAAAAAAAAAAAAJgCAABkcnMv&#10;ZG93bnJldi54bWxQSwUGAAAAAAQABAD1AAAAigMAAAAA&#10;" fillcolor="#f5ebd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27" o:spid="_x0000_s155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YZKcMA&#10;AADcAAAADwAAAGRycy9kb3ducmV2LnhtbERPXWvCMBR9F/Yfwh3sTdMpjq0zLUMcCOJAN0Hfrs1d&#10;W5rclCZq/ffmQfDxcL5neW+NOFPna8cKXkcJCOLC6ZpLBX+/38N3ED4gazSOScGVPOTZ02CGqXYX&#10;3tB5G0oRQ9inqKAKoU2l9EVFFv3ItcSR+3edxRBhV0rd4SWGWyPHSfImLdYcGypsaV5R0WxPVsFP&#10;v1vVH/ummRzN2i+O88OUzEGpl+f+6xNEoD48xHf3UiuYTuL8eCYeAZnd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vYZKcMAAADcAAAADwAAAAAAAAAAAAAAAACYAgAAZHJzL2Rv&#10;d25yZXYueG1sUEsFBgAAAAAEAAQA9QAAAIgDAAAAAA==&#10;" fillcolor="#f5ebd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28" o:spid="_x0000_s155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+Hi8MA&#10;AADcAAAADwAAAGRycy9kb3ducmV2LnhtbESPT4vCMBTE74LfITzBm6ZdWdHaKLKg9rb4B8/P5tmW&#10;Ni+lidr99puFBY/DzPyGSTe9acSTOldZVhBPIxDEudUVFwou591kAcJ5ZI2NZVLwQw426+EgxUTb&#10;Fx/pefKFCBB2CSoovW8TKV1ekkE3tS1x8O62M+iD7AqpO3wFuGnkRxTNpcGKw0KJLX2VlNenh1HQ&#10;fNf3+GHsjJdxkZnb4XpcZHulxqN+uwLhqffv8H870wo+ZzH8nQlHQK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b+Hi8MAAADcAAAADwAAAAAAAAAAAAAAAACYAgAAZHJzL2Rv&#10;d25yZXYueG1sUEsFBgAAAAAEAAQA9QAAAIgDAAAAAA==&#10;" fillcolor="#f4eadb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29" o:spid="_x0000_s155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0Z/MIA&#10;AADcAAAADwAAAGRycy9kb3ducmV2LnhtbESPzarCMBSE94LvEI7gTtMqV7QaRQS1O/EH18fm2Bab&#10;k9JE7X37mwuCy2FmvmEWq9ZU4kWNKy0riIcRCOLM6pJzBZfzdjAF4TyyxsoyKfglB6tlt7PARNs3&#10;H+l18rkIEHYJKii8rxMpXVaQQTe0NXHw7rYx6INscqkbfAe4qeQoiibSYMlhocCaNgVlj9PTKKgO&#10;j3v8NHbMszhPzW1/PU7TnVL9Xrueg/DU+m/40061gp/xCP7PhCMgl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bRn8wgAAANwAAAAPAAAAAAAAAAAAAAAAAJgCAABkcnMvZG93&#10;bnJldi54bWxQSwUGAAAAAAQABAD1AAAAhwMAAAAA&#10;" fillcolor="#f4eadb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30" o:spid="_x0000_s155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G8Z8QA&#10;AADcAAAADwAAAGRycy9kb3ducmV2LnhtbESPzWrDMBCE74W8g9hAbrXsmhbHiWJCoY1vJT/kvLE2&#10;tom1MpacuG9fFQo9DjPzDbMuJtOJOw2utawgiWIQxJXVLdcKTseP5wyE88gaO8uk4JscFJvZ0xpz&#10;bR+8p/vB1yJA2OWooPG+z6V0VUMGXWR74uBd7WDQBznUUg/4CHDTyZc4fpMGWw4LDfb03lB1O4xG&#10;Qfd1uyajsSkvk7o0l915n5WfSi3m03YFwtPk/8N/7VIreE1T+D0TjoD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hvGfEAAAA3AAAAA8AAAAAAAAAAAAAAAAAmAIAAGRycy9k&#10;b3ducmV2LnhtbFBLBQYAAAAABAAEAPUAAACJAwAAAAA=&#10;" fillcolor="#f4eadb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31" o:spid="_x0000_s155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VAw8YA&#10;AADcAAAADwAAAGRycy9kb3ducmV2LnhtbESP3WrCQBSE7wXfYTmF3ummVkXSrCJC1aKItX2AQ/bk&#10;B7Nn0+xq0j59VxC8HGbmGyZZdKYSV2pcaVnByzACQZxaXXKu4PvrfTAD4TyyxsoyKfglB4t5v5dg&#10;rG3Ln3Q9+VwECLsYFRTe17GULi3IoBvamjh4mW0M+iCbXOoG2wA3lRxF0VQaLDksFFjTqqD0fLoY&#10;BdN1uXOz9mefbQ8Urc+bj+Plr1bq+albvoHw1PlH+N7eagWT1zHczoQjI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uVAw8YAAADcAAAADwAAAAAAAAAAAAAAAACYAgAAZHJz&#10;L2Rvd25yZXYueG1sUEsFBgAAAAAEAAQA9QAAAIsDAAAAAA==&#10;" fillcolor="#f3e9da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32" o:spid="_x0000_s155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nlWMQA&#10;AADcAAAADwAAAGRycy9kb3ducmV2LnhtbESP0YrCMBRE3wX/IVxh3zTVRZGuURZBV1FE3f2AS3Nt&#10;i81Nt4m2+vVGEHwcZuYMM5k1phBXqlxuWUG/F4EgTqzOOVXw97vojkE4j6yxsEwKbuRgNm23Jhhr&#10;W/OBrkefigBhF6OCzPsyltIlGRl0PVsSB+9kK4M+yCqVusI6wE0hB1E0kgZzDgsZljTPKDkfL0bB&#10;aJlv3Lj+355WO4qW55/1/nIvlfroNN9fIDw1/h1+tVdawfBzCM8z4QjI6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Wp5VjEAAAA3AAAAA8AAAAAAAAAAAAAAAAAmAIAAGRycy9k&#10;b3ducmV2LnhtbFBLBQYAAAAABAAEAPUAAACJAwAAAAA=&#10;" fillcolor="#f3e9da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33" o:spid="_x0000_s155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Ccz8UA&#10;AADcAAAADwAAAGRycy9kb3ducmV2LnhtbESP3WoCMRSE7wu+QzhC72q2Fa1ujSKlS0tBiz/g7WFz&#10;3CxuTpYk1e3bG0Ho5TAz3zCzRWcbcSYfascKngcZCOLS6ZorBftd8TQBESKyxsYxKfijAIt572GG&#10;uXYX3tB5GyuRIBxyVGBibHMpQ2nIYhi4ljh5R+ctxiR9JbXHS4LbRr5k2VharDktGGzp3VB52v5a&#10;BfhZmPXo8P36UfgmDLNi9bM6TpV67HfLNxCRuvgfvre/tILRcAy3M+kIyP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cJzPxQAAANw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34" o:spid="_x0000_s155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w5VMUA&#10;AADcAAAADwAAAGRycy9kb3ducmV2LnhtbESP3WoCMRSE7wu+QzhC72q2FatujSKlS0vBFn/A28Pm&#10;uFncnCxJqtu3N4Lg5TAz3zCzRWcbcSIfascKngcZCOLS6ZorBbtt8TQBESKyxsYxKfinAIt572GG&#10;uXZnXtNpEyuRIBxyVGBibHMpQ2nIYhi4ljh5B+ctxiR9JbXHc4LbRr5k2au0WHNaMNjSu6HyuPmz&#10;CvCzMD+j/ff4o/BNGGbF6nd1mCr12O+WbyAidfEevrW/tILRcAzXM+kIyP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PDlUxQAAANw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35" o:spid="_x0000_s155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vstcAA&#10;AADcAAAADwAAAGRycy9kb3ducmV2LnhtbERPy2oCMRTdF/yHcIVuiiZVqjIaRRSlO/HxAZfJdTI4&#10;uRmS1Bn/vlkUujyc92rTu0Y8KcTas4bPsQJBXHpTc6Xhdj2MFiBiQjbYeCYNL4qwWQ/eVlgY3/GZ&#10;npdUiRzCsUANNqW2kDKWlhzGsW+JM3f3wWHKMFTSBOxyuGvkRKmZdFhzbrDY0s5S+bj8OA0f9txX&#10;u9PtiPJV7sNcqe50UFq/D/vtEkSiPv2L/9zfRsPXNK/NZ/IRkO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9vstcAAAADcAAAADwAAAAAAAAAAAAAAAACYAgAAZHJzL2Rvd25y&#10;ZXYueG1sUEsFBgAAAAAEAAQA9QAAAIUDAAAAAA==&#10;" fillcolor="#f1e7d8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36" o:spid="_x0000_s156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dJLsMA&#10;AADcAAAADwAAAGRycy9kb3ducmV2LnhtbESP0WoCMRRE3wv+Q7hCX0pNtGjbrVHEovgmWj/gsrnd&#10;LN3cLEl0179vBMHHYWbOMPNl7xpxoRBrzxrGIwWCuPSm5krD6Wfz+gEiJmSDjWfScKUIy8XgaY6F&#10;8R0f6HJMlcgQjgVqsCm1hZSxtOQwjnxLnL1fHxymLEMlTcAuw10jJ0rNpMOa84LFltaWyr/j2Wl4&#10;sYe+Wu9PW5TX8ju8K9XtN0rr52G/+gKRqE+P8L29Mxqmb59wO5OPgFz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JdJLsMAAADcAAAADwAAAAAAAAAAAAAAAACYAgAAZHJzL2Rv&#10;d25yZXYueG1sUEsFBgAAAAAEAAQA9QAAAIgDAAAAAA==&#10;" fillcolor="#f1e7d8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37" o:spid="_x0000_s156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uTzsAA&#10;AADcAAAADwAAAGRycy9kb3ducmV2LnhtbERPy2oCMRTdF/yHcIVuiiYVqzIaRRSlO/HxAZfJdTI4&#10;uRmS1Bn/vlkUujyc92rTu0Y8KcTas4bPsQJBXHpTc6Xhdj2MFiBiQjbYeCYNL4qwWQ/eVlgY3/GZ&#10;npdUiRzCsUANNqW2kDKWlhzGsW+JM3f3wWHKMFTSBOxyuGvkRKmZdFhzbrDY0s5S+bj8OA0f9txX&#10;u9PtiPJV7sNcqe50UFq/D/vtEkSiPv2L/9zfRsPXNM/PZ/IRkO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auTzsAAAADcAAAADwAAAAAAAAAAAAAAAACYAgAAZHJzL2Rvd25y&#10;ZXYueG1sUEsFBgAAAAAEAAQA9QAAAIUDAAAAAA==&#10;" fillcolor="#f1e7d8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38" o:spid="_x0000_s156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re7cYA&#10;AADcAAAADwAAAGRycy9kb3ducmV2LnhtbESPQWvCQBSE7wX/w/KE3uomokVSVxFLpdCDxHpoby/Z&#10;ZzY0+zZkNyb9965Q6HGYmW+Y9Xa0jbhS52vHCtJZAoK4dLrmSsH58+1pBcIHZI2NY1LwSx62m8nD&#10;GjPtBs7pegqViBD2GSowIbSZlL40ZNHPXEscvYvrLIYou0rqDocIt42cJ8mztFhzXDDY0t5Q+XPq&#10;rYJvnfZD/1odczMWxSHMP/LLV6HU43TcvYAINIb/8F/7XStYLlK4n4lHQG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Yre7c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39" o:spid="_x0000_s156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hAmsYA&#10;AADcAAAADwAAAGRycy9kb3ducmV2LnhtbESPQWvCQBSE7wX/w/KE3urGoEVSVxFLpdCDxHpoby/Z&#10;ZzY0+zZkNyb9965Q6HGYmW+Y9Xa0jbhS52vHCuazBARx6XTNlYLz59vTCoQPyBobx6TglzxsN5OH&#10;NWbaDZzT9RQqESHsM1RgQmgzKX1pyKKfuZY4ehfXWQxRdpXUHQ4RbhuZJsmztFhzXDDY0t5Q+XPq&#10;rYJvPe+H/rU65mYsikNIP/LLV6HU43TcvYAINIb/8F/7XStYLlK4n4lHQG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VhAms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40" o:spid="_x0000_s156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Y9hsUA&#10;AADcAAAADwAAAGRycy9kb3ducmV2LnhtbESPT2vCQBTE7wW/w/KE3upGW4tEV7EFiz0Ixj/3R/aZ&#10;BLNvw+6axH76bkHocZiZ3zCLVW9q0ZLzlWUF41ECgji3uuJCwem4eZmB8AFZY22ZFNzJw2o5eFpg&#10;qm3HGbWHUIgIYZ+igjKEJpXS5yUZ9CPbEEfvYp3BEKUrpHbYRbip5SRJ3qXBiuNCiQ19lpRfDzej&#10;IOyy/eTrI8vNeXt33+3PfjwtOqWeh/16DiJQH/7Dj/ZWK5i+vcLfmXgE5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Fj2G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41" o:spid="_x0000_s156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+l8sQA&#10;AADcAAAADwAAAGRycy9kb3ducmV2LnhtbESPQWvCQBSE7wX/w/IK3upG0SKpq1RB0YNgbHt/ZF+T&#10;0OzbsLsm0V/vCgWPw8x8wyxWvalFS85XlhWMRwkI4tzqigsF31/btzkIH5A11pZJwZU8rJaDlwWm&#10;2nacUXsOhYgQ9ikqKENoUil9XpJBP7INcfR+rTMYonSF1A67CDe1nCTJuzRYcVwosaFNSfnf+WIU&#10;hGN2muzWWW5+9ld3aG+n8azolBq+9p8fIAL14Rn+b++1gtl0Co8z8Qj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v/pfLEAAAA3AAAAA8AAAAAAAAAAAAAAAAAmAIAAGRycy9k&#10;b3ducmV2LnhtbFBLBQYAAAAABAAEAPUAAACJAwAAAAA=&#10;" fillcolor="#efe5d6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42" o:spid="_x0000_s156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MAacUA&#10;AADcAAAADwAAAGRycy9kb3ducmV2LnhtbESPT2vCQBTE70K/w/IKvelGaYpEV6lCiz0Ixj/3R/aZ&#10;hGbfht1tEvvpu0LB4zAzv2GW68E0oiPna8sKppMEBHFhdc2lgvPpYzwH4QOyxsYyKbiRh/XqabTE&#10;TNuec+qOoRQRwj5DBVUIbSalLyoy6Ce2JY7e1TqDIUpXSu2wj3DTyFmSvEmDNceFClvaVlR8H3+M&#10;grDPD7PPTV6Yy+7mvrrfwzQte6Venof3BYhAQ3iE/9s7rSB9TeF+Jh4Buf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swBp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43" o:spid="_x0000_s156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Lna8YA&#10;AADcAAAADwAAAGRycy9kb3ducmV2LnhtbESPQWvCQBSE70L/w/IKXkrdtbXaRlcpYqFehKgXb8/s&#10;MwnNvk2zq4n/visUPA4z8w0zW3S2EhdqfOlYw3CgQBBnzpSca9jvvp7fQfiAbLByTBqu5GExf+jN&#10;MDGu5ZQu25CLCGGfoIYihDqR0mcFWfQDVxNH7+QaiyHKJpemwTbCbSVflBpLiyXHhQJrWhaU/WzP&#10;VkNbbg7ZcJ2v1HVyVCkeP16ffo3W/cfucwoiUBfu4f/2t9HwNhrD7Uw8AnL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LLna8YAAADcAAAADwAAAAAAAAAAAAAAAACYAgAAZHJz&#10;L2Rvd25yZXYueG1sUEsFBgAAAAAEAAQA9QAAAIsDAAAAAA==&#10;" fillcolor="#eee4d5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44" o:spid="_x0000_s156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5C8MYA&#10;AADcAAAADwAAAGRycy9kb3ducmV2LnhtbESPT2sCMRTE7wW/Q3hCL1ITtf7bGkVKBXspaL14e25e&#10;dxc3L+smdddvbwpCj8PM/IZZrFpbiivVvnCsYdBXIIhTZwrONBy+Ny8zED4gGywdk4YbeVgtO08L&#10;TIxreEfXfchEhLBPUEMeQpVI6dOcLPq+q4ij9+NqiyHKOpOmxibCbSmHSk2kxYLjQo4VveeUnve/&#10;VkNTfB3TwWf2oW7Tk9rhaT7qXYzWz912/QYiUBv+w4/21mgYv07h70w8AnJ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/5C8MYAAADcAAAADwAAAAAAAAAAAAAAAACYAgAAZHJz&#10;L2Rvd25yZXYueG1sUEsFBgAAAAAEAAQA9QAAAIsDAAAAAA==&#10;" fillcolor="#eee4d5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45" o:spid="_x0000_s156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1ReMAA&#10;AADcAAAADwAAAGRycy9kb3ducmV2LnhtbERPTUvDQBC9C/6HZQRvdlMxRWK3pbQIHjVKoLcxO82G&#10;ZmfD7pim/949CB4f73u9nf2gJoqpD2xguShAEbfB9twZ+Pp8fXgGlQTZ4hCYDFwpwXZze7PGyoYL&#10;f9BUS6dyCKcKDTiRsdI6tY48pkUYiTN3CtGjZBg7bSNecrgf9GNRrLTHnnODw5H2jtpz/eMNrKay&#10;Plz77ya+N9RM7ngUiaUx93fz7gWU0Cz/4j/3mzVQPuW1+Uw+Anrz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01ReMAAAADcAAAADwAAAAAAAAAAAAAAAACYAgAAZHJzL2Rvd25y&#10;ZXYueG1sUEsFBgAAAAAEAAQA9QAAAIUDAAAAAA==&#10;" fillcolor="#ede3d4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46" o:spid="_x0000_s157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H048MA&#10;AADcAAAADwAAAGRycy9kb3ducmV2LnhtbESPQUvDQBSE70L/w/IEb3ajNEVjt6UoBY8aJdDbM/vM&#10;BrNvw+4zTf+9Kwgeh5n5htnsZj+oiWLqAxu4WRagiNtge+4MvL8dru9AJUG2OAQmA2dKsNsuLjZY&#10;2XDiV5pq6VSGcKrQgBMZK61T68hjWoaROHufIXqULGOnbcRThvtB3xbFWnvsOS84HOnRUftVf3sD&#10;66msn879RxNfGmomdzyKxNKYq8t5/wBKaJb/8F/72RooV/fweyYfAb3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AH048MAAADc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47" o:spid="_x0000_s157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9IVh74A&#10;AADcAAAADwAAAGRycy9kb3ducmV2LnhtbERPTYvCMBC9L/gfwix426YrKEs1llYQPAlWEY9DM9uW&#10;bSYlibX+e3NY8Ph435t8Mr0YyfnOsoLvJAVBXFvdcaPgct5//YDwAVljb5kUPMlDvp19bDDT9sEn&#10;GqvQiBjCPkMFbQhDJqWvWzLoEzsQR+7XOoMhQtdI7fARw00vF2m6kgY7jg0tDrRrqf6r7kYBmuro&#10;rsdFxSWOXD774uawUGr+ORVrEIGm8Bb/uw9awXIZ58cz8QjI7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fSFYe+AAAA3AAAAA8AAAAAAAAAAAAAAAAAmAIAAGRycy9kb3ducmV2&#10;LnhtbFBLBQYAAAAABAAEAPUAAACDAwAAAAA=&#10;" fillcolor="#ece2d3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48" o:spid="_x0000_s157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6wHMIA&#10;AADcAAAADwAAAGRycy9kb3ducmV2LnhtbESPQWvCQBSE7wX/w/IEb3UTwVKiqyRCoadA0yIeH9ln&#10;Esy+DbtrTP69Wyj0OMzMN8z+OJlejOR8Z1lBuk5AENdWd9wo+Pn+eH0H4QOyxt4yKZjJw/GweNlj&#10;pu2Dv2isQiMihH2GCtoQhkxKX7dk0K/tQBy9q3UGQ5SukdrhI8JNLzdJ8iYNdhwXWhzo1FJ9q+5G&#10;AZqqdOdyU3GBIxdzn18c5kqtllO+AxFoCv/hv/anVrDdpvB7Jh4BeXg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nrAcwgAAANwAAAAPAAAAAAAAAAAAAAAAAJgCAABkcnMvZG93&#10;bnJldi54bWxQSwUGAAAAAAQABAD1AAAAhwMAAAAA&#10;" fillcolor="#ece2d3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49" o:spid="_x0000_s157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wua8IA&#10;AADcAAAADwAAAGRycy9kb3ducmV2LnhtbESPzWrDMBCE74W8g9hAbo0cg0txogQnUOjJULeUHhdr&#10;Y5tYKyMp/nn7qFDocZiZb5jDaTa9GMn5zrKC3TYBQVxb3XGj4Ovz7fkVhA/IGnvLpGAhD6fj6umA&#10;ubYTf9BYhUZECPscFbQhDLmUvm7JoN/agTh6V+sMhihdI7XDKcJNL9MkeZEGO44LLQ50aam+VXej&#10;AE1Vuu8yrfiMI5+XvvhxWCi1Wc/FHkSgOfyH/9rvWkGWpfB7Jh4Be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TC5rwgAAANwAAAAPAAAAAAAAAAAAAAAAAJgCAABkcnMvZG93&#10;bnJldi54bWxQSwUGAAAAAAQABAD1AAAAhwMAAAAA&#10;" fillcolor="#ece2d3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50" o:spid="_x0000_s157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SVyMIA&#10;AADcAAAADwAAAGRycy9kb3ducmV2LnhtbESPQYvCMBSE78L+h/AW9qapK7pSjaLCogcPbvUHPJpn&#10;U2xeSpLV+u+NIHgcZuYbZr7sbCOu5EPtWMFwkIEgLp2uuVJwOv72pyBCRNbYOCYFdwqwXHz05phr&#10;d+M/uhaxEgnCIUcFJsY2lzKUhiyGgWuJk3d23mJM0ldSe7wluG3kd5ZNpMWa04LBljaGykvxbxVs&#10;fg7rYuv3hqan0UoO/RrZGqW+PrvVDESkLr7Dr/ZOKxiPR/A8k46AX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5JXIwgAAANwAAAAPAAAAAAAAAAAAAAAAAJgCAABkcnMvZG93&#10;bnJldi54bWxQSwUGAAAAAAQABAD1AAAAhwMAAAAA&#10;" fillcolor="#ebe1d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51" o:spid="_x0000_s157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0NvMMA&#10;AADcAAAADwAAAGRycy9kb3ducmV2LnhtbESPQWsCMRSE70L/Q3gFb5q1apXVKCoUPXhot/6Ax+a5&#10;Wdy8LEmq239vBMHjMDPfMMt1ZxtxJR9qxwpGwwwEcel0zZWC0+/XYA4iRGSNjWNS8E8B1qu33hJz&#10;7W78Q9ciViJBOOSowMTY5lKG0pDFMHQtcfLOzluMSfpKao+3BLeN/MiyT2mx5rRgsKWdofJS/FkF&#10;u9n3ttj7o6H5abyRI79Ftkap/nu3WYCI1MVX+Nk+aAXT6QQeZ9IRkK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g0NvMMAAADcAAAADwAAAAAAAAAAAAAAAACYAgAAZHJzL2Rv&#10;d25yZXYueG1sUEsFBgAAAAAEAAQA9QAAAIgDAAAAAA==&#10;" fillcolor="#ebe1d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52" o:spid="_x0000_s157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GoJ8IA&#10;AADcAAAADwAAAGRycy9kb3ducmV2LnhtbESPQWsCMRSE7wX/Q3iCt5pV2SqrUVQQe+ihrv6Ax+a5&#10;Wdy8LEnU9d83hUKPw8x8w6w2vW3Fg3xoHCuYjDMQxJXTDdcKLufD+wJEiMgaW8ek4EUBNuvB2woL&#10;7Z58okcZa5EgHApUYGLsCilDZchiGLuOOHlX5y3GJH0ttcdngttWTrPsQ1psOC0Y7GhvqLqVd6tg&#10;P//elUf/ZWhxmW3lxO+QrVFqNOy3SxCR+vgf/mt/agV5nsPvmXQE5P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QagnwgAAANwAAAAPAAAAAAAAAAAAAAAAAJgCAABkcnMvZG93&#10;bnJldi54bWxQSwUGAAAAAAQABAD1AAAAhwMAAAAA&#10;" fillcolor="#ebe1d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53" o:spid="_x0000_s157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8HUFcUA&#10;AADcAAAADwAAAGRycy9kb3ducmV2LnhtbESPQWsCMRSE74X+h/AK3mq2iiKrcSmlyh56qLaCx8fm&#10;mV26edkmcd3++0YQPA4z8w2zKgbbip58aBwreBlnIIgrpxs2Cr6/Ns8LECEia2wdk4I/ClCsHx9W&#10;mGt34R31+2hEgnDIUUEdY5dLGaqaLIax64iTd3LeYkzSG6k9XhLctnKSZXNpseG0UGNHbzVVP/uz&#10;VbAwW3P8qMqdieXnwb9301+DrNToaXhdgog0xHv41i61gtlsDtcz6QjI9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wdQVxQAAANwAAAAPAAAAAAAAAAAAAAAAAJgCAABkcnMv&#10;ZG93bnJldi54bWxQSwUGAAAAAAQABAD1AAAAigMAAAAA&#10;" fillcolor="#eae0d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54" o:spid="_x0000_s157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1xjsQA&#10;AADcAAAADwAAAGRycy9kb3ducmV2LnhtbESPT2sCMRTE70K/Q3gFb5ptxSqrUUqpsgcP9R94fGxe&#10;s0s3L9sk6vrtTaHgcZiZ3zDzZWcbcSEfascKXoYZCOLS6ZqNgsN+NZiCCBFZY+OYFNwowHLx1Jtj&#10;rt2Vt3TZRSMShEOOCqoY21zKUFZkMQxdS5y8b+ctxiS9kdrjNcFtI1+z7E1arDktVNjSR0Xlz+5s&#10;FUzN2pw2ZbE1sfg6+s929GuQleo/d+8zEJG6+Aj/twutYDyewN+ZdAT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iNcY7EAAAA3AAAAA8AAAAAAAAAAAAAAAAAmAIAAGRycy9k&#10;b3ducmV2LnhtbFBLBQYAAAAABAAEAPUAAACJAwAAAAA=&#10;" fillcolor="#eae0d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55" o:spid="_x0000_s157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pDzsAA&#10;AADcAAAADwAAAGRycy9kb3ducmV2LnhtbERPTUsDMRC9C/0PYQrebNZqRbZNS1kRPWoq2OOwmW6C&#10;m8myie36752D4PHxvje7KfbqTGMOiQ3cLipQxG1ygTsDH4fnm0dQuSA77BOTgR/KsNvOrjZYu3Th&#10;dzrb0ikJ4VyjAV/KUGudW08R8yINxMKd0hixCBw77Ua8SHjs9bKqHnTEwNLgcaDGU/tlv6OU3MWn&#10;z7doj8390HSerX0Jp2DM9Xzar0EVmsq/+M/96gysVrJWzsgR0N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HpDzsAAAADcAAAADwAAAAAAAAAAAAAAAACYAgAAZHJzL2Rvd25y&#10;ZXYueG1sUEsFBgAAAAAEAAQA9QAAAIUDAAAAAA==&#10;" fillcolor="#e9dfd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56" o:spid="_x0000_s158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bmVcMA&#10;AADcAAAADwAAAGRycy9kb3ducmV2LnhtbESPS2sCMRSF94L/IVyhO830obRTo5Qp0i41FtrlZXKd&#10;hE5uhkmq479vBMHl4Tw+znI9+FYcqY8usIL7WQGCuA7GcaPga7+ZPoOICdlgG5gUnCnCejUeLbE0&#10;4cQ7OurUiDzCsUQFNqWulDLWljzGWeiIs3cIvceUZd9I0+Mpj/tWPhTFQnp0nAkWO6os1b/6z2fI&#10;o3//3nr9Uz11VWNZ6w93cErdTYa3VxCJhnQLX9ufRsF8/gKXM/kIyN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zbmVcMAAADcAAAADwAAAAAAAAAAAAAAAACYAgAAZHJzL2Rv&#10;d25yZXYueG1sUEsFBgAAAAAEAAQA9QAAAIgDAAAAAA==&#10;" fillcolor="#e9dfd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57" o:spid="_x0000_s158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TujsIA&#10;AADcAAAADwAAAGRycy9kb3ducmV2LnhtbERPzWqDQBC+B/oOyxR6i2sTaoJ1laZQTC6B2DzA1J2q&#10;1J217jaat+8eAjl+fP9ZMZteXGh0nWUFz1EMgri2uuNGwfnzY7kF4Tyyxt4yKbiSgyJ/WGSYajvx&#10;iS6Vb0QIYZeigtb7IZXS1S0ZdJEdiAP3bUeDPsCxkXrEKYSbXq7iOJEGOw4NLQ703lL9U/0ZBXZ7&#10;2HHFST//2vWwOX6VpjyvlXp6nN9eQXia/V18c++1gpckzA9nwhGQ+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5O6OwgAAANwAAAAPAAAAAAAAAAAAAAAAAJgCAABkcnMvZG93&#10;bnJldi54bWxQSwUGAAAAAAQABAD1AAAAhwMAAAAA&#10;" fillcolor="#e8dec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58" o:spid="_x0000_s158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hLFcUA&#10;AADcAAAADwAAAGRycy9kb3ducmV2LnhtbESP0WrCQBRE3wX/YbkF3+omFdMQXYMtlOhLoakfcJu9&#10;JqHZu2l2a+Lfu4WCj8PMnGG2+WQ6caHBtZYVxMsIBHFldcu1gtPn22MKwnlkjZ1lUnAlB/luPtti&#10;pu3IH3QpfS0ChF2GChrv+0xKVzVk0C1tTxy8sx0M+iCHWuoBxwA3nXyKokQabDksNNjTa0PVd/lr&#10;FNj0+MIlJ930Y1f98/tXYYrTSqnFw7TfgPA0+Xv4v33QCtZJDH9nwhGQu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qEsVxQAAANwAAAAPAAAAAAAAAAAAAAAAAJgCAABkcnMv&#10;ZG93bnJldi54bWxQSwUGAAAAAAQABAD1AAAAigMAAAAA&#10;" fillcolor="#e8dec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59" o:spid="_x0000_s158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rVYsQA&#10;AADcAAAADwAAAGRycy9kb3ducmV2LnhtbESP0WrCQBRE3wv+w3KFvummkUaJrkGFkvZFMPUDbrPX&#10;JDR7N2a3Jv37riD0cZiZM8wmG00rbtS7xrKCl3kEgri0uuFKwfnzbbYC4TyyxtYyKfglB9l28rTB&#10;VNuBT3QrfCUChF2KCmrvu1RKV9Zk0M1tRxy8i+0N+iD7SuoehwA3rYyjKJEGGw4LNXZ0qKn8Ln6M&#10;Arv62HPBSTte7aJbHr9yk58XSj1Px90ahKfR/4cf7Xet4DWJ4X4mHAG5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61WLEAAAA3AAAAA8AAAAAAAAAAAAAAAAAmAIAAGRycy9k&#10;b3ducmV2LnhtbFBLBQYAAAAABAAEAPUAAACJAwAAAAA=&#10;" fillcolor="#e8dec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60" o:spid="_x0000_s158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NZ+cQA&#10;AADcAAAADwAAAGRycy9kb3ducmV2LnhtbESP3WrCQBSE7wXfYTmF3ulGS/2JriLaUKVXRh/gkD1m&#10;Q7NnQ3Y16dt3C0Ivh5n5hllve1uLB7W+cqxgMk5AEBdOV1wquF6y0QKED8gaa8ek4Ic8bDfDwRpT&#10;7To+0yMPpYgQ9ikqMCE0qZS+MGTRj11DHL2bay2GKNtS6ha7CLe1nCbJTFqsOC4YbGhvqPjO71bB&#10;4cNpfWp2c1MsT1951k3qz2mm1OtLv1uBCNSH//CzfdQK3mdv8HcmHgG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jWfn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61" o:spid="_x0000_s158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rBjcQA&#10;AADcAAAADwAAAGRycy9kb3ducmV2LnhtbESP3WrCQBSE7wXfYTmF3ulGaf2JriLaUKVXRh/gkD1m&#10;Q7NnQ3Y16dt3C0Ivh5n5hllve1uLB7W+cqxgMk5AEBdOV1wquF6y0QKED8gaa8ek4Ic8bDfDwRpT&#10;7To+0yMPpYgQ9ikqMCE0qZS+MGTRj11DHL2bay2GKNtS6ha7CLe1nCbJTFqsOC4YbGhvqPjO71bB&#10;4cNpfWp2c1MsT1951k3qz2mm1OtLv1uBCNSH//CzfdQK3mdv8HcmHgG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4KwY3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62" o:spid="_x0000_s158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mNb8MA&#10;AADcAAAADwAAAGRycy9kb3ducmV2LnhtbESP0WrCQBRE3wv+w3IF3+rGQkKIriKiKPbJ2A+4zV6T&#10;YPZu2N1q2q/vCoKPw8ycYRarwXTiRs63lhXMpgkI4srqlmsFX+fdew7CB2SNnWVS8EseVsvR2wIL&#10;be98olsZahEh7AtU0ITQF1L6qiGDfmp74uhdrDMYonS11A7vEW46+ZEkmTTYclxosKdNQ9W1/DEK&#10;+G+7Off59+fBJUe5z8r8uE1zpSbjYT0HEWgIr/CzfdAK0iyFx5l4BO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5mNb8MAAADcAAAADwAAAAAAAAAAAAAAAACYAgAAZHJzL2Rv&#10;d25yZXYueG1sUEsFBgAAAAAEAAQA9QAAAIgDAAAAAA==&#10;" fillcolor="#e6dcc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63" o:spid="_x0000_s158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0sTGMMA&#10;AADcAAAADwAAAGRycy9kb3ducmV2LnhtbESP0YrCMBRE34X9h3AX9k3TFSylGkXEZUWfrPsBd5tr&#10;W2xuShK1+vVGEHwcZuYMM1v0phUXcr6xrOB7lIAgLq1uuFLwd/gZZiB8QNbYWiYFN/KwmH8MZphr&#10;e+U9XYpQiQhhn6OCOoQul9KXNRn0I9sRR+9oncEQpaukdniNcNPKcZKk0mDDcaHGjlY1lafibBTw&#10;fb06dNn/buOSrfxNi2y7nmRKfX32yymIQH14h1/tjVYwSVN4nolH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0sTGMMAAADcAAAADwAAAAAAAAAAAAAAAACYAgAAZHJzL2Rv&#10;d25yZXYueG1sUEsFBgAAAAAEAAQA9QAAAIgDAAAAAA==&#10;" fillcolor="#e6dcc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64" o:spid="_x0000_s158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e2g8QA&#10;AADcAAAADwAAAGRycy9kb3ducmV2LnhtbESP0WrCQBRE3wv+w3IF3+pGwTSkriJiqdinRj/gNntN&#10;gtm7YXfV6Ne7BcHHYWbOMPNlb1pxIecbywom4wQEcWl1w5WCw/7rPQPhA7LG1jIpuJGH5WLwNsdc&#10;2yv/0qUIlYgQ9jkqqEPocil9WZNBP7YdcfSO1hkMUbpKaofXCDetnCZJKg02HBdq7GhdU3kqzkYB&#10;3zfrfZf9/WxdspPfaZHtNrNMqdGwX32CCNSHV/jZ3moFs/QD/s/EI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AHtoPEAAAA3AAAAA8AAAAAAAAAAAAAAAAAmAIAAGRycy9k&#10;b3ducmV2LnhtbFBLBQYAAAAABAAEAPUAAACJAwAAAAA=&#10;" fillcolor="#e6dcc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65" o:spid="_x0000_s158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ehxMAA&#10;AADcAAAADwAAAGRycy9kb3ducmV2LnhtbERPzWrCQBC+F3yHZQpeiu5WMJXUVUQo1Z5s9AHG7DQJ&#10;zc6G7FTj27uHgseP73+5HnyrLtTHJrCF16kBRVwG13Bl4XT8mCxARUF22AYmCzeKsF6NnpaYu3Dl&#10;b7oUUqkUwjFHC7VIl2sdy5o8xmnoiBP3E3qPkmBfadfjNYX7Vs+MybTHhlNDjR1tayp/iz9vIbbz&#10;c3GW0uzNy+ETh7dMtl9o7fh52LyDEhrkIf5375yFeZbWpjPpCOjV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rehxMAAAADcAAAADwAAAAAAAAAAAAAAAACYAgAAZHJzL2Rvd25y&#10;ZXYueG1sUEsFBgAAAAAEAAQA9QAAAIUDAAAAAA==&#10;" fillcolor="#e5dbc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66" o:spid="_x0000_s159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sEX8QA&#10;AADcAAAADwAAAGRycy9kb3ducmV2LnhtbESPUWvCQBCE3wv+h2OFvpR6Z8G0TT1FhFLtU5v2B6y5&#10;bRLM7YXcqvHfe4LQx2FmvmHmy8G36kh9bAJbmE4MKOIyuIYrC78/748voKIgO2wDk4UzRVguRndz&#10;zF048TcdC6lUgnDM0UIt0uVax7Imj3ESOuLk/YXeoyTZV9r1eEpw3+onYzLtseG0UGNH65rKfXHw&#10;FmI72xU7Kc3WPHx94PCcyfoTrb0fD6s3UEKD/Idv7Y2zMMte4XomHQG9u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7BF/EAAAA3AAAAA8AAAAAAAAAAAAAAAAAmAIAAGRycy9k&#10;b3ducmV2LnhtbFBLBQYAAAAABAAEAPUAAACJAwAAAAA=&#10;" fillcolor="#e5dbc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67" o:spid="_x0000_s1591" style="position:absolute;left:6809;top:2183;width:1274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Jgir8A&#10;AADcAAAADwAAAGRycy9kb3ducmV2LnhtbERPy4rCMBTdC/MP4Q7MTtMRfFCNIgOCDm5s/YBLc/vA&#10;5KYk0da/nywGXB7Oe7sfrRFP8qFzrOB7loEgrpzuuFFwK4/TNYgQkTUax6TgRQH2u4/JFnPtBr7S&#10;s4iNSCEcclTQxtjnUoaqJYth5nrixNXOW4wJ+kZqj0MKt0bOs2wpLXacGlrs6ael6l48rAJZFsdh&#10;XRifud95fTHn07Ump9TX53jYgIg0xrf4333SCharND+dSUdA7v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rkmCKvwAAANwAAAAPAAAAAAAAAAAAAAAAAJgCAABkcnMvZG93bnJl&#10;di54bWxQSwUGAAAAAAQABAD1AAAAhAMAAAAA&#10;" filled="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(</w:t>
                          </w:r>
                          <w:proofErr w:type="gramStart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from</w:t>
                          </w:r>
                          <w:proofErr w:type="gramEnd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)</w:t>
                          </w:r>
                        </w:p>
                      </w:txbxContent>
                    </v:textbox>
                  </v:rect>
                  <v:rect id="Rectangle 568" o:spid="_x0000_s1592" style="position:absolute;left:6833;top:1525;width:1174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7FEcIA&#10;AADcAAAADwAAAGRycy9kb3ducmV2LnhtbESPzYoCMRCE74LvEFrwphkFXRmNIoLgLl4cfYBm0vOD&#10;SWdIojP79puFhT0WVfUVtTsM1og3+dA6VrCYZyCIS6dbrhU87ufZBkSIyBqNY1LwTQEO+/Foh7l2&#10;Pd/oXcRaJAiHHBU0MXa5lKFsyGKYu444eZXzFmOSvpbaY5/g1shllq2lxZbTQoMdnRoqn8XLKpD3&#10;4txvCuMz97WsrubzcqvIKTWdDMctiEhD/A//tS9awepjAb9n0hG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3sURwgAAANwAAAAPAAAAAAAAAAAAAAAAAJgCAABkcnMvZG93&#10;bnJldi54bWxQSwUGAAAAAAQABAD1AAAAhwMAAAAA&#10;" filled="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569" o:spid="_x0000_s1593" style="position:absolute;left:7179;top:1675;width:527;height:2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xbZsIA&#10;AADcAAAADwAAAGRycy9kb3ducmV2LnhtbESP3WoCMRSE7wXfIRzBO826YCurUUQQbOmNqw9w2Jz9&#10;weRkSaK7ffumUOjlMDPfMLvDaI14kQ+dYwWrZQaCuHK640bB/XZebECEiKzROCYF3xTgsJ9Odlho&#10;N/CVXmVsRIJwKFBBG2NfSBmqliyGpeuJk1c7bzEm6RupPQ4Jbo3Ms+xNWuw4LbTY06ml6lE+rQJ5&#10;K8/DpjQ+c595/WU+LteanFLz2Xjcgog0xv/wX/uiFazfc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DFtmwgAAANwAAAAPAAAAAAAAAAAAAAAAAJgCAABkcnMvZG93&#10;bnJldi54bWxQSwUGAAAAAAQABAD1AAAAhwMAAAAA&#10;" filled="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Matrícula</w:t>
                          </w:r>
                          <w:proofErr w:type="spellEnd"/>
                        </w:p>
                      </w:txbxContent>
                    </v:textbox>
                  </v:rect>
                  <v:oval id="Oval 570" o:spid="_x0000_s1594" style="position:absolute;left:6786;top:2542;width:1316;height:8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6x8sYA&#10;AADcAAAADwAAAGRycy9kb3ducmV2LnhtbESP3WoCMRSE7wt9h3CE3tWstlXZGkVaKqUg4s8DnG6O&#10;m2U3J0uSrqtP3xQKXg4z8w0zX/a2ER35UDlWMBpmIIgLpysuFRwPH48zECEia2wck4ILBVgu7u/m&#10;mGt35h11+1iKBOGQowITY5tLGQpDFsPQtcTJOzlvMSbpS6k9nhPcNnKcZRNpseK0YLClN0NFvf+x&#10;CqaTul5/det2s31fncb8/N1cjVfqYdCvXkFE6uMt/N/+1Apepk/wdyYdAbn4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k6x8sYAAADcAAAADwAAAAAAAAAAAAAAAACYAgAAZHJz&#10;L2Rvd25yZXYueG1sUEsFBgAAAAAEAAQA9QAAAIsDAAAAAA==&#10;" fillcolor="#c0bfc0" strokecolor="#c0bfc0" strokeweight="33e-5mm"/>
                  <v:oval id="Oval 571" o:spid="_x0000_s1595" style="position:absolute;left:6752;top:2507;width:1316;height:8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EWaMUA&#10;AADcAAAADwAAAGRycy9kb3ducmV2LnhtbESPS0sDQRCE70L+w9CBXMTMGnyxZhJiIKCSQ1z13uz0&#10;PnCmZ7PTya7/3hEEj0VVfUUt16N36kx9bAMbuJ5noIjLYFuuDXy8764eQEVBtugCk4FvirBeTS6W&#10;mNsw8BudC6lVgnDM0UAj0uVax7Ihj3EeOuLkVaH3KEn2tbY9DgnunV5k2Z322HJaaLCjbUPlV3Hy&#10;Bo6v8vRZyGVW7d32pXXVwQ/HjTGz6bh5BCU0yn/4r/1sDdze38DvmXQE9O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gRZoxQAAANwAAAAPAAAAAAAAAAAAAAAAAJgCAABkcnMv&#10;ZG93bnJldi54bWxQSwUGAAAAAAQABAD1AAAAigMAAAAA&#10;" fillcolor="#fcf2e3" strokeweight="33e-5mm"/>
                  <v:rect id="Rectangle 572" o:spid="_x0000_s159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1ftMMA&#10;AADcAAAADwAAAGRycy9kb3ducmV2LnhtbESPT4vCMBTE7wt+h/AEL4umyvqHahTZRfC2aEU8Pppn&#10;W2xeahM1fvvNguBxmJnfMItVMLW4U+sqywqGgwQEcW51xYWCQ7bpz0A4j6yxtkwKnuRgtex8LDDV&#10;9sE7uu99ISKEXYoKSu+bVEqXl2TQDWxDHL2zbQ36KNtC6hYfEW5qOUqSiTRYcVwosaHvkvLL/mYU&#10;3BIXjl8Zbi6fJwru9Gt/rkOrVK8b1nMQnoJ/h1/trVYwno7h/0w8An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K1ftMMAAADcAAAADwAAAAAAAAAAAAAAAACYAgAAZHJzL2Rv&#10;d25yZXYueG1sUEsFBgAAAAAEAAQA9QAAAIgDAAAAAA==&#10;" fillcolor="#fbf1e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73" o:spid="_x0000_s159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/Bw8MA&#10;AADcAAAADwAAAGRycy9kb3ducmV2LnhtbESPT4vCMBTE7wt+h/AWvCxrqqgrXaOIIngT/yAeH82z&#10;LTYvtYkav70RBI/DzPyGGU+DqcSNGldaVtDtJCCIM6tLzhXsd8vfEQjnkTVWlknBgxxMJ62vMaba&#10;3nlDt63PRYSwS1FB4X2dSumyggy6jq2Jo3eyjUEfZZNL3eA9wk0le0kylAZLjgsF1jQvKDtvr0bB&#10;NXHh0N/h8vxzpOCOa7u4dK1S7e8w+wfhKfhP+N1eaQWDvyG8zsQjIC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H/Bw8MAAADcAAAADwAAAAAAAAAAAAAAAACYAgAAZHJzL2Rv&#10;d25yZXYueG1sUEsFBgAAAAAEAAQA9QAAAIgDAAAAAA==&#10;" fillcolor="#fbf1e2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74" o:spid="_x0000_s159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aFAsUA&#10;AADcAAAADwAAAGRycy9kb3ducmV2LnhtbESPQWvCQBSE70L/w/IK3nQTQdOmbkSqhV6rpdbbI/ua&#10;pM2+Ddk1if31riB4HGbmG2a5GkwtOmpdZVlBPI1AEOdWV1wo+Ny/TZ5AOI+ssbZMCs7kYJU9jJaY&#10;atvzB3U7X4gAYZeigtL7JpXS5SUZdFPbEAfvx7YGfZBtIXWLfYCbWs6iaCENVhwWSmzotaT8b3cy&#10;Cvr/Lonr9ffzlk/JAefHzdfh+KvU+HFYv4DwNPh7+NZ+1wrmSQLXM+EIyO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5oUCxQAAANw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75" o:spid="_x0000_s159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kRcMIA&#10;AADcAAAADwAAAGRycy9kb3ducmV2LnhtbERPTWvCQBC9C/6HZQRvulGwsTEbEVuh19qi9TZkxyRt&#10;djZk1yTtr+8eBI+P951uB1OLjlpXWVawmEcgiHOrKy4UfH4cZmsQziNrrC2Tgl9ysM3GoxQTbXt+&#10;p+7oCxFC2CWooPS+SaR0eUkG3dw2xIG72tagD7AtpG6xD+GmlssoepIGKw4NJTa0Lyn/Od6Mgv6v&#10;ixf17uv5lW/xGVeXl9P58q3UdDLsNiA8Df4hvrvftIJVHNaGM+EIyO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eRFwwgAAANwAAAAPAAAAAAAAAAAAAAAAAJgCAABkcnMvZG93&#10;bnJldi54bWxQSwUGAAAAAAQABAD1AAAAhwMAAAAA&#10;" fillcolor="#faf0e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76" o:spid="_x0000_s160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W068UA&#10;AADcAAAADwAAAGRycy9kb3ducmV2LnhtbESPT2vCQBTE74V+h+UVetONgqZGV5HaQq/+oertkX0m&#10;sdm3Ibsm0U/vCkKPw8z8hpktOlOKhmpXWFYw6EcgiFOrC84U7LbfvQ8QziNrLC2Tgis5WMxfX2aY&#10;aNvympqNz0SAsEtQQe59lUjp0pwMur6tiIN3srVBH2SdSV1jG+CmlMMoGkuDBYeFHCv6zCn921yM&#10;gvbWxINyeZh88SXe4+i4+t0fz0q9v3XLKQhPnf8PP9s/WsEonsDjTDg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NbTrxQAAANw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77" o:spid="_x0000_s160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3ztsQA&#10;AADcAAAADwAAAGRycy9kb3ducmV2LnhtbERPy2rCQBTdC/2H4Ra600kLDSF1lFIR2kWhRqm4u2Zu&#10;HjRzJ2Qmj/r1zkJweTjv5XoyjRioc7VlBc+LCARxbnXNpYLDfjtPQDiPrLGxTAr+ycF69TBbYqrt&#10;yDsaMl+KEMIuRQWV920qpcsrMugWtiUOXGE7gz7ArpS6wzGEm0a+RFEsDdYcGips6aOi/C/rjYL4&#10;2J8P5fb0/fN7LPLiK9lsfHxR6ulxen8D4Wnyd/HN/akVvCZhfjgTjoBcX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d87bEAAAA3AAAAA8AAAAAAAAAAAAAAAAAmAIAAGRycy9k&#10;b3ducmV2LnhtbFBLBQYAAAAABAAEAPUAAACJAwAAAAA=&#10;" fillcolor="#f9efe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78" o:spid="_x0000_s160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FWLccA&#10;AADcAAAADwAAAGRycy9kb3ducmV2LnhtbESPT2vCQBTE7wW/w/KE3uomQkOIrkEUoT0UqhXF2zP7&#10;8gezb0N21bSf3i0Uehxm5jfMPB9MK27Uu8aygngSgSAurG64UrD/2rykIJxH1thaJgXf5CBfjJ7m&#10;mGl75y3ddr4SAcIuQwW1910mpStqMugmtiMOXml7gz7IvpK6x3uAm1ZOoyiRBhsOCzV2tKqpuOyu&#10;RkFyvJ731eb08Xk4lkX5nq7XPvlR6nk8LGcgPA3+P/zXftMKXtMY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aRVi3HAAAA3AAAAA8AAAAAAAAAAAAAAAAAmAIAAGRy&#10;cy9kb3ducmV2LnhtbFBLBQYAAAAABAAEAPUAAACMAwAAAAA=&#10;" fillcolor="#f9efe0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79" o:spid="_x0000_s160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g6v8UA&#10;AADcAAAADwAAAGRycy9kb3ducmV2LnhtbESPX2vCMBTF3wd+h3CFvYyZWtiQzihaGJS96VTw7a65&#10;a4vJTWmytvrpl8HAx8P58+Ms16M1oqfON44VzGcJCOLS6YYrBYfP9+cFCB+QNRrHpOBKHtarycMS&#10;M+0G3lG/D5WII+wzVFCH0GZS+rImi37mWuLofbvOYoiyq6TucIjj1sg0SV6lxYYjocaW8prKy/7H&#10;Rkhxkqfj9aO8HZ7OX9temlu+M0o9TsfNG4hAY7iH/9uFVvCySOHvTDw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+Dq/xQAAANwAAAAPAAAAAAAAAAAAAAAAAJgCAABkcnMv&#10;ZG93bnJldi54bWxQSwUGAAAAAAQABAD1AAAAigMAAAAA&#10;" fillcolor="#f8eed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80" o:spid="_x0000_s160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7SfJMUA&#10;AADcAAAADwAAAGRycy9kb3ducmV2LnhtbESPX2vCMBTF3wf7DuEO9iKa6lCkGmUTBNmbWgXfrs1d&#10;W5bclCbW6qdfBGGPh/Pnx5kvO2tES42vHCsYDhIQxLnTFRcKsv26PwXhA7JG45gU3MjDcvH6MsdU&#10;uytvqd2FQsQR9ikqKEOoUyl9XpJFP3A1cfR+XGMxRNkUUjd4jePWyFGSTKTFiiOhxJpWJeW/u4uN&#10;kM1RHg+37/ye9U7nr1aa+2prlHp/6z5nIAJ14T/8bG+0gvH0Ax5n4hG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tJ8kxQAAANwAAAAPAAAAAAAAAAAAAAAAAJgCAABkcnMv&#10;ZG93bnJldi54bWxQSwUGAAAAAAQABAD1AAAAigMAAAAA&#10;" fillcolor="#f8eed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81" o:spid="_x0000_s160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0HUMUA&#10;AADcAAAADwAAAGRycy9kb3ducmV2LnhtbESPX2vCMBTF3wf7DuEO9iKaKlOkGmUTBNmbWgXfrs1d&#10;W5bclCbW6qdfBGGPh/Pnx5kvO2tES42vHCsYDhIQxLnTFRcKsv26PwXhA7JG45gU3MjDcvH6MsdU&#10;uytvqd2FQsQR9ikqKEOoUyl9XpJFP3A1cfR+XGMxRNkUUjd4jePWyFGSTKTFiiOhxJpWJeW/u4uN&#10;kM1RHg+37/ye9U7nr1aa+2prlHp/6z5nIAJ14T/8bG+0gvH0Ax5n4hG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XQdQxQAAANwAAAAPAAAAAAAAAAAAAAAAAJgCAABkcnMv&#10;ZG93bnJldi54bWxQSwUGAAAAAAQABAD1AAAAigMAAAAA&#10;" fillcolor="#f8eedf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82" o:spid="_x0000_s160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8E+sUA&#10;AADcAAAADwAAAGRycy9kb3ducmV2LnhtbESPQWvCQBSE7wX/w/IKvdVNCxFN3YgIhSJFaGJzfmRf&#10;ssHs2zS7avz3bqHQ4zAz3zDrzWR7caHRd44VvMwTEMS10x23Co7l+/MShA/IGnvHpOBGHjb57GGN&#10;mXZX/qJLEVoRIewzVGBCGDIpfW3Iop+7gTh6jRsthijHVuoRrxFue/maJAtpseO4YHCgnaH6VJyt&#10;glIeuk+Xmn51avbpz3dVDduiUurpcdq+gQg0hf/wX/tDK0iXKfyeiUdA5n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PwT6xQAAANwAAAAPAAAAAAAAAAAAAAAAAJgCAABkcnMv&#10;ZG93bnJldi54bWxQSwUGAAAAAAQABAD1AAAAigMAAAAA&#10;" fillcolor="#f7edd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83" o:spid="_x0000_s160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2ajcQA&#10;AADcAAAADwAAAGRycy9kb3ducmV2LnhtbESPQWvCQBSE74L/YXlCb7qxENHoKiIUpJRCo+b8yD6z&#10;wezbmF01/ffdguBxmJlvmNWmt424U+drxwqmkwQEcel0zZWC4+FjPAfhA7LGxjEp+CUPm/VwsMJM&#10;uwf/0D0PlYgQ9hkqMCG0mZS+NGTRT1xLHL2z6yyGKLtK6g4fEW4b+Z4kM2mx5rhgsKWdofKS36yC&#10;g/yuv1xqmsXl/JleT0XRbvNCqbdRv12CCNSHV/jZ3msF6XwG/2fiEZD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tmo3EAAAA3AAAAA8AAAAAAAAAAAAAAAAAmAIAAGRycy9k&#10;b3ducmV2LnhtbFBLBQYAAAAABAAEAPUAAACJAwAAAAA=&#10;" fillcolor="#f7edde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84" o:spid="_x0000_s160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zi+cIA&#10;AADcAAAADwAAAGRycy9kb3ducmV2LnhtbESPT4vCMBTE74LfITxhb5q6otZqlKUg69U/F2+P5tkU&#10;m5eSRO1++42wsMdhZn7DbHa9bcWTfGgcK5hOMhDEldMN1wou5/04BxEissbWMSn4oQC77XCwwUK7&#10;Fx/peYq1SBAOBSowMXaFlKEyZDFMXEecvJvzFmOSvpba4yvBbSs/s2whLTacFgx2VBqq7qeHVWBn&#10;+1hdF2V7YN/nq9XNlPR9VOpj1H+tQUTq43/4r33QCub5Et5n0hGQ2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jOL5wgAAANwAAAAPAAAAAAAAAAAAAAAAAJgCAABkcnMvZG93&#10;bnJldi54bWxQSwUGAAAAAAQABAD1AAAAhwMAAAAA&#10;" fillcolor="#f6ecd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85" o:spid="_x0000_s160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N2i78A&#10;AADcAAAADwAAAGRycy9kb3ducmV2LnhtbERPy4rCMBTdC/MP4Q6401QHpXYaZSjIuPWxmd2luW2K&#10;zU1JMlr/3iwEl4fzLnej7cWNfOgcK1jMMxDEtdMdtwou5/0sBxEissbeMSl4UIDd9mNSYqHdnY90&#10;O8VWpBAOBSowMQ6FlKE2ZDHM3UCcuMZ5izFB30rt8Z7CbS+XWbaWFjtODQYHqgzV19O/VWC/9rH+&#10;W1f9gf2YbzaNqej3qNT0c/z5BhFpjG/xy33QClZ5WpvOpCMgt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ZE3aLvwAAANwAAAAPAAAAAAAAAAAAAAAAAJgCAABkcnMvZG93bnJl&#10;di54bWxQSwUGAAAAAAQABAD1AAAAhAMAAAAA&#10;" fillcolor="#f6ecdd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86" o:spid="_x0000_s161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N5U8YA&#10;AADcAAAADwAAAGRycy9kb3ducmV2LnhtbESP3WoCMRSE7wu+QziCdzWrYtHVKCIKhdKCf6B3x81x&#10;d9nkZNmkun37plDwcpiZb5j5srVG3KnxpWMFg34CgjhzuuRcwfGwfZ2A8AFZo3FMCn7Iw3LReZlj&#10;qt2Dd3Tfh1xECPsUFRQh1KmUPivIou+7mjh6N9dYDFE2udQNPiLcGjlMkjdpseS4UGBN64Kyav9t&#10;FXy1p49yeq6q0dV8+s11fRmTuSjV67arGYhAbXiG/9vvWsF4MoW/M/EIy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HN5U8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87" o:spid="_x0000_s161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BGE8MA&#10;AADcAAAADwAAAGRycy9kb3ducmV2LnhtbERPXWvCMBR9F/wP4Qp703QOZVajiGwgDAW7DfTt2ty1&#10;pclNaaJ2/948CD4ezvdi1VkjrtT6yrGC11ECgjh3uuJCwc/35/AdhA/IGo1jUvBPHlbLfm+BqXY3&#10;PtA1C4WIIexTVFCG0KRS+rwki37kGuLI/bnWYoiwLaRu8RbDrZHjJJlKixXHhhIb2pSU19nFKth3&#10;v1/V7FjXb2ez8x/nzWlC5qTUy6Bbz0EE6sJT/HBvtYLJLM6PZ+IRkM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JBGE8MAAADcAAAADwAAAAAAAAAAAAAAAACYAgAAZHJzL2Rv&#10;d25yZXYueG1sUEsFBgAAAAAEAAQA9QAAAIgDAAAAAA==&#10;" fillcolor="#f5ebd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88" o:spid="_x0000_s161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zjiMYA&#10;AADcAAAADwAAAGRycy9kb3ducmV2LnhtbESPQWvCQBSE7wX/w/KE3uomFotG1yDSQkEqaFuot2f2&#10;mYTsvg3ZrcZ/3xUKHoeZ+YZZ5L014kydrx0rSEcJCOLC6ZpLBV+fb09TED4gazSOScGVPOTLwcMC&#10;M+0uvKPzPpQiQthnqKAKoc2k9EVFFv3ItcTRO7nOYoiyK6Xu8BLh1shxkrxIizXHhQpbWldUNPtf&#10;q2Dbf2/q2U/TPB/Nh389rg8TMgelHof9ag4iUB/u4f/2u1YwmaVwOxOPgF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9zjiM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89" o:spid="_x0000_s161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tGxsMA&#10;AADcAAAADwAAAGRycy9kb3ducmV2LnhtbESPT4vCMBTE74LfIbyFvWlaxUW7jSKCbm+iu3h+Nq9/&#10;sHkpTdT67Y0g7HGYmd8w6ao3jbhR52rLCuJxBII4t7rmUsHf73Y0B+E8ssbGMil4kIPVcjhIMdH2&#10;zge6HX0pAoRdggoq79tESpdXZNCNbUscvMJ2Bn2QXSl1h/cAN42cRNGXNFhzWKiwpU1F+eV4NQqa&#10;/aWIr8ZOeRGXmTn/nA7zbKfU50e//gbhqff/4Xc70wpmiwm8zoQjIJ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tGxsMAAADcAAAADwAAAAAAAAAAAAAAAACYAgAAZHJzL2Rv&#10;d25yZXYueG1sUEsFBgAAAAAEAAQA9QAAAIgDAAAAAA==&#10;" fillcolor="#f4eadb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90" o:spid="_x0000_s161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fjXcMA&#10;AADcAAAADwAAAGRycy9kb3ducmV2LnhtbESPS4vCQBCE74L/YegFbzqJsqLZjCKCmtvigz33ZjoP&#10;zPSEzKjx3zsLCx6LqvqKSte9acSdOldbVhBPIhDEudU1lwou5914AcJ5ZI2NZVLwJAfr1XCQYqLt&#10;g490P/lSBAi7BBVU3reJlC6vyKCb2JY4eIXtDPogu1LqDh8Bbho5jaK5NFhzWKiwpW1F+fV0Mwqa&#10;72sR34yd8TIuM/N7+Dkusr1So49+8wXCU+/f4f92phV8LmfwdyYcAbl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fjXcMAAADcAAAADwAAAAAAAAAAAAAAAACYAgAAZHJzL2Rv&#10;d25yZXYueG1sUEsFBgAAAAAEAAQA9QAAAIgDAAAAAA==&#10;" fillcolor="#f4eadb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91" o:spid="_x0000_s161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57KcQA&#10;AADcAAAADwAAAGRycy9kb3ducmV2LnhtbESPQWvCQBSE7wX/w/IKvdVNqhZN3QQp2OYmRun5NftM&#10;gtm3IbuJ6b93C4Ueh5n5htlmk2nFSL1rLCuI5xEI4tLqhisF59P+eQ3CeWSNrWVS8EMOsnT2sMVE&#10;2xsfaSx8JQKEXYIKau+7REpX1mTQzW1HHLyL7Q36IPtK6h5vAW5a+RJFr9Jgw2Ghxo7eayqvxWAU&#10;tIfrJR6MXfAmrnLz/fl1XOcfSj09Trs3EJ4m/x/+a+dawWqzhN8z4QjI9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+ueynEAAAA3AAAAA8AAAAAAAAAAAAAAAAAmAIAAGRycy9k&#10;b3ducmV2LnhtbFBLBQYAAAAABAAEAPUAAACJAwAAAAA=&#10;" fillcolor="#f4eadb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92" o:spid="_x0000_s161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+6YsUA&#10;AADcAAAADwAAAGRycy9kb3ducmV2LnhtbESP3YrCMBSE7xd8h3AE7zRVULQaRQRdxUX8e4BDc2yL&#10;zUm3iba7T28WhL0cZuYbZrZoTCGeVLncsoJ+LwJBnFidc6rgell3xyCcR9ZYWCYFP+RgMW99zDDW&#10;tuYTPc8+FQHCLkYFmfdlLKVLMjLoerYkDt7NVgZ9kFUqdYV1gJtCDqJoJA3mHBYyLGmVUXI/P4yC&#10;0Sbfu3H9/XXbHija3D93x8dvqVSn3SynIDw1/j/8bm+1guFkCH9nwhGQ8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z7pixQAAANwAAAAPAAAAAAAAAAAAAAAAAJgCAABkcnMv&#10;ZG93bnJldi54bWxQSwUGAAAAAAQABAD1AAAAigMAAAAA&#10;" fillcolor="#f3e9da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93" o:spid="_x0000_s161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0kFcUA&#10;AADcAAAADwAAAGRycy9kb3ducmV2LnhtbESP3WrCQBSE74W+w3IK3ulGwWCjq0ih/tAi9ecBDtlj&#10;EsyejdnVRJ++WxC8HGbmG2Y6b00pblS7wrKCQT8CQZxaXXCm4Hj46o1BOI+ssbRMCu7kYD5760wx&#10;0bbhHd32PhMBwi5BBbn3VSKlS3My6Pq2Ig7eydYGfZB1JnWNTYCbUg6jKJYGCw4LOVb0mVN63l+N&#10;gnhZfLtxc/k5rbcULc+rze/1USnVfW8XExCeWv8KP9trrWD0EcP/mXAE5O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HSQVxQAAANwAAAAPAAAAAAAAAAAAAAAAAJgCAABkcnMv&#10;ZG93bnJldi54bWxQSwUGAAAAAAQABAD1AAAAigMAAAAA&#10;" fillcolor="#f3e9da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94" o:spid="_x0000_s161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pmbsUA&#10;AADcAAAADwAAAGRycy9kb3ducmV2LnhtbESPQWsCMRSE74L/IbxCb5pti7VujVLEpVKwpSr0+tg8&#10;N4ublyVJdf33RhA8DjPzDTOdd7YRR/KhdqzgaZiBIC6drrlSsNsWgzcQISJrbByTgjMFmM/6vSnm&#10;2p34l46bWIkE4ZCjAhNjm0sZSkMWw9C1xMnbO28xJukrqT2eEtw28jnLXqXFmtOCwZYWhsrD5t8q&#10;wM/CfI/+vsbLwjfhJSvWP+v9RKnHh+7jHUSkLt7Dt/ZKKxhNxnA9k46AnF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WmZuxQAAANw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95" o:spid="_x0000_s161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XyHMIA&#10;AADcAAAADwAAAGRycy9kb3ducmV2LnhtbERPXWvCMBR9H+w/hCvsbU116GY1ioyViaBjbuDrpbk2&#10;Zc1NSTKt/948CD4ezvd82dtWnMiHxrGCYZaDIK6cbrhW8PtTPr+BCBFZY+uYFFwowHLx+DDHQrsz&#10;f9NpH2uRQjgUqMDE2BVShsqQxZC5jjhxR+ctxgR9LbXHcwq3rRzl+URabDg1GOzo3VD1t/+3CvCz&#10;NLvxYfP6Ufo2vOTl9mt7nCr1NOhXMxCR+ngX39xrrWA8TWvTmXQE5O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xfIcwgAAANwAAAAPAAAAAAAAAAAAAAAAAJgCAABkcnMvZG93&#10;bnJldi54bWxQSwUGAAAAAAQABAD1AAAAhwMAAAAA&#10;" fillcolor="#f2e8d9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96" o:spid="_x0000_s162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EWFMMA&#10;AADcAAAADwAAAGRycy9kb3ducmV2LnhtbESP3WoCMRSE7wu+QziCN6UmCq26NYooSu/Enwc4bE43&#10;SzcnSxLd9e1NodDLYWa+YZbr3jXiTiHWnjVMxgoEcelNzZWG62X/NgcRE7LBxjNpeFCE9WrwssTC&#10;+I5PdD+nSmQIxwI12JTaQspYWnIYx74lzt63Dw5TlqGSJmCX4a6RU6U+pMOa84LFlraWyp/zzWl4&#10;tae+2h6vB5SPchdmSnXHvdJ6NOw3nyAS9ek//Nf+MhreFwv4PZOPgFw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EWFMMAAADcAAAADwAAAAAAAAAAAAAAAACYAgAAZHJzL2Rv&#10;d25yZXYueG1sUEsFBgAAAAAEAAQA9QAAAIgDAAAAAA==&#10;" fillcolor="#f1e7d8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97" o:spid="_x0000_s1621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RLcr8A&#10;AADcAAAADwAAAGRycy9kb3ducmV2LnhtbERPzYrCMBC+C/sOYRa8yJq4B5WuURbFxZuofYChGZti&#10;MylJ1ta3NwfB48f3v9oMrhV3CrHxrGE2VSCIK28arjWUl/3XEkRMyAZbz6ThQRE264/RCgvjez7R&#10;/ZxqkUM4FqjBptQVUsbKksM49R1x5q4+OEwZhlqagH0Od638VmouHTacGyx2tLVU3c7/TsPEnoZ6&#10;eyz/UD6qXVgo1R/3Suvx5/D7AyLRkN7il/tgNMxVnp/P5CMg1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o5EtyvwAAANwAAAAPAAAAAAAAAAAAAAAAAJgCAABkcnMvZG93bnJl&#10;di54bWxQSwUGAAAAAAQABAD1AAAAhAMAAAAA&#10;" fillcolor="#f1e7d8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98" o:spid="_x0000_s1622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ju6cEA&#10;AADcAAAADwAAAGRycy9kb3ducmV2LnhtbESPwYoCMRBE74L/EFrwIprowV1Go4iLizfR9QOaSTsZ&#10;nHSGJDrj35uFhT0WVfWKWm9714gnhVh71jCfKRDEpTc1VxquP4fpJ4iYkA02nknDiyJsN8PBGgvj&#10;Oz7T85IqkSEcC9RgU2oLKWNpyWGc+ZY4ezcfHKYsQyVNwC7DXSMXSi2lw5rzgsWW9pbK++XhNEzs&#10;ua/2p+s3ylf5FT6U6k4HpfV41O9WIBL16T/81z4aDUs1h98z+QjIz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eo7unBAAAA3AAAAA8AAAAAAAAAAAAAAAAAmAIAAGRycy9kb3du&#10;cmV2LnhtbFBLBQYAAAAABAAEAPUAAACGAwAAAAA=&#10;" fillcolor="#f1e7d8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99" o:spid="_x0000_s1623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eYJsUA&#10;AADcAAAADwAAAGRycy9kb3ducmV2LnhtbESPQWvCQBSE74X+h+UJvdWNOYhEVymVitCDxHqwt5fs&#10;MxuafRuyGxP/vSsIPQ4z8w2z2oy2EVfqfO1YwWyagCAuna65UnD6+XpfgPABWWPjmBTcyMNm/fqy&#10;wky7gXO6HkMlIoR9hgpMCG0mpS8NWfRT1xJH7+I6iyHKrpK6wyHCbSPTJJlLizXHBYMtfRoq/469&#10;VfCrZ/3Qb6tDbsai2IX0O7+cC6XeJuPHEkSgMfyHn+29VjBPUniciUdAr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F5gmxQAAANwAAAAPAAAAAAAAAAAAAAAAAJgCAABkcnMv&#10;ZG93bnJldi54bWxQSwUGAAAAAAQABAD1AAAAigMAAAAA&#10;" fillcolor="#f0e6d7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00" o:spid="_x0000_s1624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s9vcUA&#10;AADcAAAADwAAAGRycy9kb3ducmV2LnhtbESPQWvCQBSE7wX/w/IEb3WjgpToKqJYCh5KbA96e8k+&#10;s8Hs25DdmPjvu4VCj8PMfMOst4OtxYNaXzlWMJsmIIgLpysuFXx/HV/fQPiArLF2TAqe5GG7Gb2s&#10;MdWu54we51CKCGGfogITQpNK6QtDFv3UNcTRu7nWYoiyLaVusY9wW8t5kiylxYrjgsGG9oaK+7mz&#10;Cq561vXdofzMzJDn72F+ym6XXKnJeNitQAQawn/4r/2hFSyTBfyeiUdAb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Wz29xQAAANwAAAAPAAAAAAAAAAAAAAAAAJgCAABkcnMv&#10;ZG93bnJldi54bWxQSwUGAAAAAAQABAD1AAAAigMAAAAA&#10;" fillcolor="#f0e6d7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01" o:spid="_x0000_s1625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B9TsUA&#10;AADcAAAADwAAAGRycy9kb3ducmV2LnhtbESPT2vCQBTE7wW/w/KE3upGsSLRVVSo2EPB+Of+yD6T&#10;YPZt2N0msZ++Wyh4HGbmN8xy3ZtatOR8ZVnBeJSAIM6trrhQcDl/vM1B+ICssbZMCh7kYb0avCwx&#10;1bbjjNpTKESEsE9RQRlCk0rp85IM+pFtiKN3s85giNIVUjvsItzUcpIkM2mw4rhQYkO7kvL76dso&#10;CF/ZcbLfZrm5Hh7us/05jt+LTqnXYb9ZgAjUh2f4v33QCmbJFP7OxCM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sH1O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02" o:spid="_x0000_s1626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fzY1cQA&#10;AADcAAAADwAAAGRycy9kb3ducmV2LnhtbESPT4vCMBTE7wt+h/AEb2uqoCzVKCqsuIcF65/7o3m2&#10;xealJNm27qffCMIeh5n5DbNc96YWLTlfWVYwGScgiHOrKy4UXM6f7x8gfEDWWFsmBQ/ysF4N3paY&#10;attxRu0pFCJC2KeooAyhSaX0eUkG/dg2xNG7WWcwROkKqR12EW5qOU2SuTRYcVwosaFdSfn99GMU&#10;hO/sON1vs9xcDw/31f4eJ7OiU2o07DcLEIH68B9+tQ9awTyZwfNMPAJy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n82NXEAAAA3AAAAA8AAAAAAAAAAAAAAAAAmAIAAGRycy9k&#10;b3ducmV2LnhtbFBLBQYAAAAABAAEAPUAAACJAwAAAAA=&#10;" fillcolor="#efe5d6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03" o:spid="_x0000_s1627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5GosQA&#10;AADcAAAADwAAAGRycy9kb3ducmV2LnhtbESPQWvCQBSE7wX/w/IEb3WjYCjRVVSw6KFgbL0/ss8k&#10;mH0bdrdJ9Nd3C4Ueh5n5hlltBtOIjpyvLSuYTRMQxIXVNZcKvj4Pr28gfEDW2FgmBQ/ysFmPXlaY&#10;adtzTt0llCJC2GeooAqhzaT0RUUG/dS2xNG7WWcwROlKqR32EW4aOU+SVBqsOS5U2NK+ouJ++TYK&#10;wkd+nr/v8sJcjw936p7n2aLslZqMh+0SRKAh/If/2ketIE1S+D0Tj4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kuRqLEAAAA3AAAAA8AAAAAAAAAAAAAAAAAmAIAAGRycy9k&#10;b3ducmV2LnhtbFBLBQYAAAAABAAEAPUAAACJAwAAAAA=&#10;" fillcolor="#efe5d6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04" o:spid="_x0000_s1628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GaTMUA&#10;AADcAAAADwAAAGRycy9kb3ducmV2LnhtbESPQWvCQBSE74L/YXlCL6K7tqBtmo0UUWgvBbUXb8/s&#10;Mwlm36bZ1cR/3y0IHoeZ+YZJl72txZVaXznWMJsqEMS5MxUXGn72m8krCB+QDdaOScONPCyz4SDF&#10;xLiOt3TdhUJECPsENZQhNImUPi/Jop+6hjh6J9daDFG2hTQtdhFua/ms1FxarDgulNjQqqT8vLtY&#10;DV31fchnX8Va3RZHtcXj28v412j9NOo/3kEE6sMjfG9/Gg1ztYD/M/EIyO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sZpMxQAAANwAAAAPAAAAAAAAAAAAAAAAAJgCAABkcnMv&#10;ZG93bnJldi54bWxQSwUGAAAAAAQABAD1AAAAigMAAAAA&#10;" fillcolor="#eee4d5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05" o:spid="_x0000_s1629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4OPsMA&#10;AADcAAAADwAAAGRycy9kb3ducmV2LnhtbERPz2vCMBS+D/wfwhN2GTZxA3WdUcbYYF4Eqxdvz+at&#10;LWteuiSz9b83B8Hjx/d7uR5sK87kQ+NYwzRTIIhLZxquNBz2X5MFiBCRDbaOScOFAqxXo4cl5sb1&#10;vKNzESuRQjjkqKGOsculDGVNFkPmOuLE/ThvMSboK2k89inctvJZqZm02HBqqLGjj5rK3+Lfauib&#10;7bGcbqpPdZmf1A5Pry9Pf0brx/Hw/gYi0hDv4pv722iYqbQ2nUlHQK6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y4OPsMAAADcAAAADwAAAAAAAAAAAAAAAACYAgAAZHJzL2Rv&#10;d25yZXYueG1sUEsFBgAAAAAEAAQA9QAAAIgDAAAAAA==&#10;" fillcolor="#eee4d5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06" o:spid="_x0000_s1630" style="position:absolute;left:-381;top:-1051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4sX8MA&#10;AADcAAAADwAAAGRycy9kb3ducmV2LnhtbESPQUvDQBSE70L/w/IEb3aj0GLTbotUBI8aS6C31+xr&#10;Nph9G3afafrvXUHwOMx8M8xmN/lejRRTF9jAw7wARdwE23Fr4PD5ev8EKgmyxT4wGbhSgt12drPB&#10;0oYLf9BYSatyCacSDTiRodQ6NY48pnkYiLN3DtGjZBlbbSNecrnv9WNRLLXHjvOCw4H2jpqv6tsb&#10;WI6L6uXaner4XlM9uuNRJC6MubudnteghCb5D//RbzZzxQp+z+QjoL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U4sX8MAAADc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D503F2" w:rsidRDefault="00D503F2">
                          <w:pPr>
                            <w:ind w:left="0"/>
                          </w:pPr>
                        </w:p>
                      </w:txbxContent>
                    </v:textbox>
                  </v:rect>
                </v:group>
                <v:rect id="Rectangle 608" o:spid="_x0000_s1631" style="position:absolute;left:-2419;top:-6673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0TH78A&#10;AADcAAAADwAAAGRycy9kb3ducmV2LnhtbERPTUvDQBC9C/6HZQRvdlOhRWK3RRTBo0YJ9DZmx2ww&#10;Oxt2xzT9985B8Ph437vDEkczUy5DYgfrVQWGuEt+4N7Bx/vzzR2YIsgex8Tk4EwFDvvLix3WPp34&#10;jeZGeqMhXGp0EESm2trSBYpYVmkiVu4r5YiiMPfWZzxpeBztbVVtbcSBtSHgRI+Buu/mJzrYzpvm&#10;6Tx8tvm1pXYOx6NI3jh3fbU83IMRWuRf/Od+8epb63w9o0fA7n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9rRMfvwAAANwAAAAPAAAAAAAAAAAAAAAAAJgCAABkcnMvZG93bnJl&#10;di54bWxQSwUGAAAAAAQABAD1AAAAhAMAAAAA&#10;" fillcolor="#ede3d4" stroked="f">
                  <v:textbox style="mso-fit-shape-to-text:t" inset="0,0,0,0">
                    <w:txbxContent>
                      <w:p w:rsidR="00D503F2" w:rsidRDefault="00D503F2">
                        <w:pPr>
                          <w:ind w:left="0"/>
                        </w:pPr>
                      </w:p>
                    </w:txbxContent>
                  </v:textbox>
                </v:rect>
                <v:rect id="Rectangle 609" o:spid="_x0000_s1632" style="position:absolute;left:-2419;top:-6673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FooMEA&#10;AADcAAAADwAAAGRycy9kb3ducmV2LnhtbESPQYvCMBSE78L+h/CEvWnaHkSqUVphYU+CVcTjo3nb&#10;lm1eSpKt9d+bBcHjMDPfMNv9ZHoxkvOdZQXpMgFBXFvdcaPgcv5arEH4gKyxt0wKHuRhv/uYbTHX&#10;9s4nGqvQiAhhn6OCNoQhl9LXLRn0SzsQR+/HOoMhStdI7fAe4aaXWZKspMGO40KLAx1aqn+rP6MA&#10;TXV012NWcYkjl4++uDkslPqcT8UGRKApvMOv9rdWsEpT+D8Tj4D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XRaKDBAAAA3AAAAA8AAAAAAAAAAAAAAAAAmAIAAGRycy9kb3du&#10;cmV2LnhtbFBLBQYAAAAABAAEAPUAAACGAwAAAAA=&#10;" fillcolor="#ece2d3" stroked="f">
                  <v:textbox style="mso-fit-shape-to-text:t" inset="0,0,0,0">
                    <w:txbxContent>
                      <w:p w:rsidR="00D503F2" w:rsidRDefault="00D503F2">
                        <w:pPr>
                          <w:ind w:left="0"/>
                        </w:pPr>
                      </w:p>
                    </w:txbxContent>
                  </v:textbox>
                </v:rect>
                <v:rect id="Rectangle 610" o:spid="_x0000_s1633" style="position:absolute;left:-2419;top:-6673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P218EA&#10;AADcAAAADwAAAGRycy9kb3ducmV2LnhtbESPQYvCMBSE78L+h/AEb5q2B1mqUVphYU+CXRGPj+Zt&#10;W7Z5KUm21n9vBMHjMDPfMNv9ZHoxkvOdZQXpKgFBXFvdcaPg/PO1/AThA7LG3jIpuJOH/e5jtsVc&#10;2xufaKxCIyKEfY4K2hCGXEpft2TQr+xAHL1f6wyGKF0jtcNbhJteZkmylgY7jgstDnRoqf6r/o0C&#10;NNXRXY5ZxSWOXN774uqwUGoxn4oNiEBTeIdf7W+tYJ1m8DwTj4DcP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UD9tfBAAAA3AAAAA8AAAAAAAAAAAAAAAAAmAIAAGRycy9kb3du&#10;cmV2LnhtbFBLBQYAAAAABAAEAPUAAACGAwAAAAA=&#10;" fillcolor="#ece2d3" stroked="f">
                  <v:textbox style="mso-fit-shape-to-text:t" inset="0,0,0,0">
                    <w:txbxContent>
                      <w:p w:rsidR="00D503F2" w:rsidRDefault="00D503F2">
                        <w:pPr>
                          <w:ind w:left="0"/>
                        </w:pPr>
                      </w:p>
                    </w:txbxContent>
                  </v:textbox>
                </v:rect>
                <v:rect id="Rectangle 611" o:spid="_x0000_s1634" style="position:absolute;left:-2419;top:-6673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9TTMEA&#10;AADcAAAADwAAAGRycy9kb3ducmV2LnhtbESPQYvCMBSE74L/ITxhb5rqgkjXtNQFwZNgFdnjo3nb&#10;lm1eSpKt9d8bQfA4zMw3zDYfTScGcr61rGC5SEAQV1a3XCu4nPfzDQgfkDV2lknBnTzk2XSyxVTb&#10;G59oKEMtIoR9igqaEPpUSl81ZNAvbE8cvV/rDIYoXS21w1uEm06ukmQtDbYcFxrs6buh6q/8NwrQ&#10;lEd3Pa5K3uHAu3tX/DgslPqYjcUXiEBjeIdf7YNWsF5+wvNMPAIye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pPU0zBAAAA3AAAAA8AAAAAAAAAAAAAAAAAmAIAAGRycy9kb3du&#10;cmV2LnhtbFBLBQYAAAAABAAEAPUAAACGAwAAAAA=&#10;" fillcolor="#ece2d3" stroked="f">
                  <v:textbox style="mso-fit-shape-to-text:t" inset="0,0,0,0">
                    <w:txbxContent>
                      <w:p w:rsidR="00D503F2" w:rsidRDefault="00D503F2">
                        <w:pPr>
                          <w:ind w:left="0"/>
                        </w:pPr>
                      </w:p>
                    </w:txbxContent>
                  </v:textbox>
                </v:rect>
                <v:rect id="Rectangle 612" o:spid="_x0000_s1635" style="position:absolute;left:-2419;top:-6673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LVAMIA&#10;AADcAAAADwAAAGRycy9kb3ducmV2LnhtbESPQWsCMRSE7wX/Q3iCt5pdFZXVKCoUe+ihrv6Ax+a5&#10;Wdy8LEmq679vhEKPw8x8w6y3vW3FnXxoHCvIxxkI4srphmsFl/PH+xJEiMgaW8ek4EkBtpvB2xoL&#10;7R58onsZa5EgHApUYGLsCilDZchiGLuOOHlX5y3GJH0ttcdHgttWTrJsLi02nBYMdnQwVN3KH6vg&#10;sPjel0f/ZWh5me5k7vfI1ig1Gva7FYhIffwP/7U/tYJ5PoPXmXQE5O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QtUAwgAAANwAAAAPAAAAAAAAAAAAAAAAAJgCAABkcnMvZG93&#10;bnJldi54bWxQSwUGAAAAAAQABAD1AAAAhwMAAAAA&#10;" fillcolor="#ebe1d2" stroked="f">
                  <v:textbox style="mso-fit-shape-to-text:t" inset="0,0,0,0">
                    <w:txbxContent>
                      <w:p w:rsidR="00D503F2" w:rsidRDefault="00D503F2">
                        <w:pPr>
                          <w:ind w:left="0"/>
                        </w:pPr>
                      </w:p>
                    </w:txbxContent>
                  </v:textbox>
                </v:rect>
                <v:rect id="Rectangle 613" o:spid="_x0000_s1636" style="position:absolute;left:-2419;top:-6673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5wm8MA&#10;AADcAAAADwAAAGRycy9kb3ducmV2LnhtbESP3WoCMRSE7wu+QziCdzW7ij+sRlGh2Ite1NUHOGyO&#10;m8XNyZKkur59IxR6OczMN8x629tW3MmHxrGCfJyBIK6cbrhWcDl/vC9BhIissXVMCp4UYLsZvK2x&#10;0O7BJ7qXsRYJwqFABSbGrpAyVIYshrHriJN3dd5iTNLXUnt8JLht5STL5tJiw2nBYEcHQ9Wt/LEK&#10;DovvfXn0X4aWl+lO5n6PbI1So2G/W4GI1Mf/8F/7UyuY5zN4nUlHQG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A5wm8MAAADcAAAADwAAAAAAAAAAAAAAAACYAgAAZHJzL2Rv&#10;d25yZXYueG1sUEsFBgAAAAAEAAQA9QAAAIgDAAAAAA==&#10;" fillcolor="#ebe1d2" stroked="f">
                  <v:textbox style="mso-fit-shape-to-text:t" inset="0,0,0,0">
                    <w:txbxContent>
                      <w:p w:rsidR="00D503F2" w:rsidRDefault="00D503F2">
                        <w:pPr>
                          <w:ind w:left="0"/>
                        </w:pPr>
                      </w:p>
                    </w:txbxContent>
                  </v:textbox>
                </v:rect>
                <v:rect id="Rectangle 614" o:spid="_x0000_s1637" style="position:absolute;left:-2419;top:-6673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zu7MMA&#10;AADcAAAADwAAAGRycy9kb3ducmV2LnhtbESPQWvCQBSE74L/YXlCb7pJCzFEV1Gh1EMPbfQHPLKv&#10;2dDs27C71fjvXaHgcZiZb5j1drS9uJAPnWMF+SIDQdw43XGr4Hx6n5cgQkTW2DsmBTcKsN1MJ2us&#10;tLvyN13q2IoE4VChAhPjUEkZGkMWw8INxMn7cd5iTNK3Unu8Jrjt5WuWFdJix2nB4EAHQ81v/WcV&#10;HJZf+/rDfxoqz287mfs9sjVKvczG3QpEpDE+w//to1ZQ5AU8zq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Nzu7MMAAADcAAAADwAAAAAAAAAAAAAAAACYAgAAZHJzL2Rv&#10;d25yZXYueG1sUEsFBgAAAAAEAAQA9QAAAIgDAAAAAA==&#10;" fillcolor="#ebe1d2" stroked="f">
                  <v:textbox style="mso-fit-shape-to-text:t" inset="0,0,0,0">
                    <w:txbxContent>
                      <w:p w:rsidR="00D503F2" w:rsidRDefault="00D503F2">
                        <w:pPr>
                          <w:ind w:left="0"/>
                        </w:pPr>
                      </w:p>
                    </w:txbxContent>
                  </v:textbox>
                </v:rect>
                <v:rect id="Rectangle 615" o:spid="_x0000_s1638" style="position:absolute;left:-2419;top:-6673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cKpMsQA&#10;AADcAAAADwAAAGRycy9kb3ducmV2LnhtbESPQWsCMRSE74L/ITzBm2a1oLI1ihRb9uBBbQs9Pjav&#10;2cXNyzZJdf33RhA8DjPzDbNcd7YRZ/KhdqxgMs5AEJdO12wUfH2+jxYgQkTW2DgmBVcKsF71e0vM&#10;tbvwgc7HaESCcMhRQRVjm0sZyooshrFriZP367zFmKQ3Unu8JLht5DTLZtJizWmhwpbeKipPx3+r&#10;YGE+zM+uLA4mFvtvv21f/gyyUsNBt3kFEamLz/CjXWgFs8kc7mfSEZCr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XCqTLEAAAA3AAAAA8AAAAAAAAAAAAAAAAAmAIAAGRycy9k&#10;b3ducmV2LnhtbFBLBQYAAAAABAAEAPUAAACJAwAAAAA=&#10;" fillcolor="#eae0d1" stroked="f">
                  <v:textbox style="mso-fit-shape-to-text:t" inset="0,0,0,0">
                    <w:txbxContent>
                      <w:p w:rsidR="00D503F2" w:rsidRDefault="00D503F2">
                        <w:pPr>
                          <w:ind w:left="0"/>
                        </w:pPr>
                      </w:p>
                    </w:txbxContent>
                  </v:textbox>
                </v:rect>
                <v:rect id="Rectangle 616" o:spid="_x0000_s1639" style="position:absolute;left:-2419;top:-6673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09QMAA&#10;AADcAAAADwAAAGRycy9kb3ducmV2LnhtbERPy4rCMBTdC/MP4Q6401QFkWqUYRiHLlz4BJeX5poW&#10;m5tOktH692YhuDyc92LV2UbcyIfasYLRMANBXDpds1FwPKwHMxAhImtsHJOCBwVYLT96C8y1u/OO&#10;bvtoRArhkKOCKsY2lzKUFVkMQ9cSJ+7ivMWYoDdSe7yncNvIcZZNpcWaU0OFLX1XVF73/1bBzPya&#10;86YsdiYW25P/aSd/Blmp/mf3NQcRqYtv8ctdaAXTUVqbzqQjIJ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F09QMAAAADcAAAADwAAAAAAAAAAAAAAAACYAgAAZHJzL2Rvd25y&#10;ZXYueG1sUEsFBgAAAAAEAAQA9QAAAIUDAAAAAA==&#10;" fillcolor="#eae0d1" stroked="f">
                  <v:textbox style="mso-fit-shape-to-text:t" inset="0,0,0,0">
                    <w:txbxContent>
                      <w:p w:rsidR="00D503F2" w:rsidRDefault="00D503F2">
                        <w:pPr>
                          <w:ind w:left="0"/>
                        </w:pPr>
                      </w:p>
                    </w:txbxContent>
                  </v:textbox>
                </v:rect>
                <v:rect id="Rectangle 617" o:spid="_x0000_s1640" style="position:absolute;left:-2419;top:-6673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k+6cIA&#10;AADcAAAADwAAAGRycy9kb3ducmV2LnhtbESPzWoCMRSF9wXfIdxCdzVjK6JTo8gUaZc2CnZ5mVwn&#10;oZObYRJ1+vaNIHR5OD8fZ7kefCsu1EcXWMFkXIAgroNx3Cg47LfPcxAxIRtsA5OCX4qwXo0ellia&#10;cOUvuujUiDzCsUQFNqWulDLWljzGceiIs3cKvceUZd9I0+M1j/tWvhTFTHp0nAkWO6os1T/67DPk&#10;1b8fd15/V9Ouaixr/eFOTqmnx2HzBiLRkP7D9/anUTCbLOB2Jh8Buf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eT7pwgAAANwAAAAPAAAAAAAAAAAAAAAAAJgCAABkcnMvZG93&#10;bnJldi54bWxQSwUGAAAAAAQABAD1AAAAhwMAAAAA&#10;" fillcolor="#e9dfd0" stroked="f">
                  <v:textbox style="mso-fit-shape-to-text:t" inset="0,0,0,0">
                    <w:txbxContent>
                      <w:p w:rsidR="00D503F2" w:rsidRDefault="00D503F2">
                        <w:pPr>
                          <w:ind w:left="0"/>
                        </w:pPr>
                      </w:p>
                    </w:txbxContent>
                  </v:textbox>
                </v:rect>
                <v:rect id="Rectangle 618" o:spid="_x0000_s1641" style="position:absolute;left:-2419;top:-6673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9dycAA&#10;AADcAAAADwAAAGRycy9kb3ducmV2LnhtbERPTUsDMRC9C/0PYQrebNYqpWybFlkRPWpa0OOwmW5C&#10;N5NlE9v13zsHwePjfW/3U+zVhcYcEhu4X1SgiNvkAncGjoeXuzWoXJAd9onJwA9l2O9mN1usXbry&#10;B11s6ZSEcK7RgC9lqLXOraeIeZEGYuFOaYxYBI6ddiNeJTz2ellVKx0xsDR4HKjx1J7td5SSh/j8&#10;+R7tV/M4NJ1na1/DKRhzO5+eNqAKTeVf/Od+cwZWS5kvZ+QI6N0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S9dycAAAADcAAAADwAAAAAAAAAAAAAAAACYAgAAZHJzL2Rvd25y&#10;ZXYueG1sUEsFBgAAAAAEAAQA9QAAAIUDAAAAAA==&#10;" fillcolor="#e9dfd0" stroked="f">
                  <v:textbox style="mso-fit-shape-to-text:t" inset="0,0,0,0">
                    <w:txbxContent>
                      <w:p w:rsidR="00D503F2" w:rsidRDefault="00D503F2">
                        <w:pPr>
                          <w:ind w:left="0"/>
                        </w:pPr>
                      </w:p>
                    </w:txbxContent>
                  </v:textbox>
                </v:rect>
                <v:rect id="Rectangle 619" o:spid="_x0000_s1642" style="position:absolute;left:-2419;top:-6673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eTqcMA&#10;AADcAAAADwAAAGRycy9kb3ducmV2LnhtbESP0YrCMBRE3xf8h3AF39ZUhSrVtKggri8LVj/g2lzb&#10;YnNTm6jdvzcLC/s4zMwZZpX1phFP6lxtWcFkHIEgLqyuuVRwPu0+FyCcR9bYWCYFP+QgSwcfK0y0&#10;ffGRnrkvRYCwS1BB5X2bSOmKigy6sW2Jg3e1nUEfZFdK3eErwE0jp1EUS4M1h4UKW9pWVNzyh1Fg&#10;F4cN5xw3/d3O2vn3ZW/255lSo2G/XoLw1Pv/8F/7SyuIpxP4PROOgEz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eTqcMAAADcAAAADwAAAAAAAAAAAAAAAACYAgAAZHJzL2Rv&#10;d25yZXYueG1sUEsFBgAAAAAEAAQA9QAAAIgDAAAAAA==&#10;" fillcolor="#e8decf" stroked="f">
                  <v:textbox style="mso-fit-shape-to-text:t" inset="0,0,0,0">
                    <w:txbxContent>
                      <w:p w:rsidR="00D503F2" w:rsidRDefault="00D503F2">
                        <w:pPr>
                          <w:ind w:left="0"/>
                        </w:pPr>
                      </w:p>
                    </w:txbxContent>
                  </v:textbox>
                </v:rect>
                <v:rect id="Rectangle 620" o:spid="_x0000_s1643" style="position:absolute;left:-2419;top:-6673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UN3sIA&#10;AADcAAAADwAAAGRycy9kb3ducmV2LnhtbESP0YrCMBRE3xf8h3AF39bUCl2pRlFBXF+ErX7Atbm2&#10;xeamNlG7f28EwcdhZs4ws0VnanGn1lWWFYyGEQji3OqKCwXHw+Z7AsJ5ZI21ZVLwTw4W897XDFNt&#10;H/xH98wXIkDYpaig9L5JpXR5SQbd0DbEwTvb1qAPsi2kbvER4KaWcRQl0mDFYaHEhtYl5ZfsZhTY&#10;yW7FGSd1d7Xj5md/2prtcazUoN8tpyA8df4Tfrd/tYIkjuF1JhwBOX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NQ3ewgAAANwAAAAPAAAAAAAAAAAAAAAAAJgCAABkcnMvZG93&#10;bnJldi54bWxQSwUGAAAAAAQABAD1AAAAhwMAAAAA&#10;" fillcolor="#e8decf" stroked="f">
                  <v:textbox style="mso-fit-shape-to-text:t" inset="0,0,0,0">
                    <w:txbxContent>
                      <w:p w:rsidR="00D503F2" w:rsidRDefault="00D503F2">
                        <w:pPr>
                          <w:ind w:left="0"/>
                        </w:pPr>
                      </w:p>
                    </w:txbxContent>
                  </v:textbox>
                </v:rect>
                <v:rect id="Rectangle 621" o:spid="_x0000_s1644" style="position:absolute;left:-2419;top:-6673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moRcIA&#10;AADcAAAADwAAAGRycy9kb3ducmV2LnhtbESP0YrCMBRE3xf8h3AF39ZUC12pRlFBdF+ErX7Atbm2&#10;xeamNlHr328EwcdhZs4ws0VnanGn1lWWFYyGEQji3OqKCwXHw+Z7AsJ5ZI21ZVLwJAeLee9rhqm2&#10;D/6je+YLESDsUlRQet+kUrq8JINuaBvi4J1ta9AH2RZSt/gIcFPLcRQl0mDFYaHEhtYl5ZfsZhTY&#10;ye+KM07q7mrj5md/2prtMVZq0O+WUxCeOv8Jv9s7rSAZx/A6E46An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eahFwgAAANwAAAAPAAAAAAAAAAAAAAAAAJgCAABkcnMvZG93&#10;bnJldi54bWxQSwUGAAAAAAQABAD1AAAAhwMAAAAA&#10;" fillcolor="#e8decf" stroked="f">
                  <v:textbox style="mso-fit-shape-to-text:t" inset="0,0,0,0">
                    <w:txbxContent>
                      <w:p w:rsidR="00D503F2" w:rsidRDefault="00D503F2">
                        <w:pPr>
                          <w:ind w:left="0"/>
                        </w:pPr>
                      </w:p>
                    </w:txbxContent>
                  </v:textbox>
                </v:rect>
                <v:rect id="Rectangle 622" o:spid="_x0000_s1645" style="position:absolute;left:-2419;top:-6673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UZMcQA&#10;AADcAAAADwAAAGRycy9kb3ducmV2LnhtbESP0WrCQBRE3wv9h+UWfKsbg1iNriJqaMUnox9wyV6z&#10;wezdkF1N+vfdQqGPw8ycYVabwTbiSZ2vHSuYjBMQxKXTNVcKrpf8fQ7CB2SNjWNS8E0eNuvXlxVm&#10;2vV8pmcRKhEh7DNUYEJoMyl9aciiH7uWOHo311kMUXaV1B32EW4bmSbJTFqsOS4YbGlnqLwXD6tg&#10;f3BaH9vthykXx1OR95PmM82VGr0N2yWIQEP4D/+1v7SCWTqF3zPxCMj1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FGTHEAAAA3AAAAA8AAAAAAAAAAAAAAAAAmAIAAGRycy9k&#10;b3ducmV2LnhtbFBLBQYAAAAABAAEAPUAAACJAwAAAAA=&#10;" fillcolor="#e7ddce" stroked="f">
                  <v:textbox style="mso-fit-shape-to-text:t" inset="0,0,0,0">
                    <w:txbxContent>
                      <w:p w:rsidR="00D503F2" w:rsidRDefault="00D503F2">
                        <w:pPr>
                          <w:ind w:left="0"/>
                        </w:pPr>
                      </w:p>
                    </w:txbxContent>
                  </v:textbox>
                </v:rect>
                <v:rect id="Rectangle 623" o:spid="_x0000_s1646" style="position:absolute;left:-2419;top:-6673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m8qsQA&#10;AADcAAAADwAAAGRycy9kb3ducmV2LnhtbESP0WrCQBRE3wv9h+UWfKsbA1qNriJqaMUnox9wyV6z&#10;wezdkF1N+vfdQqGPw8ycYVabwTbiSZ2vHSuYjBMQxKXTNVcKrpf8fQ7CB2SNjWNS8E0eNuvXlxVm&#10;2vV8pmcRKhEh7DNUYEJoMyl9aciiH7uWOHo311kMUXaV1B32EW4bmSbJTFqsOS4YbGlnqLwXD6tg&#10;f3BaH9vthykXx1OR95PmM82VGr0N2yWIQEP4D/+1v7SCWTqF3zPxCMj1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JvKrEAAAA3AAAAA8AAAAAAAAAAAAAAAAAmAIAAGRycy9k&#10;b3ducmV2LnhtbFBLBQYAAAAABAAEAPUAAACJAwAAAAA=&#10;" fillcolor="#e7ddce" stroked="f">
                  <v:textbox style="mso-fit-shape-to-text:t" inset="0,0,0,0">
                    <w:txbxContent>
                      <w:p w:rsidR="00D503F2" w:rsidRDefault="00D503F2">
                        <w:pPr>
                          <w:ind w:left="0"/>
                        </w:pPr>
                      </w:p>
                    </w:txbxContent>
                  </v:textbox>
                </v:rect>
                <v:rect id="Rectangle 624" o:spid="_x0000_s1647" style="position:absolute;left:-2419;top:-6673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TLpMQA&#10;AADcAAAADwAAAGRycy9kb3ducmV2LnhtbESPwWrDMBBE74X8g9hAbrWcQIxxooQSEhrSU+1+wNba&#10;2KbWykiq7fbrq0Khx2Fm3jD742x6MZLznWUF6yQFQVxb3XGj4K26POYgfEDW2FsmBV/k4XhYPOyx&#10;0HbiVxrL0IgIYV+ggjaEoZDS1y0Z9IkdiKN3t85giNI1UjucItz0cpOmmTTYcVxocaBTS/VH+WkU&#10;8Pf5VA35+8vVpTf5nJX57bzNlVot56cdiEBz+A//ta9aQbbJ4PdMPALy8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IEy6TEAAAA3AAAAA8AAAAAAAAAAAAAAAAAmAIAAGRycy9k&#10;b3ducmV2LnhtbFBLBQYAAAAABAAEAPUAAACJAwAAAAA=&#10;" fillcolor="#e6dccd" stroked="f">
                  <v:textbox style="mso-fit-shape-to-text:t" inset="0,0,0,0">
                    <w:txbxContent>
                      <w:p w:rsidR="00D503F2" w:rsidRDefault="00D503F2">
                        <w:pPr>
                          <w:ind w:left="0"/>
                        </w:pPr>
                      </w:p>
                    </w:txbxContent>
                  </v:textbox>
                </v:rect>
                <v:rect id="Rectangle 625" o:spid="_x0000_s1648" style="position:absolute;left:-2419;top:-6673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huP8QA&#10;AADcAAAADwAAAGRycy9kb3ducmV2LnhtbESP0WrCQBRE3wv+w3KFvtVNBWNIXaWIouiT0Q+4zV6T&#10;YPZu2F017dd3BcHHYWbOMLNFb1pxI+cbywo+RwkI4tLqhisFp+P6IwPhA7LG1jIp+CUPi/ngbYa5&#10;tnc+0K0IlYgQ9jkqqEPocil9WZNBP7IdcfTO1hkMUbpKaof3CDetHCdJKg02HBdq7GhZU3kprkYB&#10;/62Wxy772W9dspObtMh2q0mm1Puw//4CEagPr/CzvdUK0vEUHmfiEZDz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1Ibj/EAAAA3AAAAA8AAAAAAAAAAAAAAAAAmAIAAGRycy9k&#10;b3ducmV2LnhtbFBLBQYAAAAABAAEAPUAAACJAwAAAAA=&#10;" fillcolor="#e6dccd" stroked="f">
                  <v:textbox style="mso-fit-shape-to-text:t" inset="0,0,0,0">
                    <w:txbxContent>
                      <w:p w:rsidR="00D503F2" w:rsidRDefault="00D503F2">
                        <w:pPr>
                          <w:ind w:left="0"/>
                        </w:pPr>
                      </w:p>
                    </w:txbxContent>
                  </v:textbox>
                </v:rect>
                <v:rect id="Rectangle 626" o:spid="_x0000_s1649" style="position:absolute;left:-2419;top:-6673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f6TcAA&#10;AADcAAAADwAAAGRycy9kb3ducmV2LnhtbERPzYrCMBC+L/gOYQRva6pgKdUoIorinrb6AGMztsVm&#10;UpKo1ac3h4U9fnz/i1VvWvEg5xvLCibjBARxaXXDlYLzafedgfABWWNrmRS8yMNqOfhaYK7tk3/p&#10;UYRKxBD2OSqoQ+hyKX1Zk0E/th1x5K7WGQwRukpqh88Yblo5TZJUGmw4NtTY0aam8lbcjQJ+bzen&#10;Lrv8HFxylPu0yI7bWabUaNiv5yAC9eFf/Oc+aAXpNK6NZ+IRkMs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Nf6TcAAAADcAAAADwAAAAAAAAAAAAAAAACYAgAAZHJzL2Rvd25y&#10;ZXYueG1sUEsFBgAAAAAEAAQA9QAAAIUDAAAAAA==&#10;" fillcolor="#e6dccd" stroked="f">
                  <v:textbox style="mso-fit-shape-to-text:t" inset="0,0,0,0">
                    <w:txbxContent>
                      <w:p w:rsidR="00D503F2" w:rsidRDefault="00D503F2">
                        <w:pPr>
                          <w:ind w:left="0"/>
                        </w:pPr>
                      </w:p>
                    </w:txbxContent>
                  </v:textbox>
                </v:rect>
                <v:rect id="Rectangle 627" o:spid="_x0000_s1650" style="position:absolute;left:-2419;top:-6673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Tc48QA&#10;AADcAAAADwAAAGRycy9kb3ducmV2LnhtbESPUWvCQBCE3wv+h2OFvpR6p2Dapp4iQtH2qU37A9bc&#10;Ngnm9kJu1fjve4LQx2FmvmEWq8G36kR9bAJbmE4MKOIyuIYrCz/fb4/PoKIgO2wDk4ULRVgtR3cL&#10;zF048xedCqlUgnDM0UIt0uVax7Imj3ESOuLk/YbeoyTZV9r1eE5w3+qZMZn22HBaqLGjTU3loTh6&#10;C7Gd74u9lObdPHxucXjKZPOB1t6Ph/UrKKFB/sO39s5ZyGYvcD2TjoBe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03OPEAAAA3AAAAA8AAAAAAAAAAAAAAAAAmAIAAGRycy9k&#10;b3ducmV2LnhtbFBLBQYAAAAABAAEAPUAAACJAwAAAAA=&#10;" fillcolor="#e5dbcc" stroked="f">
                  <v:textbox style="mso-fit-shape-to-text:t" inset="0,0,0,0">
                    <w:txbxContent>
                      <w:p w:rsidR="00D503F2" w:rsidRDefault="00D503F2">
                        <w:pPr>
                          <w:ind w:left="0"/>
                        </w:pPr>
                      </w:p>
                    </w:txbxContent>
                  </v:textbox>
                </v:rect>
                <v:rect id="Rectangle 628" o:spid="_x0000_s1651" style="position:absolute;left:-2419;top:-6673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fjo8EA&#10;AADcAAAADwAAAGRycy9kb3ducmV2LnhtbERPzWrCQBC+F/oOyxS8FN1VMS2pq4ggtZ7a1AcYs9Mk&#10;NDsbsqOmb989CB4/vv/levCtulAfm8AWphMDirgMruHKwvF7N34FFQXZYRuYLPxRhPXq8WGJuQtX&#10;/qJLIZVKIRxztFCLdLnWsazJY5yEjjhxP6H3KAn2lXY9XlO4b/XMmEx7bDg11NjRtqbytzh7C7Fd&#10;nIqTlObDPH++4/CSyfaA1o6ehs0bKKFB7uKbe+8sZPM0P51JR0Cv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hX46PBAAAA3AAAAA8AAAAAAAAAAAAAAAAAmAIAAGRycy9kb3du&#10;cmV2LnhtbFBLBQYAAAAABAAEAPUAAACGAwAAAAA=&#10;" fillcolor="#e5dbcc" stroked="f">
                  <v:textbox style="mso-fit-shape-to-text:t" inset="0,0,0,0">
                    <w:txbxContent>
                      <w:p w:rsidR="00D503F2" w:rsidRDefault="00D503F2">
                        <w:pPr>
                          <w:ind w:left="0"/>
                        </w:pPr>
                      </w:p>
                    </w:txbxContent>
                  </v:textbox>
                </v:rect>
                <v:rect id="Rectangle 629" o:spid="_x0000_s1652" style="position:absolute;left:43091;top:21932;width:8090;height:131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EdrcEA&#10;AADcAAAADwAAAGRycy9kb3ducmV2LnhtbESPzYoCMRCE7wu+Q2jB25pRQWQ0igiCK3tx9AGaSc8P&#10;Jp0hic7s25sFwWNRVV9Rm91gjXiSD61jBbNpBoK4dLrlWsHtevxegQgRWaNxTAr+KMBuO/raYK5d&#10;zxd6FrEWCcIhRwVNjF0uZSgbshimriNOXuW8xZikr6X22Ce4NXKeZUtpseW00GBHh4bKe/GwCuS1&#10;OParwvjMnefVr/k5XSpySk3Gw34NItIQP+F3+6QVLBcz+D+TjoDc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mRHa3BAAAA3AAAAA8AAAAAAAAAAAAAAAAAmAIAAGRycy9kb3du&#10;cmV2LnhtbFBLBQYAAAAABAAEAPUAAACGAwAAAAA=&#10;" filled="f" stroked="f">
                  <v:textbox style="mso-fit-shape-to-text:t" inset="0,0,0,0">
                    <w:txbxContent>
                      <w:p w:rsidR="00D503F2" w:rsidRDefault="00D503F2">
                        <w:pPr>
                          <w:ind w:left="0"/>
                        </w:pPr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2"/>
                            <w:szCs w:val="12"/>
                            <w:lang w:val="en-US"/>
                          </w:rPr>
                          <w:t>(</w:t>
                        </w:r>
                        <w:proofErr w:type="gramStart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2"/>
                            <w:szCs w:val="12"/>
                            <w:lang w:val="en-US"/>
                          </w:rPr>
                          <w:t>from</w:t>
                        </w:r>
                        <w:proofErr w:type="gramEnd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2"/>
                            <w:szCs w:val="12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2"/>
                            <w:szCs w:val="12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2"/>
                            <w:szCs w:val="12"/>
                            <w:lang w:val="en-US"/>
                          </w:rPr>
                          <w:t>)</w:t>
                        </w:r>
                      </w:p>
                    </w:txbxContent>
                  </v:textbox>
                </v:rect>
                <v:rect id="Rectangle 630" o:spid="_x0000_s1653" style="position:absolute;left:43237;top:17754;width:7455;height:131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OD2sEA&#10;AADcAAAADwAAAGRycy9kb3ducmV2LnhtbESP3YrCMBSE7xd8h3AWvFvTrSBSjbIsCCp7Y/UBDs3p&#10;DyYnJYm2vr1ZELwcZuYbZr0drRF38qFzrOB7loEgrpzuuFFwOe++liBCRNZoHJOCBwXYbiYfayy0&#10;G/hE9zI2IkE4FKigjbEvpAxVSxbDzPXEyaudtxiT9I3UHocEt0bmWbaQFjtOCy329NtSdS1vVoE8&#10;l7thWRqfuWNe/5nD/lSTU2r6Of6sQEQa4zv8au+1gsU8h/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lDg9rBAAAA3AAAAA8AAAAAAAAAAAAAAAAAmAIAAGRycy9kb3du&#10;cmV2LnhtbFBLBQYAAAAABAAEAPUAAACGAwAAAAA=&#10;" filled="f" stroked="f">
                  <v:textbox style="mso-fit-shape-to-text:t" inset="0,0,0,0">
                    <w:txbxContent>
                      <w:p w:rsidR="00D503F2" w:rsidRDefault="00D503F2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631" o:spid="_x0000_s1654" style="position:absolute;left:45148;top:18707;width:3981;height:13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8mQcEA&#10;AADcAAAADwAAAGRycy9kb3ducmV2LnhtbESPzYoCMRCE7wu+Q2jB25pRQWTWKCIIKl4c9wGaSc8P&#10;Jp0hic749kZY2GNRVV9R6+1gjXiSD61jBbNpBoK4dLrlWsHv7fC9AhEiskbjmBS8KMB2M/paY65d&#10;z1d6FrEWCcIhRwVNjF0uZSgbshimriNOXuW8xZikr6X22Ce4NXKeZUtpseW00GBH+4bKe/GwCuSt&#10;OPSrwvjMnefVxZyO14qcUpPxsPsBEWmI/+G/9lErWC4W8DmTjoDc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YPJkHBAAAA3AAAAA8AAAAAAAAAAAAAAAAAmAIAAGRycy9kb3du&#10;cmV2LnhtbFBLBQYAAAAABAAEAPUAAACGAwAAAAA=&#10;" filled="f" stroked="f">
                  <v:textbox style="mso-fit-shape-to-text:t" inset="0,0,0,0">
                    <w:txbxContent>
                      <w:p w:rsidR="00D503F2" w:rsidRDefault="00D503F2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Municípios</w:t>
                        </w:r>
                        <w:proofErr w:type="spellEnd"/>
                      </w:p>
                    </w:txbxContent>
                  </v:textbox>
                </v:rect>
                <v:line id="Line 632" o:spid="_x0000_s1655" style="position:absolute;visibility:visible;mso-wrap-style:square" from="8280,11442" to="8280,119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ObG4cMAAADcAAAADwAAAGRycy9kb3ducmV2LnhtbESPT2sCMRTE7wW/Q3iCt5pV21VWo7Sl&#10;grfi3/Nj89wsbl62Sarrt28KBY/DzPyGWaw624gr+VA7VjAaZiCIS6drrhQc9uvnGYgQkTU2jknB&#10;nQKslr2nBRba3XhL112sRIJwKFCBibEtpAylIYth6Fri5J2dtxiT9JXUHm8Jbhs5zrJcWqw5LRhs&#10;6cNQedn9WAWzb3Nid/bj+zujn25e1/nn11GpQb97m4OI1MVH+L+90QryyQv8nUlHQC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TmxuHDAAAA3AAAAA8AAAAAAAAAAAAA&#10;AAAAoQIAAGRycy9kb3ducmV2LnhtbFBLBQYAAAAABAAEAPkAAACRAwAAAAA=&#10;" strokeweight="33e-5mm"/>
                <v:line id="Line 633" o:spid="_x0000_s1656" style="position:absolute;visibility:visible;mso-wrap-style:square" from="8280,12249" to="8280,127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6pjesIAAADcAAAADwAAAGRycy9kb3ducmV2LnhtbESPQWsCMRSE74X+h/AK3mq2iltZjVJF&#10;wZtU254fm+dmcfOyJlHXf2+EgsdhZr5hpvPONuJCPtSOFXz0MxDEpdM1Vwp+9uv3MYgQkTU2jknB&#10;jQLMZ68vUyy0u/I3XXaxEgnCoUAFJsa2kDKUhiyGvmuJk3dw3mJM0ldSe7wmuG3kIMtyabHmtGCw&#10;paWh8rg7WwXjk/ljd/CD24LRf25G63y1/VWq99Z9TUBE6uIz/N/eaAX5cASPM+kIyN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6pjesIAAADcAAAADwAAAAAAAAAAAAAA&#10;AAChAgAAZHJzL2Rvd25yZXYueG1sUEsFBgAAAAAEAAQA+QAAAJADAAAAAA==&#10;" strokeweight="33e-5mm"/>
                <v:line id="Line 634" o:spid="_x0000_s1657" style="position:absolute;visibility:visible;mso-wrap-style:square" from="8280,13055" to="8280,135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3j9DcIAAADcAAAADwAAAGRycy9kb3ducmV2LnhtbESPQWsCMRSE70L/Q3gFb5qt0lVWo9hS&#10;wZuorefH5rlZunlZk1TXf98IgsdhZr5h5svONuJCPtSOFbwNMxDEpdM1Vwq+D+vBFESIyBobx6Tg&#10;RgGWi5feHAvtrryjyz5WIkE4FKjAxNgWUobSkMUwdC1x8k7OW4xJ+kpqj9cEt40cZVkuLdacFgy2&#10;9Gmo/N3/WQXTszmyO/nR7YPRTzbv6/xr+6NU/7VbzUBE6uIz/GhvtIJ8nMP9TDoCcvE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3j9DcIAAADcAAAADwAAAAAAAAAAAAAA&#10;AAChAgAAZHJzL2Rvd25yZXYueG1sUEsFBgAAAAAEAAQA+QAAAJADAAAAAA==&#10;" strokeweight="33e-5mm"/>
                <v:line id="Line 635" o:spid="_x0000_s1658" style="position:absolute;visibility:visible;mso-wrap-style:square" from="8280,13862" to="8280,143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DRYlsIAAADcAAAADwAAAGRycy9kb3ducmV2LnhtbESPQWsCMRSE7wX/Q3hCbzWrpausRlFR&#10;8FZq1fNj89wsbl7WJOr675tCocdhZr5hZovONuJOPtSOFQwHGQji0umaKwWH7+3bBESIyBobx6Tg&#10;SQEW897LDAvtHvxF932sRIJwKFCBibEtpAylIYth4Fri5J2dtxiT9JXUHh8Jbhs5yrJcWqw5LRhs&#10;aW2ovOxvVsHkak7szn70XDH68e5jm28+j0q99rvlFESkLv6H/9o7rSB/H8PvmXQE5Pw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DRYlsIAAADcAAAADwAAAAAAAAAAAAAA&#10;AAChAgAAZHJzL2Rvd25yZXYueG1sUEsFBgAAAAAEAAQA+QAAAJADAAAAAA==&#10;" strokeweight="33e-5mm"/>
                <v:line id="Line 636" o:spid="_x0000_s1659" style="position:absolute;visibility:visible;mso-wrap-style:square" from="8280,14674" to="8280,151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avM5MAAAADcAAAADwAAAGRycy9kb3ducmV2LnhtbERPz2vCMBS+D/wfwhN2m6mOdVIbxQ0F&#10;b2NOPT+a16bYvNQkav3vl8Ngx4/vd7kabCdu5EPrWMF0koEgrpxuuVFw+Nm+zEGEiKyxc0wKHhRg&#10;tRw9lVhod+dvuu1jI1IIhwIVmBj7QspQGbIYJq4nTlztvMWYoG+k9nhP4baTsyzLpcWWU4PBnj4N&#10;Vef91SqYX8yJXe1njw9G/7572+abr6NSz+NhvQARaYj/4j/3TivIX9PadCYdAbn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WrzOTAAAAA3AAAAA8AAAAAAAAAAAAAAAAA&#10;oQIAAGRycy9kb3ducmV2LnhtbFBLBQYAAAAABAAEAPkAAACOAwAAAAA=&#10;" strokeweight="33e-5mm"/>
                <v:line id="Line 637" o:spid="_x0000_s1660" style="position:absolute;visibility:visible;mso-wrap-style:square" from="8210,15481" to="8210,159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udpf8MAAADcAAAADwAAAGRycy9kb3ducmV2LnhtbESPT2sCMRTE7wW/Q3iCt5pV6aqrUdpS&#10;wVvx7/mxeW4WNy/bJNX12zeFQo/DzPyGWa4724gb+VA7VjAaZiCIS6drrhQcD5vnGYgQkTU2jknB&#10;gwKsV72nJRba3XlHt32sRIJwKFCBibEtpAylIYth6Fri5F2ctxiT9JXUHu8Jbhs5zrJcWqw5LRhs&#10;6d1Qed1/WwWzL3Nmd/Hjxxujn25fNvnH50mpQb97XYCI1MX/8F97qxXkkzn8nklHQK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rnaX/DAAAA3AAAAA8AAAAAAAAAAAAA&#10;AAAAoQIAAGRycy9kb3ducmV2LnhtbFBLBQYAAAAABAAEAPkAAACRAwAAAAA=&#10;" strokeweight="33e-5mm"/>
                <v:line id="Line 638" o:spid="_x0000_s1661" style="position:absolute;visibility:visible;mso-wrap-style:square" from="8210,16287" to="8210,16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9uzn8AAAADcAAAADwAAAGRycy9kb3ducmV2LnhtbERPz2vCMBS+D/wfwhN2m6mydVIbxQ0F&#10;b2NOPT+a16bYvNQkav3vl8Ngx4/vd7kabCdu5EPrWMF0koEgrpxuuVFw+Nm+zEGEiKyxc0wKHhRg&#10;tRw9lVhod+dvuu1jI1IIhwIVmBj7QspQGbIYJq4nTlztvMWYoG+k9nhP4baTsyzLpcWWU4PBnj4N&#10;Vef91SqYX8yJXe1njw9G/7572+abr6NSz+NhvQARaYj/4j/3TivIX9P8dCYdAbn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Pbs5/AAAAA3AAAAA8AAAAAAAAAAAAAAAAA&#10;oQIAAGRycy9kb3ducmV2LnhtbFBLBQYAAAAABAAEAPkAAACOAwAAAAA=&#10;" strokeweight="33e-5mm"/>
                <v:line id="Line 639" o:spid="_x0000_s1662" style="position:absolute;visibility:visible;mso-wrap-style:square" from="8210,17094" to="8210,17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cWBMIAAADcAAAADwAAAGRycy9kb3ducmV2LnhtbESPQWsCMRSE70L/Q3gFb5pVdCurUaoo&#10;eCvVtufH5rlZ3Lxsk6jrvzeFgsdhZr5hFqvONuJKPtSOFYyGGQji0umaKwVfx91gBiJEZI2NY1Jw&#10;pwCr5UtvgYV2N/6k6yFWIkE4FKjAxNgWUobSkMUwdC1x8k7OW4xJ+kpqj7cEt40cZ1kuLdacFgy2&#10;tDFUng8Xq2D2a37Ynfz4vmb0b/vpLt9+fCvVf+3e5yAidfEZ/m/vtYJ8MoK/M+kIyO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JcWBMIAAADcAAAADwAAAAAAAAAAAAAA&#10;AAChAgAAZHJzL2Rvd25yZXYueG1sUEsFBgAAAAAEAAQA+QAAAJADAAAAAA==&#10;" strokeweight="33e-5mm"/>
                <v:line id="Line 640" o:spid="_x0000_s1663" style="position:absolute;visibility:visible;mso-wrap-style:square" from="8210,17900" to="8210,184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EWIc8MAAADcAAAADwAAAGRycy9kb3ducmV2LnhtbESPT2sCMRTE74LfITyhN812aVdZjdKW&#10;Ct6Kf8+PzXOzdPOyTVJdv31TEDwOM/MbZrHqbSsu5EPjWMHzJANBXDndcK3gsF+PZyBCRNbYOiYF&#10;NwqwWg4HCyy1u/KWLrtYiwThUKICE2NXShkqQxbDxHXEyTs7bzEm6WupPV4T3LYyz7JCWmw4LRjs&#10;6MNQ9b37tQpmP+bE7uzz2zujn25e18Xn11Gpp1H/NgcRqY+P8L290QqKlxz+z6Qj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FiHPDAAAA3AAAAA8AAAAAAAAAAAAA&#10;AAAAoQIAAGRycy9kb3ducmV2LnhtbFBLBQYAAAAABAAEAPkAAACRAwAAAAA=&#10;" strokeweight="33e-5mm"/>
                <v:line id="Line 641" o:spid="_x0000_s1664" style="position:absolute;visibility:visible;mso-wrap-style:square" from="8210,18707" to="8210,19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kt6MMAAADcAAAADwAAAGRycy9kb3ducmV2LnhtbESPT2sCMRTE7wW/Q3iCt5pV21VWo7Sl&#10;grfi3/Nj89wsbl62Sarrt28KBY/DzPyGWaw624gr+VA7VjAaZiCIS6drrhQc9uvnGYgQkTU2jknB&#10;nQKslr2nBRba3XhL112sRIJwKFCBibEtpAylIYth6Fri5J2dtxiT9JXUHm8Jbhs5zrJcWqw5LRhs&#10;6cNQedn9WAWzb3Nid/bj+zujn25e1/nn11GpQb97m4OI1MVH+L+90Qrylwn8nUlHQC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MJLejDAAAA3AAAAA8AAAAAAAAAAAAA&#10;AAAAoQIAAGRycy9kb3ducmV2LnhtbFBLBQYAAAAABAAEAPkAAACRAwAAAAA=&#10;" strokeweight="33e-5mm"/>
                <v:line id="Line 642" o:spid="_x0000_s1665" style="position:absolute;flip:x y;visibility:visible;mso-wrap-style:square" from="7696,18338" to="8134,194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+0/cMAAADcAAAADwAAAGRycy9kb3ducmV2LnhtbESPT2sCMRTE74LfITyhN80qssjWKFIU&#10;emv9Q8+P5LlZunlZN3Hd7advhEKPw8z8hllve1eLjtpQeVYwn2UgiLU3FZcKLufDdAUiRGSDtWdS&#10;MFCA7WY8WmNh/IOP1J1iKRKEQ4EKbIxNIWXQlhyGmW+Ik3f1rcOYZFtK0+IjwV0tF1mWS4cVpwWL&#10;Db1Z0t+nu1PwOex/9FXb3c1/VfGQD92Cyg+lXib97hVEpD7+h//a70ZBvlzC80w6AnLz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YPtP3DAAAA3AAAAA8AAAAAAAAAAAAA&#10;AAAAoQIAAGRycy9kb3ducmV2LnhtbFBLBQYAAAAABAAEAPkAAACRAwAAAAA=&#10;" strokeweight="33e-5mm">
                  <v:stroke joinstyle="bevel" endcap="round"/>
                </v:line>
                <v:line id="Line 643" o:spid="_x0000_s1666" style="position:absolute;flip:y;visibility:visible;mso-wrap-style:square" from="8134,18338" to="8572,194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s0rysQAAADcAAAADwAAAGRycy9kb3ducmV2LnhtbESPwWrDMBBE74X+g9hCbo3cpDXGjRKS&#10;QKA9NgmB3BZrbZlYKyMptvv3VaHQ4zAzb5jVZrKdGMiH1rGCl3kGgrhyuuVGwfl0eC5AhIissXNM&#10;Cr4pwGb9+LDCUruRv2g4xkYkCIcSFZgY+1LKUBmyGOauJ05e7bzFmKRvpPY4Jrjt5CLLcmmx5bRg&#10;sKe9oep2vFsFyDez75f34ur1JWv07rNu66tSs6dp+w4i0hT/w3/tD60gf32D3zPpCMj1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zSvKxAAAANwAAAAPAAAAAAAAAAAA&#10;AAAAAKECAABkcnMvZG93bnJldi54bWxQSwUGAAAAAAQABAD5AAAAkgMAAAAA&#10;" strokeweight="33e-5mm">
                  <v:stroke joinstyle="bevel" endcap="round"/>
                </v:line>
                <v:rect id="Rectangle 644" o:spid="_x0000_s1667" style="position:absolute;left:6597;top:15697;width:3137;height:13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72pMEA&#10;AADcAAAADwAAAGRycy9kb3ducmV2LnhtbESP3YrCMBSE7xd8h3AE79ZUkSLVKMuCoMveWH2AQ3P6&#10;g8lJSaKtb79ZELwcZuYbZrsfrREP8qFzrGAxz0AQV0533Ci4Xg6faxAhIms0jknBkwLsd5OPLRba&#10;DXymRxkbkSAcClTQxtgXUoaqJYth7nri5NXOW4xJ+kZqj0OCWyOXWZZLix2nhRZ7+m6pupV3q0Be&#10;ysOwLo3P3M+y/jWn47kmp9RsOn5tQEQa4zv8ah+1gnyVw/+ZdATk7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5+9qTBAAAA3AAAAA8AAAAAAAAAAAAAAAAAmAIAAGRycy9kb3du&#10;cmV2LnhtbFBLBQYAAAAABAAEAPUAAACGAwAAAAA=&#10;" filled="f" stroked="f">
                  <v:textbox style="mso-fit-shape-to-text:t" inset="0,0,0,0">
                    <w:txbxContent>
                      <w:p w:rsidR="00D503F2" w:rsidRDefault="00D503F2">
                        <w:pPr>
                          <w:ind w:left="0"/>
                        </w:pPr>
                        <w:r>
                          <w:rPr>
                            <w:rFonts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645" o:spid="_x0000_s1668" style="position:absolute;flip:x;visibility:visible;mso-wrap-style:square" from="17075,10928" to="17443,114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xKG18UAAADcAAAADwAAAGRycy9kb3ducmV2LnhtbESP22rCQBRF34X+w3AKfasTi5cYHSUU&#10;hBYtxcsHHDLHJJo5E2amJv37jlDwcbMvi71c96YRN3K+tqxgNExAEBdW11wqOB03rykIH5A1NpZJ&#10;wS95WK+eBkvMtO14T7dDKEUcYZ+hgiqENpPSFxUZ9EPbEkfvbJ3BEKUrpXbYxXHTyLckmUqDNUdC&#10;hS29V1RcDz8mci/7bXLK8+/Ubl03n6STL9p9KvXy3OcLEIH68Aj/tz+0gul4Bvcz8QjI1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xKG18UAAADcAAAADwAAAAAAAAAA&#10;AAAAAAChAgAAZHJzL2Rvd25yZXYueG1sUEsFBgAAAAAEAAQA+QAAAJMDAAAAAA==&#10;" strokeweight="33e-5mm"/>
                <v:line id="Line 646" o:spid="_x0000_s1669" style="position:absolute;flip:x;visibility:visible;mso-wrap-style:square" from="16414,11734" to="16783,122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0SpcIAAADcAAAADwAAAGRycy9kb3ducmV2LnhtbERPzWrCQBC+F/oOyxS81U1LlTR1lVAQ&#10;KlqK1gcYstMkbXY27K4mvr1zEHr8+P4Xq9F16kwhtp4NPE0zUMSVty3XBo7f68ccVEzIFjvPZOBC&#10;EVbL+7sFFtYPvKfzIdVKQjgWaKBJqS+0jlVDDuPU98TC/fjgMAkMtbYBBwl3nX7Osrl22LI0NNjT&#10;e0PV3+HkpPd3v82OZfmV+20YXmf57JN2G2MmD2P5BirRmP7FN/eHNTB/kbVyRo6AXl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o0SpcIAAADcAAAADwAAAAAAAAAAAAAA&#10;AAChAgAAZHJzL2Rvd25yZXYueG1sUEsFBgAAAAAEAAQA+QAAAJADAAAAAA==&#10;" strokeweight="33e-5mm"/>
                <v:line id="Line 647" o:spid="_x0000_s1670" style="position:absolute;flip:x;visibility:visible;mso-wrap-style:square" from="15754,12547" to="16122,130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cG3PsQAAADcAAAADwAAAGRycy9kb3ducmV2LnhtbESP3WrCQBCF7wu+wzKCd3WjqMToKkEo&#10;KLYUfx5gyI5JNDsbdrcmfftuodDLw/n5OOttbxrxJOdrywom4wQEcWF1zaWC6+XtNQXhA7LGxjIp&#10;+CYP283gZY2Zth2f6HkOpYgj7DNUUIXQZlL6oiKDfmxb4ujdrDMYonSl1A67OG4aOU2ShTRYcyRU&#10;2NKuouJx/jKRez8dk2uef6b26LrlPJ1/0PtBqdGwz1cgAvXhP/zX3msFi9kSfs/EIyA3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wbc+xAAAANwAAAAPAAAAAAAAAAAA&#10;AAAAAKECAABkcnMvZG93bnJldi54bWxQSwUGAAAAAAQABAD5AAAAkgMAAAAA&#10;" strokeweight="33e-5mm"/>
                <v:line id="Line 648" o:spid="_x0000_s1671" style="position:absolute;flip:x;visibility:visible;mso-wrap-style:square" from="15100,13354" to="15462,138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KIfsIAAADcAAAADwAAAGRycy9kb3ducmV2LnhtbERPzUrDQBC+C32HZQre7KZCShq7LUEQ&#10;lCrS2gcYstMkbXY27K5NfHvnIHj8+P43u8n16kYhdp4NLBcZKOLa244bA6evl4cCVEzIFnvPZOCH&#10;Iuy2s7sNltaPfKDbMTVKQjiWaKBNaSi1jnVLDuPCD8TCnX1wmASGRtuAo4S7Xj9m2Uo77FgaWhzo&#10;uaX6evx20ns57LNTVX0Wfh/GdV7kH/T+Zsz9fKqeQCWa0r/4z/1qDaxymS9n5Ajo7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SKIfsIAAADcAAAADwAAAAAAAAAAAAAA&#10;AAChAgAAZHJzL2Rvd25yZXYueG1sUEsFBgAAAAAEAAQA+QAAAJADAAAAAA==&#10;" strokeweight="33e-5mm"/>
                <v:line id="Line 649" o:spid="_x0000_s1672" style="position:absolute;flip:x;visibility:visible;mso-wrap-style:square" from="14439,14160" to="14801,14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4t5cQAAADcAAAADwAAAGRycy9kb3ducmV2LnhtbESP3WrCQBCF74W+wzJC73RjIRKjq4RC&#10;oUWL+PMAQ3aapGZnw+7WxLd3hYKXh/PzcVabwbTiSs43lhXMpgkI4tLqhisF59PHJAPhA7LG1jIp&#10;uJGHzfpltMJc254PdD2GSsQR9jkqqEPocil9WZNBP7UdcfR+rDMYonSV1A77OG5a+ZYkc2mw4Uio&#10;saP3msrL8c9E7u9hm5yLYp/ZresXaZZ+0+5LqdfxUCxBBBrCM/zf/tQK5ukMHmfiEZD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bi3lxAAAANwAAAAPAAAAAAAAAAAA&#10;AAAAAKECAABkcnMvZG93bnJldi54bWxQSwUGAAAAAAQABAD5AAAAkgMAAAAA&#10;" strokeweight="33e-5mm"/>
                <v:line id="Line 650" o:spid="_x0000_s1673" style="position:absolute;flip:x;visibility:visible;mso-wrap-style:square" from="13779,14966" to="14147,15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ryzksMAAADcAAAADwAAAGRycy9kb3ducmV2LnhtbESP32rCMBTG7we+QziCdzNVqNTOKEUQ&#10;JipD5wMcmrO2szkpSWa7t18EYZcf358f32ozmFbcyfnGsoLZNAFBXFrdcKXg+rl7zUD4gKyxtUwK&#10;fsnDZj16WWGubc9nul9CJeII+xwV1CF0uZS+rMmgn9qOOHpf1hkMUbpKaod9HDetnCfJQhpsOBJq&#10;7GhbU3m7/JjI/T4fkmtRfGT24PplmqUnOu6VmoyH4g1EoCH8h5/td61gkc7hcSYeAbn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8s5LDAAAA3AAAAA8AAAAAAAAAAAAA&#10;AAAAoQIAAGRycy9kb3ducmV2LnhtbFBLBQYAAAAABAAEAPkAAACRAwAAAAA=&#10;" strokeweight="33e-5mm"/>
                <v:line id="Line 651" o:spid="_x0000_s1674" style="position:absolute;flip:x;visibility:visible;mso-wrap-style:square" from="13119,15773" to="13487,162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AWCcQAAADcAAAADwAAAGRycy9kb3ducmV2LnhtbESP3WrCQBCF7wXfYRmhd7ppSyRNXSUU&#10;hBYt4s8DDNlpkjY7G3ZXE9/eFQpeHs7Px1msBtOKCznfWFbwPEtAEJdWN1wpOB3X0wyED8gaW8uk&#10;4EoeVsvxaIG5tj3v6XIIlYgj7HNUUIfQ5VL6siaDfmY74uj9WGcwROkqqR32cdy08iVJ5tJgw5FQ&#10;Y0cfNZV/h7OJ3N/9JjkVxS6zG9e/pVn6TdsvpZ4mQ/EOItAQHuH/9qdWME9f4X4mHgG5v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8BYJxAAAANwAAAAPAAAAAAAAAAAA&#10;AAAAAKECAABkcnMvZG93bnJldi54bWxQSwUGAAAAAAQABAD5AAAAkgMAAAAA&#10;" strokeweight="33e-5mm"/>
                <v:line id="Line 652" o:spid="_x0000_s1675" style="position:absolute;flip:x;visibility:visible;mso-wrap-style:square" from="12458,16579" to="12827,17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hmOfcQAAADcAAAADwAAAGRycy9kb3ducmV2LnhtbESP3WrCQBCF7wXfYRmhd7ppaSRNXSUU&#10;hBYt4s8DDNlpkjY7G3ZXE9/eFQpeHs7Px1msBtOKCznfWFbwPEtAEJdWN1wpOB3X0wyED8gaW8uk&#10;4EoeVsvxaIG5tj3v6XIIlYgj7HNUUIfQ5VL6siaDfmY74uj9WGcwROkqqR32cdy08iVJ5tJgw5FQ&#10;Y0cfNZV/h7OJ3N/9JjkVxS6zG9e/pVn6TdsvpZ4mQ/EOItAQHuH/9qdWME9f4X4mHgG5v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GY59xAAAANwAAAAPAAAAAAAAAAAA&#10;AAAAAKECAABkcnMvZG93bnJldi54bWxQSwUGAAAAAAQABAD5AAAAkgMAAAAA&#10;" strokeweight="33e-5mm"/>
                <v:line id="Line 653" o:spid="_x0000_s1676" style="position:absolute;flip:x;visibility:visible;mso-wrap-style:square" from="11798,17386" to="12166,179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VUr5sMAAADcAAAADwAAAGRycy9kb3ducmV2LnhtbESP3WrCQBCF7wu+wzIF7+qmhUhMXSUI&#10;BcUW8ecBhuw0iWZnw+5q4tu7hYKXh/PzcebLwbTiRs43lhW8TxIQxKXVDVcKTsevtwyED8gaW8uk&#10;4E4elovRyxxzbXve0+0QKhFH2OeooA6hy6X0ZU0G/cR2xNH7tc5giNJVUjvs47hp5UeSTKXBhiOh&#10;xo5WNZWXw9VE7nm/TU5Fscvs1vWzNEt/6Huj1Ph1KD5BBBrCM/zfXmsF0zSFvzPxCMjF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lVK+bDAAAA3AAAAA8AAAAAAAAAAAAA&#10;AAAAoQIAAGRycy9kb3ducmV2LnhtbFBLBQYAAAAABAAEAPkAAACRAwAAAAA=&#10;" strokeweight="33e-5mm"/>
                <v:line id="Line 654" o:spid="_x0000_s1677" style="position:absolute;flip:x;visibility:visible;mso-wrap-style:square" from="11137,18192" to="11506,18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e1kcMAAADcAAAADwAAAGRycy9kb3ducmV2LnhtbESP32rCMBTG7wXfIRxhd5o6aOmqUYow&#10;2HBDdD7AoTm21eakJJnt3n4ZDLz8+P78+Nbb0XTiTs63lhUsFwkI4srqlmsF56/XeQ7CB2SNnWVS&#10;8EMetpvpZI2FtgMf6X4KtYgj7AtU0ITQF1L6qiGDfmF74uhdrDMYonS11A6HOG46+ZwkmTTYciQ0&#10;2NOuoep2+jaRez3uk3NZHnK7d8NLmqef9PGu1NNsLFcgAo3hEf5vv2kFWZrB35l4BOTm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mHtZHDAAAA3AAAAA8AAAAAAAAAAAAA&#10;AAAAoQIAAGRycy9kb3ducmV2LnhtbFBLBQYAAAAABAAEAPkAAACRAwAAAAA=&#10;" strokeweight="33e-5mm"/>
                <v:line id="Line 655" o:spid="_x0000_s1678" style="position:absolute;flip:x;visibility:visible;mso-wrap-style:square" from="10477,18999" to="10845,194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sQCsQAAADcAAAADwAAAGRycy9kb3ducmV2LnhtbESP3WrCQBCF7wu+wzKCd3WjEJumrhKE&#10;gmKL+PMAQ3aapGZnw+7WxLfvFgpeHs7Px1muB9OKGznfWFYwmyYgiEurG64UXM7vzxkIH5A1tpZJ&#10;wZ08rFejpyXm2vZ8pNspVCKOsM9RQR1Cl0vpy5oM+qntiKP3ZZ3BEKWrpHbYx3HTynmSLKTBhiOh&#10;xo42NZXX04+J3O/jPrkUxSGze9e/pln6SR87pSbjoXgDEWgIj/B/e6sVLNIX+DsTj4B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2yxAKxAAAANwAAAAPAAAAAAAAAAAA&#10;AAAAAKECAABkcnMvZG93bnJldi54bWxQSwUGAAAAAAQABAD5AAAAkgMAAAAA&#10;" strokeweight="33e-5mm"/>
                <v:line id="Line 656" o:spid="_x0000_s1679" style="position:absolute;flip:y;visibility:visible;mso-wrap-style:square" from="10477,18338" to="10845,194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USib4AAADcAAAADwAAAGRycy9kb3ducmV2LnhtbERPy4rCMBTdC/5DuII7TVUUqUZRQXCW&#10;PhDcXZrbptjclCRq5+8niwGXh/NebzvbiDf5UDtWMBlnIIgLp2uuFNyux9ESRIjIGhvHpOCXAmw3&#10;/d4ac+0+fKb3JVYihXDIUYGJsc2lDIUhi2HsWuLElc5bjAn6SmqPnxRuGznNsoW0WHNqMNjSwVDx&#10;vLysAuSnObSz1/Lh9T2r9P6nrMuHUsNBt1uBiNTFr/jffdIKFvO0Np1JR0Bu/g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pFRKJvgAAANwAAAAPAAAAAAAAAAAAAAAAAKEC&#10;AABkcnMvZG93bnJldi54bWxQSwUGAAAAAAQABAD5AAAAjAMAAAAA&#10;" strokeweight="33e-5mm">
                  <v:stroke joinstyle="bevel" endcap="round"/>
                </v:line>
                <v:line id="Line 657" o:spid="_x0000_s1680" style="position:absolute;flip:y;visibility:visible;mso-wrap-style:square" from="10477,18853" to="11506,194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m3EsQAAADcAAAADwAAAGRycy9kb3ducmV2LnhtbESPwWrDMBBE74X8g9hCbrXchgbXjRLS&#10;QKA91gmB3BZrbZlYKyMpsfP3VaHQ4zAzb5jVZrK9uJEPnWMFz1kOgrh2uuNWwfGwfypAhIissXdM&#10;Cu4UYLOePayw1G7kb7pVsRUJwqFEBSbGoZQy1IYshswNxMlrnLcYk/St1B7HBLe9fMnzpbTYcVow&#10;ONDOUH2prlYB8sXshsW1OHt9ylv98dV0zVmp+eO0fQcRaYr/4b/2p1awfH2D3zPpCMj1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WbcSxAAAANwAAAAPAAAAAAAAAAAA&#10;AAAAAKECAABkcnMvZG93bnJldi54bWxQSwUGAAAAAAQABAD5AAAAkgMAAAAA&#10;" strokeweight="33e-5mm">
                  <v:stroke joinstyle="bevel" endcap="round"/>
                </v:line>
                <v:rect id="Rectangle 658" o:spid="_x0000_s1681" style="position:absolute;left:12388;top:15405;width:3137;height:13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6XK70A&#10;AADcAAAADwAAAGRycy9kb3ducmV2LnhtbERPy4rCMBTdD/gP4QruxlQXRapRRBBU3FjnAy7N7QOT&#10;m5JEW//eLIRZHs57sxutES/yoXOsYDHPQBBXTnfcKPi7H39XIEJE1mgck4I3BdhtJz8bLLQb+Eav&#10;MjYihXAoUEEbY19IGaqWLIa564kTVztvMSboG6k9DincGrnMslxa7Dg1tNjToaXqUT6tAnkvj8Oq&#10;ND5zl2V9NefTrSan1Gw67tcgIo3xX/x1n7SCPE/z05l0BOT2A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dW6XK70AAADcAAAADwAAAAAAAAAAAAAAAACYAgAAZHJzL2Rvd25yZXYu&#10;eG1sUEsFBgAAAAAEAAQA9QAAAIIDAAAAAA==&#10;" filled="f" stroked="f">
                  <v:textbox style="mso-fit-shape-to-text:t" inset="0,0,0,0">
                    <w:txbxContent>
                      <w:p w:rsidR="00D503F2" w:rsidRDefault="00D503F2">
                        <w:pPr>
                          <w:ind w:left="0"/>
                        </w:pPr>
                        <w:r>
                          <w:rPr>
                            <w:rFonts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659" o:spid="_x0000_s1682" style="position:absolute;flip:x;visibility:visible;mso-wrap-style:square" from="22498,15995" to="23012,161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ALnWMQAAADcAAAADwAAAGRycy9kb3ducmV2LnhtbESPy2rDMBBF94X+g5hAd42cQIzjWA6m&#10;EGhJS8jjAwZraruxRkZSY/fvq0Ihy8t9HG6xnUwvbuR8Z1nBYp6AIK6t7rhRcDnvnjMQPiBr7C2T&#10;gh/ysC0fHwrMtR35SLdTaEQcYZ+jgjaEIZfS1y0Z9HM7EEfv0zqDIUrXSO1wjOOml8skSaXBjiOh&#10;xYFeWqqvp28TuV/HfXKpqkNm925cr7LVB72/KfU0m6oNiEBTuIf/269aQZou4O9MPAKy/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AudYxAAAANwAAAAPAAAAAAAAAAAA&#10;AAAAAKECAABkcnMvZG93bnJldi54bWxQSwUGAAAAAAQABAD5AAAAkgMAAAAA&#10;" strokeweight="33e-5mm"/>
                <v:line id="Line 660" o:spid="_x0000_s1683" style="position:absolute;flip:x;visibility:visible;mso-wrap-style:square" from="21691,16287" to="22205,165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NB5L8MAAADcAAAADwAAAGRycy9kb3ducmV2LnhtbESP32rCMBTG7we+QziCdzNVsNTOKEUQ&#10;JipD5wMcmrO2szkpSWa7t18EYZcf358f32ozmFbcyfnGsoLZNAFBXFrdcKXg+rl7zUD4gKyxtUwK&#10;fsnDZj16WWGubc9nul9CJeII+xwV1CF0uZS+rMmgn9qOOHpf1hkMUbpKaod9HDetnCdJKg02HAk1&#10;drStqbxdfkzkfp8PybUoPjJ7cP1ykS1OdNwrNRkPxRuIQEP4Dz/b71pBms7hcSYeAbn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jQeS/DAAAA3AAAAA8AAAAAAAAAAAAA&#10;AAAAoQIAAGRycy9kb3ducmV2LnhtbFBLBQYAAAAABAAEAPkAAACRAwAAAAA=&#10;" strokeweight="33e-5mm"/>
                <v:line id="Line 661" o:spid="_x0000_s1684" style="position:absolute;flip:x;visibility:visible;mso-wrap-style:square" from="20885,16649" to="21399,16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5zctMQAAADcAAAADwAAAGRycy9kb3ducmV2LnhtbESP3WrCQBCF7wu+wzKCd3WjYkhTVwlC&#10;QbFF/HmAITtNUrOzYXdr0rfvFgpeHs7Px1ltBtOKOznfWFYwmyYgiEurG64UXC9vzxkIH5A1tpZJ&#10;wQ952KxHTyvMte35RPdzqEQcYZ+jgjqELpfSlzUZ9FPbEUfv0zqDIUpXSe2wj+OmlfMkSaXBhiOh&#10;xo62NZW387eJ3K/TIbkWxTGzB9e/LLPlB73vlZqMh+IVRKAhPML/7Z1WkKYL+DsTj4Bc/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nNy0xAAAANwAAAAPAAAAAAAAAAAA&#10;AAAAAKECAABkcnMvZG93bnJldi54bWxQSwUGAAAAAAQABAD5AAAAkgMAAAAA&#10;" strokeweight="33e-5mm"/>
                <v:line id="Line 662" o:spid="_x0000_s1685" style="position:absolute;flip:x;visibility:visible;mso-wrap-style:square" from="20078,16948" to="20593,171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VEwMQAAADcAAAADwAAAGRycy9kb3ducmV2LnhtbESP3WrCQBCF7wu+wzKCd3WjaEhTVwlC&#10;QbFF/HmAITtNUrOzYXdr0rfvFgpeHs7Px1ltBtOKOznfWFYwmyYgiEurG64UXC9vzxkIH5A1tpZJ&#10;wQ952KxHTyvMte35RPdzqEQcYZ+jgjqELpfSlzUZ9FPbEUfv0zqDIUpXSe2wj+OmlfMkSaXBhiOh&#10;xo62NZW387eJ3K/TIbkWxTGzB9e/LLPlB73vlZqMh+IVRKAhPML/7Z1WkKYL+DsTj4Bc/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dUTAxAAAANwAAAAPAAAAAAAAAAAA&#10;AAAAAKECAABkcnMvZG93bnJldi54bWxQSwUGAAAAAAQABAD5AAAAkgMAAAAA&#10;" strokeweight="33e-5mm"/>
                <v:line id="Line 663" o:spid="_x0000_s1686" style="position:absolute;flip:x;visibility:visible;mso-wrap-style:square" from="19272,17310" to="19786,175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znhW8MAAADcAAAADwAAAGRycy9kb3ducmV2LnhtbESP32rCMBTG7wXfIRxhd5o6aOmqUYow&#10;2HBDdD7AoTm21eakJJnt3n4ZDLz8+P78+Nbb0XTiTs63lhUsFwkI4srqlmsF56/XeQ7CB2SNnWVS&#10;8EMetpvpZI2FtgMf6X4KtYgj7AtU0ITQF1L6qiGDfmF74uhdrDMYonS11A6HOG46+ZwkmTTYciQ0&#10;2NOuoep2+jaRez3uk3NZHnK7d8NLmqef9PGu1NNsLFcgAo3hEf5vv2kFWZbC35l4BOTm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c54VvDAAAA3AAAAA8AAAAAAAAAAAAA&#10;AAAAoQIAAGRycy9kb3ducmV2LnhtbFBLBQYAAAAABAAEAPkAAACRAwAAAAA=&#10;" strokeweight="33e-5mm"/>
                <v:line id="Line 664" o:spid="_x0000_s1687" style="position:absolute;flip:x;visibility:visible;mso-wrap-style:square" from="18465,17678" to="18980,179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+t/LMQAAADcAAAADwAAAGRycy9kb3ducmV2LnhtbESP32rCMBTG7we+QzgD72a6gaXrmkoR&#10;BoobQ+cDHJqzttqclCTa+vZmMNjlx/fnx1esJtOLKznfWVbwvEhAENdWd9woOH6/P2UgfEDW2Fsm&#10;BTfysCpnDwXm2o68p+shNCKOsM9RQRvCkEvp65YM+oUdiKP3Y53BEKVrpHY4xnHTy5ckSaXBjiOh&#10;xYHWLdXnw8VE7mm/S45V9ZXZnRtfl9nykz62Ss0fp+oNRKAp/If/2hutIE1T+D0Tj4As7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638sxAAAANwAAAAPAAAAAAAAAAAA&#10;AAAAAKECAABkcnMvZG93bnJldi54bWxQSwUGAAAAAAQABAD5AAAAkgMAAAAA&#10;" strokeweight="33e-5mm"/>
                <v:line id="Line 665" o:spid="_x0000_s1688" style="position:absolute;flip:x;visibility:visible;mso-wrap-style:square" from="17665,17970" to="18173,181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Kfat8QAAADcAAAADwAAAGRycy9kb3ducmV2LnhtbESP3WrCQBCF7wu+wzKCd3WjYJqmrhKE&#10;gmKL+PMAQ3aapGZnw+7WxLfvFgpeHs7Px1muB9OKGznfWFYwmyYgiEurG64UXM7vzxkIH5A1tpZJ&#10;wZ08rFejpyXm2vZ8pNspVCKOsM9RQR1Cl0vpy5oM+qntiKP3ZZ3BEKWrpHbYx3HTynmSpNJgw5FQ&#10;Y0ebmsrr6cdE7vdxn1yK4pDZvetfF9nikz52Sk3GQ/EGItAQHuH/9lYrSNMX+DsTj4B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p9q3xAAAANwAAAAPAAAAAAAAAAAA&#10;AAAAAKECAABkcnMvZG93bnJldi54bWxQSwUGAAAAAAQABAD5AAAAkgMAAAAA&#10;" strokeweight="33e-5mm"/>
                <v:line id="Line 666" o:spid="_x0000_s1689" style="position:absolute;flip:x;visibility:visible;mso-wrap-style:square" from="16859,18338" to="17367,185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hOxcEAAADcAAAADwAAAGRycy9kb3ducmV2LnhtbERP20rDQBB9F/yHZQTf7EahIU27LaFQ&#10;UKpILx8wZKdJanY27K5N/HvnQfDxcO6rzeR6daMQO88GnmcZKOLa244bA+fT7qkAFROyxd4zGfih&#10;CJv1/d0KS+tHPtDtmBolIRxLNNCmNJRax7olh3HmB2LhLj44TAJDo23AUcJdr1+yLNcOO5aGFgfa&#10;tlR/Hb+d9F4P++xcVZ+F34dxMS/mH/T+Zszjw1QtQSWa0r/4z/1qDeS5rJUzcgT0+h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JOE7FwQAAANwAAAAPAAAAAAAAAAAAAAAA&#10;AKECAABkcnMvZG93bnJldi54bWxQSwUGAAAAAAQABAD5AAAAjwMAAAAA&#10;" strokeweight="33e-5mm"/>
                <v:line id="Line 667" o:spid="_x0000_s1690" style="position:absolute;flip:x;visibility:visible;mso-wrap-style:square" from="16052,18707" to="16560,189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TrXsQAAADcAAAADwAAAGRycy9kb3ducmV2LnhtbESP3WrCQBCF7wXfYZmCd7ppwRCjqwSh&#10;oGgp/jzAkB2TtNnZsLua9O27QqGXh/PzcVabwbTiQc43lhW8zhIQxKXVDVcKrpf3aQbCB2SNrWVS&#10;8EMeNuvxaIW5tj2f6HEOlYgj7HNUUIfQ5VL6siaDfmY74ujdrDMYonSV1A77OG5a+ZYkqTTYcCTU&#10;2NG2pvL7fDeR+3U6JNei+MzswfWLeTb/oONeqcnLUCxBBBrCf/ivvdMK0nQBzzPxCMj1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dOtexAAAANwAAAAPAAAAAAAAAAAA&#10;AAAAAKECAABkcnMvZG93bnJldi54bWxQSwUGAAAAAAQABAD5AAAAkgMAAAAA&#10;" strokeweight="33e-5mm"/>
                <v:line id="Line 668" o:spid="_x0000_s1691" style="position:absolute;flip:x;visibility:visible;mso-wrap-style:square" from="15246,18999" to="15754,19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fUHsIAAADcAAAADwAAAGRycy9kb3ducmV2LnhtbERPzWrCQBC+F/oOyxR6q5sWtGnqKqEg&#10;VLQUrQ8wZKdJ2uxs2F1NfHvnIHj8+P7ny9F16kQhtp4NPE8yUMSVty3XBg4/q6ccVEzIFjvPZOBM&#10;EZaL+7s5FtYPvKPTPtVKQjgWaKBJqS+0jlVDDuPE98TC/frgMAkMtbYBBwl3nX7Jspl22LI0NNjT&#10;R0PV//7opPdvt8kOZfmd+00Y3qb59Iu2a2MeH8byHVSiMd3EV/enNTB7lflyRo6AXl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pfUHsIAAADcAAAADwAAAAAAAAAAAAAA&#10;AAChAgAAZHJzL2Rvd25yZXYueG1sUEsFBgAAAAAEAAQA+QAAAJADAAAAAA==&#10;" strokeweight="33e-5mm"/>
                <v:line id="Line 669" o:spid="_x0000_s1692" style="position:absolute;flip:x;visibility:visible;mso-wrap-style:square" from="14439,19367" to="14947,195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dtxhcQAAADcAAAADwAAAGRycy9kb3ducmV2LnhtbESP3WrCQBCF7wu+wzKCd3WjoI3RVYJQ&#10;UGwp/jzAkB2TaHY27G5NfPtuodDLw/n5OKtNbxrxIOdrywom4wQEcWF1zaWCy/n9NQXhA7LGxjIp&#10;eJKHzXrwssJM246P9DiFUsQR9hkqqEJoMyl9UZFBP7YtcfSu1hkMUbpSaoddHDeNnCbJXBqsORIq&#10;bGlbUXE/fZvIvR0PySXPv1J7cN1ils4+6WOv1GjY50sQgfrwH/5r77SC+dsEfs/EIyDX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23GFxAAAANwAAAAPAAAAAAAAAAAA&#10;AAAAAKECAABkcnMvZG93bnJldi54bWxQSwUGAAAAAAQABAD5AAAAkgMAAAAA&#10;" strokeweight="33e-5mm"/>
                <v:line id="Line 670" o:spid="_x0000_s1693" style="position:absolute;flip:x;visibility:visible;mso-wrap-style:square" from="13633,19735" to="14147,199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Qnv8sQAAADcAAAADwAAAGRycy9kb3ducmV2LnhtbESP3WrCQBCF7wu+wzKCd3WjoI3RVYJQ&#10;sNhS/HmAITsm0exs2N2a9O27gtDLw/n5OKtNbxpxJ+drywom4wQEcWF1zaWC8+n9NQXhA7LGxjIp&#10;+CUPm/XgZYWZth0f6H4MpYgj7DNUUIXQZlL6oiKDfmxb4uhdrDMYonSl1A67OG4aOU2SuTRYcyRU&#10;2NK2ouJ2/DGRez3sk3Oef6d277rFLJ190eeHUqNhny9BBOrDf/jZ3mkF87cpPM7EIyD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Ce/yxAAAANwAAAAPAAAAAAAAAAAA&#10;AAAAAKECAABkcnMvZG93bnJldi54bWxQSwUGAAAAAAQABAD5AAAAkgMAAAAA&#10;" strokeweight="33e-5mm"/>
                <v:line id="Line 671" o:spid="_x0000_s1694" style="position:absolute;flip:x;visibility:visible;mso-wrap-style:square" from="12827,20027" to="13341,202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kVKacQAAADcAAAADwAAAGRycy9kb3ducmV2LnhtbESP3WrCQBCF74W+wzKF3tWNFTVGVwkF&#10;oUVL8ecBhuyYRLOzYXdr0rfvCgUvD+fn4yzXvWnEjZyvLSsYDRMQxIXVNZcKTsfNawrCB2SNjWVS&#10;8Ese1qunwRIzbTve0+0QShFH2GeooAqhzaT0RUUG/dC2xNE7W2cwROlKqR12cdw08i1JptJgzZFQ&#10;YUvvFRXXw4+J3Mt+m5zy/Du1W9fNJ+nki3afSr089/kCRKA+PML/7Q+tYDobw/1MPAJy9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RUppxAAAANwAAAAPAAAAAAAAAAAA&#10;AAAAAKECAABkcnMvZG93bnJldi54bWxQSwUGAAAAAAQABAD5AAAAkgMAAAAA&#10;" strokeweight="33e-5mm"/>
                <v:line id="Line 672" o:spid="_x0000_s1695" style="position:absolute;flip:x;visibility:visible;mso-wrap-style:square" from="12458,20396" to="12534,204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zSHcUAAADcAAAADwAAAGRycy9kb3ducmV2LnhtbESP22rCQBRF34X+w3AKfasTi5cYHSUU&#10;hBYtxcsHHDLHJJo5E2amJv37jlDwcbMvi71c96YRN3K+tqxgNExAEBdW11wqOB03rykIH5A1NpZJ&#10;wS95WK+eBkvMtO14T7dDKEUcYZ+hgiqENpPSFxUZ9EPbEkfvbJ3BEKUrpXbYxXHTyLckmUqDNUdC&#10;hS29V1RcDz8mci/7bXLK8+/Ubl03n6STL9p9KvXy3OcLEIH68Aj/tz+0gulsDPcz8QjI1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azSHcUAAADcAAAADwAAAAAAAAAA&#10;AAAAAAChAgAAZHJzL2Rvd25yZXYueG1sUEsFBgAAAAAEAAQA+QAAAJMDAAAAAA==&#10;" strokeweight="33e-5mm"/>
                <v:line id="Line 673" o:spid="_x0000_s1696" style="position:absolute;flip:y;visibility:visible;mso-wrap-style:square" from="12458,19659" to="13265,204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Hhd8QAAADcAAAADwAAAGRycy9kb3ducmV2LnhtbESPwWrDMBBE74X8g9hCbo3chibGjRLS&#10;QKA91gmF3BZrbZlYKyPJsfP3VaHQ4zAzb5jNbrKduJEPrWMFz4sMBHHldMuNgvPp+JSDCBFZY+eY&#10;FNwpwG47e9hgod3IX3QrYyMShEOBCkyMfSFlqAxZDAvXEyevdt5iTNI3UnscE9x28iXLVtJiy2nB&#10;YE8HQ9W1HKwC5Ks59Mshv3j9nTX6/bNu64tS88dp/wYi0hT/w3/tD61gtX6F3zPpCMjt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oeF3xAAAANwAAAAPAAAAAAAAAAAA&#10;AAAAAKECAABkcnMvZG93bnJldi54bWxQSwUGAAAAAAQABAD5AAAAkgMAAAAA&#10;" strokeweight="33e-5mm">
                  <v:stroke joinstyle="bevel" endcap="round"/>
                </v:line>
                <v:line id="Line 674" o:spid="_x0000_s1697" style="position:absolute;visibility:visible;mso-wrap-style:square" from="12458,20466" to="13633,204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fQs8YAAADcAAAADwAAAGRycy9kb3ducmV2LnhtbESPUWvCMBSF3wf7D+EOfJvppnZajTIE&#10;ZbCHMucPuDTXpqy56ZKsVn/9MhD2eDjnfIez2gy2FT350DhW8DTOQBBXTjdcKzh+7h7nIEJE1tg6&#10;JgUXCrBZ39+tsNDuzB/UH2ItEoRDgQpMjF0hZagMWQxj1xEn7+S8xZikr6X2eE5w28rnLMulxYbT&#10;gsGOtoaqr8OPVfDtp7N9+T6J1+181w+LaWkmfanU6GF4XYKINMT/8K39phXkLzn8nUlHQK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qH0LPGAAAA3AAAAA8AAAAAAAAA&#10;AAAAAAAAoQIAAGRycy9kb3ducmV2LnhtbFBLBQYAAAAABAAEAPkAAACUAwAAAAA=&#10;" strokeweight="33e-5mm">
                  <v:stroke joinstyle="bevel" endcap="round"/>
                </v:line>
                <v:rect id="Rectangle 675" o:spid="_x0000_s1698" style="position:absolute;left:16122;top:18484;width:3137;height:131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6ZgsEA&#10;AADcAAAADwAAAGRycy9kb3ducmV2LnhtbESPzYoCMRCE7wu+Q2jB25rRg8qsUUQQVLw47gM0k54f&#10;TDpDEp3x7Y2wsMeiqr6i1tvBGvEkH1rHCmbTDARx6XTLtYLf2+F7BSJEZI3GMSl4UYDtZvS1xly7&#10;nq/0LGItEoRDjgqaGLtcylA2ZDFMXUecvMp5izFJX0vtsU9wa+Q8yxbSYstpocGO9g2V9+JhFchb&#10;cehXhfGZO8+rizkdrxU5pSbjYfcDItIQ/8N/7aNWsFgu4XMmHQG5e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9emYLBAAAA3AAAAA8AAAAAAAAAAAAAAAAAmAIAAGRycy9kb3du&#10;cmV2LnhtbFBLBQYAAAAABAAEAPUAAACGAwAAAAA=&#10;" filled="f" stroked="f">
                  <v:textbox style="mso-fit-shape-to-text:t" inset="0,0,0,0">
                    <w:txbxContent>
                      <w:p w:rsidR="00D503F2" w:rsidRDefault="00D503F2">
                        <w:pPr>
                          <w:ind w:left="0"/>
                        </w:pPr>
                        <w:r>
                          <w:rPr>
                            <w:rFonts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676" o:spid="_x0000_s1699" style="position:absolute;flip:x;visibility:visible;mso-wrap-style:square" from="15316,22301" to="15830,223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HYGMIAAADcAAAADwAAAGRycy9kb3ducmV2LnhtbERPzWrCQBC+F/oOyxR6q5sWtGnqKqEg&#10;VLQUrQ8wZKdJ2uxs2F1NfHvnIHj8+P7ny9F16kQhtp4NPE8yUMSVty3XBg4/q6ccVEzIFjvPZOBM&#10;EZaL+7s5FtYPvKPTPtVKQjgWaKBJqS+0jlVDDuPE98TC/frgMAkMtbYBBwl3nX7Jspl22LI0NNjT&#10;R0PV//7opPdvt8kOZfmd+00Y3qb59Iu2a2MeH8byHVSiMd3EV/enNTB7lbVyRo6AXl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OHYGMIAAADcAAAADwAAAAAAAAAAAAAA&#10;AAChAgAAZHJzL2Rvd25yZXYueG1sUEsFBgAAAAAEAAQA+QAAAJADAAAAAA==&#10;" strokeweight="33e-5mm"/>
                <v:line id="Line 677" o:spid="_x0000_s1700" style="position:absolute;flip:x;visibility:visible;mso-wrap-style:square" from="14509,22301" to="15024,223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619g8QAAADcAAAADwAAAGRycy9kb3ducmV2LnhtbESP3WrCQBCF7wu+wzKCd3WjoI3RVYJQ&#10;UGwp/jzAkB2TaHY27G5NfPtuodDLw/n5OKtNbxrxIOdrywom4wQEcWF1zaWCy/n9NQXhA7LGxjIp&#10;eJKHzXrwssJM246P9DiFUsQR9hkqqEJoMyl9UZFBP7YtcfSu1hkMUbpSaoddHDeNnCbJXBqsORIq&#10;bGlbUXE/fZvIvR0PySXPv1J7cN1ils4+6WOv1GjY50sQgfrwH/5r77SC+dsCfs/EIyDX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rX2DxAAAANwAAAAPAAAAAAAAAAAA&#10;AAAAAKECAABkcnMvZG93bnJldi54bWxQSwUGAAAAAAQABAD5AAAAkgMAAAAA&#10;" strokeweight="33e-5mm"/>
                <v:line id="Line 678" o:spid="_x0000_s1701" style="position:absolute;flip:x;visibility:visible;mso-wrap-style:square" from="13703,22301" to="14217,223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0KkOcEAAADcAAAADwAAAGRycy9kb3ducmV2LnhtbERPzWrCQBC+F/oOyxR6q5sKSkxdJRQK&#10;ihXR+gBDdpqkzc6G3dWkb985CB4/vv/lenSdulKIrWcDr5MMFHHlbcu1gfPXx0sOKiZki51nMvBH&#10;Edarx4clFtYPfKTrKdVKQjgWaKBJqS+0jlVDDuPE98TCffvgMAkMtbYBBwl3nZ5m2Vw7bFkaGuzp&#10;vaHq93Rx0vtz3GXnsjzkfheGxSyf7elza8zz01i+gUo0prv45t5YA/Nc5ssZOQJ69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HQqQ5wQAAANwAAAAPAAAAAAAAAAAAAAAA&#10;AKECAABkcnMvZG93bnJldi54bWxQSwUGAAAAAAQABAD5AAAAjwMAAAAA&#10;" strokeweight="33e-5mm"/>
                <v:line id="Line 679" o:spid="_x0000_s1702" style="position:absolute;flip:x;visibility:visible;mso-wrap-style:square" from="12896,22301" to="13411,223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4BosQAAADcAAAADwAAAGRycy9kb3ducmV2LnhtbESP32rCMBTG7wXfIRxhd5pWUGpnKkUQ&#10;NtwYOh/g0BzbanNSksx2b78MBrv8+P78+La70XTiQc63lhWkiwQEcWV1y7WCy+dhnoHwAVljZ5kU&#10;fJOHXTGdbDHXduATPc6hFnGEfY4KmhD6XEpfNWTQL2xPHL2rdQZDlK6W2uEQx00nl0mylgZbjoQG&#10;e9o3VN3PXyZyb6djcinLj8we3bBZZat3entV6mk2ls8gAo3hP/zXftEK1lkKv2fiEZDF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DgGixAAAANwAAAAPAAAAAAAAAAAA&#10;AAAAAKECAABkcnMvZG93bnJldi54bWxQSwUGAAAAAAQABAD5AAAAkgMAAAAA&#10;" strokeweight="33e-5mm"/>
                <v:line id="Line 680" o:spid="_x0000_s1703" style="position:absolute;flip:x;visibility:visible;mso-wrap-style:square" from="12458,22301" to="12604,223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Nyf1cMAAADcAAAADwAAAGRycy9kb3ducmV2LnhtbESP3WrCQBCF7wu+wzKCd3WjoMToKkEQ&#10;KrYUfx5gyI5JNDsbdrcmvr1bKPTycH4+zmrTm0Y8yPnasoLJOAFBXFhdc6ngct69pyB8QNbYWCYF&#10;T/KwWQ/eVphp2/GRHqdQijjCPkMFVQhtJqUvKjLox7Yljt7VOoMhSldK7bCL46aR0ySZS4M1R0KF&#10;LW0rKu6nHxO5t+MhueT5d2oPrlvM0tkXfe6VGg37fAkiUB/+w3/tD61gnk7h90w8AnL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jcn9XDAAAA3AAAAA8AAAAAAAAAAAAA&#10;AAAAoQIAAGRycy9kb3ducmV2LnhtbFBLBQYAAAAABAAEAPkAAACRAwAAAAA=&#10;" strokeweight="33e-5mm"/>
                <v:line id="Line 681" o:spid="_x0000_s1704" style="position:absolute;flip:y;visibility:visible;mso-wrap-style:square" from="12458,21863" to="13557,223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Gsv8IAAADcAAAADwAAAGRycy9kb3ducmV2LnhtbESPT4vCMBTE78J+h/AW9qbpKkipRlFh&#10;wT36B6G3R/PaFJuXkkTtfvuNIHgcZuY3zHI92E7cyYfWsYLvSQaCuHK65UbB+fQzzkGEiKyxc0wK&#10;/ijAevUxWmKh3YMPdD/GRiQIhwIVmBj7QspQGbIYJq4nTl7tvMWYpG+k9vhIcNvJaZbNpcWW04LB&#10;nnaGquvxZhUgX82un93y0utL1ujtb93WpVJfn8NmASLSEN/hV3uvFczzGTzPpCMgV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dGsv8IAAADcAAAADwAAAAAAAAAAAAAA&#10;AAChAgAAZHJzL2Rvd25yZXYueG1sUEsFBgAAAAAEAAQA+QAAAJADAAAAAA==&#10;" strokeweight="33e-5mm">
                  <v:stroke joinstyle="bevel" endcap="round"/>
                </v:line>
                <v:line id="Line 682" o:spid="_x0000_s1705" style="position:absolute;visibility:visible;mso-wrap-style:square" from="12458,22301" to="13557,227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ybeMYAAADcAAAADwAAAGRycy9kb3ducmV2LnhtbESPUWvCMBSF34X9h3AHvmnq7KTrjDIE&#10;ZeBDmdsPuDR3TbG56ZKsdvv1izDw8XDO+Q5nvR1tJwbyoXWsYDHPQBDXTrfcKPh4388KECEia+wc&#10;k4IfCrDd3E3WWGp34TcaTrERCcKhRAUmxr6UMtSGLIa564mT9+m8xZikb6T2eElw28mHLFtJiy2n&#10;BYM97QzV59O3VfDl88dDdVzG312xH8anvDLLoVJqej++PIOINMZb+L/9qhWsihyuZ9IRkJ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DMm3jGAAAA3AAAAA8AAAAAAAAA&#10;AAAAAAAAoQIAAGRycy9kb3ducmV2LnhtbFBLBQYAAAAABAAEAPkAAACUAwAAAAA=&#10;" strokeweight="33e-5mm">
                  <v:stroke joinstyle="bevel" endcap="round"/>
                </v:line>
                <v:rect id="Rectangle 683" o:spid="_x0000_s1706" style="position:absolute;left:12534;top:22523;width:3137;height:13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XSScEA&#10;AADcAAAADwAAAGRycy9kb3ducmV2LnhtbESP3YrCMBSE7xd8h3AE79ZUQSnVKMuCoMveWH2AQ3P6&#10;g8lJSaKtb79ZELwcZuYbZrsfrREP8qFzrGAxz0AQV0533Ci4Xg6fOYgQkTUax6TgSQH2u8nHFgvt&#10;Bj7To4yNSBAOBSpoY+wLKUPVksUwdz1x8mrnLcYkfSO1xyHBrZHLLFtLix2nhRZ7+m6pupV3q0Be&#10;ysOQl8Zn7mdZ/5rT8VyTU2o2Hb82ICKN8R1+tY9awTpfwf+ZdATk7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UV0knBAAAA3AAAAA8AAAAAAAAAAAAAAAAAmAIAAGRycy9kb3du&#10;cmV2LnhtbFBLBQYAAAAABAAEAPUAAACGAwAAAAA=&#10;" filled="f" stroked="f">
                  <v:textbox style="mso-fit-shape-to-text:t" inset="0,0,0,0">
                    <w:txbxContent>
                      <w:p w:rsidR="00D503F2" w:rsidRDefault="00D503F2">
                        <w:pPr>
                          <w:ind w:left="0"/>
                        </w:pPr>
                        <w:r>
                          <w:rPr>
                            <w:rFonts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684" o:spid="_x0000_s1707" style="position:absolute;visibility:visible;mso-wrap-style:square" from="37744,15259" to="38258,152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Mc06sMAAADcAAAADwAAAGRycy9kb3ducmV2LnhtbESPT2vCQBTE74LfYXlCb7qp0BiiG2lL&#10;BW9S++f8yL5kg9m36e5W47fvCgWPw8z8htlsR9uLM/nQOVbwuMhAENdOd9wq+PzYzQsQISJr7B2T&#10;gisF2FbTyQZL7S78TudjbEWCcChRgYlxKKUMtSGLYeEG4uQ1zluMSfpWao+XBLe9XGZZLi12nBYM&#10;DvRqqD4df62C4sd8s2v88vrC6Ff7p13+dvhS6mE2Pq9BRBrjPfzf3msFeZHD7Uw6ArL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jHNOrDAAAA3AAAAA8AAAAAAAAAAAAA&#10;AAAAoQIAAGRycy9kb3ducmV2LnhtbFBLBQYAAAAABAAEAPkAAACRAwAAAAA=&#10;" strokeweight="33e-5mm"/>
                <v:line id="Line 685" o:spid="_x0000_s1708" style="position:absolute;visibility:visible;mso-wrap-style:square" from="38550,15259" to="39065,152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4uRccMAAADcAAAADwAAAGRycy9kb3ducmV2LnhtbESPT2sCMRTE74LfITyhN80qdF22RqlF&#10;wVvxX8+PzXOzdPOyTaKu374RCj0OM/MbZrHqbStu5EPjWMF0koEgrpxuuFZwOm7HBYgQkTW2jknB&#10;gwKslsPBAkvt7ryn2yHWIkE4lKjAxNiVUobKkMUwcR1x8i7OW4xJ+lpqj/cEt62cZVkuLTacFgx2&#10;9GGo+j5crYLix3yxu/jZY83o57vXbb75PCv1Murf30BE6uN/+K+90wryYg7PM+kIyO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LkXHDAAAA3AAAAA8AAAAAAAAAAAAA&#10;AAAAoQIAAGRycy9kb3ducmV2LnhtbFBLBQYAAAAABAAEAPkAAACRAwAAAAA=&#10;" strokeweight="33e-5mm"/>
                <v:line id="Line 686" o:spid="_x0000_s1709" style="position:absolute;visibility:visible;mso-wrap-style:square" from="39357,15259" to="39871,152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QFA78AAADcAAAADwAAAGRycy9kb3ducmV2LnhtbERPy4rCMBTdD/gP4QqzG1OF6ZRqFB0U&#10;3Mn4Wl+aa1NsbjpJ1Pr3ZjEwy8N5zxa9bcWdfGgcKxiPMhDEldMN1wqOh81HASJEZI2tY1LwpACL&#10;+eBthqV2D/6h+z7WIoVwKFGBibErpQyVIYth5DrixF2ctxgT9LXUHh8p3LZykmW5tNhwajDY0beh&#10;6rq/WQXFrzmzu/jJc8Xov7afm3y9Oyn1PuyXUxCR+vgv/nNvtYK8SGvTmXQE5PwF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hQFA78AAADcAAAADwAAAAAAAAAAAAAAAACh&#10;AgAAZHJzL2Rvd25yZXYueG1sUEsFBgAAAAAEAAQA+QAAAI0DAAAAAA==&#10;" strokeweight="33e-5mm"/>
                <v:rect id="Rectangle 687" o:spid="_x0000_s1710" style="position:absolute;left:37744;top:15481;width:2203;height:13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jYTMIA&#10;AADcAAAADwAAAGRycy9kb3ducmV2LnhtbESPzYoCMRCE7wu+Q2jB25rRg8yORhFBcGUvjj5AM+n5&#10;waQzJNGZfXsjLOyxqKqvqM1utEY8yYfOsYLFPANBXDndcaPgdj1+5iBCRNZoHJOCXwqw204+Nlho&#10;N/CFnmVsRIJwKFBBG2NfSBmqliyGueuJk1c7bzEm6RupPQ4Jbo1cZtlKWuw4LbTY06Gl6l4+rAJ5&#10;LY9DXhqfufOy/jHfp0tNTqnZdNyvQUQa43/4r33SClb5F7zPpCMgt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WNhMwgAAANwAAAAPAAAAAAAAAAAAAAAAAJgCAABkcnMvZG93&#10;bnJldi54bWxQSwUGAAAAAAQABAD1AAAAhwMAAAAA&#10;" filled="f" stroked="f">
                  <v:textbox style="mso-fit-shape-to-text:t" inset="0,0,0,0">
                    <w:txbxContent>
                      <w:p w:rsidR="00D503F2" w:rsidRDefault="00D503F2">
                        <w:pPr>
                          <w:ind w:left="0"/>
                        </w:pPr>
                        <w:r>
                          <w:rPr>
                            <w:rFonts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flow</w:t>
                        </w:r>
                        <w:proofErr w:type="gramEnd"/>
                        <w:r>
                          <w:rPr>
                            <w:rFonts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9C7F7E" w:rsidRDefault="009C7F7E" w:rsidP="009C7F7E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671727"/>
      <w:r>
        <w:lastRenderedPageBreak/>
        <w:t>Casos de Uso</w:t>
      </w:r>
      <w:bookmarkEnd w:id="9"/>
    </w:p>
    <w:p w:rsidR="009C7F7E" w:rsidRDefault="009C7F7E" w:rsidP="009C7F7E">
      <w:pPr>
        <w:pStyle w:val="Ttulo2"/>
      </w:pPr>
      <w:r>
        <w:rPr>
          <w:vanish/>
        </w:rPr>
        <w:t xml:space="preserve">UCS232 </w:t>
      </w:r>
      <w:bookmarkStart w:id="10" w:name="_Toc404671728"/>
      <w:r>
        <w:t>Incluir Períodos de Averbação de Tempo Fictício</w:t>
      </w:r>
      <w:bookmarkEnd w:id="10"/>
      <w:r>
        <w:t> </w:t>
      </w:r>
    </w:p>
    <w:p w:rsidR="009C7F7E" w:rsidRDefault="009C7F7E" w:rsidP="009C7F7E">
      <w:pPr>
        <w:pStyle w:val="Ttulo3"/>
        <w:keepNext w:val="0"/>
        <w:widowControl w:val="0"/>
        <w:tabs>
          <w:tab w:val="clear" w:pos="1440"/>
          <w:tab w:val="num" w:pos="1568"/>
        </w:tabs>
        <w:spacing w:before="120" w:line="240" w:lineRule="auto"/>
        <w:ind w:left="1554" w:hanging="834"/>
      </w:pPr>
      <w:bookmarkStart w:id="11" w:name="_Toc404671729"/>
      <w:r>
        <w:t>Fluxo Básico</w:t>
      </w:r>
      <w:bookmarkEnd w:id="11"/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O ator solicita a funcionalidade de manutenção Períodos de Averbação de Tempo Fictício.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O sistema apresenta o formulário para informar um servidor.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O ator informa a matrícula do servidor.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O sistema executa a regra de negócio: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 – RN02: Verificar matrícula informada está </w:t>
      </w:r>
      <w:proofErr w:type="gramStart"/>
      <w:r>
        <w:t>cadastrada</w:t>
      </w:r>
      <w:proofErr w:type="gramEnd"/>
      <w:r>
        <w:t>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O sistema apresenta o nome do servidor que possui a matrícula no órgão do ator.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O sistema apresenta as certidões de averbação do servidor não desaverbadas e ativas.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O sistema apresenta uma lista de </w:t>
      </w:r>
      <w:r w:rsidRPr="00D5682C">
        <w:t>tempo de averbação de tempo fictício</w:t>
      </w:r>
      <w:r>
        <w:t>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O sistema apresenta os regimes </w:t>
      </w:r>
      <w:proofErr w:type="gramStart"/>
      <w:r>
        <w:t>previdenciários geral</w:t>
      </w:r>
      <w:proofErr w:type="gramEnd"/>
      <w:r>
        <w:t xml:space="preserve"> e próprio. 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O ator seleciona uma certidão de averbação e um tempo de averbação de tempo fictício. 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O sistema identifica que o tempo fictício exige averbação do período aquisitivo de férias, então apresenta os períodos aquisitivos do servidor. 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O sistema identifica que o tempo fictício exige averbação do período aquisitivo de licença prêmio/assiduidade, então apresenta os respectivos períodos do servidor. 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O ator informa o período a ser averbado. 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O sistema calcula o tempo bruto, permitindo o ator informar o tempo líquido calculado. 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O sistema executa as regras de negócios: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 – RN03: Verificar se data final é inferior à data inicial.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 – RN09: Verificar período líquido é inferior ao período bruto calculado.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 – RN08: Verificar se o período averbado exige município/estado de origem.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 </w:t>
      </w:r>
      <w:r>
        <w:noBreakHyphen/>
        <w:t> RN05: Verificar Período Averbado com início da aposentadoria.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 – RN04: Verificar período averbado concomitantes com outros períodos averbados. 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 – RN06: Verificar se a relação de trabalho da principal relação de vínculo permite registrar averbação, considerando a data (a partir de). 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 – RN07: Verificar se a carreira/item de carreira da principal </w:t>
      </w:r>
      <w:r>
        <w:lastRenderedPageBreak/>
        <w:t>relação de vínculo permite registrar averbação.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 – RN10: Verificar tempo final averbado é superior ao saldo de licença prêmio/assiduidade. 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– RN11: Verificar tempo final averbado é superior ao saldo de férias. 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O sistema inclui o período averbado de tempo fictício.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O sistema inclui um registro de usufruto de licença prêmio/assiduidade de averbação em dobro, caso tenha sido indicado. 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O sistema inclui um registro de usufruto de férias em dobro, caso tenha sido indicado. 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O sistema valida as informações, processa a operação e exibe a mensagem MSG0050 ("Inclusão efetuada com sucesso!").</w:t>
      </w:r>
    </w:p>
    <w:p w:rsidR="009C7F7E" w:rsidRDefault="009C7F7E" w:rsidP="009C7F7E">
      <w:pPr>
        <w:pStyle w:val="Ttulo3"/>
        <w:keepNext w:val="0"/>
        <w:widowControl w:val="0"/>
        <w:tabs>
          <w:tab w:val="clear" w:pos="1440"/>
          <w:tab w:val="num" w:pos="1568"/>
        </w:tabs>
        <w:spacing w:before="120" w:line="240" w:lineRule="auto"/>
        <w:ind w:left="1554" w:hanging="834"/>
      </w:pPr>
      <w:bookmarkStart w:id="12" w:name="_Toc404671730"/>
      <w:r>
        <w:t>Fluxo Alternativo – Pesquisar Matrícula</w:t>
      </w:r>
      <w:bookmarkEnd w:id="12"/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O ator solicita a pesquisa de matrícula do servidor.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O sistema executa o caso de uso “Pesquisa Auxiliar de Pessoas”.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O ator realiza a pesquisa e o sistema executa a regra de negócio: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 – RN01:</w:t>
      </w:r>
      <w:proofErr w:type="gramStart"/>
      <w:r>
        <w:t xml:space="preserve">  </w:t>
      </w:r>
      <w:proofErr w:type="gramEnd"/>
      <w:r>
        <w:t>Verificar matrícula pesquisada pertence ao órgão do ator.</w:t>
      </w:r>
    </w:p>
    <w:p w:rsidR="009C7F7E" w:rsidRDefault="009C7F7E" w:rsidP="009C7F7E">
      <w:pPr>
        <w:pStyle w:val="Ttulo3"/>
        <w:keepNext w:val="0"/>
        <w:widowControl w:val="0"/>
        <w:tabs>
          <w:tab w:val="clear" w:pos="1440"/>
          <w:tab w:val="num" w:pos="1568"/>
        </w:tabs>
        <w:spacing w:before="120" w:line="240" w:lineRule="auto"/>
        <w:ind w:left="1554" w:hanging="834"/>
      </w:pPr>
      <w:bookmarkStart w:id="13" w:name="_Toc404671731"/>
      <w:r>
        <w:t>Fluxo Alternativo – Escolher Período Aquisitivo de Férias</w:t>
      </w:r>
      <w:bookmarkEnd w:id="13"/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O ator escolhe um período aquisitivo de férias. 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O sistema apresenta o saldo de férias permitido </w:t>
      </w:r>
      <w:proofErr w:type="gramStart"/>
      <w:r>
        <w:t>usufruir</w:t>
      </w:r>
      <w:proofErr w:type="gramEnd"/>
      <w:r>
        <w:t xml:space="preserve"> para o período aquisitivo escolhido.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O sistema apresenta a soma dos dias averbados em dobro para o período aquisitivo escolhido. </w:t>
      </w:r>
    </w:p>
    <w:p w:rsidR="009C7F7E" w:rsidRDefault="009C7F7E" w:rsidP="009C7F7E">
      <w:pPr>
        <w:pStyle w:val="Ttulo3"/>
        <w:keepNext w:val="0"/>
        <w:widowControl w:val="0"/>
        <w:tabs>
          <w:tab w:val="clear" w:pos="1440"/>
          <w:tab w:val="num" w:pos="1568"/>
        </w:tabs>
        <w:spacing w:before="120" w:line="240" w:lineRule="auto"/>
        <w:ind w:left="1554" w:hanging="834"/>
      </w:pPr>
      <w:r>
        <w:t xml:space="preserve"> </w:t>
      </w:r>
      <w:bookmarkStart w:id="14" w:name="_Toc404671732"/>
      <w:r>
        <w:t>Fluxo Alternativo – Escolher Período Aquisitivo de licença prêmio/assiduidade</w:t>
      </w:r>
      <w:bookmarkEnd w:id="14"/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O ator escolhe um período aquisitivo de licença prêmio/assiduidade. 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O sistema apresenta o saldo de férias permitido </w:t>
      </w:r>
      <w:proofErr w:type="gramStart"/>
      <w:r>
        <w:t>usufruir</w:t>
      </w:r>
      <w:proofErr w:type="gramEnd"/>
      <w:r>
        <w:t xml:space="preserve"> para o período aquisitivo escolhido.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O sistema apresenta a soma dos dias averbados em dobro para o período aquisitivo escolhido. </w:t>
      </w:r>
    </w:p>
    <w:p w:rsidR="009C7F7E" w:rsidRDefault="009C7F7E" w:rsidP="009C7F7E">
      <w:pPr>
        <w:pStyle w:val="Ttulo3"/>
        <w:keepNext w:val="0"/>
        <w:widowControl w:val="0"/>
        <w:tabs>
          <w:tab w:val="clear" w:pos="1440"/>
          <w:tab w:val="num" w:pos="1568"/>
        </w:tabs>
        <w:spacing w:before="120" w:line="240" w:lineRule="auto"/>
        <w:ind w:left="1554" w:hanging="834"/>
      </w:pPr>
      <w:bookmarkStart w:id="15" w:name="_Toc404671733"/>
      <w:r>
        <w:t>Fluxo Alternativo – Altera o período bruto</w:t>
      </w:r>
      <w:bookmarkEnd w:id="15"/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O ator altera o período bruto.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O sistema </w:t>
      </w:r>
      <w:proofErr w:type="spellStart"/>
      <w:proofErr w:type="gramStart"/>
      <w:r>
        <w:t>re-calcula</w:t>
      </w:r>
      <w:proofErr w:type="spellEnd"/>
      <w:proofErr w:type="gramEnd"/>
      <w:r>
        <w:t xml:space="preserve"> o período líquido. Caso tenha sido informado o período líquido este será sobrescrito. </w:t>
      </w:r>
    </w:p>
    <w:p w:rsidR="009C7F7E" w:rsidRDefault="009C7F7E" w:rsidP="009C7F7E">
      <w:pPr>
        <w:pStyle w:val="Ttulo2"/>
      </w:pPr>
      <w:r>
        <w:rPr>
          <w:vanish/>
        </w:rPr>
        <w:t xml:space="preserve">UCS233 </w:t>
      </w:r>
      <w:bookmarkStart w:id="16" w:name="_Toc404671734"/>
      <w:r>
        <w:t>Alterar Períodos de Averbação de Tempo Fictício</w:t>
      </w:r>
      <w:bookmarkEnd w:id="16"/>
      <w:r>
        <w:t> </w:t>
      </w:r>
    </w:p>
    <w:p w:rsidR="009C7F7E" w:rsidRDefault="009C7F7E" w:rsidP="009C7F7E">
      <w:pPr>
        <w:pStyle w:val="Ttulo3"/>
        <w:keepNext w:val="0"/>
        <w:widowControl w:val="0"/>
        <w:tabs>
          <w:tab w:val="clear" w:pos="1440"/>
          <w:tab w:val="num" w:pos="1568"/>
        </w:tabs>
        <w:spacing w:before="120" w:line="240" w:lineRule="auto"/>
        <w:ind w:left="1554" w:hanging="834"/>
      </w:pPr>
      <w:bookmarkStart w:id="17" w:name="_Toc404671735"/>
      <w:r>
        <w:lastRenderedPageBreak/>
        <w:t>Fluxo Básico</w:t>
      </w:r>
      <w:bookmarkEnd w:id="17"/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O ator executa o caso de uso “Listar Períodos de Averbação de Tempo Fictício”, identifica um item e escolhe a opção de alteração. 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O sistema apresenta as informações do servidor. 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O sistema apresenta as informações da certidão de averbação associada ao período averbado. 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O sistema apresenta as informações do período averbado com as informações adicionais de licença prêmio/assiduidade ou férias, caso seja deste tipo. 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O ator altera as informações e submete a operação.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O sistema executa as regras de negócios: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 – RN03: Verificar se data final é inferior à data inicial.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 – RN09: Verificar período líquido é inferior ao período bruto calculado.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 – RN08: Verificar se o período averbado exige município/estado de origem.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 </w:t>
      </w:r>
      <w:r>
        <w:noBreakHyphen/>
        <w:t> RN05: Verificar Período Averbado com início da aposentadoria.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 – RN04: Verificar período averbado concomitantes com outros períodos averbados. 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 – RN10: Verificar tempo final averbado é superior ao saldo de licença prêmio/assiduidade. 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– RN11: Verificar tempo final averbado é superior ao saldo de férias. 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 – RN12: Verificar existência de aposentadoria para alterar averbação.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O sistema altera o período averbado de tempo fictício.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O sistema identifica que se trata de uma averbação de licença prêmio/assiduidade, então verifica se houve alteração do período aquisitivo:</w:t>
      </w:r>
    </w:p>
    <w:p w:rsidR="009C7F7E" w:rsidRDefault="009C7F7E" w:rsidP="009C7F7E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 – Caso não tenha alterado, o sistema atualiza o registro de usufruto de licença prêmio/assiduidade de averbação em dobro associado.</w:t>
      </w:r>
    </w:p>
    <w:p w:rsidR="009C7F7E" w:rsidRDefault="009C7F7E" w:rsidP="009C7F7E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 – Caso tenha alterado, o sistema exclui o registro de usufruto atual e inclui um novo usufruto para o período aquisitivo escolhido.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O sistema identifica que se trata de uma averbação de licença férias, então verifica se houve alteração do período aquisitivo:</w:t>
      </w:r>
    </w:p>
    <w:p w:rsidR="009C7F7E" w:rsidRDefault="009C7F7E" w:rsidP="009C7F7E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 – Caso não tenha alterado, o sistema atualiza o registro de usufruto de licença prêmio/assiduidade de averbação em dobro associado.</w:t>
      </w:r>
    </w:p>
    <w:p w:rsidR="009C7F7E" w:rsidRDefault="009C7F7E" w:rsidP="009C7F7E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 – Caso tenha alterado, o sistema exclui o registro de usufruto atual e inclui um novo usufruto para o período aquisitivo escolhido.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O sistema valida as informações, processa a operação e exibe a mensagem MSG0051 ("Alteração efetuada com sucesso!").</w:t>
      </w:r>
    </w:p>
    <w:p w:rsidR="009C7F7E" w:rsidRDefault="009C7F7E" w:rsidP="009C7F7E">
      <w:pPr>
        <w:pStyle w:val="Ttulo2"/>
      </w:pPr>
      <w:r>
        <w:rPr>
          <w:vanish/>
        </w:rPr>
        <w:lastRenderedPageBreak/>
        <w:t xml:space="preserve">UCS234 </w:t>
      </w:r>
      <w:bookmarkStart w:id="18" w:name="_Toc404671736"/>
      <w:r>
        <w:t>Excluir Períodos de Averbação de Tempo Fictício</w:t>
      </w:r>
      <w:bookmarkEnd w:id="18"/>
      <w:r>
        <w:t> </w:t>
      </w:r>
    </w:p>
    <w:p w:rsidR="009C7F7E" w:rsidRDefault="009C7F7E" w:rsidP="009C7F7E">
      <w:pPr>
        <w:pStyle w:val="Ttulo3"/>
        <w:keepNext w:val="0"/>
        <w:widowControl w:val="0"/>
        <w:tabs>
          <w:tab w:val="clear" w:pos="1440"/>
          <w:tab w:val="num" w:pos="1568"/>
        </w:tabs>
        <w:spacing w:before="120" w:line="240" w:lineRule="auto"/>
        <w:ind w:left="1554" w:hanging="834"/>
      </w:pPr>
      <w:bookmarkStart w:id="19" w:name="_Toc404671737"/>
      <w:r>
        <w:t>Fluxo Básico</w:t>
      </w:r>
      <w:bookmarkEnd w:id="19"/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O ator executa o caso de uso “Listar Períodos de Averbação de Tempo Fictício”, identifica um item e escolhe a opção de exclusão. 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O sistema executa as regras de negócios: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 – RN13: Verificar existência de aposentadoria após inclusão averbação para excluir.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O sistema identifica que a averbação é de licença prêmio/assiduidade, então exclui o usufruto de licença prêmio associado. 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O sistema identifica que a averbação é de férias, então exclui o usufruto de férias associado. 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O sistema exclui o período averbado selecionado pelo ator. 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O sistema processa a operação e exibe a mensagem MSG0052 ("Exclusão efetuada com sucesso!").</w:t>
      </w:r>
    </w:p>
    <w:p w:rsidR="009C7F7E" w:rsidRDefault="009C7F7E" w:rsidP="009C7F7E">
      <w:pPr>
        <w:pStyle w:val="Ttulo2"/>
      </w:pPr>
      <w:r>
        <w:rPr>
          <w:vanish/>
        </w:rPr>
        <w:t xml:space="preserve">UCS235 </w:t>
      </w:r>
      <w:bookmarkStart w:id="20" w:name="_Toc404671738"/>
      <w:r>
        <w:t>Anular Períodos de Averbação de Tempo Fictício</w:t>
      </w:r>
      <w:bookmarkEnd w:id="20"/>
      <w:r>
        <w:t> </w:t>
      </w:r>
    </w:p>
    <w:p w:rsidR="009C7F7E" w:rsidRDefault="009C7F7E" w:rsidP="009C7F7E">
      <w:pPr>
        <w:pStyle w:val="Ttulo3"/>
        <w:keepNext w:val="0"/>
        <w:widowControl w:val="0"/>
        <w:tabs>
          <w:tab w:val="clear" w:pos="1440"/>
          <w:tab w:val="num" w:pos="1568"/>
        </w:tabs>
        <w:spacing w:before="120" w:line="240" w:lineRule="auto"/>
        <w:ind w:left="1554" w:hanging="834"/>
      </w:pPr>
      <w:bookmarkStart w:id="21" w:name="_Toc404671739"/>
      <w:r>
        <w:t>Fluxo Básico - Anular</w:t>
      </w:r>
      <w:bookmarkEnd w:id="21"/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O ator executa o caso de uso “Listar Períodos de Averbação de Tempo Fictício”, identifica um item e escolhe a opção anular/reativar. 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O sistema executa as regras de negócios: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– RN10: Verificar tempo final averbado é superior ao saldo de licença prêmio/assiduidade. 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– RN11: Verificar tempo final averbado é superior ao saldo de férias. 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 w:rsidRPr="002B3DEB">
        <w:t>RN14: verificar existência de aposentadoria para reativar/anular averbação.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O sistema anula a averbação de tempo fictício.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O sistema identifica que se trata de uma averbação de licença prêmio/assiduidade, então anula o usufruto gerado.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O sistema identifica que se trata de uma averbação de férias, então anula o usufruto gerado.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O sistema processa a operação e exibe a mensagem MSG0007 ("Anulação efetuada com sucesso!").</w:t>
      </w:r>
    </w:p>
    <w:p w:rsidR="009C7F7E" w:rsidRDefault="009C7F7E" w:rsidP="009C7F7E">
      <w:pPr>
        <w:pStyle w:val="Ttulo3"/>
        <w:keepNext w:val="0"/>
        <w:widowControl w:val="0"/>
        <w:tabs>
          <w:tab w:val="clear" w:pos="1440"/>
          <w:tab w:val="num" w:pos="1568"/>
        </w:tabs>
        <w:spacing w:before="120" w:line="240" w:lineRule="auto"/>
        <w:ind w:left="1554" w:hanging="834"/>
      </w:pPr>
      <w:bookmarkStart w:id="22" w:name="_Toc404671740"/>
      <w:r>
        <w:t>Fluxo alternativo – Reativar</w:t>
      </w:r>
      <w:bookmarkEnd w:id="22"/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O sistema identifica que o registro está anulado então procede com a reativação.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lastRenderedPageBreak/>
        <w:t>O sistema executa as regras de negócios: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– RN10: Verificar tempo final averbado é superior ao saldo de licença prêmio/assiduidade. 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– RN11: Verificar tempo final averbado é superior ao saldo de férias. 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 w:rsidRPr="002B3DEB">
        <w:t>RN14: verificar existência de aposentadoria para reativar/anular averbação.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O sistema reativa a averbação de tempo fictício.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O sistema identifica que se trata de uma averbação de licença prêmio/assiduidade, então reativa o usufruto gerado.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O sistema identifica que se trata de uma averbação de férias, então reativa o usufruto gerado.</w:t>
      </w:r>
    </w:p>
    <w:p w:rsidR="009C7F7E" w:rsidRDefault="009C7F7E" w:rsidP="009C7F7E">
      <w:pPr>
        <w:pStyle w:val="Ttulo2"/>
      </w:pPr>
      <w:r>
        <w:rPr>
          <w:vanish/>
        </w:rPr>
        <w:t xml:space="preserve">UCS236 </w:t>
      </w:r>
      <w:bookmarkStart w:id="23" w:name="_Toc404671741"/>
      <w:r>
        <w:t>Listar Períodos de Averbação de Tempo Fictício</w:t>
      </w:r>
      <w:bookmarkEnd w:id="23"/>
      <w:r>
        <w:t>  </w:t>
      </w:r>
    </w:p>
    <w:p w:rsidR="009C7F7E" w:rsidRDefault="009C7F7E" w:rsidP="009C7F7E">
      <w:pPr>
        <w:pStyle w:val="Ttulo3"/>
        <w:keepNext w:val="0"/>
        <w:widowControl w:val="0"/>
        <w:tabs>
          <w:tab w:val="clear" w:pos="1440"/>
          <w:tab w:val="num" w:pos="1568"/>
        </w:tabs>
        <w:spacing w:before="120" w:line="240" w:lineRule="auto"/>
        <w:ind w:left="1554" w:hanging="834"/>
      </w:pPr>
      <w:bookmarkStart w:id="24" w:name="_Toc404671742"/>
      <w:r>
        <w:t>Fluxo Básico</w:t>
      </w:r>
      <w:bookmarkEnd w:id="24"/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O ator solicita a funcionalidade de manutenção de períodos averbados de tempo fictício.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 xml:space="preserve">O sistema exibe os filtros de pesquisa. </w:t>
      </w:r>
    </w:p>
    <w:p w:rsidR="009C7F7E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>
        <w:t>O ator informa os dados necessários e submete a operação.</w:t>
      </w:r>
    </w:p>
    <w:p w:rsidR="009C7F7E" w:rsidRPr="009C2893" w:rsidRDefault="009C7F7E" w:rsidP="009C7F7E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1080"/>
      </w:pPr>
      <w:r w:rsidRPr="009C2893">
        <w:t>O sistema exibe uma lista de acordo com os filtros informados, ordenada pela data da averbação e nome do servidor.</w:t>
      </w:r>
    </w:p>
    <w:p w:rsidR="009C7F7E" w:rsidRDefault="009C7F7E" w:rsidP="009C7F7E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5" w:name="_Toc404671743"/>
      <w:r>
        <w:lastRenderedPageBreak/>
        <w:t>Anexos</w:t>
      </w:r>
      <w:bookmarkEnd w:id="25"/>
    </w:p>
    <w:p w:rsidR="009C7F7E" w:rsidRDefault="009C7F7E" w:rsidP="009C7F7E"/>
    <w:p w:rsidR="009C7F7E" w:rsidRDefault="009C7F7E" w:rsidP="009C7F7E">
      <w:pPr>
        <w:pStyle w:val="Ttulo2"/>
        <w:widowControl w:val="0"/>
        <w:tabs>
          <w:tab w:val="left" w:pos="1080"/>
        </w:tabs>
        <w:spacing w:before="120" w:after="0" w:line="240" w:lineRule="auto"/>
        <w:ind w:left="1077" w:hanging="720"/>
      </w:pPr>
      <w:bookmarkStart w:id="26" w:name="_Toc404671744"/>
      <w:r>
        <w:t>Regras de Negócios</w:t>
      </w:r>
      <w:bookmarkEnd w:id="26"/>
    </w:p>
    <w:p w:rsidR="009C7F7E" w:rsidRPr="00836CE5" w:rsidRDefault="009C7F7E" w:rsidP="009C7F7E">
      <w:pPr>
        <w:pStyle w:val="Ttulo3"/>
        <w:keepNext w:val="0"/>
        <w:widowControl w:val="0"/>
        <w:tabs>
          <w:tab w:val="clear" w:pos="1440"/>
          <w:tab w:val="num" w:pos="1568"/>
        </w:tabs>
        <w:spacing w:before="120" w:line="240" w:lineRule="auto"/>
        <w:ind w:left="1554" w:hanging="834"/>
      </w:pPr>
      <w:bookmarkStart w:id="27" w:name="_Toc226771391"/>
      <w:bookmarkStart w:id="28" w:name="_Toc404671745"/>
      <w:r w:rsidRPr="00836CE5">
        <w:t>RN01: Verificar matrícula pesquisada pertence ao órgão do ator.</w:t>
      </w:r>
      <w:bookmarkEnd w:id="27"/>
      <w:bookmarkEnd w:id="28"/>
      <w:r w:rsidRPr="00836CE5">
        <w:t xml:space="preserve"> </w:t>
      </w:r>
    </w:p>
    <w:p w:rsidR="009C7F7E" w:rsidRPr="00836CE5" w:rsidRDefault="009C7F7E" w:rsidP="009C7F7E">
      <w:pPr>
        <w:ind w:left="1620"/>
        <w:rPr>
          <w:rFonts w:cs="Arial"/>
        </w:rPr>
      </w:pPr>
      <w:r w:rsidRPr="00836CE5">
        <w:rPr>
          <w:rFonts w:cs="Arial"/>
        </w:rPr>
        <w:t>O sistema verifica se a matrícula pesquisada pertence ao órgão do ator. Caso contrário, o sistema levanta exceção com a mensagem MSG1058: "A matrícula do servidor não pertence a este órgão.</w:t>
      </w:r>
      <w:proofErr w:type="gramStart"/>
      <w:r w:rsidRPr="00836CE5">
        <w:rPr>
          <w:rFonts w:cs="Arial"/>
        </w:rPr>
        <w:t>"</w:t>
      </w:r>
      <w:proofErr w:type="gramEnd"/>
    </w:p>
    <w:p w:rsidR="009C7F7E" w:rsidRPr="00836CE5" w:rsidRDefault="009C7F7E" w:rsidP="009C7F7E">
      <w:pPr>
        <w:pStyle w:val="Ttulo3"/>
        <w:keepNext w:val="0"/>
        <w:widowControl w:val="0"/>
        <w:tabs>
          <w:tab w:val="clear" w:pos="1440"/>
          <w:tab w:val="num" w:pos="1568"/>
        </w:tabs>
        <w:spacing w:before="120" w:line="240" w:lineRule="auto"/>
        <w:ind w:left="1554" w:hanging="834"/>
      </w:pPr>
      <w:bookmarkStart w:id="29" w:name="_Toc226771392"/>
      <w:bookmarkStart w:id="30" w:name="_Toc404671746"/>
      <w:r w:rsidRPr="00836CE5">
        <w:t xml:space="preserve">RN02: Verificar matrícula informada está </w:t>
      </w:r>
      <w:proofErr w:type="gramStart"/>
      <w:r w:rsidRPr="00836CE5">
        <w:t>cadastrada</w:t>
      </w:r>
      <w:bookmarkEnd w:id="29"/>
      <w:bookmarkEnd w:id="30"/>
      <w:proofErr w:type="gramEnd"/>
      <w:r w:rsidRPr="00836CE5">
        <w:t xml:space="preserve"> </w:t>
      </w:r>
    </w:p>
    <w:p w:rsidR="009C7F7E" w:rsidRPr="00836CE5" w:rsidRDefault="009C7F7E" w:rsidP="009C7F7E">
      <w:pPr>
        <w:ind w:left="1620"/>
      </w:pPr>
      <w:r w:rsidRPr="00836CE5">
        <w:rPr>
          <w:rFonts w:cs="Arial"/>
        </w:rPr>
        <w:t xml:space="preserve">O sistema verifica se </w:t>
      </w:r>
      <w:proofErr w:type="gramStart"/>
      <w:r w:rsidRPr="00836CE5">
        <w:rPr>
          <w:rFonts w:cs="Arial"/>
        </w:rPr>
        <w:t>a matrícula informada mais o órgão do ator está</w:t>
      </w:r>
      <w:proofErr w:type="gramEnd"/>
      <w:r w:rsidRPr="00836CE5">
        <w:rPr>
          <w:rFonts w:cs="Arial"/>
        </w:rPr>
        <w:t xml:space="preserve"> cadastrada no sistema. Caso não esteja, o sistema levanta exceção com a mensagem MSG0005: </w:t>
      </w:r>
      <w:proofErr w:type="gramStart"/>
      <w:r w:rsidRPr="00836CE5">
        <w:rPr>
          <w:rFonts w:cs="Arial"/>
        </w:rPr>
        <w:t>"</w:t>
      </w:r>
      <w:r w:rsidRPr="00836CE5">
        <w:t xml:space="preserve"> </w:t>
      </w:r>
      <w:proofErr w:type="gramEnd"/>
      <w:r w:rsidRPr="00836CE5">
        <w:rPr>
          <w:rFonts w:cs="Arial"/>
        </w:rPr>
        <w:t>%1 não cadastrado(a) no sistema."</w:t>
      </w:r>
    </w:p>
    <w:p w:rsidR="009C7F7E" w:rsidRPr="00836CE5" w:rsidRDefault="009C7F7E" w:rsidP="009C7F7E">
      <w:pPr>
        <w:pStyle w:val="Ttulo3"/>
        <w:keepNext w:val="0"/>
        <w:widowControl w:val="0"/>
        <w:tabs>
          <w:tab w:val="clear" w:pos="1440"/>
          <w:tab w:val="num" w:pos="1568"/>
        </w:tabs>
        <w:spacing w:before="120" w:line="240" w:lineRule="auto"/>
        <w:ind w:left="1554" w:hanging="834"/>
      </w:pPr>
      <w:bookmarkStart w:id="31" w:name="_Toc226771411"/>
      <w:bookmarkStart w:id="32" w:name="_Toc226771393"/>
      <w:bookmarkStart w:id="33" w:name="_Toc404671747"/>
      <w:r w:rsidRPr="00836CE5">
        <w:t>RN</w:t>
      </w:r>
      <w:r>
        <w:t>03</w:t>
      </w:r>
      <w:r w:rsidRPr="00836CE5">
        <w:t xml:space="preserve">: Verificar se data final é inferior </w:t>
      </w:r>
      <w:proofErr w:type="gramStart"/>
      <w:r w:rsidRPr="00836CE5">
        <w:t>a</w:t>
      </w:r>
      <w:proofErr w:type="gramEnd"/>
      <w:r w:rsidRPr="00836CE5">
        <w:t xml:space="preserve"> data inicial</w:t>
      </w:r>
      <w:bookmarkEnd w:id="31"/>
      <w:bookmarkEnd w:id="33"/>
      <w:r w:rsidRPr="00836CE5">
        <w:t xml:space="preserve"> </w:t>
      </w:r>
    </w:p>
    <w:p w:rsidR="009C7F7E" w:rsidRPr="00224746" w:rsidRDefault="009C7F7E" w:rsidP="009C7F7E">
      <w:pPr>
        <w:ind w:left="1620"/>
        <w:rPr>
          <w:rFonts w:cs="Arial"/>
        </w:rPr>
      </w:pPr>
      <w:r w:rsidRPr="00224746">
        <w:rPr>
          <w:rFonts w:cs="Arial"/>
        </w:rPr>
        <w:t>O sistema identifica que a data final é inferior a data inicial, então levanta exceção com a mensagem MSG0143: “%1 menor que %2.”. Esta validação é realizada para os períodos que referenciam esta validação.</w:t>
      </w:r>
    </w:p>
    <w:p w:rsidR="009C7F7E" w:rsidRPr="00836CE5" w:rsidRDefault="009C7F7E" w:rsidP="009C7F7E">
      <w:pPr>
        <w:pStyle w:val="Ttulo3"/>
        <w:keepNext w:val="0"/>
        <w:widowControl w:val="0"/>
        <w:tabs>
          <w:tab w:val="clear" w:pos="1440"/>
          <w:tab w:val="num" w:pos="1568"/>
        </w:tabs>
        <w:spacing w:before="120" w:line="240" w:lineRule="auto"/>
        <w:ind w:left="1554" w:hanging="834"/>
      </w:pPr>
      <w:bookmarkStart w:id="34" w:name="_Toc404671748"/>
      <w:r w:rsidRPr="00836CE5">
        <w:t>RN0</w:t>
      </w:r>
      <w:r>
        <w:t>4</w:t>
      </w:r>
      <w:r w:rsidRPr="00836CE5">
        <w:t>: Verificar período averbado com início da aposentadoria.</w:t>
      </w:r>
      <w:bookmarkEnd w:id="32"/>
      <w:bookmarkEnd w:id="34"/>
    </w:p>
    <w:p w:rsidR="009C7F7E" w:rsidRPr="00836CE5" w:rsidRDefault="009C7F7E" w:rsidP="009C7F7E">
      <w:pPr>
        <w:ind w:left="1620"/>
        <w:rPr>
          <w:rFonts w:cs="Arial"/>
        </w:rPr>
      </w:pPr>
      <w:r w:rsidRPr="00836CE5">
        <w:rPr>
          <w:rFonts w:cs="Arial"/>
        </w:rPr>
        <w:t>O sistema identifica que o período averbado é superior ao início da aposentadoria do vínculo do servidor, então levanta exceção com a mensagem MSG0144: “</w:t>
      </w:r>
      <w:r>
        <w:rPr>
          <w:rFonts w:cs="Arial"/>
        </w:rPr>
        <w:t>&lt;conceito 1&gt; m</w:t>
      </w:r>
      <w:r w:rsidRPr="00836CE5">
        <w:rPr>
          <w:rFonts w:cs="Arial"/>
        </w:rPr>
        <w:t xml:space="preserve">aior que </w:t>
      </w:r>
      <w:r>
        <w:rPr>
          <w:rFonts w:cs="Arial"/>
        </w:rPr>
        <w:t>&lt;conceito 2&gt;</w:t>
      </w:r>
      <w:r w:rsidRPr="00836CE5">
        <w:rPr>
          <w:rFonts w:cs="Arial"/>
        </w:rPr>
        <w:t>.”;</w:t>
      </w:r>
    </w:p>
    <w:p w:rsidR="009C7F7E" w:rsidRPr="00836CE5" w:rsidRDefault="009C7F7E" w:rsidP="009C7F7E">
      <w:pPr>
        <w:ind w:left="1620"/>
        <w:rPr>
          <w:rFonts w:cs="Arial"/>
        </w:rPr>
      </w:pPr>
      <w:r w:rsidRPr="00836CE5">
        <w:rPr>
          <w:rFonts w:cs="Arial"/>
        </w:rPr>
        <w:t>Exemplo: “</w:t>
      </w:r>
      <w:r w:rsidRPr="00224746">
        <w:rPr>
          <w:rFonts w:cs="Arial"/>
          <w:u w:val="single"/>
        </w:rPr>
        <w:t>O período da aposentadoria</w:t>
      </w:r>
      <w:r w:rsidRPr="00836CE5">
        <w:rPr>
          <w:rFonts w:cs="Arial"/>
        </w:rPr>
        <w:t xml:space="preserve"> maior que </w:t>
      </w:r>
      <w:r w:rsidRPr="00836CE5">
        <w:rPr>
          <w:rFonts w:cs="Arial"/>
          <w:u w:val="single"/>
        </w:rPr>
        <w:t>o período averbado</w:t>
      </w:r>
      <w:r w:rsidRPr="00836CE5">
        <w:rPr>
          <w:rFonts w:cs="Arial"/>
        </w:rPr>
        <w:t>”.</w:t>
      </w:r>
    </w:p>
    <w:p w:rsidR="009C7F7E" w:rsidRPr="00836CE5" w:rsidRDefault="009C7F7E" w:rsidP="009C7F7E">
      <w:pPr>
        <w:pStyle w:val="Ttulo3"/>
        <w:keepNext w:val="0"/>
        <w:widowControl w:val="0"/>
        <w:tabs>
          <w:tab w:val="clear" w:pos="1440"/>
          <w:tab w:val="num" w:pos="1568"/>
        </w:tabs>
        <w:spacing w:before="120" w:line="240" w:lineRule="auto"/>
        <w:ind w:left="1554" w:hanging="834"/>
      </w:pPr>
      <w:bookmarkStart w:id="35" w:name="_Toc226771394"/>
      <w:bookmarkStart w:id="36" w:name="_Toc404671749"/>
      <w:r w:rsidRPr="00836CE5">
        <w:t>RN0</w:t>
      </w:r>
      <w:r>
        <w:t>5</w:t>
      </w:r>
      <w:r w:rsidRPr="00836CE5">
        <w:t>: Verificar período averbado concomitantes com outros períodos averbados.</w:t>
      </w:r>
      <w:bookmarkEnd w:id="35"/>
      <w:bookmarkEnd w:id="36"/>
      <w:r>
        <w:t xml:space="preserve"> </w:t>
      </w:r>
    </w:p>
    <w:p w:rsidR="009C7F7E" w:rsidRPr="00836CE5" w:rsidRDefault="009C7F7E" w:rsidP="009C7F7E">
      <w:pPr>
        <w:ind w:left="1620"/>
      </w:pPr>
      <w:r w:rsidRPr="00836CE5">
        <w:rPr>
          <w:rFonts w:cs="Arial"/>
        </w:rPr>
        <w:t xml:space="preserve">O sistema verifica se existem períodos averbados </w:t>
      </w:r>
      <w:r>
        <w:rPr>
          <w:rFonts w:cs="Arial"/>
        </w:rPr>
        <w:t xml:space="preserve">de tempo fictício que </w:t>
      </w:r>
      <w:proofErr w:type="spellStart"/>
      <w:r>
        <w:rPr>
          <w:rFonts w:cs="Arial"/>
        </w:rPr>
        <w:t>concomita</w:t>
      </w:r>
      <w:proofErr w:type="spellEnd"/>
      <w:r w:rsidRPr="00836CE5">
        <w:rPr>
          <w:rFonts w:cs="Arial"/>
        </w:rPr>
        <w:t xml:space="preserve"> com outros períodos averbados </w:t>
      </w:r>
      <w:r>
        <w:rPr>
          <w:rFonts w:cs="Arial"/>
        </w:rPr>
        <w:t xml:space="preserve">de tempo </w:t>
      </w:r>
      <w:r>
        <w:rPr>
          <w:rFonts w:cs="Arial"/>
        </w:rPr>
        <w:lastRenderedPageBreak/>
        <w:t>fictício, quando informado a data inicial e final do período averbado e considerando averbações que conta tempo de serviço.</w:t>
      </w:r>
      <w:r w:rsidRPr="00836CE5">
        <w:rPr>
          <w:rFonts w:cs="Arial"/>
        </w:rPr>
        <w:t xml:space="preserve"> Caso o sistema identifique outros períodos, levanta exceção com a mensagem MSG</w:t>
      </w:r>
      <w:r>
        <w:rPr>
          <w:rFonts w:cs="Arial"/>
        </w:rPr>
        <w:t>0780</w:t>
      </w:r>
      <w:r w:rsidRPr="00836CE5">
        <w:rPr>
          <w:rFonts w:cs="Arial"/>
        </w:rPr>
        <w:t>: “</w:t>
      </w:r>
      <w:r w:rsidRPr="00ED649A">
        <w:rPr>
          <w:rFonts w:cs="Arial"/>
        </w:rPr>
        <w:t xml:space="preserve">Existem períodos de </w:t>
      </w:r>
      <w:r>
        <w:rPr>
          <w:rFonts w:cs="Arial"/>
        </w:rPr>
        <w:t xml:space="preserve">&lt;conceito&gt; </w:t>
      </w:r>
      <w:r w:rsidRPr="00ED649A">
        <w:rPr>
          <w:rFonts w:cs="Arial"/>
        </w:rPr>
        <w:t>concomitantes.</w:t>
      </w:r>
      <w:r w:rsidRPr="00836CE5">
        <w:rPr>
          <w:rFonts w:cs="Arial"/>
        </w:rPr>
        <w:t xml:space="preserve">”. </w:t>
      </w:r>
    </w:p>
    <w:p w:rsidR="009C7F7E" w:rsidRPr="00836CE5" w:rsidRDefault="009C7F7E" w:rsidP="009C7F7E">
      <w:pPr>
        <w:pStyle w:val="Ttulo3"/>
        <w:keepNext w:val="0"/>
        <w:widowControl w:val="0"/>
        <w:tabs>
          <w:tab w:val="clear" w:pos="1440"/>
          <w:tab w:val="num" w:pos="1568"/>
        </w:tabs>
        <w:spacing w:before="120" w:line="240" w:lineRule="auto"/>
        <w:ind w:left="1554" w:hanging="834"/>
      </w:pPr>
      <w:bookmarkStart w:id="37" w:name="_Toc226771410"/>
      <w:bookmarkStart w:id="38" w:name="_Toc404671750"/>
      <w:r w:rsidRPr="00836CE5">
        <w:t>RN</w:t>
      </w:r>
      <w:r>
        <w:t>06</w:t>
      </w:r>
      <w:r w:rsidRPr="00836CE5">
        <w:t xml:space="preserve">: Verificar se a </w:t>
      </w:r>
      <w:r>
        <w:t xml:space="preserve">relação de trabalho da </w:t>
      </w:r>
      <w:r w:rsidRPr="00836CE5">
        <w:t>principal relação d</w:t>
      </w:r>
      <w:r>
        <w:t>e</w:t>
      </w:r>
      <w:r w:rsidRPr="00836CE5">
        <w:t xml:space="preserve"> vínculo permite registrar averbação Considerar a data (a partir de)</w:t>
      </w:r>
      <w:bookmarkEnd w:id="37"/>
      <w:bookmarkEnd w:id="38"/>
    </w:p>
    <w:p w:rsidR="009C7F7E" w:rsidRDefault="009C7F7E" w:rsidP="009C7F7E">
      <w:pPr>
        <w:ind w:left="1620"/>
        <w:rPr>
          <w:rFonts w:cs="Arial"/>
        </w:rPr>
      </w:pPr>
      <w:r w:rsidRPr="00836CE5">
        <w:rPr>
          <w:rFonts w:cs="Arial"/>
        </w:rPr>
        <w:t xml:space="preserve">O sistema identifica que o tipo de averbação escolhido pelo ator possui relação de trabalho não aplicável, então verifica se a relação de trabalho da principal relação de vínculo do servidor está contida nesta relação e observando a data de início se registrada. Caso o servidor não tenha direito ao registro de período, levantar exceção com a mensagem </w:t>
      </w:r>
      <w:proofErr w:type="gramStart"/>
      <w:r>
        <w:rPr>
          <w:rFonts w:cs="Arial"/>
          <w:color w:val="000080"/>
          <w:sz w:val="20"/>
          <w:szCs w:val="20"/>
        </w:rPr>
        <w:t>MSG2321</w:t>
      </w:r>
      <w:r w:rsidRPr="00836CE5">
        <w:rPr>
          <w:rFonts w:cs="Arial"/>
        </w:rPr>
        <w:t>:</w:t>
      </w:r>
      <w:proofErr w:type="gramEnd"/>
      <w:r w:rsidRPr="00836CE5">
        <w:rPr>
          <w:rFonts w:cs="Arial"/>
        </w:rPr>
        <w:t>”O tipo de averbação não permite registrar período averbado para o servidor”.</w:t>
      </w:r>
    </w:p>
    <w:p w:rsidR="009C7F7E" w:rsidRPr="00836CE5" w:rsidRDefault="009C7F7E" w:rsidP="009C7F7E">
      <w:pPr>
        <w:pStyle w:val="Ttulo3"/>
        <w:keepNext w:val="0"/>
        <w:widowControl w:val="0"/>
        <w:tabs>
          <w:tab w:val="clear" w:pos="1440"/>
          <w:tab w:val="num" w:pos="1568"/>
        </w:tabs>
        <w:spacing w:before="120" w:line="240" w:lineRule="auto"/>
        <w:ind w:left="1554" w:hanging="834"/>
      </w:pPr>
      <w:bookmarkStart w:id="39" w:name="_Toc404671751"/>
      <w:r w:rsidRPr="00836CE5">
        <w:t>RN</w:t>
      </w:r>
      <w:r>
        <w:t>07</w:t>
      </w:r>
      <w:r w:rsidRPr="00836CE5">
        <w:t xml:space="preserve">: Verificar se a </w:t>
      </w:r>
      <w:r>
        <w:t xml:space="preserve">carreira/item de carreira da </w:t>
      </w:r>
      <w:r w:rsidRPr="00836CE5">
        <w:t>principal relação d</w:t>
      </w:r>
      <w:r>
        <w:t>e</w:t>
      </w:r>
      <w:r w:rsidRPr="00836CE5">
        <w:t xml:space="preserve"> vínculo permite registrar averbação</w:t>
      </w:r>
      <w:r>
        <w:t>.</w:t>
      </w:r>
      <w:bookmarkEnd w:id="39"/>
      <w:r w:rsidRPr="00836CE5">
        <w:t xml:space="preserve"> </w:t>
      </w:r>
    </w:p>
    <w:p w:rsidR="009C7F7E" w:rsidRPr="00836CE5" w:rsidRDefault="009C7F7E" w:rsidP="009C7F7E">
      <w:pPr>
        <w:ind w:left="1620"/>
      </w:pPr>
      <w:r w:rsidRPr="00836CE5">
        <w:rPr>
          <w:rFonts w:cs="Arial"/>
        </w:rPr>
        <w:t xml:space="preserve">O sistema identifica que o tipo de averbação escolhido pelo ator </w:t>
      </w:r>
      <w:r>
        <w:rPr>
          <w:rFonts w:cs="Arial"/>
        </w:rPr>
        <w:t>impede averbação para todas as carreira/item de carreira</w:t>
      </w:r>
      <w:proofErr w:type="gramStart"/>
      <w:r>
        <w:rPr>
          <w:rFonts w:cs="Arial"/>
        </w:rPr>
        <w:t xml:space="preserve"> </w:t>
      </w:r>
      <w:r w:rsidRPr="00836CE5">
        <w:rPr>
          <w:rFonts w:cs="Arial"/>
        </w:rPr>
        <w:t xml:space="preserve"> </w:t>
      </w:r>
      <w:proofErr w:type="gramEnd"/>
      <w:r>
        <w:rPr>
          <w:rFonts w:cs="Arial"/>
        </w:rPr>
        <w:t xml:space="preserve">ou que algumas carreira/itens de carreira impede averbação, sendo neste último caso uma carreira/item de carreira igual ao do servidor, então </w:t>
      </w:r>
      <w:r w:rsidRPr="00836CE5">
        <w:rPr>
          <w:rFonts w:cs="Arial"/>
        </w:rPr>
        <w:t xml:space="preserve">levantar exceção com a mensagem </w:t>
      </w:r>
      <w:r>
        <w:rPr>
          <w:rFonts w:cs="Arial"/>
          <w:color w:val="000080"/>
          <w:sz w:val="20"/>
          <w:szCs w:val="20"/>
        </w:rPr>
        <w:t>MSG2321</w:t>
      </w:r>
      <w:r w:rsidRPr="00836CE5">
        <w:rPr>
          <w:rFonts w:cs="Arial"/>
        </w:rPr>
        <w:t>:”O tipo de averbação não permite registrar período averbado para o servidor”.</w:t>
      </w:r>
    </w:p>
    <w:p w:rsidR="009C7F7E" w:rsidRPr="00836CE5" w:rsidRDefault="009C7F7E" w:rsidP="009C7F7E">
      <w:pPr>
        <w:pStyle w:val="Ttulo3"/>
        <w:keepNext w:val="0"/>
        <w:widowControl w:val="0"/>
        <w:tabs>
          <w:tab w:val="clear" w:pos="1440"/>
          <w:tab w:val="num" w:pos="1568"/>
        </w:tabs>
        <w:spacing w:before="120" w:line="240" w:lineRule="auto"/>
        <w:ind w:left="1554" w:hanging="834"/>
      </w:pPr>
      <w:bookmarkStart w:id="40" w:name="_Toc226771415"/>
      <w:bookmarkStart w:id="41" w:name="_Toc404671752"/>
      <w:r w:rsidRPr="00836CE5">
        <w:t>RN</w:t>
      </w:r>
      <w:r>
        <w:t>08</w:t>
      </w:r>
      <w:r w:rsidRPr="00836CE5">
        <w:t xml:space="preserve">: Verificar se o período </w:t>
      </w:r>
      <w:r>
        <w:t>a</w:t>
      </w:r>
      <w:r w:rsidRPr="00836CE5">
        <w:t>verbado exige município/estado de origem</w:t>
      </w:r>
      <w:bookmarkEnd w:id="40"/>
      <w:bookmarkEnd w:id="41"/>
    </w:p>
    <w:p w:rsidR="009C7F7E" w:rsidRPr="00836CE5" w:rsidRDefault="009C7F7E" w:rsidP="009C7F7E">
      <w:pPr>
        <w:ind w:left="1620"/>
        <w:rPr>
          <w:rFonts w:cs="Arial"/>
        </w:rPr>
      </w:pPr>
      <w:r w:rsidRPr="00836CE5">
        <w:rPr>
          <w:rFonts w:cs="Arial"/>
        </w:rPr>
        <w:t>O sistema identifica que o tipo de averbação está configurado para exigir o município e/ou estado de origem, então verifica se o ator informou estes campos. Caso não tenha informado o sistema levanta exceção com a mensagem MSG0126: “Campo obrigatório não preenchido: %1.”;</w:t>
      </w:r>
    </w:p>
    <w:p w:rsidR="009C7F7E" w:rsidRPr="00836CE5" w:rsidRDefault="009C7F7E" w:rsidP="009C7F7E">
      <w:pPr>
        <w:ind w:left="1620"/>
      </w:pPr>
      <w:r w:rsidRPr="00836CE5">
        <w:rPr>
          <w:rFonts w:cs="Arial"/>
        </w:rPr>
        <w:lastRenderedPageBreak/>
        <w:t>Exemplo: “Campo obrigatório não preenchido: Estado de origem é exigido pelo tipo de averbação.”.</w:t>
      </w:r>
    </w:p>
    <w:p w:rsidR="009C7F7E" w:rsidRPr="00836CE5" w:rsidRDefault="009C7F7E" w:rsidP="009C7F7E">
      <w:pPr>
        <w:pStyle w:val="Ttulo3"/>
        <w:keepNext w:val="0"/>
        <w:widowControl w:val="0"/>
        <w:tabs>
          <w:tab w:val="clear" w:pos="1440"/>
          <w:tab w:val="num" w:pos="1568"/>
        </w:tabs>
        <w:spacing w:before="120" w:line="240" w:lineRule="auto"/>
        <w:ind w:left="1554" w:hanging="834"/>
      </w:pPr>
      <w:bookmarkStart w:id="42" w:name="_Toc404671753"/>
      <w:r w:rsidRPr="00836CE5">
        <w:t>RN0</w:t>
      </w:r>
      <w:r>
        <w:t>9</w:t>
      </w:r>
      <w:r w:rsidRPr="00836CE5">
        <w:t xml:space="preserve">: Verificar </w:t>
      </w:r>
      <w:r>
        <w:t>período líquido é superior ao período bruto calculado.</w:t>
      </w:r>
      <w:bookmarkEnd w:id="42"/>
    </w:p>
    <w:p w:rsidR="009C7F7E" w:rsidRPr="004451CA" w:rsidRDefault="009C7F7E" w:rsidP="009C7F7E">
      <w:pPr>
        <w:ind w:left="1620"/>
        <w:rPr>
          <w:rFonts w:cs="Arial"/>
        </w:rPr>
      </w:pPr>
      <w:r w:rsidRPr="00836CE5">
        <w:rPr>
          <w:rFonts w:cs="Arial"/>
        </w:rPr>
        <w:t xml:space="preserve">O sistema identifica que </w:t>
      </w:r>
      <w:r>
        <w:rPr>
          <w:rFonts w:cs="Arial"/>
        </w:rPr>
        <w:t xml:space="preserve">o ator informou um período líquido superior ao período bruto, então levanta exceção com a mensagem </w:t>
      </w:r>
      <w:r w:rsidRPr="00836CE5">
        <w:rPr>
          <w:rFonts w:cs="Arial"/>
        </w:rPr>
        <w:t>MSG0</w:t>
      </w:r>
      <w:r>
        <w:rPr>
          <w:rFonts w:cs="Arial"/>
        </w:rPr>
        <w:t>317</w:t>
      </w:r>
      <w:r w:rsidRPr="00836CE5">
        <w:rPr>
          <w:rFonts w:cs="Arial"/>
        </w:rPr>
        <w:t>: “</w:t>
      </w:r>
      <w:r w:rsidRPr="004451CA">
        <w:rPr>
          <w:rFonts w:cs="Arial"/>
        </w:rPr>
        <w:t>%1 maior ou igual a %2.</w:t>
      </w:r>
      <w:r w:rsidRPr="00836CE5">
        <w:rPr>
          <w:rFonts w:cs="Arial"/>
        </w:rPr>
        <w:t>”;</w:t>
      </w:r>
      <w:r>
        <w:rPr>
          <w:rFonts w:cs="Arial"/>
        </w:rPr>
        <w:t xml:space="preserve"> Exemplo: “</w:t>
      </w:r>
      <w:r w:rsidRPr="004451CA">
        <w:rPr>
          <w:rFonts w:cs="Arial"/>
          <w:u w:val="single"/>
        </w:rPr>
        <w:t>Tempo líquido calculado</w:t>
      </w:r>
      <w:r>
        <w:rPr>
          <w:rFonts w:cs="Arial"/>
        </w:rPr>
        <w:t xml:space="preserve"> menor que </w:t>
      </w:r>
      <w:r>
        <w:rPr>
          <w:rFonts w:cs="Arial"/>
          <w:u w:val="single"/>
        </w:rPr>
        <w:t>tempo bruto calculado</w:t>
      </w:r>
      <w:r w:rsidRPr="004451CA">
        <w:rPr>
          <w:rFonts w:cs="Arial"/>
        </w:rPr>
        <w:t>.</w:t>
      </w:r>
      <w:proofErr w:type="gramStart"/>
      <w:r>
        <w:rPr>
          <w:rFonts w:cs="Arial"/>
        </w:rPr>
        <w:t>”</w:t>
      </w:r>
      <w:proofErr w:type="gramEnd"/>
    </w:p>
    <w:p w:rsidR="009C7F7E" w:rsidRDefault="009C7F7E" w:rsidP="009C7F7E">
      <w:pPr>
        <w:pStyle w:val="Ttulo3"/>
        <w:keepNext w:val="0"/>
        <w:widowControl w:val="0"/>
        <w:tabs>
          <w:tab w:val="clear" w:pos="1440"/>
          <w:tab w:val="num" w:pos="1568"/>
        </w:tabs>
        <w:spacing w:before="120" w:line="240" w:lineRule="auto"/>
        <w:ind w:left="1554" w:hanging="834"/>
      </w:pPr>
      <w:bookmarkStart w:id="43" w:name="_Toc404671754"/>
      <w:r w:rsidRPr="00836CE5">
        <w:t>RN</w:t>
      </w:r>
      <w:r>
        <w:t>10</w:t>
      </w:r>
      <w:r w:rsidRPr="00836CE5">
        <w:t xml:space="preserve">: Verificar </w:t>
      </w:r>
      <w:r>
        <w:t>tempo final averbado é superior ao saldo de licença prêmio/assiduidade</w:t>
      </w:r>
      <w:bookmarkEnd w:id="43"/>
      <w:proofErr w:type="gramStart"/>
      <w:r>
        <w:t xml:space="preserve">  </w:t>
      </w:r>
    </w:p>
    <w:p w:rsidR="009C7F7E" w:rsidRDefault="009C7F7E" w:rsidP="009C7F7E">
      <w:pPr>
        <w:ind w:left="1620"/>
        <w:rPr>
          <w:rFonts w:cs="Arial"/>
        </w:rPr>
      </w:pPr>
      <w:proofErr w:type="gramEnd"/>
      <w:r w:rsidRPr="002A7D5F">
        <w:rPr>
          <w:rFonts w:cs="Arial"/>
        </w:rPr>
        <w:t xml:space="preserve">O sistema identifica </w:t>
      </w:r>
      <w:r>
        <w:rPr>
          <w:rFonts w:cs="Arial"/>
        </w:rPr>
        <w:t xml:space="preserve">que o ator está realizando uma averbação de licença prêmio/assiduidade então verifica se </w:t>
      </w:r>
      <w:r w:rsidRPr="002A7D5F">
        <w:rPr>
          <w:rFonts w:cs="Arial"/>
        </w:rPr>
        <w:t>o tempo final averbado é superior ao saldo de dias de licença prêmio/assiduidade</w:t>
      </w:r>
      <w:r>
        <w:rPr>
          <w:rFonts w:cs="Arial"/>
        </w:rPr>
        <w:t>. Caso seja</w:t>
      </w:r>
      <w:r w:rsidRPr="002A7D5F">
        <w:rPr>
          <w:rFonts w:cs="Arial"/>
        </w:rPr>
        <w:t xml:space="preserve">, </w:t>
      </w:r>
      <w:r>
        <w:rPr>
          <w:rFonts w:cs="Arial"/>
        </w:rPr>
        <w:t xml:space="preserve">o sistema levanta exceção com a mensagem </w:t>
      </w:r>
      <w:r w:rsidRPr="002A7D5F">
        <w:rPr>
          <w:rFonts w:cs="Arial"/>
        </w:rPr>
        <w:t>MSG0144: “&lt;campo 1&gt; maior que &lt;campo 2&gt;.”; Exemplo: Tempo final averbado maior que saldo de dias de direito.</w:t>
      </w:r>
    </w:p>
    <w:p w:rsidR="009C7F7E" w:rsidRDefault="009C7F7E" w:rsidP="009C7F7E">
      <w:pPr>
        <w:pStyle w:val="Ttulo3"/>
        <w:keepNext w:val="0"/>
        <w:widowControl w:val="0"/>
        <w:tabs>
          <w:tab w:val="clear" w:pos="1440"/>
          <w:tab w:val="num" w:pos="1568"/>
        </w:tabs>
        <w:spacing w:before="120" w:line="240" w:lineRule="auto"/>
        <w:ind w:left="1554" w:hanging="834"/>
      </w:pPr>
      <w:bookmarkStart w:id="44" w:name="_Toc404671755"/>
      <w:r w:rsidRPr="00836CE5">
        <w:t>RN</w:t>
      </w:r>
      <w:r>
        <w:t>11</w:t>
      </w:r>
      <w:r w:rsidRPr="00836CE5">
        <w:t xml:space="preserve">: Verificar </w:t>
      </w:r>
      <w:r>
        <w:t>tempo final averbado é superior ao saldo de férias/assiduidade</w:t>
      </w:r>
      <w:bookmarkEnd w:id="44"/>
      <w:proofErr w:type="gramStart"/>
      <w:r>
        <w:t xml:space="preserve">  </w:t>
      </w:r>
    </w:p>
    <w:p w:rsidR="009C7F7E" w:rsidRPr="002A7D5F" w:rsidRDefault="009C7F7E" w:rsidP="009C7F7E">
      <w:pPr>
        <w:ind w:left="1620"/>
        <w:rPr>
          <w:rFonts w:cs="Arial"/>
        </w:rPr>
      </w:pPr>
      <w:proofErr w:type="gramEnd"/>
      <w:r w:rsidRPr="002A7D5F">
        <w:rPr>
          <w:rFonts w:cs="Arial"/>
        </w:rPr>
        <w:t xml:space="preserve">O sistema identifica </w:t>
      </w:r>
      <w:r>
        <w:rPr>
          <w:rFonts w:cs="Arial"/>
        </w:rPr>
        <w:t xml:space="preserve">que o ator está realizando uma averbação de férias, então verifica se </w:t>
      </w:r>
      <w:r w:rsidRPr="002A7D5F">
        <w:rPr>
          <w:rFonts w:cs="Arial"/>
        </w:rPr>
        <w:t>o tempo final averbado é superior ao saldo de dias de licença prêmio/assiduidade</w:t>
      </w:r>
      <w:r>
        <w:rPr>
          <w:rFonts w:cs="Arial"/>
        </w:rPr>
        <w:t>. Caso seja</w:t>
      </w:r>
      <w:r w:rsidRPr="002A7D5F">
        <w:rPr>
          <w:rFonts w:cs="Arial"/>
        </w:rPr>
        <w:t xml:space="preserve">, </w:t>
      </w:r>
      <w:r>
        <w:rPr>
          <w:rFonts w:cs="Arial"/>
        </w:rPr>
        <w:t xml:space="preserve">o sistema levanta exceção com a mensagem </w:t>
      </w:r>
      <w:r w:rsidRPr="002A7D5F">
        <w:rPr>
          <w:rFonts w:cs="Arial"/>
        </w:rPr>
        <w:t>MSG0144: “&lt;campo 1&gt; maior que &lt;campo 2&gt;.”; Exemplo: Tempo final averbado maior que saldo de dias de direito.</w:t>
      </w:r>
    </w:p>
    <w:p w:rsidR="009C7F7E" w:rsidRDefault="009C7F7E" w:rsidP="009C7F7E">
      <w:pPr>
        <w:pStyle w:val="Ttulo3"/>
        <w:keepNext w:val="0"/>
        <w:widowControl w:val="0"/>
        <w:tabs>
          <w:tab w:val="clear" w:pos="1440"/>
          <w:tab w:val="num" w:pos="1568"/>
        </w:tabs>
        <w:spacing w:before="120" w:line="240" w:lineRule="auto"/>
        <w:ind w:left="1554" w:hanging="834"/>
      </w:pPr>
      <w:bookmarkStart w:id="45" w:name="_Toc404671756"/>
      <w:r w:rsidRPr="00836CE5">
        <w:t>RN</w:t>
      </w:r>
      <w:r>
        <w:t>12</w:t>
      </w:r>
      <w:r w:rsidRPr="00836CE5">
        <w:t xml:space="preserve">: Verificar </w:t>
      </w:r>
      <w:r>
        <w:t>existência de aposentadoria para alterar averbação.</w:t>
      </w:r>
      <w:bookmarkEnd w:id="45"/>
    </w:p>
    <w:p w:rsidR="009C7F7E" w:rsidRDefault="009C7F7E" w:rsidP="009C7F7E">
      <w:pPr>
        <w:ind w:left="1620"/>
        <w:rPr>
          <w:rFonts w:cs="Arial"/>
        </w:rPr>
      </w:pPr>
      <w:r w:rsidRPr="002A7D5F">
        <w:rPr>
          <w:rFonts w:cs="Arial"/>
        </w:rPr>
        <w:t xml:space="preserve">O sistema identifica </w:t>
      </w:r>
      <w:r>
        <w:rPr>
          <w:rFonts w:cs="Arial"/>
        </w:rPr>
        <w:t>que o ator está tentando alterar o período de averbação de tempo fictício, no qual, existe uma aposentadoria registrada para o servidor após a data de inclusão da averbação, então levanta exceção com a mensagem MSG0077: “</w:t>
      </w:r>
      <w:proofErr w:type="gramStart"/>
      <w:r w:rsidRPr="00E42232">
        <w:rPr>
          <w:rFonts w:cs="Arial"/>
        </w:rPr>
        <w:t>Este(</w:t>
      </w:r>
      <w:proofErr w:type="gramEnd"/>
      <w:r w:rsidRPr="00E42232">
        <w:rPr>
          <w:rFonts w:cs="Arial"/>
        </w:rPr>
        <w:t xml:space="preserve">a) </w:t>
      </w:r>
      <w:r>
        <w:rPr>
          <w:rFonts w:cs="Arial"/>
        </w:rPr>
        <w:t xml:space="preserve">&lt;conceito 1&gt; </w:t>
      </w:r>
      <w:r w:rsidRPr="00E42232">
        <w:rPr>
          <w:rFonts w:cs="Arial"/>
        </w:rPr>
        <w:t xml:space="preserve">está associado(a) </w:t>
      </w:r>
      <w:r w:rsidRPr="00E42232">
        <w:rPr>
          <w:rFonts w:cs="Arial"/>
        </w:rPr>
        <w:lastRenderedPageBreak/>
        <w:t xml:space="preserve">ao(à) </w:t>
      </w:r>
      <w:r>
        <w:rPr>
          <w:rFonts w:cs="Arial"/>
        </w:rPr>
        <w:t>&lt;conceito 2&gt;</w:t>
      </w:r>
      <w:r w:rsidRPr="00E42232">
        <w:rPr>
          <w:rFonts w:cs="Arial"/>
        </w:rPr>
        <w:t>.</w:t>
      </w:r>
      <w:r>
        <w:rPr>
          <w:rFonts w:cs="Arial"/>
        </w:rPr>
        <w:t xml:space="preserve">”; Exemplo: </w:t>
      </w:r>
      <w:r w:rsidRPr="00E42232">
        <w:rPr>
          <w:rFonts w:cs="Arial"/>
        </w:rPr>
        <w:t xml:space="preserve">Este(a) </w:t>
      </w:r>
      <w:r w:rsidRPr="00E42232">
        <w:rPr>
          <w:rFonts w:cs="Arial"/>
          <w:u w:val="single"/>
        </w:rPr>
        <w:t>período de averbação</w:t>
      </w:r>
      <w:r>
        <w:rPr>
          <w:rFonts w:cs="Arial"/>
        </w:rPr>
        <w:t xml:space="preserve"> </w:t>
      </w:r>
      <w:r w:rsidRPr="00E42232">
        <w:rPr>
          <w:rFonts w:cs="Arial"/>
        </w:rPr>
        <w:t xml:space="preserve">está associado(a) ao(à) </w:t>
      </w:r>
      <w:r>
        <w:rPr>
          <w:rFonts w:cs="Arial"/>
          <w:u w:val="single"/>
        </w:rPr>
        <w:t>concessão de aposentadoria</w:t>
      </w:r>
      <w:r w:rsidRPr="00E42232">
        <w:rPr>
          <w:rFonts w:cs="Arial"/>
        </w:rPr>
        <w:t>.</w:t>
      </w:r>
    </w:p>
    <w:p w:rsidR="009C7F7E" w:rsidRDefault="009C7F7E" w:rsidP="009C7F7E">
      <w:pPr>
        <w:ind w:left="1620"/>
        <w:rPr>
          <w:rFonts w:cs="Arial"/>
        </w:rPr>
      </w:pPr>
      <w:r>
        <w:rPr>
          <w:rFonts w:cs="Arial"/>
        </w:rPr>
        <w:t xml:space="preserve"> </w:t>
      </w:r>
    </w:p>
    <w:p w:rsidR="009C7F7E" w:rsidRDefault="009C7F7E" w:rsidP="009C7F7E">
      <w:pPr>
        <w:pStyle w:val="Ttulo3"/>
        <w:keepNext w:val="0"/>
        <w:widowControl w:val="0"/>
        <w:tabs>
          <w:tab w:val="clear" w:pos="1440"/>
          <w:tab w:val="num" w:pos="1568"/>
        </w:tabs>
        <w:spacing w:before="120" w:line="240" w:lineRule="auto"/>
        <w:ind w:left="1554" w:hanging="834"/>
      </w:pPr>
      <w:bookmarkStart w:id="46" w:name="_Toc404671757"/>
      <w:r w:rsidRPr="00836CE5">
        <w:t>RN</w:t>
      </w:r>
      <w:r>
        <w:t>13</w:t>
      </w:r>
      <w:r w:rsidRPr="00836CE5">
        <w:t xml:space="preserve">: Verificar </w:t>
      </w:r>
      <w:r>
        <w:t>existência de aposentadoria após inclusão averbação para excluir.</w:t>
      </w:r>
      <w:bookmarkEnd w:id="46"/>
    </w:p>
    <w:p w:rsidR="009C7F7E" w:rsidRDefault="009C7F7E" w:rsidP="009C7F7E">
      <w:pPr>
        <w:ind w:left="1620"/>
        <w:rPr>
          <w:rFonts w:cs="Arial"/>
        </w:rPr>
      </w:pPr>
      <w:r w:rsidRPr="002A7D5F">
        <w:rPr>
          <w:rFonts w:cs="Arial"/>
        </w:rPr>
        <w:t xml:space="preserve">O sistema identifica </w:t>
      </w:r>
      <w:r>
        <w:rPr>
          <w:rFonts w:cs="Arial"/>
        </w:rPr>
        <w:t>que o ator está tentando excluir o período de averbação de tempo fictício, no qual, existe uma aposentadoria registrada para o servidor após a data de inclusão da averbação, então levanta exceção com a mensagem MSG0077: “</w:t>
      </w:r>
      <w:proofErr w:type="gramStart"/>
      <w:r w:rsidRPr="00E42232">
        <w:rPr>
          <w:rFonts w:cs="Arial"/>
        </w:rPr>
        <w:t>Este(</w:t>
      </w:r>
      <w:proofErr w:type="gramEnd"/>
      <w:r w:rsidRPr="00E42232">
        <w:rPr>
          <w:rFonts w:cs="Arial"/>
        </w:rPr>
        <w:t xml:space="preserve">a) </w:t>
      </w:r>
      <w:r>
        <w:rPr>
          <w:rFonts w:cs="Arial"/>
        </w:rPr>
        <w:t xml:space="preserve">&lt;conceito 1&gt; </w:t>
      </w:r>
      <w:r w:rsidRPr="00E42232">
        <w:rPr>
          <w:rFonts w:cs="Arial"/>
        </w:rPr>
        <w:t xml:space="preserve">está associado(a) ao(à) </w:t>
      </w:r>
      <w:r>
        <w:rPr>
          <w:rFonts w:cs="Arial"/>
        </w:rPr>
        <w:t>&lt;conceito 2&gt;</w:t>
      </w:r>
      <w:r w:rsidRPr="00E42232">
        <w:rPr>
          <w:rFonts w:cs="Arial"/>
        </w:rPr>
        <w:t>.</w:t>
      </w:r>
      <w:r>
        <w:rPr>
          <w:rFonts w:cs="Arial"/>
        </w:rPr>
        <w:t xml:space="preserve">”; Exemplo: </w:t>
      </w:r>
      <w:r w:rsidRPr="00E42232">
        <w:rPr>
          <w:rFonts w:cs="Arial"/>
        </w:rPr>
        <w:t xml:space="preserve">Este(a) </w:t>
      </w:r>
      <w:r w:rsidRPr="00E42232">
        <w:rPr>
          <w:rFonts w:cs="Arial"/>
          <w:u w:val="single"/>
        </w:rPr>
        <w:t>período de averbação</w:t>
      </w:r>
      <w:r>
        <w:rPr>
          <w:rFonts w:cs="Arial"/>
        </w:rPr>
        <w:t xml:space="preserve"> </w:t>
      </w:r>
      <w:r w:rsidRPr="00E42232">
        <w:rPr>
          <w:rFonts w:cs="Arial"/>
        </w:rPr>
        <w:t xml:space="preserve">está associado(a) ao(à) </w:t>
      </w:r>
      <w:r>
        <w:rPr>
          <w:rFonts w:cs="Arial"/>
          <w:u w:val="single"/>
        </w:rPr>
        <w:t>concessão de aposentadoria</w:t>
      </w:r>
      <w:r w:rsidRPr="00E42232">
        <w:rPr>
          <w:rFonts w:cs="Arial"/>
        </w:rPr>
        <w:t>.</w:t>
      </w:r>
    </w:p>
    <w:p w:rsidR="009C7F7E" w:rsidRDefault="009C7F7E" w:rsidP="009C7F7E">
      <w:pPr>
        <w:pStyle w:val="Ttulo3"/>
        <w:keepNext w:val="0"/>
        <w:widowControl w:val="0"/>
        <w:tabs>
          <w:tab w:val="clear" w:pos="1440"/>
          <w:tab w:val="num" w:pos="1568"/>
        </w:tabs>
        <w:spacing w:before="120" w:line="240" w:lineRule="auto"/>
        <w:ind w:left="1554" w:hanging="834"/>
      </w:pPr>
      <w:bookmarkStart w:id="47" w:name="_Toc404671758"/>
      <w:r w:rsidRPr="00836CE5">
        <w:t>RN</w:t>
      </w:r>
      <w:r>
        <w:t>14</w:t>
      </w:r>
      <w:r w:rsidRPr="00836CE5">
        <w:t xml:space="preserve">: Verificar </w:t>
      </w:r>
      <w:r>
        <w:t>existência de aposentadoria para reativar/anular averbação.</w:t>
      </w:r>
      <w:bookmarkEnd w:id="47"/>
    </w:p>
    <w:p w:rsidR="009C7F7E" w:rsidRDefault="009C7F7E" w:rsidP="009C7F7E">
      <w:pPr>
        <w:ind w:left="1620"/>
        <w:rPr>
          <w:rFonts w:cs="Arial"/>
        </w:rPr>
      </w:pPr>
      <w:r w:rsidRPr="002A7D5F">
        <w:rPr>
          <w:rFonts w:cs="Arial"/>
        </w:rPr>
        <w:t xml:space="preserve">O sistema identifica </w:t>
      </w:r>
      <w:r>
        <w:rPr>
          <w:rFonts w:cs="Arial"/>
        </w:rPr>
        <w:t>que o ator está tentando reativar ou anular o período de averbação de tempo fictício, no qual, existe uma aposentadoria registrada para o servidor após a data de inclusão da averbação, então levanta exceção com a mensagem MSG0077: “</w:t>
      </w:r>
      <w:proofErr w:type="gramStart"/>
      <w:r w:rsidRPr="00E42232">
        <w:rPr>
          <w:rFonts w:cs="Arial"/>
        </w:rPr>
        <w:t>Este(</w:t>
      </w:r>
      <w:proofErr w:type="gramEnd"/>
      <w:r w:rsidRPr="00E42232">
        <w:rPr>
          <w:rFonts w:cs="Arial"/>
        </w:rPr>
        <w:t xml:space="preserve">a) </w:t>
      </w:r>
      <w:r>
        <w:rPr>
          <w:rFonts w:cs="Arial"/>
        </w:rPr>
        <w:t xml:space="preserve">&lt;conceito 1&gt; </w:t>
      </w:r>
      <w:r w:rsidRPr="00E42232">
        <w:rPr>
          <w:rFonts w:cs="Arial"/>
        </w:rPr>
        <w:t xml:space="preserve">está associado(a) ao(à) </w:t>
      </w:r>
      <w:r>
        <w:rPr>
          <w:rFonts w:cs="Arial"/>
        </w:rPr>
        <w:t>&lt;conceito 2&gt;</w:t>
      </w:r>
      <w:r w:rsidRPr="00E42232">
        <w:rPr>
          <w:rFonts w:cs="Arial"/>
        </w:rPr>
        <w:t>.</w:t>
      </w:r>
      <w:r>
        <w:rPr>
          <w:rFonts w:cs="Arial"/>
        </w:rPr>
        <w:t xml:space="preserve">”; Exemplo: </w:t>
      </w:r>
      <w:r w:rsidRPr="00E42232">
        <w:rPr>
          <w:rFonts w:cs="Arial"/>
        </w:rPr>
        <w:t xml:space="preserve">Este(a) </w:t>
      </w:r>
      <w:r w:rsidRPr="00E42232">
        <w:rPr>
          <w:rFonts w:cs="Arial"/>
          <w:u w:val="single"/>
        </w:rPr>
        <w:t>período de averbação</w:t>
      </w:r>
      <w:r>
        <w:rPr>
          <w:rFonts w:cs="Arial"/>
        </w:rPr>
        <w:t xml:space="preserve"> </w:t>
      </w:r>
      <w:r w:rsidRPr="00E42232">
        <w:rPr>
          <w:rFonts w:cs="Arial"/>
        </w:rPr>
        <w:t xml:space="preserve">está associado(a) ao(à) </w:t>
      </w:r>
      <w:r>
        <w:rPr>
          <w:rFonts w:cs="Arial"/>
          <w:u w:val="single"/>
        </w:rPr>
        <w:t>concessão de aposentadoria</w:t>
      </w:r>
      <w:r w:rsidRPr="00E42232">
        <w:rPr>
          <w:rFonts w:cs="Arial"/>
        </w:rPr>
        <w:t>.</w:t>
      </w:r>
    </w:p>
    <w:p w:rsidR="009C7F7E" w:rsidRDefault="009C7F7E" w:rsidP="009C7F7E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48" w:name="_Toc404671759"/>
      <w:r>
        <w:lastRenderedPageBreak/>
        <w:t>Revisões</w:t>
      </w:r>
      <w:bookmarkEnd w:id="48"/>
    </w:p>
    <w:p w:rsidR="009C7F7E" w:rsidRDefault="009C7F7E" w:rsidP="009C7F7E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9C7F7E" w:rsidTr="00D503F2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C7F7E" w:rsidRPr="009C7F7E" w:rsidRDefault="009C7F7E" w:rsidP="00D503F2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C7F7E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C7F7E" w:rsidRPr="009C7F7E" w:rsidRDefault="009C7F7E" w:rsidP="00D503F2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C7F7E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C7F7E" w:rsidRPr="009C7F7E" w:rsidRDefault="009C7F7E" w:rsidP="00D503F2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C7F7E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C7F7E" w:rsidRPr="009C7F7E" w:rsidRDefault="009C7F7E" w:rsidP="00D503F2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9C7F7E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C7F7E" w:rsidRPr="009C7F7E" w:rsidRDefault="009C7F7E" w:rsidP="00D503F2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C7F7E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9C7F7E" w:rsidTr="00D503F2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FB58AA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C7F7E" w:rsidTr="00D503F2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Pr="00FB58AA" w:rsidRDefault="009C7F7E" w:rsidP="00FB58AA">
            <w:pPr>
              <w:widowControl w:val="0"/>
              <w:ind w:left="0"/>
              <w:rPr>
                <w:rFonts w:cs="Arial"/>
                <w:sz w:val="16"/>
              </w:rPr>
            </w:pPr>
            <w:r w:rsidRPr="00FB58AA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C7F7E" w:rsidTr="00D503F2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Pr="00FB58AA" w:rsidRDefault="009C7F7E" w:rsidP="00FB58AA">
            <w:pPr>
              <w:widowControl w:val="0"/>
              <w:ind w:left="0"/>
              <w:rPr>
                <w:rFonts w:cs="Arial"/>
                <w:sz w:val="16"/>
              </w:rPr>
            </w:pPr>
            <w:r w:rsidRPr="00FB58AA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C7F7E" w:rsidTr="00D503F2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F7E" w:rsidRDefault="009C7F7E" w:rsidP="00D503F2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Pr="00FB58AA" w:rsidRDefault="009C7F7E" w:rsidP="00FB58AA">
            <w:pPr>
              <w:widowControl w:val="0"/>
              <w:ind w:left="0"/>
              <w:rPr>
                <w:rFonts w:cs="Arial"/>
                <w:sz w:val="16"/>
              </w:rPr>
            </w:pPr>
            <w:r w:rsidRPr="00FB58AA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C7F7E" w:rsidTr="00D503F2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7F7E" w:rsidRDefault="009C7F7E" w:rsidP="00D503F2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F7E" w:rsidRPr="00FB58AA" w:rsidRDefault="009C7F7E" w:rsidP="00FB58AA">
            <w:pPr>
              <w:widowControl w:val="0"/>
              <w:ind w:left="0"/>
              <w:rPr>
                <w:rFonts w:cs="Arial"/>
                <w:sz w:val="16"/>
              </w:rPr>
            </w:pPr>
            <w:r w:rsidRPr="00FB58AA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C7F7E" w:rsidTr="00D503F2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F7E" w:rsidRPr="00FB58AA" w:rsidRDefault="009C7F7E" w:rsidP="00FB58AA">
            <w:pPr>
              <w:widowControl w:val="0"/>
              <w:ind w:left="0"/>
              <w:rPr>
                <w:rFonts w:cs="Arial"/>
                <w:sz w:val="16"/>
              </w:rPr>
            </w:pPr>
            <w:r w:rsidRPr="00FB58AA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C7F7E" w:rsidTr="00D503F2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C7F7E" w:rsidRDefault="009C7F7E" w:rsidP="00D503F2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Pr="00FB58AA" w:rsidRDefault="009C7F7E" w:rsidP="00FB58AA">
            <w:pPr>
              <w:widowControl w:val="0"/>
              <w:ind w:left="0"/>
              <w:rPr>
                <w:rFonts w:cs="Arial"/>
                <w:sz w:val="16"/>
              </w:rPr>
            </w:pPr>
            <w:r w:rsidRPr="00FB58AA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C7F7E" w:rsidTr="00D503F2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C7F7E" w:rsidRDefault="009C7F7E" w:rsidP="00D503F2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Pr="00FB58AA" w:rsidRDefault="009C7F7E" w:rsidP="00FB58AA">
            <w:pPr>
              <w:widowControl w:val="0"/>
              <w:ind w:left="0"/>
              <w:rPr>
                <w:rFonts w:cs="Arial"/>
                <w:sz w:val="16"/>
              </w:rPr>
            </w:pPr>
            <w:r w:rsidRPr="00FB58AA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C7F7E" w:rsidTr="00D503F2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C7F7E" w:rsidRDefault="009C7F7E" w:rsidP="00D503F2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Pr="00FB58AA" w:rsidRDefault="009C7F7E" w:rsidP="00FB58AA">
            <w:pPr>
              <w:widowControl w:val="0"/>
              <w:ind w:left="0"/>
              <w:rPr>
                <w:rFonts w:cs="Arial"/>
                <w:sz w:val="16"/>
              </w:rPr>
            </w:pPr>
            <w:r w:rsidRPr="00FB58AA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C7F7E" w:rsidTr="00D503F2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C7F7E" w:rsidRDefault="009C7F7E" w:rsidP="00D503F2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Pr="00FB58AA" w:rsidRDefault="009C7F7E" w:rsidP="00FB58AA">
            <w:pPr>
              <w:widowControl w:val="0"/>
              <w:ind w:left="0"/>
              <w:rPr>
                <w:rFonts w:cs="Arial"/>
                <w:sz w:val="16"/>
              </w:rPr>
            </w:pPr>
            <w:r w:rsidRPr="00FB58AA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C7F7E" w:rsidTr="00D503F2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C7F7E" w:rsidRDefault="009C7F7E" w:rsidP="00D503F2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Pr="00FB58AA" w:rsidRDefault="009C7F7E" w:rsidP="00FB58AA">
            <w:pPr>
              <w:widowControl w:val="0"/>
              <w:ind w:left="0"/>
              <w:rPr>
                <w:rFonts w:cs="Arial"/>
                <w:sz w:val="16"/>
              </w:rPr>
            </w:pPr>
            <w:r w:rsidRPr="00FB58AA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C7F7E" w:rsidTr="00D503F2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C7F7E" w:rsidRDefault="009C7F7E" w:rsidP="00D503F2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Pr="00FB58AA" w:rsidRDefault="009C7F7E" w:rsidP="00FB58AA">
            <w:pPr>
              <w:widowControl w:val="0"/>
              <w:ind w:left="0"/>
              <w:rPr>
                <w:rFonts w:cs="Arial"/>
                <w:sz w:val="16"/>
              </w:rPr>
            </w:pPr>
            <w:r w:rsidRPr="00FB58AA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C7F7E" w:rsidTr="00D503F2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Pr="00FB58AA" w:rsidRDefault="009C7F7E" w:rsidP="00FB58AA">
            <w:pPr>
              <w:widowControl w:val="0"/>
              <w:ind w:left="0"/>
              <w:rPr>
                <w:rFonts w:cs="Arial"/>
                <w:sz w:val="16"/>
              </w:rPr>
            </w:pPr>
            <w:r w:rsidRPr="00FB58AA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C7F7E" w:rsidTr="00D503F2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Pr="00FB58AA" w:rsidRDefault="009C7F7E" w:rsidP="00FB58AA">
            <w:pPr>
              <w:widowControl w:val="0"/>
              <w:ind w:left="0"/>
              <w:rPr>
                <w:rFonts w:cs="Arial"/>
                <w:sz w:val="16"/>
              </w:rPr>
            </w:pPr>
            <w:r w:rsidRPr="00FB58AA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C7F7E" w:rsidTr="00D503F2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C7F7E" w:rsidRDefault="009C7F7E" w:rsidP="00D503F2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C7F7E" w:rsidRDefault="009C7F7E" w:rsidP="00FB58AA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C7F7E" w:rsidRDefault="009C7F7E" w:rsidP="00D503F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9C7F7E" w:rsidRDefault="009C7F7E" w:rsidP="009C7F7E">
      <w:pPr>
        <w:pStyle w:val="Recuodecorpodetexto"/>
      </w:pPr>
    </w:p>
    <w:p w:rsidR="009C7F7E" w:rsidRDefault="009C7F7E" w:rsidP="009C7F7E"/>
    <w:p w:rsidR="009C7F7E" w:rsidRPr="00152A43" w:rsidRDefault="009C7F7E" w:rsidP="009C7F7E"/>
    <w:p w:rsidR="00F41655" w:rsidRPr="009C7F7E" w:rsidRDefault="00F41655" w:rsidP="009C7F7E"/>
    <w:sectPr w:rsidR="00F41655" w:rsidRPr="009C7F7E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03F2" w:rsidRDefault="00D503F2" w:rsidP="002908D9">
      <w:r>
        <w:separator/>
      </w:r>
    </w:p>
  </w:endnote>
  <w:endnote w:type="continuationSeparator" w:id="0">
    <w:p w:rsidR="00D503F2" w:rsidRDefault="00D503F2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03F2" w:rsidRDefault="00D503F2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D503F2" w:rsidRDefault="00D503F2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03F2" w:rsidRPr="00BD3501" w:rsidRDefault="00D503F2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FB58AA">
      <w:rPr>
        <w:rStyle w:val="Nmerodepgina"/>
        <w:noProof/>
        <w:szCs w:val="20"/>
      </w:rPr>
      <w:t>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D503F2" w:rsidTr="0000536A">
      <w:trPr>
        <w:trHeight w:val="1065"/>
      </w:trPr>
      <w:tc>
        <w:tcPr>
          <w:tcW w:w="2958" w:type="dxa"/>
        </w:tcPr>
        <w:p w:rsidR="00D503F2" w:rsidRPr="009C40FA" w:rsidRDefault="00D503F2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D503F2" w:rsidRPr="00BD3501" w:rsidRDefault="00D503F2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D503F2" w:rsidRDefault="00D503F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Brandão Luiz</w:t>
          </w:r>
        </w:p>
        <w:p w:rsidR="00D503F2" w:rsidRPr="00BD3501" w:rsidRDefault="00D503F2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D503F2" w:rsidRPr="00BD3501" w:rsidRDefault="00D503F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D503F2">
            <w:rPr>
              <w:sz w:val="20"/>
              <w:szCs w:val="20"/>
            </w:rPr>
            <w:t xml:space="preserve">Keila </w:t>
          </w:r>
          <w:proofErr w:type="spellStart"/>
          <w:r w:rsidRPr="00D503F2">
            <w:rPr>
              <w:sz w:val="20"/>
              <w:szCs w:val="20"/>
            </w:rPr>
            <w:t>Joanês</w:t>
          </w:r>
          <w:proofErr w:type="spellEnd"/>
          <w:r w:rsidRPr="00D503F2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D503F2" w:rsidRDefault="00D503F2" w:rsidP="0037750D">
          <w:pPr>
            <w:pStyle w:val="Rodap"/>
            <w:ind w:left="0"/>
            <w:rPr>
              <w:sz w:val="20"/>
              <w:szCs w:val="20"/>
            </w:rPr>
          </w:pPr>
        </w:p>
        <w:p w:rsidR="00D503F2" w:rsidRPr="00BD3501" w:rsidRDefault="00D503F2" w:rsidP="00D503F2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SINDRAPE - Previdência - Aposentadoria - UCS0432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–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Manter Períodos Averbados de Tempos Fictícios</w:t>
          </w:r>
        </w:p>
      </w:tc>
      <w:tc>
        <w:tcPr>
          <w:tcW w:w="1041" w:type="dxa"/>
        </w:tcPr>
        <w:p w:rsidR="00D503F2" w:rsidRDefault="00D503F2" w:rsidP="00BD3501">
          <w:pPr>
            <w:pStyle w:val="Rodap"/>
            <w:ind w:left="0"/>
            <w:jc w:val="right"/>
          </w:pPr>
        </w:p>
      </w:tc>
    </w:tr>
  </w:tbl>
  <w:p w:rsidR="00D503F2" w:rsidRDefault="00D503F2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03F2" w:rsidRDefault="00D503F2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03F2" w:rsidRDefault="00D503F2" w:rsidP="002908D9">
      <w:r>
        <w:separator/>
      </w:r>
    </w:p>
  </w:footnote>
  <w:footnote w:type="continuationSeparator" w:id="0">
    <w:p w:rsidR="00D503F2" w:rsidRDefault="00D503F2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03F2" w:rsidRDefault="00D503F2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503F2" w:rsidRDefault="00D503F2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711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503F2" w:rsidRDefault="00D503F2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03F2" w:rsidRDefault="00D503F2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7F7E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9C7F7E"/>
    <w:rsid w:val="00A3111D"/>
    <w:rsid w:val="00A92AC7"/>
    <w:rsid w:val="00AB1A94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503F2"/>
    <w:rsid w:val="00DB0139"/>
    <w:rsid w:val="00DF1DDA"/>
    <w:rsid w:val="00E81253"/>
    <w:rsid w:val="00F071FA"/>
    <w:rsid w:val="00F41655"/>
    <w:rsid w:val="00F43BE9"/>
    <w:rsid w:val="00F8504F"/>
    <w:rsid w:val="00FA2AF1"/>
    <w:rsid w:val="00FB58AA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C7F7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9C7F7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C7F7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9C7F7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9C7F7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9C7F7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9C7F7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9C7F7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9C7F7E"/>
    <w:pPr>
      <w:ind w:left="0"/>
    </w:pPr>
  </w:style>
  <w:style w:type="paragraph" w:styleId="ndicedeilustraes">
    <w:name w:val="table of figures"/>
    <w:basedOn w:val="Normal"/>
    <w:next w:val="Normal"/>
    <w:semiHidden/>
    <w:rsid w:val="009C7F7E"/>
  </w:style>
  <w:style w:type="paragraph" w:styleId="Sumrio2">
    <w:name w:val="toc 2"/>
    <w:basedOn w:val="Normal"/>
    <w:next w:val="Normal"/>
    <w:autoRedefine/>
    <w:uiPriority w:val="39"/>
    <w:rsid w:val="009C7F7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9C7F7E"/>
    <w:pPr>
      <w:ind w:left="480"/>
    </w:pPr>
  </w:style>
  <w:style w:type="character" w:styleId="Hyperlink">
    <w:name w:val="Hyperlink"/>
    <w:basedOn w:val="Fontepargpadro"/>
    <w:uiPriority w:val="99"/>
    <w:rsid w:val="009C7F7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9C7F7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C7F7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9C7F7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9C7F7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C7F7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9C7F7E"/>
    <w:rPr>
      <w:sz w:val="16"/>
    </w:rPr>
  </w:style>
  <w:style w:type="character" w:styleId="Nmerodepgina">
    <w:name w:val="page number"/>
    <w:basedOn w:val="Fontepargpadro"/>
    <w:rsid w:val="009C7F7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9C7F7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9C7F7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C7F7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9C7F7E"/>
  </w:style>
  <w:style w:type="paragraph" w:styleId="Corpodetexto">
    <w:name w:val="Body Text"/>
    <w:basedOn w:val="Normal"/>
    <w:link w:val="CorpodetextoChar"/>
    <w:rsid w:val="009C7F7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9C7F7E"/>
    <w:rPr>
      <w:rFonts w:eastAsia="Arial Unicode MS"/>
    </w:rPr>
  </w:style>
  <w:style w:type="paragraph" w:customStyle="1" w:styleId="tabletext">
    <w:name w:val="tabletext"/>
    <w:basedOn w:val="Normal"/>
    <w:rsid w:val="009C7F7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9C7F7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9C7F7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9C7F7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9C7F7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9C7F7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9C7F7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9C7F7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9C7F7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9C7F7E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C7F7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9C7F7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C7F7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9C7F7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9C7F7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9C7F7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9C7F7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9C7F7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9C7F7E"/>
    <w:pPr>
      <w:ind w:left="0"/>
    </w:pPr>
  </w:style>
  <w:style w:type="paragraph" w:styleId="ndicedeilustraes">
    <w:name w:val="table of figures"/>
    <w:basedOn w:val="Normal"/>
    <w:next w:val="Normal"/>
    <w:semiHidden/>
    <w:rsid w:val="009C7F7E"/>
  </w:style>
  <w:style w:type="paragraph" w:styleId="Sumrio2">
    <w:name w:val="toc 2"/>
    <w:basedOn w:val="Normal"/>
    <w:next w:val="Normal"/>
    <w:autoRedefine/>
    <w:uiPriority w:val="39"/>
    <w:rsid w:val="009C7F7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9C7F7E"/>
    <w:pPr>
      <w:ind w:left="480"/>
    </w:pPr>
  </w:style>
  <w:style w:type="character" w:styleId="Hyperlink">
    <w:name w:val="Hyperlink"/>
    <w:basedOn w:val="Fontepargpadro"/>
    <w:uiPriority w:val="99"/>
    <w:rsid w:val="009C7F7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9C7F7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C7F7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9C7F7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9C7F7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C7F7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9C7F7E"/>
    <w:rPr>
      <w:sz w:val="16"/>
    </w:rPr>
  </w:style>
  <w:style w:type="character" w:styleId="Nmerodepgina">
    <w:name w:val="page number"/>
    <w:basedOn w:val="Fontepargpadro"/>
    <w:rsid w:val="009C7F7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9C7F7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9C7F7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C7F7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9C7F7E"/>
  </w:style>
  <w:style w:type="paragraph" w:styleId="Corpodetexto">
    <w:name w:val="Body Text"/>
    <w:basedOn w:val="Normal"/>
    <w:link w:val="CorpodetextoChar"/>
    <w:rsid w:val="009C7F7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9C7F7E"/>
    <w:rPr>
      <w:rFonts w:eastAsia="Arial Unicode MS"/>
    </w:rPr>
  </w:style>
  <w:style w:type="paragraph" w:customStyle="1" w:styleId="tabletext">
    <w:name w:val="tabletext"/>
    <w:basedOn w:val="Normal"/>
    <w:rsid w:val="009C7F7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9C7F7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9C7F7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9C7F7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9C7F7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9C7F7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9C7F7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9C7F7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9C7F7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9C7F7E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D70325-8218-419E-B4A2-DD5AB7625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19</TotalTime>
  <Pages>16</Pages>
  <Words>2824</Words>
  <Characters>17792</Characters>
  <Application>Microsoft Office Word</Application>
  <DocSecurity>0</DocSecurity>
  <Lines>148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20575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2014-11-09T03:12:00Z</cp:lastPrinted>
  <dcterms:created xsi:type="dcterms:W3CDTF">2014-11-09T03:11:00Z</dcterms:created>
  <dcterms:modified xsi:type="dcterms:W3CDTF">2014-11-25T11:41:00Z</dcterms:modified>
</cp:coreProperties>
</file>