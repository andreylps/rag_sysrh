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5B1" w:rsidRDefault="007F75B1" w:rsidP="007F75B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F75B1" w:rsidRDefault="007F75B1" w:rsidP="007F75B1">
      <w:pPr>
        <w:widowControl w:val="0"/>
        <w:rPr>
          <w:rFonts w:cs="Arial"/>
          <w:sz w:val="20"/>
        </w:rPr>
      </w:pPr>
    </w:p>
    <w:p w:rsidR="007F75B1" w:rsidRDefault="007F75B1" w:rsidP="007F75B1">
      <w:pPr>
        <w:widowControl w:val="0"/>
        <w:rPr>
          <w:rFonts w:cs="Arial"/>
          <w:sz w:val="20"/>
        </w:rPr>
      </w:pPr>
    </w:p>
    <w:p w:rsidR="007F75B1" w:rsidRDefault="007F75B1" w:rsidP="007F75B1">
      <w:pPr>
        <w:widowControl w:val="0"/>
        <w:rPr>
          <w:rFonts w:cs="Arial"/>
          <w:sz w:val="20"/>
        </w:rPr>
      </w:pPr>
    </w:p>
    <w:p w:rsidR="007F75B1" w:rsidRDefault="007F75B1" w:rsidP="007F75B1">
      <w:pPr>
        <w:widowControl w:val="0"/>
        <w:rPr>
          <w:rFonts w:cs="Arial"/>
          <w:sz w:val="20"/>
        </w:rPr>
      </w:pPr>
    </w:p>
    <w:p w:rsidR="007F75B1" w:rsidRDefault="007F75B1" w:rsidP="007F75B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F75B1" w:rsidRDefault="007F75B1" w:rsidP="007F75B1">
      <w:pPr>
        <w:widowControl w:val="0"/>
        <w:rPr>
          <w:rFonts w:cs="Arial"/>
          <w:sz w:val="20"/>
          <w:u w:val="single"/>
        </w:rPr>
      </w:pPr>
    </w:p>
    <w:p w:rsidR="007F75B1" w:rsidRDefault="007F75B1" w:rsidP="007F75B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F75B1" w:rsidRDefault="007F75B1" w:rsidP="007F75B1">
      <w:pPr>
        <w:widowControl w:val="0"/>
        <w:rPr>
          <w:rFonts w:cs="Arial"/>
          <w:sz w:val="20"/>
        </w:rPr>
      </w:pPr>
    </w:p>
    <w:p w:rsidR="007F75B1" w:rsidRDefault="007F75B1" w:rsidP="007F75B1">
      <w:pPr>
        <w:widowControl w:val="0"/>
        <w:rPr>
          <w:rFonts w:cs="Arial"/>
          <w:sz w:val="20"/>
        </w:rPr>
      </w:pPr>
    </w:p>
    <w:p w:rsidR="007F75B1" w:rsidRDefault="007F75B1" w:rsidP="007F75B1">
      <w:pPr>
        <w:widowControl w:val="0"/>
        <w:rPr>
          <w:rFonts w:cs="Arial"/>
          <w:sz w:val="20"/>
        </w:rPr>
      </w:pPr>
    </w:p>
    <w:p w:rsidR="007F75B1" w:rsidRDefault="007F75B1" w:rsidP="007F75B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F75B1" w:rsidRDefault="007F75B1" w:rsidP="007F75B1">
      <w:pPr>
        <w:widowControl w:val="0"/>
        <w:rPr>
          <w:rFonts w:cs="Arial"/>
          <w:sz w:val="20"/>
        </w:rPr>
      </w:pPr>
    </w:p>
    <w:p w:rsidR="007F75B1" w:rsidRDefault="007F75B1" w:rsidP="007F75B1">
      <w:pPr>
        <w:widowControl w:val="0"/>
        <w:rPr>
          <w:rFonts w:cs="Arial"/>
          <w:sz w:val="20"/>
        </w:rPr>
      </w:pPr>
    </w:p>
    <w:p w:rsidR="007F75B1" w:rsidRDefault="007F75B1" w:rsidP="007F75B1">
      <w:pPr>
        <w:widowControl w:val="0"/>
        <w:rPr>
          <w:rFonts w:cs="Arial"/>
        </w:rPr>
      </w:pPr>
    </w:p>
    <w:p w:rsidR="007F75B1" w:rsidRDefault="007F75B1" w:rsidP="007F75B1">
      <w:pPr>
        <w:pStyle w:val="Capa"/>
        <w:rPr>
          <w:color w:val="FF9900"/>
        </w:rPr>
      </w:pPr>
      <w:r>
        <w:t>SINDRAPE</w:t>
      </w:r>
    </w:p>
    <w:p w:rsidR="007F75B1" w:rsidRDefault="007F75B1" w:rsidP="007F75B1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7F75B1" w:rsidRPr="007F75B1" w:rsidRDefault="007F75B1" w:rsidP="007F75B1">
      <w:pPr>
        <w:widowControl w:val="0"/>
        <w:rPr>
          <w:color w:val="000080"/>
        </w:rPr>
      </w:pPr>
    </w:p>
    <w:p w:rsidR="007F75B1" w:rsidRPr="007F75B1" w:rsidRDefault="007F75B1" w:rsidP="007F75B1">
      <w:pPr>
        <w:widowControl w:val="0"/>
        <w:jc w:val="right"/>
        <w:rPr>
          <w:rFonts w:cs="Arial"/>
          <w:b/>
          <w:bCs/>
          <w:color w:val="000080"/>
        </w:rPr>
      </w:pPr>
    </w:p>
    <w:p w:rsidR="007F75B1" w:rsidRDefault="007F75B1" w:rsidP="007F75B1">
      <w:pPr>
        <w:pStyle w:val="Capa"/>
      </w:pPr>
      <w:r>
        <w:t xml:space="preserve">UCS0137 </w:t>
      </w:r>
      <w:r w:rsidR="00A33A2F">
        <w:t xml:space="preserve">- </w:t>
      </w:r>
      <w:r>
        <w:t>Pesquisar Histórico de Pens</w:t>
      </w:r>
      <w:r w:rsidR="00A33A2F">
        <w:t>ão</w:t>
      </w:r>
      <w:r>
        <w:t xml:space="preserve"> Previdenciária</w:t>
      </w:r>
    </w:p>
    <w:p w:rsidR="007F75B1" w:rsidRDefault="007F75B1" w:rsidP="007F75B1">
      <w:pPr>
        <w:widowControl w:val="0"/>
        <w:rPr>
          <w:rFonts w:cs="Arial"/>
        </w:rPr>
      </w:pPr>
    </w:p>
    <w:p w:rsidR="007F75B1" w:rsidRDefault="007F75B1" w:rsidP="007F75B1">
      <w:pPr>
        <w:widowControl w:val="0"/>
      </w:pPr>
    </w:p>
    <w:p w:rsidR="007F75B1" w:rsidRDefault="007F75B1" w:rsidP="007F75B1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7F75B1" w:rsidRPr="007F75B1" w:rsidRDefault="007F75B1" w:rsidP="007F75B1">
      <w:pPr>
        <w:pStyle w:val="Corpodetexto3"/>
        <w:widowControl w:val="0"/>
        <w:spacing w:after="0"/>
        <w:rPr>
          <w:rFonts w:cs="Arial"/>
        </w:rPr>
      </w:pPr>
      <w:r w:rsidRPr="007F75B1">
        <w:rPr>
          <w:rFonts w:cs="Arial"/>
        </w:rPr>
        <w:lastRenderedPageBreak/>
        <w:t>Histórico de Revisões</w:t>
      </w:r>
    </w:p>
    <w:p w:rsidR="007F75B1" w:rsidRDefault="007F75B1" w:rsidP="007F75B1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7F75B1" w:rsidTr="007F75B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7F75B1" w:rsidTr="007F75B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02/04/2008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7F75B1" w:rsidTr="007F75B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7F75B1" w:rsidTr="007F75B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7F75B1" w:rsidTr="007F75B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7F75B1" w:rsidRDefault="007F75B1" w:rsidP="007F75B1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7F75B1" w:rsidRPr="007F75B1" w:rsidRDefault="007F75B1" w:rsidP="007F75B1">
      <w:pPr>
        <w:pStyle w:val="Corpodetexto3"/>
        <w:widowControl w:val="0"/>
        <w:spacing w:after="0"/>
        <w:jc w:val="left"/>
        <w:rPr>
          <w:rFonts w:cs="Arial"/>
        </w:rPr>
      </w:pPr>
      <w:r w:rsidRPr="007F75B1">
        <w:rPr>
          <w:rFonts w:cs="Arial"/>
        </w:rPr>
        <w:lastRenderedPageBreak/>
        <w:t>Índice</w:t>
      </w:r>
    </w:p>
    <w:p w:rsidR="007F75B1" w:rsidRPr="007F75B1" w:rsidRDefault="007F75B1" w:rsidP="007F75B1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7674C0" w:rsidRDefault="007F75B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6594" w:history="1">
        <w:r w:rsidR="007674C0" w:rsidRPr="0039270A">
          <w:rPr>
            <w:rStyle w:val="Hyperlink"/>
            <w:noProof/>
          </w:rPr>
          <w:t>1.</w:t>
        </w:r>
        <w:r w:rsidR="007674C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674C0" w:rsidRPr="0039270A">
          <w:rPr>
            <w:rStyle w:val="Hyperlink"/>
            <w:noProof/>
          </w:rPr>
          <w:t>Pacote/Caso de Uso</w:t>
        </w:r>
        <w:r w:rsidR="007674C0">
          <w:rPr>
            <w:noProof/>
            <w:webHidden/>
          </w:rPr>
          <w:tab/>
        </w:r>
        <w:r w:rsidR="007674C0">
          <w:rPr>
            <w:noProof/>
            <w:webHidden/>
          </w:rPr>
          <w:fldChar w:fldCharType="begin"/>
        </w:r>
        <w:r w:rsidR="007674C0">
          <w:rPr>
            <w:noProof/>
            <w:webHidden/>
          </w:rPr>
          <w:instrText xml:space="preserve"> PAGEREF _Toc404616594 \h </w:instrText>
        </w:r>
        <w:r w:rsidR="007674C0">
          <w:rPr>
            <w:noProof/>
            <w:webHidden/>
          </w:rPr>
        </w:r>
        <w:r w:rsidR="007674C0">
          <w:rPr>
            <w:noProof/>
            <w:webHidden/>
          </w:rPr>
          <w:fldChar w:fldCharType="separate"/>
        </w:r>
        <w:r w:rsidR="007674C0">
          <w:rPr>
            <w:noProof/>
            <w:webHidden/>
          </w:rPr>
          <w:t>4</w:t>
        </w:r>
        <w:r w:rsidR="007674C0">
          <w:rPr>
            <w:noProof/>
            <w:webHidden/>
          </w:rPr>
          <w:fldChar w:fldCharType="end"/>
        </w:r>
      </w:hyperlink>
    </w:p>
    <w:p w:rsidR="007674C0" w:rsidRDefault="007674C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595" w:history="1">
        <w:r w:rsidRPr="0039270A">
          <w:rPr>
            <w:rStyle w:val="Hyperlink"/>
            <w:noProof/>
          </w:rPr>
          <w:t>Pesquisar Histórico de Pensão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74C0" w:rsidRDefault="007674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596" w:history="1">
        <w:r w:rsidRPr="0039270A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270A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74C0" w:rsidRDefault="007674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597" w:history="1">
        <w:r w:rsidRPr="0039270A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270A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74C0" w:rsidRDefault="007674C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598" w:history="1">
        <w:r w:rsidRPr="0039270A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270A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74C0" w:rsidRDefault="007674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599" w:history="1">
        <w:r w:rsidRPr="0039270A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270A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74C0" w:rsidRDefault="007674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00" w:history="1">
        <w:r w:rsidRPr="0039270A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270A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74C0" w:rsidRDefault="007674C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01" w:history="1">
        <w:r w:rsidRPr="0039270A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270A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674C0" w:rsidRDefault="007674C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02" w:history="1">
        <w:r w:rsidRPr="0039270A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270A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674C0" w:rsidRDefault="007674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03" w:history="1">
        <w:r w:rsidRPr="0039270A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270A">
          <w:rPr>
            <w:rStyle w:val="Hyperlink"/>
            <w:noProof/>
          </w:rPr>
          <w:t>Pesquisar Histórico de Pensões Previdenciárias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674C0" w:rsidRDefault="007674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04" w:history="1">
        <w:r w:rsidRPr="0039270A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270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674C0" w:rsidRDefault="007674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05" w:history="1">
        <w:r w:rsidRPr="0039270A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270A">
          <w:rPr>
            <w:rStyle w:val="Hyperlink"/>
            <w:noProof/>
          </w:rPr>
          <w:t>Fluxo Alternativo -  Pesquisa com relação sintética. – 4.1.1.3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674C0" w:rsidRDefault="007674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06" w:history="1">
        <w:r w:rsidRPr="0039270A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270A">
          <w:rPr>
            <w:rStyle w:val="Hyperlink"/>
            <w:noProof/>
          </w:rPr>
          <w:t>Fluxo Alternativo – Detalhar Pensionista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674C0" w:rsidRDefault="007674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07" w:history="1">
        <w:r w:rsidRPr="0039270A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270A">
          <w:rPr>
            <w:rStyle w:val="Hyperlink"/>
            <w:noProof/>
          </w:rPr>
          <w:t>Fluxo Alternativo – Pesquisa auxiliar de orgãos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674C0" w:rsidRDefault="007674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08" w:history="1">
        <w:r w:rsidRPr="0039270A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270A">
          <w:rPr>
            <w:rStyle w:val="Hyperlink"/>
            <w:noProof/>
          </w:rPr>
          <w:t>Fluxo Alternativo – Pesquisa auxiliar de Agências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674C0" w:rsidRDefault="007674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09" w:history="1">
        <w:r w:rsidRPr="0039270A">
          <w:rPr>
            <w:rStyle w:val="Hyperlink"/>
            <w:noProof/>
          </w:rPr>
          <w:t>4.1.6.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270A">
          <w:rPr>
            <w:rStyle w:val="Hyperlink"/>
            <w:noProof/>
          </w:rPr>
          <w:t>Fluxo Alternativo – Pesquisa auxiliar de Municípios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674C0" w:rsidRDefault="007674C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10" w:history="1">
        <w:r w:rsidRPr="0039270A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270A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674C0" w:rsidRDefault="007674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11" w:history="1">
        <w:r w:rsidRPr="0039270A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270A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674C0" w:rsidRDefault="007674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12" w:history="1">
        <w:r w:rsidRPr="0039270A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270A">
          <w:rPr>
            <w:rStyle w:val="Hyperlink"/>
            <w:noProof/>
          </w:rPr>
          <w:t>RN01 - Valida data inicial do período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674C0" w:rsidRDefault="007674C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13" w:history="1">
        <w:r w:rsidRPr="0039270A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270A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674C0" w:rsidRDefault="007674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14" w:history="1">
        <w:r w:rsidRPr="0039270A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270A">
          <w:rPr>
            <w:rStyle w:val="Hyperlink"/>
            <w:noProof/>
          </w:rPr>
          <w:t>Abrangência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674C0" w:rsidRDefault="007674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15" w:history="1">
        <w:r w:rsidRPr="0039270A">
          <w:rPr>
            <w:rStyle w:val="Hyperlink"/>
            <w:noProof/>
          </w:rPr>
          <w:t>6.1.1.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270A">
          <w:rPr>
            <w:rStyle w:val="Hyperlink"/>
            <w:noProof/>
          </w:rPr>
          <w:t>Abrangência na pesquisa de históricos de pensão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674C0" w:rsidRDefault="007674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16" w:history="1">
        <w:r w:rsidRPr="0039270A">
          <w:rPr>
            <w:rStyle w:val="Hyperlink"/>
            <w:noProof/>
          </w:rPr>
          <w:t>6.1.2.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270A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674C0" w:rsidRDefault="007674C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617" w:history="1">
        <w:r w:rsidRPr="0039270A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270A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F75B1" w:rsidRDefault="007F75B1" w:rsidP="007F75B1">
      <w:pPr>
        <w:pStyle w:val="Sumrio1"/>
      </w:pPr>
      <w:r>
        <w:fldChar w:fldCharType="end"/>
      </w:r>
    </w:p>
    <w:p w:rsidR="007F75B1" w:rsidRDefault="007F75B1" w:rsidP="007F75B1">
      <w:pPr>
        <w:widowControl w:val="0"/>
        <w:rPr>
          <w:rFonts w:cs="Arial"/>
          <w:b/>
          <w:bCs/>
          <w:color w:val="000000"/>
        </w:rPr>
      </w:pPr>
    </w:p>
    <w:p w:rsidR="007F75B1" w:rsidRDefault="007F75B1" w:rsidP="007F75B1">
      <w:pPr>
        <w:pStyle w:val="Heading"/>
        <w:rPr>
          <w:rFonts w:cs="Arial"/>
          <w:szCs w:val="24"/>
          <w:lang w:val="pt-BR"/>
        </w:rPr>
      </w:pPr>
    </w:p>
    <w:p w:rsidR="007F75B1" w:rsidRDefault="007F75B1" w:rsidP="007F75B1">
      <w:pPr>
        <w:pStyle w:val="Heading"/>
      </w:pPr>
    </w:p>
    <w:p w:rsidR="007F75B1" w:rsidRDefault="007F75B1" w:rsidP="007F75B1">
      <w:pPr>
        <w:pStyle w:val="Heading"/>
        <w:jc w:val="center"/>
      </w:pPr>
    </w:p>
    <w:p w:rsidR="007F75B1" w:rsidRDefault="007F75B1" w:rsidP="007F75B1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7F75B1" w:rsidRDefault="007F75B1" w:rsidP="007F75B1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16594"/>
      <w:r>
        <w:lastRenderedPageBreak/>
        <w:t>Pacote/Caso de Uso</w:t>
      </w:r>
      <w:bookmarkEnd w:id="1"/>
    </w:p>
    <w:p w:rsidR="007F75B1" w:rsidRDefault="007F75B1" w:rsidP="007F75B1"/>
    <w:p w:rsidR="007F75B1" w:rsidRDefault="007F75B1" w:rsidP="00A33A2F">
      <w:pPr>
        <w:pStyle w:val="Subttulo"/>
      </w:pPr>
      <w:bookmarkStart w:id="2" w:name="_Toc404616595"/>
      <w:r>
        <w:t>Pesquisar Histórico de Pens</w:t>
      </w:r>
      <w:r w:rsidR="00A33A2F">
        <w:t>ão</w:t>
      </w:r>
      <w:r>
        <w:t xml:space="preserve"> Previdenciári</w:t>
      </w:r>
      <w:r w:rsidR="00A33A2F">
        <w:t>a</w:t>
      </w:r>
      <w:bookmarkEnd w:id="2"/>
    </w:p>
    <w:p w:rsidR="007F75B1" w:rsidRDefault="007F75B1" w:rsidP="007F75B1">
      <w:pPr>
        <w:widowControl w:val="0"/>
        <w:ind w:left="902"/>
        <w:rPr>
          <w:rFonts w:cs="Arial"/>
          <w:b/>
          <w:bCs/>
          <w:color w:val="FF0000"/>
        </w:rPr>
      </w:pPr>
    </w:p>
    <w:p w:rsidR="007F75B1" w:rsidRDefault="007F75B1" w:rsidP="007F75B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16596"/>
      <w:r>
        <w:t>Descrição</w:t>
      </w:r>
      <w:bookmarkEnd w:id="3"/>
    </w:p>
    <w:p w:rsidR="007F75B1" w:rsidRDefault="007F75B1" w:rsidP="007F75B1">
      <w:pPr>
        <w:pStyle w:val="Recuodecorpodetexto2"/>
        <w:widowControl w:val="0"/>
        <w:ind w:left="1620" w:firstLine="0"/>
        <w:rPr>
          <w:sz w:val="24"/>
        </w:rPr>
      </w:pPr>
    </w:p>
    <w:p w:rsidR="007F75B1" w:rsidRDefault="007F75B1" w:rsidP="007F75B1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Realiza a pesquisa de pensões previdenciárias</w:t>
      </w:r>
    </w:p>
    <w:p w:rsidR="007F75B1" w:rsidRDefault="007F75B1" w:rsidP="007F75B1">
      <w:pPr>
        <w:pStyle w:val="Recuodecorpodetexto2"/>
        <w:widowControl w:val="0"/>
        <w:ind w:left="1620" w:firstLine="0"/>
        <w:rPr>
          <w:sz w:val="24"/>
        </w:rPr>
      </w:pPr>
    </w:p>
    <w:p w:rsidR="007F75B1" w:rsidRDefault="007F75B1" w:rsidP="007F75B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16597"/>
      <w:r>
        <w:t>Requisitos atendidos</w:t>
      </w:r>
      <w:bookmarkEnd w:id="4"/>
    </w:p>
    <w:p w:rsidR="007F75B1" w:rsidRDefault="007F75B1" w:rsidP="007F75B1"/>
    <w:p w:rsidR="007F75B1" w:rsidRDefault="007F75B1" w:rsidP="007F75B1">
      <w:pPr>
        <w:pStyle w:val="Recuodecorpodetexto"/>
        <w:ind w:left="1260"/>
      </w:pPr>
      <w:r>
        <w:t>R15</w:t>
      </w:r>
    </w:p>
    <w:p w:rsidR="007F75B1" w:rsidRDefault="007F75B1" w:rsidP="007F75B1"/>
    <w:p w:rsidR="007F75B1" w:rsidRDefault="007F75B1" w:rsidP="007F75B1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16598"/>
      <w:r>
        <w:t>Conceito</w:t>
      </w:r>
      <w:bookmarkEnd w:id="5"/>
      <w:r>
        <w:tab/>
      </w:r>
    </w:p>
    <w:p w:rsidR="007F75B1" w:rsidRDefault="007F75B1" w:rsidP="007F75B1"/>
    <w:p w:rsidR="007F75B1" w:rsidRDefault="007F75B1" w:rsidP="007F75B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16599"/>
      <w:r>
        <w:t>Conceitos principais</w:t>
      </w:r>
      <w:bookmarkEnd w:id="6"/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60"/>
        <w:gridCol w:w="5444"/>
      </w:tblGrid>
      <w:tr w:rsidR="007F75B1" w:rsidTr="00FF700E"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7F75B1">
            <w:pPr>
              <w:ind w:left="0"/>
              <w:jc w:val="left"/>
              <w:rPr>
                <w:rFonts w:cs="Arial"/>
                <w:b/>
                <w:bCs/>
                <w:i/>
                <w:i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Relação de vínculo: histórico de pensão previdenciária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A33A2F">
            <w:pPr>
              <w:ind w:left="0"/>
              <w:rPr>
                <w:rFonts w:cs="Arial"/>
                <w:b/>
                <w:bCs/>
                <w:i/>
                <w:iCs/>
                <w:color w:val="000000"/>
              </w:rPr>
            </w:pPr>
            <w:r>
              <w:rPr>
                <w:rFonts w:cs="Arial"/>
              </w:rPr>
              <w:t>Relação das pensões previdenciárias do Estado.</w:t>
            </w:r>
          </w:p>
        </w:tc>
      </w:tr>
    </w:tbl>
    <w:p w:rsidR="007F75B1" w:rsidRDefault="007F75B1" w:rsidP="007F75B1">
      <w:pPr>
        <w:rPr>
          <w:rFonts w:cs="Arial"/>
        </w:rPr>
      </w:pPr>
    </w:p>
    <w:p w:rsidR="007F75B1" w:rsidRDefault="007F75B1" w:rsidP="007F75B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616600"/>
      <w:r>
        <w:t>Conceitos associados</w:t>
      </w:r>
      <w:bookmarkEnd w:id="7"/>
    </w:p>
    <w:p w:rsidR="007F75B1" w:rsidRDefault="007F75B1" w:rsidP="007F75B1">
      <w:pPr>
        <w:rPr>
          <w:rFonts w:eastAsia="Arial Unicode MS"/>
        </w:rPr>
      </w:pPr>
    </w:p>
    <w:p w:rsidR="007F75B1" w:rsidRDefault="007F75B1" w:rsidP="007F75B1">
      <w:pPr>
        <w:ind w:firstLine="360"/>
        <w:rPr>
          <w:rFonts w:eastAsia="Arial Unicode MS" w:cs="Arial"/>
        </w:rPr>
      </w:pPr>
      <w:r>
        <w:rPr>
          <w:rFonts w:eastAsia="Arial Unicode MS" w:cs="Arial"/>
        </w:rPr>
        <w:t>Não se aplica.</w:t>
      </w:r>
    </w:p>
    <w:p w:rsidR="007F75B1" w:rsidRDefault="007F75B1" w:rsidP="007F75B1">
      <w:pPr>
        <w:rPr>
          <w:rFonts w:eastAsia="Arial Unicode MS"/>
        </w:rPr>
      </w:pPr>
    </w:p>
    <w:p w:rsidR="007F75B1" w:rsidRDefault="007F75B1" w:rsidP="007F75B1">
      <w:pPr>
        <w:rPr>
          <w:rFonts w:eastAsia="Arial Unicode MS"/>
        </w:rPr>
      </w:pPr>
    </w:p>
    <w:p w:rsidR="007F75B1" w:rsidRDefault="007F75B1" w:rsidP="007F75B1">
      <w:pPr>
        <w:rPr>
          <w:rFonts w:eastAsia="Arial Unicode MS"/>
        </w:rPr>
      </w:pPr>
    </w:p>
    <w:p w:rsidR="007F75B1" w:rsidRDefault="007F75B1" w:rsidP="007F75B1">
      <w:pPr>
        <w:rPr>
          <w:rFonts w:eastAsia="Arial Unicode MS"/>
        </w:rPr>
      </w:pPr>
    </w:p>
    <w:p w:rsidR="007F75B1" w:rsidRDefault="007F75B1" w:rsidP="007F75B1">
      <w:pPr>
        <w:rPr>
          <w:rFonts w:eastAsia="Arial Unicode MS"/>
        </w:rPr>
      </w:pPr>
    </w:p>
    <w:p w:rsidR="007F75B1" w:rsidRDefault="007F75B1" w:rsidP="007F75B1">
      <w:pPr>
        <w:rPr>
          <w:rFonts w:eastAsia="Arial Unicode MS"/>
        </w:rPr>
      </w:pPr>
    </w:p>
    <w:p w:rsidR="007F75B1" w:rsidRDefault="007F75B1" w:rsidP="007F75B1">
      <w:pPr>
        <w:rPr>
          <w:rFonts w:eastAsia="Arial Unicode MS"/>
        </w:rPr>
      </w:pPr>
    </w:p>
    <w:p w:rsidR="007F75B1" w:rsidRDefault="007F75B1" w:rsidP="007F75B1">
      <w:pPr>
        <w:rPr>
          <w:rFonts w:eastAsia="Arial Unicode MS"/>
        </w:rPr>
      </w:pPr>
    </w:p>
    <w:p w:rsidR="007F75B1" w:rsidRDefault="007F75B1" w:rsidP="007F75B1">
      <w:pPr>
        <w:rPr>
          <w:rFonts w:eastAsia="Arial Unicode MS"/>
        </w:rPr>
      </w:pPr>
    </w:p>
    <w:p w:rsidR="007F75B1" w:rsidRDefault="007F75B1" w:rsidP="007F75B1">
      <w:pPr>
        <w:rPr>
          <w:rFonts w:eastAsia="Arial Unicode MS"/>
        </w:rPr>
      </w:pPr>
    </w:p>
    <w:p w:rsidR="00A33A2F" w:rsidRDefault="00A33A2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F75B1" w:rsidRDefault="007F75B1" w:rsidP="007F75B1">
      <w:pPr>
        <w:pStyle w:val="Ttulo1"/>
        <w:keepNext w:val="0"/>
        <w:widowControl w:val="0"/>
        <w:spacing w:before="0" w:line="240" w:lineRule="auto"/>
        <w:ind w:left="540" w:hanging="540"/>
      </w:pPr>
      <w:bookmarkStart w:id="8" w:name="_Toc404616601"/>
      <w:r>
        <w:lastRenderedPageBreak/>
        <w:t>Diagrama</w:t>
      </w:r>
      <w:bookmarkEnd w:id="8"/>
    </w:p>
    <w:p w:rsidR="007F75B1" w:rsidRDefault="00A33A2F" w:rsidP="007F75B1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4886325"/>
                <wp:effectExtent l="0" t="0" r="47625" b="0"/>
                <wp:docPr id="156" name="Tela 1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Oval 5"/>
                        <wps:cNvSpPr>
                          <a:spLocks noChangeArrowheads="1"/>
                        </wps:cNvSpPr>
                        <wps:spPr bwMode="auto">
                          <a:xfrm>
                            <a:off x="396240" y="1676400"/>
                            <a:ext cx="182880" cy="1828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6"/>
                        <wps:cNvCnPr/>
                        <wps:spPr bwMode="auto">
                          <a:xfrm>
                            <a:off x="487680" y="1859280"/>
                            <a:ext cx="0" cy="182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7"/>
                        <wps:cNvCnPr/>
                        <wps:spPr bwMode="auto">
                          <a:xfrm>
                            <a:off x="386080" y="1930400"/>
                            <a:ext cx="2133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8"/>
                        <wps:cNvCnPr/>
                        <wps:spPr bwMode="auto">
                          <a:xfrm flipH="1">
                            <a:off x="365760" y="2042160"/>
                            <a:ext cx="121920" cy="182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87680" y="2042160"/>
                            <a:ext cx="121920" cy="182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60960" y="2225040"/>
                            <a:ext cx="6743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3A2F" w:rsidRDefault="00A33A2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941195" y="20320"/>
                            <a:ext cx="1514475" cy="12192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941195" y="132080"/>
                            <a:ext cx="3801110" cy="14732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154555" y="264160"/>
                            <a:ext cx="289052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3A2F" w:rsidRDefault="00A33A2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Pesquisar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históricos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pens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previdenciária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 flipV="1">
                            <a:off x="629920" y="741680"/>
                            <a:ext cx="1311275" cy="100584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2611755" y="690880"/>
                            <a:ext cx="2388870" cy="6908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028950" y="792480"/>
                            <a:ext cx="147066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3A2F" w:rsidRDefault="00A33A2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Pesquisar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históricos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988310" y="955040"/>
                            <a:ext cx="157099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3A2F" w:rsidRDefault="00A33A2F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pensões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previdenciárias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520315" y="2032000"/>
                            <a:ext cx="1067435" cy="12192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520315" y="2143760"/>
                            <a:ext cx="2673350" cy="272224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3282950" y="2275840"/>
                            <a:ext cx="111633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3A2F" w:rsidRDefault="00A33A2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Pesquisas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Auxiliares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Line 21"/>
                        <wps:cNvCnPr/>
                        <wps:spPr bwMode="auto">
                          <a:xfrm>
                            <a:off x="2540635" y="205232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2"/>
                        <wps:cNvCnPr/>
                        <wps:spPr bwMode="auto">
                          <a:xfrm>
                            <a:off x="2540635" y="2052320"/>
                            <a:ext cx="406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3"/>
                        <wps:cNvCnPr/>
                        <wps:spPr bwMode="auto">
                          <a:xfrm flipH="1">
                            <a:off x="2550795" y="2062480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4"/>
                        <wps:cNvCnPr/>
                        <wps:spPr bwMode="auto">
                          <a:xfrm flipV="1">
                            <a:off x="2550795" y="2062480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5"/>
                        <wps:cNvCnPr/>
                        <wps:spPr bwMode="auto">
                          <a:xfrm>
                            <a:off x="2540635" y="205232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6"/>
                        <wps:cNvCnPr/>
                        <wps:spPr bwMode="auto">
                          <a:xfrm>
                            <a:off x="2540635" y="2082800"/>
                            <a:ext cx="0" cy="20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7"/>
                        <wps:cNvCnPr/>
                        <wps:spPr bwMode="auto">
                          <a:xfrm>
                            <a:off x="2550795" y="205232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28"/>
                        <wps:cNvCnPr/>
                        <wps:spPr bwMode="auto">
                          <a:xfrm>
                            <a:off x="2540635" y="206248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29"/>
                        <wps:cNvCnPr/>
                        <wps:spPr bwMode="auto">
                          <a:xfrm>
                            <a:off x="2540635" y="206248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0"/>
                        <wps:cNvCnPr/>
                        <wps:spPr bwMode="auto">
                          <a:xfrm>
                            <a:off x="2550795" y="205232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1"/>
                        <wps:cNvCnPr/>
                        <wps:spPr bwMode="auto">
                          <a:xfrm>
                            <a:off x="2550795" y="205232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2"/>
                        <wps:cNvCnPr/>
                        <wps:spPr bwMode="auto">
                          <a:xfrm>
                            <a:off x="2540635" y="205232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3"/>
                        <wps:cNvCnPr/>
                        <wps:spPr bwMode="auto">
                          <a:xfrm>
                            <a:off x="2540635" y="206248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4"/>
                        <wps:cNvCnPr/>
                        <wps:spPr bwMode="auto">
                          <a:xfrm>
                            <a:off x="2540635" y="205232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 flipH="1">
                            <a:off x="2540635" y="205232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>
                            <a:off x="2550795" y="2062480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3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 flipH="1" flipV="1">
                            <a:off x="2550795" y="2062480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 flipH="1" flipV="1">
                            <a:off x="2550795" y="2052320"/>
                            <a:ext cx="50800" cy="609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 flipH="1" flipV="1">
                            <a:off x="2550795" y="2062480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 flipH="1" flipV="1">
                            <a:off x="2550795" y="2062480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 flipH="1" flipV="1">
                            <a:off x="2540635" y="2062480"/>
                            <a:ext cx="60960" cy="609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 flipH="1" flipV="1">
                            <a:off x="2560955" y="2062480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>
                            <a:off x="2540635" y="205232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4"/>
                        <wps:cNvCnPr/>
                        <wps:spPr bwMode="auto">
                          <a:xfrm>
                            <a:off x="2540635" y="205232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Oval 45"/>
                        <wps:cNvSpPr>
                          <a:spLocks noChangeArrowheads="1"/>
                        </wps:cNvSpPr>
                        <wps:spPr bwMode="auto">
                          <a:xfrm>
                            <a:off x="2804795" y="3382645"/>
                            <a:ext cx="2084070" cy="4572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3171190" y="3453765"/>
                            <a:ext cx="12865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3A2F" w:rsidRDefault="00A33A2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9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3547110" y="3616325"/>
                            <a:ext cx="6165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3A2F" w:rsidRDefault="00A33A2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Município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0" name="Line 48"/>
                        <wps:cNvCnPr/>
                        <wps:spPr bwMode="auto">
                          <a:xfrm>
                            <a:off x="2825115" y="340296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9"/>
                        <wps:cNvCnPr/>
                        <wps:spPr bwMode="auto">
                          <a:xfrm>
                            <a:off x="2825115" y="3402965"/>
                            <a:ext cx="406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0"/>
                        <wps:cNvCnPr/>
                        <wps:spPr bwMode="auto">
                          <a:xfrm flipH="1">
                            <a:off x="2835275" y="3413125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1"/>
                        <wps:cNvCnPr/>
                        <wps:spPr bwMode="auto">
                          <a:xfrm flipV="1">
                            <a:off x="2835275" y="3413125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52"/>
                        <wps:cNvCnPr/>
                        <wps:spPr bwMode="auto">
                          <a:xfrm>
                            <a:off x="2825115" y="3402965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3"/>
                        <wps:cNvCnPr/>
                        <wps:spPr bwMode="auto">
                          <a:xfrm>
                            <a:off x="2825115" y="3433445"/>
                            <a:ext cx="0" cy="20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54"/>
                        <wps:cNvCnPr/>
                        <wps:spPr bwMode="auto">
                          <a:xfrm>
                            <a:off x="2835275" y="340296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55"/>
                        <wps:cNvCnPr/>
                        <wps:spPr bwMode="auto">
                          <a:xfrm>
                            <a:off x="2825115" y="3413125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6"/>
                        <wps:cNvCnPr/>
                        <wps:spPr bwMode="auto">
                          <a:xfrm>
                            <a:off x="2825115" y="3413125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7"/>
                        <wps:cNvCnPr/>
                        <wps:spPr bwMode="auto">
                          <a:xfrm>
                            <a:off x="2835275" y="340296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8"/>
                        <wps:cNvCnPr/>
                        <wps:spPr bwMode="auto">
                          <a:xfrm>
                            <a:off x="2835275" y="340296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9"/>
                        <wps:cNvCnPr/>
                        <wps:spPr bwMode="auto">
                          <a:xfrm>
                            <a:off x="2825115" y="3402965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0"/>
                        <wps:cNvCnPr/>
                        <wps:spPr bwMode="auto">
                          <a:xfrm>
                            <a:off x="2825115" y="3413125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1"/>
                        <wps:cNvCnPr/>
                        <wps:spPr bwMode="auto">
                          <a:xfrm>
                            <a:off x="2825115" y="340296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2"/>
                        <wps:cNvCnPr/>
                        <wps:spPr bwMode="auto">
                          <a:xfrm flipH="1">
                            <a:off x="2825115" y="3402965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3"/>
                        <wps:cNvCnPr/>
                        <wps:spPr bwMode="auto">
                          <a:xfrm>
                            <a:off x="2835275" y="3413125"/>
                            <a:ext cx="51435" cy="50800"/>
                          </a:xfrm>
                          <a:prstGeom prst="line">
                            <a:avLst/>
                          </a:prstGeom>
                          <a:noFill/>
                          <a:ln w="3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4"/>
                        <wps:cNvCnPr/>
                        <wps:spPr bwMode="auto">
                          <a:xfrm flipH="1" flipV="1">
                            <a:off x="2835275" y="3413125"/>
                            <a:ext cx="5143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5"/>
                        <wps:cNvCnPr/>
                        <wps:spPr bwMode="auto">
                          <a:xfrm flipH="1" flipV="1">
                            <a:off x="2835275" y="3402965"/>
                            <a:ext cx="51435" cy="609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6"/>
                        <wps:cNvCnPr/>
                        <wps:spPr bwMode="auto">
                          <a:xfrm flipH="1" flipV="1">
                            <a:off x="2835275" y="3413125"/>
                            <a:ext cx="5143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7"/>
                        <wps:cNvCnPr/>
                        <wps:spPr bwMode="auto">
                          <a:xfrm flipH="1" flipV="1">
                            <a:off x="2835275" y="3413125"/>
                            <a:ext cx="5143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8"/>
                        <wps:cNvCnPr/>
                        <wps:spPr bwMode="auto">
                          <a:xfrm flipH="1" flipV="1">
                            <a:off x="2825115" y="3413125"/>
                            <a:ext cx="61595" cy="609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9"/>
                        <wps:cNvCnPr/>
                        <wps:spPr bwMode="auto">
                          <a:xfrm flipH="1" flipV="1">
                            <a:off x="2845435" y="3413125"/>
                            <a:ext cx="5143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0"/>
                        <wps:cNvCnPr/>
                        <wps:spPr bwMode="auto">
                          <a:xfrm>
                            <a:off x="2825115" y="340296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1"/>
                        <wps:cNvCnPr/>
                        <wps:spPr bwMode="auto">
                          <a:xfrm>
                            <a:off x="2825115" y="3402965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Oval 72"/>
                        <wps:cNvSpPr>
                          <a:spLocks noChangeArrowheads="1"/>
                        </wps:cNvSpPr>
                        <wps:spPr bwMode="auto">
                          <a:xfrm>
                            <a:off x="2713355" y="2803525"/>
                            <a:ext cx="2083435" cy="4572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3079750" y="2874645"/>
                            <a:ext cx="12865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3A2F" w:rsidRDefault="00A33A2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6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3557270" y="3037205"/>
                            <a:ext cx="3873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3A2F" w:rsidRDefault="00A33A2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7" name="Line 75"/>
                        <wps:cNvCnPr/>
                        <wps:spPr bwMode="auto">
                          <a:xfrm>
                            <a:off x="2733675" y="282384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6"/>
                        <wps:cNvCnPr/>
                        <wps:spPr bwMode="auto">
                          <a:xfrm>
                            <a:off x="2733675" y="2823845"/>
                            <a:ext cx="406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7"/>
                        <wps:cNvCnPr/>
                        <wps:spPr bwMode="auto">
                          <a:xfrm flipH="1">
                            <a:off x="2743835" y="2834005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8"/>
                        <wps:cNvCnPr/>
                        <wps:spPr bwMode="auto">
                          <a:xfrm flipV="1">
                            <a:off x="2743835" y="2834005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9"/>
                        <wps:cNvCnPr/>
                        <wps:spPr bwMode="auto">
                          <a:xfrm>
                            <a:off x="2733675" y="2823845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80"/>
                        <wps:cNvCnPr/>
                        <wps:spPr bwMode="auto">
                          <a:xfrm>
                            <a:off x="2733675" y="2854325"/>
                            <a:ext cx="0" cy="20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81"/>
                        <wps:cNvCnPr/>
                        <wps:spPr bwMode="auto">
                          <a:xfrm>
                            <a:off x="2743835" y="282384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82"/>
                        <wps:cNvCnPr/>
                        <wps:spPr bwMode="auto">
                          <a:xfrm>
                            <a:off x="2733675" y="2834005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83"/>
                        <wps:cNvCnPr/>
                        <wps:spPr bwMode="auto">
                          <a:xfrm>
                            <a:off x="2733675" y="2834005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84"/>
                        <wps:cNvCnPr/>
                        <wps:spPr bwMode="auto">
                          <a:xfrm>
                            <a:off x="2743835" y="282384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85"/>
                        <wps:cNvCnPr/>
                        <wps:spPr bwMode="auto">
                          <a:xfrm>
                            <a:off x="2743835" y="282384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6"/>
                        <wps:cNvCnPr/>
                        <wps:spPr bwMode="auto">
                          <a:xfrm>
                            <a:off x="2733675" y="2823845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7"/>
                        <wps:cNvCnPr/>
                        <wps:spPr bwMode="auto">
                          <a:xfrm>
                            <a:off x="2733675" y="2834005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88"/>
                        <wps:cNvCnPr/>
                        <wps:spPr bwMode="auto">
                          <a:xfrm>
                            <a:off x="2733675" y="282384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9"/>
                        <wps:cNvCnPr/>
                        <wps:spPr bwMode="auto">
                          <a:xfrm flipH="1">
                            <a:off x="2733675" y="2823845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0"/>
                        <wps:cNvCnPr/>
                        <wps:spPr bwMode="auto">
                          <a:xfrm>
                            <a:off x="2743835" y="2834005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3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1"/>
                        <wps:cNvCnPr/>
                        <wps:spPr bwMode="auto">
                          <a:xfrm flipH="1" flipV="1">
                            <a:off x="2743835" y="2834005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2"/>
                        <wps:cNvCnPr/>
                        <wps:spPr bwMode="auto">
                          <a:xfrm flipH="1" flipV="1">
                            <a:off x="2743835" y="2823845"/>
                            <a:ext cx="50800" cy="609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3"/>
                        <wps:cNvCnPr/>
                        <wps:spPr bwMode="auto">
                          <a:xfrm flipH="1" flipV="1">
                            <a:off x="2743835" y="2834005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94"/>
                        <wps:cNvCnPr/>
                        <wps:spPr bwMode="auto">
                          <a:xfrm flipH="1" flipV="1">
                            <a:off x="2743835" y="2834005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95"/>
                        <wps:cNvCnPr/>
                        <wps:spPr bwMode="auto">
                          <a:xfrm flipH="1" flipV="1">
                            <a:off x="2733675" y="2834005"/>
                            <a:ext cx="60960" cy="609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96"/>
                        <wps:cNvCnPr/>
                        <wps:spPr bwMode="auto">
                          <a:xfrm flipH="1" flipV="1">
                            <a:off x="2753995" y="2834005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97"/>
                        <wps:cNvCnPr/>
                        <wps:spPr bwMode="auto">
                          <a:xfrm>
                            <a:off x="2733675" y="282384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98"/>
                        <wps:cNvCnPr/>
                        <wps:spPr bwMode="auto">
                          <a:xfrm>
                            <a:off x="2733675" y="2823845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Oval 99"/>
                        <wps:cNvSpPr>
                          <a:spLocks noChangeArrowheads="1"/>
                        </wps:cNvSpPr>
                        <wps:spPr bwMode="auto">
                          <a:xfrm>
                            <a:off x="2804795" y="4053205"/>
                            <a:ext cx="2084070" cy="4572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3171190" y="4124325"/>
                            <a:ext cx="12865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3A2F" w:rsidRDefault="00A33A2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3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3587750" y="4286885"/>
                            <a:ext cx="50546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3A2F" w:rsidRDefault="00A33A2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Agência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4" name="Line 102"/>
                        <wps:cNvCnPr/>
                        <wps:spPr bwMode="auto">
                          <a:xfrm>
                            <a:off x="2825115" y="407352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03"/>
                        <wps:cNvCnPr/>
                        <wps:spPr bwMode="auto">
                          <a:xfrm>
                            <a:off x="2825115" y="4073525"/>
                            <a:ext cx="406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04"/>
                        <wps:cNvCnPr/>
                        <wps:spPr bwMode="auto">
                          <a:xfrm flipH="1">
                            <a:off x="2835275" y="4083685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05"/>
                        <wps:cNvCnPr/>
                        <wps:spPr bwMode="auto">
                          <a:xfrm flipV="1">
                            <a:off x="2835275" y="4083685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06"/>
                        <wps:cNvCnPr/>
                        <wps:spPr bwMode="auto">
                          <a:xfrm>
                            <a:off x="2825115" y="4073525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07"/>
                        <wps:cNvCnPr/>
                        <wps:spPr bwMode="auto">
                          <a:xfrm>
                            <a:off x="2825115" y="4104005"/>
                            <a:ext cx="0" cy="20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08"/>
                        <wps:cNvCnPr/>
                        <wps:spPr bwMode="auto">
                          <a:xfrm>
                            <a:off x="2835275" y="407352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109"/>
                        <wps:cNvCnPr/>
                        <wps:spPr bwMode="auto">
                          <a:xfrm>
                            <a:off x="2825115" y="4083685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Line 110"/>
                        <wps:cNvCnPr/>
                        <wps:spPr bwMode="auto">
                          <a:xfrm>
                            <a:off x="2825115" y="4083685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Line 111"/>
                        <wps:cNvCnPr/>
                        <wps:spPr bwMode="auto">
                          <a:xfrm>
                            <a:off x="2835275" y="407352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112"/>
                        <wps:cNvCnPr/>
                        <wps:spPr bwMode="auto">
                          <a:xfrm>
                            <a:off x="2835275" y="407352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113"/>
                        <wps:cNvCnPr/>
                        <wps:spPr bwMode="auto">
                          <a:xfrm>
                            <a:off x="2825115" y="4073525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114"/>
                        <wps:cNvCnPr/>
                        <wps:spPr bwMode="auto">
                          <a:xfrm>
                            <a:off x="2825115" y="4083685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115"/>
                        <wps:cNvCnPr/>
                        <wps:spPr bwMode="auto">
                          <a:xfrm>
                            <a:off x="2825115" y="407352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Line 116"/>
                        <wps:cNvCnPr/>
                        <wps:spPr bwMode="auto">
                          <a:xfrm flipH="1">
                            <a:off x="2825115" y="4073525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117"/>
                        <wps:cNvCnPr/>
                        <wps:spPr bwMode="auto">
                          <a:xfrm>
                            <a:off x="2835275" y="4083685"/>
                            <a:ext cx="51435" cy="50800"/>
                          </a:xfrm>
                          <a:prstGeom prst="line">
                            <a:avLst/>
                          </a:prstGeom>
                          <a:noFill/>
                          <a:ln w="3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Line 118"/>
                        <wps:cNvCnPr/>
                        <wps:spPr bwMode="auto">
                          <a:xfrm flipH="1" flipV="1">
                            <a:off x="2835275" y="4083685"/>
                            <a:ext cx="5143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Line 119"/>
                        <wps:cNvCnPr/>
                        <wps:spPr bwMode="auto">
                          <a:xfrm flipH="1" flipV="1">
                            <a:off x="2835275" y="4073525"/>
                            <a:ext cx="51435" cy="609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120"/>
                        <wps:cNvCnPr/>
                        <wps:spPr bwMode="auto">
                          <a:xfrm flipH="1" flipV="1">
                            <a:off x="2835275" y="4083685"/>
                            <a:ext cx="5143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121"/>
                        <wps:cNvCnPr/>
                        <wps:spPr bwMode="auto">
                          <a:xfrm flipH="1" flipV="1">
                            <a:off x="2835275" y="4083685"/>
                            <a:ext cx="5143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Line 122"/>
                        <wps:cNvCnPr/>
                        <wps:spPr bwMode="auto">
                          <a:xfrm flipH="1" flipV="1">
                            <a:off x="2825115" y="4083685"/>
                            <a:ext cx="61595" cy="609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Line 123"/>
                        <wps:cNvCnPr/>
                        <wps:spPr bwMode="auto">
                          <a:xfrm flipH="1" flipV="1">
                            <a:off x="2845435" y="4083685"/>
                            <a:ext cx="5143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Line 124"/>
                        <wps:cNvCnPr/>
                        <wps:spPr bwMode="auto">
                          <a:xfrm>
                            <a:off x="2825115" y="4073525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Line 125"/>
                        <wps:cNvCnPr/>
                        <wps:spPr bwMode="auto">
                          <a:xfrm>
                            <a:off x="2825115" y="4073525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126"/>
                        <wps:cNvCnPr/>
                        <wps:spPr bwMode="auto">
                          <a:xfrm flipV="1">
                            <a:off x="5193665" y="1595120"/>
                            <a:ext cx="172720" cy="55880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Line 127"/>
                        <wps:cNvCnPr/>
                        <wps:spPr bwMode="auto">
                          <a:xfrm flipH="1">
                            <a:off x="5305425" y="1595120"/>
                            <a:ext cx="60960" cy="6096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Line 128"/>
                        <wps:cNvCnPr/>
                        <wps:spPr bwMode="auto">
                          <a:xfrm>
                            <a:off x="5366385" y="1595120"/>
                            <a:ext cx="10160" cy="9144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Line 129"/>
                        <wps:cNvCnPr/>
                        <wps:spPr bwMode="auto">
                          <a:xfrm>
                            <a:off x="5234305" y="203200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Line 130"/>
                        <wps:cNvCnPr/>
                        <wps:spPr bwMode="auto">
                          <a:xfrm>
                            <a:off x="5234305" y="2032000"/>
                            <a:ext cx="406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" name="Line 131"/>
                        <wps:cNvCnPr/>
                        <wps:spPr bwMode="auto">
                          <a:xfrm flipH="1">
                            <a:off x="5244465" y="2042160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Line 132"/>
                        <wps:cNvCnPr/>
                        <wps:spPr bwMode="auto">
                          <a:xfrm flipV="1">
                            <a:off x="5244465" y="2042160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" name="Line 133"/>
                        <wps:cNvCnPr/>
                        <wps:spPr bwMode="auto">
                          <a:xfrm>
                            <a:off x="5234305" y="203200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Line 134"/>
                        <wps:cNvCnPr/>
                        <wps:spPr bwMode="auto">
                          <a:xfrm>
                            <a:off x="5234305" y="2062480"/>
                            <a:ext cx="0" cy="20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Line 135"/>
                        <wps:cNvCnPr/>
                        <wps:spPr bwMode="auto">
                          <a:xfrm>
                            <a:off x="5244465" y="203200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Line 136"/>
                        <wps:cNvCnPr/>
                        <wps:spPr bwMode="auto">
                          <a:xfrm>
                            <a:off x="5234305" y="204216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Line 137"/>
                        <wps:cNvCnPr/>
                        <wps:spPr bwMode="auto">
                          <a:xfrm>
                            <a:off x="5234305" y="204216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138"/>
                        <wps:cNvCnPr/>
                        <wps:spPr bwMode="auto">
                          <a:xfrm>
                            <a:off x="5244465" y="203200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139"/>
                        <wps:cNvCnPr/>
                        <wps:spPr bwMode="auto">
                          <a:xfrm>
                            <a:off x="5244465" y="203200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Line 140"/>
                        <wps:cNvCnPr/>
                        <wps:spPr bwMode="auto">
                          <a:xfrm>
                            <a:off x="5234305" y="203200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Line 141"/>
                        <wps:cNvCnPr/>
                        <wps:spPr bwMode="auto">
                          <a:xfrm>
                            <a:off x="5234305" y="204216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Line 142"/>
                        <wps:cNvCnPr/>
                        <wps:spPr bwMode="auto">
                          <a:xfrm>
                            <a:off x="5234305" y="203200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Line 143"/>
                        <wps:cNvCnPr/>
                        <wps:spPr bwMode="auto">
                          <a:xfrm flipH="1">
                            <a:off x="5234305" y="203200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" name="Line 144"/>
                        <wps:cNvCnPr/>
                        <wps:spPr bwMode="auto">
                          <a:xfrm>
                            <a:off x="5244465" y="2042160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3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Line 145"/>
                        <wps:cNvCnPr/>
                        <wps:spPr bwMode="auto">
                          <a:xfrm flipH="1" flipV="1">
                            <a:off x="5244465" y="2042160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Line 146"/>
                        <wps:cNvCnPr/>
                        <wps:spPr bwMode="auto">
                          <a:xfrm flipH="1" flipV="1">
                            <a:off x="5244465" y="2032000"/>
                            <a:ext cx="50800" cy="609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" name="Line 147"/>
                        <wps:cNvCnPr/>
                        <wps:spPr bwMode="auto">
                          <a:xfrm flipH="1" flipV="1">
                            <a:off x="5244465" y="2042160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" name="Line 148"/>
                        <wps:cNvCnPr/>
                        <wps:spPr bwMode="auto">
                          <a:xfrm flipH="1" flipV="1">
                            <a:off x="5244465" y="2042160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" name="Line 149"/>
                        <wps:cNvCnPr/>
                        <wps:spPr bwMode="auto">
                          <a:xfrm flipH="1" flipV="1">
                            <a:off x="5234305" y="2042160"/>
                            <a:ext cx="60960" cy="609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" name="Line 150"/>
                        <wps:cNvCnPr/>
                        <wps:spPr bwMode="auto">
                          <a:xfrm flipH="1" flipV="1">
                            <a:off x="5254625" y="2042160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Line 151"/>
                        <wps:cNvCnPr/>
                        <wps:spPr bwMode="auto">
                          <a:xfrm>
                            <a:off x="5234305" y="2032000"/>
                            <a:ext cx="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Line 152"/>
                        <wps:cNvCnPr/>
                        <wps:spPr bwMode="auto">
                          <a:xfrm>
                            <a:off x="5234305" y="203200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4674870" y="1605280"/>
                            <a:ext cx="5257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3A2F" w:rsidRDefault="00A33A2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56" o:spid="_x0000_s1026" editas="canvas" style="width:453.75pt;height:384.75pt;mso-position-horizontal-relative:char;mso-position-vertical-relative:line" coordsize="57626,48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48863;visibility:visible;mso-wrap-style:square">
                  <v:fill o:detectmouseclick="t"/>
                  <v:path o:connecttype="none"/>
                </v:shape>
                <v:oval id="Oval 5" o:spid="_x0000_s1028" style="position:absolute;left:3962;top:16764;width:1829;height:18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hp2sMA&#10;AADaAAAADwAAAGRycy9kb3ducmV2LnhtbESPQWsCMRSE7wX/Q3gFbzVbWUS2ZhcRCoUerNpDj8/N&#10;czd08xI3qcZ/3wiFHoeZ+YZZNckO4kJjMI4VPM8KEMSt04Y7BZ+H16cliBCRNQ6OScGNAjT15GGF&#10;lXZX3tFlHzuRIRwqVNDH6CspQ9uTxTBznjh7JzdajFmOndQjXjPcDnJeFAtp0XBe6NHTpqf2e/9j&#10;FXj/UZYpbU2Yp9PZvPNxd/s6KjV9TOsXEJFS/A//td+0ghLuV/INk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5hp2sMAAADaAAAADwAAAAAAAAAAAAAAAACYAgAAZHJzL2Rv&#10;d25yZXYueG1sUEsFBgAAAAAEAAQA9QAAAIgDAAAAAA==&#10;" fillcolor="#ffc" strokecolor="#903" strokeweight="0"/>
                <v:line id="Line 6" o:spid="_x0000_s1029" style="position:absolute;visibility:visible;mso-wrap-style:square" from="4876,18592" to="4876,20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NxHcAAAADaAAAADwAAAGRycy9kb3ducmV2LnhtbERPz2vCMBS+D/wfwhN2m6k7jFFNiwzF&#10;wRhM68HjM3k2ZclLbTLt/vvlMPD48f1e1qN34kpD7AIrmM8KEMQ6mI5bBYdm8/QKIiZkgy4wKfil&#10;CHU1eVhiacKNd3Tdp1bkEI4lKrAp9aWUUVvyGGehJ87cOQweU4ZDK82AtxzunXwuihfpsePcYLGn&#10;N0v6e//jFbj0JY/6VIRmve1Hvb7Yj09nlXqcjqsFiERjuov/3e9GQd6ar+QbIK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ODcR3AAAAA2gAAAA8AAAAAAAAAAAAAAAAA&#10;oQIAAGRycy9kb3ducmV2LnhtbFBLBQYAAAAABAAEAPkAAACOAwAAAAA=&#10;" strokecolor="#903" strokeweight="0"/>
                <v:line id="Line 7" o:spid="_x0000_s1030" style="position:absolute;visibility:visible;mso-wrap-style:square" from="3860,19304" to="5994,19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/UhsIAAADaAAAADwAAAGRycy9kb3ducmV2LnhtbESPQWsCMRSE74X+h/AK3mq2HsRujVKK&#10;RUGEdvXQ4zN5bpYmL9tN1PXfN4LgcZiZb5jpvPdOnKiLTWAFL8MCBLEOpuFawW77+TwBEROyQReY&#10;FFwownz2+DDF0oQzf9OpSrXIEI4lKrAptaWUUVvyGIehJc7eIXQeU5ZdLU2H5wz3To6KYiw9NpwX&#10;LLb0YUn/VkevwKUv+aP3Rdgulm2vF392vXFWqcFT//4GIlGf7uFbe2UUvML1Sr4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M/UhsIAAADaAAAADwAAAAAAAAAAAAAA&#10;AAChAgAAZHJzL2Rvd25yZXYueG1sUEsFBgAAAAAEAAQA+QAAAJADAAAAAA==&#10;" strokecolor="#903" strokeweight="0"/>
                <v:line id="Line 8" o:spid="_x0000_s1031" style="position:absolute;flip:x;visibility:visible;mso-wrap-style:square" from="3657,20421" to="4876,22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QRf8EAAADbAAAADwAAAGRycy9kb3ducmV2LnhtbESPT4sCMQzF7wt+hxLBm3b0IOusVWRA&#10;0KO6HryFaeYPO02HadX67c1B2FvCe3nvl/U2uU49aAitZwPzWQaKuPS25drA72U//QYVIrLFzjMZ&#10;eFGA7Wb0tcbc+ief6HGOtZIQDjkaaGLsc61D2ZDDMPM9sWiVHxxGWYda2wGfEu46vciypXbYsjQ0&#10;2FPRUPl3vjsDx+J0O6R0vV1fVbHAOqRqZZMxk3Ha/YCKlOK/+XN9sIIv9PKLDK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+lBF/wQAAANsAAAAPAAAAAAAAAAAAAAAA&#10;AKECAABkcnMvZG93bnJldi54bWxQSwUGAAAAAAQABAD5AAAAjwMAAAAA&#10;" strokecolor="#903" strokeweight="0"/>
                <v:line id="Line 9" o:spid="_x0000_s1032" style="position:absolute;visibility:visible;mso-wrap-style:square" from="4876,20421" to="6096,22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rect id="Rectangle 10" o:spid="_x0000_s1033" style="position:absolute;left:609;top:22250;width:6744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A33A2F" w:rsidRDefault="00A33A2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rect id="Rectangle 11" o:spid="_x0000_s1034" style="position:absolute;left:19411;top:203;width:15145;height:1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buGb4A&#10;AADbAAAADwAAAGRycy9kb3ducmV2LnhtbERP22oCMRB9L/gPYQRfSs2qoL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XW7hm+AAAA2wAAAA8AAAAAAAAAAAAAAAAAmAIAAGRycy9kb3ducmV2&#10;LnhtbFBLBQYAAAAABAAEAPUAAACDAwAAAAA=&#10;" fillcolor="#ffc" strokecolor="#903" strokeweight="0"/>
                <v:rect id="Rectangle 12" o:spid="_x0000_s1035" style="position:absolute;left:19411;top:1320;width:38012;height:147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92bb4A&#10;AADbAAAADwAAAGRycy9kb3ducmV2LnhtbERP22oCMRB9L/gPYQRfSs0qor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o/dm2+AAAA2wAAAA8AAAAAAAAAAAAAAAAAmAIAAGRycy9kb3ducmV2&#10;LnhtbFBLBQYAAAAABAAEAPUAAACDAwAAAAA=&#10;" fillcolor="#ffc" strokecolor="#903" strokeweight="0"/>
                <v:rect id="Rectangle 13" o:spid="_x0000_s1036" style="position:absolute;left:21545;top:2641;width:2890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A33A2F" w:rsidRDefault="00A33A2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Pesquisar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históricos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pens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previdenciária</w:t>
                        </w:r>
                        <w:proofErr w:type="spellEnd"/>
                      </w:p>
                    </w:txbxContent>
                  </v:textbox>
                </v:rect>
                <v:line id="Line 14" o:spid="_x0000_s1037" style="position:absolute;flip:y;visibility:visible;mso-wrap-style:square" from="6299,7416" to="19411,174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KQcsIAAADbAAAADwAAAGRycy9kb3ducmV2LnhtbERPS4vCMBC+C/6HMIIX0XQXVrQ2FXdB&#10;0IMLPsDr2IxtsZmUJmrdX2+EBW/z8T0nmbemEjdqXGlZwccoAkGcWV1yruCwXw4nIJxH1lhZJgUP&#10;cjBPu50EY23vvKXbzucihLCLUUHhfR1L6bKCDLqRrYkDd7aNQR9gk0vd4D2Em0p+RtFYGiw5NBRY&#10;009B2WV3NQoGk7+v9nS8ftePpV3JzXpzMr9Tpfq9djED4an1b/G/e6XD/DG8fgkHyPQ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aKQcsIAAADbAAAADwAAAAAAAAAAAAAA&#10;AAChAgAAZHJzL2Rvd25yZXYueG1sUEsFBgAAAAAEAAQA+QAAAJADAAAAAA==&#10;" strokecolor="#903" strokeweight="44e-5mm"/>
                <v:oval id="Oval 15" o:spid="_x0000_s1038" style="position:absolute;left:26117;top:6908;width:23889;height:69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30289;top:7924;width:1470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A33A2F" w:rsidRDefault="00A33A2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Pesquisar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históricos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7" o:spid="_x0000_s1040" style="position:absolute;left:29883;top:9550;width:1571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A33A2F" w:rsidRDefault="00A33A2F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pensões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previdenciárias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8" o:spid="_x0000_s1041" style="position:absolute;left:25203;top:20320;width:10674;height:1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i6074A&#10;AADbAAAADwAAAGRycy9kb3ducmV2LnhtbERPy4rCMBTdD8w/hDvgZtBUFyod06KC4EYGHx9wbe70&#10;mZuSRK1/P1kILg/nvcoH04k7OV9bVjCdJCCIC6trLhVczrvxEoQPyBo7y6TgSR7y7PNjham2Dz7S&#10;/RRKEUPYp6igCqFPpfRFRQb9xPbEkfuzzmCI0JVSO3zEcNPJWZLMpcGaY0OFPW0rKtrTzShYt9J/&#10;twX55nBb/DZz6xrcXJUafQ3rHxCBhvAWv9x7rWAW18cv8QfI7B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toutO+AAAA2wAAAA8AAAAAAAAAAAAAAAAAmAIAAGRycy9kb3ducmV2&#10;LnhtbFBLBQYAAAAABAAEAPUAAACDAwAAAAA=&#10;" fillcolor="#ffc" strokecolor="#903" strokeweight="0"/>
                <v:rect id="Rectangle 19" o:spid="_x0000_s1042" style="position:absolute;left:25203;top:21437;width:26733;height:272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QfSMMA&#10;AADbAAAADwAAAGRycy9kb3ducmV2LnhtbESPzWrDMBCE74W+g9hCLyWR44MbnCghCQRyKaVJHmBj&#10;bfyrlZEU2337qlDocZiZb5j1djKdGMj52rKCxTwBQVxYXXOp4Ho5zpYgfEDW2FkmBd/kYbt5flpj&#10;ru3IXzScQykihH2OCqoQ+lxKX1Rk0M9tTxy9u3UGQ5SulNrhGOGmk2mSZNJgzXGhwp4OFRXt+WEU&#10;7Frp39qCfPPxeP9sMusa3N+Uen2ZdisQgabwH/5rn7SCdAG/X+IP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QfSMMAAADbAAAADwAAAAAAAAAAAAAAAACYAgAAZHJzL2Rv&#10;d25yZXYueG1sUEsFBgAAAAAEAAQA9QAAAIgDAAAAAA==&#10;" fillcolor="#ffc" strokecolor="#903" strokeweight="0"/>
                <v:rect id="Rectangle 20" o:spid="_x0000_s1043" style="position:absolute;left:32829;top:22758;width:1116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A33A2F" w:rsidRDefault="00A33A2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Pesquisas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Auxiliares</w:t>
                        </w:r>
                        <w:proofErr w:type="spellEnd"/>
                      </w:p>
                    </w:txbxContent>
                  </v:textbox>
                </v:rect>
                <v:line id="Line 21" o:spid="_x0000_s1044" style="position:absolute;visibility:visible;mso-wrap-style:square" from="25406,20523" to="25406,210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TnZ4sQAAADb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5i+wO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OdnixAAAANsAAAAPAAAAAAAAAAAA&#10;AAAAAKECAABkcnMvZG93bnJldi54bWxQSwUGAAAAAAQABAD5AAAAkgMAAAAA&#10;" strokeweight="0"/>
                <v:line id="Line 22" o:spid="_x0000_s1045" style="position:absolute;visibility:visible;mso-wrap-style:square" from="25406,20523" to="25812,205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BBls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5i+wO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0EGWxAAAANsAAAAPAAAAAAAAAAAA&#10;AAAAAKECAABkcnMvZG93bnJldi54bWxQSwUGAAAAAAQABAD5AAAAkgMAAAAA&#10;" strokeweight="0"/>
                <v:line id="Line 23" o:spid="_x0000_s1046" style="position:absolute;flip:x;visibility:visible;mso-wrap-style:square" from="25507,20624" to="25812,20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w7hMUAAADbAAAADwAAAGRycy9kb3ducmV2LnhtbESPQWsCMRSE74L/ITyhN81WaJWtUaSl&#10;RQQr2nro7bl53V3cvCxJdNN/bwqCx2FmvmFmi2gacSHna8sKHkcZCOLC6ppLBd9f78MpCB+QNTaW&#10;ScEfeVjM+70Z5tp2vKPLPpQiQdjnqKAKoc2l9EVFBv3ItsTJ+7XOYEjSlVI77BLcNHKcZc/SYM1p&#10;ocKWXisqTvuzUbD7nPDRfZzjKR67zfbnUK4Pb0ulHgZx+QIiUAz38K290grGT/D/Jf0AOb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cw7hMUAAADbAAAADwAAAAAAAAAA&#10;AAAAAAChAgAAZHJzL2Rvd25yZXYueG1sUEsFBgAAAAAEAAQA+QAAAJMDAAAAAA==&#10;" strokeweight="0"/>
                <v:line id="Line 24" o:spid="_x0000_s1047" style="position:absolute;flip:y;visibility:visible;mso-wrap-style:square" from="25507,20624" to="25507,209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R6l88UAAADbAAAADwAAAGRycy9kb3ducmV2LnhtbESPQWsCMRSE74X+h/AKvdWsHmzZGkUU&#10;RQptUevB23Pz3F3cvCxJdOO/NwXB4zAz3zCjSTSNuJDztWUF/V4GgriwuuZSwd928fYBwgdkjY1l&#10;UnAlD5Px89MIc207XtNlE0qRIOxzVFCF0OZS+qIig75nW+LkHa0zGJJ0pdQOuwQ3jRxk2VAarDkt&#10;VNjSrKLitDkbBeufdz645Tme4qH7/t3vyq/dfKrU60ucfoIIFMMjfG+vtILBEP6/pB8gx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R6l88UAAADbAAAADwAAAAAAAAAA&#10;AAAAAAChAgAAZHJzL2Rvd25yZXYueG1sUEsFBgAAAAAEAAQA+QAAAJMDAAAAAA==&#10;" strokeweight="0"/>
                <v:line id="Line 25" o:spid="_x0000_s1048" style="position:absolute;visibility:visible;mso-wrap-style:square" from="25406,20523" to="25914,205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Lf4c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cAz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gLf4cIAAADbAAAADwAAAAAAAAAAAAAA&#10;AAChAgAAZHJzL2Rvd25yZXYueG1sUEsFBgAAAAAEAAQA+QAAAJADAAAAAA==&#10;" strokeweight="0"/>
                <v:line id="Line 26" o:spid="_x0000_s1049" style="position:absolute;visibility:visible;mso-wrap-style:square" from="25406,20828" to="25406,210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51Lk78AAADbAAAADwAAAGRycy9kb3ducmV2LnhtbERPy4rCMBTdD/gP4QruxlRBrdUoIg6O&#10;O5/g8tJc22BzU5qMdv7eLASXh/OeL1tbiQc13jhWMOgnIIhzpw0XCs6nn+8UhA/IGivHpOCfPCwX&#10;na85Zto9+UCPYyhEDGGfoYIyhDqT0uclWfR9VxNH7uYaiyHCppC6wWcMt5UcJslYWjQcG0qsaV1S&#10;fj/+WQVmP96OdpPL9CI32zC4pvfU2LNSvW67moEI1IaP+O3+1QqGcWz8En+AXLw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851Lk78AAADbAAAADwAAAAAAAAAAAAAAAACh&#10;AgAAZHJzL2Rvd25yZXYueG1sUEsFBgAAAAAEAAQA+QAAAI0DAAAAAA==&#10;" strokeweight="0"/>
                <v:line id="Line 27" o:spid="_x0000_s1050" style="position:absolute;visibility:visible;mso-wrap-style:square" from="25507,20523" to="25507,210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HuCM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5hn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0e4IxAAAANsAAAAPAAAAAAAAAAAA&#10;AAAAAKECAABkcnMvZG93bnJldi54bWxQSwUGAAAAAAQABAD5AAAAkgMAAAAA&#10;" strokeweight="0"/>
                <v:line id="Line 28" o:spid="_x0000_s1051" style="position:absolute;visibility:visible;mso-wrap-style:square" from="25406,20624" to="25914,20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LRSM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K6P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gy0UjAAAAA2wAAAA8AAAAAAAAAAAAAAAAA&#10;oQIAAGRycy9kb3ducmV2LnhtbFBLBQYAAAAABAAEAPkAAACOAwAAAAA=&#10;" strokeweight="0"/>
                <v:line id="Line 29" o:spid="_x0000_s1052" style="position:absolute;visibility:visible;mso-wrap-style:square" from="25406,20624" to="25914,20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35008MAAADbAAAADwAAAGRycy9kb3ducmV2LnhtbESPT2vCQBTE7wW/w/IEb7qJUk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d+dNPDAAAA2wAAAA8AAAAAAAAAAAAA&#10;AAAAoQIAAGRycy9kb3ducmV2LnhtbFBLBQYAAAAABAAEAPkAAACRAwAAAAA=&#10;" strokeweight="0"/>
                <v:line id="Line 30" o:spid="_x0000_s1053" style="position:absolute;visibility:visible;mso-wrap-style:square" from="25507,20523" to="25507,210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zqpMQAAADb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rOqkxAAAANsAAAAPAAAAAAAAAAAA&#10;AAAAAKECAABkcnMvZG93bnJldi54bWxQSwUGAAAAAAQABAD5AAAAkgMAAAAA&#10;" strokeweight="0"/>
                <v:line id="Line 31" o:spid="_x0000_s1054" style="position:absolute;visibility:visible;mso-wrap-style:square" from="25507,20523" to="25507,210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BPP8QAAADbAAAADwAAAGRycy9kb3ducmV2LnhtbESPQWvCQBSE74X+h+UJvdWNi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4E8/xAAAANsAAAAPAAAAAAAAAAAA&#10;AAAAAKECAABkcnMvZG93bnJldi54bWxQSwUGAAAAAAQABAD5AAAAkgMAAAAA&#10;" strokeweight="0"/>
                <v:line id="Line 32" o:spid="_x0000_s1055" style="position:absolute;visibility:visible;mso-wrap-style:square" from="25406,20523" to="25914,205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nXS8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xH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CddLxAAAANsAAAAPAAAAAAAAAAAA&#10;AAAAAKECAABkcnMvZG93bnJldi54bWxQSwUGAAAAAAQABAD5AAAAkgMAAAAA&#10;" strokeweight="0"/>
                <v:line id="Line 33" o:spid="_x0000_s1056" style="position:absolute;visibility:visible;mso-wrap-style:square" from="25406,20624" to="25914,20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y0M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RXLQxAAAANsAAAAPAAAAAAAAAAAA&#10;AAAAAKECAABkcnMvZG93bnJldi54bWxQSwUGAAAAAAQABAD5AAAAkgMAAAAA&#10;" strokeweight="0"/>
                <v:line id="Line 34" o:spid="_x0000_s1057" style="position:absolute;visibility:visible;mso-wrap-style:square" from="25406,20523" to="25406,210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<v:line id="Line 35" o:spid="_x0000_s1058" style="position:absolute;flip:x;visibility:visible;mso-wrap-style:square" from="25406,20523" to="25914,205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4uWtcUAAADbAAAADwAAAGRycy9kb3ducmV2LnhtbESPQWsCMRSE74L/ITzBm2bbgsrWKNLS&#10;IoIVbT309ty87i5uXpYkuvHfN4WCx2FmvmHmy2gacSXna8sKHsYZCOLC6ppLBV+fb6MZCB+QNTaW&#10;ScGNPCwX/d4cc2073tP1EEqRIOxzVFCF0OZS+qIig35sW+Lk/VhnMCTpSqkddgluGvmYZRNpsOa0&#10;UGFLLxUV58PFKNh/TPnk3i/xHE/ddvd9LDfH15VSw0FcPYMIFMM9/N9eawVPU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4uWtcUAAADbAAAADwAAAAAAAAAA&#10;AAAAAAChAgAAZHJzL2Rvd25yZXYueG1sUEsFBgAAAAAEAAQA+QAAAJMDAAAAAA==&#10;" strokeweight="0"/>
                <v:line id="Line 36" o:spid="_x0000_s1059" style="position:absolute;visibility:visible;mso-wrap-style:square" from="25507,20624" to="26015,21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E2ik8IAAADbAAAADwAAAGRycy9kb3ducmV2LnhtbERPy4rCMBTdC/MP4Q64EU1VFKlGGRxG&#10;RVB8oczu0txpyzQ3pYla/94sBJeH857MalOIG1Uut6yg24lAECdW55wqOB1/2iMQziNrLCyTggc5&#10;mE0/GhOMtb3znm4Hn4oQwi5GBZn3ZSylSzIy6Dq2JA7cn60M+gCrVOoK7yHcFLIXRUNpMOfQkGFJ&#10;84yS/8PVKPiNNt+LRaK3xe68Hmxax4veD5dKNT/rrzEIT7V/i1/ulVbQD2PDl/AD5PQ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E2ik8IAAADbAAAADwAAAAAAAAAAAAAA&#10;AAChAgAAZHJzL2Rvd25yZXYueG1sUEsFBgAAAAAEAAQA+QAAAJADAAAAAA==&#10;" strokeweight="89e-5mm"/>
                <v:line id="Line 37" o:spid="_x0000_s1060" style="position:absolute;flip:x y;visibility:visible;mso-wrap-style:square" from="25507,20624" to="26015,21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1dQ0MIAAADbAAAADwAAAGRycy9kb3ducmV2LnhtbESPQWsCMRSE74L/ITyhF6lZW9B2axSR&#10;WsSbq70/Nq+bxeRlSaKu/74pFDwOM98Ms1j1zoorhdh6VjCdFCCIa69bbhScjtvnNxAxIWu0nknB&#10;nSKslsPBAkvtb3yga5UakUs4lqjApNSVUsbakMM48R1x9n58cJiyDI3UAW+53Fn5UhQz6bDlvGCw&#10;o42h+lxdnILX+fdxd7Zjs99GZz6/bFXPwl2pp1G//gCRqE+P8D+905l7h78v+QfI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1dQ0MIAAADbAAAADwAAAAAAAAAAAAAA&#10;AAChAgAAZHJzL2Rvd25yZXYueG1sUEsFBgAAAAAEAAQA+QAAAJADAAAAAA==&#10;" strokeweight="0"/>
                <v:line id="Line 38" o:spid="_x0000_s1061" style="position:absolute;flip:x y;visibility:visible;mso-wrap-style:square" from="25507,20523" to="26015,21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muKML8AAADbAAAADwAAAGRycy9kb3ducmV2LnhtbERPTWsCMRC9F/wPYQQvRbPaorIaRYoW&#10;6a1rvQ+bcbOYTJYk1fXfm0Ohx8f7Xm97Z8WNQmw9K5hOChDEtdctNwp+TofxEkRMyBqtZ1LwoAjb&#10;zeBljaX2d/6mW5UakUM4lqjApNSVUsbakMM48R1x5i4+OEwZhkbqgPcc7qycFcVcOmw5Nxjs6MNQ&#10;fa1+nYK3xfl0vNpX83WIzuw/bVXPw0Op0bDfrUAk6tO/+M991Are8/r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5muKML8AAADbAAAADwAAAAAAAAAAAAAAAACh&#10;AgAAZHJzL2Rvd25yZXYueG1sUEsFBgAAAAAEAAQA+QAAAI0DAAAAAA==&#10;" strokeweight="0"/>
                <v:line id="Line 39" o:spid="_x0000_s1062" style="position:absolute;flip:x y;visibility:visible;mso-wrap-style:square" from="25507,20624" to="26015,21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cvq8IAAADbAAAADwAAAGRycy9kb3ducmV2LnhtbESPQWsCMRSE7wX/Q3hCL6VmbYuV1Sil&#10;VJHeXPX+2Dw3i8nLkqS6/ntTEDwOM/MNM1/2zoozhdh6VjAeFSCIa69bbhTsd6vXKYiYkDVaz6Tg&#10;ShGWi8HTHEvtL7ylc5UakSEcS1RgUupKKWNtyGEc+Y44e0cfHKYsQyN1wEuGOyvfimIiHbacFwx2&#10;9G2oPlV/TsH752G3OdkX87uKzvysbVVPwlWp52H/NQORqE+P8L290Qo+xvD/Jf8Aub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Scvq8IAAADbAAAADwAAAAAAAAAAAAAA&#10;AAChAgAAZHJzL2Rvd25yZXYueG1sUEsFBgAAAAAEAAQA+QAAAJADAAAAAA==&#10;" strokeweight="0"/>
                <v:line id="Line 40" o:spid="_x0000_s1063" style="position:absolute;flip:x y;visibility:visible;mso-wrap-style:square" from="25507,20624" to="26015,21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Wx3MMAAADbAAAADwAAAGRycy9kb3ducmV2LnhtbESPQWsCMRSE7wX/Q3iCl1Kz1bKV1Sil&#10;aJHeutb7Y/PcLCYvS5Lq+u8bodDjMDPfMKvN4Ky4UIidZwXP0wIEceN1x62C78PuaQEiJmSN1jMp&#10;uFGEzXr0sMJK+yt/0aVOrcgQjhUqMCn1lZSxMeQwTn1PnL2TDw5TlqGVOuA1w52Vs6IopcOO84LB&#10;nt4NNef6xymYvx4P+7N9NJ+76Mz2w9ZNGW5KTcbD2xJEoiH9h//ae63gZQb3L/k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1sdzDAAAA2wAAAA8AAAAAAAAAAAAA&#10;AAAAoQIAAGRycy9kb3ducmV2LnhtbFBLBQYAAAAABAAEAPkAAACRAwAAAAA=&#10;" strokeweight="0"/>
                <v:line id="Line 41" o:spid="_x0000_s1064" style="position:absolute;flip:x y;visibility:visible;mso-wrap-style:square" from="25406,20624" to="26015,21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kUR8IAAADbAAAADwAAAGRycy9kb3ducmV2LnhtbESPQWsCMRSE7wX/Q3hCL6VmrcXKahSR&#10;WqS3rvX+2Dw3i8nLkkRd/31TEDwOM/MNs1j1zooLhdh6VjAeFSCIa69bbhT87revMxAxIWu0nknB&#10;jSKsloOnBZbaX/mHLlVqRIZwLFGBSakrpYy1IYdx5Dvi7B19cJiyDI3UAa8Z7qx8K4qpdNhyXjDY&#10;0cZQfarOTsHk47DfneyL+d5GZz6/bFVPw02p52G/noNI1KdH+N7eaQXvE/j/kn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rkUR8IAAADbAAAADwAAAAAAAAAAAAAA&#10;AAChAgAAZHJzL2Rvd25yZXYueG1sUEsFBgAAAAAEAAQA+QAAAJADAAAAAA==&#10;" strokeweight="0"/>
                <v:line id="Line 42" o:spid="_x0000_s1065" style="position:absolute;flip:x y;visibility:visible;mso-wrap-style:square" from="25609,20624" to="26117,21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CMM8IAAADbAAAADwAAAGRycy9kb3ducmV2LnhtbESPQWsCMRSE74X+h/AKvZSatRUrq1FE&#10;ahFvXev9sXluFpOXJYm6/vtGEDwOM/MNM1v0zoozhdh6VjAcFCCIa69bbhT87dbvExAxIWu0nknB&#10;lSIs5s9PMyy1v/AvnavUiAzhWKICk1JXShlrQw7jwHfE2Tv44DBlGRqpA14y3Fn5URRj6bDlvGCw&#10;o5Wh+lidnILPr/1uc7RvZruOznz/2Koeh6tSry/9cgoiUZ8e4Xt7oxWMR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VCMM8IAAADbAAAADwAAAAAAAAAAAAAA&#10;AAChAgAAZHJzL2Rvd25yZXYueG1sUEsFBgAAAAAEAAQA+QAAAJADAAAAAA==&#10;" strokeweight="0"/>
                <v:line id="Line 43" o:spid="_x0000_s1066" style="position:absolute;visibility:visible;mso-wrap-style:square" from="25406,20523" to="25406,210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MBrc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QwGtxAAAANsAAAAPAAAAAAAAAAAA&#10;AAAAAKECAABkcnMvZG93bnJldi54bWxQSwUGAAAAAAQABAD5AAAAkgMAAAAA&#10;" strokeweight="0"/>
                <v:line id="Line 44" o:spid="_x0000_s1067" style="position:absolute;visibility:visible;mso-wrap-style:square" from="25406,20523" to="25914,205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Gf2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kZ/axAAAANsAAAAPAAAAAAAAAAAA&#10;AAAAAKECAABkcnMvZG93bnJldi54bWxQSwUGAAAAAAQABAD5AAAAkgMAAAAA&#10;" strokeweight="0"/>
                <v:oval id="Oval 45" o:spid="_x0000_s1068" style="position:absolute;left:28047;top:33826;width:20841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FyR8MA&#10;AADbAAAADwAAAGRycy9kb3ducmV2LnhtbESPT2sCMRTE7wW/Q3hCbzWrLK2sRhGhIPTQ+ufg8bl5&#10;7gY3L+kmavz2TaHQ4zAzv2Hmy2Q7caM+GMcKxqMCBHHttOFGwWH//jIFESKyxs4xKXhQgOVi8DTH&#10;Srs7b+m2i43IEA4VKmhj9JWUoW7JYhg5T5y9s+stxiz7Ruoe7xluOzkpildp0XBeaNHTuqX6srta&#10;Bd5/lWVKnyZM0vnbfPBp+zielHoeptUMRKQU/8N/7Y1WUL7B75f8A+T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PFyR8MAAADbAAAADwAAAAAAAAAAAAAAAACYAgAAZHJzL2Rv&#10;d25yZXYueG1sUEsFBgAAAAAEAAQA9QAAAIgDAAAAAA==&#10;" fillcolor="#ffc" strokecolor="#903" strokeweight="0"/>
                <v:rect id="Rectangle 46" o:spid="_x0000_s1069" style="position:absolute;left:31711;top:34537;width:1286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M1mb8A&#10;AADbAAAADwAAAGRycy9kb3ducmV2LnhtbERPS2rDMBDdF3IHMYXsarkm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8zWZvwAAANsAAAAPAAAAAAAAAAAAAAAAAJgCAABkcnMvZG93bnJl&#10;di54bWxQSwUGAAAAAAQABAD1AAAAhAMAAAAA&#10;" filled="f" stroked="f">
                  <v:textbox style="mso-fit-shape-to-text:t" inset="0,0,0,0">
                    <w:txbxContent>
                      <w:p w:rsidR="00A33A2F" w:rsidRDefault="00A33A2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47" o:spid="_x0000_s1070" style="position:absolute;left:35471;top:36163;width:6165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+QAsEA&#10;AADbAAAADwAAAGRycy9kb3ducmV2LnhtbESPzYoCMRCE7wu+Q2jB25pRZN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a/kALBAAAA2wAAAA8AAAAAAAAAAAAAAAAAmAIAAGRycy9kb3du&#10;cmV2LnhtbFBLBQYAAAAABAAEAPUAAACGAwAAAAA=&#10;" filled="f" stroked="f">
                  <v:textbox style="mso-fit-shape-to-text:t" inset="0,0,0,0">
                    <w:txbxContent>
                      <w:p w:rsidR="00A33A2F" w:rsidRDefault="00A33A2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Município</w:t>
                        </w:r>
                        <w:proofErr w:type="spellEnd"/>
                      </w:p>
                    </w:txbxContent>
                  </v:textbox>
                </v:rect>
                <v:line id="Line 48" o:spid="_x0000_s1071" style="position:absolute;visibility:visible;mso-wrap-style:square" from="28251,34029" to="28251,34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006L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X3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e006L8AAADbAAAADwAAAAAAAAAAAAAAAACh&#10;AgAAZHJzL2Rvd25yZXYueG1sUEsFBgAAAAAEAAQA+QAAAI0DAAAAAA==&#10;" strokeweight="0"/>
                <v:line id="Line 49" o:spid="_x0000_s1072" style="position:absolute;visibility:visible;mso-wrap-style:square" from="28251,34029" to="28657,340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GRc8QAAADbAAAADwAAAGRycy9kb3ducmV2LnhtbESPQWvCQBSE70L/w/KE3nSTgjaNbqQU&#10;i/bWpgoeH9lnsiT7NmRXjf++Wyj0OMzMN8x6M9pOXGnwxrGCdJ6AIK6cNlwrOHy/zzIQPiBr7ByT&#10;gjt52BQPkzXm2t34i65lqEWEsM9RQRNCn0vpq4Ys+rnriaN3doPFEOVQSz3gLcJtJ5+SZCktGo4L&#10;Dfb01lDVlherwHwud4uP5+PLUW53IT1lbWbsQanH6fi6AhFoDP/hv/ZeK1ik8Psl/gBZ/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oZFzxAAAANsAAAAPAAAAAAAAAAAA&#10;AAAAAKECAABkcnMvZG93bnJldi54bWxQSwUGAAAAAAQABAD5AAAAkgMAAAAA&#10;" strokeweight="0"/>
                <v:line id="Line 50" o:spid="_x0000_s1073" style="position:absolute;flip:x;visibility:visible;mso-wrap-style:square" from="28352,34131" to="28657,34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PQjcUAAADbAAAADwAAAGRycy9kb3ducmV2LnhtbESPQWsCMRSE74L/ITyhN81WaJWtUaSl&#10;RQQr2nro7bl53V3cvCxJdNN/bwqCx2FmvmFmi2gacSHna8sKHkcZCOLC6ppLBd9f78MpCB+QNTaW&#10;ScEfeVjM+70Z5tp2vKPLPpQiQdjnqKAKoc2l9EVFBv3ItsTJ+7XOYEjSlVI77BLcNHKcZc/SYM1p&#10;ocKWXisqTvuzUbD7nPDRfZzjKR67zfbnUK4Pb0ulHgZx+QIiUAz38K290gqexvD/Jf0AOb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iPQjcUAAADbAAAADwAAAAAAAAAA&#10;AAAAAAChAgAAZHJzL2Rvd25yZXYueG1sUEsFBgAAAAAEAAQA+QAAAJMDAAAAAA==&#10;" strokeweight="0"/>
                <v:line id="Line 51" o:spid="_x0000_s1074" style="position:absolute;flip:y;visibility:visible;mso-wrap-style:square" from="28352,34131" to="28352,344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91FsYAAADbAAAADwAAAGRycy9kb3ducmV2LnhtbESPQWsCMRSE7wX/Q3gFbzVbi23ZGkWU&#10;ighatPXQ23Pzuru4eVmS6MZ/bwqFHoeZ+YYZT6NpxIWcry0reBxkIIgLq2suFXx9vj+8gvABWWNj&#10;mRRcycN00rsbY65txzu67EMpEoR9jgqqENpcSl9UZNAPbEucvB/rDIYkXSm1wy7BTSOHWfYsDdac&#10;FipsaV5RcdqfjYLd9oWPbnmOp3jsNh/fh3J9WMyU6t/H2RuIQDH8h//aK61g9A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1vdRbGAAAA2wAAAA8AAAAAAAAA&#10;AAAAAAAAoQIAAGRycy9kb3ducmV2LnhtbFBLBQYAAAAABAAEAPkAAACUAwAAAAA=&#10;" strokeweight="0"/>
                <v:line id="Line 52" o:spid="_x0000_s1075" style="position:absolute;visibility:visible;mso-wrap-style:square" from="28251,34029" to="28759,340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Yy68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1jLrxAAAANsAAAAPAAAAAAAAAAAA&#10;AAAAAKECAABkcnMvZG93bnJldi54bWxQSwUGAAAAAAQABAD5AAAAkgMAAAAA&#10;" strokeweight="0"/>
                <v:line id="Line 53" o:spid="_x0000_s1076" style="position:absolute;visibility:visible;mso-wrap-style:square" from="28251,34334" to="28251,34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qXcMQAAADbAAAADwAAAGRycy9kb3ducmV2LnhtbESPT2vCQBTE7wW/w/IEb3WjEBujGxGp&#10;2N5a/4DHR/aZLMm+Ddmtpt++Wyj0OMzMb5j1ZrCtuFPvjWMFs2kCgrh02nCl4HzaP2cgfEDW2Dom&#10;Bd/kYVOMntaYa/fgT7ofQyUihH2OCuoQulxKX9Zk0U9dRxy9m+sthij7SuoeHxFuWzlPkoW0aDgu&#10;1NjRrqayOX5ZBeZjcUjfXy7Li3w9hNk1azJjz0pNxs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mpdwxAAAANsAAAAPAAAAAAAAAAAA&#10;AAAAAKECAABkcnMvZG93bnJldi54bWxQSwUGAAAAAAQABAD5AAAAkgMAAAAA&#10;" strokeweight="0"/>
                <v:line id="Line 54" o:spid="_x0000_s1077" style="position:absolute;visibility:visible;mso-wrap-style:square" from="28352,34029" to="28352,34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gJB8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WCWwu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SAkHxAAAANsAAAAPAAAAAAAAAAAA&#10;AAAAAKECAABkcnMvZG93bnJldi54bWxQSwUGAAAAAAQABAD5AAAAkgMAAAAA&#10;" strokeweight="0"/>
                <v:line id="Line 55" o:spid="_x0000_s1078" style="position:absolute;visibility:visible;mso-wrap-style:square" from="28251,34131" to="28759,34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Ssn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4Rj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ErJzDAAAA2wAAAA8AAAAAAAAAAAAA&#10;AAAAoQIAAGRycy9kb3ducmV2LnhtbFBLBQYAAAAABAAEAPkAAACRAwAAAAA=&#10;" strokeweight="0"/>
                <v:line id="Line 56" o:spid="_x0000_s1079" style="position:absolute;visibility:visible;mso-wrap-style:square" from="28251,34131" to="28759,34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<v:line id="Line 57" o:spid="_x0000_s1080" style="position:absolute;visibility:visible;mso-wrap-style:square" from="28352,34029" to="28352,34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<v:line id="Line 58" o:spid="_x0000_s1081" style="position:absolute;visibility:visible;mso-wrap-style:square" from="28352,34029" to="28352,34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H+Vc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K6P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uB/lXAAAAA2wAAAA8AAAAAAAAAAAAAAAAA&#10;oQIAAGRycy9kb3ducmV2LnhtbFBLBQYAAAAABAAEAPkAAACOAwAAAAA=&#10;" strokeweight="0"/>
                <v:line id="Line 59" o:spid="_x0000_s1082" style="position:absolute;visibility:visible;mso-wrap-style:square" from="28251,34029" to="28759,340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<v:line id="Line 60" o:spid="_x0000_s1083" style="position:absolute;visibility:visible;mso-wrap-style:square" from="28251,34131" to="28759,34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<v:line id="Line 61" o:spid="_x0000_s1084" style="position:absolute;visibility:visible;mso-wrap-style:square" from="28251,34029" to="28251,34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<v:line id="Line 62" o:spid="_x0000_s1085" style="position:absolute;flip:x;visibility:visible;mso-wrap-style:square" from="28251,34029" to="28759,340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on38UAAADbAAAADwAAAGRycy9kb3ducmV2LnhtbESPQWsCMRSE7wX/Q3iCt5qtiJ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Oon38UAAADbAAAADwAAAAAAAAAA&#10;AAAAAAChAgAAZHJzL2Rvd25yZXYueG1sUEsFBgAAAAAEAAQA+QAAAJMDAAAAAA==&#10;" strokeweight="0"/>
                <v:line id="Line 63" o:spid="_x0000_s1086" style="position:absolute;visibility:visible;mso-wrap-style:square" from="28352,34131" to="28867,346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8iEMYAAADbAAAADwAAAGRycy9kb3ducmV2LnhtbESP3WrCQBSE7wXfYTlCb8RsWjBIzCrF&#10;UlsExT8svTtkT5Ng9mzIbjW+fbcgeDnMzDdMNu9MLS7UusqygucoBkGcW11xoeB4eB9NQDiPrLG2&#10;TApu5GA+6/cyTLW98o4ue1+IAGGXooLS+yaV0uUlGXSRbYiD92Nbgz7ItpC6xWuAm1q+xHEiDVYc&#10;FkpsaFFSft7/GgXf8fptucz1pt6eVuP18PCld8mHUk+D7nUKwlPnH+F7+1MrSMbw/yX8ADn7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X/IhDGAAAA2wAAAA8AAAAAAAAA&#10;AAAAAAAAoQIAAGRycy9kb3ducmV2LnhtbFBLBQYAAAAABAAEAPkAAACUAwAAAAA=&#10;" strokeweight="89e-5mm"/>
                <v:line id="Line 64" o:spid="_x0000_s1087" style="position:absolute;flip:x y;visibility:visible;mso-wrap-style:square" from="28352,34131" to="28867,346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vrv8IAAADbAAAADwAAAGRycy9kb3ducmV2LnhtbESPQWsCMRSE7wX/Q3gFL6VmVdjK1igi&#10;tYi3rvX+2LxuFpOXJUl1/feNIPQ4zMw3zHI9OCsuFGLnWcF0UoAgbrzuuFXwfdy9LkDEhKzReiYF&#10;N4qwXo2ellhpf+UvutSpFRnCsUIFJqW+kjI2hhzGie+Js/fjg8OUZWilDnjNcGflrChK6bDjvGCw&#10;p62h5lz/OgXzt9Nxf7Yv5rCLznx82ropw02p8fOweQeRaEj/4Ud7rxWUJdy/5B8gV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Xvrv8IAAADbAAAADwAAAAAAAAAAAAAA&#10;AAChAgAAZHJzL2Rvd25yZXYueG1sUEsFBgAAAAAEAAQA+QAAAJADAAAAAA==&#10;" strokeweight="0"/>
                <v:line id="Line 65" o:spid="_x0000_s1088" style="position:absolute;flip:x y;visibility:visible;mso-wrap-style:square" from="28352,34029" to="28867,346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dOJMIAAADbAAAADwAAAGRycy9kb3ducmV2LnhtbESPQWsCMRSE70L/Q3gFL6JZLaxlNUoR&#10;LdJbV3t/bF43i8nLkkRd/31TKPQ4zMw3zHo7OCtuFGLnWcF8VoAgbrzuuFVwPh2mryBiQtZoPZOC&#10;B0XYbp5Ga6y0v/Mn3erUigzhWKECk1JfSRkbQw7jzPfE2fv2wWHKMrRSB7xnuLNyURSldNhxXjDY&#10;085Qc6mvTsHL8ut0vNiJ+ThEZ/bvtm7K8FBq/Dy8rUAkGtJ/+K991ArK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jdOJMIAAADbAAAADwAAAAAAAAAAAAAA&#10;AAChAgAAZHJzL2Rvd25yZXYueG1sUEsFBgAAAAAEAAQA+QAAAJADAAAAAA==&#10;" strokeweight="0"/>
                <v:line id="Line 66" o:spid="_x0000_s1089" style="position:absolute;flip:x y;visibility:visible;mso-wrap-style:square" from="28352,34131" to="28867,346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jaVr8AAADbAAAADwAAAGRycy9kb3ducmV2LnhtbERPTWsCMRC9F/ofwhR6KTVbC2tZjSKi&#10;Rby56n3YjJvFZLIkqa7/vjkIHh/ve7YYnBVXCrHzrOBrVIAgbrzuuFVwPGw+f0DEhKzReiYFd4qw&#10;mL++zLDS/sZ7utapFTmEY4UKTEp9JWVsDDmMI98TZ+7sg8OUYWilDnjL4c7KcVGU0mHHucFgTytD&#10;zaX+cwq+J6fD9mI/zG4TnVn/2ropw12p97dhOQWRaEhP8cO91QrKPDZ/yT9Azv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6jaVr8AAADbAAAADwAAAAAAAAAAAAAAAACh&#10;AgAAZHJzL2Rvd25yZXYueG1sUEsFBgAAAAAEAAQA+QAAAI0DAAAAAA==&#10;" strokeweight="0"/>
                <v:line id="Line 67" o:spid="_x0000_s1090" style="position:absolute;flip:x y;visibility:visible;mso-wrap-style:square" from="28352,34131" to="28867,346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R/zcIAAADbAAAADwAAAGRycy9kb3ducmV2LnhtbESPQWsCMRSE74X+h/AKXopma2Grq1FK&#10;0SK9udb7Y/PcLCYvS5Lq+u9NodDjMDPfMMv14Ky4UIidZwUvkwIEceN1x62C78N2PAMRE7JG65kU&#10;3CjCevX4sMRK+yvv6VKnVmQIxwoVmJT6SsrYGHIYJ74nzt7JB4cpy9BKHfCa4c7KaVGU0mHHecFg&#10;Tx+GmnP94xS8vh0Pu7N9Nl/b6Mzm09ZNGW5KjZ6G9wWIREP6D/+1d1pBOYffL/kH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OR/zcIAAADbAAAADwAAAAAAAAAAAAAA&#10;AAChAgAAZHJzL2Rvd25yZXYueG1sUEsFBgAAAAAEAAQA+QAAAJADAAAAAA==&#10;" strokeweight="0"/>
                <v:line id="Line 68" o:spid="_x0000_s1091" style="position:absolute;flip:x y;visibility:visible;mso-wrap-style:square" from="28251,34131" to="28867,347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dAjb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1+c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KAdAjb8AAADbAAAADwAAAAAAAAAAAAAAAACh&#10;AgAAZHJzL2Rvd25yZXYueG1sUEsFBgAAAAAEAAQA+QAAAI0DAAAAAA==&#10;" strokeweight="0"/>
                <v:line id="Line 69" o:spid="_x0000_s1092" style="position:absolute;flip:x y;visibility:visible;mso-wrap-style:square" from="28454,34131" to="28968,346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0vlFsMAAADbAAAADwAAAGRycy9kb3ducmV2LnhtbESPQWsCMRSE74X+h/AKXopmtaCyNSsi&#10;WqS3ru39sXndLJu8LEnU9d83hUKPw8x8w2y2o7PiSiF2nhXMZwUI4sbrjlsFn+fjdA0iJmSN1jMp&#10;uFOEbfX4sMFS+xt/0LVOrcgQjiUqMCkNpZSxMeQwzvxAnL1vHxymLEMrdcBbhjsrF0WxlA47zgsG&#10;B9obavr64hS8rL7Op94+m/djdObwZutmGe5KTZ7G3SuIRGP6D/+1T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dL5RbDAAAA2wAAAA8AAAAAAAAAAAAA&#10;AAAAoQIAAGRycy9kb3ducmV2LnhtbFBLBQYAAAAABAAEAPkAAACRAwAAAAA=&#10;" strokeweight="0"/>
                <v:line id="Line 70" o:spid="_x0000_s1093" style="position:absolute;visibility:visible;mso-wrap-style:square" from="28251,34029" to="28251,34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<v:line id="Line 71" o:spid="_x0000_s1094" style="position:absolute;visibility:visible;mso-wrap-style:square" from="28251,34029" to="28759,340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r2/8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ivb/xAAAANsAAAAPAAAAAAAAAAAA&#10;AAAAAKECAABkcnMvZG93bnJldi54bWxQSwUGAAAAAAQABAD5AAAAkgMAAAAA&#10;" strokeweight="0"/>
                <v:oval id="Oval 72" o:spid="_x0000_s1095" style="position:absolute;left:27133;top:28035;width:20834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8mjcMA&#10;AADbAAAADwAAAGRycy9kb3ducmV2LnhtbESPT2sCMRTE7wW/Q3hCbzWrLK2sRhGhIPTQ+ufg8bl5&#10;7gY3L+kmavz2TaHQ4zAzv2Hmy2Q7caM+GMcKxqMCBHHttOFGwWH//jIFESKyxs4xKXhQgOVi8DTH&#10;Srs7b+m2i43IEA4VKmhj9JWUoW7JYhg5T5y9s+stxiz7Ruoe7xluOzkpildp0XBeaNHTuqX6srta&#10;Bd5/lWVKnyZM0vnbfPBp+zielHoeptUMRKQU/8N/7Y1W8FbC75f8A+T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k8mjcMAAADbAAAADwAAAAAAAAAAAAAAAACYAgAAZHJzL2Rv&#10;d25yZXYueG1sUEsFBgAAAAAEAAQA9QAAAIgDAAAAAA==&#10;" fillcolor="#ffc" strokecolor="#903" strokeweight="0"/>
                <v:rect id="Rectangle 73" o:spid="_x0000_s1096" style="position:absolute;left:30797;top:28746;width:1286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5QusEA&#10;AADbAAAADwAAAGRycy9kb3ducmV2LnhtbESPzYoCMRCE74LvEFrwphkFd2U0igiCLntx9AGaSc8P&#10;Jp0hic749puFhT0WVfUVtd0P1ogX+dA6VrCYZyCIS6dbrhXcb6fZGkSIyBqNY1LwpgD73Xi0xVy7&#10;nq/0KmItEoRDjgqaGLtcylA2ZDHMXUecvMp5izFJX0vtsU9wa+Qyyz6kxZbTQoMdHRsqH8XTKpC3&#10;4tSvC+Mz97Wsvs3lfK3IKTWdDIcNiEhD/A//tc9awe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meULrBAAAA2wAAAA8AAAAAAAAAAAAAAAAAmAIAAGRycy9kb3du&#10;cmV2LnhtbFBLBQYAAAAABAAEAPUAAACGAwAAAAA=&#10;" filled="f" stroked="f">
                  <v:textbox style="mso-fit-shape-to-text:t" inset="0,0,0,0">
                    <w:txbxContent>
                      <w:p w:rsidR="00A33A2F" w:rsidRDefault="00A33A2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74" o:spid="_x0000_s1097" style="position:absolute;left:35572;top:30372;width:3874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zOzcAA&#10;AADbAAAADwAAAGRycy9kb3ducmV2LnhtbESPzYoCMRCE7wu+Q2jB25rRgyujUUQQXPHi6AM0k54f&#10;TDpDEp3ZtzeCsMeiqr6i1tvBGvEkH1rHCmbTDARx6XTLtYLb9fC9BBEiskbjmBT8UYDtZvS1xly7&#10;ni/0LGItEoRDjgqaGLtcylA2ZDFMXUecvMp5izFJX0vtsU9wa+Q8yxbSYstpocGO9g2V9+JhFchr&#10;ceiXhfGZO82rs/k9XipySk3Gw24FItIQ/8Of9lEr+FnA+0v6AXLz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UzOzcAAAADbAAAADwAAAAAAAAAAAAAAAACYAgAAZHJzL2Rvd25y&#10;ZXYueG1sUEsFBgAAAAAEAAQA9QAAAIUDAAAAAA==&#10;" filled="f" stroked="f">
                  <v:textbox style="mso-fit-shape-to-text:t" inset="0,0,0,0">
                    <w:txbxContent>
                      <w:p w:rsidR="00A33A2F" w:rsidRDefault="00A33A2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line id="Line 75" o:spid="_x0000_s1098" style="position:absolute;visibility:visible;mso-wrap-style:square" from="27336,28238" to="27336,28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Hw/MQAAADbAAAADwAAAGRycy9kb3ducmV2LnhtbESPT2vCQBTE7wW/w/KE3upGQROjGxGp&#10;2N5a/4DHR/aZLMm+Ddmtpt++Wyj0OMzMb5j1ZrCtuFPvjWMF00kCgrh02nCl4Hzav2QgfEDW2Dom&#10;Bd/kYVOMntaYa/fgT7ofQyUihH2OCuoQulxKX9Zk0U9cRxy9m+sthij7SuoeHxFuWzlLkoW0aDgu&#10;1NjRrqayOX5ZBeZjcZi/p5flRb4ewvSaNZmxZ6Wex8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sfD8xAAAANsAAAAPAAAAAAAAAAAA&#10;AAAAAKECAABkcnMvZG93bnJldi54bWxQSwUGAAAAAAQABAD5AAAAkgMAAAAA&#10;" strokeweight="0"/>
                <v:line id="Line 76" o:spid="_x0000_s1099" style="position:absolute;visibility:visible;mso-wrap-style:square" from="27336,28238" to="27743,28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5kjs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bP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LmSOwQAAANsAAAAPAAAAAAAAAAAAAAAA&#10;AKECAABkcnMvZG93bnJldi54bWxQSwUGAAAAAAQABAD5AAAAjwMAAAAA&#10;" strokeweight="0"/>
                <v:line id="Line 77" o:spid="_x0000_s1100" style="position:absolute;flip:x;visibility:visible;mso-wrap-style:square" from="27438,28340" to="27743,28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IenMUAAADbAAAADwAAAGRycy9kb3ducmV2LnhtbESPQWsCMRSE7wX/Q3iCt5qtB61bo0iL&#10;IgUr2nro7bl53V3cvCxJdNN/bwoFj8PMfMPMFtE04krO15YVPA0zEMSF1TWXCr4+V4/PIHxA1thY&#10;JgW/5GEx7z3MMNe24z1dD6EUCcI+RwVVCG0upS8qMuiHtiVO3o91BkOSrpTaYZfgppGjLBtLgzWn&#10;hQpbeq2oOB8uRsH+Y8Int77Eczx12933sXw/vi2VGvTj8gVEoBju4f/2RiuYTOHvS/oBcn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zIenMUAAADbAAAADwAAAAAAAAAA&#10;AAAAAAChAgAAZHJzL2Rvd25yZXYueG1sUEsFBgAAAAAEAAQA+QAAAJMDAAAAAA==&#10;" strokeweight="0"/>
                <v:line id="Line 78" o:spid="_x0000_s1101" style="position:absolute;flip:y;visibility:visible;mso-wrap-style:square" from="27438,28340" to="27438,286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93HJsIAAADbAAAADwAAAGRycy9kb3ducmV2LnhtbERPy2oCMRTdF/yHcAV3NWMXVkajiFKR&#10;Qlt8LdxdJ9eZwcnNkEQn/ftmUXB5OO/ZIppGPMj52rKC0TADQVxYXXOp4Hj4eJ2A8AFZY2OZFPyS&#10;h8W89zLDXNuOd/TYh1KkEPY5KqhCaHMpfVGRQT+0LXHirtYZDAm6UmqHXQo3jXzLsrE0WHNqqLCl&#10;VUXFbX83Cnbf73xxm3u8xUv39XM+lZ+n9VKpQT8upyACxfAU/7u3WsEkrU9f0g+Q8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93HJsIAAADbAAAADwAAAAAAAAAAAAAA&#10;AAChAgAAZHJzL2Rvd25yZXYueG1sUEsFBgAAAAAEAAQA+QAAAJADAAAAAA==&#10;" strokeweight="0"/>
                <v:line id="Line 79" o:spid="_x0000_s1102" style="position:absolute;visibility:visible;mso-wrap-style:square" from="27336,28238" to="27844,28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G9NMQAAADbAAAADwAAAGRycy9kb3ducmV2LnhtbESPQWvCQBSE74X+h+UVvNVNBDVN3Ugp&#10;FvVmrUKPj+xrsiT7NmS3Gv+9Kwgeh5n5hlksB9uKE/XeOFaQjhMQxKXThisFh5+v1wyED8gaW8ek&#10;4EIelsXz0wJz7c78Tad9qESEsM9RQR1Cl0vpy5os+rHriKP353qLIcq+krrHc4TbVk6SZCYtGo4L&#10;NXb0WVPZ7P+tArObrafb+fHtKFfrkP5mTWbsQanRy/DxDiLQEB7he3ujFWQp3L7EHyC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wb00xAAAANsAAAAPAAAAAAAAAAAA&#10;AAAAAKECAABkcnMvZG93bnJldi54bWxQSwUGAAAAAAQABAD5AAAAkgMAAAAA&#10;" strokeweight="0"/>
                <v:line id="Line 80" o:spid="_x0000_s1103" style="position:absolute;visibility:visible;mso-wrap-style:square" from="27336,28543" to="27336,28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MjQ8QAAADbAAAADwAAAGRycy9kb3ducmV2LnhtbESPQWvCQBSE7wX/w/KE3pqNQtMYXUXE&#10;kvbWRgWPj+wzWcy+Ddmtpv++Wyj0OMzMN8xqM9pO3GjwxrGCWZKCIK6dNtwoOB5en3IQPiBr7ByT&#10;gm/ysFlPHlZYaHfnT7pVoRERwr5ABW0IfSGlr1uy6BPXE0fv4gaLIcqhkXrAe4TbTs7TNJMWDceF&#10;FnvatVRfqy+rwHxk5fP7y2lxkvsyzM75NTf2qNTjdNwuQQQaw3/4r/2mFeR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EyNDxAAAANsAAAAPAAAAAAAAAAAA&#10;AAAAAKECAABkcnMvZG93bnJldi54bWxQSwUGAAAAAAQABAD5AAAAkgMAAAAA&#10;" strokeweight="0"/>
                <v:line id="Line 81" o:spid="_x0000_s1104" style="position:absolute;visibility:visible;mso-wrap-style:square" from="27438,28238" to="27438,28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+G2MMAAADbAAAADwAAAGRycy9kb3ducmV2LnhtbESPQWvCQBSE74X+h+UVetONL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fhtjDAAAA2wAAAA8AAAAAAAAAAAAA&#10;AAAAoQIAAGRycy9kb3ducmV2LnhtbFBLBQYAAAAABAAEAPkAAACRAwAAAAA=&#10;" strokeweight="0"/>
                <v:line id="Line 82" o:spid="_x0000_s1105" style="position:absolute;visibility:visible;mso-wrap-style:square" from="27336,28340" to="27844,28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<v:line id="Line 83" o:spid="_x0000_s1106" style="position:absolute;visibility:visible;mso-wrap-style:square" from="27336,28340" to="27844,28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<v:line id="Line 84" o:spid="_x0000_s1107" style="position:absolute;visibility:visible;mso-wrap-style:square" from="27438,28238" to="27438,28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glQMMAAADbAAAADwAAAGRycy9kb3ducmV2LnhtbESPQWvCQBSE70L/w/IKvelGoTFGVynF&#10;Yr3ZVMHjI/tMFrNvQ3ar6b93BcHjMDPfMItVbxtxoc4bxwrGowQEcem04UrB/vdrmIHwAVlj45gU&#10;/JOH1fJlsMBcuyv/0KUIlYgQ9jkqqENocyl9WZNFP3ItcfROrrMYouwqqTu8Rrht5CRJUmnRcFyo&#10;saXPmspz8WcVmF26ed9OD7ODXG/C+JidM2P3Sr299h9zEIH68Aw/2t9aQZbC/Uv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oJUDDAAAA2wAAAA8AAAAAAAAAAAAA&#10;AAAAoQIAAGRycy9kb3ducmV2LnhtbFBLBQYAAAAABAAEAPkAAACRAwAAAAA=&#10;" strokeweight="0"/>
                <v:line id="Line 85" o:spid="_x0000_s1108" style="position:absolute;visibility:visible;mso-wrap-style:square" from="27438,28238" to="27438,28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SA28IAAADbAAAADwAAAGRycy9kb3ducmV2LnhtbESPQYvCMBSE74L/IbwFb5oqrHarUUR2&#10;UW/qKnh8NG/bYPNSmqzWf28EweMwM98ws0VrK3GlxhvHCoaDBARx7rThQsHx96efgvABWWPlmBTc&#10;ycNi3u3MMNPuxnu6HkIhIoR9hgrKEOpMSp+XZNEPXE0cvT/XWAxRNoXUDd4i3FZylCRjadFwXCix&#10;plVJ+eXwbxWY3Xj9uZ2cvk7yex2G5/SSGntUqvfRLqcgArXhHX61N1pBOoHnl/gD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GSA28IAAADbAAAADwAAAAAAAAAAAAAA&#10;AAChAgAAZHJzL2Rvd25yZXYueG1sUEsFBgAAAAAEAAQA+QAAAJADAAAAAA==&#10;" strokeweight="0"/>
                <v:line id="Line 86" o:spid="_x0000_s1109" style="position:absolute;visibility:visible;mso-wrap-style:square" from="27336,28238" to="27844,28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sUqc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Rwb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7FKnAAAAA2wAAAA8AAAAAAAAAAAAAAAAA&#10;oQIAAGRycy9kb3ducmV2LnhtbFBLBQYAAAAABAAEAPkAAACOAwAAAAA=&#10;" strokeweight="0"/>
                <v:line id="Line 87" o:spid="_x0000_s1110" style="position:absolute;visibility:visible;mso-wrap-style:square" from="27336,28340" to="27844,28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<v:line id="Line 88" o:spid="_x0000_s1111" style="position:absolute;visibility:visible;mso-wrap-style:square" from="27336,28238" to="27336,28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<v:line id="Line 89" o:spid="_x0000_s1112" style="position:absolute;flip:x;visibility:visible;mso-wrap-style:square" from="27336,28238" to="27844,28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j0YMUAAADbAAAADwAAAGRycy9kb3ducmV2LnhtbESPQWsCMRSE70L/Q3iF3jSrh1a3RpFK&#10;iwhWtPXQ23Pzuru4eVmS6Kb/3hQEj8PMfMNM59E04kLO15YVDAcZCOLC6ppLBd9f7/0xCB+QNTaW&#10;ScEfeZjPHnpTzLXteEeXfShFgrDPUUEVQptL6YuKDPqBbYmT92udwZCkK6V22CW4aeQoy56lwZrT&#10;QoUtvVVUnPZno2D3+cJH93GOp3jsNtufQ7k+LBdKPT3GxSuIQDHcw7f2SiuYDOH/S/oBcnY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Uj0YMUAAADbAAAADwAAAAAAAAAA&#10;AAAAAAChAgAAZHJzL2Rvd25yZXYueG1sUEsFBgAAAAAEAAQA+QAAAJMDAAAAAA==&#10;" strokeweight="0"/>
                <v:line id="Line 90" o:spid="_x0000_s1113" style="position:absolute;visibility:visible;mso-wrap-style:square" from="27438,28340" to="27946,288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8PKQ8YAAADbAAAADwAAAGRycy9kb3ducmV2LnhtbESP3WrCQBSE7wu+w3IEb4rZVKhozCpS&#10;0ZaCxT8U7w7ZYxLMng3ZVdO37xYKvRxm5hsmnbWmEndqXGlZwUsUgyDOrC45V3DYL/sjEM4ja6ws&#10;k4JvcjCbdp5STLR98JbuO5+LAGGXoILC+zqR0mUFGXSRrYmDd7GNQR9kk0vd4CPATSUHcTyUBksO&#10;CwXW9FZQdt3djIJzvF6sVpn+qjbHz9f18/6kt8N3pXrddj4B4an1/+G/9odWMB7A75fwA+T0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/DykPGAAAA2wAAAA8AAAAAAAAA&#10;AAAAAAAAoQIAAGRycy9kb3ducmV2LnhtbFBLBQYAAAAABAAEAPkAAACUAwAAAAA=&#10;" strokeweight="89e-5mm"/>
                <v:line id="Line 91" o:spid="_x0000_s1114" style="position:absolute;flip:x y;visibility:visible;mso-wrap-style:square" from="27438,28340" to="27946,288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k4AMMAAADbAAAADwAAAGRycy9kb3ducmV2LnhtbESPQWsCMRSE74L/IbxCL1KzVrDt1igi&#10;WsRbd9v7Y/O6WUxeliTq+u+bQsHjMDPfMMv14Ky4UIidZwWzaQGCuPG641bBV71/egURE7JG65kU&#10;3CjCejUeLbHU/sqfdKlSKzKEY4kKTEp9KWVsDDmMU98TZ+/HB4cpy9BKHfCa4c7K56JYSIcd5wWD&#10;PW0NNafq7BTMX77rw8lOzHEfndl92KpZhJtSjw/D5h1EoiHdw//tg1bwNoe/L/kHyN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jZOADDAAAA2wAAAA8AAAAAAAAAAAAA&#10;AAAAoQIAAGRycy9kb3ducmV2LnhtbFBLBQYAAAAABAAEAPkAAACRAwAAAAA=&#10;" strokeweight="0"/>
                <v:line id="Line 92" o:spid="_x0000_s1115" style="position:absolute;flip:x y;visibility:visible;mso-wrap-style:square" from="27438,28238" to="27946,288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zCgdMMAAADbAAAADwAAAGRycy9kb3ducmV2LnhtbESPQWsCMRSE74X+h/AKXopm1aLt1ihS&#10;tIg31/b+2LxuFpOXJUl1/feNIPQ4zMw3zGLVOyvOFGLrWcF4VIAgrr1uuVHwddwOX0HEhKzReiYF&#10;V4qwWj4+LLDU/sIHOlepERnCsUQFJqWulDLWhhzGke+Is/fjg8OUZWikDnjJcGflpChm0mHLecFg&#10;Rx+G6lP16xRM59/H3ck+m/02OrP5tFU9C1elBk/9+h1Eoj79h+/tnVbw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cwoHTDAAAA2wAAAA8AAAAAAAAAAAAA&#10;AAAAoQIAAGRycy9kb3ducmV2LnhtbFBLBQYAAAAABAAEAPkAAACRAwAAAAA=&#10;" strokeweight="0"/>
                <v:line id="Line 93" o:spid="_x0000_s1116" style="position:absolute;flip:x y;visibility:visible;mso-wrap-style:square" from="27438,28340" to="27946,288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wF78MAAADbAAAADwAAAGRycy9kb3ducmV2LnhtbESPQWsCMRSE74X+h/AKXopmVart1ihS&#10;tIg31/b+2LxuFpOXJUl1/feNIPQ4zMw3zGLVOyvOFGLrWcF4VIAgrr1uuVHwddwOX0HEhKzReiYF&#10;V4qwWj4+LLDU/sIHOlepERnCsUQFJqWulDLWhhzGke+Is/fjg8OUZWikDnjJcGflpChm0mHLecFg&#10;Rx+G6lP16xRM59/H3ck+m/02OrP5tFU9C1elBk/9+h1Eoj79h+/tnVbw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8Be/DAAAA2wAAAA8AAAAAAAAAAAAA&#10;AAAAoQIAAGRycy9kb3ducmV2LnhtbFBLBQYAAAAABAAEAPkAAACRAwAAAAA=&#10;" strokeweight="0"/>
                <v:line id="Line 94" o:spid="_x0000_s1117" style="position:absolute;flip:x y;visibility:visible;mso-wrap-style:square" from="27438,28340" to="27946,288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6bmMIAAADbAAAADwAAAGRycy9kb3ducmV2LnhtbESPQWsCMRSE74X+h/AKXopma2Grq1FK&#10;0SK9udb7Y/PcLCYvS5Lq+u9NodDjMDPfMMv14Ky4UIidZwUvkwIEceN1x62C78N2PAMRE7JG65kU&#10;3CjCevX4sMRK+yvv6VKnVmQIxwoVmJT6SsrYGHIYJ74nzt7JB4cpy9BKHfCa4c7KaVGU0mHHecFg&#10;Tx+GmnP94xS8vh0Pu7N9Nl/b6Mzm09ZNGW5KjZ6G9wWIREP6D/+1d1rBvITfL/kH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K6bmMIAAADbAAAADwAAAAAAAAAAAAAA&#10;AAChAgAAZHJzL2Rvd25yZXYueG1sUEsFBgAAAAAEAAQA+QAAAJADAAAAAA==&#10;" strokeweight="0"/>
                <v:line id="Line 95" o:spid="_x0000_s1118" style="position:absolute;flip:x y;visibility:visible;mso-wrap-style:square" from="27336,28340" to="27946,289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I+A8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VMx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+I+A8IAAADbAAAADwAAAAAAAAAAAAAA&#10;AAChAgAAZHJzL2Rvd25yZXYueG1sUEsFBgAAAAAEAAQA+QAAAJADAAAAAA==&#10;" strokeweight="0"/>
                <v:line id="Line 96" o:spid="_x0000_s1119" style="position:absolute;flip:x y;visibility:visible;mso-wrap-style:square" from="27539,28340" to="28047,288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2qcb8AAADbAAAADwAAAGRycy9kb3ducmV2LnhtbERPTWsCMRC9F/ofwhS8FM1WQe3WKKVU&#10;EW+ueh82081iMlmSVNd/bw6Cx8f7Xqx6Z8WFQmw9K/gYFSCIa69bbhQcD+vhHERMyBqtZ1Jwowir&#10;5evLAkvtr7ynS5UakUM4lqjApNSVUsbakMM48h1x5v58cJgyDI3UAa853Fk5LoqpdNhybjDY0Y+h&#10;+lz9OwWT2emwPdt3s1tHZ343tqqn4abU4K3//gKRqE9P8cO91Qo+89j8Jf8Aubw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n2qcb8AAADbAAAADwAAAAAAAAAAAAAAAACh&#10;AgAAZHJzL2Rvd25yZXYueG1sUEsFBgAAAAAEAAQA+QAAAI0DAAAAAA==&#10;" strokeweight="0"/>
                <v:line id="Line 97" o:spid="_x0000_s1120" style="position:absolute;visibility:visible;mso-wrap-style:square" from="27336,28238" to="27336,28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4n78MAAADbAAAADwAAAGRycy9kb3ducmV2LnhtbESPQWvCQBSE70L/w/IK3nSjoCapq5Ri&#10;0d40VejxkX1NFrNvQ3ar8d93BcHjMDPfMMt1bxtxoc4bxwom4wQEcem04UrB8ftzlILwAVlj45gU&#10;3MjDevUyWGKu3ZUPdClCJSKEfY4K6hDaXEpf1mTRj11LHL1f11kMUXaV1B1eI9w2cpokc2nRcFyo&#10;saWPmspz8WcVmP18O/tanLKT3GzD5Cc9p8YelRq+9u9vIAL14Rl+tHdaQZbB/Uv8AXL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9uJ+/DAAAA2wAAAA8AAAAAAAAAAAAA&#10;AAAAoQIAAGRycy9kb3ducmV2LnhtbFBLBQYAAAAABAAEAPkAAACRAwAAAAA=&#10;" strokeweight="0"/>
                <v:line id="Line 98" o:spid="_x0000_s1121" style="position:absolute;visibility:visible;mso-wrap-style:square" from="27336,28238" to="27844,28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Z+g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Z+gMUAAADcAAAADwAAAAAAAAAA&#10;AAAAAAChAgAAZHJzL2Rvd25yZXYueG1sUEsFBgAAAAAEAAQA+QAAAJMDAAAAAA==&#10;" strokeweight="0"/>
                <v:oval id="Oval 99" o:spid="_x0000_s1122" style="position:absolute;left:28047;top:40532;width:20841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2xDcEA&#10;AADcAAAADwAAAGRycy9kb3ducmV2LnhtbERPTWsCMRC9F/wPYQRvNatIKatRRCgUPFitB4/jZtwN&#10;biZxEzX++6YgeJvH+5zZItlW3KgLxrGC0bAAQVw5bbhWsP/9ev8EESKyxtYxKXhQgMW89zbDUrs7&#10;b+m2i7XIIRxKVNDE6EspQ9WQxTB0njhzJ9dZjBl2tdQd3nO4beW4KD6kRcO5oUFPq4aq8+5qFXj/&#10;M5mktDFhnE4Xs+bj9nE4KjXop+UURKQUX+Kn+1vn+cUI/p/JF8j5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NsQ3BAAAA3AAAAA8AAAAAAAAAAAAAAAAAmAIAAGRycy9kb3du&#10;cmV2LnhtbFBLBQYAAAAABAAEAPUAAACGAwAAAAA=&#10;" fillcolor="#ffc" strokecolor="#903" strokeweight="0"/>
                <v:rect id="Rectangle 100" o:spid="_x0000_s1123" style="position:absolute;left:31711;top:41243;width:12866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4WEAr8A&#10;AADcAAAADwAAAGRycy9kb3ducmV2LnhtbERPzWoCMRC+C32HMIXeNHEPRVajFEHQ4sW1DzBsZn9o&#10;MlmS6G7f3ghCb/Px/c5mNzkr7hRi71nDcqFAENfe9Nxq+Lke5isQMSEbtJ5Jwx9F2G3fZhssjR/5&#10;QvcqtSKHcCxRQ5fSUEoZ644cxoUfiDPX+OAwZRhaaQKOOdxZWSj1KR32nBs6HGjfUf1b3ZwGea0O&#10;46qyQfnvojnb0/HSkNf64336WoNINKV/8ct9NHm+KuD5TL5Abh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3hYQCvwAAANwAAAAPAAAAAAAAAAAAAAAAAJgCAABkcnMvZG93bnJl&#10;di54bWxQSwUGAAAAAAQABAD1AAAAhAMAAAAA&#10;" filled="f" stroked="f">
                  <v:textbox style="mso-fit-shape-to-text:t" inset="0,0,0,0">
                    <w:txbxContent>
                      <w:p w:rsidR="00A33A2F" w:rsidRDefault="00A33A2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01" o:spid="_x0000_s1124" style="position:absolute;left:35877;top:42868;width:505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khmb8A&#10;AADcAAAADwAAAGRycy9kb3ducmV2LnhtbERP22oCMRB9F/oPYQp9cxMtiKxGKYKgpS+ufsCwmb3Q&#10;ZLIk0d3+fVMo+DaHc53tfnJWPCjE3rOGRaFAENfe9NxquF2P8zWImJANWs+k4Yci7Hcvsy2Wxo98&#10;oUeVWpFDOJaooUtpKKWMdUcOY+EH4sw1PjhMGYZWmoBjDndWLpVaSYc954YOBzp0VH9Xd6dBXqvj&#10;uK5sUP5z2XzZ8+nSkNf67XX62IBINKWn+N99Mnm+eoe/Z/IFcvc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YySGZvwAAANwAAAAPAAAAAAAAAAAAAAAAAJgCAABkcnMvZG93bnJl&#10;di54bWxQSwUGAAAAAAQABAD1AAAAhAMAAAAA&#10;" filled="f" stroked="f">
                  <v:textbox style="mso-fit-shape-to-text:t" inset="0,0,0,0">
                    <w:txbxContent>
                      <w:p w:rsidR="00A33A2F" w:rsidRDefault="00A33A2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Agência</w:t>
                        </w:r>
                        <w:proofErr w:type="spellEnd"/>
                      </w:p>
                    </w:txbxContent>
                  </v:textbox>
                </v:rect>
                <v:line id="Line 102" o:spid="_x0000_s1125" style="position:absolute;visibility:visible;mso-wrap-style:square" from="28251,40735" to="28251,41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14g8IAAADcAAAADwAAAGRycy9kb3ducmV2LnhtbERPTWvCQBC9C/6HZQRvdaNY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b14g8IAAADcAAAADwAAAAAAAAAAAAAA&#10;AAChAgAAZHJzL2Rvd25yZXYueG1sUEsFBgAAAAAEAAQA+QAAAJADAAAAAA==&#10;" strokeweight="0"/>
                <v:line id="Line 103" o:spid="_x0000_s1126" style="position:absolute;visibility:visible;mso-wrap-style:square" from="28251,40735" to="28657,407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HdGMMAAADcAAAADwAAAGRycy9kb3ducmV2LnhtbERPTWvCQBC9C/0PyxR6MxsLxjS6Sikt&#10;0ZtNFTwO2WmymJ0N2a3Gf+8WCr3N433OajPaTlxo8MaxglmSgiCunTbcKDh8fUxzED4ga+wck4Ib&#10;edisHyYrLLS78iddqtCIGMK+QAVtCH0hpa9bsugT1xNH7tsNFkOEQyP1gNcYbjv5nKaZtGg4NrTY&#10;01tL9bn6sQrMPivnu8Xx5SjfyzA75efc2INST4/j6xJEoDH8i//cWx3np3P4fSZe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7x3RjDAAAA3AAAAA8AAAAAAAAAAAAA&#10;AAAAoQIAAGRycy9kb3ducmV2LnhtbFBLBQYAAAAABAAEAPkAAACRAwAAAAA=&#10;" strokeweight="0"/>
                <v:line id="Line 104" o:spid="_x0000_s1127" style="position:absolute;flip:x;visibility:visible;mso-wrap-style:square" from="28352,40836" to="28657,40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dwqsMAAADcAAAADwAAAGRycy9kb3ducmV2LnhtbERPS2sCMRC+F/wPYQRvNWsPtqxGEaWl&#10;CG3xdfA2bsbdxc1kSaIb/70pFHqbj+8503k0jbiR87VlBaNhBoK4sLrmUsF+9/78BsIHZI2NZVJw&#10;Jw/zWe9pirm2HW/otg2lSCHsc1RQhdDmUvqiIoN+aFvixJ2tMxgSdKXUDrsUbhr5kmVjabDm1FBh&#10;S8uKisv2ahRsvl/55D6u8RJP3dfP8VCuD6uFUoN+XExABIrhX/zn/tRpfjaG32fSBXL2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DHcKrDAAAA3AAAAA8AAAAAAAAAAAAA&#10;AAAAoQIAAGRycy9kb3ducmV2LnhtbFBLBQYAAAAABAAEAPkAAACRAwAAAAA=&#10;" strokeweight="0"/>
                <v:line id="Line 105" o:spid="_x0000_s1128" style="position:absolute;flip:y;visibility:visible;mso-wrap-style:square" from="28352,40836" to="28352,411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4vVMcMAAADcAAAADwAAAGRycy9kb3ducmV2LnhtbERPS2sCMRC+F/wPYYTealYPtaxGEcVS&#10;CrX4OngbN+Pu4mayJNFN/30jFHqbj+8503k0jbiT87VlBcNBBoK4sLrmUsFhv355A+EDssbGMin4&#10;IQ/zWe9pirm2HW/pvgulSCHsc1RQhdDmUvqiIoN+YFvixF2sMxgSdKXUDrsUbho5yrJXabDm1FBh&#10;S8uKiuvuZhRsN2M+u/dbvMZz9/V9Opafx9VCqed+XExABIrhX/zn/tBpfjaGxzPpAjn7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+L1THDAAAA3AAAAA8AAAAAAAAAAAAA&#10;AAAAoQIAAGRycy9kb3ducmV2LnhtbFBLBQYAAAAABAAEAPkAAACRAwAAAAA=&#10;" strokeweight="0"/>
                <v:line id="Line 106" o:spid="_x0000_s1129" style="position:absolute;visibility:visible;mso-wrap-style:square" from="28251,40735" to="28759,407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Byh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G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PByhsUAAADcAAAADwAAAAAAAAAA&#10;AAAAAAChAgAAZHJzL2Rvd25yZXYueG1sUEsFBgAAAAAEAAQA+QAAAJMDAAAAAA==&#10;" strokeweight="0"/>
                <v:line id="Line 107" o:spid="_x0000_s1130" style="position:absolute;visibility:visible;mso-wrap-style:square" from="28251,41040" to="28251,41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XHcMAAADcAAAADwAAAGRycy9kb3ducmV2LnhtbERPTWvCQBC9F/oflil4qxsFbRJdpRRL&#10;2ltNFXocsmOymJ0N2a1J/31XELzN433OejvaVlyo98axgtk0AUFcOW24VnD4fn9OQfiArLF1TAr+&#10;yMN28/iwxly7gfd0KUMtYgj7HBU0IXS5lL5qyKKfuo44cifXWwwR9rXUPQ4x3LZyniRLadFwbGiw&#10;o7eGqnP5axWYr2Wx+Hw5Zke5K8LsJz2nxh6UmjyNrysQgcZwF9/cHzrOTzK4PhMvkJ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+81x3DAAAA3AAAAA8AAAAAAAAAAAAA&#10;AAAAoQIAAGRycy9kb3ducmV2LnhtbFBLBQYAAAAABAAEAPkAAACRAwAAAAA=&#10;" strokeweight="0"/>
                <v:line id="Line 108" o:spid="_x0000_s1131" style="position:absolute;visibility:visible;mso-wrap-style:square" from="28352,40735" to="28352,41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/oXc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8GX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1/oXcUAAADcAAAADwAAAAAAAAAA&#10;AAAAAAChAgAAZHJzL2Rvd25yZXYueG1sUEsFBgAAAAAEAAQA+QAAAJMDAAAAAA==&#10;" strokeweight="0"/>
                <v:line id="Line 109" o:spid="_x0000_s1132" style="position:absolute;visibility:visible;mso-wrap-style:square" from="28251,40836" to="28759,40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Nxs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e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E03GwQAAANwAAAAPAAAAAAAAAAAAAAAA&#10;AKECAABkcnMvZG93bnJldi54bWxQSwUGAAAAAAQABAD5AAAAjwMAAAAA&#10;" strokeweight="0"/>
                <v:line id="Line 110" o:spid="_x0000_s1133" style="position:absolute;visibility:visible;mso-wrap-style:square" from="28251,40836" to="28759,40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HTsc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0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TB07HDAAAA3AAAAA8AAAAAAAAAAAAA&#10;AAAAoQIAAGRycy9kb3ducmV2LnhtbFBLBQYAAAAABAAEAPkAAACRAwAAAAA=&#10;" strokeweight="0"/>
                <v:line id="Line 111" o:spid="_x0000_s1134" style="position:absolute;visibility:visible;mso-wrap-style:square" from="28352,40735" to="28352,41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12K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12KsIAAADcAAAADwAAAAAAAAAAAAAA&#10;AAChAgAAZHJzL2Rvd25yZXYueG1sUEsFBgAAAAAEAAQA+QAAAJADAAAAAA==&#10;" strokeweight="0"/>
                <v:line id="Line 112" o:spid="_x0000_s1135" style="position:absolute;visibility:visible;mso-wrap-style:square" from="28352,40735" to="28352,41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TuXs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GTuXsIAAADcAAAADwAAAAAAAAAAAAAA&#10;AAChAgAAZHJzL2Rvd25yZXYueG1sUEsFBgAAAAAEAAQA+QAAAJADAAAAAA==&#10;" strokeweight="0"/>
                <v:line id="Line 113" o:spid="_x0000_s1136" style="position:absolute;visibility:visible;mso-wrap-style:square" from="28251,40735" to="28759,407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hLxc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npC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KEvFwQAAANwAAAAPAAAAAAAAAAAAAAAA&#10;AKECAABkcnMvZG93bnJldi54bWxQSwUGAAAAAAQABAD5AAAAjwMAAAAA&#10;" strokeweight="0"/>
                <v:line id="Line 114" o:spid="_x0000_s1137" style="position:absolute;visibility:visible;mso-wrap-style:square" from="28251,40836" to="28759,40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rVss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zeD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/rVssIAAADcAAAADwAAAAAAAAAAAAAA&#10;AAChAgAAZHJzL2Rvd25yZXYueG1sUEsFBgAAAAAEAAQA+QAAAJADAAAAAA==&#10;" strokeweight="0"/>
                <v:line id="Line 115" o:spid="_x0000_s1138" style="position:absolute;visibility:visible;mso-wrap-style:square" from="28251,40735" to="28251,41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<v:line id="Line 116" o:spid="_x0000_s1139" style="position:absolute;flip:x;visibility:visible;mso-wrap-style:square" from="28251,40735" to="28759,407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83XnscAAADcAAAADwAAAGRycy9kb3ducmV2LnhtbESPT0sDMRDF74LfIYzgzWbrQWXbtJSK&#10;IoJK/x16m26mu0s3kyVJu/HbOwehtxnem/d+M51n16kLhdh6NjAeFaCIK29brg1sN28PL6BiQrbY&#10;eSYDvxRhPru9mWJp/cAruqxTrSSEY4kGmpT6UutYNeQwjnxPLNrRB4dJ1lBrG3CQcNfpx6J40g5b&#10;loYGe1o2VJ3WZ2dg9f3Mh/B+zqd8GL5+9rv6c/e6MOb+Li8moBLldDX/X39YwR8LrTwjE+jZ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rzdeexwAAANwAAAAPAAAAAAAA&#10;AAAAAAAAAKECAABkcnMvZG93bnJldi54bWxQSwUGAAAAAAQABAD5AAAAlQMAAAAA&#10;" strokeweight="0"/>
                <v:line id="Line 117" o:spid="_x0000_s1140" style="position:absolute;visibility:visible;mso-wrap-style:square" from="28352,40836" to="28867,41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b4UcQAAADcAAAADwAAAGRycy9kb3ducmV2LnhtbERP22rCQBB9L/gPywi+lLqxoNjUVUSp&#10;iqB4w+LbkB2TYHY2ZFeNf+8Khb7N4VxnMKpNIW5Uudyygk47AkGcWJ1zquCw//nog3AeWWNhmRQ8&#10;yMFo2HgbYKztnbd02/lUhBB2MSrIvC9jKV2SkUHXtiVx4M62MugDrFKpK7yHcFPIzyjqSYM5h4YM&#10;S5pklFx2V6PgFK2ms1mi18XmuOyu3ve/etubK9Vq1uNvEJ5q/y/+cy90mN/5gtcz4QI5f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dvhRxAAAANwAAAAPAAAAAAAAAAAA&#10;AAAAAKECAABkcnMvZG93bnJldi54bWxQSwUGAAAAAAQABAD5AAAAkgMAAAAA&#10;" strokeweight="89e-5mm"/>
                <v:line id="Line 118" o:spid="_x0000_s1141" style="position:absolute;flip:x y;visibility:visible;mso-wrap-style:square" from="28352,40836" to="28867,41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6dL8QAAADcAAAADwAAAGRycy9kb3ducmV2LnhtbESPQWsCMRCF7wX/Q5hCL0WztWBlNYqU&#10;WqS3rvU+bKabxWSyJKmu/75zKPQ2w3vz3jfr7Ri8ulDKfWQDT7MKFHEbbc+dga/jfroElQuyRR+Z&#10;DNwow3YzuVtjbeOVP+nSlE5JCOcaDbhShlrr3DoKmGdxIBbtO6aARdbUaZvwKuHB63lVLXTAnqXB&#10;4UCvjtpz8xMMPL+cjoezf3Qf+xzc27tv2kW6GfNwP+5WoAqN5d/8d32wgj8XfH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jp0vxAAAANwAAAAPAAAAAAAAAAAA&#10;AAAAAKECAABkcnMvZG93bnJldi54bWxQSwUGAAAAAAQABAD5AAAAkgMAAAAA&#10;" strokeweight="0"/>
                <v:line id="Line 119" o:spid="_x0000_s1142" style="position:absolute;flip:x y;visibility:visible;mso-wrap-style:square" from="28352,40735" to="28867,41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MI4tMAAAADcAAAADwAAAGRycy9kb3ducmV2LnhtbERPTWsCMRC9C/6HMIVepGa1oLI1ipQq&#10;4q2r3ofNdLOYTJYk1fXfm4LQ2zze5yzXvbPiSiG2nhVMxgUI4trrlhsFp+P2bQEiJmSN1jMpuFOE&#10;9Wo4WGKp/Y2/6VqlRuQQjiUqMCl1pZSxNuQwjn1HnLkfHxymDEMjdcBbDndWTotiJh22nBsMdvRp&#10;qL5Uv07B+/x83F/syBy20Zmvna3qWbgr9frSbz5AJOrTv/jp3us8fzqB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zCOLTAAAAA3AAAAA8AAAAAAAAAAAAAAAAA&#10;oQIAAGRycy9kb3ducmV2LnhtbFBLBQYAAAAABAAEAPkAAACOAwAAAAA=&#10;" strokeweight="0"/>
                <v:line id="Line 120" o:spid="_x0000_s1143" style="position:absolute;flip:x y;visibility:visible;mso-wrap-style:square" from="28352,40836" to="28867,41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Cmw8EAAADcAAAADwAAAGRycy9kb3ducmV2LnhtbERPTWsCMRC9C/0PYQpeRLPdgsrWKKVo&#10;kd5c9T5sppvFZLIkqa7/vikUvM3jfc5qMzgrrhRi51nBy6wAQdx43XGr4HTcTZcgYkLWaD2TgjtF&#10;2KyfRiustL/xga51akUO4VihApNSX0kZG0MO48z3xJn79sFhyjC0Uge85XBnZVkUc+mw49xgsKcP&#10;Q82l/nEKXhfn4/5iJ+ZrF53Zftq6mYe7UuPn4f0NRKIhPcT/7r3O88sS/p7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EKbDwQAAANwAAAAPAAAAAAAAAAAAAAAA&#10;AKECAABkcnMvZG93bnJldi54bWxQSwUGAAAAAAQABAD5AAAAjwMAAAAA&#10;" strokeweight="0"/>
                <v:line id="Line 121" o:spid="_x0000_s1144" style="position:absolute;flip:x y;visibility:visible;mso-wrap-style:square" from="28352,40836" to="28867,41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wDWMAAAADcAAAADwAAAGRycy9kb3ducmV2LnhtbERPTWsCMRC9F/wPYQpeSs1WwcrWKFJU&#10;xFvXeh82081iMlmSqOu/N4LQ2zze58yXvbPiQiG2nhV8jAoQxLXXLTcKfg+b9xmImJA1Ws+k4EYR&#10;lovByxxL7a/8Q5cqNSKHcCxRgUmpK6WMtSGHceQ74sz9+eAwZRgaqQNec7izclwUU+mw5dxgsKNv&#10;Q/WpOjsFk8/jYXeyb2a/ic6st7aqp+Gm1PC1X32BSNSnf/HTvdN5/ngCj2fyBXJx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NcA1jAAAAA3AAAAA8AAAAAAAAAAAAAAAAA&#10;oQIAAGRycy9kb3ducmV2LnhtbFBLBQYAAAAABAAEAPkAAACOAwAAAAA=&#10;" strokeweight="0"/>
                <v:line id="Line 122" o:spid="_x0000_s1145" style="position:absolute;flip:x y;visibility:visible;mso-wrap-style:square" from="28251,40836" to="28867,414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WbLMEAAADcAAAADwAAAGRycy9kb3ducmV2LnhtbERPTWsCMRC9F/wPYQQvpWarZSurUUrR&#10;Ir11rfdhM24Wk8mSpLr++0Yo9DaP9zmrzeCsuFCInWcFz9MCBHHjdcetgu/D7mkBIiZkjdYzKbhR&#10;hM169LDCSvsrf9GlTq3IIRwrVGBS6ispY2PIYZz6njhzJx8cpgxDK3XAaw53Vs6KopQOO84NBnt6&#10;N9Sc6x+nYP56POzP9tF87qIz2w9bN2W4KTUZD29LEImG9C/+c+91nj97gf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MtZsswQAAANwAAAAPAAAAAAAAAAAAAAAA&#10;AKECAABkcnMvZG93bnJldi54bWxQSwUGAAAAAAQABAD5AAAAjwMAAAAA&#10;" strokeweight="0"/>
                <v:line id="Line 123" o:spid="_x0000_s1146" style="position:absolute;flip:x y;visibility:visible;mso-wrap-style:square" from="28454,40836" to="28968,41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k+t8EAAADcAAAADwAAAGRycy9kb3ducmV2LnhtbERPTWsCMRC9F/wPYQQvpWardCurUUrR&#10;Ir11rfdhM24Wk8mSpLr++0Yo9DaP9zmrzeCsuFCInWcFz9MCBHHjdcetgu/D7mkBIiZkjdYzKbhR&#10;hM169LDCSvsrf9GlTq3IIRwrVGBS6ispY2PIYZz6njhzJx8cpgxDK3XAaw53Vs6KopQOO84NBnt6&#10;N9Sc6x+nYP56POzP9tF87qIz2w9bN2W4KTUZD29LEImG9C/+c+91nj97gf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j+T63wQAAANwAAAAPAAAAAAAAAAAAAAAA&#10;AKECAABkcnMvZG93bnJldi54bWxQSwUGAAAAAAQABAD5AAAAjwMAAAAA&#10;" strokeweight="0"/>
                <v:line id="Line 124" o:spid="_x0000_s1147" style="position:absolute;visibility:visible;mso-wrap-style:square" from="28251,40735" to="28251,41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YfD8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H+NI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ZYfD8IAAADcAAAADwAAAAAAAAAAAAAA&#10;AAChAgAAZHJzL2Rvd25yZXYueG1sUEsFBgAAAAAEAAQA+QAAAJADAAAAAA==&#10;" strokeweight="0"/>
                <v:line id="Line 125" o:spid="_x0000_s1148" style="position:absolute;visibility:visible;mso-wrap-style:square" from="28251,40735" to="28759,407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q6lM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4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62rqUwQAAANwAAAAPAAAAAAAAAAAAAAAA&#10;AKECAABkcnMvZG93bnJldi54bWxQSwUGAAAAAAQABAD5AAAAjwMAAAAA&#10;" strokeweight="0"/>
                <v:line id="Line 126" o:spid="_x0000_s1149" style="position:absolute;flip:y;visibility:visible;mso-wrap-style:square" from="51936,15951" to="53663,215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5LOpcUAAADcAAAADwAAAGRycy9kb3ducmV2LnhtbESPQWvDMAyF74P+B6PBLmN1lsMYad2S&#10;FQIbO60rhd5ErMZhsRxst0n//XQY7Cbxnt77tN7OflBXiqkPbOB5WYAiboPtuTNw+G6eXkGljGxx&#10;CEwGbpRgu1ncrbGyYeIvuu5zpySEU4UGXM5jpXVqHXlMyzASi3YO0WOWNXbaRpwk3A+6LIoX7bFn&#10;aXA40s5R+7O/eAPNZy4vp4/m9lbX8XE6enc+hdmYh/u5XoHKNOd/89/1uxX8Um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5LOpcUAAADcAAAADwAAAAAAAAAA&#10;AAAAAAChAgAAZHJzL2Rvd25yZXYueG1sUEsFBgAAAAAEAAQA+QAAAJMDAAAAAA==&#10;" strokecolor="#903" strokeweight="44e-5mm">
                  <v:stroke dashstyle="1 1"/>
                </v:line>
                <v:line id="Line 127" o:spid="_x0000_s1150" style="position:absolute;flip:x;visibility:visible;mso-wrap-style:square" from="53054,15951" to="53663,16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0Va7MIAAADcAAAADwAAAGRycy9kb3ducmV2LnhtbERPy6rCMBDdC/5DGMGNaHoFRatRvIKg&#10;CwUf4HZsxrbYTEoTtd6vvxEEd3M4z5nOa1OIB1Uut6zgpxeBIE6szjlVcDquuiMQziNrLCyTghc5&#10;mM+ajSnG2j55T4+DT0UIYRejgsz7MpbSJRkZdD1bEgfuaiuDPsAqlbrCZwg3hexH0VAazDk0ZFjS&#10;MqPkdrgbBZ3R36C+nO+/5Wtl13K72V7MbqxUu1UvJiA81f4r/rjXOszvj+H9TLhAz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0Va7MIAAADcAAAADwAAAAAAAAAAAAAA&#10;AAChAgAAZHJzL2Rvd25yZXYueG1sUEsFBgAAAAAEAAQA+QAAAJADAAAAAA==&#10;" strokecolor="#903" strokeweight="44e-5mm"/>
                <v:line id="Line 128" o:spid="_x0000_s1151" style="position:absolute;visibility:visible;mso-wrap-style:square" from="53663,15951" to="53765,168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WMBsQAAADcAAAADwAAAGRycy9kb3ducmV2LnhtbESP0WrCQBBF3wv+wzIF3+qmFYtEVxGh&#10;oFAqVT9gzE43qdnZkF2T9O87D4JvM9w7955Zrgdfq47aWAU28DrJQBEXwVbsDJxPHy9zUDEhW6wD&#10;k4E/irBejZ6WmNvQ8zd1x+SUhHDM0UCZUpNrHYuSPMZJaIhF+wmtxyRr67RtsZdwX+u3LHvXHiuW&#10;hhIb2pZUXI83b6BvzvNic/36/bTOTfcZdrPLoTNm/DxsFqASDelhvl/vrOBPBV+ekQn06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FYwGxAAAANwAAAAPAAAAAAAAAAAA&#10;AAAAAKECAABkcnMvZG93bnJldi54bWxQSwUGAAAAAAQABAD5AAAAkgMAAAAA&#10;" strokecolor="#903" strokeweight="44e-5mm"/>
                <v:line id="Line 129" o:spid="_x0000_s1152" style="position:absolute;visibility:visible;mso-wrap-style:square" from="52343,20320" to="52343,20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YRp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6YRpsIAAADcAAAADwAAAAAAAAAAAAAA&#10;AAChAgAAZHJzL2Rvd25yZXYueG1sUEsFBgAAAAAEAAQA+QAAAJADAAAAAA==&#10;" strokeweight="0"/>
                <v:line id="Line 130" o:spid="_x0000_s1153" style="position:absolute;visibility:visible;mso-wrap-style:square" from="52343,20320" to="52749,20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3SP0c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3SP0cIAAADcAAAADwAAAAAAAAAAAAAA&#10;AAChAgAAZHJzL2Rvd25yZXYueG1sUEsFBgAAAAAEAAQA+QAAAJADAAAAAA==&#10;" strokeweight="0"/>
                <v:line id="Line 131" o:spid="_x0000_s1154" style="position:absolute;flip:x;visibility:visible;mso-wrap-style:square" from="52444,20421" to="52749,20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twZj8QAAADcAAAADwAAAGRycy9kb3ducmV2LnhtbERPS2sCMRC+F/wPYYTearYKraxGkRaL&#10;CK34OngbN9Pdxc1kSaKb/vumUPA2H99zpvNoGnEj52vLCp4HGQjiwuqaSwWH/fJpDMIHZI2NZVLw&#10;Qx7ms97DFHNtO97SbRdKkULY56igCqHNpfRFRQb9wLbEifu2zmBI0JVSO+xSuGnkMMtepMGaU0OF&#10;Lb1VVFx2V6Ng+/XKZ/dxjZd47j43p2O5Pr4vlHrsx8UERKAY7uJ/90qn+aMR/D2TLpCz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3BmPxAAAANwAAAAPAAAAAAAAAAAA&#10;AAAAAKECAABkcnMvZG93bnJldi54bWxQSwUGAAAAAAQABAD5AAAAkgMAAAAA&#10;" strokeweight="0"/>
                <v:line id="Line 132" o:spid="_x0000_s1155" style="position:absolute;flip:y;visibility:visible;mso-wrap-style:square" from="52444,20421" to="52444,20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TWB+8QAAADcAAAADwAAAGRycy9kb3ducmV2LnhtbERPTWsCMRC9F/wPYQrearZW2rI1iigV&#10;EbRo66G3cTPdXdxMliS68d+bQqG3ebzPGU+jacSFnK8tK3gcZCCIC6trLhV8fb4/vILwAVljY5kU&#10;XMnDdNK7G2Oubcc7uuxDKVII+xwVVCG0uZS+qMigH9iWOHE/1hkMCbpSaoddCjeNHGbZszRYc2qo&#10;sKV5RcVpfzYKdtsXPrrlOZ7isdt8fB/K9WExU6p/H2dvIALF8C/+c690mv80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NYH7xAAAANwAAAAPAAAAAAAAAAAA&#10;AAAAAKECAABkcnMvZG93bnJldi54bWxQSwUGAAAAAAQABAD5AAAAkgMAAAAA&#10;" strokeweight="0"/>
                <v:line id="Line 133" o:spid="_x0000_s1156" style="position:absolute;visibility:visible;mso-wrap-style:square" from="52343,20320" to="52851,20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0Xpc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nDE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J0XpcIAAADcAAAADwAAAAAAAAAAAAAA&#10;AAChAgAAZHJzL2Rvd25yZXYueG1sUEsFBgAAAAAEAAQA+QAAAJADAAAAAA==&#10;" strokeweight="0"/>
                <v:line id="Line 134" o:spid="_x0000_s1157" style="position:absolute;visibility:visible;mso-wrap-style:square" from="52343,20624" to="52343,20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+J0sMAAADcAAAADwAAAGRycy9kb3ducmV2LnhtbERPS2vCQBC+F/oflin0phst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BPidLDAAAA3AAAAA8AAAAAAAAAAAAA&#10;AAAAoQIAAGRycy9kb3ducmV2LnhtbFBLBQYAAAAABAAEAPkAAACRAwAAAAA=&#10;" strokeweight="0"/>
                <v:line id="Line 135" o:spid="_x0000_s1158" style="position:absolute;visibility:visible;mso-wrap-style:square" from="52444,20320" to="52444,20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MsSc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8DLEnDAAAA3AAAAA8AAAAAAAAAAAAA&#10;AAAAoQIAAGRycy9kb3ducmV2LnhtbFBLBQYAAAAABAAEAPkAAACRAwAAAAA=&#10;" strokeweight="0"/>
                <v:line id="Line 136" o:spid="_x0000_s1159" style="position:absolute;visibility:visible;mso-wrap-style:square" from="52343,20421" to="52851,20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y4O8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6GV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y4O8UAAADcAAAADwAAAAAAAAAA&#10;AAAAAAChAgAAZHJzL2Rvd25yZXYueG1sUEsFBgAAAAAEAAQA+QAAAJMDAAAAAA==&#10;" strokeweight="0"/>
                <v:line id="Line 137" o:spid="_x0000_s1160" style="position:absolute;visibility:visible;mso-wrap-style:square" from="52343,20421" to="52851,20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Ado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HQHaDDAAAA3AAAAA8AAAAAAAAAAAAA&#10;AAAAoQIAAGRycy9kb3ducmV2LnhtbFBLBQYAAAAABAAEAPkAAACRAwAAAAA=&#10;" strokeweight="0"/>
                <v:line id="Line 138" o:spid="_x0000_s1161" style="position:absolute;visibility:visible;mso-wrap-style:square" from="52444,20320" to="52444,20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zHQM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8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sx0DGAAAA3AAAAA8AAAAAAAAA&#10;AAAAAAAAoQIAAGRycy9kb3ducmV2LnhtbFBLBQYAAAAABAAEAPkAAACUAwAAAAA=&#10;" strokeweight="0"/>
                <v:line id="Line 139" o:spid="_x0000_s1162" style="position:absolute;visibility:visible;mso-wrap-style:square" from="52444,20320" to="52444,20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Bi28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6Bi28IAAADcAAAADwAAAAAAAAAAAAAA&#10;AAChAgAAZHJzL2Rvd25yZXYueG1sUEsFBgAAAAAEAAQA+QAAAJADAAAAAA==&#10;" strokeweight="0"/>
                <v:line id="Line 140" o:spid="_x0000_s1163" style="position:absolute;visibility:visible;mso-wrap-style:square" from="52343,20320" to="52851,20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L8rM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3L8rMIAAADcAAAADwAAAAAAAAAAAAAA&#10;AAChAgAAZHJzL2Rvd25yZXYueG1sUEsFBgAAAAAEAAQA+QAAAJADAAAAAA==&#10;" strokeweight="0"/>
                <v:line id="Line 141" o:spid="_x0000_s1164" style="position:absolute;visibility:visible;mso-wrap-style:square" from="52343,20421" to="52851,20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5ZN8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0RC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D5ZN8IAAADcAAAADwAAAAAAAAAAAAAA&#10;AAChAgAAZHJzL2Rvd25yZXYueG1sUEsFBgAAAAAEAAQA+QAAAJADAAAAAA==&#10;" strokeweight="0"/>
                <v:line id="Line 142" o:spid="_x0000_s1165" style="position:absolute;visibility:visible;mso-wrap-style:square" from="52343,20320" to="52343,20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fBQ8MAAADcAAAADwAAAGRycy9kb3ducmV2LnhtbERPTWvCQBC9F/oflhF6qxtF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fXwUPDAAAA3AAAAA8AAAAAAAAAAAAA&#10;AAAAoQIAAGRycy9kb3ducmV2LnhtbFBLBQYAAAAABAAEAPkAAACRAwAAAAA=&#10;" strokeweight="0"/>
                <v:line id="Line 143" o:spid="_x0000_s1166" style="position:absolute;flip:x;visibility:visible;mso-wrap-style:square" from="52343,20320" to="52851,20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9XHcQAAADcAAAADwAAAGRycy9kb3ducmV2LnhtbERPTWsCMRC9F/wPYQrearZS27I1iigV&#10;EbRo66G3cTPdXdxMliS68d+bQqG3ebzPGU+jacSFnK8tK3gcZCCIC6trLhV8fb4/vILwAVljY5kU&#10;XMnDdNK7G2Oubcc7uuxDKVII+xwVVCG0uZS+qMigH9iWOHE/1hkMCbpSaoddCjeNHGbZszRYc2qo&#10;sKV5RcVpfzYKdtsXPrrlOZ7isdt8fB/K9WExU6p/H2dvIALF8C/+c690mv80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f1cdxAAAANwAAAAPAAAAAAAAAAAA&#10;AAAAAKECAABkcnMvZG93bnJldi54bWxQSwUGAAAAAAQABAD5AAAAkgMAAAAA&#10;" strokeweight="0"/>
                <v:line id="Line 144" o:spid="_x0000_s1167" style="position:absolute;visibility:visible;mso-wrap-style:square" from="52444,20421" to="52952,209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lpDPsUAAADcAAAADwAAAGRycy9kb3ducmV2LnhtbERP22rCQBB9L/gPywi+SN1UapDUVaRF&#10;K4LipVR8G7JjEpqdDdlV49+7gtC3OZzrjCaNKcWFaldYVvDWi0AQp1YXnCn42c9ehyCcR9ZYWiYF&#10;N3IwGbdeRphoe+UtXXY+EyGEXYIKcu+rREqX5mTQ9WxFHLiTrQ36AOtM6hqvIdyUsh9FsTRYcGjI&#10;saLPnNK/3dkoOEarr/k81ety87scrLr7g97G30p12s30A4Snxv+Ln+6FDvPfY3g8Ey6Q4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lpDPsUAAADcAAAADwAAAAAAAAAA&#10;AAAAAAChAgAAZHJzL2Rvd25yZXYueG1sUEsFBgAAAAAEAAQA+QAAAJMDAAAAAA==&#10;" strokeweight="89e-5mm"/>
                <v:line id="Line 145" o:spid="_x0000_s1168" style="position:absolute;flip:x y;visibility:visible;mso-wrap-style:square" from="52444,20421" to="52952,209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bjg+8EAAADcAAAADwAAAGRycy9kb3ducmV2LnhtbERPTWsCMRC9F/ofwgi9FM22llVWo5RS&#10;RXrrWu/DZtwsJpMlSXX990Yo9DaP9znL9eCsOFOInWcFL5MCBHHjdcetgp/9ZjwHEROyRuuZFFwp&#10;wnr1+LDESvsLf9O5Tq3IIRwrVGBS6ispY2PIYZz4njhzRx8cpgxDK3XASw53Vr4WRSkddpwbDPb0&#10;Yag51b9OwXR22O9O9tl8baIzn1tbN2W4KvU0Gt4XIBIN6V/8597pPP9tBvdn8gVyd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huOD7wQAAANwAAAAPAAAAAAAAAAAAAAAA&#10;AKECAABkcnMvZG93bnJldi54bWxQSwUGAAAAAAQABAD5AAAAjwMAAAAA&#10;" strokeweight="0"/>
                <v:line id="Line 146" o:spid="_x0000_s1169" style="position:absolute;flip:x y;visibility:visible;mso-wrap-style:square" from="52444,20320" to="52952,209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d0icQAAADcAAAADwAAAGRycy9kb3ducmV2LnhtbESPQUsDMRCF70L/Q5iCF7HZqtSyNi1F&#10;rBRvbu192IybpclkSWK7/ffOQfA2w3vz3jerzRi8OlPKfWQD81kFiriNtufOwNdhd78ElQuyRR+Z&#10;DFwpw2Y9uVlhbeOFP+nclE5JCOcaDbhShlrr3DoKmGdxIBbtO6aARdbUaZvwIuHB64eqWuiAPUuD&#10;w4FeHbWn5icYeHw+HvYnf+c+djm4t3fftIt0NeZ2Om5fQBUay7/573pvBf9Ja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J3SJxAAAANwAAAAPAAAAAAAAAAAA&#10;AAAAAKECAABkcnMvZG93bnJldi54bWxQSwUGAAAAAAQABAD5AAAAkgMAAAAA&#10;" strokeweight="0"/>
                <v:line id="Line 147" o:spid="_x0000_s1170" style="position:absolute;flip:x y;visibility:visible;mso-wrap-style:square" from="52444,20421" to="52952,209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2vREsEAAADcAAAADwAAAGRycy9kb3ducmV2LnhtbERPTWsCMRC9F/ofwhS8FM2qRdutUaRo&#10;EW+u7X3YTDeLyWRJUl3/fSMIvc3jfc5i1TsrzhRi61nBeFSAIK69brlR8HXcDl9BxISs0XomBVeK&#10;sFo+Piyw1P7CBzpXqRE5hGOJCkxKXSllrA05jCPfEWfuxweHKcPQSB3wksOdlZOimEmHLecGgx19&#10;GKpP1a9TMJ1/H3cn+2z22+jM5tNW9SxclRo89et3EIn69C++u3c6z395g9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/a9ESwQAAANwAAAAPAAAAAAAAAAAAAAAA&#10;AKECAABkcnMvZG93bnJldi54bWxQSwUGAAAAAAQABAD5AAAAjwMAAAAA&#10;" strokeweight="0"/>
                <v:line id="Line 148" o:spid="_x0000_s1171" style="position:absolute;flip:x y;visibility:visible;mso-wrap-style:square" from="52444,20421" to="52952,209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4juUsQAAADcAAAADwAAAGRycy9kb3ducmV2LnhtbESPQUsDMRCF70L/Q5iCF7HZKtayNi1F&#10;rBRvbu192IybpclkSWK7/ffOQfA2w3vz3jerzRi8OlPKfWQD81kFiriNtufOwNdhd78ElQuyRR+Z&#10;DFwpw2Y9uVlhbeOFP+nclE5JCOcaDbhShlrr3DoKmGdxIBbtO6aARdbUaZvwIuHB64eqWuiAPUuD&#10;w4FeHbWn5icYeHw+HvYnf+c+djm4t3fftIt0NeZ2Om5fQBUay7/573pvBf9J8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iO5SxAAAANwAAAAPAAAAAAAAAAAA&#10;AAAAAKECAABkcnMvZG93bnJldi54bWxQSwUGAAAAAAQABAD5AAAAkgMAAAAA&#10;" strokeweight="0"/>
                <v:line id="Line 149" o:spid="_x0000_s1172" style="position:absolute;flip:x y;visibility:visible;mso-wrap-style:square" from="52343,20421" to="52952,210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RLycEAAADcAAAADwAAAGRycy9kb3ducmV2LnhtbERPTWsCMRC9F/wPYYReSs3aUiurUUqp&#10;Ir256n3YjJvFZLIkqa7/3hQEb/N4nzNf9s6KM4XYelYwHhUgiGuvW24U7Her1ymImJA1Ws+k4EoR&#10;lovB0xxL7S+8pXOVGpFDOJaowKTUlVLG2pDDOPIdceaOPjhMGYZG6oCXHO6sfCuKiXTYcm4w2NG3&#10;ofpU/TkF75+H3eZkX8zvKjrzs7ZVPQlXpZ6H/dcMRKI+PcR390bn+R9j+H8mX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xEvJwQAAANwAAAAPAAAAAAAAAAAAAAAA&#10;AKECAABkcnMvZG93bnJldi54bWxQSwUGAAAAAAQABAD5AAAAjwMAAAAA&#10;" strokeweight="0"/>
                <v:line id="Line 150" o:spid="_x0000_s1173" style="position:absolute;flip:x y;visibility:visible;mso-wrap-style:square" from="52546,20421" to="53054,209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bVvsEAAADcAAAADwAAAGRycy9kb3ducmV2LnhtbERPTWsCMRC9F/wPYQQvpWardCurUUrR&#10;Ir11rfdhM24Wk8mSpLr++0Yo9DaP9zmrzeCsuFCInWcFz9MCBHHjdcetgu/D7mkBIiZkjdYzKbhR&#10;hM169LDCSvsrf9GlTq3IIRwrVGBS6ispY2PIYZz6njhzJx8cpgxDK3XAaw53Vs6KopQOO84NBnt6&#10;N9Sc6x+nYP56POzP9tF87qIz2w9bN2W4KTUZD29LEImG9C/+c+91nv8yg/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0FtW+wQAAANwAAAAPAAAAAAAAAAAAAAAA&#10;AKECAABkcnMvZG93bnJldi54bWxQSwUGAAAAAAQABAD5AAAAjwMAAAAA&#10;" strokeweight="0"/>
                <v:line id="Line 151" o:spid="_x0000_s1174" style="position:absolute;visibility:visible;mso-wrap-style:square" from="52343,20320" to="52343,20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efP6s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mjI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efP6sIAAADcAAAADwAAAAAAAAAAAAAA&#10;AAChAgAAZHJzL2Rvd25yZXYueG1sUEsFBgAAAAAEAAQA+QAAAJADAAAAAA==&#10;" strokeweight="0"/>
                <v:line id="Line 152" o:spid="_x0000_s1175" style="position:absolute;visibility:visible;mso-wrap-style:square" from="52343,20320" to="52851,20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5Xns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NHQ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g5XnsIAAADcAAAADwAAAAAAAAAAAAAA&#10;AAChAgAAZHJzL2Rvd25yZXYueG1sUEsFBgAAAAAEAAQA+QAAAJADAAAAAA==&#10;" strokeweight="0"/>
                <v:rect id="Rectangle 153" o:spid="_x0000_s1176" style="position:absolute;left:46748;top:16052;width:525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8za74A&#10;AADcAAAADwAAAGRycy9kb3ducmV2LnhtbERP24rCMBB9X/Afwgi+ramCi1SjiCC44ovVDxia6QWT&#10;SUmi7f69EYR9m8O5zno7WCOe5EPrWMFsmoEgLp1uuVZwux6+lyBCRNZoHJOCPwqw3Yy+1phr1/OF&#10;nkWsRQrhkKOCJsYulzKUDVkMU9cRJ65y3mJM0NdSe+xTuDVynmU/0mLLqaHBjvYNlffiYRXIa3Ho&#10;l4XxmTvNq7P5PV4qckpNxsNuBSLSEP/FH/dRp/mLBbyfSRfIz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vfM2u+AAAA3AAAAA8AAAAAAAAAAAAAAAAAmAIAAGRycy9kb3ducmV2&#10;LnhtbFBLBQYAAAAABAAEAPUAAACDAwAAAAA=&#10;" filled="f" stroked="f">
                  <v:textbox style="mso-fit-shape-to-text:t" inset="0,0,0,0">
                    <w:txbxContent>
                      <w:p w:rsidR="00A33A2F" w:rsidRDefault="00A33A2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7F75B1" w:rsidRDefault="007F75B1" w:rsidP="007F75B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F75B1" w:rsidRDefault="007F75B1" w:rsidP="007F75B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F75B1" w:rsidRDefault="007F75B1" w:rsidP="007F75B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F75B1" w:rsidRDefault="007F75B1" w:rsidP="007F75B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F75B1" w:rsidRDefault="007F75B1" w:rsidP="007F75B1">
      <w:pPr>
        <w:widowControl w:val="0"/>
        <w:jc w:val="center"/>
        <w:rPr>
          <w:rFonts w:cs="Arial"/>
        </w:rPr>
      </w:pPr>
    </w:p>
    <w:p w:rsidR="007F75B1" w:rsidRDefault="007F75B1" w:rsidP="007F75B1">
      <w:pPr>
        <w:widowControl w:val="0"/>
        <w:jc w:val="center"/>
        <w:rPr>
          <w:rFonts w:cs="Arial"/>
        </w:rPr>
      </w:pPr>
    </w:p>
    <w:p w:rsidR="007F75B1" w:rsidRDefault="007F75B1" w:rsidP="007F75B1">
      <w:pPr>
        <w:pStyle w:val="Ttulo1"/>
        <w:numPr>
          <w:ilvl w:val="0"/>
          <w:numId w:val="0"/>
        </w:numPr>
      </w:pPr>
    </w:p>
    <w:p w:rsidR="007F75B1" w:rsidRDefault="007F75B1" w:rsidP="007F75B1">
      <w:pPr>
        <w:pStyle w:val="Ttulo1"/>
        <w:numPr>
          <w:ilvl w:val="0"/>
          <w:numId w:val="0"/>
        </w:numPr>
      </w:pPr>
    </w:p>
    <w:p w:rsidR="007F75B1" w:rsidRDefault="007F75B1" w:rsidP="007F75B1">
      <w:pPr>
        <w:pStyle w:val="Ttulo1"/>
        <w:numPr>
          <w:ilvl w:val="0"/>
          <w:numId w:val="0"/>
        </w:numPr>
      </w:pPr>
    </w:p>
    <w:p w:rsidR="007F75B1" w:rsidRDefault="007F75B1" w:rsidP="007F75B1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616602"/>
      <w:r>
        <w:lastRenderedPageBreak/>
        <w:t>Casos de Uso</w:t>
      </w:r>
      <w:bookmarkEnd w:id="9"/>
    </w:p>
    <w:p w:rsidR="007F75B1" w:rsidRDefault="007F75B1" w:rsidP="007F75B1">
      <w:pPr>
        <w:pStyle w:val="Ttulo2"/>
      </w:pPr>
      <w:r>
        <w:rPr>
          <w:vanish/>
        </w:rPr>
        <w:t xml:space="preserve">UCS381 </w:t>
      </w:r>
      <w:bookmarkStart w:id="10" w:name="_Toc404616603"/>
      <w:r>
        <w:t>Pesquisar Histórico de Pensões Previdenciárias</w:t>
      </w:r>
      <w:bookmarkEnd w:id="10"/>
      <w:r>
        <w:t> </w:t>
      </w:r>
    </w:p>
    <w:p w:rsidR="007F75B1" w:rsidRDefault="007F75B1" w:rsidP="007F75B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616604"/>
      <w:r>
        <w:t>Fluxo Básico</w:t>
      </w:r>
      <w:bookmarkEnd w:id="11"/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para pesquisar histórico de pensões previdenciárias.</w:t>
      </w:r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formulário com opções de filtro de pesquisa.</w:t>
      </w:r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filtros da pesquisa desejada.</w:t>
      </w:r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que deseja listagem com a relação analítica.</w:t>
      </w:r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de pesquisa.</w:t>
      </w:r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regras de negócio estabelecidas - </w:t>
      </w:r>
      <w:r>
        <w:rPr>
          <w:b/>
          <w:bCs w:val="0"/>
        </w:rPr>
        <w:t>RN01.</w:t>
      </w:r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uma lista de </w:t>
      </w:r>
      <w:proofErr w:type="gramStart"/>
      <w:r>
        <w:t>todos as</w:t>
      </w:r>
      <w:proofErr w:type="gramEnd"/>
      <w:r>
        <w:t xml:space="preserve"> pensões, que atendam os filtros de pesquisa, ordenadas por ordem alfabética do nome do pensionista.</w:t>
      </w:r>
    </w:p>
    <w:p w:rsidR="007F75B1" w:rsidRDefault="007F75B1" w:rsidP="007F75B1">
      <w:pPr>
        <w:pStyle w:val="Ttulo4"/>
        <w:numPr>
          <w:ilvl w:val="0"/>
          <w:numId w:val="0"/>
        </w:numPr>
        <w:ind w:left="2160" w:hanging="1080"/>
      </w:pPr>
    </w:p>
    <w:p w:rsidR="007F75B1" w:rsidRDefault="007F75B1" w:rsidP="007F75B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616605"/>
      <w:r>
        <w:t>Fluxo Alternativo -</w:t>
      </w:r>
      <w:proofErr w:type="gramStart"/>
      <w:r>
        <w:t xml:space="preserve">  </w:t>
      </w:r>
      <w:proofErr w:type="gramEnd"/>
      <w:r>
        <w:t>Pesquisa com relação sintética. – 4.1.1.3</w:t>
      </w:r>
      <w:bookmarkEnd w:id="12"/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que deseja listagem com a relação sintética.</w:t>
      </w:r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de pesquisa.</w:t>
      </w:r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regras de negócio estabelecidas - </w:t>
      </w:r>
      <w:r>
        <w:rPr>
          <w:b/>
          <w:bCs w:val="0"/>
        </w:rPr>
        <w:t>RN01.</w:t>
      </w:r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apenas um registro de informação, com os valores dos filtros informados e o quantitativo de pensões previdenciárias que atendam os filtros da pesquisa. </w:t>
      </w:r>
    </w:p>
    <w:p w:rsidR="007F75B1" w:rsidRDefault="007F75B1" w:rsidP="007F75B1">
      <w:pPr>
        <w:pStyle w:val="Ttulo4"/>
        <w:numPr>
          <w:ilvl w:val="0"/>
          <w:numId w:val="0"/>
        </w:numPr>
        <w:ind w:left="1080"/>
      </w:pPr>
    </w:p>
    <w:p w:rsidR="007F75B1" w:rsidRDefault="007F75B1" w:rsidP="007F75B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3" w:name="_Toc404616606"/>
      <w:r>
        <w:t>Fluxo Alternativo – Detalhar Pensionista</w:t>
      </w:r>
      <w:bookmarkEnd w:id="13"/>
    </w:p>
    <w:p w:rsidR="007F75B1" w:rsidRDefault="007F75B1" w:rsidP="007F75B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na tela de Listagem o “Nome da pensionista”.</w:t>
      </w:r>
    </w:p>
    <w:p w:rsidR="007F75B1" w:rsidRDefault="007F75B1" w:rsidP="007F75B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detalha os dados da pessoa da pensionista selecionada, executando o caso de uso “Cadastro - Detalhar Pessoa” informando a identificação da pessoa selecionada.</w:t>
      </w:r>
    </w:p>
    <w:p w:rsidR="007F75B1" w:rsidRDefault="007F75B1" w:rsidP="007F75B1"/>
    <w:p w:rsidR="007F75B1" w:rsidRDefault="007F75B1" w:rsidP="007F75B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4" w:name="_Toc404616607"/>
      <w:r>
        <w:t xml:space="preserve">Fluxo Alternativo – Pesquisa auxiliar de </w:t>
      </w:r>
      <w:proofErr w:type="spellStart"/>
      <w:r>
        <w:t>orgãos</w:t>
      </w:r>
      <w:bookmarkEnd w:id="14"/>
      <w:proofErr w:type="spellEnd"/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que deseja pesquisar o órgão do instituidor da pensão. </w:t>
      </w:r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o caso de uso “Cadastro – Pesquisa Auxiliar de Órgãos” informando o agrupamento do ator.</w:t>
      </w:r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 órgão desejado.</w:t>
      </w:r>
    </w:p>
    <w:p w:rsidR="007F75B1" w:rsidRDefault="007F75B1" w:rsidP="007F75B1"/>
    <w:p w:rsidR="007F75B1" w:rsidRDefault="007F75B1" w:rsidP="007F75B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616608"/>
      <w:r>
        <w:lastRenderedPageBreak/>
        <w:t>Fluxo Alternativo – Pesquisa auxiliar de Agências</w:t>
      </w:r>
      <w:bookmarkEnd w:id="15"/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que deseja pesquisar a agência bancária do pensionista. </w:t>
      </w:r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o caso de uso “Cadastro – Pesquisa Auxiliar de Agência”.</w:t>
      </w:r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 agência desejada.</w:t>
      </w:r>
    </w:p>
    <w:p w:rsidR="007F75B1" w:rsidRDefault="007F75B1" w:rsidP="007F75B1">
      <w:pPr>
        <w:pStyle w:val="Ttulo4"/>
        <w:numPr>
          <w:ilvl w:val="0"/>
          <w:numId w:val="0"/>
        </w:numPr>
      </w:pPr>
    </w:p>
    <w:p w:rsidR="007F75B1" w:rsidRDefault="007F75B1" w:rsidP="007F75B1">
      <w:pPr>
        <w:pStyle w:val="Ttulo4"/>
        <w:numPr>
          <w:ilvl w:val="0"/>
          <w:numId w:val="0"/>
        </w:numPr>
        <w:ind w:left="1080"/>
      </w:pPr>
    </w:p>
    <w:p w:rsidR="007F75B1" w:rsidRDefault="007F75B1" w:rsidP="007F75B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616609"/>
      <w:r>
        <w:t>Fluxo Alternativo – Pesquisa auxiliar de Municípios</w:t>
      </w:r>
      <w:bookmarkEnd w:id="16"/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que deseja pesquisar o município do endereço do pensionista. </w:t>
      </w:r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o caso de uso “Cadastro – Pesquisa Auxiliar de Municípios”.</w:t>
      </w:r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 município desejado.</w:t>
      </w:r>
    </w:p>
    <w:p w:rsidR="007F75B1" w:rsidRDefault="007F75B1" w:rsidP="007F75B1">
      <w:pPr>
        <w:pStyle w:val="Recuodecorpodetexto"/>
        <w:ind w:left="0"/>
      </w:pPr>
    </w:p>
    <w:p w:rsidR="007F75B1" w:rsidRDefault="007F75B1" w:rsidP="007F75B1">
      <w:pPr>
        <w:pStyle w:val="Recuodecorpodetexto"/>
        <w:ind w:left="0"/>
      </w:pPr>
    </w:p>
    <w:p w:rsidR="00A33A2F" w:rsidRDefault="00A33A2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F75B1" w:rsidRDefault="007F75B1" w:rsidP="007F75B1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7" w:name="_Toc404616610"/>
      <w:r>
        <w:lastRenderedPageBreak/>
        <w:t>Regras Gerais</w:t>
      </w:r>
      <w:bookmarkEnd w:id="17"/>
    </w:p>
    <w:p w:rsidR="007F75B1" w:rsidRDefault="007F75B1" w:rsidP="007F75B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8" w:name="_Toc404616611"/>
      <w:r>
        <w:t>Regras de Negócio</w:t>
      </w:r>
      <w:bookmarkEnd w:id="18"/>
    </w:p>
    <w:p w:rsidR="007F75B1" w:rsidRDefault="007F75B1" w:rsidP="007F75B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9" w:name="_Toc404616612"/>
      <w:r>
        <w:t>RN01 - Valida data inicial do período</w:t>
      </w:r>
      <w:bookmarkEnd w:id="19"/>
    </w:p>
    <w:p w:rsidR="007F75B1" w:rsidRDefault="007F75B1" w:rsidP="007F75B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informou que deseja pesquisar conforme um período e informou a data fim. Neste caso o sistema deve validar a obrigatoriedade da data início do período. Na tentativa de realizar pesquisa, informando a data fim sem informar a data início o sistema emite a seguinte mensagem MSG0126 (“Campo obrigatório não preenchido: &lt;</w:t>
      </w:r>
      <w:proofErr w:type="spellStart"/>
      <w:r>
        <w:t>nome_do_campo</w:t>
      </w:r>
      <w:proofErr w:type="spellEnd"/>
      <w:r>
        <w:t>&gt;.”).</w:t>
      </w:r>
    </w:p>
    <w:p w:rsidR="007F75B1" w:rsidRDefault="007F75B1" w:rsidP="007F75B1">
      <w:pPr>
        <w:pStyle w:val="Recuodecorpodetexto"/>
      </w:pPr>
    </w:p>
    <w:p w:rsidR="00A33A2F" w:rsidRDefault="00A33A2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F75B1" w:rsidRDefault="007F75B1" w:rsidP="007F75B1">
      <w:pPr>
        <w:pStyle w:val="Ttulo1"/>
        <w:keepNext w:val="0"/>
        <w:widowControl w:val="0"/>
        <w:spacing w:before="0" w:line="240" w:lineRule="auto"/>
        <w:ind w:left="540" w:hanging="540"/>
      </w:pPr>
      <w:bookmarkStart w:id="20" w:name="_Toc404616613"/>
      <w:r>
        <w:lastRenderedPageBreak/>
        <w:t>Anexos</w:t>
      </w:r>
      <w:bookmarkEnd w:id="20"/>
    </w:p>
    <w:p w:rsidR="007F75B1" w:rsidRDefault="007F75B1" w:rsidP="007F75B1"/>
    <w:p w:rsidR="007F75B1" w:rsidRDefault="007F75B1" w:rsidP="007F75B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1" w:name="_Toc193616613"/>
      <w:bookmarkStart w:id="22" w:name="_Toc197138711"/>
      <w:bookmarkStart w:id="23" w:name="_Toc404616614"/>
      <w:r>
        <w:t>Abrangência</w:t>
      </w:r>
      <w:bookmarkEnd w:id="21"/>
      <w:bookmarkEnd w:id="22"/>
      <w:bookmarkEnd w:id="23"/>
    </w:p>
    <w:p w:rsidR="007F75B1" w:rsidRDefault="007F75B1" w:rsidP="007F75B1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193616614"/>
      <w:bookmarkStart w:id="25" w:name="_Toc197138712"/>
      <w:bookmarkStart w:id="26" w:name="_Toc404616615"/>
      <w:r>
        <w:t xml:space="preserve">Abrangência na </w:t>
      </w:r>
      <w:bookmarkEnd w:id="24"/>
      <w:r>
        <w:t>pesquisa de históricos de pensão previdenciária</w:t>
      </w:r>
      <w:bookmarkEnd w:id="25"/>
      <w:bookmarkEnd w:id="26"/>
    </w:p>
    <w:p w:rsidR="007F75B1" w:rsidRDefault="007F75B1" w:rsidP="007F75B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rPr>
          <w:rFonts w:ascii="Symbol" w:hAnsi="Symbol" w:cs="Symbol"/>
        </w:rPr>
        <w:t></w:t>
      </w:r>
      <w:r>
        <w:rPr>
          <w:rFonts w:ascii="Symbol" w:hAnsi="Symbol" w:cs="Symbol"/>
        </w:rPr>
        <w:tab/>
      </w:r>
      <w:r>
        <w:t>Sistema deve ligar a abrangência antes de recuperar os registros.</w:t>
      </w:r>
    </w:p>
    <w:p w:rsidR="007F75B1" w:rsidRDefault="007F75B1" w:rsidP="007F75B1">
      <w:pPr>
        <w:rPr>
          <w:rFonts w:cs="Arial"/>
        </w:rPr>
      </w:pPr>
    </w:p>
    <w:p w:rsidR="007F75B1" w:rsidRDefault="007F75B1" w:rsidP="007F75B1"/>
    <w:p w:rsidR="007F75B1" w:rsidRDefault="007F75B1" w:rsidP="007F75B1">
      <w:pPr>
        <w:pStyle w:val="Ttulo3"/>
        <w:keepNext w:val="0"/>
        <w:widowControl w:val="0"/>
        <w:spacing w:before="120" w:line="240" w:lineRule="auto"/>
        <w:ind w:left="1620" w:hanging="900"/>
      </w:pPr>
      <w:bookmarkStart w:id="27" w:name="_Toc197138717"/>
      <w:bookmarkStart w:id="28" w:name="_Toc404616616"/>
      <w:r>
        <w:t>Exceções</w:t>
      </w:r>
      <w:bookmarkEnd w:id="27"/>
      <w:bookmarkEnd w:id="28"/>
    </w:p>
    <w:p w:rsidR="007F75B1" w:rsidRDefault="007F75B1" w:rsidP="007F75B1">
      <w:pPr>
        <w:widowControl w:val="0"/>
        <w:ind w:left="540"/>
        <w:rPr>
          <w:rFonts w:cs="Arial"/>
        </w:rPr>
      </w:pPr>
      <w:r>
        <w:rPr>
          <w:rFonts w:cs="Arial"/>
        </w:rPr>
        <w:t>Tentativa de realizar operação - exceto listagem/impressão -, sem que o usuário tenha abrangência para realizá-la. O sistema exibe a mensagem MSG0183 ("Este registro não faz parte de sua abrangência de dados").</w:t>
      </w:r>
    </w:p>
    <w:p w:rsidR="007F75B1" w:rsidRDefault="007F75B1" w:rsidP="007F75B1">
      <w:pPr>
        <w:widowControl w:val="0"/>
        <w:ind w:left="540"/>
        <w:rPr>
          <w:rFonts w:cs="Arial"/>
        </w:rPr>
      </w:pPr>
    </w:p>
    <w:p w:rsidR="007F75B1" w:rsidRDefault="007F75B1" w:rsidP="007F75B1">
      <w:pPr>
        <w:widowControl w:val="0"/>
        <w:ind w:left="1080"/>
        <w:rPr>
          <w:rFonts w:cs="Arial"/>
        </w:rPr>
      </w:pPr>
    </w:p>
    <w:p w:rsidR="007F75B1" w:rsidRDefault="007F75B1" w:rsidP="007F75B1">
      <w:pPr>
        <w:widowControl w:val="0"/>
        <w:ind w:left="540"/>
        <w:rPr>
          <w:rFonts w:cs="Arial"/>
        </w:rPr>
      </w:pPr>
    </w:p>
    <w:p w:rsidR="00A33A2F" w:rsidRDefault="00A33A2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F75B1" w:rsidRDefault="007F75B1" w:rsidP="007F75B1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9" w:name="_Toc404616617"/>
      <w:r>
        <w:lastRenderedPageBreak/>
        <w:t>Revisões</w:t>
      </w:r>
      <w:bookmarkEnd w:id="29"/>
    </w:p>
    <w:p w:rsidR="007F75B1" w:rsidRDefault="007F75B1" w:rsidP="007F75B1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7F75B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75B1" w:rsidRPr="007F75B1" w:rsidRDefault="007F75B1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F75B1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75B1" w:rsidRPr="007F75B1" w:rsidRDefault="007F75B1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F75B1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75B1" w:rsidRPr="007F75B1" w:rsidRDefault="007F75B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F75B1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75B1" w:rsidRPr="007F75B1" w:rsidRDefault="007F75B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7F75B1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75B1" w:rsidRPr="007F75B1" w:rsidRDefault="007F75B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F75B1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7F75B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A33A2F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75B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Pr="00A33A2F" w:rsidRDefault="007F75B1" w:rsidP="00A33A2F">
            <w:pPr>
              <w:widowControl w:val="0"/>
              <w:ind w:left="0"/>
              <w:rPr>
                <w:rFonts w:cs="Arial"/>
                <w:sz w:val="16"/>
              </w:rPr>
            </w:pPr>
            <w:r w:rsidRPr="00A33A2F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75B1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Pr="00A33A2F" w:rsidRDefault="007F75B1" w:rsidP="00A33A2F">
            <w:pPr>
              <w:widowControl w:val="0"/>
              <w:ind w:left="0"/>
              <w:rPr>
                <w:rFonts w:cs="Arial"/>
                <w:sz w:val="16"/>
              </w:rPr>
            </w:pPr>
            <w:r w:rsidRPr="00A33A2F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75B1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Pr="00A33A2F" w:rsidRDefault="007F75B1" w:rsidP="00A33A2F">
            <w:pPr>
              <w:widowControl w:val="0"/>
              <w:ind w:left="0"/>
              <w:rPr>
                <w:rFonts w:cs="Arial"/>
                <w:sz w:val="16"/>
              </w:rPr>
            </w:pPr>
            <w:r w:rsidRPr="00A33A2F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75B1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75B1" w:rsidRDefault="007F75B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Pr="00A33A2F" w:rsidRDefault="007F75B1" w:rsidP="00A33A2F">
            <w:pPr>
              <w:widowControl w:val="0"/>
              <w:ind w:left="0"/>
              <w:rPr>
                <w:rFonts w:cs="Arial"/>
                <w:sz w:val="16"/>
              </w:rPr>
            </w:pPr>
            <w:r w:rsidRPr="00A33A2F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75B1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Pr="00A33A2F" w:rsidRDefault="007F75B1" w:rsidP="00A33A2F">
            <w:pPr>
              <w:widowControl w:val="0"/>
              <w:ind w:left="0"/>
              <w:rPr>
                <w:rFonts w:cs="Arial"/>
                <w:sz w:val="16"/>
              </w:rPr>
            </w:pPr>
            <w:r w:rsidRPr="00A33A2F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75B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F75B1" w:rsidRDefault="007F75B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Pr="00A33A2F" w:rsidRDefault="007F75B1" w:rsidP="00A33A2F">
            <w:pPr>
              <w:widowControl w:val="0"/>
              <w:ind w:left="0"/>
              <w:rPr>
                <w:rFonts w:cs="Arial"/>
                <w:sz w:val="16"/>
              </w:rPr>
            </w:pPr>
            <w:r w:rsidRPr="00A33A2F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75B1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F75B1" w:rsidRDefault="007F75B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Pr="00A33A2F" w:rsidRDefault="007F75B1" w:rsidP="00A33A2F">
            <w:pPr>
              <w:widowControl w:val="0"/>
              <w:ind w:left="0"/>
              <w:rPr>
                <w:rFonts w:cs="Arial"/>
                <w:sz w:val="16"/>
              </w:rPr>
            </w:pPr>
            <w:r w:rsidRPr="00A33A2F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75B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F75B1" w:rsidRDefault="007F75B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Pr="00A33A2F" w:rsidRDefault="007F75B1" w:rsidP="00A33A2F">
            <w:pPr>
              <w:widowControl w:val="0"/>
              <w:ind w:left="0"/>
              <w:rPr>
                <w:rFonts w:cs="Arial"/>
                <w:sz w:val="16"/>
              </w:rPr>
            </w:pPr>
            <w:r w:rsidRPr="00A33A2F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75B1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F75B1" w:rsidRDefault="007F75B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Pr="00A33A2F" w:rsidRDefault="007F75B1" w:rsidP="00A33A2F">
            <w:pPr>
              <w:widowControl w:val="0"/>
              <w:ind w:left="0"/>
              <w:rPr>
                <w:rFonts w:cs="Arial"/>
                <w:sz w:val="16"/>
              </w:rPr>
            </w:pPr>
            <w:r w:rsidRPr="00A33A2F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75B1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F75B1" w:rsidRDefault="007F75B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Pr="00A33A2F" w:rsidRDefault="007F75B1" w:rsidP="00A33A2F">
            <w:pPr>
              <w:widowControl w:val="0"/>
              <w:ind w:left="0"/>
              <w:rPr>
                <w:rFonts w:cs="Arial"/>
                <w:sz w:val="16"/>
              </w:rPr>
            </w:pPr>
            <w:r w:rsidRPr="00A33A2F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75B1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F75B1" w:rsidRDefault="007F75B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Pr="00A33A2F" w:rsidRDefault="007F75B1" w:rsidP="00A33A2F">
            <w:pPr>
              <w:widowControl w:val="0"/>
              <w:ind w:left="0"/>
              <w:rPr>
                <w:rFonts w:cs="Arial"/>
                <w:sz w:val="16"/>
              </w:rPr>
            </w:pPr>
            <w:r w:rsidRPr="00A33A2F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75B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Pr="00A33A2F" w:rsidRDefault="007F75B1" w:rsidP="00A33A2F">
            <w:pPr>
              <w:widowControl w:val="0"/>
              <w:ind w:left="0"/>
              <w:rPr>
                <w:rFonts w:cs="Arial"/>
                <w:sz w:val="16"/>
              </w:rPr>
            </w:pPr>
            <w:r w:rsidRPr="00A33A2F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75B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Pr="00A33A2F" w:rsidRDefault="007F75B1" w:rsidP="00A33A2F">
            <w:pPr>
              <w:widowControl w:val="0"/>
              <w:ind w:left="0"/>
              <w:rPr>
                <w:rFonts w:cs="Arial"/>
                <w:sz w:val="16"/>
              </w:rPr>
            </w:pPr>
            <w:r w:rsidRPr="00A33A2F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75B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75B1" w:rsidRDefault="007F75B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75B1" w:rsidRDefault="007F75B1" w:rsidP="00A33A2F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75B1" w:rsidRDefault="007F75B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7F75B1" w:rsidRDefault="007F75B1" w:rsidP="007F75B1"/>
    <w:p w:rsidR="00F41655" w:rsidRPr="007F75B1" w:rsidRDefault="00F41655" w:rsidP="007F75B1"/>
    <w:sectPr w:rsidR="00F41655" w:rsidRPr="007F75B1" w:rsidSect="00BD350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75B1" w:rsidRDefault="007F75B1" w:rsidP="002908D9">
      <w:r>
        <w:separator/>
      </w:r>
    </w:p>
  </w:endnote>
  <w:endnote w:type="continuationSeparator" w:id="0">
    <w:p w:rsidR="007F75B1" w:rsidRDefault="007F75B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7674C0">
      <w:rPr>
        <w:rStyle w:val="Nmerodepgina"/>
        <w:noProof/>
        <w:szCs w:val="20"/>
      </w:rPr>
      <w:t>10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7F75B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Tiago </w:t>
          </w:r>
          <w:proofErr w:type="spellStart"/>
          <w:r>
            <w:rPr>
              <w:sz w:val="20"/>
              <w:szCs w:val="20"/>
            </w:rPr>
            <w:t>Schraiber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7F75B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&lt;Nome do revisor&gt;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>- &lt;Módulo&gt; - &lt;</w:t>
          </w:r>
          <w:proofErr w:type="spellStart"/>
          <w:proofErr w:type="gramStart"/>
          <w:r w:rsidR="00010C94">
            <w:rPr>
              <w:b/>
              <w:sz w:val="20"/>
              <w:szCs w:val="20"/>
            </w:rPr>
            <w:t>Sub-módulo</w:t>
          </w:r>
          <w:proofErr w:type="spellEnd"/>
          <w:proofErr w:type="gramEnd"/>
          <w:r w:rsidR="00010C94">
            <w:rPr>
              <w:b/>
              <w:sz w:val="20"/>
              <w:szCs w:val="20"/>
            </w:rPr>
            <w:t xml:space="preserve">&gt;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7F75B1">
            <w:rPr>
              <w:b/>
              <w:sz w:val="20"/>
              <w:szCs w:val="20"/>
            </w:rPr>
            <w:t>UCS0137</w:t>
          </w:r>
          <w:r w:rsidR="00BD3501" w:rsidRPr="00BD3501">
            <w:rPr>
              <w:b/>
              <w:sz w:val="20"/>
              <w:szCs w:val="20"/>
            </w:rPr>
            <w:t xml:space="preserve"> - &lt;Nome do caso de uso&gt;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75B1" w:rsidRDefault="007F75B1" w:rsidP="002908D9">
      <w:r>
        <w:separator/>
      </w:r>
    </w:p>
  </w:footnote>
  <w:footnote w:type="continuationSeparator" w:id="0">
    <w:p w:rsidR="007F75B1" w:rsidRDefault="007F75B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75B1" w:rsidRDefault="007F75B1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7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75B1"/>
    <w:rsid w:val="0000536A"/>
    <w:rsid w:val="00010C94"/>
    <w:rsid w:val="00011A7E"/>
    <w:rsid w:val="000515B3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674C0"/>
    <w:rsid w:val="00772123"/>
    <w:rsid w:val="007A4B3D"/>
    <w:rsid w:val="007E2985"/>
    <w:rsid w:val="007F75B1"/>
    <w:rsid w:val="00845060"/>
    <w:rsid w:val="008806C7"/>
    <w:rsid w:val="0091194C"/>
    <w:rsid w:val="009123FD"/>
    <w:rsid w:val="009C40FA"/>
    <w:rsid w:val="00A3111D"/>
    <w:rsid w:val="00A33A2F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F75B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F75B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F75B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F75B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F75B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F75B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F75B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F75B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F75B1"/>
    <w:pPr>
      <w:ind w:left="0"/>
    </w:pPr>
  </w:style>
  <w:style w:type="paragraph" w:styleId="ndicedeilustraes">
    <w:name w:val="table of figures"/>
    <w:basedOn w:val="Normal"/>
    <w:next w:val="Normal"/>
    <w:semiHidden/>
    <w:rsid w:val="007F75B1"/>
  </w:style>
  <w:style w:type="paragraph" w:styleId="Sumrio2">
    <w:name w:val="toc 2"/>
    <w:basedOn w:val="Normal"/>
    <w:next w:val="Normal"/>
    <w:autoRedefine/>
    <w:uiPriority w:val="39"/>
    <w:rsid w:val="007F75B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F75B1"/>
    <w:pPr>
      <w:ind w:left="480"/>
    </w:pPr>
  </w:style>
  <w:style w:type="character" w:styleId="Hyperlink">
    <w:name w:val="Hyperlink"/>
    <w:basedOn w:val="Fontepargpadro"/>
    <w:uiPriority w:val="99"/>
    <w:rsid w:val="007F75B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F75B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F75B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F75B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F75B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F75B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F75B1"/>
    <w:rPr>
      <w:sz w:val="16"/>
    </w:rPr>
  </w:style>
  <w:style w:type="character" w:styleId="Nmerodepgina">
    <w:name w:val="page number"/>
    <w:basedOn w:val="Fontepargpadro"/>
    <w:rsid w:val="007F75B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F75B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F75B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F75B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F75B1"/>
  </w:style>
  <w:style w:type="paragraph" w:styleId="Corpodetexto">
    <w:name w:val="Body Text"/>
    <w:basedOn w:val="Normal"/>
    <w:link w:val="CorpodetextoChar"/>
    <w:rsid w:val="007F75B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F75B1"/>
    <w:rPr>
      <w:rFonts w:eastAsia="Arial Unicode MS"/>
    </w:rPr>
  </w:style>
  <w:style w:type="paragraph" w:customStyle="1" w:styleId="tabletext">
    <w:name w:val="tabletext"/>
    <w:basedOn w:val="Normal"/>
    <w:rsid w:val="007F75B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F75B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F75B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F75B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F75B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F75B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F75B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F75B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F75B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F75B1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F75B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F75B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F75B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F75B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F75B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F75B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F75B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F75B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F75B1"/>
    <w:pPr>
      <w:ind w:left="0"/>
    </w:pPr>
  </w:style>
  <w:style w:type="paragraph" w:styleId="ndicedeilustraes">
    <w:name w:val="table of figures"/>
    <w:basedOn w:val="Normal"/>
    <w:next w:val="Normal"/>
    <w:semiHidden/>
    <w:rsid w:val="007F75B1"/>
  </w:style>
  <w:style w:type="paragraph" w:styleId="Sumrio2">
    <w:name w:val="toc 2"/>
    <w:basedOn w:val="Normal"/>
    <w:next w:val="Normal"/>
    <w:autoRedefine/>
    <w:uiPriority w:val="39"/>
    <w:rsid w:val="007F75B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F75B1"/>
    <w:pPr>
      <w:ind w:left="480"/>
    </w:pPr>
  </w:style>
  <w:style w:type="character" w:styleId="Hyperlink">
    <w:name w:val="Hyperlink"/>
    <w:basedOn w:val="Fontepargpadro"/>
    <w:uiPriority w:val="99"/>
    <w:rsid w:val="007F75B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F75B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F75B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F75B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F75B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F75B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F75B1"/>
    <w:rPr>
      <w:sz w:val="16"/>
    </w:rPr>
  </w:style>
  <w:style w:type="character" w:styleId="Nmerodepgina">
    <w:name w:val="page number"/>
    <w:basedOn w:val="Fontepargpadro"/>
    <w:rsid w:val="007F75B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F75B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F75B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F75B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F75B1"/>
  </w:style>
  <w:style w:type="paragraph" w:styleId="Corpodetexto">
    <w:name w:val="Body Text"/>
    <w:basedOn w:val="Normal"/>
    <w:link w:val="CorpodetextoChar"/>
    <w:rsid w:val="007F75B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F75B1"/>
    <w:rPr>
      <w:rFonts w:eastAsia="Arial Unicode MS"/>
    </w:rPr>
  </w:style>
  <w:style w:type="paragraph" w:customStyle="1" w:styleId="tabletext">
    <w:name w:val="tabletext"/>
    <w:basedOn w:val="Normal"/>
    <w:rsid w:val="007F75B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F75B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F75B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F75B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F75B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F75B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F75B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F75B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F75B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F75B1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B4D07D-3197-419E-8DDA-11BD8DFC3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10</Pages>
  <Words>847</Words>
  <Characters>6159</Characters>
  <Application>Microsoft Office Word</Application>
  <DocSecurity>0</DocSecurity>
  <Lines>51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6993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2014-11-09T03:03:00Z</cp:lastPrinted>
  <dcterms:created xsi:type="dcterms:W3CDTF">2014-11-09T03:02:00Z</dcterms:created>
  <dcterms:modified xsi:type="dcterms:W3CDTF">2014-11-24T20:21:00Z</dcterms:modified>
</cp:coreProperties>
</file>