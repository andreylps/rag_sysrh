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735B" w:rsidRDefault="0074735B" w:rsidP="007473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735B" w:rsidRDefault="0074735B" w:rsidP="0074735B">
      <w:pPr>
        <w:widowControl w:val="0"/>
        <w:rPr>
          <w:rFonts w:cs="Arial"/>
          <w:sz w:val="20"/>
          <w:u w:val="single"/>
        </w:rPr>
      </w:pPr>
    </w:p>
    <w:p w:rsidR="0074735B" w:rsidRDefault="0074735B" w:rsidP="007473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  <w:sz w:val="20"/>
        </w:rPr>
      </w:pPr>
    </w:p>
    <w:p w:rsidR="0074735B" w:rsidRDefault="0074735B" w:rsidP="0074735B">
      <w:pPr>
        <w:widowControl w:val="0"/>
        <w:rPr>
          <w:rFonts w:cs="Arial"/>
        </w:rPr>
      </w:pPr>
    </w:p>
    <w:p w:rsidR="0074735B" w:rsidRDefault="0074735B" w:rsidP="0074735B">
      <w:pPr>
        <w:pStyle w:val="Capa"/>
        <w:rPr>
          <w:color w:val="FF9900"/>
        </w:rPr>
      </w:pPr>
      <w:r>
        <w:t>SINDRAPE</w:t>
      </w:r>
    </w:p>
    <w:p w:rsidR="0074735B" w:rsidRDefault="0074735B" w:rsidP="0074735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4735B" w:rsidRPr="0074735B" w:rsidRDefault="0074735B" w:rsidP="0074735B">
      <w:pPr>
        <w:widowControl w:val="0"/>
        <w:rPr>
          <w:color w:val="000080"/>
        </w:rPr>
      </w:pPr>
    </w:p>
    <w:p w:rsidR="0074735B" w:rsidRDefault="0074735B" w:rsidP="0074735B">
      <w:pPr>
        <w:pStyle w:val="Capa"/>
      </w:pPr>
      <w:r>
        <w:t>UCS0096</w:t>
      </w:r>
      <w:r w:rsidR="00656959">
        <w:t xml:space="preserve"> </w:t>
      </w:r>
      <w:r>
        <w:t>– Manter Comprovação de Dependência Econômica</w:t>
      </w:r>
    </w:p>
    <w:p w:rsidR="0074735B" w:rsidRDefault="0074735B" w:rsidP="0074735B">
      <w:pPr>
        <w:widowControl w:val="0"/>
        <w:rPr>
          <w:rFonts w:cs="Arial"/>
        </w:rPr>
      </w:pPr>
    </w:p>
    <w:p w:rsidR="0074735B" w:rsidRDefault="0074735B" w:rsidP="0074735B">
      <w:pPr>
        <w:widowControl w:val="0"/>
      </w:pPr>
    </w:p>
    <w:p w:rsidR="0074735B" w:rsidRDefault="0074735B" w:rsidP="0074735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4735B" w:rsidRPr="0074735B" w:rsidRDefault="0074735B" w:rsidP="0074735B">
      <w:pPr>
        <w:pStyle w:val="Corpodetexto3"/>
        <w:widowControl w:val="0"/>
        <w:spacing w:after="0"/>
        <w:rPr>
          <w:rFonts w:cs="Arial"/>
        </w:rPr>
      </w:pPr>
      <w:r w:rsidRPr="0074735B">
        <w:rPr>
          <w:rFonts w:cs="Arial"/>
        </w:rPr>
        <w:lastRenderedPageBreak/>
        <w:t>Histórico de Revisões</w:t>
      </w:r>
    </w:p>
    <w:p w:rsidR="0074735B" w:rsidRDefault="0074735B" w:rsidP="0074735B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5"/>
        <w:gridCol w:w="995"/>
        <w:gridCol w:w="3075"/>
        <w:gridCol w:w="1643"/>
        <w:gridCol w:w="2063"/>
      </w:tblGrid>
      <w:tr w:rsidR="0074735B" w:rsidTr="007473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4735B" w:rsidTr="007473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06/03/2008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Tiago </w:t>
            </w:r>
            <w:proofErr w:type="spellStart"/>
            <w:r>
              <w:rPr>
                <w:rFonts w:cs="Arial"/>
                <w:lang w:val="en-US"/>
              </w:rPr>
              <w:t>Schraiber</w:t>
            </w:r>
            <w:proofErr w:type="spellEnd"/>
          </w:p>
        </w:tc>
      </w:tr>
      <w:tr w:rsidR="0074735B" w:rsidTr="007473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 w:rsidRPr="005B29A2">
              <w:rPr>
                <w:rFonts w:cs="Arial"/>
                <w:lang w:val="en-US"/>
              </w:rPr>
              <w:t>07/07/2008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 w:rsidRPr="005B29A2">
              <w:rPr>
                <w:rFonts w:cs="Arial"/>
                <w:lang w:val="en-US"/>
              </w:rPr>
              <w:t>2.0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>Inclusão do item 4.1.2.4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 xml:space="preserve">Tiago </w:t>
            </w:r>
            <w:proofErr w:type="spellStart"/>
            <w:r w:rsidRPr="005B29A2">
              <w:rPr>
                <w:rFonts w:cs="Arial"/>
              </w:rPr>
              <w:t>Schraiber</w:t>
            </w:r>
            <w:proofErr w:type="spellEnd"/>
          </w:p>
        </w:tc>
      </w:tr>
      <w:tr w:rsidR="0074735B" w:rsidTr="007473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>11/08/2008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>3.0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>Inclusão das regras para geração do recadastramento.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5B29A2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 w:rsidRPr="005B29A2">
              <w:rPr>
                <w:rFonts w:cs="Arial"/>
              </w:rPr>
              <w:t xml:space="preserve">Tiago </w:t>
            </w:r>
            <w:proofErr w:type="spellStart"/>
            <w:r w:rsidRPr="005B29A2">
              <w:rPr>
                <w:rFonts w:cs="Arial"/>
              </w:rPr>
              <w:t>Schraiber</w:t>
            </w:r>
            <w:proofErr w:type="spellEnd"/>
          </w:p>
        </w:tc>
      </w:tr>
      <w:tr w:rsidR="0074735B" w:rsidTr="0074735B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03/10/2008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74735B" w:rsidRDefault="0074735B" w:rsidP="0074735B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74735B" w:rsidRPr="0074735B" w:rsidRDefault="0074735B" w:rsidP="0074735B">
      <w:pPr>
        <w:pStyle w:val="Corpodetexto3"/>
        <w:widowControl w:val="0"/>
        <w:spacing w:after="0"/>
        <w:rPr>
          <w:rFonts w:cs="Arial"/>
        </w:rPr>
      </w:pPr>
      <w:r w:rsidRPr="0074735B">
        <w:rPr>
          <w:rFonts w:cs="Arial"/>
        </w:rPr>
        <w:lastRenderedPageBreak/>
        <w:t>Índice</w:t>
      </w:r>
    </w:p>
    <w:p w:rsidR="0074735B" w:rsidRPr="0074735B" w:rsidRDefault="0074735B" w:rsidP="0074735B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656959" w:rsidRDefault="0074735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3397" w:history="1">
        <w:r w:rsidR="00656959" w:rsidRPr="00945C1F">
          <w:rPr>
            <w:rStyle w:val="Hyperlink"/>
            <w:noProof/>
          </w:rPr>
          <w:t>1.</w:t>
        </w:r>
        <w:r w:rsidR="006569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56959" w:rsidRPr="00945C1F">
          <w:rPr>
            <w:rStyle w:val="Hyperlink"/>
            <w:noProof/>
          </w:rPr>
          <w:t>Pacote/Caso de Uso</w:t>
        </w:r>
        <w:r w:rsidR="00656959">
          <w:rPr>
            <w:noProof/>
            <w:webHidden/>
          </w:rPr>
          <w:tab/>
        </w:r>
        <w:r w:rsidR="00656959">
          <w:rPr>
            <w:noProof/>
            <w:webHidden/>
          </w:rPr>
          <w:fldChar w:fldCharType="begin"/>
        </w:r>
        <w:r w:rsidR="00656959">
          <w:rPr>
            <w:noProof/>
            <w:webHidden/>
          </w:rPr>
          <w:instrText xml:space="preserve"> PAGEREF _Toc404613397 \h </w:instrText>
        </w:r>
        <w:r w:rsidR="00656959">
          <w:rPr>
            <w:noProof/>
            <w:webHidden/>
          </w:rPr>
        </w:r>
        <w:r w:rsidR="00656959">
          <w:rPr>
            <w:noProof/>
            <w:webHidden/>
          </w:rPr>
          <w:fldChar w:fldCharType="separate"/>
        </w:r>
        <w:r w:rsidR="00656959">
          <w:rPr>
            <w:noProof/>
            <w:webHidden/>
          </w:rPr>
          <w:t>5</w:t>
        </w:r>
        <w:r w:rsidR="00656959"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398" w:history="1">
        <w:r w:rsidRPr="00945C1F">
          <w:rPr>
            <w:rStyle w:val="Hyperlink"/>
            <w:noProof/>
          </w:rPr>
          <w:t>Manter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399" w:history="1">
        <w:r w:rsidRPr="00945C1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0" w:history="1">
        <w:r w:rsidRPr="00945C1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1" w:history="1">
        <w:r w:rsidRPr="00945C1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2" w:history="1">
        <w:r w:rsidRPr="00945C1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3" w:history="1">
        <w:r w:rsidRPr="00945C1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4" w:history="1">
        <w:r w:rsidRPr="00945C1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5" w:history="1">
        <w:r w:rsidRPr="00945C1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6" w:history="1">
        <w:r w:rsidRPr="00945C1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Incluir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7" w:history="1">
        <w:r w:rsidRPr="00945C1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8" w:history="1">
        <w:r w:rsidRPr="00945C1F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09" w:history="1">
        <w:r w:rsidRPr="00945C1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Anular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0" w:history="1">
        <w:r w:rsidRPr="00945C1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1" w:history="1">
        <w:r w:rsidRPr="00945C1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2" w:history="1">
        <w:r w:rsidRPr="00945C1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Listar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3" w:history="1">
        <w:r w:rsidRPr="00945C1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4" w:history="1">
        <w:r w:rsidRPr="00945C1F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5" w:history="1">
        <w:r w:rsidRPr="00945C1F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Alternativo – Detalhar Observação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6" w:history="1">
        <w:r w:rsidRPr="00945C1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Emitir recibo da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7" w:history="1">
        <w:r w:rsidRPr="00945C1F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8" w:history="1">
        <w:r w:rsidRPr="00945C1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19" w:history="1">
        <w:r w:rsidRPr="00945C1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0" w:history="1">
        <w:r w:rsidRPr="00945C1F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Regras para inclusão da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1" w:history="1">
        <w:r w:rsidRPr="00945C1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2" w:history="1">
        <w:r w:rsidRPr="00945C1F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Regras para anulação da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3" w:history="1">
        <w:r w:rsidRPr="00945C1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4" w:history="1">
        <w:r w:rsidRPr="00945C1F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Regra para popular combobox “Ano de referência”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5" w:history="1">
        <w:r w:rsidRPr="00945C1F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6" w:history="1">
        <w:r w:rsidRPr="00945C1F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Regra para “Último dia para comprovação”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7" w:history="1">
        <w:r w:rsidRPr="00945C1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8" w:history="1">
        <w:r w:rsidRPr="00945C1F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Layout do recibo de apresentação da comprovação de dependência econômica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56959" w:rsidRDefault="006569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3429" w:history="1">
        <w:r w:rsidRPr="00945C1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45C1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4735B" w:rsidRDefault="0074735B" w:rsidP="0074735B">
      <w:pPr>
        <w:pStyle w:val="Sumrio1"/>
      </w:pPr>
      <w:r>
        <w:fldChar w:fldCharType="end"/>
      </w:r>
    </w:p>
    <w:p w:rsidR="0074735B" w:rsidRDefault="0074735B" w:rsidP="0074735B">
      <w:pPr>
        <w:widowControl w:val="0"/>
        <w:rPr>
          <w:rFonts w:cs="Arial"/>
          <w:b/>
          <w:bCs/>
          <w:color w:val="000000"/>
        </w:rPr>
      </w:pPr>
    </w:p>
    <w:p w:rsidR="0074735B" w:rsidRDefault="0074735B" w:rsidP="0074735B">
      <w:pPr>
        <w:pStyle w:val="Heading"/>
        <w:rPr>
          <w:rFonts w:cs="Arial"/>
          <w:szCs w:val="24"/>
          <w:lang w:val="pt-BR"/>
        </w:rPr>
      </w:pPr>
    </w:p>
    <w:p w:rsidR="0074735B" w:rsidRDefault="0074735B" w:rsidP="0074735B">
      <w:pPr>
        <w:pStyle w:val="Heading"/>
      </w:pPr>
    </w:p>
    <w:p w:rsidR="0074735B" w:rsidRDefault="0074735B" w:rsidP="0074735B">
      <w:pPr>
        <w:pStyle w:val="Heading"/>
        <w:jc w:val="center"/>
      </w:pPr>
    </w:p>
    <w:p w:rsidR="0074735B" w:rsidRDefault="0074735B" w:rsidP="0074735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4735B" w:rsidRDefault="0074735B" w:rsidP="0074735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3397"/>
      <w:r>
        <w:lastRenderedPageBreak/>
        <w:t>Pacote/Caso de Uso</w:t>
      </w:r>
      <w:bookmarkEnd w:id="1"/>
    </w:p>
    <w:p w:rsidR="0074735B" w:rsidRDefault="0074735B" w:rsidP="0074735B"/>
    <w:p w:rsidR="0074735B" w:rsidRDefault="0074735B" w:rsidP="00656959">
      <w:pPr>
        <w:pStyle w:val="Subttulo"/>
      </w:pPr>
      <w:bookmarkStart w:id="2" w:name="_Toc404613398"/>
      <w:r>
        <w:t>Manter Comprovação de Dependência Econômica</w:t>
      </w:r>
      <w:bookmarkEnd w:id="2"/>
    </w:p>
    <w:p w:rsidR="0074735B" w:rsidRDefault="0074735B" w:rsidP="0074735B">
      <w:pPr>
        <w:widowControl w:val="0"/>
        <w:ind w:left="902"/>
        <w:rPr>
          <w:rFonts w:cs="Arial"/>
          <w:b/>
          <w:bCs/>
          <w:color w:val="FF0000"/>
        </w:rPr>
      </w:pPr>
    </w:p>
    <w:p w:rsidR="0074735B" w:rsidRDefault="0074735B" w:rsidP="007473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13399"/>
      <w:r>
        <w:t>Descrição</w:t>
      </w:r>
      <w:bookmarkEnd w:id="3"/>
    </w:p>
    <w:p w:rsidR="0074735B" w:rsidRDefault="0074735B" w:rsidP="0074735B">
      <w:pPr>
        <w:pStyle w:val="Recuodecorpodetexto2"/>
        <w:widowControl w:val="0"/>
        <w:ind w:left="1620" w:firstLine="0"/>
        <w:rPr>
          <w:sz w:val="24"/>
        </w:rPr>
      </w:pPr>
    </w:p>
    <w:p w:rsidR="0074735B" w:rsidRDefault="0074735B" w:rsidP="0074735B">
      <w:pPr>
        <w:pStyle w:val="Recuodecorpodetexto2"/>
        <w:widowControl w:val="0"/>
        <w:ind w:left="1620" w:firstLine="0"/>
        <w:rPr>
          <w:sz w:val="24"/>
        </w:rPr>
      </w:pPr>
      <w:r>
        <w:rPr>
          <w:sz w:val="24"/>
        </w:rPr>
        <w:t>Registrar anualmente que a pensionista/beneficiário (a), entre 18 e 21 anos, é dependente economicamente, para fins de continuidade do recebimento da pensão/benefício.</w:t>
      </w:r>
    </w:p>
    <w:p w:rsidR="0074735B" w:rsidRDefault="0074735B" w:rsidP="0074735B">
      <w:pPr>
        <w:pStyle w:val="Recuodecorpodetexto2"/>
        <w:widowControl w:val="0"/>
        <w:ind w:left="1620" w:firstLine="0"/>
        <w:rPr>
          <w:sz w:val="24"/>
        </w:rPr>
      </w:pPr>
    </w:p>
    <w:p w:rsidR="0074735B" w:rsidRDefault="0074735B" w:rsidP="007473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13400"/>
      <w:r>
        <w:t>Requisitos atendidos</w:t>
      </w:r>
      <w:bookmarkEnd w:id="4"/>
    </w:p>
    <w:p w:rsidR="0074735B" w:rsidRDefault="0074735B" w:rsidP="0074735B"/>
    <w:p w:rsidR="0074735B" w:rsidRDefault="0074735B" w:rsidP="0074735B">
      <w:pPr>
        <w:pStyle w:val="Recuodecorpodetexto"/>
        <w:ind w:left="1260"/>
      </w:pPr>
      <w:r>
        <w:t>R11</w:t>
      </w:r>
    </w:p>
    <w:p w:rsidR="0074735B" w:rsidRDefault="0074735B" w:rsidP="0074735B"/>
    <w:p w:rsidR="0074735B" w:rsidRDefault="0074735B" w:rsidP="0074735B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613401"/>
      <w:r>
        <w:t>Conceito</w:t>
      </w:r>
      <w:bookmarkEnd w:id="5"/>
      <w:r>
        <w:tab/>
      </w:r>
    </w:p>
    <w:p w:rsidR="0074735B" w:rsidRDefault="0074735B" w:rsidP="0074735B"/>
    <w:p w:rsidR="0074735B" w:rsidRDefault="0074735B" w:rsidP="007473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13402"/>
      <w:r>
        <w:t>Conceitos principais</w:t>
      </w:r>
      <w:bookmarkEnd w:id="6"/>
    </w:p>
    <w:p w:rsidR="0074735B" w:rsidRDefault="0074735B" w:rsidP="0074735B">
      <w:pPr>
        <w:rPr>
          <w:rFonts w:cs="Arial"/>
        </w:rPr>
      </w:pP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5901"/>
      </w:tblGrid>
      <w:tr w:rsidR="0074735B" w:rsidTr="00CE0970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74735B">
            <w:pPr>
              <w:autoSpaceDE w:val="0"/>
              <w:autoSpaceDN w:val="0"/>
              <w:adjustRightInd w:val="0"/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Histórico de comprovação de dependência econômica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autoSpaceDE w:val="0"/>
              <w:autoSpaceDN w:val="0"/>
              <w:adjustRightInd w:val="0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 xml:space="preserve">Relação dos anos em que a pessoa (de </w:t>
            </w:r>
            <w:smartTag w:uri="urn:schemas-microsoft-com:office:smarttags" w:element="metricconverter">
              <w:smartTagPr>
                <w:attr w:name="ProductID" w:val="18 a"/>
              </w:smartTagPr>
              <w:r>
                <w:rPr>
                  <w:rFonts w:cs="Arial"/>
                </w:rPr>
                <w:t>18 a</w:t>
              </w:r>
            </w:smartTag>
            <w:r>
              <w:rPr>
                <w:rFonts w:cs="Arial"/>
              </w:rPr>
              <w:t xml:space="preserve"> 21 anos) comprovou que é dependente economicamente, para continuidade da concessão da pensão/benefício.</w:t>
            </w:r>
          </w:p>
        </w:tc>
      </w:tr>
    </w:tbl>
    <w:p w:rsidR="0074735B" w:rsidRDefault="0074735B" w:rsidP="0074735B">
      <w:pPr>
        <w:rPr>
          <w:rFonts w:cs="Arial"/>
        </w:rPr>
      </w:pPr>
    </w:p>
    <w:p w:rsidR="0074735B" w:rsidRDefault="0074735B" w:rsidP="007473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3403"/>
      <w:r>
        <w:t>Conceitos associados</w:t>
      </w:r>
      <w:bookmarkEnd w:id="7"/>
    </w:p>
    <w:p w:rsidR="0074735B" w:rsidRDefault="0074735B" w:rsidP="0074735B">
      <w:pPr>
        <w:ind w:firstLine="540"/>
        <w:rPr>
          <w:rFonts w:eastAsia="Arial Unicode MS"/>
        </w:rPr>
      </w:pPr>
      <w:r>
        <w:rPr>
          <w:rFonts w:eastAsia="Arial Unicode MS"/>
        </w:rPr>
        <w:t>Não se aplica.</w:t>
      </w:r>
    </w:p>
    <w:p w:rsidR="0074735B" w:rsidRDefault="0074735B" w:rsidP="0074735B">
      <w:pPr>
        <w:rPr>
          <w:rFonts w:eastAsia="Arial Unicode MS"/>
        </w:rPr>
      </w:pPr>
    </w:p>
    <w:p w:rsidR="0074735B" w:rsidRDefault="0074735B" w:rsidP="0074735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3404"/>
      <w:r>
        <w:lastRenderedPageBreak/>
        <w:t>Diagrama</w:t>
      </w:r>
      <w:bookmarkEnd w:id="8"/>
    </w:p>
    <w:p w:rsidR="0074735B" w:rsidRDefault="0074735B" w:rsidP="0074735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4735B" w:rsidRDefault="0074735B" w:rsidP="0074735B">
      <w:pPr>
        <w:widowControl w:val="0"/>
        <w:jc w:val="center"/>
        <w:rPr>
          <w:rFonts w:cs="Arial"/>
        </w:rPr>
      </w:pPr>
    </w:p>
    <w:p w:rsidR="0074735B" w:rsidRDefault="0074735B" w:rsidP="0074735B">
      <w:pPr>
        <w:widowControl w:val="0"/>
        <w:jc w:val="center"/>
        <w:rPr>
          <w:rFonts w:cs="Arial"/>
        </w:rPr>
      </w:pPr>
    </w:p>
    <w:p w:rsidR="0074735B" w:rsidRDefault="0074735B" w:rsidP="0074735B">
      <w:pPr>
        <w:widowControl w:val="0"/>
        <w:jc w:val="center"/>
        <w:rPr>
          <w:rFonts w:cs="Arial"/>
        </w:rPr>
      </w:pPr>
    </w:p>
    <w:p w:rsidR="0074735B" w:rsidRDefault="00656959" w:rsidP="0074735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514975" cy="5486400"/>
                <wp:effectExtent l="0" t="0" r="9525" b="19050"/>
                <wp:docPr id="10" name="Tela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549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Imagem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26" cy="54864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Tela 10" o:spid="_x0000_s1026" editas="canvas" style="width:434.25pt;height:6in;mso-position-horizontal-relative:char;mso-position-vertical-relative:line" coordsize="55149,54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sNnpALDZ6QCw2ekAsNnpAKnP4wCw2ekAsNnpALDZ6QCw&#10;2ekAsNnpALDZ6QCw2ekAqc/jALDZ6QCw2ekAsNnpALDZ6QCw2ekAsNnpALDZ6QCw2ekAsNnpALDZ&#10;6QCw2ekAsNnpALDZ6QCpz+MAsNnpALDZ6QCw2ekAsNnpALDZ6QCw2ekAqc/jALDZ6QCw2ekAsNnp&#10;ALDZ6QC44+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44+8AsNnpAKnP4wCw2ekAqc/jALDZ6QCpz+MAsNnpALDZ6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X2+gCw2ekAsNnpAKnP4wCw2ekAqc/jALDZ6QCpz+MAsNnpAL/t&#10;9A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F9voAsNnpAKnP4wCpz+MAsNnpAKnP4wCw&#10;2ekAv+30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44+8AsNnpAKnP4wCpz+MAsNnp&#10;AKnP4wCw2ekAxfb6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DZ6QCp&#10;z+MAqc/jALDZ6QCpz+MAsNnp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xfb6ALDZ6QCpz+MA&#10;qc/jALDZ6QCpz+MAuOPv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uOPvAKnP4wCpz+MAqc/jALDZ6QDF9vo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/t9ACp&#10;z+MAsNnpAKnP4wCpz+MAv+30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sNnpAKnP4wCpz+MAqc/jAL/t&#10;9A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jj&#10;7wCpz+MAqc/jAKnP4wC44+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uOPvAKnP4wCpz+MAqc/j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v+30&#10;AKnP4wCpz+MAqc/jAL/t9A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xfb6AKnP4wCpz+MAqc/jAL/t9A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44+8A&#10;qc/jAKnP4wCpz+M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X2+gCpz+MAqc/jAKnP4wDM//8AzP//AMz//wDM//8AzP//AMz//wDM//8AzP//AMz//wDM//8A&#10;zP//AMz//wDM//8AzP//AMz//wDM//8AzP//AMz//wDM//8AtOHhAAAAAABvi4s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xfb6AKnP4wCp&#10;z+MAqc/j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qc/jAKnP4wCpz+MAzP//AMz//wDM//8A&#10;zP//AMz//wDM//8AzP//AMz//wDM//8AzP//AMz//wDM//8AzP//AMz//wDM//8AzP//AMz//wDM&#10;//8AzP//AMz//wDM//8AzP//ALTh4QAAAAAAb4uL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X2+gCpz+MAqc/jAKnP&#10;4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sNnp&#10;AKHE3Q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B7mZkAAAAAAJC0tA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pz+MAsNnp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Cpz+MAuOPv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Ljj7wCpz+M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Cpz+MAuOPv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uOPvAKnP4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Cw2ekAuOPv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w2ekAuOPv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F9voAocTd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tOTkALTk5AMz//wDM//8A&#10;zP//AMz//wDM//8AzP//AMz//wDM//8AzP//AMz//wDM//8AzP//AMz//wDM//8AzP//AMz//wDM&#10;//8AzP//AMz//wDM//8AzP//AMz//wDM//8AzP//AMz//wDM//8AzP//AMz//wC04eEAAAAAAG+L&#10;iwDE9fU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KHE3QDF9vo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ocTd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LTk5AC05OQDM//8AzP//AMz//wDM//8AzP//AMz//wDM&#10;//8AzP//AMz//wDM//8AzP//AMz//wDM//8AzP//AMz//wDM//8AzP//AMz//wDM//8AzP//AMz/&#10;/wDM//8AzP//AMz//wDM//8AzP//AMz//wDM//8AzP//AMz//wCGp6cAhqen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ocTd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KnP4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KnP4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C/7fQAuOPv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KnP4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sNnp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LDZ6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qc/j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ChxN0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LTk5AC05O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xfb6ALDZ6Q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xfb6AKnP4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sDAAHuZmQCQtLQA&#10;AAAAAJC0tADM//8AzP//AMz//wDM//8AzP//AMz//wDM//8AzP//AMz//wDM//8AzP//AMz//wDM&#10;//8AzP//AC05OQAtOT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KnP4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Ch&#10;xN0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T19QBDU1MAU2hoAKPMzABDU1MAzP//AMz//wDM&#10;//8AzP//AMz//wDM//8AzP//AMz//wDM//8AzP//AMz//wDM//8AzP//AMz//wAtOTkALTk5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ChxN0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v+30ALDZ6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hxN0Axfb6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Cpz+MAv+30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44+8AsNnp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Jm51wDF9vo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tOHhAAAAAABvi4sAxPX1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44+8A&#10;qc/j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mbnXAMX2+g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hqenAIanp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44+8Aqc/j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C05OQAtOTkAzP//AMz//wDM//8AzP//AMz//wDM//8AzP//AMz//wDM//8AzP//&#10;AMz//wDM//8AzP//AMz//wDM//8AzP//AMz//wDM//8AzP//AMz//wDM//8AzP//AMz//wDM//8A&#10;zP//AMX2+gChxN0Aqc/j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xfb6AKnP4wChxN0AuOPv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qc/jAKnP4wCpz+M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L/t9ACpz+MAocTdALDZ6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KnP4wCpz+MAqc/jAMX2+g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F9voAqc/jAKnP4wCpz+MAxfb6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L/t9ACpz+MAqc/jAKnP4wDF9vo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C97e0AzP//AMz//wDM//8AzP//AMz//wDM&#10;//8AzP//AMz//wDM//8AzP//AMz//wDM//8AzP//AMz//wDM//8AzP//AMz//wDM//8AzP//AMz/&#10;/wDM//8AzP//ALDZ6QCpz+MAocTdAKnP4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X2+gCpz+MAqc/jAKnP4wC44+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AA&#10;AAAAzP//AMz//wB/np4AExgYAIanpwDM//8AzP//AMz//wDM//8AzP//AMz//wDM//8AzP//AMz/&#10;/wDM//8AzP//AMz//wDM//8AzP//AMz//wDM//8AzP//AMz//wDM//8AzP//AMz//wDM//8AzP//&#10;AMz//wDF9voAsNnpAKnP4wCpz+MAqc/jAL/t9A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/t9ACpz+MAqc/jAKnP4wCw2ek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AAAAAMz//wB/np4ADhMTADlG&#10;RgDF9vYAzP//AMz//wDM//8AzP//AMz//wDM//8AzP//AMz//wDM//8AzP//AMz//wDM//8AzP//&#10;AMz//wDM//8AzP//AMz//wDM//8AzP//AMz//wDM//8AzP//AMz//wDM//8AzP//AMz//wDM//8A&#10;zP//AMz//wC44+8Aqc/jAKnP4wCpz+MAsNnpAMX2+g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v+30AKnP4wCw2ekA&#10;qc/jAKnP4wC44+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AAAAAB/np4ADhMTAFNnZwDM//8AzP//AMz//wDM//8AzP//&#10;AMz//wDM//8AzP//AMz//wDM//8AzP//AMz//wDM//8AzP//AMz//wDM//8AzP//AMz//wDM//8A&#10;zP//AMz//wDM//8AzP//AMz//wDM//8AzP//AMz//wDM//8AzP//AMz//wDM//8AzP//AMz//wDM&#10;//8AzP//AMz//wCw2ekAqc/jAKnP4wCw2ekAqc/jALjj7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w2ekAqc/jALDZ6QCpz+MAqc/jALjj7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AAAAAADhMTAFNnZwDM//8AzP//AMz//wDM//8AzP//AMz//wDM//8AzP//AMz//wDM//8A&#10;zP//AMz//wDM//8AzP//AMz//wDM//8AzP//AMz//wDM//8AzP//AMz//wDM//8AzP//AMz//wDM&#10;//8AzP//AMz//wDM//8AzP//AMz//wDM//8AzP//AMz//wDM//8AzP//AMz//wDM//8AzP//AMz/&#10;/wDM//8AzP//AMz//wC/7fQAsNnpAKnP4wCpz+MAsNnpAKnP4wCw2ekAv+30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44+8AsNnpAKnP4wCpz+MAsNnpAKnP4wCw2ekAxfb6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LDZ6QCw2ekAqc/jALDZ6QCpz+MAsNnpAKnP4wCw&#10;2ekAv+30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sNnpALDZ6QCw2ekAsNnpALDZ6QCpz+MAsNnpALDZ6QCw2ekAsNnp&#10;ALDZ6QCw2ekAqc/jALDZ6QCw2ekAsNnpALDZ6QCw2ekAsNnpAH+TxACw2ekAsNnpALDZ6QCw2ekA&#10;sNnpAKnP4wCw2ekAsNnpALDZ6QCw2ekAsNnpALDZ6QCw2ekAqc/jALDZ6QCw2ekAsNnpALDZ6QC4&#10;4+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BfZK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anW2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Gp1tg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BqdbY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uOPvAKHE&#10;3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LDZ6QCRrdE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ka3R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sNnpAJGt0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DZ6QCZudc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o8zMAAAAAAAAAAAAAAAAAGJ6egC87OwAzP//AMT19QBienoAAAAAAAAAAABvi4sAzP//AJrA&#10;wABTaGgAU2hoAKPMzAAAAAAAAAAAAGJ6egBTaGgAzP//AC05OQC04eEAb4uLAJC0tADM//8Ao8zM&#10;AFNoaADM//8AYnp6AAAAAABienoALTk5AKPMzACQtLQAb4uL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KPMzABTaGgAzP//AMz/&#10;/wCGp6cAQ1NTAMz//wBvi4sAhqenAMz//wDM//8AzP//AMz//wBDU1MAmsDAAMz//wBTaGgAhqen&#10;AMz//wB7mZkAU2hoAMz//wAtOTkAtOHhAG+LiwCQtLQAzP//AKPMzABTaGgAo8zMAC05OQDE9fUA&#10;vOzsAC05OQCjzMwAkLS0AG+Li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jzMwAU2hoAMz//wDM//8AzP//AGJ6egCawMAAU2ho&#10;AAAAAAAAAAAAAAAAAAAAAADE9fUALTk5AKPMzADM//8AtOHhAGJ6egAAAAAAAAAAAFNoaADM//8A&#10;LTk5ALTh4QBvi4sAWV6iAMz//wCjzMwAU2hoAMz//wCQtLQAAAAAAAAAAAAAAAAAo8zMAJC0tABv&#10;i4s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o8zMAFNoaADM//8AzP//AMz//wCGp6cAhqenAHuZmQB7mZkAzP//AKzX1wAtOTkA&#10;zP//AC05OQCjzMwAzP//AMz//wDM//8AzP//AIanpwBvi4sAzP//AC05OQC04eEAb4uLAEZAlgDM&#10;//8AkLS0AGJ6egDM//8AzP//AMz//wDE9fUALTk5ALTh4QCQtLQAU2hoALTh4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KPMzABTaGgA&#10;zP//AMz//wDM//8AYnp6AJrAwADE9fUAYnp6AAAAAAAAAAAAo8zMAIanpwAAAAAAAAAAAFNoaAC8&#10;7OwAhqenAIanpwCGp6cAvOzsAMz//wAtOTkAtOHhAG+LiwBBOJIAAAAAAAAAAACjzMwAzP//AJC0&#10;tACGp6cAhqenAJC0tADM//8AkLS0AG+LiwCQtLQAhqen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jzMwAU2hoAMz//wDM//8Ae5mZAENTUwDE&#10;9fUAzP//AMz//wDM//8AzP//AMz//wDM//8ALTk5AKPMzADM//8AzP//AMz//wDM//8AzP//AMz/&#10;/wDM//8ALTk5ALTh4QBvi4sAUlOg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o8zMAAAAAAAAAAAAAAAAAGJ6egC87OwAzP//AMz//wDM//8AzP//AMz/&#10;/wDM//8AzP//AC05OQCjzMwAzP//AMz//wDM//8AzP//AMz//wDM//8AzP//AC05OQC04eEAb4uL&#10;AF9oo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tOTkAtOHhAG+LiwCQtLQ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f5PE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Gp1tg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jj7wB/k8Q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ka3R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uOPvAJm51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sq3RANvZ6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LKt0QDb2e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H+engCMrq4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CyrdEA29np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AAAAAAAAAAAzP//AFZrawAAAAAA&#10;XHN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p6HLAPb2+g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AAAAAAAAAAAFNnZwAAAAAAU2dn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AAAAAAAAAAAPFBQAc5CQ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AAAAAAAAAAAAAAAAAAA&#10;AAAAAAA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AAAAAAAAAAAAAAAAAAAAAAAAAA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D///8A////AP///wD///8A////AP///wD///8A////AP///wD///8A////AP//&#10;/wD///8A////AP///wD///8A////AP///wD///8A////AP///wD///8A////AP///wD///8A////&#10;AP///wCOhb0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gHW2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IB1tg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CAdbY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p6HL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NvZ6QCyrdE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19fXAFNTUwAAAAAAAAAAALS0tAB6enoAp6enAP///wBoaGgA&#10;i4uLANfX1wBoaGgAAAAAAOzs7ACLi4sAAAAAAAAAAABTU1MA7OzsAAAAAADX19cA////AJmZmQCZ&#10;mZkA4eHhADk5OQAAAAAAaGhoAAAAAADs7OwA////AP///wD///8A////AP///wD///8A////AP//&#10;/wDb2ekAsq3R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enp6AOzs7AC0tLQA&#10;zMzMADk5OQDAwMAA////AP///wD///8A9fX1AFNTUwCLi4sAU1NTAPX19QCLi4sAi4uLAP///wC0&#10;tLQAaGhoAPX19QD///8A////AP///wAAAAAA19fXAP///wCZmZkAmZmZAIuLiwCLi4sA////ALS0&#10;tAAAAAAA7OzsAHp6egD///8Ai4uLAPX19QD///8A////AP///wD///8A0s/jALKt0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enp6AJmZmQCZmZkAenp6AOzs7AAAAAAAAAAAAAAAAAAA&#10;AAAAU1NTAP///wDMzMwAAAAAAMzMzAD///8Aenp6AJmZmQD///8AmZmZAAAAAAAAAAAAAAAAAAAA&#10;AADAwMAAAAAAANfX1wD///8AmZmZAJmZmQBTU1MAwMDAAP///wDX19cAAAAAAOzs7AC0tLQAaGho&#10;ALS0tABTU1MA7OzsAP///wD///8A////ALKt0QDb2e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ZmZAHp6egDAwMAAU1NTAP///wD///8AOTk5ALS0tAD///8Ap6enAGhoaAD19fUAU1NTAIuL&#10;iwBoaGgA////AHp6egCZmZkA////ALS0tABTU1MA9fX1AOzs7AA5OTkAzMzMAAAAAAC0tLQA////&#10;AGhoaACnp6cAi4uLAGhoaAD///8A19fXAAAAAADs7OwA////AHp6egCZmZkAtLS0AGhoaAD///8A&#10;////AP///wDSz+MA5ePv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X19QBoaGgAmZmZAJmZ&#10;mQB6enoA////ANfX1wBTU1MAAAAAADk5OQDh4eEAenp6AIuLiwD///8Ap6enAAAAAAAAAAAAAAAA&#10;AAAAAADs7OwAi4uLAAAAAAAAAAAAmZmZAP///wAAAAAAaGhoAAAAAAA5OTkA4eHhAOzs7ABoaGgA&#10;AAAAAAAAAAAAAAAA7OzsALS0tABoaGgAtLS0AFNTUwDs7Ow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Hp6egDs7OwAtLS0ANfX1wD///8A////&#10;AP///wD///8A////AP///wD///8A////AP///wD///8Aenp6AJmZmQD///8A////AP///wD///8A&#10;////AP///wD///8A////AP///wD///8A////AP///wD///8A////AP///wDX19cAAAAAAOzs7AB6&#10;enoA////AIuLiwD19fU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Hp6egCZmZkA////AP///wD///8A////AP///wD///8A////AP///wD/&#10;//8A////AP///wD///8A////AP///wD///8A19fXAAAAAADs7Ow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NfX1wAAAAAA7Ozs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IB1tg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CAdbY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F9kr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RrdE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X29g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AAAAADM//8Axfb6AH+engARFRUAt+Tk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AAAAAsNnpAFZm&#10;fAAOExMAU2dn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AAAAAElbYgAAAAAAU2dn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AAAAAAAAAAAO0ZU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AAAAA&#10;AAAAAAAAAAAAAAAAAAAA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jj7wCpz+M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/7fQAsNnpALDZ6QCw2ekAsNnpAKHE3QCw2ekAsNnpALDZ6QCw2ekA&#10;sNnpALDZ6QCw2ekAsNnpALDZ6QCw2ekAsNnpALDZ6QCw2ekAsNnpALDZ6QCw2ekAsNnpALDZ6QCp&#10;z+MAsNnpALDZ6QCw2ekAsNnp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F9vo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X2+gCw2ekAqc/jALDZ6QCw2ekAqc/jALDZ6QCw2ekAqc/jALDZ6QCw2ekA&#10;uOPvAMz//wDM//8AzP//AMz//wDM//8AzP//AMz//wDM//8AzP//AMz//wDM//8AzP//AMz//wDM&#10;//8AzP//AMz//wDM//8AzP//AMz//wDM//8AzP//AMz//wDM//8AzP//AMz//wDM//8AzP//AMz/&#10;/wC44+8AsNnpALDZ6QCpz+MAsNnpALDZ6QCpz+MAsNnpALDZ6QCpz+MAsNnpAL/t9A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ka3RALDZ6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/t9ACw2ekAqc/jAKnP4wCw2ekAqc/jALDZ6QCw2e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44+8AsNnpAKnP4wCw2ekAqc/jAKnP4wCw2ekA&#10;uOPv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IihywCw&#10;2e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F9voAsNnpAKnP4wCpz+MA&#10;sNnpAKnP4wC44+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/t9ACw2ekAqc/jAKnP4wCp&#10;z+MAsNnpAL/t9A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BqdbY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X2+gCw2ekAqc/jAKnP4wCpz+MAsNnp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C44+8Aqc/jAKnP&#10;4wCpz+MAsNnpAMX2+g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anW2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X2+gCpz+MAqc/jAKnP4wCw2e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w2ekAqc/j&#10;AKnP4wCpz+MAv+30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Jm51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Cp&#10;z+MAqc/jAKnP4wCw2e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jj7wCpz+MA&#10;qc/jAKnP4wDF9vo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C/7fQAqc/jAKnP4wCpz+MAxfb6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qc/jAKnP4wCp&#10;z+MAv+30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v+30AKnP&#10;4wChxN0AuOPv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jj7wCpz+MAocTdALjj&#10;7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X2+gCpz+MAocTdALjj7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/7fQAocTdAKnP4wC/7fQ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C/7fQ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qc/j&#10;AKnP4wCpz+M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uOPvAKHE3QCpz+M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anW2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X2+gChxN0Aqc/jAMX2+g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xfb6AKnP4wChxN0Av+30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Gp1tg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v+30AKHE3QCpz+MAzP//AMz//wDM//8AzP//AMz//wDM//8AzP//AMz//wDM//8AzP//AMz//wDM&#10;//8AzP//AMz//wDM//8AzP//ALTh4QAAAAAAb4uL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LDZ6QCpz+MAsNnp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X2+gBqdbY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qc/jALDZ6QDM//8AzP//AMz//wDM&#10;//8AzP//AMz//wDM//8AzP//AMz//wDM//8AzP//AMz//wDM//8AzP//AMz//wDM//8AzP//AMz/&#10;/wC04eEAAAAAAG+Li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/t9AChxN0AsNnp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ka3R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v+30AKnP4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X2+gDF9vo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ocTdALjj7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hxN0AmbnX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ka3RALDZ6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sDAAAAAAABienoAzP//AMz//wDM//8AzP//AMz/&#10;/wDM//8AzP//AMz//wDM//8AzP//AMz//wDM//8AzP//AMz//wDM//8AzP//AMz//wDM//8AzP//&#10;AMz//wDM//8AzP//AMz//wDM//8AzP//AMz//wDM//8AzP//AMz//wDM//8AzP//AMz//wDM//8A&#10;zP//AMz//wDM//8AzP//AMz//wDM//8AzP//AMz//wDM//8AzP//ALjj7wChxN0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JGt0QCw2e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KnP&#10;4wC44+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xfb6AJm51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RrdEAsNnp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KnP4wC44+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F9voAmbnX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sNnpAL/t9A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KnP4wC44+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X2+gChxN0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jj7wCw2e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LTk5AC05OQDM//8AzP//AMz//wDM//8AzP//AMz//wDM&#10;//8AzP//AMz//wDM//8AzP//AMz//wDM//8AzP//AMz//wDM//8AzP//AMz//wDM//8AzP//AMz/&#10;/wDM//8AzP//AMz//wDM//8AzP//AMz//wDM//8AtOHhAAAAAABvi4sAxPX1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uOPvAKnP4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X2+gChxN0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C05OQAtOTkAzP//AMz//wDM//8AzP//AMz//wDM//8AzP//AMz//wDM//8AzP//AMz/&#10;/wDM//8AzP//AMz//wDM//8AzP//AMz//wDM//8AzP//AMz//wDM//8AzP//AMz//wDM//8AzP//&#10;AMz//wDM//8AzP//AMz//wDM//8AhqenAIanp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uOPv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BqdbYAzP//AMz//wDM//8AzP//AMz//wDM//8AzP//AMz//wDM//8AzP//AMz/&#10;/wDM//8AzP//AMz//wDM//8AzP//AMz//wDM//8AzP//AMz//wDM//8AzP//AMz//wDM//8AzP//&#10;AMz//wDM//8AzP//AMz//wDM//8AzP//AMz//wDM//8AzP//AMz//wDM//8AzP//AMz//wDM//8A&#10;zP//AMz//wDM//8AzP//AMz//wDM//8AzP//AMz//wCpz+M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C05OQAtOT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C4&#10;4+8Av+30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ocTdAMz/&#10;/wDM//8AzP//AMz//wDM//8AzP//AMz//wDM//8AzP//AMz//wDM//8AzP//AMz//wDM//8AzP//&#10;AMz//wDM//8AzP//AMz//wDM//8AzP//AMz//wDM//8AzP//AMz//wDM//8AzP//AMz//wDM//8A&#10;zP//AMz//wDM//8AzP//AMz//wDM//8AzP//AMz//wDM//8AzP//AMz//wDM//8AzP//AMz//wDM&#10;//8AzP//AMz//wC44+8Av+30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JrAwAB7mZkAkLS0AAAAAACQtLQAzP//AMz//wDM&#10;//8AzP//AMz//wDM//8AzP//AMz//wDM//8AzP//AMz//wDM//8AzP//AMz//wAtOTkALTk5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KnP4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qc/j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E9fUAQ1NTAFNoaACjzMwAQ1NTAMz//wDM//8AzP//AMz//wDM//8AzP//AMz/&#10;/wDM//8AzP//AMz//wDM//8AzP//AMz//wDM//8ALTk5AC05O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w2ek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LDZ6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qc/j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DZ6Q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xfb6AL/t9ADM//8AzP//AMz//wDM&#10;//8AzP//AMz//wDM//8AzP//AMz//wDM//8AzP//AMz//wDM//8AzP//AMz//wDM//8AzP//AMz/&#10;/wDM//8AzP//AMz//wDM//8AzP//AMz//wDM//8AzP//AMz//wDM//8AzP//AMz//wDM//8AzP//&#10;AMz//wDM//8AzP//AMz//wDM//8AzP//AMz//wDM//8AzP//AMz//wDM//8AzP//AMz//wDM//8A&#10;sNnp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pz+M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LDZ6QCRrdEAzP//AMz//wDM//8AzP//AMz//wDM//8AzP//AMz/&#10;/wDM//8AzP//AMz//wDM//8AzP//AMz//wDM//8AzP//AMz//wDM//8AzP//AMz//wDM//8AzP//&#10;AMz//wDM//8AzP//AMz//wDM//8AzP//AMz//wDM//8AzP//AMz//wDM//8AzP//AMz//wDM//8A&#10;zP//AMz//wDM//8AzP//AMz//wDM//8AzP//AMz//wDM//8AzP//AKnP4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b4uLAAAAAAC04eEAzP//AMz//wDM//8AzP//AMz//wDM&#10;//8AzP//AMz//wDM//8AzP//AMz//wDM//8AzP//AMz//wDM//8AzP//AMz//wDM//8AzP//AMz/&#10;/wDM//8AzP//AMz//wDM//8AzP//AMz//wDM//8AzP//AMz//wDM//8AzP//AMz//wDM//8AzP//&#10;AMz//wDM//8AzP//AMz//wDM//8AzP//AMz//wDM//8AzP//AMz//wBvi4sAQ1NTAJrAwA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sNnp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Cw2ekAka3RAMz//wDM//8AzP//AMz//wDM//8AzP//AMz//wDM//8AzP//AMz//wDM//8AzP//&#10;AMz//wDM//8AzP//AMz//wDM//8AzP//AMz//wDM//8AzP//AMz//wDM//8AzP//AMz//wDM//8A&#10;zP//AMz//wDM//8AzP//AMz//wDM//8AzP//AMz//wDM//8AzP//AMz//wDM//8AzP//AMz//wDM&#10;//8AzP//AMz//wDM//8AzP//AMz//wCw2e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G+LiwAAAAAAtOHhAMz//wDM//8AzP//AMz//wDM//8AzP//AMz//wDM//8AzP//AMz/&#10;/wDM//8AzP//AMz//wDM//8AzP//AMz//wDM//8AzP//AMz//wDM//8AzP//AMz//wDM//8AzP//&#10;AMz//wDM//8AzP//AMz//wDM//8AzP//AMz//wDM//8AzP//AMz//wDM//8AzP//AMz//wDM//8A&#10;zP//AMz//wDM//8AzP//AMz//wDM//8AzP//AMT19QAtOTkAxPX1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KnP&#10;4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X2+gChxN0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o8zMAAAAAACGp6cA&#10;zP//AMz//wDM//8AzP//AMz//wDM//8AzP//AMz//wDM//8AzP//AMz//wDM//8AzP//AMz//wDM&#10;//8AzP//AMz//wDM//8AzP//AMz//wDM//8AzP//AMz//wDM//8AzP//AMz//wDM//8AzP//AMz/&#10;/wDM//8AzP//AMz//wCQtLQAAAAAAJC0tA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DZ&#10;6QC/7fQ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uOPv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sNnpALjj7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Gp1tgDF9vo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hxN0Axfb6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GJ6egAtOTkArNfXAC05OQC87OwAzP//AMz//wDM//8AzP//&#10;AMz//wDM//8AzP//AMz//wDM//8AzP//AMz//wDM//8AzP//AJC0tAAAAAAAkLS0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Zudc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BqdbY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Jm51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hxN0A&#10;xfb6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anW2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F9voAmbnX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pz+MAuOPv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Gp1tg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X2+gCZudc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pz+MAuOPv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pz+M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xfb6AJm51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ChxN0AuOPv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sNnp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Gp1&#10;tg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X2+gBqdbY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ka3R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sNnpAJGt0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/7fQAocTdALDZ6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JC0tAAAAAAAkLS0AMz//wDM//8AzP//&#10;AMz//wDM//8AzP//AMz//wDM//8AzP//AMz//wDM//8AzP//AMz//wDM//8AzP//AMz//wC04eEA&#10;AAAAAG+LiwDM//8AzP//AMz//wDM//8AzP//AMz//wDM//8AzP//AMz//wDM//8AzP//AMz//wDM&#10;//8AzP//AMz//wDM//8AzP//AMz//wDM//8AzP//AMz//wDM//8AzP//AMz//wDM//8AzP//AMz/&#10;/wDM//8AzP//AMz//wDM//8AzP//AMz//wDM//8Av+30AKHE3QCw2ek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X2+gC44+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/7fQAocTdALDZ6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Cw2ekAqc/jALDZ6Q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w2ekAf5PEAMz//wDM//8AzP//AMz//wCpz+MAuOPv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/7fQAocTdAKnP4wDF9vo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KnP4wChxN0Av+30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F9k&#10;rwDF9voAzP//AMz//wDF9voAUk+o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qc/jAKHE3QC44+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/7fQAocTdAKnP4wDF9vo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ZudcAmbnXAMz//wDM//8Aka3R&#10;AJm51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v+30AKHE3QCpz+MAv+30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xfb6AKnP4wChxN0AuOPv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xfb6AF9krwC44+8AuOTwAFJPqA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Ljj7wChxN0Aqc/j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X2+gCpz+MAqc/jAKnP4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B/k8QAdYW9AHB9ugCpz+M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C44+8AocTdAKnP4wC44+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/7fQAqc/jAKnP4wCpz+M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X2+gCw2ekAsNnp&#10;ALDZ6QCw2ekAsNnpALDZ6QCw2ekAsNnpALDZ6QCw2ekAsNnpALDZ6QC/7fQAzP//AMz//wDM//8A&#10;zP//AMz//wDM//8AzP//AMz//wDM//8AzP//AMz//wDM//8AzP//AMz//wDM//8Av+30AEtEpABf&#10;ZK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v+30&#10;AKnP4wCpz+MAqc/jAMX2+g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F9voAqc/jAKnP4wCpz+MAuOPv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w2ekA&#10;qc/jAKnP4wCpz+MAxfb6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F9voAqc/jAKnP4wChxN0AsNnp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sNnpALDZ6QCpz+MAsNnpALDZ&#10;6QCpz+MAsNnpALDZ6QCpz+MAsNnpALDZ6QCw2e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44+8AsNnp&#10;ALDZ6QCpz+MAsNnpALDZ6QCpz+MAsNnpALDZ6QCpz+MAsNnpALDZ6QC/7fQ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DZ6QCp&#10;z+MAqc/jAKnP4wCw2e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44+8Aqc/j&#10;AKnP4wCpz+MAsNnp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Ljj7wCw2ekAqc/jALDZ&#10;6QCpz+MAsNnpAKnP4wCw2ekAsNnp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uOPvALDZ6QCpz+MAsNnpAKnP4wCw2ekAsNnpAKnP4wCw&#10;2ekAxfb6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xfb6ALDZ&#10;6QCpz+MAqc/jAKnP4wCw2ekAxfb6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xfb6ALDZ6QCpz+MAqc/jALDZ6QCpz+MAv+30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LDZ&#10;6QCpz+MAsNnpAKnP4wCw2ekAqc/jALDZ6QC/7fQ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DZ6QCpz+MAsNnpAKnP&#10;4wCw2ekAqc/jALDZ6QDF9vo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LDZ6QCpz+MAsNnpAKnP4wCpz+MAsNnpALjj7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jj7wCw2ekAqc/jAKnP4wCw2ekAocTdALDZ6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C44+8Aqc/jALDZ6QCpz+MAqc/jALDZ6QDF9vo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sNnp&#10;AKnP4wCw2ekAqc/jAKnP4wCw2e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Ljj7wCpz+MAqc/jALDZ6QCpz+MAv+30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xfb6ALDZ6QCpz+MAqc/jAKnP4wCw2e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v+30ALDZ6QCw2ekAqc/jALDZ6QCw2ekAsNnpAKnP&#10;4wCw2ekAsNnpALDZ6QCw2ekAsNnpAKnP4wCw2ekAsNnpALDZ6QCw2ekAsNnpALDZ6QCw2ekAsNnp&#10;ALDZ6QCw2ekAsNnpALDZ6QCpz+MAsNnpALDZ6QCw2ekAsNnpALDZ6QCpz+MAsNnpALDZ6QCw2ekA&#10;qc/jALDZ6QCw2ekAv+30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LDZ6QCpz+MAqc/jAKnP4wC/7fQAzP//AMz//wDM//8AzP//AMz//wDM//8AzP//AMz//wDM//8A&#10;zP//AMz//wDM//8AzP//AMz//wDM//8AzP//AMz//wDM//8AzP//AMz//wCQtLQAAAAAAJC0tA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xfb6ALDZ6QCpz+MAqc/jAKnP4wC/7fQ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Ljj7wCpz+MAqc/jAKnP4wDF9voAzP//AMz//wDM//8A&#10;zP//AMz//wDM//8AzP//AMz//wDM//8AzP//AMz//wDM//8AzP//AMz//wDM//8AzP//AMz//wDM&#10;//8AzP//AMz//wDM//8AzP//AMz//wDM//8AkLS0AAAAAACQtLQ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uOPvAKnP4wCpz+MAqc/j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KenpwAAAAAAAAAAAAAAAAC0tLQA////AGhoaAAAAAAAAAAA&#10;ADk5OQDAwMAA////AHp6egAAAAAAaGhoAFNTUwAAAAAA9fX1AIuLiwAAAAAAAAAAAFNTUwAAAAAA&#10;4eHhAIuLiwAAAAAA4eHhAP///wDh4eEAAAAAAIuLiwD///8Ap6enAAAAAAAAAAAAU1NTAMzMzAD1&#10;9fU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LS0tAAAAAAAp6enAP///wCZmZkAAAAAAMzMzAD///8A////APX19QA5OTkAOTk5AOHh4QAAAAAA&#10;enp6AP///wBTU1MAAAAAAPX19QAAAAAAU1NTAP///wCLi4sAAAAAAOHh4QCLi4sAAAAAAOHh4QD/&#10;//8A4eHhAAAAAACLi4sAwMDAAAAAAACnp6cA////AGhoaAA5OTkA4eHh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CLi4sAAAAAAMzMzAD///8A&#10;tLS0AAAAAACnp6cA////AHp6egAAAAAAOTk5AOzs7ADh4eEAAAAAAIuLiwD///8AaGhoAAAAAAD1&#10;9fUAtLS0AFNTUwAAAAAAAAAAAAAAAADh4eEAi4uLAAAAAADh4eEA////AOHh4QAAAAAAi4uLAKen&#10;pwAAAAAAzMzMAP///wCLi4sAAAAAAOHh4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KnP4wCw2e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i4uLAAAAAADMzMwA////ALS0tAAAAAAAp6enAHp6egAA&#10;AAAAzMzMAP///wD///8A4eHhAAAAAACLi4sA////AGhoaAAAAAAA9fX1AP///wD///8A////AGho&#10;aAAAAAAA7OzsAIuLiwAAAAAAAAAAAAAAAADh4eEAAAAAAIuLiwDAwMAAAAAAAKenpwD///8AaGho&#10;ADk5OQD19fU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IuLiwAAAAAAzMzMAP///wC0tLQAAAAAAKenpwDh4eEAaGhoAAAAAAAAAAAAaGhoAOHh&#10;4QAAAAAAi4uLAP///wBoaGgAAAAAAPX19QCLi4sAAAAAAAAAAAAAAAAAtLS0AP///wCLi4sAAAAA&#10;AHp6egAAAAAA4eHhAAAAAACLi4sA////AKenpwAAAAAAAAAAAFNTUwDMzMwA7Ozs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FNoaAAA&#10;AAAArNfX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C4&#10;4+8AsNnp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CLi4sAAAAAAMzM&#10;zAD///8AtLS0AAAAAACnp6c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qc/j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KHE3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i4uLAAAAAADMzMwA////ALS0tAAAAAAAp6en&#10;AP///wD///8A////AP///wD///8A////AP///wD///8A////AP///wD///8A////AP///wD19fUA&#10;OTk5ANfX1wD///8A////AP///wD///8A////AP///wDh4eEAAAAAAIuLi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KnP4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w2e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KenpwBTU1MA7Ozs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Cpz+M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G+LiwAAAAAAtOHhAMz//wDM//8AzP//AMz//wDM//8AzP//AMz//wDM&#10;//8AzP//AMz//wDM//8AzP//AMz//wDM//8AzP//AMz//wDM//8AzP//AMz//wDM//8AzP//AMz/&#10;/wDM//8AzP//AMz//wDM//8AzP//ALTh4QAAAAAAb4uLAMT19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sNnp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qc/j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Bv&#10;i4sAAAAAALTh4QDM//8AzP//AMz//wDM//8AzP//AMz//wDM//8AzP//AMz//wDM//8AzP//AMz/&#10;/wDM//8AzP//AMz//wDM//8AzP//AMz//wDM//8AzP//AMz//wDM//8AzP//AMz//wDM//8AzP//&#10;AMz//wDM//8AzP//AIanpwCGp6c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KHE3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29npAOXj7wD///8A////&#10;AP///wD///8A////AP///wD///8A////AP///wD///8A////AP///wD///8A////AP///wD///8A&#10;////AP///wD29voA0s/j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IxN0A////AP///wD///8A////AP///wD///8A&#10;////AP///wD///8A////AP///wD///8A////AP///wD///8A////AP///wD///8AvbnX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9vb6AMjE3QD///8A////AP///wD///8A////AP///wD///8A////AP///wD/&#10;//8A////AP///wD///8A////AP///wD///8A0s/jAO7t9A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l&#10;4+8A29npAP///wD///8A////AP///wD///8A////AP///wD///8A////AP///wD///8A////AP//&#10;/wD///8A7u30ANvZ6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L/t9AChxN0Aqc/jAMX2+gDM//8AzP//AMz//wDM//8A&#10;zP//AMz//wDM//8AzP//AMz//wDM//8AzP//AMz//wDM//8AzP//AMz//wDM//8AzP//AMz//wDM&#10;//8AzP//AMz//wDM//8AzP//AMz//wBTaGgAAAAAALTh4QDM//8AzP//AMz//wDM//8AzP//AMz/&#10;/wDM//8AzP//AMz//wDM//8AzP//AIanpwAAAAAAo8zM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Bv&#10;i4sAAAAAALTh4QDM//8AzP//AMz//wDM//8AzP//AMz//wDM//8AzP//AMz//wDM//8AzP//AMz/&#10;/wDM//8AzP//AMz//wDM//8AzP//AMz//wDM//8AzP//AMz//wDM//8AzP//AMz//wDM//8AzP//&#10;AMz//wDM//8AzP//AMz//wDM//8AzP//ALDZ6QCpz+MAsNnp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MjE3QD29voA////AP//&#10;/wD///8A////AP///wD///8A////AP///wD///8A////AP///wD///8A////AL251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Cpz+MAqc/jAKnP4wDM//8AzP//AMz//wDM//8AzP//AMz//wDM&#10;//8AzP//AMz//wDM//8AzP//AMz//wDM//8AzP//AMz//wDM//8AzP//AMz//wDM//8AzP//AMz/&#10;/wDM//8AU2hoAAAAAAC04eEAzP//AMz//wC04eEAAAAAAG+LiwDM//8AzP//AMz//wDM//8AzP//&#10;AMz//wCGp6cAAAAAAKPMzA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vbnXAP///wD///8A////AP///wD///8A////&#10;AP///wD///8A////AP///wD///8A////AMjE3QD29vo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F9voAqc/jAKnP4wCpz+MAxfb6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xPX1AENTUwBTaGgAo8zMAENTUwDM//8AzP//AMz//wDM//8AzP//AMz//wDM//8AzP//AMz/&#10;/wDM//8AzP//AMz//wDM//8AzP//AG+LiwAAAAAAtOHhAMz//wDM//8AzP//AMz//wDM//8AzP//&#10;AMz//wDM//8AzP//AMz//wDM//8AzP//AMz//wDM//8AzP//AMz//wDM//8AzP//AMz//wDM//8A&#10;zP//AMz//wDM//8AzP//AMz//wDM//8AuOPvAKHE3QCpz+MAuOPv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O7t9ADSz+MA////AP///wD///8A////AP///wD///8A////AP///wD///8A&#10;////ANvZ6QDl4+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KnP4wCpz+MAqc/jALjj7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v+30AKnP4wCp&#10;z+MAqc/jAL/t9A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29npAO7t9AD///8A////AP///wD///8A////AP///wD///8A////APb2+gDIxN0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C/7fQAqc/jAKnP4wCpz+MAsNnpAMX2+g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uOPvAKnP4wCpz+MAqc/jALjj7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C9udcA////AP///wD/&#10;//8A////AP///wD///8A////AP///wC9udc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Cw2ekAqc/jAKnP4wCpz+MAsNnpAMX2+g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44+8Aqc/jAKnP4wCw2ekAqc/jAL/t&#10;9A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9vb6AMjE3QD///8A////AP///wD///8A////AP//&#10;/wDb2ekA7u30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Cw2ekAqc/jAKnP4wCw2ekAqc/jALDZ6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uOPvAKnP&#10;4wCw2ekAqc/jAKnP4wCw2ekAv+30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sNnpALDZ6QCpz+MAsNnpALDZ6QCw2ekAqc/jALDZ6QCw2ekAqc/jALDZ6QCw2ekAsNnp&#10;AL/t9A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X2+gCw2ekAsNnpALDZ6QCpz+MAsNnpALDZ6QCw2ekAqc/jALDZ6QCw2ekAqc/jALDZ6QCw2ekA&#10;xfb6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l4+8A29npAP///wD///8A////AP///wDu7fQA0s/j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F9voAsNnpAKnP4wCw2ekAqc/jALDZ6QCpz+MAsNnp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uOPvALDZ6QCpz+MAsNnpAKnP4wCpz+MAsNnpAL/t9A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v+30ALDZ6QCpz+MAsNnpALDZ6QCpz+MAsNnpAKnP4wCw2ekAsNnpAMX2+g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DZ6QCw2ekAqc/jALDZ6QCw&#10;2ekAqc/jALDZ6QCpz+MAsNnpALjj7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MjE3QD29voA////AP///wD///8AvbnX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X2+gCw2ekAqc/jALDZ6QCpz+MAqc/jALDZ6QCpz+MA&#10;sNnpALjj7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/t9ACw2ekAsNnpAKnP4wCw2ekAqc/jALDZ6QCpz+MAsNnpAL/t9A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sNnpAKnP4wCw2ekAqc/jALDZ6QCpz+MAsNnpALjj7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C/7fQAsNnpAKnP4wCw2ekAqc/jALDZ6QCpz+MAsNnpAMX2+g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vbnXAP///wD///8A&#10;yMTdAPb2+g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/7fQAsNnpALDZ6QCp&#10;z+MAsNnpALDZ6QCpz+MAsNnpALDZ6QCpz+MAsNnpALDZ6QC44+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F9voAsNnpALDZ6QCw2ekAqc/jALDZ6QCw2ekAqc/jALDZ6QCw2ekAqc/jALDZ6QC44+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xfb6ALDZ6QCpz+MAqc/jALDZ6QCpz+MAsNnp&#10;AMX2+g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qc/jALDZ6QCpz+MAqc/jALDZ6QC/7fQ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O7t9ADSz+MA5ePvANvZ6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/7fQAqc/j&#10;ALDZ6QCpz+MAqc/jALDZ6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uOPvAKnP4wCw2ekAqc/jAKnP4wC44+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29npADMAmQD///8A////AP///wD///8A////AP///wD///8A////AP//&#10;/wD///8A7u30ALKt0QDb2e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X2+gCw2ekAsNnpALDZ6QCw&#10;2ekAsNnpALDZ6QCw2ekAsNnpALDZ6QCw2ekAsNnpALDZ6QCw2ekAsNnpAL/t9A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qc/jAKnP4wCpz+MAuOPvAMz//wDM//8AzP//AMz//wDM//8A&#10;zP//AMz//wDM//8AzP//AMz//wDM//8AzP//AMz//wDM//8AzP//AMz//wDM//8AzP//AMz//wDM&#10;//8AzP//ALTh4QAAAAAAb4uL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v+30AKnP4wCw2ekAqc/jAKnP4wC/7fQ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////AP///wD///8A////AP///wD///8A////AP///wD///8A////AP///wDSz+MAp6HL&#10;AHFkrwCAdbYAsq3RANLP4wD29vo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Cw2ekAqc/jAKnP4wCpz+MA&#10;xfb6AMz//wDM//8AzP//AMz//wDM//8AzP//AMz//wDM//8AzP//AMz//wDM//8AzP//AMz//wDM&#10;//8AzP//AMz//wDM//8AzP//AMz//wDM//8AzP//AMz//wDM//8AzP//AMz//wC04eEAAAAAAG+L&#10;i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uOPvAKnP4wCpz+MAqc/jAMX2+g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P///wD///8A////&#10;AP///wD///8A////AP///wD///8A////AP///wD///8A////AP///wD///8A9vb6ANLP4wCyrdEA&#10;gHW2AHFkrwCnocsA0s/jAPb2+g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///8A////AP///wD///8A////AP///wD///8A&#10;////AP///wD///8A////AP///wD///8A////AP///wD///8A////AP///wD///8A29npALKt0QCA&#10;dbYAcWSvAJuTxADIxN0A7u30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////AP///wD///8A////AP///wD///8A////AP///wD///8A////AP///wD/&#10;//8A////AP///wD///8A////AP///wD///8A////AP///wD///8A////AP///wDb2ekAvbnXAI6F&#10;vQBxZK8Am5PEAMjE3QDu7fQ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P///wD/&#10;//8A////AP///wD///8A////AP///wD///8A////AP///wD///8A////AP///wD///8A////AP//&#10;/wD///8A////AP///wD///8A////AP///wD///8A////AP///wD///8A////AOXj7wC9udcAjoW9&#10;AF9PqACOhb0AvbnXAOXj7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///8A////AP///wD///8A////AP//&#10;/wD///8A////AP///wD///8A////AP///wD///8A////AP///wD///8A////AP///wD///8A////&#10;AP///wD///8A////AP///wD///8A////AP///wD///8A////AP///wD///8A5ePvAMjE3QCbk8QA&#10;cWSvAI6FvQC9udcA29np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////AP///wD///8A////AP///wD///8A////AP///wD///8A////&#10;AP///wD///8A////AP///wD///8A////AP///wD///8A////AP///wD///8A////AP///wD///8A&#10;////AP///wD///8A////AP///wD///8A////AP///wD///8A////AP///wDu7fQAyMTdAJuTxABf&#10;T6gAgHW2ALKt0QDb2ek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hxN0A&#10;sNnp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P///wD///8A////AP///wD///8A////AP///wD///8A////AP///wD///8A////AP///wD///8A&#10;////AP///wD///8A////AP///wD///8A////AP///wD///8A////AP///wD///8A////AP///wD/&#10;//8A////AP///wD///8A////AP///wD///8A////AP///wD///8A////APb2+gDSz+MAp6HLAHFk&#10;rwCAdbYAsq3RANLP4wD29vo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sDAAAAAAABieno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v+30AKnP4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29npALKt0QCAdbYA&#10;cWSvAJuTxADIxN0A7u30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ocTd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Cpz+MAxfb6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b2ekAsq3RAI6FvQBx&#10;ZK8Am5PEAMjE3QDu7fQ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KnP4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KnP4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OXj7wC9udcAjoW9AF9P&#10;qACOhb0AvbnXAOXj7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Cw2e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04eEAAAAAAG+LiwDM&#10;//8AzP//AMz//wDM//8AzP//AMz//wDM//8AzP//AMz//wDM//8AzP//AMz//wDM//8AzP//AMz/&#10;/wDM//8AzP//AMz//wDM//8AzP//AMz//wDM//8AzP//AMz//wDM//8AzP//AMz//wDM//8AkLS0&#10;AAAAAACQtLQ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Cpz+M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5ePvAMjE3QCbk8QAcWSv&#10;AI6FvQC9udcA5ePv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ocTd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tOHhAAAAAABvi4sAzP//AMz//wDM//8AzP//AMz/&#10;/wDM//8AzP//AMz//wDM//8AzP//AMz//wDM//8AzP//AMz//wDM//8AzP//AMz//wDM//8AzP//&#10;AMz//wDM//8AzP//AMz//wDM//8AzP//AMz//wDM//8AzP//AMz//wDM//8AU2hoAKPMzA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/7fQAuOPv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u7fQAyMTdAJuTxAAzAJkA&#10;v+30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N3j7wC2xN0Ax9npADMAmQDBz+MA&#10;6O30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6O30AKK51wC/7fQAzP//AMz//wDM//8AzP//ALjj7wCiudcA6O30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3ePvAKvP4wDM&#10;//8AzP//AMz//wDM//8AzP//AMz//wDM//8AzP//AKvP4wDd4+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9Pb6AKPE3QDM//8AzP//AMz//wDM//8AzP//AMz/&#10;/wDM//8AzP//AMz//wDM//8Ao8TdAPT2+g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LDE3QDM//8AzP//AMz//wDM//8AzP//AMz//wDM//8AzP//AMz//wDM//8AzP//&#10;AMz//wCwxN0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KnP4wChxN0Av+30AMz//wDM//8A&#10;zP//AMz//wDM//8AzP//AMz//wDM//8AzP//AMz//wDM//8AzP//AMz//wDM//8AzP//AMz//wDM&#10;//8AzP//AMz//wDM//8AzP//AMz//wDM//8AzP//AMz//wDM//8AQ1NTAAAAAAAAAAAAo8zMAMz/&#10;/wDM//8AzP//AMz//wDM//8AzP//AMz//wDM//8AzP//AMz//wDM//8AzP//AMz//wDM//8AzP//&#10;AG+LiwAAAAAAtOHh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tOHhAAAAAABvi4sAzP//AMz//wDM//8AzP//AMz/&#10;/wDM//8AzP//AMz//wDM//8AzP//AMz//wDM//8AzP//AMz//wDM//8AzP//AMz//wDM//8AzP//&#10;AMz//wDM//8AzP//AMz//wDM//8AzP//AMz//wDM//8AzP//AMz//wDM//8AzP//AMz//wDF9voA&#10;qc/jAKHE3QC/7fQ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Crz+MAzP//&#10;AMz//wDM//8AzP//AMz//wDM//8AzP//AMz//wDM//8AzP//AMz//wDM//8Aqc/jAPT2+g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Ljj7wChxN0Aqc/jAMX2+gDM//8AzP//AMz//wDM&#10;//8AzP//AMz//wDM//8AzP//AMz//wDM//8AzP//AMz//wDM//8AzP//AMz//wDM//8AzP//AMz/&#10;/wDM//8AzP//AMz//wDM//8AzP//AIanpwAAAAAAQ1NTAMz//wDM//8AzP//AMz//wDM//8AzP//&#10;AMz//wDM//8AzP//AMz//wDM//8AzP//AMz//wDM//8AzP//AMz//wBvi4sAAAAAALTh4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HuZmQCa&#10;wMAAb4uLAAAAAACs19cAzP//AMz//wDM//8AzP//AMz//wDM//8AzP//AMz//wDM//8AzP//AMz/&#10;/wDM//8AzP//ALTh4QAAAAAAb4uLAMz//wDM//8AzP//AMz//wDM//8AzP//AMz//wDM//8AzP//&#10;AMz//wDM//8AzP//AMz//wDM//8AzP//AMz//wDM//8AzP//AMz//wDM//8AzP//AMz//wDM//8A&#10;zP//AMz//wDM//8AzP//AMz//wDM//8AzP//AKnP4wAzAJkAqc/j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R2ekAxfb6AMz//wDM//8AzP//AMz//wDM//8A&#10;zP//AMz//wDM//8AzP//AMz//wDM//8AzP//AMz//wDR2e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Cpz+MAqc/jAKnP4wC/7fQAzP//AMz//wDM//8AzP//AMz/&#10;/wDM//8AzP//AMz//wDM//8AzP//AMz//wDM//8AzP//AMz//wDM//8AzP//AMz//wDM//8AzP//&#10;AMz//wDM//8AzP//AMz//wDM//8AzP//AMz//wDM//8AzP//AMz//wDM//8AzP//AMz//wDM//8A&#10;zP//AMz//wDM//8AzP//AMz//wDM//8Ab4uLAAAAAAC04eE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s19cAAAAAAG+LiwCQtLQAe5mZAMz/&#10;/wDM//8AzP//AMz//wDM//8AzP//AMz//wDM//8AzP//AMz//wDM//8AzP//AMz//wC04eEAAAAA&#10;AG+LiwDM//8AzP//AMz//wDM//8AzP//AMz//wDM//8AzP//AMz//wDM//8AzP//AMz//wDM//8A&#10;zP//AMz//wDM//8AzP//AMz//wDM//8AzP//AMz//wDM//8AzP//AMz//wDM//8AzP//AMX2+gCp&#10;z+MAqc/jAKnP4wDF9voAMwCZ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0dnpAMz//wDM//8AzP//AMz//wDM//8AzP//AMz//wDM//8AzP//AMz//wDM&#10;//8AzP//AMz//wDM//8AvMTd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uOPvAKnP4wCpz+MAqc/jAMX2+g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C44+8Aqc/jAKnP4wCpz+MAzP//AMz//wDM//8AzP//ADMA&#10;mQ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NHZ6QDM&#10;//8AzP//AMz//wDM//8AzP//AMz//wDM//8AzP//AMz//wDM//8AzP//AMz//wDM//8AzP//AMjP&#10;4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w2ekAqc/jAKnP4wCpz+MAv+30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X2+gCw2ekAqc/jAKnP&#10;4wCpz+MAv+30AMz//wDM//8AzP//AMz//wDM//8AzP//AMz//wAzAJk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d4+8Av+30AMz//wDM//8AzP//AMz/&#10;/wDM//8AzP//AMz//wDM//8AzP//AMz//wDM//8AzP//AL/t9ADd4+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Ljj7wCpz+MAqc/jALDZ6QCpz+MAv+30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DZ6QCpz+MAqc/jAKnP4wCw2ekAzP//AMz//wDM//8AzP//AMz//wDM//8AzP//&#10;AMz//wDM//8AzP//AMz//wDM//8AMwCZ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KbE3QDM//8AzP//AMz//wDM//8AzP//AMz//wDM//8AzP//&#10;AMz//wDM//8AzP//AMz//wCmxN0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Ljj7wCpz+MAsNnpAKnP4wCpz+MAsNnpAMX2+g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w2ekAqc/jALDZ6QCpz+MAqc/jALDZ6QDF9vo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Dz+MAxfb6AMz//wDM//8AzP//AMz//wDM//8AzP//AMz//wDM//8AzP//AMz//wDF9voA&#10;w8/j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w2ekAqc/jALDZ6QCpz+MAsNnpAKnP4wCw2ekAxfb6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44+8AsNnpAKnP4wCpz+MAsNnp&#10;AKnP4wCw2ekAxfb6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Jyt0QDM//8A&#10;zP//AMz//wDM//8AzP//AMz//wDM//8AzP//AMz//wDF9voAnK3R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LDZ6QCpz+MAsNnpALDZ6QCpz+MA&#10;sNnpAKnP4wCw2ekAuOPv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xfb6ALDZ6QCw2ekAqc/j&#10;ALDZ6QCpz+MAsNnpAKnP4wCw2ekAv+30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09voAnK3RAL/t9ADM//8AzP//AMz//wDM&#10;//8AzP//AMz//wC/7fQAp7nX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/t9ACw&#10;2ekAsNnpAKnP4wCw2ekAqc/jALDZ6QCw2ekAqc/jALDZ6QCw2ekAsNnp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/7fQAsNnpALDZ6QCpz+MAsNnp&#10;ALDZ6QCpz+MAsNnpALDZ6QCpz+MAsNnpALDZ6QDM//8AzP//AMz//wDM//8AzP//AMz//wDM//8A&#10;zP//AMz//wDM//8AzP//AMz//wDM//8AzP//AMz//wDM//8AzP//AMz//wDM//8AzP//AMz//wDM&#10;//8AzP//AMz//wDM//8AzP//AMz//wDM//8AzP//AMz//wDM//8AzP//AMz//wDM//8AzP//AMz/&#10;/wDM//8AzP//AMX2+g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P2ekAt8/jAKnP4wCw2ekAsNnpAKnP4wC3z+MA0dnp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6+30AOjt9A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xfb6ALDZ6QCw2ekAsNnpALDZ6QCw2ekAsNnpALDZ6QCw&#10;2ekAsNnpALDZ6QCw2ekAsNnpALDZ6QCpz+MAsNnpALDZ6QCw2ekAsNnpALDZ6QCpz+MAsNnpALDZ&#10;6QCw2ekAsNnpALDZ6QCw2ekAsNnpALDZ6QCw2ekAsNnpALDZ6QCw2ekAv+30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anW2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X2+gCw2ekAsNnpALDZ6QCw2ekAsNnpALDZ6QCw2ekAsNnp&#10;ALDZ6QCw2ekAsNnpALDZ6QCw2ekAsNnpALDZ6QCw2ekAsNnpAL/t9A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Gp1tg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Bq&#10;dbY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X2+gCw2ekAsNnpAKnP4wCw2ekAsNnpAKnP4wCw2ekAsNnpAKnP&#10;4wCw2ekAsNnpALjj7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/7fQAsNnpALDZ6QCw2ekAqc/j&#10;ALDZ6QCw2ekAqc/jALDZ6QCpz+MAsNnpALDZ6QC/7fQ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ka3R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sNnpALDZ6QCpz+MAsNnpAKnP4wCw2ekAqc/jALDZ&#10;6QCw2e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uOPvALDZ6QCpz+MAsNnpALDZ6QCpz+MAsNnpAKnP4wCw2ekAxfb6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sNnpAKnP4wCw2ekAqc/jALDZ&#10;6QCpz+MAsNnpAMX2+g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LDZ6QCw2ekAqc/jAKnP4wCw2ekAqc/jALDZ&#10;6QDF9vo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Ljj&#10;7wCpz+MAsNnpAKnP4wCpz+MAsNnp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sNnpAKnP4wCw2ekAqc/j&#10;AKnP4wCw2ekAxfb6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uOPvAKnP4wCpz+MAqc/jALDZ6QC/7fQ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DZ6QCpz+MA&#10;qc/jAKnP4wCw2ekAxfb6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X2+g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F9voAqc/jAKnP4wCpz+MAqc/j&#10;AL/t9ADM//8AzP//AMz//wDM//8AzP//AMz//wDM//8AzP//AMz//wDM//8AzP//AMz//wDM//8A&#10;zP//AMz//wDM//8AzP//AMz//wDM//8AzP//AMz//wBvi4sAAAAAALTh4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DZ6QCp&#10;z+MAqc/jAKnP4wC/7fQ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BqdbY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sNnpAKnP4wChxN0AsNnpAMz//wDM//8AzP//AMz//wDM//8AzP//AMz//wDM//8A&#10;zP//AMz//wDM//8AzP//AMz//wDM//8AzP//AMz//wDM//8AzP//AMz//wDM//8AzP//AMz//wDM&#10;//8AzP//AMz//wDM//8Ab4uLAAAAAAC04eE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uOPvAKnP&#10;4wCpz+MAqc/jAL/t9A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anW2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Gp1tg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BqdbY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bnX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LDZ6QChxN0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FNoaAAAAAAArNfX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F9voAocTd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Cpz+M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KnP4wDF9vo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qc/j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sNnp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KnP4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kLS0AAAAAACQtLQAzP//AMz//wDM//8AzP//AMz//wDM//8AzP//AMz//wDM&#10;//8AzP//AMz//wDM//8AzP//AMz//wDM//8AzP//AMz//wDM//8AzP//AMz//wDM//8AzP//AMz/&#10;/wDM//8AzP//AMz//wDM//8AzP//AC05OQBienoAtOHh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xfb6&#10;ALDZ6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Cpz+M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JC0tAAA&#10;AAAAkLS0AMz//wDM//8AzP//AMz//wDM//8AzP//AMz//wDM//8AzP//AMz//wDM//8AzP//AMz/&#10;/wDM//8AzP//AMz//wDM//8AzP//AMz//wDM//8AzP//AMz//wDM//8AzP//AMz//wDM//8AzP//&#10;AMz//wDM//8Ao8zMAFNoaA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KnP4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xfb6AMX2+g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DZ6QCRrdE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xfb6AKHE3QCpz+MAxfb6AMz//wDM//8AzP//AMz//wDM//8AzP//AMz//wDM//8A&#10;zP//AMz//wDM//8AzP//AMz//wDM//8AzP//AMz//wDM//8AzP//AMz//wDM//8AzP//AMz//wDE&#10;9fUAAAAAAC05OQDM//8AzP//AMz//wDM//8AzP//AMz//wDM//8AzP//AMz//wDM//8AzP//AMz/&#10;/wDM//8AzP//AG+LiwAAAAAAtOHh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JC0tAAA&#10;AAAAkLS0AMz//wDM//8AzP//AMz//wDM//8AzP//AMz//wDM//8AzP//AMz//wDM//8AzP//AMz/&#10;/wDM//8AzP//AMz//wDM//8AzP//AMz//wDM//8AzP//AMz//wDM//8AzP//AMz//wDM//8AzP//&#10;AMz//wDM//8AzP//ALDZ6QCpz+MAsNnpAMz//wDM//8AzP//AMz//wDM//8AzP//ALDZ6QCZudc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hxN0AmbnX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KnP4wCpz+MAqc/jAMz//wDM//8AzP//AMz//wDM//8AzP//AMz//wDM//8AzP//AMz//wDM&#10;//8AzP//AMz//wDM//8AzP//AMz//wDM//8AzP//AMz//wC04eEAAAAAAAAAAAAAAAAALTk5AMz/&#10;/wDM//8AzP//AMz//wDM//8AzP//AMz//wDM//8AzP//AMz//wDM//8AzP//AMz//wBvi4sAAAAA&#10;ALTh4QDM//8AzP//AMz//wDM//8AzP//AMz//wDM//8ALTk5AC05O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Lzs7ABDU1MAtOHhAC05OQBienoAzP//AMz//wDM//8AzP//AMz//wDM&#10;//8AzP//AMz//wDM//8AzP//AMz//wDM//8AzP//AMz//wCQtLQAAAAAAJC0tADM//8AzP//AMz/&#10;/wDM//8AzP//AMz//wDM//8AzP//AMz//wDM//8AzP//AMz//wDM//8AzP//AMz//wDM//8AzP//&#10;AMz//wDM//8AzP//AMz//wDM//8AzP//AMz//wDM//8AzP//AMz//wC44+8AocTdAKnP4wC/7fQ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ka3RALDZ6Q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X2+gCp&#10;z+MAqc/jAKnP4wDF9voAzP//AMz//wDM//8AzP//AMz//wDM//8AzP//AMz//wDM//8AzP//AMz/&#10;/wDM//8AzP//AMz//wDM//8AzP//AMz//wDM//8AzP//AMz//wDM//8AzP//AMz//wDM//8AzP//&#10;AMz//wDM//8AzP//AMz//wDM//8AzP//AMz//wDM//8Ab4uLAAAAAAC04eE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Ynp6AC05OQCs19cALTk5ALzs7ADM//8AzP//AMz//wDM//8AzP//AMz//wDM//8AzP//AMz/&#10;/wDM//8AzP//AMz//wDM//8AkLS0AAAAAACQtLQAzP//AMz//wDM//8AzP//AMz//wDM//8AzP//&#10;AMz//wDM//8AzP//AMz//wDM//8AzP//AMz//wDM//8AzP//AMz//wDM//8AzP//AMz//wDM//8A&#10;zP//AMz//wDM//8AsNnpAKHE3QCpz+MAv+30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JGt0QCw2ek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sNnpAKnP&#10;4wCpz+MAqc/jAMX2+g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uOPvAKnP4wCpz+MAqc/jAMX2+g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v+30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Cw2ekAqc/j&#10;AKnP4wCpz+MAv+30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sNnpAKHE3QCpz+MAqc/j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Ljj7wCpz+MA&#10;qc/jALDZ6QCpz+MAv+30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Cw2ekAqc/jAKnP4wCpz+MAsNnpAMX2+gDM//8AzP//AMz/&#10;/wDM//8AzP//AMz//wDM//8AzP//AMz//wDM//8AzP//AMz//wDM//8AzP//AMz//wDM//8AzP//&#10;AMz//wDM//8AzP//AMz//wDM//8AzP//AMz//wDM//8Af5PEALDZ6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Ljj7wCp&#10;z+MAsNnpAKHE3QCpz+MAsNnp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sNnpAKnP4wCw2ekAqc/jAKnP&#10;4wCw2ekAxfb6AMz//wDM//8AzP//AMz//wDM//8AzP//AMz//wDM//8AzP//AMz//wDM//8AzP//&#10;AMz//wDM//8AzP//AMz//wDM//8AzP//AMz//wDM//8AzP//AMz//wDM//8AzP//AMz//wDM//8A&#10;zP//AMz//wDM//8AzP//AL/t9ABqdbY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C44+8Aqc/jALDZ6QCpz+MAsNnpAKnP4wCw2ekAv+30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F9voAsNnpAKnP&#10;4wCw2ekAqc/jALDZ6QCpz+MAsNnpAMX2+gDM//8AzP//AMz//wDM//8AzP//AMz//wDM//8AzP//&#10;AMz//wDM//8AzP//AMz//wDM//8AzP//AMz//wDM//8AzP//AMz//wDM//8AzP//AMz//wDM//8A&#10;zP//AMz//wDM//8AzP//AMz//wDM//8AzP//AMz//wDM//8AzP//AMz//wDM//8AzP//AMz//wDM&#10;//8Af5PEAKnP4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v+30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Ljj7wCw2ekAqc/jALDZ6QCpz+MAsNnpAKnP4wCw2ekAsNnpAL/t9A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DZ&#10;6QCw2ekAqc/jALDZ6QCpz+MAsNnpAKnP4wCw2ekAsNnpAMz//wDM//8AzP//AMz//wDM//8AzP//&#10;AMz//wDM//8AzP//AMz//wDM//8AzP//AMz//wDM//8AzP//AMz//wDM//8AzP//AMz//wDM//8A&#10;zP//AMz//wDM//8AzP//AMz//wDM//8AzP//AMz//wDM//8AzP//AMz//wDM//8AzP//AMz//wDM&#10;//8AzP//AMz//wDM//8AzP//AMz//wDM//8AzP//AMz//wDM//8AzP//AL/t9ABST6g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JGt0QCw2ek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44+8AsNnpAKnP4wCw2ekAsNnpAKnP4wCw&#10;2ekAsNnpAKnP4wCw2ekAsNnpALDZ6QC/7fQ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X2+gCw2ekAsNnpALDZ&#10;6QCpz+MAsNnpALDZ6QCpz+MAsNnpALDZ6QCpz+MAsNnpALDZ6QDF9vo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ka3RALjj7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B1hb0Av+30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anW2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/t9ACw2ekAsNnpALDZ6QCw&#10;2ekAsNnpALDZ6QCw2ekAsNnp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Gp1tg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pz+M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BfZK8Axfb6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ka3R&#10;AJGt0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X2+gBST6gAxfb6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uOPv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ka3RAJGt0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Gp1tg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X2+gCIocs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BfZK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anW2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Gp1tg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pz+M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uOPvAH+TxA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BqdbYAv+30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kLS0&#10;AFNoaADM//8AzP//AMz//wDM//8AzP//AMz//wB/k8QAsNnpAMz//wDM//8AzP//AMz//wDM//8A&#10;LTk5AKPMzADM//8AzP//AMz//wDM//8AzP//AMz//wDM//8AzP//AMz//wDM//8AzP//AMz//wDM&#10;//8AzP//AMz//wDM//8AzP//AMz//wDM//8AzP//AMz//wDM//8AzP//AMz//wDM//8AzP//AG+L&#10;iwCGp6c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C05OQC04eEAzP//AMz//wBvi4sAkLS0AMz//wC04eEAYnp6AAAAAAAAAAAAb4uL&#10;AMT19QCawMAALTk5AAAAAAAAAAAAkLS0AMz//wDM//8AzP//AMz//wDM//8AzP//AMz//wDM//8A&#10;zP//AMz//wDM//8AzP//AMz//wDM//8AzP//AG+LiwAAAAAAtOHhAMz//wDM//8AQ1NTAFNoaADM&#10;//8AzP//AMz//wDM//8AzP//AMz//wDM//8AzP//AMz//wDM//8AzP//AMz//wCQtLQAU2ho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v+30AFJPqA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sNnp&#10;AJGt0Q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RrdEAv+30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LDZ6QCRrdE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w2ekAka3R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sNnpAJGt0Q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/t9AC44+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xfb6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F9krwDF9vo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hxN0Aka3R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FJPqAC/7fQ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44+8Axfb6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hxN0Af5PE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ka3RALDZ6Q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JGt0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JGt&#10;0QCw2ek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9vb6ALKt0QCAdbYAcWSvAIB1tgCbk8QA&#10;rKfOAFZDpAD29vo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sq3RANvZ6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b2ekA9vb6AP///wD///8A////ALKt0QC9udc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OXj7wD29vo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b2+gCnocsAm5PEAO7t9ABfT6gA////AP///wD///8A////AP///wD///8A////AP//&#10;/wD///8A////AP///wD///8A////AP///wD///8A////AP///wD///8A////AP///wD///8A////&#10;AP///wD///8A////AP///wD///8A////AP///wD///8A////AP///wD///8A////AP///wD///8A&#10;////APb2+gD29vo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NvZ6QBxZK8AvbnXAP//&#10;/wCbk8QA0s/jAP///wD///8A////AP///wD///8A////AP///wD///8A////AP///wD///8A////&#10;AP///wD///8A////AP///wD///8A////AP///wD///8A////AP///wD///8A////AP///wD///8A&#10;////AP///wD///8A////AP///wD///8A////AP///wD///8A////AP///wDl4+8Am5PE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LKt0QBxZK8A5ePvAP///wDb2ekAgHW2AP///wD///8A////&#10;AP///wD///8A////AP///wD///8A////AP///wD///8A////AP///wD///8A////AP///wD///8A&#10;////AP///wD///8A////AP///wD///8A////AP///wD///8A////AP///wD///8A////AP///wD/&#10;//8A////AP///wD///8A////AP///wD///8A////AIB1tgDl4+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C9udcA////AP///wD///8AjoW9AOXj7wD///8A////AP///wD///8A////AP///wD///8A&#10;////AP///wD///8A////AP///wD///8A////AP///wD///8A////AP///wD///8A////AP///wD/&#10;//8A////AP///wD///8A////AP///wD///8A////AP///wD///8A////AP///wD///8A////AP//&#10;/wD///8A////AP///wDb2ekAgHW2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Sz+M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IB1tgDb2e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gHW2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u7fQA29np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IB1tg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C9udcAp6HL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CA&#10;dbY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P///wD///8A////AP///wD///8A////AP///wD///8A////AP///wD///8A////AP///wD/&#10;//8A////AP///wD///8A////APb2+gCOhb0AjoW9APb2+g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gHW2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NvZ&#10;6QBxZK8AyMTd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O7t9A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COhb0A7u30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7u30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L251wDIxN0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29voAcWSv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l4+8AvbnX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LKt0QDI&#10;xN0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C9&#10;udcAcWSvANvZ6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29voAcWSv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O7t9ACAdbYAp6HLAPb2+g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NLP4wD29vo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COhb0A29np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29voA&#10;vbnX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l4+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b2ekAcWSvAMjE3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cWSvAPb2+g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b2+gCnocsAgHW2AO7t9A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MjE3QCnocsA////&#10;AP///wD///8A////AP///wD///8A////AP///wD///8A////AP///wD///8A////AP///wD///8A&#10;////AP///wD///8A////AP///wD///8A////AP///w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COhb0AvbnX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X0+oAO7t9A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pz+M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NLP4wCbk8Q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Cw2ekAiKHL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0s/j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sNnpAJGt0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29np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LDZ6QCRrdEAzP//AMz//wDM//8AzP//AMz/&#10;/wDM//8AzP//AMz//wDM//8Ab4uLAJC0tACQtLQAb4uLAMz//wDE9fUAAAAAAMT19QCawMAAAAAA&#10;AAAAAABienoAtOHhAC05OQDM//8AkLS0AAAAAABDU1MAYnp6AIanpwDM//8AYnp6AAAAAABienoA&#10;LTk5AKPMzAC04eEAU2hoAAAAAAAAAAAAkLS0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29voAgHW2AKehy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Cw2ekAka3RAMz//wDM//8AzP//AMz//wDE9fUAhqenAMz//wB7mZkAzP//&#10;AG+LiwCQtLQAkLS0AG+LiwDM//8AxPX1AAAAAAC04eEALTk5ALTh4QDM//8AzP//ALTh4QAtOTkA&#10;zP//AC05OQCjzMwAzP//AGJ6egCGp6cAmsDAAFNoaADM//8AvOzsAC05OQCjzMwAQ1NTAKPMzADM&#10;//8AzP//AMz//wC04eEAkLS0AMT19QCGp6c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Sz+MAX0+oANLP4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xfb6&#10;AL/t9ADM//8AzP//AMz//wDE9fUAU2hoAKPMzABienoAkLS0AMz//wBvi4sAkLS0AJC0tABvi4sA&#10;zP//AMT19QAAAAAAo8zMAFNoaADM//8AzP//AMz//wC04eEALTk5AMz//wAtOTkAtOHhAMz//wCG&#10;p6cAhqenAIanpwCGp6cAzP//AMz//wAtOTkAo8zMAAAAAAAAAAAAAAAAAAAAAABTaGgAzP//AG+L&#10;iwCQtLQAhqenAG+Li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CyrdEAgHW2APb2+g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9vb6APb2+g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U2hoAJC0tACGp6cAhqenAMz//wDM//8Ab4uLAJC0tACQtLQAU2hoAMT19QCs19cALTk5ALzs7AAt&#10;OTkAtOHhAMz//wDM//8AtOHhAC05OQDM//8ALTk5ALTh4QDM//8AhqenAIanpwCawMAAQ1NTAMT1&#10;9QDM//8ALTk5AKPMzABDU1MAmsDAAMz//wCQtLQAYnp6AMz//wDM//8ALTk5AKPMzABvi4sAkLS0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5ePv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NvZ6QCbk8Q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Lzs7ABTaGgAo8zMAGJ6egCQ&#10;tLQAzP//AG+LiwCQtLQAkLS0AFNoaABDU1MAAAAAAIanpwDM//8AmsDAAC05OQAAAAAAYnp6ALTh&#10;4QAtOTkAzP//AC05OQC04eEAzP//AIanpwCGp6cAzP//AHuZmQAAAAAALTk5AC05OQCjzMwAtOHh&#10;AFNoaAAAAAAAQ1NTALzs7ADM//8Ab4uLAJC0tACGp6cAb4uL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gHW2ANvZ6Q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xPX1AIanpwDM//8Ae5mZAMz//wDM//8AzP//AMz/&#10;/wDM//8AzP//AMz//wDM//8AzP//AMz//wDM//8AzP//AMz//wC04eEALTk5AMz//wDM//8AzP//&#10;AMz//wDM//8AzP//AMz//wDM//8AzP//AMz//wAtOTkAo8zMAMz//wDM//8AzP//AMz//wDM//8A&#10;tOHhAJC0tADE9fUAhqen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NvZ6QCAdbY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jj7wCw2ekAzP//AMz/&#10;/wDM//8AzP//AMz//wDM//8AzP//AMz//wDM//8Ab4uLAJC0tADM//8AzP//AMz//wDM//8AzP//&#10;AMz//wDM//8AzP//AMz//wDM//8AtOHhAC05OQDM//8AzP//AMz//wDM//8AzP//AMz//wDM//8A&#10;zP//AMz//wDM//8ALTk5AKPMzA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sq3RAHFkr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joW9&#10;ANvZ6Q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RrdEAsNnpAMz//wDM//8AzP//AMz//wDM//8AzP//&#10;AMz//wDM//8AzP//AMz//wDM//8AzP//AMz//wDM//8AzP//AMz//wDM//8AzP//AMz//wDM//8A&#10;zP//ALTh4QAtOTkAzP//AMz//wDM//8AzP//AMz//wDM//8AzP//AMz//wDM//8AzP//AC05OQCj&#10;zMw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u7fQAcWSvAKehy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O7t9ADb2ek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ka3RALDZ6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JGt0QCw2e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xfb2AMz//wDM//8AsNnpAMX2+g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RrdEAsNnp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AAAAAMz/&#10;/wDM//8AqdPTACAnJwCGp6c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xfb6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AAAAADM//8Alru7AB4lJQAxPDwAxfb2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u7fQ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AAAAAaYCNAAcHDgAxPDwAxfb2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sq3RAMjE3Q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F9voA&#10;AAAAAAkJDgA2Q0UAxfb2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b2+gBxZK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Cw2ekAX2SvAAAAAAAAAAAAAAAAAAAAAAAA&#10;AAA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sq3RAMjE3Q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ocTd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b2+gBxZK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0s/j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MwCZAMz//wDM//8AtOHhAC05OQDM//8ALTk5ALTh4QDM//8AhqenAIanpwDE9fUAYnp6AAAAAAAA&#10;AAAAo8zMAG+LiwCQtLQAxPX1AFNoaAAAAAAAb4uLAAAAAADE9fUAo8zMAAAAAAAAAAAAYnp6AFNo&#10;aADM//8AhqenAAAAAAAAAAAAU2hoAMT19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v+30&#10;AHWFv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wMDAACkAegC04eEAmsDAALTh4QAt&#10;OTkAzP//AC05OQC04eEAzP//AIanpwCGp6cAe5mZAG+LiwDM//8AzP//AMz//wBvi4sAkLS0AJC0&#10;tABTaGgAzP//AKPMzAAAAAAAxPX1AENTUwCawMAAzP//AHuZmQBTaGgAkLS0AGJ6egDM//8AzP//&#10;AMz//wDM//8AkLS0AMT19QCQtLQAvOzs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ocTdAF9krwCw2e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tLS0AHp6egApAHoAU2hoAMT19QC04eEALTk5AMz//wAtOTkAtOHhAMz/&#10;/wCGp6cAhqenAFNoaACjzMwAzP//AMz//wDM//8Ab4uLAJC0tACQtLQAb4uLAMz//wDE9fUAAAAA&#10;AMT19QAAAAAAxPX1AMz//wCQtLQAU2hoAIanpwAAAAAAAAAAAAAAAAAAAAAAo8zMALTh4QBTaGgA&#10;o8zMAENTUwC04eE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F9voAdYW9AHWFvQDF9vo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OXj7wD///8A////AP///wD///8A////AP///wD///8AzMzMADk5&#10;OQD19fUAAAAAAMT19QDM//8AtOHhAC05OQDM//8ALTk5AJC0tADM//8AYnp6AJC0tAB7mZkAb4uL&#10;AMz//wDM//8AzP//AG+LiwCQtLQAkLS0AG+LiwDM//8AxPX1AAAAAADE9fUAQ1NTAJC0tADM//8A&#10;kLS0AFNoaACawMAAU2hoAMz//wDE9fUAQ1NTAKzX1wDM//8AkLS0AFNoaAC04eEALTk5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ka3RAKHE3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BxZK8A9vb6AP///wD///8A////AP///wD///8A////AP///wC0tLQAenp6ACkAegBTaGgAxPX1&#10;ALTh4QAtOTkAzP//AC05OQBienoAAAAAAENTUwC87OwAxPX1AGJ6egAAAAAAAAAAAKPMzABvi4sA&#10;kLS0AJC0tABvi4sAzP//AMT19QAAAAAAxPX1ALTh4QBDU1MAAAAAAC05OQBTaGgAzP//AIanpwAA&#10;AAAAAAAAAIanpwDM//8AtOHhAFNoaACjzMwAQ1NTALTh4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yMTdAJuTxAD///8A////&#10;AP///wD///8A////AP///wD///8A////AMDAwAApAHoAtOHhAJrAwADM//8AzP//AMz//wDM//8A&#10;zP//AMz//wDM//8AzP//AMz//wDM//8AzP//AMz//wDM//8Ab4uLAJC0tADM//8AzP//AMz//wDM&#10;//8AzP//AMz//wDM//8AzP//AMz//wCQtLQAU2hoAMz//wDM//8AzP//AMz//wDM//8AzP//AJC0&#10;tADE9fUAkLS0ALzs7A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BfT6gA7u30AP///wD///8A////AP///wD///8A&#10;////AP///wD///8AMwCZAMz//wDM//8AtOHhAC05OQDM//8AzP//AMz//wDM//8AzP//AMz//wDM&#10;//8AzP//AMz//wDM//8AzP//AG+LiwCQtLQAzP//AMz//wDM//8AzP//AMz//wDM//8AzP//AMz/&#10;/wDM//8AkLS0AFNoaA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Jm51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Jm51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29npAJuTxAD///8A////AP///wD///8A////AP///wD///8A////ADMAmQDM&#10;//8AzP//AMz//wDM//8AzP//AMz//wDM//8AzP//AMz//wDM//8AzP//AMz//wDM//8AzP//AMz/&#10;/wBvi4sAkLS0AMz//wDM//8AzP//AMz//wDM//8AzP//AMz//wDM//8AzP//AJC0tABTaGg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BqdbY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uOPvAF9krwCRrdE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S&#10;z+M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anW2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bnXAF9krwC44+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Gp1tg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iKHLAIihywDF9vo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BfZK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xfb6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u7fQA&#10;5ePv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jj7wDF9vo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7u30AIB1tg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xfb6AHWFvQB1hb0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Cbk8QA29np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sNnpAFJPqACpz+M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7u30AIB1tg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JGt0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bnXAGp1tgC/7fQ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Cbk8QA29np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BqdbY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9vb6AOXj7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anW2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Gp1tg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/t9ADF9vo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jj7wCIocs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Jm51wBfZK8Axfb6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xfb6&#10;AGp1tgCIocsAxfb6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NLP4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sNnpAFJPqACpz+M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CyrdEAvbnX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L/t9ADF9vo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9vb6AF9PqA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QtLQAAAAAAAAAAAAAAAAAmsDAAENTUwCjzMwA&#10;vOzsAC05OQCQtLQArNfXAFNoaAAAAAAAvOzsAFNoaAAAAAAAAAAAAGJ6egCs19cAAAAAAMz//wDM&#10;//8AQ1NTAJrAwAC04eEALTk5AAAAAABTaGgAAAAAALzs7A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CyrdE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uOPv&#10;AKHE3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zs7ABvi4sA&#10;zP//AGJ6egCs19cALTk5ALTh4QDM//8AzP//AMz//wC04eEAQ1NTAGJ6egBvi4sAzP//AG+LiwBv&#10;i4sAzP//AGJ6egB7mZkAzP//AMz//wDM//8ArNfXAAAAAADM//8AzP//AENTUwCawMAAb4uLAG+L&#10;iwDM//8AkLS0AAAAAAC87OwAYnp6AMz//wBvi4sAxPX1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DMAmQDF9vo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LDZ6QCRrdE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w2ekAka3R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qc/jAJGt0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Jm51wCw2e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Ynp6AHuZmQDM//8AzP//AMz//wDM//8AzP//AMz//wDM&#10;//8AzP//AMz//wDM//8AzP//AMz//wDM//8AzP//AMz//wCs19cAAAAAALzs7A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MwCZAMz//wDM//8Aqc/j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rNfXAAAAAAC87Ow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DMAmQDM//8AzP//AF9k&#10;rwC/7fQ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X2+gDF9vo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X2+gB1hb0AuOPv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AzAJkAzP//AMz//wChxN0Af5PE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ChxN0Aka3RAMz//wDM//8AzP//AMz//wBqdbYAxfb6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KnP4wBST6gAqc/j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MwCZAMz//wDM//8AzP//AF9krwC/7fQ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F9krwDF9voAMwCZAMz//wCw2ekAf5PE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xfb6AHWFvQB1hb0Axfb6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DMAmQDM//8A&#10;zP//AMz//wCw2ekAf5PE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CRrdEAmbnXADMA&#10;mQDM//8AUk+oAL/t9A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Ljj&#10;7wCw2ekAsNnpALDZ6QCpz+MAsNnpALDZ6QCw2ekAqc/jALDZ6QCw2ekAsNnpALDZ6QCw2ekAqc/j&#10;ALDZ6QCw2ekAsNnpALDZ6QCw2ekAsNnpAJ/B3ACTsNMAsNnpALDZ6QCw2ekAsNnpALDZ6QCw2ekA&#10;sNnpALDZ6QCw2ekAsNnpALDZ6QCw2ekAsNnpALDZ6QChxN0AsNnpALDZ6QCw2ekAsNnpALDZ6QCp&#10;z+MAsNnpALDZ6QCw2ekAsNnpAKnP4wCw2ekAsNnpALDZ6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AzAJkAzP//AMz//wDM//8AzP//ALjj7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xfb6AF9krwAzAJkAocTdAH+TxA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uOPvALDZ&#10;6QCpz+MAsNnpALDZ6QCpz+MAsNnpALDZ6QCpz+MAsNnpALDZ6QC/7fQ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F9voAsNnpALDZ6QCw2ekAqc/jALDZ6QCpz+MAsNnpALDZ6QCpz+MAsNnp&#10;ALDZ6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CIocsAMwCZAFJPqAC/7fQ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C/7fQAsNnpAKnP4wCw2ekAqc/jALDZ6QCpz+MAsNnpAL/t9A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F9voAsNnpALDZ6QCpz+MA&#10;sNnpAKnP4wCpz+MAsNnpALDZ6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v+30ADMAmQB/k8Q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uOPvAKnP4wCw2ekAqc/jAKnP4wCw2ekAuOPv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F&#10;9voAsNnpAKnP4wCw2ekAqc/jAKnP4wCw2ekAxfb6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Cw2ekAqc/jAKnP4wCpz+MAsNnp&#10;AL/t9A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DZ6QCpz+MAqc/jALDZ6QCpz+MAv+30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MwCZAMz//wDM//8AzP//AMz//wDM//8AzP//AL/t9AC44+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LDZ6QCw2ekAqc/jALDZ6QCpz+MAsNnpALDZ6QCpz+MA&#10;sNnpALDZ6QCw2e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sNnpALDZ6QCw2ekAqc/jALDZ6QCw2ekAqc/jALDZ6QCpz+MAsNnpALDZ6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L/t9ACpz+MAqc/jAKnP4wCw2ekAxfb6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Ljj7wCpz+MAqc/jAKnP4wCw2e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F9voAsNnpALDZ6QCpz+MAsNnpAKnP4wCpz+MAsNnpALjj&#10;7wDM//8AzP//AMz//w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X2+gCpz+MAqc/jAKnP4wC44+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xfb6AKnP4wChxN0Aqc/jALjj7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AzAJkAzP//AMz//wDM&#10;//8AzP//AMz//wDM//8AzP//AH+TxACw2ekAzP//AMz//wDM//8AzP//AMz//wDM//8AzP//AMz/&#10;/wDM//8AzP//AMz//wDM//8AzP//AMz//wDM//8AzP//AMz//wDM//8AzP//AMz//wDM//8AzP//&#10;AMz//wDM//8AzP//AMz//wDM//8AzP//AMz//wDM//8AzP//AMz//wDM//8Axfb6ALDZ6QCpz+MA&#10;qc/jALDZ6QCpz+MAsNnpAMX2+g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C/7fQAsNnpAKnP4wCw2ekAqc/j&#10;AKnP4wCw2ek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C44+8A&#10;qc/jAKHE3QCw2e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/7fQAqc/jAKnP4wCpz+M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MwCZAMz//wDM//8AzP//AMz//wDM//8AzP//AMz/&#10;/wC/7fQAanW2AMz//wDM//8AzP//AMz//wDM//8AzP//AMz//wDM//8AzP//AMz//wDM//8AzP//&#10;AMz//wDM//8AzP//AMz//wDM//8AzP//AMz//wDM//8AzP//AMz//wDM//8AzP//AMz//wDM//8A&#10;zP//AMz//wDF9voAsNnpAKnP4wCpz+MAqc/jALDZ6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xfb6ALDZ6QCpz+MA&#10;qc/jAKnP4wCw2ekAxfb6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v+30AKHE3QCpz+MAv+30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U2hoAAAAAAC04eEAzP//AMz//wDM//8AzP//AJC0tAAAAAAAAAAAAAAAAAAt&#10;OTkAo8zMAAAAAAAAAAAAAAAAAGJ6egDE9fUAAAAAAAAAAAAAAAAAU2hoALTh4QDM//8AhqenAAAA&#10;AAAAAAAAQ1NTAKPMzADE9fUAU2hoAAAAAABDU1MALTk5AC05O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xfb6AKnP4wCpz+MAqc/j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DMAmQDM//8AzP//AMz//wDM//8AzP//AMz//wDM//8AzP//AH+TxACw2ekAzP//&#10;AMz//wDM//8AzP//AMz//wDM//8AzP//AMz//wDM//8AzP//AMz//wDM//8AzP//AMz//wDM//8A&#10;zP//AMz//wDM//8AzP//AMz//wDM//8AzP//AMz//wC44+8Aqc/jAKnP4wCpz+MAsNnp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LDZ6QCp&#10;z+MAqc/jAKnP4wC/7fQ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Cp&#10;z+MAocTdALjj7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FNoaAAA&#10;AAAAtOHhAMz//wDM//8AzP//AJC0tAAAAAAAkLS0AMz//wDM//8AzP//AMz//wDM//8AzP//AIan&#10;pwAAAAAAkLS0AMz//wDM//8Ao8zMAAAAAABienoAmsDAAAAAAACGp6cAzP//AFNoaAAtOTkAo8zM&#10;AAAAAAB7mZkAzP//AC05OQAtOT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X2+gChxN0AocTdAL/t9A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AzAJkAzP//&#10;AMz//wDM//8AzP//AMz//wDM//8AzP//AMz//wDF9voAxfb6AMz//wDM//8AzP//AMz//wDM//8A&#10;zP//AMz//wDM//8AzP//AMz//wDM//8AzP//AMz//wDM//8AzP//AMz//wDM//8AzP//AMz//wC/&#10;7fQAqc/jAKnP4wCpz+MAv+30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uOPvAKnP&#10;4wCpz+MAqc/jAMX2+g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xfb6AKHE3QChxN0Axfb6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BTaGgAAAAAAAAAAAAAAAAAYnp6AMT1&#10;9QCGp6cAAAAAAAAAAAAAAAAAAAAAAAAAAADE9fUArNfXAAAAAAAAAAAAe5mZAMz//wDE9fUAQ1NT&#10;AAAAAABTaGgAzP//AIanpwAAAAAAo8zMAMz//wBvi4sAAAAAALTh4QCGp6cAAAAAAAAAAAAAAAAA&#10;LTk5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Cw2ekA&#10;ocTdAL/t9A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v+30AKnP4wChxN0AuOPv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w2ekAocTd&#10;AKnP4wC/7fQ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qc/jAKHE3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U2hoAAAAAAC04eEAkLS0AAAAAABvi4sAmsDAAAAAAACQtLQAzP//&#10;AENTUwBDU1MArNfXAAAAAABTaGgAzP//AMz//wDM//8ALTk5AC05OQDE9fUAzP//AMz//wCawMAA&#10;AAAAAIanpwDM//8AU2hoAC05OQDE9fUAzP//AMz//wDE9fUALTk5AENTU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w2ekAocTdAL/t9A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X2&#10;+gCpz+MAocTdALjj7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uOPvAKHE3QCpz+MA&#10;xfb6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C/7fQAmbnXAMX2+g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FNoaAAAAAAAtOHhALTh4QAAAAAALTk5AMz//wCQtLQAAAAAAAAAAABDU1MAtOHhAMz//wCGp6cA&#10;AAAAAAAAAAAAAAAAo8zMAJrAwAAtOTkAAAAAAAAAAACGp6cAzP//AIanpwAAAAAAAAAAAENTUwCj&#10;zMwAzP//AC05OQAAAAAAAAAAAC05OQCawMA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w2ekAocTd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v+30AKHE3QCpz+M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KnP4wChxN0Av+30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Cw2ekAqc/j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BTaGgAAAAAALTh4QCQtLQA&#10;AAAAAFNoaA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X2+gCRrdEAxfb6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MwCZAMz//wDM//8AzP//AMz/&#10;/wDM//8AzP//AMz//wDM//8AzP//AMz//wDM//8AocTdAMz//wDM//8AdYW9AMz//wDM//8AzP//&#10;AMz//wC/7fQAocTdALDZ6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LDZ6QChxN0Av+30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Cw2ekA&#10;uOPv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U2hoAAAAAAAAAAAAAAAAAFNoaAC04eE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Jm51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DMAmQDM//8AzP//AMz//wDM//8AzP//AMz//wDM//8AzP//&#10;AMz//wDM//8AzP//AJGt0QCRrdEAzP//AGp1tgDM//8AzP//AMz//wChxN0AsNnp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LDZ6QChxN0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C/7fQAqc/j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F9voA&#10;ocTd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AzAJkAzP//AMz//wDM//8AzP//AMz//wDM//8AzP//AMz//wDM//8AuOPvAMz//wDF9voA&#10;Uk+oAMX2+gB1hb0Av+30AMX2+gCZudcAxfb6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xfb6AJm51wDF9vo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ocTd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KnP4wDF9vo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MwCZAMz//wDM//8A&#10;zP//AMz//wDM//8AzP//AMz//wDM//8AzP//AH+TxAB/k8QAxfb6AJm51wCRrdEAka3RAKvS5QCZ&#10;udc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bnXAMX2+g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LDZ&#10;6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sNnp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DMAmQDM//8AzP//AMz//wDM//8AzP//AMz//wDM&#10;//8AzP//AMz//wDM//8AmbnXAF9krwC44+8AX2SvAJGt0QCMp84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hxN0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Cw2ek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Th4QAAAAAAb4uL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LDZ6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AzAJkAzP//AMz//wDM//8AzP//AMz//wDM//8AzP//AMz//wDM//8AzP//AMz/&#10;/wC44+8AX2SvAJCs0ACMp84Ak7DS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qc/j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Ljj7wC/7fQ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MwCZAMz/&#10;/wDM//8AzP//AMz//wDM//8AzP//AMz//wDM//8AzP//AMz//wDM//8AzP//AMX2+gB/k8QAUE2n&#10;AKvS5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X2+gCw2ek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xfb6AKnP4wChxN0AuOPv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JC0tAAAAAAAkLS0AMz//wDM//8AzP//AMz//wDM//8AzP//AMz//wDM//8AzP//AMz//wDM&#10;//8AzP//AMz//wDM//8AzP//AMz//wDM//8AzP//AMz//wDM//8AtOHhAAAAAABvi4sAzP//AMz/&#10;/wDM//8AzP//AMz//wDM//8AzP//AMz//wDM//8AzP//AMz//wDM//8AzP//AMz//wDM//8AzP//&#10;AMz//wDM//8AzP//AMz//wDM//8AzP//AMz//wDF9voAqc/jAKHE3QC44+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Cpz+MAqc/jALDZ6Q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L/t9ACpz+MAocTdALDZ6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v+30AKnP4wCpz+MAqc/j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F9voAqc/jAKnP4wCpz+M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F9voAqc/jAKnP4wCpz+MAxfb6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xfb2AICfnwDM//8AzP//&#10;AMz//wDM//8AzP//AMz//wDM//8AzP//AMz//wDF9voAqc/jAKnP4wCpz+MAv+30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xfb6AKnP4wCpz+MAqc/jALjj7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IqurgCw3d0AzP//AMz//wDM//8AzP//AMz//wDM//8Axfb6&#10;AKnP4wCpz+MAqc/jALjj7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uOPvAKnP4wCpz+MAqc/jAMz//wDM//8AzP//AMz//wDM//8AzP//AMz//wDM//8AzP//AMz//wDM&#10;//8AzP//AMz//wDM//8AzP//AMz//wDM//8AzP//AMz//wDM//8AzP//AMz//wDM//8AzP//AMz/&#10;/wDM//8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AAAAAAAAAADM//8At+TkACw2NgAdJSUAxfb2AMz//wDM//8AzP//AMz//wDM//8A&#10;zP//AMz//wDM//8AzP//AMz//wDM//8AzP//ALjj7wCpz+MAqc/jAKnP4wC44+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v+30AKnP4wCp&#10;z+MAqc/jALDZ6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AzAJkAzP//AMz//wDM//8AzP//AMz/&#10;/wDM//8AzP//AMz//wDM//8AzP//AMz//wDM//8AzP//AMz//wDM//8AzP//AAAAAAAAAAAAzP//&#10;AH+engAOExMAYXl5AMz//wDM//8AzP//AMz//wDM//8AzP//AMz//wDM//8AzP//AMz//wC/7fQA&#10;qc/jAKnP4wCpz+MAsNnp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sNnpAKnP4wCpz+MAqc/jAL/t9ADM//8AzP//AMz//wDM&#10;//8AzP//AMz//wDM//8AzP//AMz//wDM//8AzP//AMz//wDM//8AzP//AMz//wDM//8AzP//AMz/&#10;/wDM//8AzP//AMz//wDM//8AzP//AMz//wDM//8AzP//AMz//wDM//8AzP//ADMAmQ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AAAAAAAAAAA&#10;qdPTACQsLAAdJSUAqdPTAMz//wDM//8AzP//AMz//wDM//8AzP//AMz//wDM//8AzP//AMz//wDM&#10;//8AzP//AMz//wDM//8AzP//AMz//wDM//8Av+30AKnP4wCw2ekAqc/jAKnP4wCw2e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/7fQAqc/jALDZ6QCpz+MAqc/jALjj7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MwCZAMz//wDM//8AzP//AMz//wDM//8AzP//AMz//wDM//8AzP//&#10;AMz//wDM//8AzP//AMz//wDM//8AzP//AMz//wAAAAAAAAAAAH+engAOExMAU2dnAMz//wDM//8A&#10;zP//AMz//wDM//8AzP//AMz//wDM//8AzP//AMz//wDM//8AzP//AMz//wDM//8AzP//AMX2+gCp&#10;z+MAqc/jAKnP4wCpz+MAsNnp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Cw2ekAqc/jAKnP4wCp&#10;z+MAsNnpAMX2+gDM//8AzP//AMz//wDM//8AzP//AMz//wDM//8AzP//AMz//wDM//8AzP//AMz/&#10;/wDM//8AzP//AMz//wDM//8AzP//AMz//wDM//8AzP//AMz//wDM//8AzP//AMz//wDM//8AzP//&#10;AMz//wDM//8AzP//AMz//wDM//8AzP//AMz//wAzAJk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AAAAAAAAAAAB4lJQAhKioAqdPTAMz//wDM&#10;//8AzP//AMz//wDM//8AzP//AMz//wDM//8AzP//AMz//wDM//8AzP//AMz//wDM//8AzP//AMz/&#10;/wDM//8AzP//AMz//wDM//8AzP//AMz//wDM//8Av+30ALDZ6QCpz+MAqc/jALDZ6QCpz+MAuOPv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v+30ALDZ6QCpz+MAqc/jALDZ6QCpz+MAuOPv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DMAmQDM//8AzP//AMz//wDM//8AzP//AMz//wDM//8AzP//AMz//wDM//8AzP//AMz//wDM//8A&#10;zP//AMz//wDM//8AAAAAAAAAAAAOExMAU2dnAMz//wDM//8AzP//AMz//wDM//8AzP//AMz//wDM&#10;//8AzP//AMz//wDM//8AzP//AMz//wDM//8AzP//AMz//wDM//8AzP//AMz//wDM//8AzP//AMX2&#10;+gCw2ekAqc/jAKnP4wCw2ekAqc/jALDZ6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sNnpAKnP4wCw2ekAqc/jAKnP4wCw2ekAxfb6AMz//wDM//8AzP//AMz//wDM//8AzP//AMz/&#10;/wDM//8AzP//AMz//wDM//8AzP//AMz//wDM//8AzP//AMz//wDM//8AzP//AMz//wDM//8AzP//&#10;AMz//wDM//8AzP//AMz//wDM//8AzP//AMz//wDM//8AzP//AMz//wDM//8AzP//AMz//wDM//8A&#10;zP//AMz//wDM//8AMwCZ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AAAAAAAAAAAAAAAAAAAAAAAAAAAAAAAAzP//AMz//wDM//8AzP//AMz/&#10;/wDM//8AzP//AMz//wDM//8AzP//AMz//wDM//8AzP//AMz//wDM//8AzP//AMz//wDM//8AzP//&#10;AMz//wDM//8AzP//AMz//wDM//8AzP//AMz//wDM//8AzP//AL/t9ACw2ekAqc/jALDZ6QCpz+MA&#10;sNnpAKnP4wCw2ekAxfb6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sNnpALDZ6QCpz+MAsNnpAKnP&#10;4wCpz+MAsNnpALjj7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AzAJkAzP//AMz//wDM//8A&#10;zP//AMz//wDM//8AzP//AMz//wDM//8AzP//AMz//wDM//8AzP//AMz//wDM//8AzP//AAAAAAAA&#10;AAAAAAAAAAAAAAAAAAAAzP//AMz//wDM//8AzP//AMz//wDM//8AzP//AMz//wDM//8AzP//AMz/&#10;/wDM//8AzP//AMz//wDM//8AzP//AMz//wDM//8AzP//AMz//wDM//8AzP//AMz//wDM//8AzP//&#10;AMz//wDF9voAsNnpAKnP4wCw2ekAqc/jALDZ6QCpz+MAsNnpAL/t9A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/7fQAsNnpAKnP4wCw2ekAqc/jALDZ6QCpz+MAsNnpAMX2+gDM//8AzP//AMz/&#10;/wDM//8AzP//AMz//wDM//8AzP//AMz//wDM//8AzP//AMz//wDM//8AzP//AMz//wDM//8AzP//&#10;AMz//wDM//8AzP//AMz//wDM//8AzP//AMz//wDM//8AzP//AMz//wDM//8AzP//AMz//wDM//8A&#10;zP//AMz//wDM//8AzP//AMz//wDM//8AzP//AMz//wDM//8AzP//AMz//wDM//8AzP//ADMAmQ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AAA&#10;AAAAAAAAAAAAAAAAAAAAAAAAAAAAAMz//wDM//8AzP//AMz//wDM//8AzP//AMz//wDM//8AzP//&#10;AMz//wDM//8AzP//AMz//wDM//8AzP//AMz//wDM//8AzP//AMz//wDM//8AzP//AMz//wDM//8A&#10;zP//AMz//wDM//8AzP//AMz//wDM//8AzP//AMz//wDM//8AzP//AMz//wDM//8AzP//ALDZ6QCw&#10;2ekAqc/jALDZ6QCpz+MAsNnpALDZ6QCpz+MAsNnpALDZ6QDF9vo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uOPvALDZ6QCw2ekAqc/jALDZ&#10;6QCpz+MAsNnpALDZ6QCpz+MAsNnpAMX2+g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C/7fQAsNnpALDZ6QCpz+MAsNnpALDZ6QCpz+MAsNnpAKnP4wCw2ekAuOPv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AzAJk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Ljj7wCw2ekAsNnpAKnP&#10;4wCw2ekAsNnpALDZ6QCpz+MAsNnpALDZ6QCw2ekAqc/jALDZ6QCw2ekAsNnpALDZ6QCw2ekAsNnp&#10;AL/t9ADM//8AzP//AMz//wDM//8AzP//AMz//wDM//8AzP//AMz//wDM//8AzP//AMz//wDM//8A&#10;zP//AMz//wDM//8AzP//AMz//wDM//8AzP//AMz//wDM//8AuOPvALDZ6QCw2ekAsNnpALDZ6QCw&#10;2ekAqc/jALDZ6QCw2ekAsNnpALDZ6QCpz+MAsNnpALDZ6QCw2ekAqc/jALDZ6QCw2ekAuOPv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MwCZ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xfb6ALDZ6QCw2ekAsNnpALDZ6QCw2ekAsNnpALDZ6QCw2ekAsNnpALDZ6QCw&#10;2ekAsNnpALDZ6QCw2ekAsNnpALDZ6QCw2ekAsNnpALDZ6QCw2ekAsNnpALDZ6QC/7fQ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C44+8AsNnpALDZ6QCw2ekA&#10;sNnpALDZ6QCw2ekAsNnpALDZ6QCw2ekAsNnpALDZ6QCw2ekAsNnpALDZ6QCw2ekAsNnpALDZ6QCw&#10;2ekAsNnpALDZ6QCw2ekAsNnpAL/t9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DMAmQ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AzAJk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MwCZ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DMAmQ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zAJk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MwCZ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DMAmQ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AzAJk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MwCZ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MwCZ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DMAmQ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AzAJk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MwCZ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DMAmQ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AzAJk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MwCZ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DMAmQ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AzAJk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MwCZ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DMAmQ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AzAJk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AzAJk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DMAmQ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MwCZ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MwCZ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DMAmQ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DMAmQ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C05OQCjzMw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AzAJk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AzAJk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AtOTkAo8zM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DMA&#10;mQ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MwCZ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MwCZ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DMAmQ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AzAJk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MwCZ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DMAmQ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AzAJk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MwCZ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DMAmQ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CQtLQAb4uLAMz//wDM//8AzP//AMz//wDM//8AzP//&#10;AMz//wDM//8AzP//AMz//wDM//8AzP//AMz//wDM//8AzP//AMz//wDM//8AzP//AMz//wDM//8A&#10;zP//AMz//wDM//8AzP//AMz//wDM//8AzP//AMz//wDM//8AzP//AJC0tABTaGg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MwCZ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Bvi4sAAAAAAIanp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AzAJk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DMAmQ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MwCZ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Az&#10;AJk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DMAmQ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MwCZ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AzAJk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DMAmQ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MwCZ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AzAJk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DMAmQ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MwCZ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Az&#10;AJk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AzAJk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DMAmQ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MwCZ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MwCZ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AzAJk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DMAmQ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DMAmQ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MwCZ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AzAJk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AzAJk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DMAmQ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MwCZ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AzAJk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P//&#10;/wD///8A////AP///wD///8A////AP///wD///8A////AP///wD///8A////AP///wD///8A////&#10;AP///wD///8A////AP///wD///8A////AP///wD///8A////AP///wD///8A////AP///wD///8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AzAJk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MwCZ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DMAmQ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DMA&#10;mQ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MwCZ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DMAmQ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AzAJk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AzAJk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DMA&#10;mQDM//8AzP//AMz//wDM//8AzP//AG+MjADF9vY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AzAJk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MwCZAMz//wDM//8AzP//AMz//wDM//8AhqamALDb2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MwCZ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AzAJkAzP//AAAAAADM//8AzP//&#10;AFNnZwAPFBQAkLa2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MwCZ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DMAmQDM//8AAAAA&#10;AAAAAADM//8Af56eAA4TEwBlf3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DMAmQ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MwCZAMz//wAAAAAAzP//AFNnZwAPFBQAf56e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DMAmQ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AzAJkAzP//AAAAAAAAAAAAepeXAA4TEwBTZ2c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AzAJk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DMAmQDM//8AAAAAAFNnZwAPFBQAf56e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AzAJk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MwCZAMz//wAAAAAAAAAAAAAAAABTZ2c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MwCZ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AzAJkAzP//AAAAAAAA&#10;AAAAAAAAAAAAAAAAAAA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MwCZ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DMAmQDM&#10;//8AAAAAAAAAAAAAAAAAAAAAAAAAAA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DMAmQ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MwCZAMz//wAAAAAAAAAAAAAAAAAAAAAAAAAA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DMAmQ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AzAJkAzP//AAAAAAAAAAAAAAAAAAAA&#10;AAAAAAAAzP//AMz//w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AzAJk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DMAmQDM//8AzP//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zP//AMz//wDM//8AzP//AMz//wDM//8A&#10;zP//AMz//wDM//8AzP//AMz//wDM//8AzP//AMz//wDM//8AzP//AMz//wDM//8AzP//AMz//wDM&#10;//8AzP//AMz//wDM//8AzP//AMz//wAzAJk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AzAJkAMwCZ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AzAJkAMwCZADMAmQAzAJkAMwCZADMAmQAzAJkAMwCZADMAmQAz&#10;AJkAMwCZADMAmQAzAJkAMwCZADMAmQAzAJkAMwCZADMAmQAzAJkAMwCZADMAmQAzAJkAMwCZADMA&#10;mQAzAJkAMwCZ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149;height:54864;visibility:visible;mso-wrap-style:square">
                  <v:fill o:detectmouseclick="t"/>
                  <v:path o:connecttype="none"/>
                </v:shape>
                <v:shape id="Picture 5" o:spid="_x0000_s1028" type="#_x0000_t75" style="position:absolute;width:55245;height:549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hXjEAAAA2gAAAA8AAABkcnMvZG93bnJldi54bWxEj0FrwkAUhO+C/2F5Qm+6aQ22RlcpLYIX&#10;G6o91Nsj+0xCs2+X7NYk/94tCD0OM/MNs972phFXan1tWcHjLAFBXFhdc6ng67SbvoDwAVljY5kU&#10;DORhuxmP1php2/EnXY+hFBHCPkMFVQguk9IXFRn0M+uIo3exrcEQZVtK3WIX4aaRT0mykAZrjgsV&#10;OnqrqPg5/hoFp9Lhx/uQzs8HXM5dn+fP31oq9TDpX1cgAvXhP3xv77WCFP6uxBsgN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zbhXjEAAAA2gAAAA8AAAAAAAAAAAAAAAAA&#10;nwIAAGRycy9kb3ducmV2LnhtbFBLBQYAAAAABAAEAPcAAACQAwAAAAA=&#10;">
                  <v:imagedata r:id="rId11" o:title=""/>
                </v:shape>
                <v:shape id="Imagem 11" o:spid="_x0000_s1029" type="#_x0000_t75" style="position:absolute;width:55149;height:54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dML7FAAAA2wAAAA8AAABkcnMvZG93bnJldi54bWxET0trwkAQvhf8D8sIvdWNHtoa3YiIQqlQ&#10;2mgp3obs5KHZ2TS71eivd4WCt/n4njOddaYWR2pdZVnBcBCBIM6srrhQsN2snl5BOI+ssbZMCs7k&#10;YJb0HqYYa3viLzqmvhAhhF2MCkrvm1hKl5Vk0A1sQxy43LYGfYBtIXWLpxBuajmKomdpsOLQUGJD&#10;i5KyQ/pnFHzPd+PNfvT+8nPIzx/r+nP7m16WSj32u/kEhKfO38X/7jcd5g/h9ks4QCZ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XTC+xQAAANsAAAAPAAAAAAAAAAAAAAAA&#10;AJ8CAABkcnMvZG93bnJldi54bWxQSwUGAAAAAAQABAD3AAAAkQMAAAAA&#10;">
                  <v:imagedata r:id="rId12" o:title=""/>
                  <v:path arrowok="t"/>
                </v:shape>
                <w10:anchorlock/>
              </v:group>
            </w:pict>
          </mc:Fallback>
        </mc:AlternateContent>
      </w:r>
      <w:r w:rsidR="0074735B">
        <w:rPr>
          <w:rFonts w:cs="Arial"/>
        </w:rPr>
        <w:br/>
      </w:r>
      <w:r w:rsidR="0074735B">
        <w:rPr>
          <w:rFonts w:cs="Arial"/>
        </w:rPr>
        <w:br/>
      </w:r>
      <w:r w:rsidR="0074735B">
        <w:rPr>
          <w:rFonts w:cs="Arial"/>
        </w:rPr>
        <w:br/>
      </w:r>
      <w:r w:rsidR="0074735B">
        <w:rPr>
          <w:rFonts w:cs="Arial"/>
        </w:rPr>
        <w:br/>
      </w:r>
    </w:p>
    <w:p w:rsidR="00656959" w:rsidRDefault="0065695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4735B" w:rsidRDefault="0074735B" w:rsidP="0074735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9" w:name="_Toc404613405"/>
      <w:r>
        <w:lastRenderedPageBreak/>
        <w:t>Casos de Uso</w:t>
      </w:r>
      <w:bookmarkEnd w:id="9"/>
    </w:p>
    <w:p w:rsidR="0074735B" w:rsidRDefault="0074735B" w:rsidP="0074735B">
      <w:pPr>
        <w:pStyle w:val="Ttulo2"/>
      </w:pPr>
      <w:r>
        <w:rPr>
          <w:vanish/>
        </w:rPr>
        <w:t xml:space="preserve">UCS349 </w:t>
      </w:r>
      <w:bookmarkStart w:id="10" w:name="_Toc404613406"/>
      <w:r>
        <w:t>Incluir Comprovação de Dependência Econômica</w:t>
      </w:r>
      <w:bookmarkEnd w:id="10"/>
      <w:r>
        <w:t> </w:t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3407"/>
      <w:r>
        <w:t>Fluxo Básico</w:t>
      </w:r>
      <w:bookmarkEnd w:id="11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“Incluir comprovação de dependência econômica”.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 e o ator informa o CPF da pessoa.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os anos envolvidos em todos os períodos cadastrados (vide R003), em que não houve comprovação de dependência econômica da pessoa (pode gerar exceção 4.1.2.1).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 seguinte campo: “Ano de referência”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e exibe na tela as informações referentes ao “Último dia para comprovação” (vide R004) e “Tempo de carência (em meses)”.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preenche os demais campos da tela.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submete os dados.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conforme Regras de negócio (vide R001 e Exceções).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comprovação de dependência econômica.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O sistema identifica que a pessoa em questão, se enquadra em algum recadastramento vigente e não encerrado dentro do ano em que está sendo comprovada a dependência econômica.</w:t>
      </w:r>
    </w:p>
    <w:p w:rsidR="0074735B" w:rsidRDefault="0074735B" w:rsidP="0074735B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>O sistema identifica que a pessoa em questão possui vínculo com situação previdenciária equivalente ao tipo da pessoa exigido pelo evento de recadastramento.</w:t>
      </w:r>
    </w:p>
    <w:p w:rsidR="0074735B" w:rsidRDefault="0074735B" w:rsidP="0074735B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 xml:space="preserve">O sistema gera histórico de recadastramento da pessoa, com as seguintes informações: data do recadastramento igual à  data de comprovação da dependência econômica, ano de recadastramento igual ao ano em que está sendo comprovado a dependência e o indicativo de recadastramento através de comprovação de dependência econômica. </w:t>
      </w:r>
    </w:p>
    <w:p w:rsidR="0074735B" w:rsidRDefault="0074735B" w:rsidP="0074735B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>O sistema verifica se existe pagamento bloqueado para algum vínculo da pessoa selecionada e referente ao evento selecionado. Caso existir o sistema finaliza o histórico de pagamento bloqueado, alterando o período final do registro de pagamento bloqueado, conforme o mês/ano da data do recadastramento.</w:t>
      </w:r>
    </w:p>
    <w:p w:rsidR="0074735B" w:rsidRDefault="0074735B" w:rsidP="0074735B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rPr>
          <w:highlight w:val="cyan"/>
        </w:rPr>
        <w:lastRenderedPageBreak/>
        <w:t>O sistema verifica que a pessoa em questão, possui acesso ao Portal suspenso. Neste caso o sistema finaliza a suspensão de acesso ao Portal para a pessoa em questão.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jc w:val="left"/>
      </w:pPr>
      <w:r>
        <w:t xml:space="preserve">O sistema exibe a mensagem MSG0050 ("Inclusão efetuada com sucesso!"). </w:t>
      </w:r>
      <w:r>
        <w:br/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13408"/>
      <w:r>
        <w:t>Exceções</w:t>
      </w:r>
      <w:bookmarkEnd w:id="12"/>
    </w:p>
    <w:p w:rsidR="0074735B" w:rsidRDefault="0074735B" w:rsidP="0074735B"/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não consegue recuperar nenhum ano cadastrado onde para a pessoa em questão, não houve comprovação de dependência econômica. O sistema exibe a seguinte mensagem MSG1369 (“Não existe ano de referência para comprovação de dependência econômica.”). </w:t>
      </w:r>
      <w:r>
        <w:br/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CPF onde a idade não esteja entre 18 e 21 anos no ano da comprovação. O sistema emite a mensagem MSG1370 ("A pessoa deve possuir entre 18 e 21 anos, no ano em que está sendo comprovada a dependência econômica.").</w:t>
      </w:r>
    </w:p>
    <w:p w:rsidR="0074735B" w:rsidRDefault="0074735B" w:rsidP="0074735B">
      <w:pPr>
        <w:pStyle w:val="Ttulo4"/>
        <w:numPr>
          <w:ilvl w:val="0"/>
          <w:numId w:val="0"/>
        </w:numPr>
      </w:pP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CPF que possua um registro de óbito. O sistema emite a mensagem MSG1355 ("Esta pessoa possui registro de óbito").</w:t>
      </w:r>
    </w:p>
    <w:p w:rsidR="0074735B" w:rsidRDefault="0074735B" w:rsidP="0074735B">
      <w:pPr>
        <w:pStyle w:val="Ttulo4"/>
        <w:numPr>
          <w:ilvl w:val="0"/>
          <w:numId w:val="0"/>
        </w:numPr>
      </w:pP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highlight w:val="green"/>
        </w:rPr>
        <w:t>Tentativa de informar a data da comprovação maior que a data atual. O sistema emite a mensagem MSG1039(“&lt;</w:t>
      </w:r>
      <w:proofErr w:type="spellStart"/>
      <w:r>
        <w:rPr>
          <w:highlight w:val="green"/>
        </w:rPr>
        <w:t>Nome_do_campo</w:t>
      </w:r>
      <w:proofErr w:type="spellEnd"/>
      <w:r>
        <w:rPr>
          <w:highlight w:val="green"/>
        </w:rPr>
        <w:t>&gt; deve ser menor ou igual a data atual.”).</w:t>
      </w:r>
      <w:r>
        <w:t xml:space="preserve"> </w:t>
      </w:r>
    </w:p>
    <w:p w:rsidR="0074735B" w:rsidRDefault="0074735B" w:rsidP="0074735B">
      <w:pPr>
        <w:pStyle w:val="Recuodecorpodetexto"/>
      </w:pPr>
    </w:p>
    <w:p w:rsidR="0074735B" w:rsidRDefault="0074735B" w:rsidP="0074735B">
      <w:pPr>
        <w:pStyle w:val="Ttulo2"/>
      </w:pPr>
      <w:r>
        <w:rPr>
          <w:vanish/>
        </w:rPr>
        <w:t xml:space="preserve">UCS350 </w:t>
      </w:r>
      <w:bookmarkStart w:id="13" w:name="_Toc404613409"/>
      <w:r>
        <w:t>Anular Comprovação de Dependência Econômica</w:t>
      </w:r>
      <w:bookmarkEnd w:id="13"/>
      <w:r>
        <w:t> </w:t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13410"/>
      <w:r>
        <w:t>Fluxo Básico</w:t>
      </w:r>
      <w:bookmarkEnd w:id="14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registro de comprovação após </w:t>
      </w:r>
      <w:r>
        <w:t>executar o caso de uso “Listar comprovações das dependências econômicas”.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anulação do </w:t>
      </w:r>
      <w:r>
        <w:t>registro de comprovação da dependência econômica</w:t>
      </w:r>
      <w:r>
        <w:rPr>
          <w:color w:val="000000"/>
        </w:rPr>
        <w:t>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 xml:space="preserve">O sistema valida as informações de acordo com as Regras de Negócios (vide R002 e Exceções).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identifica que para a pessoa em questão foi </w:t>
      </w:r>
      <w:r>
        <w:rPr>
          <w:highlight w:val="cyan"/>
        </w:rPr>
        <w:lastRenderedPageBreak/>
        <w:t>gerado registro de histórico de recadastramento em virtude da comprovação de dependência econômica e neste caso o sistema:</w:t>
      </w:r>
    </w:p>
    <w:p w:rsidR="0074735B" w:rsidRDefault="0074735B" w:rsidP="0074735B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>O sistema anula o registro de histórico de recadastramento.</w:t>
      </w:r>
    </w:p>
    <w:p w:rsidR="0074735B" w:rsidRDefault="0074735B" w:rsidP="0074735B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>O sistema verifica se existe pagamento bloqueado para algum vínculo da pessoa selecionada e referente ao evento selecionado. Caso existir o sistema reabre o histórico de pagamento bloqueado, alterando o período final do registro de pagamento para nulo.</w:t>
      </w:r>
    </w:p>
    <w:p w:rsidR="0074735B" w:rsidRDefault="0074735B" w:rsidP="0074735B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highlight w:val="cyan"/>
        </w:rPr>
      </w:pPr>
      <w:r>
        <w:rPr>
          <w:highlight w:val="cyan"/>
        </w:rPr>
        <w:t>O sistema verifica que a pessoa em questão, possui acesso ao Portal suspenso finalizado. Neste caso o sistema reabre a suspensão de acesso ao Portal para a pessoa em questão.</w:t>
      </w:r>
    </w:p>
    <w:p w:rsidR="0074735B" w:rsidRDefault="0074735B" w:rsidP="0074735B">
      <w:pPr>
        <w:pStyle w:val="Ttulo4"/>
        <w:numPr>
          <w:ilvl w:val="0"/>
          <w:numId w:val="0"/>
        </w:numPr>
        <w:rPr>
          <w:color w:val="000000"/>
        </w:rPr>
      </w:pP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anula o registro de comprovação de dependência econômica.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 O sistema exibe a mensagem MSG0007 ("Anulação efetuada com sucesso!").</w:t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613411"/>
      <w:r>
        <w:t>Exceções</w:t>
      </w:r>
      <w:bookmarkEnd w:id="15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anular comprovação que não seja relativa ao ano vigente, o sistema exibe a mensagem MSG1371 (“É permitido anular somente a comprovação relativa ao ano vigente.”).</w:t>
      </w:r>
    </w:p>
    <w:p w:rsidR="0074735B" w:rsidRDefault="0074735B" w:rsidP="0074735B">
      <w:pPr>
        <w:pStyle w:val="Ttulo4"/>
        <w:numPr>
          <w:ilvl w:val="0"/>
          <w:numId w:val="0"/>
        </w:numPr>
        <w:ind w:left="1080"/>
      </w:pPr>
    </w:p>
    <w:p w:rsidR="0074735B" w:rsidRDefault="0074735B" w:rsidP="0074735B">
      <w:pPr>
        <w:pStyle w:val="Recuodecorpodetexto"/>
      </w:pPr>
    </w:p>
    <w:p w:rsidR="0074735B" w:rsidRDefault="0074735B" w:rsidP="0074735B">
      <w:pPr>
        <w:pStyle w:val="Ttulo2"/>
      </w:pPr>
      <w:r>
        <w:rPr>
          <w:vanish/>
        </w:rPr>
        <w:t xml:space="preserve">UCS351 </w:t>
      </w:r>
      <w:bookmarkStart w:id="16" w:name="_Toc404613412"/>
      <w:r>
        <w:t>Listar Comprovação de Dependência Econômica</w:t>
      </w:r>
      <w:bookmarkEnd w:id="16"/>
      <w:r>
        <w:t> </w:t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613413"/>
      <w:r>
        <w:t>Fluxo Básico</w:t>
      </w:r>
      <w:bookmarkEnd w:id="17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“Listar comprovações de dependência econômica”.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todas as comprovações de dependência econômica que atenda os filtros de pesquisa, ordenada de forma decrescente por ano e nome da pessoa.</w:t>
      </w:r>
    </w:p>
    <w:p w:rsidR="0074735B" w:rsidRDefault="0074735B" w:rsidP="0074735B">
      <w:pPr>
        <w:pStyle w:val="Ttulo4"/>
        <w:numPr>
          <w:ilvl w:val="0"/>
          <w:numId w:val="0"/>
        </w:numPr>
        <w:ind w:left="1080"/>
      </w:pPr>
    </w:p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192329084"/>
      <w:bookmarkStart w:id="19" w:name="_Toc404613414"/>
      <w:r>
        <w:t>Fluxo Alternativo – Detalhar Pessoa</w:t>
      </w:r>
      <w:bookmarkEnd w:id="18"/>
      <w:bookmarkEnd w:id="19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registro de comprovação.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detalha os dados da pessoa inerente.</w:t>
      </w:r>
    </w:p>
    <w:p w:rsidR="0074735B" w:rsidRDefault="0074735B" w:rsidP="0074735B">
      <w:pPr>
        <w:pStyle w:val="Recuodecorpodetexto"/>
      </w:pPr>
    </w:p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192329085"/>
      <w:bookmarkStart w:id="21" w:name="_Toc404613415"/>
      <w:r>
        <w:t>Fluxo Alternativo – Detalhar Observação</w:t>
      </w:r>
      <w:bookmarkEnd w:id="20"/>
      <w:bookmarkEnd w:id="21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escolhe o registro de comprovação.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 observação registrada no momento da comprovação da dependência econômica.</w:t>
      </w:r>
    </w:p>
    <w:p w:rsidR="0074735B" w:rsidRDefault="0074735B" w:rsidP="0074735B">
      <w:pPr>
        <w:pStyle w:val="Recuodecorpodetexto"/>
      </w:pPr>
    </w:p>
    <w:p w:rsidR="0074735B" w:rsidRDefault="0074735B" w:rsidP="0074735B">
      <w:pPr>
        <w:pStyle w:val="Recuodecorpodetexto"/>
      </w:pPr>
    </w:p>
    <w:p w:rsidR="0074735B" w:rsidRDefault="0074735B" w:rsidP="0074735B">
      <w:pPr>
        <w:pStyle w:val="Ttulo2"/>
      </w:pPr>
      <w:r>
        <w:rPr>
          <w:vanish/>
        </w:rPr>
        <w:t xml:space="preserve">UCS352 </w:t>
      </w:r>
      <w:bookmarkStart w:id="22" w:name="_Toc404613416"/>
      <w:r>
        <w:t>Emitir recibo da Comprovação de Dependência Econômica</w:t>
      </w:r>
      <w:bookmarkEnd w:id="22"/>
      <w:r>
        <w:t> </w:t>
      </w:r>
    </w:p>
    <w:p w:rsidR="0074735B" w:rsidRDefault="0074735B" w:rsidP="0074735B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613417"/>
      <w:r>
        <w:t>Fluxo Básico</w:t>
      </w:r>
      <w:bookmarkEnd w:id="23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registro de comprovação após </w:t>
      </w:r>
      <w:r>
        <w:t>executar o caso de uso “Listar comprovações de dependência econômica”.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>O ator invoca a emissão do recibo de apresentação da comprovação de dependência econômica.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>O sistema emite o recibo conforme modelo em anexo.</w:t>
      </w:r>
    </w:p>
    <w:p w:rsidR="0074735B" w:rsidRDefault="0074735B" w:rsidP="0074735B">
      <w:pPr>
        <w:pStyle w:val="Ttulo1"/>
        <w:numPr>
          <w:ilvl w:val="0"/>
          <w:numId w:val="0"/>
        </w:numPr>
      </w:pPr>
      <w:r>
        <w:br w:type="page"/>
      </w:r>
    </w:p>
    <w:p w:rsidR="0074735B" w:rsidRDefault="0074735B" w:rsidP="0074735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4" w:name="_Toc192329086"/>
      <w:bookmarkStart w:id="25" w:name="_Toc404613418"/>
      <w:r>
        <w:lastRenderedPageBreak/>
        <w:t>Regras Gerais</w:t>
      </w:r>
      <w:bookmarkEnd w:id="24"/>
      <w:bookmarkEnd w:id="25"/>
    </w:p>
    <w:p w:rsidR="0074735B" w:rsidRDefault="0074735B" w:rsidP="0074735B"/>
    <w:p w:rsidR="0074735B" w:rsidRDefault="0074735B" w:rsidP="0074735B">
      <w:pPr>
        <w:pStyle w:val="Ttulo2"/>
      </w:pPr>
      <w:bookmarkStart w:id="26" w:name="_Toc192329087"/>
      <w:bookmarkStart w:id="27" w:name="_Toc404613419"/>
      <w:r>
        <w:t>R001</w:t>
      </w:r>
      <w:bookmarkEnd w:id="26"/>
      <w:bookmarkEnd w:id="27"/>
    </w:p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192329088"/>
      <w:bookmarkStart w:id="29" w:name="_Toc404613420"/>
      <w:r>
        <w:t xml:space="preserve">Regras para inclusão da comprovação </w:t>
      </w:r>
      <w:bookmarkEnd w:id="28"/>
      <w:r>
        <w:t>de dependência econômica</w:t>
      </w:r>
      <w:bookmarkEnd w:id="29"/>
    </w:p>
    <w:p w:rsidR="0074735B" w:rsidRDefault="0074735B" w:rsidP="0074735B"/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a comprovação é relativa ao ano vigente e que a pessoa foi objeto de pensão previdenciária cancelada por não comprovação de dependência econômica.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finaliza o afastamento definitivo do vínculo da pensão previdenciária através do fluxo “Alterar afastamento” do caso de uso “UCS 002 – Gerar afastamento” informando a matrícula, a data da comprovação como data fim do afastamento e o motivo do afastamento (é aquele apontado como automático </w:t>
      </w:r>
      <w:r>
        <w:rPr>
          <w:szCs w:val="17"/>
        </w:rPr>
        <w:t xml:space="preserve">em virtude de não comprovação de dependência econômica). </w:t>
      </w:r>
    </w:p>
    <w:p w:rsidR="0074735B" w:rsidRDefault="0074735B" w:rsidP="0074735B">
      <w:pPr>
        <w:pStyle w:val="Ttulo4"/>
        <w:numPr>
          <w:ilvl w:val="0"/>
          <w:numId w:val="0"/>
        </w:numPr>
        <w:ind w:left="1080"/>
      </w:pPr>
      <w:r>
        <w:br/>
      </w:r>
    </w:p>
    <w:p w:rsidR="0074735B" w:rsidRDefault="0074735B" w:rsidP="0074735B"/>
    <w:p w:rsidR="0074735B" w:rsidRDefault="0074735B" w:rsidP="0074735B">
      <w:pPr>
        <w:pStyle w:val="Ttulo2"/>
      </w:pPr>
      <w:bookmarkStart w:id="30" w:name="_Toc192329089"/>
      <w:bookmarkStart w:id="31" w:name="_Toc404613421"/>
      <w:r>
        <w:t>R002</w:t>
      </w:r>
      <w:bookmarkEnd w:id="30"/>
      <w:bookmarkEnd w:id="31"/>
    </w:p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192329090"/>
      <w:bookmarkStart w:id="33" w:name="_Toc404613422"/>
      <w:r>
        <w:t xml:space="preserve">Regras para anulação da comprovação </w:t>
      </w:r>
      <w:bookmarkEnd w:id="32"/>
      <w:r>
        <w:t>de dependência econômica</w:t>
      </w:r>
      <w:bookmarkEnd w:id="33"/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a comprovação é relativa ao ano vigente e que a pessoa foi objeto de pensão previdenciária cancelada por motivo de afastamento definitivo relativo à não comprovação de dependência econômica.</w:t>
      </w:r>
    </w:p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reabre o último afastamento definitivo do vínculo da pensão previdenciária através do fluxo “Alterar afastamento” do caso de uso “UCS 002 – Gerar afastamento” informando a matrícula, data fim do afastamento como nula e o motivo do afastamento (é aquele apontado como automático </w:t>
      </w:r>
      <w:r>
        <w:rPr>
          <w:szCs w:val="17"/>
        </w:rPr>
        <w:t>em virtude de não comprovação de dependência econômica)</w:t>
      </w:r>
      <w:r>
        <w:t>.</w:t>
      </w:r>
    </w:p>
    <w:p w:rsidR="0074735B" w:rsidRDefault="0074735B" w:rsidP="0074735B">
      <w:pPr>
        <w:rPr>
          <w:rFonts w:cs="Arial"/>
          <w:i/>
          <w:iCs/>
          <w:color w:val="000000"/>
          <w:sz w:val="20"/>
        </w:rPr>
      </w:pPr>
    </w:p>
    <w:p w:rsidR="0074735B" w:rsidRDefault="0074735B" w:rsidP="0074735B"/>
    <w:p w:rsidR="0074735B" w:rsidRDefault="0074735B" w:rsidP="0074735B">
      <w:pPr>
        <w:pStyle w:val="Ttulo2"/>
      </w:pPr>
      <w:bookmarkStart w:id="34" w:name="_Toc404613423"/>
      <w:r>
        <w:t>R003</w:t>
      </w:r>
      <w:bookmarkEnd w:id="34"/>
    </w:p>
    <w:p w:rsidR="0074735B" w:rsidRDefault="0074735B" w:rsidP="0074735B"/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5" w:name="_Toc404613424"/>
      <w:r>
        <w:t xml:space="preserve">Regra para popular </w:t>
      </w:r>
      <w:proofErr w:type="spellStart"/>
      <w:r>
        <w:t>combobox</w:t>
      </w:r>
      <w:proofErr w:type="spellEnd"/>
      <w:r>
        <w:t xml:space="preserve"> “Ano de referência”</w:t>
      </w:r>
      <w:bookmarkEnd w:id="35"/>
    </w:p>
    <w:p w:rsidR="0074735B" w:rsidRDefault="0074735B" w:rsidP="0074735B"/>
    <w:p w:rsidR="0074735B" w:rsidRDefault="0074735B" w:rsidP="0074735B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limitar a recuperação do ano de referência, sempre exibindo na tela desde o ano inicial de referência até o ano posterior ao atual.</w:t>
      </w:r>
    </w:p>
    <w:p w:rsidR="0074735B" w:rsidRDefault="0074735B" w:rsidP="0074735B"/>
    <w:p w:rsidR="0074735B" w:rsidRDefault="0074735B" w:rsidP="0074735B"/>
    <w:p w:rsidR="0074735B" w:rsidRDefault="0074735B" w:rsidP="0074735B"/>
    <w:p w:rsidR="0074735B" w:rsidRDefault="0074735B" w:rsidP="0074735B"/>
    <w:p w:rsidR="0074735B" w:rsidRDefault="0074735B" w:rsidP="0074735B">
      <w:pPr>
        <w:pStyle w:val="Ttulo2"/>
      </w:pPr>
      <w:bookmarkStart w:id="36" w:name="_Toc404613425"/>
      <w:r>
        <w:t>R004</w:t>
      </w:r>
      <w:bookmarkEnd w:id="36"/>
    </w:p>
    <w:p w:rsidR="0074735B" w:rsidRDefault="0074735B" w:rsidP="0074735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7" w:name="_Toc404613426"/>
      <w:r>
        <w:t>Regra para “Último dia para comprovação”</w:t>
      </w:r>
      <w:bookmarkEnd w:id="37"/>
    </w:p>
    <w:p w:rsidR="0074735B" w:rsidRDefault="0074735B" w:rsidP="0074735B">
      <w:pPr>
        <w:rPr>
          <w:rFonts w:cs="Arial"/>
        </w:rPr>
      </w:pPr>
      <w:r>
        <w:rPr>
          <w:rFonts w:cs="Arial"/>
        </w:rPr>
        <w:t>Último dia para comprovação refere-se ao dia e mês da data de nascimento da pessoa em questão.</w:t>
      </w:r>
    </w:p>
    <w:p w:rsidR="0074735B" w:rsidRDefault="0074735B" w:rsidP="0074735B">
      <w:r>
        <w:br w:type="page"/>
      </w:r>
    </w:p>
    <w:p w:rsidR="0074735B" w:rsidRDefault="0074735B" w:rsidP="0074735B">
      <w:pPr>
        <w:pStyle w:val="Ttulo1"/>
        <w:keepNext w:val="0"/>
        <w:widowControl w:val="0"/>
        <w:spacing w:before="0" w:line="240" w:lineRule="auto"/>
        <w:ind w:left="540" w:hanging="540"/>
      </w:pPr>
      <w:bookmarkStart w:id="38" w:name="_Toc404613427"/>
      <w:r>
        <w:lastRenderedPageBreak/>
        <w:t>Anexos</w:t>
      </w:r>
      <w:bookmarkEnd w:id="38"/>
    </w:p>
    <w:p w:rsidR="0074735B" w:rsidRDefault="0074735B" w:rsidP="0074735B"/>
    <w:p w:rsidR="0074735B" w:rsidRDefault="0074735B" w:rsidP="0074735B">
      <w:pPr>
        <w:ind w:left="540"/>
        <w:rPr>
          <w:rFonts w:cs="Arial"/>
          <w:b/>
          <w:bCs/>
          <w:i/>
          <w:iCs/>
          <w:color w:val="000000"/>
        </w:rPr>
      </w:pPr>
    </w:p>
    <w:p w:rsidR="0074735B" w:rsidRDefault="0074735B" w:rsidP="0074735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9" w:name="_Toc404613428"/>
      <w:r>
        <w:t>Layout do recibo de apresentação da comprovação de dependência econômica</w:t>
      </w:r>
      <w:bookmarkEnd w:id="39"/>
    </w:p>
    <w:p w:rsidR="0074735B" w:rsidRDefault="0074735B" w:rsidP="0074735B">
      <w:pPr>
        <w:pStyle w:val="Cabealho"/>
        <w:tabs>
          <w:tab w:val="left" w:pos="708"/>
        </w:tabs>
        <w:ind w:left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1141095</wp:posOffset>
                </wp:positionH>
                <wp:positionV relativeFrom="paragraph">
                  <wp:posOffset>154305</wp:posOffset>
                </wp:positionV>
                <wp:extent cx="2057400" cy="342900"/>
                <wp:effectExtent l="0" t="1905" r="1905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4735B" w:rsidRDefault="00656959" w:rsidP="00656959">
                            <w:pPr>
                              <w:ind w:left="0"/>
                            </w:pPr>
                            <w:r>
                              <w:t xml:space="preserve">&lt;&lt;             </w:t>
                            </w:r>
                            <w:r w:rsidR="0074735B">
                              <w:t xml:space="preserve">Estado </w:t>
                            </w:r>
                            <w:r>
                              <w:t xml:space="preserve">         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89.85pt;margin-top:12.15pt;width:16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" filled="f" stroked="f">
                <v:textbox>
                  <w:txbxContent>
                    <w:p w:rsidR="0074735B" w:rsidRDefault="00656959" w:rsidP="00656959">
                      <w:pPr>
                        <w:ind w:left="0"/>
                      </w:pPr>
                      <w:r>
                        <w:t xml:space="preserve">&lt;&lt;             </w:t>
                      </w:r>
                      <w:r w:rsidR="0074735B">
                        <w:t xml:space="preserve">Estado </w:t>
                      </w:r>
                      <w:r>
                        <w:t xml:space="preserve">         &gt;&gt;</w:t>
                      </w:r>
                    </w:p>
                  </w:txbxContent>
                </v:textbox>
              </v:shape>
            </w:pict>
          </mc:Fallback>
        </mc:AlternateContent>
      </w:r>
    </w:p>
    <w:p w:rsidR="0074735B" w:rsidRDefault="00656959" w:rsidP="0074735B">
      <w:pPr>
        <w:pStyle w:val="Cabealho"/>
        <w:tabs>
          <w:tab w:val="left" w:pos="708"/>
        </w:tabs>
        <w:ind w:left="20"/>
      </w:pPr>
      <w:r>
        <w:rPr>
          <w:noProof/>
        </w:rPr>
        <w:drawing>
          <wp:inline distT="0" distB="0" distL="0" distR="0">
            <wp:extent cx="981075" cy="10668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735B" w:rsidRDefault="0074735B" w:rsidP="0074735B">
      <w:pPr>
        <w:pStyle w:val="Cabealho"/>
        <w:tabs>
          <w:tab w:val="left" w:pos="708"/>
        </w:tabs>
        <w:ind w:left="2160"/>
      </w:pPr>
      <w:r>
        <w:rPr>
          <w:rFonts w:cs="Arial"/>
          <w:b/>
          <w:bCs/>
          <w:color w:val="000000"/>
        </w:rPr>
        <w:t>Recibo de apresentação da comprovação de dependência econômica</w:t>
      </w:r>
      <w:r>
        <w:t xml:space="preserve"> </w:t>
      </w:r>
    </w:p>
    <w:p w:rsidR="0074735B" w:rsidRDefault="0074735B" w:rsidP="0074735B">
      <w:pPr>
        <w:pStyle w:val="Cabealho"/>
        <w:tabs>
          <w:tab w:val="left" w:pos="708"/>
        </w:tabs>
        <w:ind w:left="2160"/>
      </w:pPr>
    </w:p>
    <w:p w:rsidR="0074735B" w:rsidRDefault="0074735B" w:rsidP="0074735B">
      <w:pPr>
        <w:pStyle w:val="Cabealho"/>
        <w:tabs>
          <w:tab w:val="left" w:pos="708"/>
        </w:tabs>
        <w:ind w:left="2160"/>
      </w:pPr>
    </w:p>
    <w:p w:rsidR="0074735B" w:rsidRDefault="0074735B" w:rsidP="0074735B">
      <w:pPr>
        <w:pStyle w:val="Cabealho"/>
        <w:tabs>
          <w:tab w:val="left" w:pos="708"/>
        </w:tabs>
        <w:spacing w:after="240"/>
        <w:ind w:left="539" w:firstLine="1622"/>
      </w:pPr>
      <w:r>
        <w:t xml:space="preserve">Eu, </w:t>
      </w:r>
      <w:r>
        <w:rPr>
          <w:color w:val="0000FF"/>
        </w:rPr>
        <w:t>&lt;Nome do operador&gt;</w:t>
      </w:r>
      <w:r>
        <w:t xml:space="preserve">, matrícula </w:t>
      </w:r>
      <w:r>
        <w:rPr>
          <w:color w:val="0000FF"/>
        </w:rPr>
        <w:t xml:space="preserve">&lt;matricula do operador no órgão onde está </w:t>
      </w:r>
      <w:proofErr w:type="spellStart"/>
      <w:r>
        <w:rPr>
          <w:color w:val="0000FF"/>
        </w:rPr>
        <w:t>logado</w:t>
      </w:r>
      <w:proofErr w:type="spellEnd"/>
      <w:r>
        <w:rPr>
          <w:color w:val="0000FF"/>
        </w:rPr>
        <w:t xml:space="preserve"> ou a mais antiga dele dentro do agrupamento </w:t>
      </w:r>
      <w:proofErr w:type="spellStart"/>
      <w:r>
        <w:rPr>
          <w:color w:val="0000FF"/>
        </w:rPr>
        <w:t>logado</w:t>
      </w:r>
      <w:proofErr w:type="spellEnd"/>
      <w:r>
        <w:rPr>
          <w:color w:val="0000FF"/>
        </w:rPr>
        <w:t>&gt;</w:t>
      </w:r>
      <w:r>
        <w:t xml:space="preserve">, atesto que em </w:t>
      </w:r>
      <w:r>
        <w:rPr>
          <w:color w:val="0000FF"/>
        </w:rPr>
        <w:t>&lt;data da comprovação&gt;,</w:t>
      </w:r>
      <w:r>
        <w:t xml:space="preserve"> o (a) pensionista/beneficiário </w:t>
      </w:r>
      <w:r>
        <w:rPr>
          <w:color w:val="0000FF"/>
        </w:rPr>
        <w:t>&lt;Nome do servidor envolvido&gt;</w:t>
      </w:r>
      <w:r>
        <w:t xml:space="preserve">, matrícula </w:t>
      </w:r>
      <w:r>
        <w:rPr>
          <w:color w:val="0000FF"/>
        </w:rPr>
        <w:t>&lt;matrícula do servidor&gt;</w:t>
      </w:r>
      <w:r>
        <w:t xml:space="preserve"> apresentou seu comprovante de dependência econômica relativo ao ano de </w:t>
      </w:r>
      <w:r>
        <w:rPr>
          <w:color w:val="0000FF"/>
        </w:rPr>
        <w:t>&lt;ano&gt;</w:t>
      </w:r>
      <w:r>
        <w:t>.</w:t>
      </w: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  <w:r>
        <w:t>Atenciosamente,</w:t>
      </w: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  <w:r>
        <w:t xml:space="preserve">   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5"/>
        <w:gridCol w:w="5949"/>
      </w:tblGrid>
      <w:tr w:rsidR="0074735B" w:rsidTr="00CE0970">
        <w:trPr>
          <w:trHeight w:val="739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pStyle w:val="Cabealho"/>
              <w:tabs>
                <w:tab w:val="left" w:pos="708"/>
              </w:tabs>
            </w:pPr>
            <w:r>
              <w:t xml:space="preserve">Data: </w:t>
            </w:r>
            <w:r>
              <w:rPr>
                <w:color w:val="0000FF"/>
              </w:rPr>
              <w:t>data do dia</w:t>
            </w:r>
          </w:p>
        </w:tc>
        <w:tc>
          <w:tcPr>
            <w:tcW w:w="6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pStyle w:val="Cabealho"/>
              <w:tabs>
                <w:tab w:val="left" w:pos="708"/>
              </w:tabs>
            </w:pPr>
            <w:r>
              <w:t>Carimbo e assinatura</w:t>
            </w:r>
          </w:p>
        </w:tc>
      </w:tr>
    </w:tbl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74735B">
      <w:pPr>
        <w:pStyle w:val="Cabealho"/>
        <w:tabs>
          <w:tab w:val="left" w:pos="708"/>
        </w:tabs>
        <w:ind w:left="540" w:firstLine="1620"/>
      </w:pPr>
    </w:p>
    <w:p w:rsidR="0074735B" w:rsidRDefault="0074735B" w:rsidP="00656959">
      <w:pPr>
        <w:pStyle w:val="Cabealho"/>
        <w:tabs>
          <w:tab w:val="left" w:pos="708"/>
        </w:tabs>
        <w:ind w:left="540" w:firstLine="1620"/>
        <w:rPr>
          <w:rFonts w:cs="Arial"/>
        </w:rPr>
      </w:pPr>
      <w:r>
        <w:t xml:space="preserve">              </w:t>
      </w:r>
      <w:r>
        <w:br w:type="page"/>
      </w:r>
    </w:p>
    <w:p w:rsidR="0074735B" w:rsidRDefault="0074735B" w:rsidP="0074735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0" w:name="_Toc404613429"/>
      <w:r>
        <w:lastRenderedPageBreak/>
        <w:t>Revisões</w:t>
      </w:r>
      <w:bookmarkEnd w:id="40"/>
    </w:p>
    <w:p w:rsidR="0074735B" w:rsidRDefault="0074735B" w:rsidP="0074735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4735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Pr="0074735B" w:rsidRDefault="0074735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735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Pr="0074735B" w:rsidRDefault="0074735B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735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Pr="0074735B" w:rsidRDefault="0074735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735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Pr="0074735B" w:rsidRDefault="0074735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4735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Pr="0074735B" w:rsidRDefault="0074735B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4735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4735B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6569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4735B" w:rsidRDefault="0074735B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Pr="00656959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 w:rsidRPr="006569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4735B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Default="0074735B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Default="0074735B" w:rsidP="0065695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4735B" w:rsidRDefault="0074735B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4735B" w:rsidRDefault="0074735B" w:rsidP="0074735B">
      <w:pPr>
        <w:pStyle w:val="Recuodecorpodetexto"/>
      </w:pPr>
    </w:p>
    <w:p w:rsidR="0074735B" w:rsidRDefault="0074735B" w:rsidP="0074735B"/>
    <w:p w:rsidR="00F41655" w:rsidRPr="0074735B" w:rsidRDefault="00F41655" w:rsidP="0074735B"/>
    <w:sectPr w:rsidR="00F41655" w:rsidRPr="0074735B" w:rsidSect="00BD3501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735B" w:rsidRDefault="0074735B" w:rsidP="002908D9">
      <w:r>
        <w:separator/>
      </w:r>
    </w:p>
  </w:endnote>
  <w:endnote w:type="continuationSeparator" w:id="0">
    <w:p w:rsidR="0074735B" w:rsidRDefault="0074735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5695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4735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569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56959">
            <w:rPr>
              <w:sz w:val="20"/>
              <w:szCs w:val="20"/>
            </w:rPr>
            <w:t xml:space="preserve">Keila </w:t>
          </w:r>
          <w:proofErr w:type="spellStart"/>
          <w:r w:rsidRPr="00656959">
            <w:rPr>
              <w:sz w:val="20"/>
              <w:szCs w:val="20"/>
            </w:rPr>
            <w:t>Joanês</w:t>
          </w:r>
          <w:proofErr w:type="spellEnd"/>
          <w:r w:rsidRPr="006569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569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4735B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735B">
            <w:rPr>
              <w:b/>
              <w:sz w:val="20"/>
              <w:szCs w:val="20"/>
            </w:rPr>
            <w:t>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4735B">
            <w:rPr>
              <w:b/>
              <w:sz w:val="20"/>
              <w:szCs w:val="20"/>
            </w:rPr>
            <w:t>UCS0096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569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56959">
            <w:rPr>
              <w:b/>
              <w:sz w:val="20"/>
              <w:szCs w:val="20"/>
            </w:rPr>
            <w:t>Manter Comprovação de Dependência Econômica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735B" w:rsidRDefault="0074735B" w:rsidP="002908D9">
      <w:r>
        <w:separator/>
      </w:r>
    </w:p>
  </w:footnote>
  <w:footnote w:type="continuationSeparator" w:id="0">
    <w:p w:rsidR="0074735B" w:rsidRDefault="0074735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35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56959"/>
    <w:rsid w:val="0074735B"/>
    <w:rsid w:val="00772123"/>
    <w:rsid w:val="007A4B3D"/>
    <w:rsid w:val="007E2985"/>
    <w:rsid w:val="00845060"/>
    <w:rsid w:val="008806C7"/>
    <w:rsid w:val="0091194C"/>
    <w:rsid w:val="009123FD"/>
    <w:rsid w:val="009C40FA"/>
    <w:rsid w:val="00A61754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73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473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73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473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473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473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473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473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4735B"/>
    <w:pPr>
      <w:ind w:left="0"/>
    </w:pPr>
  </w:style>
  <w:style w:type="paragraph" w:styleId="ndicedeilustraes">
    <w:name w:val="table of figures"/>
    <w:basedOn w:val="Normal"/>
    <w:next w:val="Normal"/>
    <w:semiHidden/>
    <w:rsid w:val="0074735B"/>
  </w:style>
  <w:style w:type="paragraph" w:styleId="Sumrio2">
    <w:name w:val="toc 2"/>
    <w:basedOn w:val="Normal"/>
    <w:next w:val="Normal"/>
    <w:autoRedefine/>
    <w:uiPriority w:val="39"/>
    <w:rsid w:val="007473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4735B"/>
    <w:pPr>
      <w:ind w:left="480"/>
    </w:pPr>
  </w:style>
  <w:style w:type="character" w:styleId="Hyperlink">
    <w:name w:val="Hyperlink"/>
    <w:basedOn w:val="Fontepargpadro"/>
    <w:uiPriority w:val="99"/>
    <w:rsid w:val="007473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473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473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473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473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473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4735B"/>
    <w:rPr>
      <w:sz w:val="16"/>
    </w:rPr>
  </w:style>
  <w:style w:type="character" w:styleId="Nmerodepgina">
    <w:name w:val="page number"/>
    <w:basedOn w:val="Fontepargpadro"/>
    <w:rsid w:val="007473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473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47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473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4735B"/>
  </w:style>
  <w:style w:type="paragraph" w:styleId="Corpodetexto">
    <w:name w:val="Body Text"/>
    <w:basedOn w:val="Normal"/>
    <w:link w:val="CorpodetextoChar"/>
    <w:rsid w:val="007473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4735B"/>
    <w:rPr>
      <w:rFonts w:eastAsia="Arial Unicode MS"/>
    </w:rPr>
  </w:style>
  <w:style w:type="paragraph" w:customStyle="1" w:styleId="tabletext">
    <w:name w:val="tabletext"/>
    <w:basedOn w:val="Normal"/>
    <w:rsid w:val="007473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473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473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473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473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473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473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473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473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4735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735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4735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4735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4735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4735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4735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4735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4735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4735B"/>
    <w:pPr>
      <w:ind w:left="0"/>
    </w:pPr>
  </w:style>
  <w:style w:type="paragraph" w:styleId="ndicedeilustraes">
    <w:name w:val="table of figures"/>
    <w:basedOn w:val="Normal"/>
    <w:next w:val="Normal"/>
    <w:semiHidden/>
    <w:rsid w:val="0074735B"/>
  </w:style>
  <w:style w:type="paragraph" w:styleId="Sumrio2">
    <w:name w:val="toc 2"/>
    <w:basedOn w:val="Normal"/>
    <w:next w:val="Normal"/>
    <w:autoRedefine/>
    <w:uiPriority w:val="39"/>
    <w:rsid w:val="0074735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4735B"/>
    <w:pPr>
      <w:ind w:left="480"/>
    </w:pPr>
  </w:style>
  <w:style w:type="character" w:styleId="Hyperlink">
    <w:name w:val="Hyperlink"/>
    <w:basedOn w:val="Fontepargpadro"/>
    <w:uiPriority w:val="99"/>
    <w:rsid w:val="0074735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4735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4735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4735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4735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4735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4735B"/>
    <w:rPr>
      <w:sz w:val="16"/>
    </w:rPr>
  </w:style>
  <w:style w:type="character" w:styleId="Nmerodepgina">
    <w:name w:val="page number"/>
    <w:basedOn w:val="Fontepargpadro"/>
    <w:rsid w:val="0074735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4735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473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4735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4735B"/>
  </w:style>
  <w:style w:type="paragraph" w:styleId="Corpodetexto">
    <w:name w:val="Body Text"/>
    <w:basedOn w:val="Normal"/>
    <w:link w:val="CorpodetextoChar"/>
    <w:rsid w:val="0074735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4735B"/>
    <w:rPr>
      <w:rFonts w:eastAsia="Arial Unicode MS"/>
    </w:rPr>
  </w:style>
  <w:style w:type="paragraph" w:customStyle="1" w:styleId="tabletext">
    <w:name w:val="tabletext"/>
    <w:basedOn w:val="Normal"/>
    <w:rsid w:val="0074735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4735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4735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4735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4735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4735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4735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4735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4735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4735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99FA1-1CF7-4F40-AE21-9F93F409C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9</TotalTime>
  <Pages>14</Pages>
  <Words>1679</Words>
  <Characters>11195</Characters>
  <Application>Microsoft Office Word</Application>
  <DocSecurity>0</DocSecurity>
  <Lines>93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12849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2014-11-08T21:44:00Z</cp:lastPrinted>
  <dcterms:created xsi:type="dcterms:W3CDTF">2014-11-08T21:44:00Z</dcterms:created>
  <dcterms:modified xsi:type="dcterms:W3CDTF">2014-11-24T19:27:00Z</dcterms:modified>
</cp:coreProperties>
</file>