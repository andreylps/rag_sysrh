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7C66" w:rsidRDefault="00407C66" w:rsidP="00407C6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7C66" w:rsidRDefault="00407C66" w:rsidP="00407C66">
      <w:pPr>
        <w:widowControl w:val="0"/>
        <w:rPr>
          <w:rFonts w:cs="Arial"/>
          <w:sz w:val="20"/>
        </w:rPr>
      </w:pPr>
    </w:p>
    <w:p w:rsidR="00407C66" w:rsidRDefault="00407C66" w:rsidP="00407C66">
      <w:pPr>
        <w:widowControl w:val="0"/>
        <w:rPr>
          <w:rFonts w:cs="Arial"/>
          <w:sz w:val="20"/>
        </w:rPr>
      </w:pPr>
    </w:p>
    <w:p w:rsidR="00407C66" w:rsidRDefault="00407C66" w:rsidP="00407C66">
      <w:pPr>
        <w:widowControl w:val="0"/>
        <w:rPr>
          <w:rFonts w:cs="Arial"/>
          <w:sz w:val="20"/>
        </w:rPr>
      </w:pPr>
    </w:p>
    <w:p w:rsidR="00407C66" w:rsidRDefault="00407C66" w:rsidP="00407C66">
      <w:pPr>
        <w:widowControl w:val="0"/>
        <w:rPr>
          <w:rFonts w:cs="Arial"/>
          <w:sz w:val="20"/>
        </w:rPr>
      </w:pPr>
    </w:p>
    <w:p w:rsidR="00407C66" w:rsidRDefault="00407C66" w:rsidP="00407C6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7C66" w:rsidRDefault="00407C66" w:rsidP="00407C66">
      <w:pPr>
        <w:widowControl w:val="0"/>
        <w:rPr>
          <w:rFonts w:cs="Arial"/>
          <w:sz w:val="20"/>
          <w:u w:val="single"/>
        </w:rPr>
      </w:pPr>
    </w:p>
    <w:p w:rsidR="00407C66" w:rsidRDefault="00407C66" w:rsidP="00407C6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7C66" w:rsidRDefault="00407C66" w:rsidP="00407C66">
      <w:pPr>
        <w:widowControl w:val="0"/>
        <w:rPr>
          <w:rFonts w:cs="Arial"/>
          <w:sz w:val="20"/>
        </w:rPr>
      </w:pPr>
    </w:p>
    <w:p w:rsidR="00407C66" w:rsidRDefault="00407C66" w:rsidP="00407C66">
      <w:pPr>
        <w:widowControl w:val="0"/>
        <w:rPr>
          <w:rFonts w:cs="Arial"/>
          <w:sz w:val="20"/>
        </w:rPr>
      </w:pPr>
    </w:p>
    <w:p w:rsidR="00407C66" w:rsidRDefault="00407C66" w:rsidP="00407C66">
      <w:pPr>
        <w:widowControl w:val="0"/>
        <w:rPr>
          <w:rFonts w:cs="Arial"/>
          <w:sz w:val="20"/>
        </w:rPr>
      </w:pPr>
    </w:p>
    <w:p w:rsidR="00407C66" w:rsidRDefault="00407C66" w:rsidP="00407C6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7C66" w:rsidRDefault="00407C66" w:rsidP="00407C66">
      <w:pPr>
        <w:widowControl w:val="0"/>
        <w:rPr>
          <w:rFonts w:cs="Arial"/>
          <w:sz w:val="20"/>
        </w:rPr>
      </w:pPr>
    </w:p>
    <w:p w:rsidR="00407C66" w:rsidRDefault="00407C66" w:rsidP="00407C66">
      <w:pPr>
        <w:widowControl w:val="0"/>
        <w:rPr>
          <w:rFonts w:cs="Arial"/>
          <w:sz w:val="20"/>
        </w:rPr>
      </w:pPr>
    </w:p>
    <w:p w:rsidR="00407C66" w:rsidRDefault="00407C66" w:rsidP="00407C66">
      <w:pPr>
        <w:widowControl w:val="0"/>
        <w:rPr>
          <w:rFonts w:cs="Arial"/>
        </w:rPr>
      </w:pPr>
    </w:p>
    <w:p w:rsidR="00407C66" w:rsidRDefault="00407C66" w:rsidP="00407C66">
      <w:pPr>
        <w:pStyle w:val="Capa"/>
        <w:rPr>
          <w:color w:val="FF9900"/>
        </w:rPr>
      </w:pPr>
      <w:r>
        <w:t>SINDRAPE</w:t>
      </w:r>
    </w:p>
    <w:p w:rsidR="00407C66" w:rsidRPr="00407C66" w:rsidRDefault="00407C66" w:rsidP="00407C66">
      <w:pPr>
        <w:pStyle w:val="Capa"/>
      </w:pPr>
      <w:r w:rsidRPr="00407C66">
        <w:t>Sistema Informatizado de Gestão de Recursos Humanos de Santa Catarina</w:t>
      </w:r>
    </w:p>
    <w:p w:rsidR="00407C66" w:rsidRPr="00407C66" w:rsidRDefault="00407C66" w:rsidP="00407C66">
      <w:pPr>
        <w:widowControl w:val="0"/>
        <w:rPr>
          <w:rFonts w:cs="Arial"/>
          <w:color w:val="000080"/>
        </w:rPr>
      </w:pPr>
    </w:p>
    <w:p w:rsidR="00407C66" w:rsidRPr="00407C66" w:rsidRDefault="00407C66" w:rsidP="00407C66">
      <w:pPr>
        <w:widowControl w:val="0"/>
        <w:rPr>
          <w:color w:val="000080"/>
        </w:rPr>
      </w:pPr>
    </w:p>
    <w:p w:rsidR="00407C66" w:rsidRPr="00407C66" w:rsidRDefault="00407C66" w:rsidP="00407C66">
      <w:pPr>
        <w:widowControl w:val="0"/>
        <w:jc w:val="right"/>
        <w:rPr>
          <w:rFonts w:cs="Arial"/>
          <w:b/>
          <w:bCs/>
          <w:color w:val="000080"/>
        </w:rPr>
      </w:pPr>
    </w:p>
    <w:p w:rsidR="00407C66" w:rsidRDefault="00407C66" w:rsidP="00407C66">
      <w:pPr>
        <w:pStyle w:val="Capa"/>
      </w:pPr>
      <w:r>
        <w:t>UCS0390</w:t>
      </w:r>
      <w:r w:rsidR="00854465">
        <w:t xml:space="preserve"> </w:t>
      </w:r>
      <w:r>
        <w:t>–</w:t>
      </w:r>
      <w:r w:rsidR="00854465">
        <w:t xml:space="preserve"> </w:t>
      </w:r>
      <w:r>
        <w:t>Manter Procedimentos Computacionais</w:t>
      </w:r>
      <w:r w:rsidR="00854465">
        <w:t xml:space="preserve"> Biblioteca</w:t>
      </w:r>
    </w:p>
    <w:p w:rsidR="00407C66" w:rsidRDefault="00407C66" w:rsidP="00407C66">
      <w:pPr>
        <w:widowControl w:val="0"/>
        <w:rPr>
          <w:rFonts w:cs="Arial"/>
        </w:rPr>
      </w:pPr>
    </w:p>
    <w:p w:rsidR="00407C66" w:rsidRDefault="00407C66" w:rsidP="00407C66">
      <w:pPr>
        <w:widowControl w:val="0"/>
      </w:pPr>
    </w:p>
    <w:p w:rsidR="00407C66" w:rsidRDefault="00407C66" w:rsidP="00407C66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407C66" w:rsidRPr="00407C66" w:rsidRDefault="00407C66" w:rsidP="00407C66">
      <w:pPr>
        <w:pStyle w:val="Corpodetexto3"/>
        <w:widowControl w:val="0"/>
        <w:spacing w:after="0"/>
        <w:rPr>
          <w:rFonts w:cs="Arial"/>
        </w:rPr>
      </w:pPr>
      <w:r w:rsidRPr="00407C66">
        <w:rPr>
          <w:rFonts w:cs="Arial"/>
        </w:rPr>
        <w:lastRenderedPageBreak/>
        <w:t>Histórico de Revisões</w:t>
      </w:r>
    </w:p>
    <w:p w:rsidR="00407C66" w:rsidRDefault="00407C66" w:rsidP="00407C66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2"/>
        <w:gridCol w:w="1748"/>
        <w:gridCol w:w="2101"/>
      </w:tblGrid>
      <w:tr w:rsidR="00407C66" w:rsidTr="00407C66">
        <w:tc>
          <w:tcPr>
            <w:tcW w:w="1441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2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48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01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07C66" w:rsidTr="00407C66">
        <w:tc>
          <w:tcPr>
            <w:tcW w:w="1441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16/06/2005</w:t>
            </w:r>
          </w:p>
        </w:tc>
        <w:tc>
          <w:tcPr>
            <w:tcW w:w="999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2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</w:t>
            </w:r>
          </w:p>
        </w:tc>
        <w:tc>
          <w:tcPr>
            <w:tcW w:w="1748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407C66" w:rsidTr="00407C66">
        <w:tc>
          <w:tcPr>
            <w:tcW w:w="1441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10/08/2005</w:t>
            </w:r>
          </w:p>
        </w:tc>
        <w:tc>
          <w:tcPr>
            <w:tcW w:w="999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2922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da estrutura de documento.</w:t>
            </w:r>
          </w:p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do diagrama.</w:t>
            </w:r>
          </w:p>
        </w:tc>
        <w:tc>
          <w:tcPr>
            <w:tcW w:w="1748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407C66" w:rsidTr="00407C66">
        <w:tc>
          <w:tcPr>
            <w:tcW w:w="1441" w:type="dxa"/>
            <w:shd w:val="clear" w:color="auto" w:fill="FFFF00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15/12/2006</w:t>
            </w:r>
          </w:p>
        </w:tc>
        <w:tc>
          <w:tcPr>
            <w:tcW w:w="999" w:type="dxa"/>
            <w:shd w:val="clear" w:color="auto" w:fill="FFFF00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2.1</w:t>
            </w:r>
          </w:p>
        </w:tc>
        <w:tc>
          <w:tcPr>
            <w:tcW w:w="2922" w:type="dxa"/>
            <w:shd w:val="clear" w:color="auto" w:fill="FFFF00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Retirada exceção do UCS de alterar.</w:t>
            </w:r>
          </w:p>
        </w:tc>
        <w:tc>
          <w:tcPr>
            <w:tcW w:w="1748" w:type="dxa"/>
            <w:shd w:val="clear" w:color="auto" w:fill="FFFF00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shd w:val="clear" w:color="auto" w:fill="FFFF00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407C66" w:rsidTr="00407C66">
        <w:tc>
          <w:tcPr>
            <w:tcW w:w="1441" w:type="dxa"/>
            <w:shd w:val="clear" w:color="auto" w:fill="00FF00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28/05/2007</w:t>
            </w:r>
          </w:p>
        </w:tc>
        <w:tc>
          <w:tcPr>
            <w:tcW w:w="999" w:type="dxa"/>
            <w:shd w:val="clear" w:color="auto" w:fill="00FF00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2.2</w:t>
            </w:r>
          </w:p>
        </w:tc>
        <w:tc>
          <w:tcPr>
            <w:tcW w:w="2922" w:type="dxa"/>
            <w:shd w:val="clear" w:color="auto" w:fill="00FF00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Alterada regra de reativação.</w:t>
            </w:r>
          </w:p>
        </w:tc>
        <w:tc>
          <w:tcPr>
            <w:tcW w:w="1748" w:type="dxa"/>
            <w:shd w:val="clear" w:color="auto" w:fill="00FF00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shd w:val="clear" w:color="auto" w:fill="00FF00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407C66" w:rsidTr="00407C66">
        <w:tc>
          <w:tcPr>
            <w:tcW w:w="1441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v3</w:t>
            </w:r>
            <w:proofErr w:type="gramEnd"/>
          </w:p>
        </w:tc>
        <w:tc>
          <w:tcPr>
            <w:tcW w:w="2922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48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101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407C66" w:rsidTr="00407C66">
        <w:tc>
          <w:tcPr>
            <w:tcW w:w="1441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</w:tcPr>
          <w:p w:rsidR="00407C66" w:rsidRDefault="00407C66" w:rsidP="00407C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07C66" w:rsidRPr="00407C66" w:rsidRDefault="00407C66" w:rsidP="00407C66">
      <w:pPr>
        <w:pStyle w:val="Corpodetexto3"/>
        <w:widowControl w:val="0"/>
        <w:spacing w:after="0"/>
        <w:jc w:val="left"/>
        <w:rPr>
          <w:rFonts w:cs="Arial"/>
        </w:rPr>
      </w:pPr>
      <w:r w:rsidRPr="00407C66">
        <w:rPr>
          <w:rFonts w:cs="Arial"/>
        </w:rPr>
        <w:br w:type="page"/>
      </w:r>
      <w:r w:rsidRPr="00407C66">
        <w:rPr>
          <w:rFonts w:cs="Arial"/>
        </w:rPr>
        <w:lastRenderedPageBreak/>
        <w:t>Índice</w:t>
      </w:r>
    </w:p>
    <w:bookmarkStart w:id="0" w:name="_GoBack"/>
    <w:bookmarkEnd w:id="0"/>
    <w:p w:rsidR="00854465" w:rsidRDefault="00407C6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593653" w:history="1">
        <w:r w:rsidR="00854465" w:rsidRPr="00115F9C">
          <w:rPr>
            <w:rStyle w:val="Hyperlink"/>
            <w:noProof/>
          </w:rPr>
          <w:t>1.</w:t>
        </w:r>
        <w:r w:rsidR="008544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54465" w:rsidRPr="00115F9C">
          <w:rPr>
            <w:rStyle w:val="Hyperlink"/>
            <w:noProof/>
          </w:rPr>
          <w:t>Pacote/Caso de Uso</w:t>
        </w:r>
        <w:r w:rsidR="00854465">
          <w:rPr>
            <w:noProof/>
            <w:webHidden/>
          </w:rPr>
          <w:tab/>
        </w:r>
        <w:r w:rsidR="00854465">
          <w:rPr>
            <w:noProof/>
            <w:webHidden/>
          </w:rPr>
          <w:fldChar w:fldCharType="begin"/>
        </w:r>
        <w:r w:rsidR="00854465">
          <w:rPr>
            <w:noProof/>
            <w:webHidden/>
          </w:rPr>
          <w:instrText xml:space="preserve"> PAGEREF _Toc404593653 \h </w:instrText>
        </w:r>
        <w:r w:rsidR="00854465">
          <w:rPr>
            <w:noProof/>
            <w:webHidden/>
          </w:rPr>
        </w:r>
        <w:r w:rsidR="00854465">
          <w:rPr>
            <w:noProof/>
            <w:webHidden/>
          </w:rPr>
          <w:fldChar w:fldCharType="separate"/>
        </w:r>
        <w:r w:rsidR="00854465">
          <w:rPr>
            <w:noProof/>
            <w:webHidden/>
          </w:rPr>
          <w:t>5</w:t>
        </w:r>
        <w:r w:rsidR="00854465"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54" w:history="1">
        <w:r w:rsidRPr="00115F9C">
          <w:rPr>
            <w:rStyle w:val="Hyperlink"/>
            <w:noProof/>
          </w:rPr>
          <w:t>Manter Procedimentos Computacionais Biblioteca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55" w:history="1">
        <w:r w:rsidRPr="00115F9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56" w:history="1">
        <w:r w:rsidRPr="00115F9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57" w:history="1">
        <w:r w:rsidRPr="00115F9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58" w:history="1">
        <w:r w:rsidRPr="00115F9C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59" w:history="1">
        <w:r w:rsidRPr="00115F9C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60" w:history="1">
        <w:r w:rsidRPr="00115F9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61" w:history="1">
        <w:r w:rsidRPr="00115F9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62" w:history="1">
        <w:r w:rsidRPr="00115F9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Incluir Procedimento Computacional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63" w:history="1">
        <w:r w:rsidRPr="00115F9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64" w:history="1">
        <w:r w:rsidRPr="00115F9C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Fluxo alternativo – Inclusão de procedimento computacional já existente e homologado – Item 4.1.1.4.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65" w:history="1">
        <w:r w:rsidRPr="00115F9C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Fluxo Alternativo: homologando um procedimento computacional -  4.1.1.4.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66" w:history="1">
        <w:r w:rsidRPr="00115F9C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67" w:history="1">
        <w:r w:rsidRPr="00115F9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Alterar Procedimento Computacional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68" w:history="1">
        <w:r w:rsidRPr="00115F9C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69" w:history="1">
        <w:r w:rsidRPr="00115F9C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Fluxo Alternativo – situação da versão igual a 3 ou 4 – item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70" w:history="1">
        <w:r w:rsidRPr="00115F9C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Fluxo alternativo – Alteração do procedimento computacional homologando o mesmo – item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71" w:history="1">
        <w:r w:rsidRPr="00115F9C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Fluxo alternativo – Enviar e-mail após liberar procedimento computacional para homologação – item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72" w:history="1">
        <w:r w:rsidRPr="00115F9C">
          <w:rPr>
            <w:rStyle w:val="Hyperlink"/>
            <w:noProof/>
          </w:rPr>
          <w:t>4.2.5.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Fluxo alternativo – Enviar e-mail após informar novo responsável – item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73" w:history="1">
        <w:r w:rsidRPr="00115F9C">
          <w:rPr>
            <w:rStyle w:val="Hyperlink"/>
            <w:noProof/>
          </w:rPr>
          <w:t>4.2.6.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74" w:history="1">
        <w:r w:rsidRPr="00115F9C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Elaborar Texto Procedimento Computacional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75" w:history="1">
        <w:r w:rsidRPr="00115F9C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76" w:history="1">
        <w:r w:rsidRPr="00115F9C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Fluxo Alternativo – situação da versão igual a 3 ou 4 – item 4.3.1.3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77" w:history="1">
        <w:r w:rsidRPr="00115F9C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78" w:history="1">
        <w:r w:rsidRPr="00115F9C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Excluir Procedimento Computacional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79" w:history="1">
        <w:r w:rsidRPr="00115F9C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80" w:history="1">
        <w:r w:rsidRPr="00115F9C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81" w:history="1">
        <w:r w:rsidRPr="00115F9C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Anular Procedimento Computacional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82" w:history="1">
        <w:r w:rsidRPr="00115F9C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83" w:history="1">
        <w:r w:rsidRPr="00115F9C">
          <w:rPr>
            <w:rStyle w:val="Hyperlink"/>
            <w:strike/>
            <w:noProof/>
            <w:highlight w:val="green"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strike/>
            <w:noProof/>
            <w:highlight w:val="green"/>
          </w:rPr>
          <w:t>Fluxo Alternativo – item 4.4.1.3 – Registro anulado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84" w:history="1">
        <w:r w:rsidRPr="00115F9C">
          <w:rPr>
            <w:rStyle w:val="Hyperlink"/>
            <w:noProof/>
          </w:rPr>
          <w:t>4.5.3.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85" w:history="1">
        <w:r w:rsidRPr="00115F9C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Listar Procedimento Computacional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86" w:history="1">
        <w:r w:rsidRPr="00115F9C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87" w:history="1">
        <w:r w:rsidRPr="00115F9C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Homologar Procedimento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88" w:history="1">
        <w:r w:rsidRPr="00115F9C">
          <w:rPr>
            <w:rStyle w:val="Hyperlink"/>
            <w:noProof/>
          </w:rPr>
          <w:t>4.7.2.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89" w:history="1">
        <w:r w:rsidRPr="00115F9C">
          <w:rPr>
            <w:rStyle w:val="Hyperlink"/>
            <w:noProof/>
          </w:rPr>
          <w:t>4.8.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Retornar Procedimento para Edição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90" w:history="1">
        <w:r w:rsidRPr="00115F9C">
          <w:rPr>
            <w:rStyle w:val="Hyperlink"/>
            <w:noProof/>
          </w:rPr>
          <w:t>4.8.2.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91" w:history="1">
        <w:r w:rsidRPr="00115F9C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92" w:history="1">
        <w:r w:rsidRPr="00115F9C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Listagem de procedimentos computacionais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93" w:history="1">
        <w:r w:rsidRPr="00115F9C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Situação da versão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54465" w:rsidRDefault="0085446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3694" w:history="1">
        <w:r w:rsidRPr="00115F9C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5F9C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07C66" w:rsidRDefault="00407C66" w:rsidP="00407C66">
      <w:pPr>
        <w:pStyle w:val="Sumrio1"/>
      </w:pPr>
      <w:r>
        <w:fldChar w:fldCharType="end"/>
      </w:r>
    </w:p>
    <w:p w:rsidR="00407C66" w:rsidRDefault="00407C66" w:rsidP="00407C66">
      <w:pPr>
        <w:widowControl w:val="0"/>
        <w:rPr>
          <w:rFonts w:cs="Arial"/>
          <w:b/>
          <w:bCs/>
          <w:color w:val="000000"/>
        </w:rPr>
      </w:pPr>
    </w:p>
    <w:p w:rsidR="00407C66" w:rsidRDefault="00407C66" w:rsidP="00407C66">
      <w:pPr>
        <w:widowControl w:val="0"/>
        <w:rPr>
          <w:rFonts w:cs="Arial"/>
          <w:b/>
          <w:bCs/>
          <w:color w:val="000000"/>
        </w:rPr>
      </w:pPr>
    </w:p>
    <w:p w:rsidR="00407C66" w:rsidRDefault="00407C66" w:rsidP="00407C66">
      <w:pPr>
        <w:widowControl w:val="0"/>
        <w:rPr>
          <w:rFonts w:cs="Arial"/>
          <w:b/>
          <w:bCs/>
          <w:color w:val="000000"/>
        </w:rPr>
      </w:pPr>
    </w:p>
    <w:p w:rsidR="00407C66" w:rsidRDefault="00407C66" w:rsidP="00407C66">
      <w:pPr>
        <w:widowControl w:val="0"/>
        <w:rPr>
          <w:rFonts w:cs="Arial"/>
          <w:b/>
          <w:bCs/>
          <w:color w:val="000000"/>
        </w:rPr>
      </w:pPr>
    </w:p>
    <w:p w:rsidR="00407C66" w:rsidRDefault="00407C66" w:rsidP="00407C66">
      <w:pPr>
        <w:widowControl w:val="0"/>
        <w:rPr>
          <w:rFonts w:cs="Arial"/>
          <w:b/>
          <w:bCs/>
          <w:color w:val="000000"/>
        </w:rPr>
      </w:pPr>
    </w:p>
    <w:p w:rsidR="00407C66" w:rsidRDefault="00407C66" w:rsidP="00407C66">
      <w:pPr>
        <w:widowControl w:val="0"/>
        <w:rPr>
          <w:rFonts w:cs="Arial"/>
          <w:b/>
          <w:bCs/>
          <w:color w:val="000000"/>
        </w:rPr>
      </w:pPr>
    </w:p>
    <w:p w:rsidR="00854465" w:rsidRDefault="0085446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1" w:name="_1.__"/>
      <w:bookmarkEnd w:id="1"/>
      <w:r>
        <w:br w:type="page"/>
      </w:r>
    </w:p>
    <w:p w:rsidR="00407C66" w:rsidRDefault="00407C66" w:rsidP="00407C6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593653"/>
      <w:r>
        <w:lastRenderedPageBreak/>
        <w:t>Pacote/Caso de Uso</w:t>
      </w:r>
      <w:bookmarkEnd w:id="2"/>
    </w:p>
    <w:p w:rsidR="00407C66" w:rsidRDefault="00407C66" w:rsidP="00407C66"/>
    <w:p w:rsidR="00407C66" w:rsidRDefault="00407C66" w:rsidP="00854465">
      <w:pPr>
        <w:pStyle w:val="Subttulo"/>
      </w:pPr>
      <w:bookmarkStart w:id="3" w:name="_Toc404593654"/>
      <w:r>
        <w:t>Manter Procedimentos Computacionais</w:t>
      </w:r>
      <w:r w:rsidR="00854465">
        <w:t xml:space="preserve"> Biblioteca</w:t>
      </w:r>
      <w:bookmarkEnd w:id="3"/>
    </w:p>
    <w:p w:rsidR="00407C66" w:rsidRDefault="00407C66" w:rsidP="00407C66">
      <w:pPr>
        <w:widowControl w:val="0"/>
        <w:ind w:left="902"/>
        <w:rPr>
          <w:rFonts w:cs="Arial"/>
          <w:b/>
          <w:bCs/>
          <w:color w:val="FF0000"/>
        </w:rPr>
      </w:pPr>
    </w:p>
    <w:p w:rsidR="00407C66" w:rsidRDefault="00407C66" w:rsidP="00407C6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593655"/>
      <w:r>
        <w:t>Descrição</w:t>
      </w:r>
      <w:bookmarkEnd w:id="4"/>
      <w:bookmarkEnd w:id="5"/>
    </w:p>
    <w:p w:rsidR="00407C66" w:rsidRDefault="00407C66" w:rsidP="00407C66">
      <w:pPr>
        <w:pStyle w:val="Recuodecorpodetexto2"/>
        <w:widowControl w:val="0"/>
        <w:ind w:left="1620" w:firstLine="0"/>
        <w:rPr>
          <w:sz w:val="24"/>
        </w:rPr>
      </w:pPr>
    </w:p>
    <w:p w:rsidR="00407C66" w:rsidRDefault="00407C66" w:rsidP="00407C6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Procedimentos Computacionais da Biblioteca.</w:t>
      </w:r>
    </w:p>
    <w:p w:rsidR="00407C66" w:rsidRDefault="00407C66" w:rsidP="00407C66">
      <w:pPr>
        <w:pStyle w:val="Recuodecorpodetexto2"/>
        <w:widowControl w:val="0"/>
        <w:ind w:left="1620" w:firstLine="0"/>
        <w:rPr>
          <w:sz w:val="24"/>
        </w:rPr>
      </w:pPr>
    </w:p>
    <w:p w:rsidR="00407C66" w:rsidRDefault="00407C66" w:rsidP="00407C6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593656"/>
      <w:r>
        <w:t>Requisitos atendidos</w:t>
      </w:r>
      <w:bookmarkEnd w:id="6"/>
    </w:p>
    <w:p w:rsidR="00407C66" w:rsidRDefault="00407C66" w:rsidP="00407C66"/>
    <w:p w:rsidR="00407C66" w:rsidRDefault="00407C66" w:rsidP="00407C66">
      <w:pPr>
        <w:pStyle w:val="Recuodecorpodetexto"/>
        <w:ind w:left="1260"/>
        <w:jc w:val="both"/>
      </w:pPr>
      <w:r>
        <w:t>R24 – Permitir o gerenciamento de procedimentos computacionais da biblioteca.</w:t>
      </w:r>
    </w:p>
    <w:p w:rsidR="00407C66" w:rsidRDefault="00407C66" w:rsidP="00407C66"/>
    <w:p w:rsidR="00407C66" w:rsidRDefault="00407C66" w:rsidP="00407C6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593657"/>
      <w:r>
        <w:t>Conceito</w:t>
      </w:r>
      <w:bookmarkEnd w:id="7"/>
      <w:r>
        <w:tab/>
      </w:r>
    </w:p>
    <w:p w:rsidR="00407C66" w:rsidRDefault="00407C66" w:rsidP="00407C66"/>
    <w:p w:rsidR="00407C66" w:rsidRDefault="00407C66" w:rsidP="00407C6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593658"/>
      <w:r>
        <w:t>Conceitos principais</w:t>
      </w:r>
      <w:bookmarkEnd w:id="8"/>
    </w:p>
    <w:p w:rsidR="00407C66" w:rsidRDefault="00407C66" w:rsidP="00407C66"/>
    <w:p w:rsidR="00407C66" w:rsidRDefault="00407C66" w:rsidP="00407C66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407C66" w:rsidTr="00FF700E">
        <w:trPr>
          <w:trHeight w:val="600"/>
        </w:trPr>
        <w:tc>
          <w:tcPr>
            <w:tcW w:w="1600" w:type="dxa"/>
          </w:tcPr>
          <w:p w:rsidR="00407C66" w:rsidRDefault="00407C66" w:rsidP="00407C66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Procedimento Computacional</w:t>
            </w:r>
          </w:p>
        </w:tc>
        <w:tc>
          <w:tcPr>
            <w:tcW w:w="4606" w:type="dxa"/>
          </w:tcPr>
          <w:p w:rsidR="00407C66" w:rsidRDefault="00407C66" w:rsidP="00FF700E">
            <w:r>
              <w:t>Informações necessárias para auxiliar o usuário a operar uma determinada funcionalidade do agrupamento.</w:t>
            </w:r>
          </w:p>
        </w:tc>
      </w:tr>
    </w:tbl>
    <w:p w:rsidR="00407C66" w:rsidRDefault="00407C66" w:rsidP="00407C66"/>
    <w:p w:rsidR="00407C66" w:rsidRDefault="00407C66" w:rsidP="00407C66"/>
    <w:p w:rsidR="00407C66" w:rsidRDefault="00407C66" w:rsidP="00407C6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593659"/>
      <w:r>
        <w:t>Conceitos associados</w:t>
      </w:r>
      <w:bookmarkEnd w:id="9"/>
      <w:bookmarkEnd w:id="10"/>
    </w:p>
    <w:p w:rsidR="00407C66" w:rsidRDefault="00407C66" w:rsidP="00407C66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407C66" w:rsidTr="00FF700E">
        <w:trPr>
          <w:trHeight w:val="600"/>
        </w:trPr>
        <w:tc>
          <w:tcPr>
            <w:tcW w:w="1600" w:type="dxa"/>
          </w:tcPr>
          <w:p w:rsidR="00407C66" w:rsidRDefault="00407C66" w:rsidP="00407C66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Modulo</w:t>
            </w:r>
          </w:p>
        </w:tc>
        <w:tc>
          <w:tcPr>
            <w:tcW w:w="4606" w:type="dxa"/>
          </w:tcPr>
          <w:p w:rsidR="00407C66" w:rsidRDefault="00407C66" w:rsidP="00FF700E">
            <w:r>
              <w:t xml:space="preserve">Conjunto de </w:t>
            </w:r>
            <w:proofErr w:type="spellStart"/>
            <w:proofErr w:type="gramStart"/>
            <w:r>
              <w:t>sub-módulos</w:t>
            </w:r>
            <w:proofErr w:type="spellEnd"/>
            <w:proofErr w:type="gramEnd"/>
            <w:r>
              <w:t xml:space="preserve"> do Sistema.</w:t>
            </w:r>
          </w:p>
        </w:tc>
      </w:tr>
    </w:tbl>
    <w:p w:rsidR="00407C66" w:rsidRDefault="00407C66" w:rsidP="00407C66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407C66" w:rsidTr="00FF700E">
        <w:trPr>
          <w:trHeight w:val="600"/>
        </w:trPr>
        <w:tc>
          <w:tcPr>
            <w:tcW w:w="1600" w:type="dxa"/>
          </w:tcPr>
          <w:p w:rsidR="00407C66" w:rsidRDefault="00407C66" w:rsidP="00407C66">
            <w:pPr>
              <w:ind w:left="0"/>
              <w:jc w:val="left"/>
              <w:rPr>
                <w:b/>
              </w:rPr>
            </w:pPr>
            <w:proofErr w:type="spellStart"/>
            <w:r>
              <w:rPr>
                <w:b/>
              </w:rPr>
              <w:t>Sub-Modulo</w:t>
            </w:r>
            <w:proofErr w:type="spellEnd"/>
          </w:p>
        </w:tc>
        <w:tc>
          <w:tcPr>
            <w:tcW w:w="4606" w:type="dxa"/>
          </w:tcPr>
          <w:p w:rsidR="00407C66" w:rsidRDefault="00407C66" w:rsidP="00FF700E">
            <w:r>
              <w:t>Conjunto de funcionalidades do Sistema.</w:t>
            </w:r>
          </w:p>
        </w:tc>
      </w:tr>
    </w:tbl>
    <w:p w:rsidR="00407C66" w:rsidRDefault="00407C66" w:rsidP="00407C66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407C66" w:rsidTr="00FF700E">
        <w:trPr>
          <w:trHeight w:val="600"/>
        </w:trPr>
        <w:tc>
          <w:tcPr>
            <w:tcW w:w="1600" w:type="dxa"/>
          </w:tcPr>
          <w:p w:rsidR="00407C66" w:rsidRDefault="00407C66" w:rsidP="00407C66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Funcionalidade</w:t>
            </w:r>
          </w:p>
        </w:tc>
        <w:tc>
          <w:tcPr>
            <w:tcW w:w="4606" w:type="dxa"/>
          </w:tcPr>
          <w:p w:rsidR="00407C66" w:rsidRDefault="00407C66" w:rsidP="00FF700E">
            <w:r>
              <w:t>Conjunto de campos de dados e operações que viabiliza a interação entre o usuário e o Sistema para determinados objetivos.</w:t>
            </w:r>
          </w:p>
        </w:tc>
      </w:tr>
    </w:tbl>
    <w:p w:rsidR="00407C66" w:rsidRDefault="00407C66" w:rsidP="00407C66">
      <w:pPr>
        <w:pStyle w:val="Ttulo1"/>
        <w:numPr>
          <w:ilvl w:val="0"/>
          <w:numId w:val="0"/>
        </w:numPr>
      </w:pPr>
      <w:bookmarkStart w:id="11" w:name="_Toc77584279"/>
    </w:p>
    <w:p w:rsidR="00407C66" w:rsidRDefault="00407C66" w:rsidP="00407C6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2" w:name="_Toc404593660"/>
      <w:r>
        <w:t>Diagrama</w:t>
      </w:r>
      <w:bookmarkEnd w:id="12"/>
    </w:p>
    <w:p w:rsidR="00407C66" w:rsidRDefault="00407C66" w:rsidP="00407C66"/>
    <w:p w:rsidR="00407C66" w:rsidRDefault="00854465" w:rsidP="00407C66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6515100" cy="5762625"/>
                <wp:effectExtent l="0" t="66675" r="114300" b="0"/>
                <wp:docPr id="235" name="Tela 2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42545" y="-57150"/>
                            <a:ext cx="6194425" cy="5805805"/>
                            <a:chOff x="67" y="-90"/>
                            <a:chExt cx="9755" cy="9143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2357" y="2460"/>
                              <a:ext cx="2672" cy="134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2357" y="2583"/>
                              <a:ext cx="6702" cy="351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4120" y="2729"/>
                              <a:ext cx="280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Manter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Procedimentod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Computacionais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2885" y="2999"/>
                              <a:ext cx="2368" cy="50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3300" y="3077"/>
                              <a:ext cx="148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Incluir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Procedimento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3547" y="3257"/>
                              <a:ext cx="1052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Computacional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" name="Oval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2784" y="3628"/>
                              <a:ext cx="2469" cy="516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3222" y="3706"/>
                              <a:ext cx="150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Procedimento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3502" y="3886"/>
                              <a:ext cx="1052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Computacional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6387" y="3628"/>
                              <a:ext cx="2414" cy="516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6814" y="3706"/>
                              <a:ext cx="1481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Anular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Procedimento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7072" y="3886"/>
                              <a:ext cx="1052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Computacional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" name="Oval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6387" y="2999"/>
                              <a:ext cx="2380" cy="50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6814" y="3077"/>
                              <a:ext cx="149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Excluir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Procedimento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3257"/>
                              <a:ext cx="1052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Computacional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" name="Oval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87" y="4369"/>
                              <a:ext cx="2335" cy="58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6814" y="4459"/>
                              <a:ext cx="1416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Procedimento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7038" y="4639"/>
                              <a:ext cx="1052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Computacional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" name="Oval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685" y="4077"/>
                              <a:ext cx="202" cy="20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Line 24"/>
                          <wps:cNvCnPr/>
                          <wps:spPr bwMode="auto">
                            <a:xfrm>
                              <a:off x="786" y="4279"/>
                              <a:ext cx="0" cy="20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25"/>
                          <wps:cNvCnPr/>
                          <wps:spPr bwMode="auto">
                            <a:xfrm>
                              <a:off x="674" y="4358"/>
                              <a:ext cx="23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26"/>
                          <wps:cNvCnPr/>
                          <wps:spPr bwMode="auto">
                            <a:xfrm flipH="1">
                              <a:off x="651" y="4481"/>
                              <a:ext cx="135" cy="20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27"/>
                          <wps:cNvCnPr/>
                          <wps:spPr bwMode="auto">
                            <a:xfrm>
                              <a:off x="786" y="4481"/>
                              <a:ext cx="134" cy="20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67" y="4684"/>
                              <a:ext cx="138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Cadastrador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Master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" name="Line 29"/>
                          <wps:cNvCnPr/>
                          <wps:spPr bwMode="auto">
                            <a:xfrm>
                              <a:off x="954" y="4582"/>
                              <a:ext cx="1403" cy="0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2458" y="6391"/>
                              <a:ext cx="1415" cy="134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458" y="6514"/>
                              <a:ext cx="3559" cy="253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053" y="6660"/>
                              <a:ext cx="2016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Homologar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Procedimentos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" name="Oval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2997" y="7132"/>
                              <a:ext cx="2189" cy="50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2" y="7211"/>
                              <a:ext cx="77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Homologar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3592" y="7390"/>
                              <a:ext cx="97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Procedimento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5433" y="236"/>
                              <a:ext cx="1381" cy="135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5433" y="359"/>
                              <a:ext cx="3458" cy="1382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6320" y="505"/>
                              <a:ext cx="142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" name="Line 39"/>
                          <wps:cNvCnPr/>
                          <wps:spPr bwMode="auto">
                            <a:xfrm>
                              <a:off x="5456" y="25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0"/>
                          <wps:cNvCnPr/>
                          <wps:spPr bwMode="auto">
                            <a:xfrm>
                              <a:off x="5456" y="258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1"/>
                          <wps:cNvCnPr/>
                          <wps:spPr bwMode="auto">
                            <a:xfrm flipH="1">
                              <a:off x="5467" y="270"/>
                              <a:ext cx="3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2"/>
                          <wps:cNvCnPr/>
                          <wps:spPr bwMode="auto">
                            <a:xfrm flipV="1">
                              <a:off x="5467" y="270"/>
                              <a:ext cx="0" cy="3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3"/>
                          <wps:cNvCnPr/>
                          <wps:spPr bwMode="auto">
                            <a:xfrm>
                              <a:off x="5456" y="258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4"/>
                          <wps:cNvCnPr/>
                          <wps:spPr bwMode="auto">
                            <a:xfrm>
                              <a:off x="5456" y="292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5"/>
                          <wps:cNvCnPr/>
                          <wps:spPr bwMode="auto">
                            <a:xfrm>
                              <a:off x="5467" y="25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46"/>
                          <wps:cNvCnPr/>
                          <wps:spPr bwMode="auto">
                            <a:xfrm>
                              <a:off x="5456" y="270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47"/>
                          <wps:cNvCnPr/>
                          <wps:spPr bwMode="auto">
                            <a:xfrm>
                              <a:off x="5456" y="270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48"/>
                          <wps:cNvCnPr/>
                          <wps:spPr bwMode="auto">
                            <a:xfrm>
                              <a:off x="5467" y="25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49"/>
                          <wps:cNvCnPr/>
                          <wps:spPr bwMode="auto">
                            <a:xfrm>
                              <a:off x="5467" y="25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50"/>
                          <wps:cNvCnPr/>
                          <wps:spPr bwMode="auto">
                            <a:xfrm>
                              <a:off x="5456" y="258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1"/>
                          <wps:cNvCnPr/>
                          <wps:spPr bwMode="auto">
                            <a:xfrm>
                              <a:off x="5456" y="270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2"/>
                          <wps:cNvCnPr/>
                          <wps:spPr bwMode="auto">
                            <a:xfrm>
                              <a:off x="5456" y="25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3"/>
                          <wps:cNvCnPr/>
                          <wps:spPr bwMode="auto">
                            <a:xfrm flipH="1">
                              <a:off x="5456" y="258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4"/>
                          <wps:cNvCnPr/>
                          <wps:spPr bwMode="auto">
                            <a:xfrm>
                              <a:off x="5467" y="270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2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5"/>
                          <wps:cNvCnPr/>
                          <wps:spPr bwMode="auto">
                            <a:xfrm flipH="1" flipV="1">
                              <a:off x="5467" y="270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6"/>
                          <wps:cNvCnPr/>
                          <wps:spPr bwMode="auto">
                            <a:xfrm flipH="1" flipV="1">
                              <a:off x="5467" y="258"/>
                              <a:ext cx="56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57"/>
                          <wps:cNvCnPr/>
                          <wps:spPr bwMode="auto">
                            <a:xfrm flipH="1" flipV="1">
                              <a:off x="5467" y="270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58"/>
                          <wps:cNvCnPr/>
                          <wps:spPr bwMode="auto">
                            <a:xfrm flipH="1" flipV="1">
                              <a:off x="5467" y="270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9"/>
                          <wps:cNvCnPr/>
                          <wps:spPr bwMode="auto">
                            <a:xfrm flipH="1" flipV="1">
                              <a:off x="5456" y="270"/>
                              <a:ext cx="67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0"/>
                          <wps:cNvCnPr/>
                          <wps:spPr bwMode="auto">
                            <a:xfrm flipH="1" flipV="1">
                              <a:off x="5478" y="270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1"/>
                          <wps:cNvCnPr/>
                          <wps:spPr bwMode="auto">
                            <a:xfrm>
                              <a:off x="5456" y="25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2"/>
                          <wps:cNvCnPr/>
                          <wps:spPr bwMode="auto">
                            <a:xfrm>
                              <a:off x="5456" y="258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1291" y="22"/>
                              <a:ext cx="1033" cy="135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1291" y="146"/>
                              <a:ext cx="2593" cy="1078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" y="292"/>
                              <a:ext cx="76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Enviar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Email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9" name="Line 66"/>
                          <wps:cNvCnPr/>
                          <wps:spPr bwMode="auto">
                            <a:xfrm>
                              <a:off x="1313" y="45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7"/>
                          <wps:cNvCnPr/>
                          <wps:spPr bwMode="auto">
                            <a:xfrm>
                              <a:off x="1313" y="45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8"/>
                          <wps:cNvCnPr/>
                          <wps:spPr bwMode="auto">
                            <a:xfrm flipH="1">
                              <a:off x="1325" y="56"/>
                              <a:ext cx="3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 flipV="1">
                              <a:off x="1325" y="56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>
                              <a:off x="1313" y="45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>
                              <a:off x="1313" y="79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2"/>
                          <wps:cNvCnPr/>
                          <wps:spPr bwMode="auto">
                            <a:xfrm>
                              <a:off x="1325" y="45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3"/>
                          <wps:cNvCnPr/>
                          <wps:spPr bwMode="auto">
                            <a:xfrm>
                              <a:off x="1313" y="56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4"/>
                          <wps:cNvCnPr/>
                          <wps:spPr bwMode="auto">
                            <a:xfrm>
                              <a:off x="1313" y="56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5"/>
                          <wps:cNvCnPr/>
                          <wps:spPr bwMode="auto">
                            <a:xfrm>
                              <a:off x="1325" y="45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6"/>
                          <wps:cNvCnPr/>
                          <wps:spPr bwMode="auto">
                            <a:xfrm>
                              <a:off x="1325" y="45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7"/>
                          <wps:cNvCnPr/>
                          <wps:spPr bwMode="auto">
                            <a:xfrm>
                              <a:off x="1313" y="45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8"/>
                          <wps:cNvCnPr/>
                          <wps:spPr bwMode="auto">
                            <a:xfrm>
                              <a:off x="1313" y="56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9"/>
                          <wps:cNvCnPr/>
                          <wps:spPr bwMode="auto">
                            <a:xfrm>
                              <a:off x="1313" y="45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0"/>
                          <wps:cNvCnPr/>
                          <wps:spPr bwMode="auto">
                            <a:xfrm flipH="1">
                              <a:off x="1313" y="45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1"/>
                          <wps:cNvCnPr/>
                          <wps:spPr bwMode="auto">
                            <a:xfrm>
                              <a:off x="1325" y="56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2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2"/>
                          <wps:cNvCnPr/>
                          <wps:spPr bwMode="auto">
                            <a:xfrm flipH="1" flipV="1">
                              <a:off x="1325" y="56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3"/>
                          <wps:cNvCnPr/>
                          <wps:spPr bwMode="auto">
                            <a:xfrm flipH="1" flipV="1">
                              <a:off x="1325" y="45"/>
                              <a:ext cx="56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4"/>
                          <wps:cNvCnPr/>
                          <wps:spPr bwMode="auto">
                            <a:xfrm flipH="1" flipV="1">
                              <a:off x="1325" y="56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5"/>
                          <wps:cNvCnPr/>
                          <wps:spPr bwMode="auto">
                            <a:xfrm flipH="1" flipV="1">
                              <a:off x="1325" y="56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6"/>
                          <wps:cNvCnPr/>
                          <wps:spPr bwMode="auto">
                            <a:xfrm flipH="1" flipV="1">
                              <a:off x="1313" y="56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87"/>
                          <wps:cNvCnPr/>
                          <wps:spPr bwMode="auto">
                            <a:xfrm flipH="1" flipV="1">
                              <a:off x="1336" y="56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8"/>
                          <wps:cNvCnPr/>
                          <wps:spPr bwMode="auto">
                            <a:xfrm>
                              <a:off x="1313" y="45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89"/>
                          <wps:cNvCnPr/>
                          <wps:spPr bwMode="auto">
                            <a:xfrm>
                              <a:off x="1313" y="45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Oval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30" y="663"/>
                              <a:ext cx="1392" cy="46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10" y="741"/>
                              <a:ext cx="87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Enviar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Email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5" name="Line 92"/>
                          <wps:cNvCnPr/>
                          <wps:spPr bwMode="auto">
                            <a:xfrm>
                              <a:off x="1852" y="685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3"/>
                          <wps:cNvCnPr/>
                          <wps:spPr bwMode="auto">
                            <a:xfrm>
                              <a:off x="1852" y="685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4"/>
                          <wps:cNvCnPr/>
                          <wps:spPr bwMode="auto">
                            <a:xfrm flipH="1">
                              <a:off x="1863" y="696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5"/>
                          <wps:cNvCnPr/>
                          <wps:spPr bwMode="auto">
                            <a:xfrm flipV="1">
                              <a:off x="1863" y="696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96"/>
                          <wps:cNvCnPr/>
                          <wps:spPr bwMode="auto">
                            <a:xfrm>
                              <a:off x="1852" y="685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97"/>
                          <wps:cNvCnPr/>
                          <wps:spPr bwMode="auto">
                            <a:xfrm>
                              <a:off x="1852" y="719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98"/>
                          <wps:cNvCnPr/>
                          <wps:spPr bwMode="auto">
                            <a:xfrm>
                              <a:off x="1863" y="685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99"/>
                          <wps:cNvCnPr/>
                          <wps:spPr bwMode="auto">
                            <a:xfrm>
                              <a:off x="1852" y="696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100"/>
                          <wps:cNvCnPr/>
                          <wps:spPr bwMode="auto">
                            <a:xfrm>
                              <a:off x="1852" y="696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101"/>
                          <wps:cNvCnPr/>
                          <wps:spPr bwMode="auto">
                            <a:xfrm>
                              <a:off x="1863" y="685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102"/>
                          <wps:cNvCnPr/>
                          <wps:spPr bwMode="auto">
                            <a:xfrm>
                              <a:off x="1863" y="685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103"/>
                          <wps:cNvCnPr/>
                          <wps:spPr bwMode="auto">
                            <a:xfrm>
                              <a:off x="1852" y="685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104"/>
                          <wps:cNvCnPr/>
                          <wps:spPr bwMode="auto">
                            <a:xfrm>
                              <a:off x="1852" y="696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105"/>
                          <wps:cNvCnPr/>
                          <wps:spPr bwMode="auto">
                            <a:xfrm>
                              <a:off x="1852" y="685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106"/>
                          <wps:cNvCnPr/>
                          <wps:spPr bwMode="auto">
                            <a:xfrm flipH="1">
                              <a:off x="1852" y="685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107"/>
                          <wps:cNvCnPr/>
                          <wps:spPr bwMode="auto">
                            <a:xfrm>
                              <a:off x="1863" y="696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2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08"/>
                          <wps:cNvCnPr/>
                          <wps:spPr bwMode="auto">
                            <a:xfrm flipH="1" flipV="1">
                              <a:off x="1863" y="696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109"/>
                          <wps:cNvCnPr/>
                          <wps:spPr bwMode="auto">
                            <a:xfrm flipH="1" flipV="1">
                              <a:off x="1863" y="685"/>
                              <a:ext cx="57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110"/>
                          <wps:cNvCnPr/>
                          <wps:spPr bwMode="auto">
                            <a:xfrm flipH="1" flipV="1">
                              <a:off x="1863" y="696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11"/>
                          <wps:cNvCnPr/>
                          <wps:spPr bwMode="auto">
                            <a:xfrm flipH="1" flipV="1">
                              <a:off x="1863" y="696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2"/>
                          <wps:cNvCnPr/>
                          <wps:spPr bwMode="auto">
                            <a:xfrm flipH="1" flipV="1">
                              <a:off x="1852" y="696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3"/>
                          <wps:cNvCnPr/>
                          <wps:spPr bwMode="auto">
                            <a:xfrm flipH="1" flipV="1">
                              <a:off x="1875" y="696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114"/>
                          <wps:cNvCnPr/>
                          <wps:spPr bwMode="auto">
                            <a:xfrm>
                              <a:off x="1852" y="685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15"/>
                          <wps:cNvCnPr/>
                          <wps:spPr bwMode="auto">
                            <a:xfrm>
                              <a:off x="1852" y="685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6"/>
                          <wps:cNvCnPr/>
                          <wps:spPr bwMode="auto">
                            <a:xfrm>
                              <a:off x="2380" y="1112"/>
                              <a:ext cx="819" cy="1336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17"/>
                          <wps:cNvCnPr/>
                          <wps:spPr bwMode="auto">
                            <a:xfrm flipH="1" flipV="1">
                              <a:off x="3109" y="2392"/>
                              <a:ext cx="90" cy="56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8"/>
                          <wps:cNvCnPr/>
                          <wps:spPr bwMode="auto">
                            <a:xfrm flipH="1" flipV="1">
                              <a:off x="3188" y="2347"/>
                              <a:ext cx="11" cy="101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9"/>
                          <wps:cNvCnPr/>
                          <wps:spPr bwMode="auto">
                            <a:xfrm>
                              <a:off x="2425" y="-90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20"/>
                          <wps:cNvCnPr/>
                          <wps:spPr bwMode="auto">
                            <a:xfrm>
                              <a:off x="2425" y="-90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1"/>
                          <wps:cNvCnPr/>
                          <wps:spPr bwMode="auto">
                            <a:xfrm flipH="1">
                              <a:off x="2436" y="-79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2"/>
                          <wps:cNvCnPr/>
                          <wps:spPr bwMode="auto">
                            <a:xfrm flipV="1">
                              <a:off x="2436" y="-79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3"/>
                          <wps:cNvCnPr/>
                          <wps:spPr bwMode="auto">
                            <a:xfrm>
                              <a:off x="2425" y="-90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4"/>
                          <wps:cNvCnPr/>
                          <wps:spPr bwMode="auto">
                            <a:xfrm>
                              <a:off x="2425" y="-56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5"/>
                          <wps:cNvCnPr/>
                          <wps:spPr bwMode="auto">
                            <a:xfrm>
                              <a:off x="2436" y="-90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26"/>
                          <wps:cNvCnPr/>
                          <wps:spPr bwMode="auto">
                            <a:xfrm>
                              <a:off x="2425" y="-79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27"/>
                          <wps:cNvCnPr/>
                          <wps:spPr bwMode="auto">
                            <a:xfrm>
                              <a:off x="2425" y="-79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28"/>
                          <wps:cNvCnPr/>
                          <wps:spPr bwMode="auto">
                            <a:xfrm>
                              <a:off x="2436" y="-90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29"/>
                          <wps:cNvCnPr/>
                          <wps:spPr bwMode="auto">
                            <a:xfrm>
                              <a:off x="2436" y="-90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30"/>
                          <wps:cNvCnPr/>
                          <wps:spPr bwMode="auto">
                            <a:xfrm>
                              <a:off x="2425" y="-90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31"/>
                          <wps:cNvCnPr/>
                          <wps:spPr bwMode="auto">
                            <a:xfrm>
                              <a:off x="2425" y="-79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32"/>
                          <wps:cNvCnPr/>
                          <wps:spPr bwMode="auto">
                            <a:xfrm>
                              <a:off x="2425" y="-90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33"/>
                          <wps:cNvCnPr/>
                          <wps:spPr bwMode="auto">
                            <a:xfrm flipH="1">
                              <a:off x="2425" y="-90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4"/>
                          <wps:cNvCnPr/>
                          <wps:spPr bwMode="auto">
                            <a:xfrm>
                              <a:off x="2436" y="-79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2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35"/>
                          <wps:cNvCnPr/>
                          <wps:spPr bwMode="auto">
                            <a:xfrm flipH="1" flipV="1">
                              <a:off x="2436" y="-79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36"/>
                          <wps:cNvCnPr/>
                          <wps:spPr bwMode="auto">
                            <a:xfrm flipH="1" flipV="1">
                              <a:off x="2436" y="-90"/>
                              <a:ext cx="56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7"/>
                          <wps:cNvCnPr/>
                          <wps:spPr bwMode="auto">
                            <a:xfrm flipH="1" flipV="1">
                              <a:off x="2436" y="-79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38"/>
                          <wps:cNvCnPr/>
                          <wps:spPr bwMode="auto">
                            <a:xfrm flipH="1" flipV="1">
                              <a:off x="2436" y="-79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39"/>
                          <wps:cNvCnPr/>
                          <wps:spPr bwMode="auto">
                            <a:xfrm flipH="1" flipV="1">
                              <a:off x="2425" y="-79"/>
                              <a:ext cx="67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40"/>
                          <wps:cNvCnPr/>
                          <wps:spPr bwMode="auto">
                            <a:xfrm flipH="1" flipV="1">
                              <a:off x="2447" y="-79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1"/>
                          <wps:cNvCnPr/>
                          <wps:spPr bwMode="auto">
                            <a:xfrm>
                              <a:off x="2425" y="-90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2"/>
                          <wps:cNvCnPr/>
                          <wps:spPr bwMode="auto">
                            <a:xfrm>
                              <a:off x="2425" y="-90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2840" y="1393"/>
                              <a:ext cx="58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7" name="Oval 144"/>
                          <wps:cNvSpPr>
                            <a:spLocks noChangeArrowheads="1"/>
                          </wps:cNvSpPr>
                          <wps:spPr bwMode="auto">
                            <a:xfrm>
                              <a:off x="2784" y="7986"/>
                              <a:ext cx="2660" cy="50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" name="Rectangle 145"/>
                          <wps:cNvSpPr>
                            <a:spLocks noChangeArrowheads="1"/>
                          </wps:cNvSpPr>
                          <wps:spPr bwMode="auto">
                            <a:xfrm>
                              <a:off x="3255" y="8064"/>
                              <a:ext cx="164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Retornar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Procedimento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9" name="Rectangle 146"/>
                          <wps:cNvSpPr>
                            <a:spLocks noChangeArrowheads="1"/>
                          </wps:cNvSpPr>
                          <wps:spPr bwMode="auto">
                            <a:xfrm>
                              <a:off x="3704" y="8244"/>
                              <a:ext cx="81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para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Edição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0" name="Oval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74" y="5122"/>
                              <a:ext cx="2806" cy="86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6926" y="5256"/>
                              <a:ext cx="124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Elaborar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Texto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2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5436"/>
                              <a:ext cx="97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Procedimento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3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5616"/>
                              <a:ext cx="1052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Computacional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4" name="Oval 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9586" y="5458"/>
                              <a:ext cx="203" cy="203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" name="Line 152"/>
                          <wps:cNvCnPr/>
                          <wps:spPr bwMode="auto">
                            <a:xfrm>
                              <a:off x="9688" y="5661"/>
                              <a:ext cx="0" cy="20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3"/>
                          <wps:cNvCnPr/>
                          <wps:spPr bwMode="auto">
                            <a:xfrm>
                              <a:off x="9575" y="5739"/>
                              <a:ext cx="2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4"/>
                          <wps:cNvCnPr/>
                          <wps:spPr bwMode="auto">
                            <a:xfrm flipH="1">
                              <a:off x="9553" y="5863"/>
                              <a:ext cx="135" cy="20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Line 155"/>
                          <wps:cNvCnPr/>
                          <wps:spPr bwMode="auto">
                            <a:xfrm>
                              <a:off x="9688" y="5863"/>
                              <a:ext cx="134" cy="20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Rectangle 156"/>
                          <wps:cNvSpPr>
                            <a:spLocks noChangeArrowheads="1"/>
                          </wps:cNvSpPr>
                          <wps:spPr bwMode="auto">
                            <a:xfrm>
                              <a:off x="9194" y="6065"/>
                              <a:ext cx="539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0" name="Line 157"/>
                          <wps:cNvCnPr/>
                          <wps:spPr bwMode="auto">
                            <a:xfrm flipH="1" flipV="1">
                              <a:off x="8969" y="5515"/>
                              <a:ext cx="573" cy="33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158"/>
                          <wps:cNvCnPr/>
                          <wps:spPr bwMode="auto">
                            <a:xfrm flipH="1" flipV="1">
                              <a:off x="8644" y="4785"/>
                              <a:ext cx="942" cy="662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Oval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5961" y="876"/>
                              <a:ext cx="2301" cy="50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" name="Rectangle 16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65" y="955"/>
                              <a:ext cx="141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4" name="Rectangle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6859" y="1134"/>
                              <a:ext cx="49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54465" w:rsidRDefault="00854465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Pessoa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5" name="Line 162"/>
                          <wps:cNvCnPr/>
                          <wps:spPr bwMode="auto">
                            <a:xfrm>
                              <a:off x="5983" y="89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3"/>
                          <wps:cNvCnPr/>
                          <wps:spPr bwMode="auto">
                            <a:xfrm>
                              <a:off x="5983" y="899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4"/>
                          <wps:cNvCnPr/>
                          <wps:spPr bwMode="auto">
                            <a:xfrm flipH="1">
                              <a:off x="5994" y="910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5"/>
                          <wps:cNvCnPr/>
                          <wps:spPr bwMode="auto">
                            <a:xfrm flipV="1">
                              <a:off x="5994" y="910"/>
                              <a:ext cx="0" cy="3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6"/>
                          <wps:cNvCnPr/>
                          <wps:spPr bwMode="auto">
                            <a:xfrm>
                              <a:off x="5983" y="899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7"/>
                          <wps:cNvCnPr/>
                          <wps:spPr bwMode="auto">
                            <a:xfrm>
                              <a:off x="5983" y="932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8"/>
                          <wps:cNvCnPr/>
                          <wps:spPr bwMode="auto">
                            <a:xfrm>
                              <a:off x="5994" y="89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9"/>
                          <wps:cNvCnPr/>
                          <wps:spPr bwMode="auto">
                            <a:xfrm>
                              <a:off x="5983" y="910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70"/>
                          <wps:cNvCnPr/>
                          <wps:spPr bwMode="auto">
                            <a:xfrm>
                              <a:off x="5983" y="910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171"/>
                          <wps:cNvCnPr/>
                          <wps:spPr bwMode="auto">
                            <a:xfrm>
                              <a:off x="5994" y="89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172"/>
                          <wps:cNvCnPr/>
                          <wps:spPr bwMode="auto">
                            <a:xfrm>
                              <a:off x="5994" y="89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73"/>
                          <wps:cNvCnPr/>
                          <wps:spPr bwMode="auto">
                            <a:xfrm>
                              <a:off x="5983" y="899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74"/>
                          <wps:cNvCnPr/>
                          <wps:spPr bwMode="auto">
                            <a:xfrm>
                              <a:off x="5983" y="910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5"/>
                          <wps:cNvCnPr/>
                          <wps:spPr bwMode="auto">
                            <a:xfrm>
                              <a:off x="5983" y="89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6"/>
                          <wps:cNvCnPr/>
                          <wps:spPr bwMode="auto">
                            <a:xfrm flipH="1">
                              <a:off x="5983" y="899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7"/>
                          <wps:cNvCnPr/>
                          <wps:spPr bwMode="auto">
                            <a:xfrm>
                              <a:off x="5994" y="910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2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8"/>
                          <wps:cNvCnPr/>
                          <wps:spPr bwMode="auto">
                            <a:xfrm flipH="1" flipV="1">
                              <a:off x="5994" y="910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9"/>
                          <wps:cNvCnPr/>
                          <wps:spPr bwMode="auto">
                            <a:xfrm flipH="1" flipV="1">
                              <a:off x="5994" y="899"/>
                              <a:ext cx="56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80"/>
                          <wps:cNvCnPr/>
                          <wps:spPr bwMode="auto">
                            <a:xfrm flipH="1" flipV="1">
                              <a:off x="5994" y="910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81"/>
                          <wps:cNvCnPr/>
                          <wps:spPr bwMode="auto">
                            <a:xfrm flipH="1" flipV="1">
                              <a:off x="5994" y="910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Line 182"/>
                          <wps:cNvCnPr/>
                          <wps:spPr bwMode="auto">
                            <a:xfrm flipH="1" flipV="1">
                              <a:off x="5983" y="910"/>
                              <a:ext cx="67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183"/>
                          <wps:cNvCnPr/>
                          <wps:spPr bwMode="auto">
                            <a:xfrm flipH="1" flipV="1">
                              <a:off x="6006" y="910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184"/>
                          <wps:cNvCnPr/>
                          <wps:spPr bwMode="auto">
                            <a:xfrm>
                              <a:off x="5983" y="89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185"/>
                          <wps:cNvCnPr/>
                          <wps:spPr bwMode="auto">
                            <a:xfrm>
                              <a:off x="5983" y="899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186"/>
                          <wps:cNvCnPr/>
                          <wps:spPr bwMode="auto">
                            <a:xfrm>
                              <a:off x="7622" y="1359"/>
                              <a:ext cx="168" cy="1235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187"/>
                          <wps:cNvCnPr/>
                          <wps:spPr bwMode="auto">
                            <a:xfrm flipH="1" flipV="1">
                              <a:off x="7734" y="2516"/>
                              <a:ext cx="56" cy="78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Line 188"/>
                          <wps:cNvCnPr/>
                          <wps:spPr bwMode="auto">
                            <a:xfrm flipV="1">
                              <a:off x="7790" y="2505"/>
                              <a:ext cx="34" cy="89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Line 189"/>
                          <wps:cNvCnPr/>
                          <wps:spPr bwMode="auto">
                            <a:xfrm>
                              <a:off x="7330" y="90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Line 190"/>
                          <wps:cNvCnPr/>
                          <wps:spPr bwMode="auto">
                            <a:xfrm>
                              <a:off x="7330" y="90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191"/>
                          <wps:cNvCnPr/>
                          <wps:spPr bwMode="auto">
                            <a:xfrm flipH="1">
                              <a:off x="7341" y="101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2"/>
                          <wps:cNvCnPr/>
                          <wps:spPr bwMode="auto">
                            <a:xfrm flipV="1">
                              <a:off x="7341" y="101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93"/>
                          <wps:cNvCnPr/>
                          <wps:spPr bwMode="auto">
                            <a:xfrm>
                              <a:off x="7330" y="90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194"/>
                          <wps:cNvCnPr/>
                          <wps:spPr bwMode="auto">
                            <a:xfrm>
                              <a:off x="7330" y="124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195"/>
                          <wps:cNvCnPr/>
                          <wps:spPr bwMode="auto">
                            <a:xfrm>
                              <a:off x="7341" y="90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196"/>
                          <wps:cNvCnPr/>
                          <wps:spPr bwMode="auto">
                            <a:xfrm>
                              <a:off x="7330" y="101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97"/>
                          <wps:cNvCnPr/>
                          <wps:spPr bwMode="auto">
                            <a:xfrm>
                              <a:off x="7330" y="101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198"/>
                          <wps:cNvCnPr/>
                          <wps:spPr bwMode="auto">
                            <a:xfrm>
                              <a:off x="7341" y="90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199"/>
                          <wps:cNvCnPr/>
                          <wps:spPr bwMode="auto">
                            <a:xfrm>
                              <a:off x="7341" y="90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200"/>
                          <wps:cNvCnPr/>
                          <wps:spPr bwMode="auto">
                            <a:xfrm>
                              <a:off x="7330" y="90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201"/>
                          <wps:cNvCnPr/>
                          <wps:spPr bwMode="auto">
                            <a:xfrm>
                              <a:off x="7330" y="101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202"/>
                          <wps:cNvCnPr/>
                          <wps:spPr bwMode="auto">
                            <a:xfrm>
                              <a:off x="7330" y="90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203"/>
                          <wps:cNvCnPr/>
                          <wps:spPr bwMode="auto">
                            <a:xfrm flipH="1">
                              <a:off x="7330" y="90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4"/>
                          <wps:cNvCnPr/>
                          <wps:spPr bwMode="auto">
                            <a:xfrm>
                              <a:off x="7341" y="101"/>
                              <a:ext cx="57" cy="56"/>
                            </a:xfrm>
                            <a:prstGeom prst="line">
                              <a:avLst/>
                            </a:prstGeom>
                            <a:noFill/>
                            <a:ln w="2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08" name="Line 206"/>
                        <wps:cNvCnPr/>
                        <wps:spPr bwMode="auto">
                          <a:xfrm flipH="1" flipV="1">
                            <a:off x="4661535" y="64135"/>
                            <a:ext cx="36195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207"/>
                        <wps:cNvCnPr/>
                        <wps:spPr bwMode="auto">
                          <a:xfrm flipH="1" flipV="1">
                            <a:off x="4661535" y="57150"/>
                            <a:ext cx="3619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208"/>
                        <wps:cNvCnPr/>
                        <wps:spPr bwMode="auto">
                          <a:xfrm flipH="1" flipV="1">
                            <a:off x="4661535" y="64135"/>
                            <a:ext cx="36195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209"/>
                        <wps:cNvCnPr/>
                        <wps:spPr bwMode="auto">
                          <a:xfrm flipH="1" flipV="1">
                            <a:off x="4661535" y="64135"/>
                            <a:ext cx="36195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210"/>
                        <wps:cNvCnPr/>
                        <wps:spPr bwMode="auto">
                          <a:xfrm flipH="1" flipV="1">
                            <a:off x="4654550" y="64135"/>
                            <a:ext cx="4318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211"/>
                        <wps:cNvCnPr/>
                        <wps:spPr bwMode="auto">
                          <a:xfrm flipH="1" flipV="1">
                            <a:off x="4669155" y="64135"/>
                            <a:ext cx="3556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212"/>
                        <wps:cNvCnPr/>
                        <wps:spPr bwMode="auto">
                          <a:xfrm>
                            <a:off x="4654550" y="57150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213"/>
                        <wps:cNvCnPr/>
                        <wps:spPr bwMode="auto">
                          <a:xfrm>
                            <a:off x="4654550" y="5715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Rectangle 214"/>
                        <wps:cNvSpPr>
                          <a:spLocks noChangeArrowheads="1"/>
                        </wps:cNvSpPr>
                        <wps:spPr bwMode="auto">
                          <a:xfrm>
                            <a:off x="4918710" y="998220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54465" w:rsidRDefault="0085446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7" name="Oval 215"/>
                        <wps:cNvSpPr>
                          <a:spLocks noChangeArrowheads="1"/>
                        </wps:cNvSpPr>
                        <wps:spPr bwMode="auto">
                          <a:xfrm>
                            <a:off x="1831975" y="2845435"/>
                            <a:ext cx="1347470" cy="3213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2245360" y="2895600"/>
                            <a:ext cx="49212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54465" w:rsidRDefault="0085446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Homologar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9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2188210" y="3009900"/>
                            <a:ext cx="62103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54465" w:rsidRDefault="0085446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Procedimento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0" name="Oval 218"/>
                        <wps:cNvSpPr>
                          <a:spLocks noChangeArrowheads="1"/>
                        </wps:cNvSpPr>
                        <wps:spPr bwMode="auto">
                          <a:xfrm>
                            <a:off x="1767840" y="3380740"/>
                            <a:ext cx="1689100" cy="3276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Rectangle 219"/>
                        <wps:cNvSpPr>
                          <a:spLocks noChangeArrowheads="1"/>
                        </wps:cNvSpPr>
                        <wps:spPr bwMode="auto">
                          <a:xfrm>
                            <a:off x="2066925" y="3430270"/>
                            <a:ext cx="104330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54465" w:rsidRDefault="0085446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Retornar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Procedimento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2" name="Rectangle 220"/>
                        <wps:cNvSpPr>
                          <a:spLocks noChangeArrowheads="1"/>
                        </wps:cNvSpPr>
                        <wps:spPr bwMode="auto">
                          <a:xfrm>
                            <a:off x="2352040" y="3544570"/>
                            <a:ext cx="51943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54465" w:rsidRDefault="00854465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Edição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3" name="Freeform 221"/>
                        <wps:cNvSpPr>
                          <a:spLocks/>
                        </wps:cNvSpPr>
                        <wps:spPr bwMode="auto">
                          <a:xfrm>
                            <a:off x="3328670" y="2068195"/>
                            <a:ext cx="292100" cy="3202305"/>
                          </a:xfrm>
                          <a:custGeom>
                            <a:avLst/>
                            <a:gdLst>
                              <a:gd name="T0" fmla="*/ 157 w 460"/>
                              <a:gd name="T1" fmla="*/ 5043 h 5043"/>
                              <a:gd name="T2" fmla="*/ 460 w 460"/>
                              <a:gd name="T3" fmla="*/ 5043 h 5043"/>
                              <a:gd name="T4" fmla="*/ 460 w 460"/>
                              <a:gd name="T5" fmla="*/ 0 h 5043"/>
                              <a:gd name="T6" fmla="*/ 0 w 460"/>
                              <a:gd name="T7" fmla="*/ 0 h 50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60" h="5043">
                                <a:moveTo>
                                  <a:pt x="157" y="5043"/>
                                </a:moveTo>
                                <a:lnTo>
                                  <a:pt x="460" y="5043"/>
                                </a:lnTo>
                                <a:lnTo>
                                  <a:pt x="46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Line 222"/>
                        <wps:cNvCnPr/>
                        <wps:spPr bwMode="auto">
                          <a:xfrm flipV="1">
                            <a:off x="3328670" y="2039620"/>
                            <a:ext cx="57150" cy="2857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223"/>
                        <wps:cNvCnPr/>
                        <wps:spPr bwMode="auto">
                          <a:xfrm>
                            <a:off x="3328670" y="2068195"/>
                            <a:ext cx="57150" cy="2857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3649345" y="2260600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54465" w:rsidRDefault="0085446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7" name="Freeform 225"/>
                        <wps:cNvSpPr>
                          <a:spLocks/>
                        </wps:cNvSpPr>
                        <wps:spPr bwMode="auto">
                          <a:xfrm>
                            <a:off x="1254760" y="3009900"/>
                            <a:ext cx="641350" cy="1682750"/>
                          </a:xfrm>
                          <a:custGeom>
                            <a:avLst/>
                            <a:gdLst>
                              <a:gd name="T0" fmla="*/ 909 w 1010"/>
                              <a:gd name="T1" fmla="*/ 0 h 2650"/>
                              <a:gd name="T2" fmla="*/ 0 w 1010"/>
                              <a:gd name="T3" fmla="*/ 0 h 2650"/>
                              <a:gd name="T4" fmla="*/ 0 w 1010"/>
                              <a:gd name="T5" fmla="*/ 2650 h 2650"/>
                              <a:gd name="T6" fmla="*/ 1010 w 1010"/>
                              <a:gd name="T7" fmla="*/ 2650 h 26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010" h="2650">
                                <a:moveTo>
                                  <a:pt x="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0"/>
                                </a:lnTo>
                                <a:lnTo>
                                  <a:pt x="1010" y="2650"/>
                                </a:lnTo>
                              </a:path>
                            </a:pathLst>
                          </a:cu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Line 226"/>
                        <wps:cNvCnPr/>
                        <wps:spPr bwMode="auto">
                          <a:xfrm flipH="1" flipV="1">
                            <a:off x="1838960" y="4664075"/>
                            <a:ext cx="57150" cy="2857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Line 227"/>
                        <wps:cNvCnPr/>
                        <wps:spPr bwMode="auto">
                          <a:xfrm flipH="1">
                            <a:off x="1838960" y="4692650"/>
                            <a:ext cx="57150" cy="2857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Rectangle 228"/>
                        <wps:cNvSpPr>
                          <a:spLocks noChangeArrowheads="1"/>
                        </wps:cNvSpPr>
                        <wps:spPr bwMode="auto">
                          <a:xfrm>
                            <a:off x="848360" y="3808730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54465" w:rsidRDefault="0085446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1" name="Line 229"/>
                        <wps:cNvCnPr/>
                        <wps:spPr bwMode="auto">
                          <a:xfrm>
                            <a:off x="3293110" y="3644265"/>
                            <a:ext cx="28575" cy="149796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230"/>
                        <wps:cNvCnPr/>
                        <wps:spPr bwMode="auto">
                          <a:xfrm flipH="1" flipV="1">
                            <a:off x="3293110" y="5085080"/>
                            <a:ext cx="28575" cy="5715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31"/>
                        <wps:cNvCnPr/>
                        <wps:spPr bwMode="auto">
                          <a:xfrm flipV="1">
                            <a:off x="3321685" y="5085080"/>
                            <a:ext cx="28575" cy="5715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Rectangle 232"/>
                        <wps:cNvSpPr>
                          <a:spLocks noChangeArrowheads="1"/>
                        </wps:cNvSpPr>
                        <wps:spPr bwMode="auto">
                          <a:xfrm>
                            <a:off x="2886710" y="3922395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54465" w:rsidRDefault="0085446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35" o:spid="_x0000_s1026" editas="canvas" style="width:513pt;height:453.75pt;mso-position-horizontal-relative:char;mso-position-vertical-relative:line" coordsize="65151,57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IPIYiUAAHGDAgAOAAAAZHJzL2Uyb0RvYy54bWzsXWtv48iV/b7A/gdCHxdwm++HEM2ix25P&#10;Akwyg8xsvtOSbAmRRYWU254M8t/33CqyyCqTlmhLbGt0G8lYtiiKj8NzH+feW3/63+eHlfV1nhfL&#10;bD0ZOZ/skTVfT7PZcn0/Gf3frzcX8cgqtul6lq6y9Xwy+m1ejP73u//+rz89bcZzN1tkq9k8t7CT&#10;dTF+2kxGi+12M768LKaL+UNafMo28zXevMvyh3SLX/P7y1mePmHvD6tL17bDy6csn23ybDovCvz1&#10;Wr45+k7s/+5uPt3+dHdXzLfWajLCsW3Ff3Px31v67+V3f0rH93m6WSyn5WGkbziKh3S5xpeqXV2n&#10;29R6zJcvdvWwnOZZkd1tP02zh8vs7m45nYtzwNk4tnE2V+n6a1qIk5ni6lQHiFcH3O/tPR33OrtZ&#10;rla4GpfY+5j+Rj+fcH/m9PZqrW8k/yK2Lbd52tyPn+436lbi9hv3step/5Bnjxtx5vfj6d++/pxb&#10;y9lk5I+sdfoAGIm3LdcO6AbSV2ObH/LNL5ufc3kX8PLHbPrPQp6R/j5tfy83tm6f/prNsMP0cZuJ&#10;G/h8lz/QLnBrrGd8oxv4wcj6bTK6CCInKAEzf95aU7wbOomPLUbWFBsEsU3/k5CaLoA72kEYyU8n&#10;5Ueniy/lh5MoKD+ZOL5HH7tMx/LrcWHVIdL54dko6ktbvO/S/rJIN3NxaYvGpcVzKi/t3/HMpOv7&#10;1dwqL67Yqrqyhbys1jq7WmCr+ec8z54W83SGg3LEOdDR4m7ID9AvBW7KzuvseoG8UK4fGhfZDSNX&#10;XmHH87XLlI43ebH9YZ49WPRiMspx7OIupl9/LLbyilab0E0tstVyRkAXv+T3t1er3Pqaghtu8O/q&#10;qty7ttlqbT0RU7z++SSxba+6idrn6fuv02Ihv0e8RV+Tjh+WW1DfavkwGcU2/ZN/pov5ZT0Tm2zT&#10;5Uq+BjToGQQw5AWVqLjNZr/h4uaZ5DXwMF4ssvzfI+sJnDYZFf96TPP5yFr9ZY0bBJz5RILiFz+I&#10;XPySN9+5bb6TrqfY1WS0HVny5dVWEufjJl/eL/BNjrgo6+wzHp67pbjedHzyqMqDBXAHQnDyEsEh&#10;XVINkMDA0REcxAII6VjRRGSXCPYCRxyTetIZwgzh2r45eCBNFo4GxLDvECXAlrmRm0g6qjDsxjas&#10;L9k5N6h4rrKVFcXuycLK1+jyK8STAwInlqTvF47U74mdfIm/xP6F74ZfLnz7+vri882VfxHeOFFw&#10;7V1fXV07/yFGcvzxYjmbzdfE9JVT5/j7Wc3SvZTumHLrNEYvTMNxc0PXCs90Y7NL/TDE2zgX45Qc&#10;17e/d5OLmzCOLvwbP7hIIju+sJ3k+yS0/cS/vtFP6cflev7+UyKLlgRwXOhwGgeNX5rnJqySMEv6&#10;ufW2XeqO0OHXlwJ7xSURN9owbNvn2+eSunfauDUCi8rCKeumLBteSKuGF10WTVyFDVmxm29uxRyn&#10;ooCf4JhY8YBPvxvHcEjpCU8S8+n3QjiIwsuVHm63AZuvVstNQQ5mOj4FNwyBRultsee1MyJtjx0c&#10;eDem2RIAGsj18jw4zwRcz46EuaxdL8cnTLPZIp5vUjvFO2y2doRcbzJbIlEhQuE6FnolQvuDWS/v&#10;JRPAqR0uCvMCX+YRPBcJBXxvgwrsoIzC2INlKuiZfXk7FbgV+s/NkVXJWuHIwq8djgXcKMa3k0MQ&#10;usKDrlkA+UUkioQnuysVw57s2eUQHTiLpicL73Y45HquCyNFyI1skSmskQv1AdaVXVl2ZcmrGcx+&#10;iWTfObqyYQsVqIuhFC7EVUcSFLyAVAOigjg2qYBd2U4Vj6Pao0W1Qn09RypASCm9AunKquswAAuE&#10;XlwGtC2urFNKMjtVRXZlz8+VbanogHs7nCsbxgTPdlfWjyFzsCvLruygrqxC/7mlYlpKY2TyYyCB&#10;JrKphItd2fU91xVQIa74R6boW9QVCIFGBFRn6MpSfU/TlR2yuki5sm31BTEOTGRlub5gL1ieU2Wn&#10;q2pi6uJkZ8jKmNqVbSkwSMrKGFYVWVUcLCurePvMXFlSR14INEPWGkGWARuRK8sFBtSxxCWyZefG&#10;N3NllSE8NypQtUYiKwvPdsDcVpWV9T2UE+B7a5nW9byy4jBAEYKMcToK5Tkre3ZZWVdVxdSuLNzb&#10;AZFbZWV9PzCQ6/hICnFWlh5mrpUdrsBAeW/nZr9aao3g3g5HBZHtIXSFK+uHnkkFXGDABQaqU3qw&#10;qLYuFT83LlDFRtKXHbLOKCy7vvwXuS23alumF+zJlo3trzRznFVSVhXFiJ5UOLa15bpa/5yXv+01&#10;/SFCgZswRG5kGKJSFdgJwBUaS19rOdR6jo800GHPTkIRKn6o7mZ1cTqblrs7dSVREzmQbDHctAfU&#10;9ZeJQAk/pe2jJqsv/MJIFqr4XmB2C1SxvEgudDe9Mvz2mvbT3lx/kvBTJRUSfkpP3hd+1h3apP9c&#10;zVAppw2Fgcwt+1QfhWeqzio5FRBdNAHQ01aNCnoxQISheGZQ9JSkL6GopKF9oUg4KwGoDHELAMta&#10;UwbgMQeNnCIXei3yvGy7G6i8rJyx5ocy4d5kTeoD5DpTzmgSxw2XxlAJ/TNLY3hKnZemSKV232CK&#10;kqB0yoNYJB8aT7VfNUIe2itHk7LI/neOCXzDmD+OCgeMCjGC8UV5CPyjMhcBFB59jqWPEJJSGUip&#10;my68T93FZIx4jqUx7msnTZ5TYg1DTl9iWFmUQTEcoINHC0O9AKJx5VAJdu8ORHkY6xkPY6V0hVmn&#10;B+9gOCL2bIypFEQcvhgobHOdQ9cMZO6eFt5COu4aBvj2QUD1HJGd5u6PNRTM08VNOSZ7oNQAWk1k&#10;+3TkSPqpwwjXiatJQNxzwj0n1ZzwcqkBT8mbdaGeHD8/EHIxcVX2TEaunJ1VIzeKykCCW0645WS4&#10;rJYqSjk3+6Wk5gYVNPXmYycVvCApqcCrlhGpxrInEQ6OE9yc4B42wa2Kfc6NCpTs36CCpvZ/bCoI&#10;fEpxIofowqvWUjOOV81UoVoBvMWZGVoMih1bw7GlFYBeZGaaNQODQRhmTYewJ5LnMkMuRR/GMGO4&#10;ZbEyv6XiAL0Mw2UXQ69cKCeQqYM6NnN8avFij4w9smE9MhWPnJlH5uslB7KRqUzR9K0DxlKPsg7d&#10;NeuAq+E0wufqNkoHr73snpTUuawg1xsMWG+AdTtLZ0oUvMC3qm3Q4dDnlxbl0OUuuxa1ZPTRSqF4&#10;3MXCbfJn22plknIp5CLiGa4HgnAhXXmJvmaRwF7oay1CD/yyntKNSi2sSjZR6EmeDePweCsNnmIB&#10;MK2Q3MRhU+ffH4f/MJohunFYWmMpJLI1PsqKlyeJQyU0Sz5UgsUbyk+7fUHyEZkFvaOut3qS6FOK&#10;sUSfypG/C31QfuBY1PmFkvvkoAjmPua+sl7BVyKlRJ/KB7wJfZUHyHHw8GtNnyT3KV1Moq8pie3l&#10;ARLFlT2IteU14w+2vMdf6fwU0RcoSUuir6lmMfpmX8r1rbfpciVfw29YrUuvgidRZEV2t/00zd64&#10;+jX17Dej36YO1R99bHmTL/GX2L/w2fI+Zflsk2fTeVEs1/fta6/TmsZN9L2n5bLOuLDfx+jbC326&#10;/gFDfAz9g/0+9vvSljIQ6hBvcB8M8SHQx1EHc99e3KerHjDEh0AfW15G317o07UONLv2RF+H9ttV&#10;AcM2mG1wqw3WVQ+Y5J441DJ/VfTbZYOBQuz+gLIHdBQ6gKJz4gvXwHzsGhjYS80H7K171DwoXu1f&#10;hVAx4sExyWVZ9apCJ5mO1sUQiY8+Jal7Q9J0FitIhiIHeUCaZEieNiQxAkVjyd4Kyd6QHMxyMyRP&#10;HJK6bCKp7CgsyZBkLeVyn5g61LUU2Z54UEiSgabmXROSFPdQTSF+Hja+YZY8cZbUBRY5yuygkKQB&#10;Em2QrHxJ6b6yL8mVhmWlYairLlgO9z0Zn4oRzVCmrHNl9F1xr0kxRhFrhT5ddYHJPgb6KvLjTidG&#10;n4Y+pbrU81/CpvRy7OEZjoux0sJeG30Bjl115/H4F54u3V0vRpGGrJloILgp2gyGYMc3Jhi5QVI2&#10;mDo2vNJXA6F8Pt2+tt5bt6Bzg39XV+Xetc1W6yMtDNdzRJ+ozWUMv4Jhpfk0MNwUfo6NYde14Z9S&#10;1GS2Z0WUaeXpLzz9hVTlns/9O0ZLq36bM5v+EupSW6iuwxu63hzPgfnBQ412dtieFy2XHIpyKIrx&#10;HnUoiiRuU1STuds+ublG6Usn+Gi2Anebe9xtboxxjHT5TCr+fcBXK7oaDF3gDRwoya7mwCq45IQI&#10;J0Q0DtQlM9jjnum41qIrrNXQDsPSuZaD+FmTYE2izApHukwm5dU+bKhxYIcfyElhLoFuK4Gm1eMb&#10;bUiwzD05sA18kTEbuUoriLQvMx8zX8V8uh4WvUcPU2aXI2BuQtqnYCpScpgYvAErfADmM0MPNrts&#10;dlvNrlKyJPiaIlbfuRsq/cLgY+bbi/mUBCXB11Sf+oOvjHbZ7DL49gKfrnrACr/H7DL4eODQ7NK1&#10;HXuvIvlYVz2i3q1EbdGuyXzs87HP1+bz0RJnzVTLe2atsc9n86i1vA/z6VqHzNAdOslc5vlkHMJ5&#10;Ps7zlXm+WFc4YIV7+nwdei9rHez99eFAXeuAPe4JQ83761B5K+/v4CTI017s026HjHW1Qy4S2scE&#10;1yzYr/DgaJDkBt0TR6QugcBM9yTEfRHZFSJzyziXpWplqbGui8S9dZF9ESnNc10jyBx5w1mb1qyN&#10;LpbAiB+JIxmRPOllvyS2rqDEvRWUnRxZxtUmIlGnLQe97OhvXC3X89f6G9VcPFrJY5+2RZ5j+bHn&#10;WCa6rAIjfmiO9OTsIRORbLXZai/arDYNGmhoLfFBtBYziuF0N7uMreDTtZa4d1+JlmfkJDcnuXsk&#10;uWkMhWS+n76mKwumubbFxx4t4MQeOBEdeKGcK1OH146HYQPCefTlGLhudXC+Wi03xasOpDb5osjv&#10;b69WuYWznYy+wYCMPHss16hbzNPu9ep4Jkb3TIxECTP1TAxY8OGA6zqOBG7ki6+tgRtTdxbPxOCZ&#10;GGSTh5uJoSKoM5uJkegamZxQ00cja7pOMa0vSNZIJu3qh5odd3bcWx13XQ+DK1WboN6F8Z3oQxjJ&#10;UzGueSrGd8ZUjETXvuAU9URfndfVWBC+uGDBRCSKaxbEIALGIeMQmfrSwJbVeomueMEkvwWH5lpE&#10;TtyFw9Ia81wMrgXQagESXeeS9HVwX7CSEHg4EA8Hag4HcmhKZkNCgHXuSYOaES5Dkcjh0Rjhlwvf&#10;vr6++Hxz5V+ELGC1CliOrStYMMrvgV9lezkS5i7dfbp0HVvXsGCL3wO/KhFjhiBsfDkR05aIwYIA&#10;mvElY8z420dmEuH9j8WWnI/589Z6zJeT0e8Jd0tmfbolHVspUmJEBlnj9+CPzS936/bDn66DkDlm&#10;/DH/bWSu7qnYWM8Pq3UxRjpkMlpst5vx5WUxXcwf0uLTw3KaZ0V2t/00zR4us7u75XQuCov3n5Ph&#10;2LoSQvb4Pfir/D8z/GD/j/2/dv9P10LIHh8Cfxx/cPi7X/irayCO3VsEacv+cSECt/js1eLj2Lr2&#10;Qfa4J/91iMFsiTkS6RWJUGFkQwbB6nZ9kagxYRUJv7DEMPhUZhmI3XdXB/fuLeOxGSc+NsNxdCXE&#10;sXtLITUXilf7lyYAjcdBJU/OOO3JGY6j6yNksN9soHeA8kXQXIJSLpt0QKpkUJ46KA3VBLb7WKAc&#10;zH4zKE8dlIaUAnPOoFzIdjXRyEaXIx3v2UbG+t5B8tuOoa/AnB8alFWkbTIlT9Hgkq/2ki/HEF3Q&#10;+X1oUEbAPXVEmaCshJiDh99svk/dfBtKjHMYJcYMarglj5XAViXQMZQYWO6epKjlHyurbOKvIkBu&#10;A+A2AK0NAAX7Wv4bRvrt+HM9WoEEBhhJTeFx1t14MX0RZcAdD8Ou8BUHTOwg5KKHoHtsRpLYNlbJ&#10;lt+qbbbJi+11WlTxym/Fdbal7ThgQa8S6nCGKshxDRnG6S3D7EiCe0JzBP5cGtUi7jDVj06fJyMa&#10;7ya0mY+Ly2y1nDEsQRrUHzckLA1tBtYa0OnTpLcTlpjdRozper6AfM2YpAsJwpTFuR+SLxmXv/2c&#10;k1kZGpeGPCPb7vrgsuE1un651sOFnKZVQ/BYxMhR84lHza6hxMB89+TFvfDHo0Q4am6Nml1DdHHf&#10;IbpoSCwH8V7IBcRqJuRhIozEdiQaSgvqsXoyYWt5hOt3IbG0yTxOhMeJaONEHNeQV2CjeyJRY8Iu&#10;n5AzicyE7UxoKCmw0YfAH/CG3dSWuOQ/ybMHDIo5Jjn1mMRQUkBg78FfZX85Juaeqr16qlxDSYE9&#10;fg/+KvtrRiJsf9n+ttpfmk3f7GRxe0sorf4f44/5by/+8wytxO2tlWj4Y/vLnXy9Ovk8QxOBPX6P&#10;/WX8Mf764c/QRGCP34O/yv8z4w/2/9j/a/f/DE0E9vgQ+GP/j/2//fw/QwmBPT4E/kz+45oE5r92&#10;/jP0D1nw2acmpq7V0iIRtsTsCfbzBA0lRGq1fZCo4a+KRLos8cGbmnimyKnPFPEMLcTrrYXUXNiz&#10;PqGKTw6OShboTlyg8wyBBLzW00HcG5Sm01iBkmeKcNWMXjXjG6qJ11s12RuUg9lvZsoTZ0qs0qtJ&#10;eTDnx2JKBiXP7NxvZqdv6Csw54cGZRVpm6AMeSQYJ31akz6+IbrAnB8alOjLowa9Fy0BlU/JgQ77&#10;lIZPaSgxMOc9QanlfypWNIMazoQzKbaToqHEwHIfA38VAfJMEZ4pos0U8ZUS8/f5dJuu71dzy4Gl&#10;rkH4y+bnnDiu2PyYTf9ZWOvsaoHt5p/zPHtazNMZln0RpCkaq6d/+yo/QCn0Ah+1bp/+ms3mk1H6&#10;uM3E7I/nu/yhSZoxxfVi2ohc5b7uHwhoRAn11btBNRGk+jANA/lhnj1Y9GIyynHwYufpV6w4hoNH&#10;t0G1CX3XOrtZrlb4ezperbU/YEP5F4yY+FCLlWmzT4r8/vZqlctRjTfiH90iHHxjs8vU8ceL5Ww2&#10;X9PZirdxVnS6jfXXHNe3v3eTi5swji78Gz+4SCI7vrCd5PsktP3Ev775D11KtS+x7Jhc4wd/3G+N&#10;n1mePi3X93KZn4d0uR5ZT5jeEcA+0uE0Dhq/NM/NFv9enls6flhu57m1Wj5MRrHaKB0TAr+UyzFt&#10;0+VKvm5cCjr8+lLgilU3WuCVICqnRGyfb5+t5QxgVhH8bTbDzAArz4AwIPHrPMeLRZb/G2eTp5vJ&#10;aJ2t5yNr9Zc1ngFssK1e5NWL2+pFup7ig5PRdmTJl1db/FZmfzaf8WzcLAVu6bmR34uDpl8GHKFB&#10;7rMsS/7pa7oCDzTbgo7OA1EMXwwPe5TERh+RG4YlEQRy9RPcxQ4imK9Wy00xf40LusFHz9XVVRv4&#10;VmvC765k3d6zi3rP4jCwuhOYxb8e01xBM8GdVPD0g8jFLxKi5TsSpuU7XVC1Hjf58n6BR0DOcFpn&#10;BNu7DwBbpaA1bVhTRjs2dj03gB8H7MZ2KJ6Z2oY5IcW9bMSI9ZtEz0bsuEZMZfx2csUfzYgp6bLJ&#10;Bk398uhsENGarcQGrrSgNRvENEOSyYDJgLzgwTxa2Psynjs3Mgjg6WgebVMyPjYPhE4keSBwZAt8&#10;zQMuHAVJBLF0GNij3RFqnZVHGyhRuWnDVFyqkizwqY6UlQkTmlECG4aQ3YjGkEAArNmIsREb1ogp&#10;ZebsjJhS85tsoBz8AdggskMwErEBzboSaVTKKIqJvBF7tJRr5fB2UI9WyWRnRwaqiqJBBnBzSwd/&#10;UDII5QT62q3F4tTgKnYNmA2GdQ2UXnl2bABPvBnfInAYjgiSAEKN9AoCEZvURODaVdIbL3BEHN5y&#10;ePu3r9BShcBKYklz/BGMRo3aq7UY0753/UASlmP5gxBOKvZTo7AUDV1b7L8bg71X8v52QqA4uQ9V&#10;p6BKKxqau15+gAvfoblLuiZ+GFjppnooDYHKgsCB6o3AoFzLLohkoXWNQJcaQskfGrrw6nhSdH0z&#10;5Wk+5svJ6PfE5sbjXo3HKEXWEdistdgLgXUzE3Fedndn0QI5AUqlhE2OQ4HpGosOOkulb858yGXQ&#10;ehk0/Dcdjc3qib3Q2MSgssgtGKxSx4xBxqCBwTbhXooP5B0MkNlInEQKdqEdigegJs+AOqI5scGJ&#10;jWETG8opOLfEBhV8ag56U7jfyyDV7pF49Y+qbLF0lOIkxBNNkkYg13FtPOtRmbxQ61B2FJv2jhsP&#10;t/pl7wpScXocOGZFdrf9NM0eLoGD5XQu+mllmfpek9NIB9Nw2RTlD4LLkNR14NKPzIWBE2rrJRsU&#10;hodOaDAwT32MECBRAlPW7gdD6sNBUurDcWTIw66HJTEFaLl0XyxGutOQn1WhE3IUJWobaiZsf50O&#10;PnqRngdXn/gWmRM9e+z4XKwr2si4tAFhz3DFuir1spMq/mCV+6iEbSGDIRXNMIbZJDJwHDkIsg4K&#10;fLT0cwKAol9u4xmQDFTfytmRgaERy5CnTATuFWg1MtJBEktVJE6EW1w/1uVDLdOMAyrE3X3O1LZ+&#10;nRYL2estmlWlX5Jnj2Wfc1fP8wftZD9JhTg0FGKpph0cf7xsNg+GaR0MQ3PUmokm2SbUB391AlRj&#10;wlLiSBwRZdVMyMtmMxLbkWhow1Ia641EMwEfJF1ILG3ywbPvu6q22CY3h8Z8wKotUmw0TlTe8Ruq&#10;trp9QioO+xY1W4y/D46/yBAlYaPrROWbY5JErr5TW+Iq0bCjcrq3+sj8d+KzpiNDfJQj8vtY4jZP&#10;kGNiHiu931jpSGmMNFTNcmCPD8F/ZiTC9pcjkdZIhOpymv4f7DHjj3OCGznAEYMSLTmmEhZxvzGV&#10;VPLTo/iHxrlo+GtqU/39vzL+ZfvL9ndP+2toIrDH7+E/xh/3LPXjP0MTgT1+D/66NDn2/9j/a/f/&#10;DE0E9vgA+HuhhDD+GH/t+DOUELT9HgB/7P+x/7en/2foH7LYuk/+r0MTZkvMnmAvT5AW5tAi4fcp&#10;IV1KcGWJ8RNEe8DyLF42+9T7XWJDC8EYwp62uObC1gbB7vqEo6GSBboTF+hiQyCRi2O+zUC/DsoX&#10;TmMFSqlJH5AqGZSnDkpDNYHtZqbk8upGNyL5VkRSAy41RWs9NR1ImHMGJYPyG4PS0Fdgzg8NyjLS&#10;fpFzVMtmi0CKzXdj/UEaJlgKu+9Yf5Aqn06yEYVmrGpM2Vt02RHohDatRUId0F2FOAcPv9mnPHWf&#10;0lBiYM57MqVWidiVfywrYRl/PCtOnxVHI381UjyOElMF1SJiYqPMRrmaYB0bSoxcsbZPoqfBf1GI&#10;dLSYOuDJqT11K4CDEm/Ri+K4mN5KcVrnyre92wEON/Ppt+I629LRpWNuUh4yiqaZFBoN9pZhdviG&#10;UURtofAN3cBc66PiRpl4/5C45CF5WL6cSGPg5E5iaDOw1j29w9bkdxQR3gUY5TLgNU9Wzcvg5Y9K&#10;kgzGbwRGQ5OREHmrqfY8CUEgUdi7ahk0jlS4Zqy1Ziwx1BcJnEPDj8eIMPza4WfoLDDNbzHFfzam&#10;J8MthI2nQWkY76kRYWWJOWS+dv4zQkjk+OPFcjabr888j50Y4kryNnHFHCPSjcTSJAOQh3UJOXl9&#10;4snrxFBUYKJ7cmIzedPlEVbxMRMhE6FYvaTKHSaGdoLi1wPAD6uy64a4pD+kFpn+2BBjQJLCn6Gd&#10;wDC/B3+lI8gBsRt+ufDt6+uLzzdX/kV4wxFJe0RiSCewxu+BX5mPeRGHsPll/LXhz7VhGJuaCcwx&#10;44+HiAw1RMSl9VA0/PUWR7Tog83vl/hL7F9wD+lePaS0FrYOv/fM8FLJF/b+2PvbZ/0019blELLG&#10;B7C+JvzY+WPnr9350+UQMsYHgB8HH2x997S+ughC1vgA+DPpj4sRmP7a6U9XPsga94RfXS+oRSEd&#10;VTFshxmI7UDUNRDXfp8G0lWMEOBraJI/cAicH7BGleeHHG9+CKpV78dP98MlZHQ9xEU33JtJsbVu&#10;1Q9DJ0D5PtXLhL4jC/kbtauhQ7URhFMvCOTipweEKpcrnHa5gmvrgolr905Y10Z7Jz6DyAmM0lav&#10;xqfvBqg0PCyVMj5PHJ/oGm5mFF27d0K7Bz6ZPxObZ9X1mVXnos9Nx2fvjDfjk4K9bbpcfRFCIbyT&#10;1Zr+hO6HH4tt+cp6zJeT0e+Mz36rCriOrsi4cgpDnw6BnfiE1YZV7/A/fc+hcY7kf7J9966vuNde&#10;67V3HUOyAZ8ePD5KnKA7PhJBEcdHXFC2aM0lOYamAz7tic9GKtMPa65siYVKnuQ4nXlSLjpU19W6&#10;jqHtgDePhkMJQMGJ3F/A/QXN/gIXgxrKeOfv8+k2Xd+v5pYLkqzB+Mvm55w4r9j8mE3/WVjr7GqB&#10;7eaf8zx7WszTGZbPEkZeDA4AxOUHyCUt8FHr9umv2Ww+GaWP24xa3MbPd/lDk0QTJ44oLQCXMkli&#10;132RUYo9KsMkl9MJ7RC2HwfXnfPMcR7ie9KvCDfkppu82P4wz8TXqrluVVyi/vBhI5WCxgFQR6C4&#10;D/n97dUqt76mq8noRvwrL0hjs0u9k1BcL8Rf9HlqQi+DL7SB2N+7ycVNGEcX/o0fXCSRHV/YTvJ9&#10;Etp+4l/f6M0QYiVHuWzaO6brWU+404EbiLvUOGhgrHlu3SscPyy389xaLR8mo1hsRRcgHRMYZcyp&#10;x5+qqZIOv74UuN1VSCqgS2iVPL19vn22ljMMMlHZ09tshokEVp5tJyOA8es8x4tFlv97ZD3l6WYy&#10;Wmfr+cha/WWNxwEbbKsXefXitnqRrqf44GS0HVny5dUWv5WZzc1nPCY3S4FbeoTk9+Kg6ZfhRq66&#10;jtLcfgLQQAnNvo9jU4ITe06C9VKIEtzYD3xTBXE8P/JpgWWhgyDokGFwNynMV6vlppi/xgvdQKRn&#10;7Orq5UNGBEJY3pWUThLbVuvTa19DvHSdFm8e5WrgdidIi389prmCaeL4voKqH0QufpFwLd+RkC3f&#10;6YKt9bjJl/cLPA6OuLzrjCB89wEgrKS6pmlr6nXHxrHr+oEHjU7iOIFcZ9g2P0FCBzhn28a2rTTv&#10;w9k2pbzspI0/mm1TGmmTGJSpVy7s8Xxe14ljSt0SMcC5JQMhXRhyzqbPUP7xLpVJMTEwMQxODEry&#10;OjdiIAdIdluVTq+iyAE4wYnCKCZ/jDjBi+0Ir0VYU3ECxnti6HZJCp4bhbuqf9jpFZHZWTm9rtKv&#10;m7ZNPdED4BglcWFCTi3h2PdsF3GajmPbxxgU9no5o1MntQbzeuFUAYx1ZuV8Mjo0NloatwYzwOKV&#10;l2MIZvAC1G6XFi7wkVcwmCFwEhAGe72c6lXcOBwxqEKFs/N6VcnGTT6f32X5g+XCjejkBbzxRqnH&#10;89w4pLQt5XXtMKZSduytrm53kQ+rPVzbJTeBvq4WjaaPtZJTCTzp+H5WVpbdz0qO+xXfcvewSiej&#10;/7m0nCCynixf+su0dbURnCW1UQC3xFpY9EMeVL0ZmFNthr207wtXUW30yr5Qf6A269wXnCO1kd1x&#10;UBDuGtu0nh5y+I1N6nPD9VRXLF1IlSwdT5/X5VXEK0gT91Vme5MVFnISdElx436VYp/Ynu5dx8a4&#10;ZrSxuJb4Pmz1ysa4KLRxdbNf3xgnThuLfE21Z/mzPPwcCqAFcQzHK9UayCv5yLqdjG7lnd2kWzpr&#10;OiB6STl8Aoe1QPMP3X564yH7Ov81E5ts6eyBIfG9FT7wjfUmq3VzU7EvHGJj02qD6udG7LPaUJhB&#10;7LB6t/opt5KXXd8GG9ORi0dDnQ1dhMbjoXTNSqfgNRycRiOSJsRowmNvURUXvkNJ3GlLzis4NYqv&#10;5LhBcsbhfV6txfID9Ft33UBrS4puVrwklF5tbVZkbZZIprpxAGFRtylVdYBFLyajb7g2Co/9/yZj&#10;/11KVzTGLLnue6qxdDi2eDkMR556OC+K5fr+l/YiVbetKEuObC3J8tjKtRf6iUfrBMCNcV1UXZkC&#10;lRdyVRZXZWk+1HChuqrZ3ule/cGUa9SjlXaqEaoLd6adF8jP0d553buiaCe7uxPhDpp3o7J0pV2h&#10;pt50hCZSoY7dSHYCwxWu6jubscjeoToawhBeY0ZSmRqsg/BmrE4xsRtWvcf1Ns1AncL0tv004/Su&#10;/TSD9K79NGN0OpaOQ2qG6XQ4HUfVDNWNveGScrSuR+vivlK4LkDQFq4DR8J4VWFzV6zeFlzXgXgz&#10;AK/whttRxefVT7mZPCgymCUy1ZZ4wdG646NgdrvdjC8vi+li/pAWnx6W0zwrsrvtp2n2cAnmWU7n&#10;l7M8fYJrdIlxaxytE19LI1cy+YAlwK6qnxRl33ADKW4uzcn+0fqfqTC0NW5HmW+MOnPxnGLsiW/L&#10;yJzjdp5Pa+83Ic9VlXwlRJtFfD0h2nR+NGAmFZ8zMBmYewKTVOyXYvuQ5WSxH1el5ygmiyNZ+FBD&#10;2MP6qNUkKW6rMlqPeisA8rpyWxU0NTi7HWKIaquSzTC1b3M+RTieKs8rDVazMm8vg9UwU56beE5V&#10;RR76GKsrUgH1My7FDhmi+0mUyPdxg6oQ/eMoH7wqPPUXVvmaAb18DzmTpvRRF8j10uS6vfwmSgM7&#10;xv/K1E5V19xAqRqi8CExyurcN4KoKlCSpAkSfUsgai4GCp0OJfVS42Bg8jAu5J56DuOi5YtfePkg&#10;1Bqdx9bp3BgFdZULkEC3Nivq2M0fayLV+wp92M0v3fv93Hw1RuTj6HSQw6Zj/F+cwD36gxbL6XW6&#10;TZu/4/XTZjx3s0W2ms3z7/5fAAAAAP//AwBQSwMEFAAGAAgAAAAhAO9KoGzZAAAABgEAAA8AAABk&#10;cnMvZG93bnJldi54bWxMjkFLw0AQhe+C/2EZwZvdNWBt02yKCoJ4srHodZJMk2B2NmQ3bfz3Tr3o&#10;ZeDxHt982XZ2vTrSGDrPFm4XBhRx5euOGwv79+ebFagQkWvsPZOFbwqwzS8vMkxrf+IdHYvYKIFw&#10;SNFCG+OQah2qlhyGhR+IpTv40WGUODa6HvEkcNfrxJildtixfGhxoKeWqq9ichbM5/T6Eor9sMLq&#10;Y02PXfmW7Eprr6/mhw2oSHP8G8NZX9QhF6fST1wH1QtDdr/33JlkKbm0sDb3d6DzTP/Xz38AAAD/&#10;/wMAUEsBAi0AFAAGAAgAAAAhALaDOJL+AAAA4QEAABMAAAAAAAAAAAAAAAAAAAAAAFtDb250ZW50&#10;X1R5cGVzXS54bWxQSwECLQAUAAYACAAAACEAOP0h/9YAAACUAQAACwAAAAAAAAAAAAAAAAAvAQAA&#10;X3JlbHMvLnJlbHNQSwECLQAUAAYACAAAACEAI9yDyGIlAABxgwIADgAAAAAAAAAAAAAAAAAuAgAA&#10;ZHJzL2Uyb0RvYy54bWxQSwECLQAUAAYACAAAACEA70qgbNkAAAAGAQAADwAAAAAAAAAAAAAAAAC8&#10;JwAAZHJzL2Rvd25yZXYueG1sUEsFBgAAAAAEAAQA8wAAAMI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5151;height:57626;visibility:visible;mso-wrap-style:square">
                  <v:fill o:detectmouseclick="t"/>
                  <v:path o:connecttype="none"/>
                </v:shape>
                <v:group id="Group 205" o:spid="_x0000_s1028" style="position:absolute;left:425;top:-571;width:61944;height:58057" coordorigin="67,-90" coordsize="9755,91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2357;top:2460;width:2672;height:1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  <v:rect id="Rectangle 6" o:spid="_x0000_s1030" style="position:absolute;left:2357;top:2583;width:6702;height:35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  <v:rect id="Rectangle 7" o:spid="_x0000_s1031" style="position:absolute;left:4120;top:2729;width:2804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Manter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Procedimentod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Computacionais</w:t>
                          </w:r>
                          <w:proofErr w:type="spellEnd"/>
                        </w:p>
                      </w:txbxContent>
                    </v:textbox>
                  </v:rect>
                  <v:oval id="Oval 8" o:spid="_x0000_s1032" style="position:absolute;left:2885;top:2999;width:2368;height:5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  <v:rect id="Rectangle 9" o:spid="_x0000_s1033" style="position:absolute;left:3300;top:3077;width:1485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Incluir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Procedimento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0" o:spid="_x0000_s1034" style="position:absolute;left:3547;top:3257;width:1052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Computacional</w:t>
                          </w:r>
                          <w:proofErr w:type="spellEnd"/>
                        </w:p>
                      </w:txbxContent>
                    </v:textbox>
                  </v:rect>
                  <v:oval id="Oval 11" o:spid="_x0000_s1035" style="position:absolute;left:2784;top:3628;width:2469;height:5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  <v:rect id="Rectangle 12" o:spid="_x0000_s1036" style="position:absolute;left:3222;top:3706;width:1503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Procedimento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" o:spid="_x0000_s1037" style="position:absolute;left:3502;top:3886;width:1052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Computacional</w:t>
                          </w:r>
                          <w:proofErr w:type="spellEnd"/>
                        </w:p>
                      </w:txbxContent>
                    </v:textbox>
                  </v:rect>
                  <v:oval id="Oval 14" o:spid="_x0000_s1038" style="position:absolute;left:6387;top:3628;width:2414;height:5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  <v:rect id="Rectangle 15" o:spid="_x0000_s1039" style="position:absolute;left:6814;top:3706;width:1481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Anular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Procedimento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" o:spid="_x0000_s1040" style="position:absolute;left:7072;top:3886;width:1052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Computacional</w:t>
                          </w:r>
                          <w:proofErr w:type="spellEnd"/>
                        </w:p>
                      </w:txbxContent>
                    </v:textbox>
                  </v:rect>
                  <v:oval id="Oval 17" o:spid="_x0000_s1041" style="position:absolute;left:6387;top:2999;width:2380;height:5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  <v:rect id="Rectangle 18" o:spid="_x0000_s1042" style="position:absolute;left:6814;top:3077;width:149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Excluir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Procedimento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9" o:spid="_x0000_s1043" style="position:absolute;left:7061;top:3257;width:1052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Computacional</w:t>
                          </w:r>
                          <w:proofErr w:type="spellEnd"/>
                        </w:p>
                      </w:txbxContent>
                    </v:textbox>
                  </v:rect>
                  <v:oval id="Oval 20" o:spid="_x0000_s1044" style="position:absolute;left:6387;top:4369;width:2335;height: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  <v:rect id="Rectangle 21" o:spid="_x0000_s1045" style="position:absolute;left:6814;top:4459;width:1416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Procedimento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2" o:spid="_x0000_s1046" style="position:absolute;left:7038;top:4639;width:1052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Computacional</w:t>
                          </w:r>
                          <w:proofErr w:type="spellEnd"/>
                        </w:p>
                      </w:txbxContent>
                    </v:textbox>
                  </v:rect>
                  <v:oval id="Oval 23" o:spid="_x0000_s1047" style="position:absolute;left:685;top:4077;width:202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  <v:line id="Line 24" o:spid="_x0000_s1048" style="position:absolute;visibility:visible;mso-wrap-style:square" from="786,4279" to="786,4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Q+g8MAAADbAAAADwAAAGRycy9kb3ducmV2LnhtbESPQWsCMRSE70L/Q3hCb5rVQy1bo5Ri&#10;qVAEu/bQ42vy3CwmL9tN1O2/N4LgcZiZb5j5svdOnKiLTWAFk3EBglgH03Ct4Hv3PnoGEROyQReY&#10;FPxThOXiYTDH0oQzf9GpSrXIEI4lKrAptaWUUVvyGMehJc7ePnQeU5ZdLU2H5wz3Tk6L4kl6bDgv&#10;WGzpzZI+VEevwKWt/NG/RditPtper/7s58ZZpR6H/esLiER9uodv7bVRMJ3B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UPoPDAAAA2wAAAA8AAAAAAAAAAAAA&#10;AAAAoQIAAGRycy9kb3ducmV2LnhtbFBLBQYAAAAABAAEAPkAAACRAwAAAAA=&#10;" strokecolor="#903" strokeweight="0"/>
                  <v:line id="Line 25" o:spid="_x0000_s1049" style="position:absolute;visibility:visible;mso-wrap-style:square" from="674,4358" to="909,43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uq8cAAAADbAAAADwAAAGRycy9kb3ducmV2LnhtbERPTWsCMRC9F/wPYQRvNesepGyNIrKl&#10;BRFa9dDjmIybxWSy3URd/31zKPT4eN+L1eCduFEf28AKZtMCBLEOpuVGwfHw9vwCIiZkgy4wKXhQ&#10;hNVy9LTAyoQ7f9FtnxqRQzhWqMCm1FVSRm3JY5yGjjhz59B7TBn2jTQ93nO4d7Isirn02HJusNjR&#10;xpK+7K9egUuf8lufinCo37tB1z92u3NWqcl4WL+CSDSkf/Gf+8MoKPPY/CX/AL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oLqvHAAAAA2wAAAA8AAAAAAAAAAAAAAAAA&#10;oQIAAGRycy9kb3ducmV2LnhtbFBLBQYAAAAABAAEAPkAAACOAwAAAAA=&#10;" strokecolor="#903" strokeweight="0"/>
                  <v:line id="Line 26" o:spid="_x0000_s1050" style="position:absolute;flip:x;visibility:visible;mso-wrap-style:square" from="651,4481" to="786,46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JyX8AAAADbAAAADwAAAGRycy9kb3ducmV2LnhtbESPzarCMBSE94LvEI7g7prahWg1ihQE&#10;71K9Lro7NKc/2JyUJmp8+xtBcDnMzDfMZhdMJx40uNaygvksAUFcWt1yreDvcvhZgnAeWWNnmRS8&#10;yMFuOx5tMNP2ySd6nH0tIoRdhgoa7/tMSlc2ZNDNbE8cvcoOBn2UQy31gM8IN51Mk2QhDbYcFxrs&#10;KW+ovJ3vRsFvfiqOIVyL66vKU6xdqFY6KDWdhP0ahKfgv+FP+6gVpCt4f4k/QG7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HCcl/AAAAA2wAAAA8AAAAAAAAAAAAAAAAA&#10;oQIAAGRycy9kb3ducmV2LnhtbFBLBQYAAAAABAAEAPkAAACOAwAAAAA=&#10;" strokecolor="#903" strokeweight="0"/>
                  <v:line id="Line 27" o:spid="_x0000_s1051" style="position:absolute;visibility:visible;mso-wrap-style:square" from="786,4481" to="920,46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QwKsAAAADbAAAADwAAAGRycy9kb3ducmV2LnhtbERPTWsCMRC9F/wPYYTearYWpKxGkaIo&#10;FMGqB4/TZLpZTCbrJur235uD4PHxviezzjtxpTbWgRW8DwoQxDqYmisFh/3y7RNETMgGXWBS8E8R&#10;ZtPeywRLE278Q9ddqkQO4ViiAptSU0oZtSWPcRAa4sz9hdZjyrCtpGnxlsO9k8OiGEmPNecGiw19&#10;WdKn3cUrcGkrj/q3CPvFqun04my/N84q9drv5mMQibr0FD/ca6PgI6/PX/IPkNM7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GkMCrAAAAA2wAAAA8AAAAAAAAAAAAAAAAA&#10;oQIAAGRycy9kb3ducmV2LnhtbFBLBQYAAAAABAAEAPkAAACOAwAAAAA=&#10;" strokecolor="#903" strokeweight="0"/>
                  <v:rect id="Rectangle 28" o:spid="_x0000_s1052" style="position:absolute;left:67;top:4684;width:1384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Cadastrador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Master</w:t>
                          </w:r>
                        </w:p>
                      </w:txbxContent>
                    </v:textbox>
                  </v:rect>
                  <v:line id="Line 29" o:spid="_x0000_s1053" style="position:absolute;visibility:visible;mso-wrap-style:square" from="954,4582" to="2357,4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VXrIMQAAADbAAAADwAAAGRycy9kb3ducmV2LnhtbESPQWvCQBSE7wX/w/KE3urGFIKmriKC&#10;ItRDGqXn1+xrEpJ9G7NrTP99t1DwOMzMN8xqM5pWDNS72rKC+SwCQVxYXXOp4HLevyxAOI+ssbVM&#10;Cn7IwWY9eVphqu2dP2jIfSkChF2KCirvu1RKV1Rk0M1sRxy8b9sb9EH2pdQ93gPctDKOokQarDks&#10;VNjRrqKiyW9Gge+Sw/WTTkmxyJYn17yX568mU+p5Om7fQHga/SP83z5qBa8x/H0JP0C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VesgxAAAANsAAAAPAAAAAAAAAAAA&#10;AAAAAKECAABkcnMvZG93bnJldi54bWxQSwUGAAAAAAQABAD5AAAAkgMAAAAA&#10;" strokecolor="#903" strokeweight="31e-5mm"/>
                  <v:rect id="Rectangle 30" o:spid="_x0000_s1054" style="position:absolute;left:2458;top:6391;width:1415;height:1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yecEA&#10;AADbAAAADwAAAGRycy9kb3ducmV2LnhtbESPzYoCMRCE78K+Q2hhL6IZV3BlNIorLOxFRN0HaCft&#10;/KYzJFHHtzeC4LGoqq+oxaozjbiS86VlBeNRAoI4s7rkXMH/8Xc4A+EDssbGMim4k4fV8qO3wFTb&#10;G+/pegi5iBD2KSooQmhTKX1WkEE/si1x9M7WGQxRulxqh7cIN438SpKpNFhyXCiwpU1BWX24GAXr&#10;WvpBnZGvtpfvXTW1rsKfk1Kf/W49BxGoC+/wq/2nFUwm8PwSf4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jsnnBAAAA2wAAAA8AAAAAAAAAAAAAAAAAmAIAAGRycy9kb3du&#10;cmV2LnhtbFBLBQYAAAAABAAEAPUAAACGAwAAAAA=&#10;" fillcolor="#ffc" strokecolor="#903" strokeweight="0"/>
                  <v:rect id="Rectangle 31" o:spid="_x0000_s1055" style="position:absolute;left:2458;top:6514;width:3559;height:25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oqDcIA&#10;AADbAAAADwAAAGRycy9kb3ducmV2LnhtbESP3WoCMRSE7wu+QziCN0Wz2mLLanaxBaE3UtQ+wHFz&#10;ur85WZKo69ubQsHLYWa+Ydb5YDpxIedrywrmswQEcWF1zaWCn+N2+g7CB2SNnWVScCMPeTZ6WmOq&#10;7ZX3dDmEUkQI+xQVVCH0qZS+qMign9meOHq/1hkMUbpSaofXCDedXCTJUhqsOS5U2NNnRUV7OBsF&#10;m1b657Yg3+zOb9/N0roGP05KTcbDZgUi0BAe4f/2l1bw8gp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ioNwgAAANsAAAAPAAAAAAAAAAAAAAAAAJgCAABkcnMvZG93&#10;bnJldi54bWxQSwUGAAAAAAQABAD1AAAAhwMAAAAA&#10;" fillcolor="#ffc" strokecolor="#903" strokeweight="0"/>
                  <v:rect id="Rectangle 32" o:spid="_x0000_s1056" style="position:absolute;left:3053;top:6660;width:2016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Homologar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Procedimentos</w:t>
                          </w:r>
                          <w:proofErr w:type="spellEnd"/>
                        </w:p>
                      </w:txbxContent>
                    </v:textbox>
                  </v:rect>
                  <v:oval id="Oval 33" o:spid="_x0000_s1057" style="position:absolute;left:2997;top:7132;width:2189;height:5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ukocMA&#10;AADbAAAADwAAAGRycy9kb3ducmV2LnhtbESPQWsCMRSE7wX/Q3hCbzWrFZHVKCIUCh6stgePz81z&#10;N7h5iZuo8d+bQqHHYWa+YebLZFtxoy4YxwqGgwIEceW04VrBz/fH2xREiMgaW8ek4EEBloveyxxL&#10;7e68o9s+1iJDOJSooInRl1KGqiGLYeA8cfZOrrMYs+xqqTu8Z7ht5agoJtKi4bzQoKd1Q9V5f7UK&#10;vP8aj1PamjBKp4vZ8HH3OByVeu2n1QxEpBT/w3/tT63gfQK/X/IPkI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7ukocMAAADbAAAADwAAAAAAAAAAAAAAAACYAgAAZHJzL2Rv&#10;d25yZXYueG1sUEsFBgAAAAAEAAQA9QAAAIgDAAAAAA==&#10;" fillcolor="#ffc" strokecolor="#903" strokeweight="0"/>
                  <v:rect id="Rectangle 34" o:spid="_x0000_s1058" style="position:absolute;left:3682;top:7211;width:775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rSlsEA&#10;AADbAAAADwAAAGRycy9kb3ducmV2LnhtbESPzYoCMRCE74LvEFrwphkV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q0pbBAAAA2wAAAA8AAAAAAAAAAAAAAAAAmAIAAGRycy9kb3du&#10;cmV2LnhtbFBLBQYAAAAABAAEAPUAAACGAwAAAAA=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Homologar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5" o:spid="_x0000_s1059" style="position:absolute;left:3592;top:7390;width:97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VG5L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9UbkvwAAANsAAAAPAAAAAAAAAAAAAAAAAJgCAABkcnMvZG93bnJl&#10;di54bWxQSwUGAAAAAAQABAD1AAAAhAMAAAAA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Procedimento</w:t>
                          </w:r>
                          <w:proofErr w:type="spellEnd"/>
                        </w:p>
                      </w:txbxContent>
                    </v:textbox>
                  </v:rect>
                  <v:rect id="Rectangle 36" o:spid="_x0000_s1060" style="position:absolute;left:5433;top:236;width:1381;height:1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uFk8MA&#10;AADbAAAADwAAAGRycy9kb3ducmV2LnhtbESP3WoCMRSE7wXfIRyhN0WzVtB2NbvYQsGbUlz7AMfN&#10;6f7mZEmibt++KRS8HGbmG2aXj6YXV3K+saxguUhAEJdWN1wp+Dq9z59B+ICssbdMCn7IQ55NJztM&#10;tb3xka5FqESEsE9RQR3CkErpy5oM+oUdiKP3bZ3BEKWrpHZ4i3DTy6ckWUuDDceFGgd6q6nsiotR&#10;sO+kf+xK8u3HZfPZrq1r8fWs1MNs3G9BBBrDPfzfPmgFqxf4+xJ/gM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uFk8MAAADbAAAADwAAAAAAAAAAAAAAAACYAgAAZHJzL2Rv&#10;d25yZXYueG1sUEsFBgAAAAAEAAQA9QAAAIgDAAAAAA==&#10;" fillcolor="#ffc" strokecolor="#903" strokeweight="0"/>
                  <v:rect id="Rectangle 37" o:spid="_x0000_s1061" style="position:absolute;left:5433;top:359;width:3458;height:1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dfc74A&#10;AADbAAAADwAAAGRycy9kb3ducmV2LnhtbERPy2oCMRTdC/5DuIVupGYU0TI1igpCNyKOfsDt5Hae&#10;uRmSqOPfm4Xg8nDey3VvWnEj5yvLCibjBARxbnXFhYLLef/1DcIHZI2tZVLwIA/r1XCwxFTbO5/o&#10;loVCxBD2KSooQ+hSKX1ekkE/th1x5P6tMxgidIXUDu8x3LRymiRzabDi2FBiR7uS8ia7GgWbRvpR&#10;k5OvD9fFsZ5bV+P2T6nPj37zAyJQH97il/tXK5jF9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a3X3O+AAAA2wAAAA8AAAAAAAAAAAAAAAAAmAIAAGRycy9kb3ducmV2&#10;LnhtbFBLBQYAAAAABAAEAPUAAACDAwAAAAA=&#10;" fillcolor="#ffc" strokecolor="#903" strokeweight="0"/>
                  <v:rect id="Rectangle 38" o:spid="_x0000_s1062" style="position:absolute;left:6320;top:505;width:1424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mcBMAA&#10;AADbAAAADwAAAGRycy9kb3ducmV2LnhtbESPzYoCMRCE7wu+Q2jB25pRlk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MmcB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Auxiliar</w:t>
                          </w:r>
                          <w:proofErr w:type="spellEnd"/>
                        </w:p>
                      </w:txbxContent>
                    </v:textbox>
                  </v:rect>
                  <v:line id="Line 39" o:spid="_x0000_s1063" style="position:absolute;visibility:visible;mso-wrap-style:square" from="5456,258" to="5456,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  <v:line id="Line 40" o:spid="_x0000_s1064" style="position:absolute;visibility:visible;mso-wrap-style:square" from="5456,258" to="5500,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  <v:line id="Line 41" o:spid="_x0000_s1065" style="position:absolute;flip:x;visibility:visible;mso-wrap-style:square" from="5467,270" to="5500,2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97v8UAAADbAAAADwAAAGRycy9kb3ducmV2LnhtbESPT2sCMRTE7wW/Q3hCbzVbk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197v8UAAADbAAAADwAAAAAAAAAA&#10;AAAAAAChAgAAZHJzL2Rvd25yZXYueG1sUEsFBgAAAAAEAAQA+QAAAJMDAAAAAA==&#10;" strokeweight="0"/>
                  <v:line id="Line 42" o:spid="_x0000_s1066" style="position:absolute;flip:y;visibility:visible;mso-wrap-style:square" from="5467,270" to="5467,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PeJMYAAADbAAAADwAAAGRycy9kb3ducmV2LnhtbESPQWsCMRSE7wX/Q3gFbzVbqW3ZGkWU&#10;ighatPXQ23Pzuru4eVmS6MZ/bwqFHoeZ+YYZT6NpxIWcry0reBxkIIgLq2suFXx9vj+8gvABWWNj&#10;mRRcycN00rsbY65txzu67EMpEoR9jgqqENpcSl9UZNAPbEucvB/rDIYkXSm1wy7BTSOHWfYsDdac&#10;FipsaV5RcdqfjYLd9oWPbnmOp3jsNh/fh3J9WMyU6t/H2RuIQDH8h//aK63gaQ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gT3iTGAAAA2wAAAA8AAAAAAAAA&#10;AAAAAAAAoQIAAGRycy9kb3ducmV2LnhtbFBLBQYAAAAABAAEAPkAAACUAwAAAAA=&#10;" strokeweight="0"/>
                  <v:line id="Line 43" o:spid="_x0000_s1067" style="position:absolute;visibility:visible;mso-wrap-style:square" from="5456,258" to="5512,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  <v:line id="Line 44" o:spid="_x0000_s1068" style="position:absolute;visibility:visible;mso-wrap-style:square" from="5456,292" to="5456,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  <v:line id="Line 45" o:spid="_x0000_s1069" style="position:absolute;visibility:visible;mso-wrap-style:square" from="5467,258" to="5467,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KuM8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Rwb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CrjPAAAAA2wAAAA8AAAAAAAAAAAAAAAAA&#10;oQIAAGRycy9kb3ducmV2LnhtbFBLBQYAAAAABAAEAPkAAACOAwAAAAA=&#10;" strokeweight="0"/>
                  <v:line id="Line 46" o:spid="_x0000_s1070" style="position:absolute;visibility:visible;mso-wrap-style:square" from="5456,270" to="5512,2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4LqM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DguoxAAAANsAAAAPAAAAAAAAAAAA&#10;AAAAAKECAABkcnMvZG93bnJldi54bWxQSwUGAAAAAAQABAD5AAAAkgMAAAAA&#10;" strokeweight="0"/>
                  <v:line id="Line 47" o:spid="_x0000_s1071" style="position:absolute;visibility:visible;mso-wrap-style:square" from="5456,270" to="5512,2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006L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X3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e006L8AAADbAAAADwAAAAAAAAAAAAAAAACh&#10;AgAAZHJzL2Rvd25yZXYueG1sUEsFBgAAAAAEAAQA+QAAAI0DAAAAAA==&#10;" strokeweight="0"/>
                  <v:line id="Line 48" o:spid="_x0000_s1072" style="position:absolute;visibility:visible;mso-wrap-style:square" from="5467,258" to="5467,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GRc8QAAADbAAAADwAAAGRycy9kb3ducmV2LnhtbESPQWvCQBSE70L/w/KE3nSTgjaNbqQU&#10;i/bWpgoeH9lnsiT7NmRXjf++Wyj0OMzMN8x6M9pOXGnwxrGCdJ6AIK6cNlwrOHy/zzIQPiBr7ByT&#10;gjt52BQPkzXm2t34i65lqEWEsM9RQRNCn0vpq4Ys+rnriaN3doPFEOVQSz3gLcJtJ5+SZCktGo4L&#10;Dfb01lDVlherwHwud4uP5+PLUW53IT1lbWbsQanH6fi6AhFoDP/hv/ZeK1ik8Psl/gBZ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oZFzxAAAANsAAAAPAAAAAAAAAAAA&#10;AAAAAKECAABkcnMvZG93bnJldi54bWxQSwUGAAAAAAQABAD5AAAAkgMAAAAA&#10;" strokeweight="0"/>
                  <v:line id="Line 49" o:spid="_x0000_s1073" style="position:absolute;visibility:visible;mso-wrap-style:square" from="5467,258" to="5467,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MPBM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wX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cw8ExAAAANsAAAAPAAAAAAAAAAAA&#10;AAAAAKECAABkcnMvZG93bnJldi54bWxQSwUGAAAAAAQABAD5AAAAkgMAAAAA&#10;" strokeweight="0"/>
                  <v:line id="Line 50" o:spid="_x0000_s1074" style="position:absolute;visibility:visible;mso-wrap-style:square" from="5456,258" to="5512,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+qn8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P6qfxAAAANsAAAAPAAAAAAAAAAAA&#10;AAAAAKECAABkcnMvZG93bnJldi54bWxQSwUGAAAAAAQABAD5AAAAkgMAAAAA&#10;" strokeweight="0"/>
                  <v:line id="Line 51" o:spid="_x0000_s1075" style="position:absolute;visibility:visible;mso-wrap-style:square" from="5456,270" to="5512,2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Yy68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1jLrxAAAANsAAAAPAAAAAAAAAAAA&#10;AAAAAKECAABkcnMvZG93bnJldi54bWxQSwUGAAAAAAQABAD5AAAAkgMAAAAA&#10;" strokeweight="0"/>
                  <v:line id="Line 52" o:spid="_x0000_s1076" style="position:absolute;visibility:visible;mso-wrap-style:square" from="5456,258" to="5456,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XcMQAAADbAAAADwAAAGRycy9kb3ducmV2LnhtbESPT2vCQBTE7wW/w/IEb3WjEBujGxGp&#10;2N5a/4DHR/aZLMm+Ddmtpt++Wyj0OMzMb5j1ZrCtuFPvjWMFs2kCgrh02nCl4HzaP2cgfEDW2Dom&#10;Bd/kYVOMntaYa/fgT7ofQyUihH2OCuoQulxKX9Zk0U9dRxy9m+sthij7SuoeHxFuWzlPkoW0aDgu&#10;1NjRrqayOX5ZBeZjcUjfXy7Li3w9hNk1azJjz0pNxs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mpdwxAAAANsAAAAPAAAAAAAAAAAA&#10;AAAAAKECAABkcnMvZG93bnJldi54bWxQSwUGAAAAAAQABAD5AAAAkgMAAAAA&#10;" strokeweight="0"/>
                  <v:line id="Line 53" o:spid="_x0000_s1077" style="position:absolute;flip:x;visibility:visible;mso-wrap-style:square" from="5456,258" to="5512,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RjWjsUAAADbAAAADwAAAGRycy9kb3ducmV2LnhtbESPQWsCMRSE7wX/Q3iCt5qtoJWtUaRF&#10;kYIVbT309ty87i5uXpYkuum/N4WCx2FmvmFmi2gacSXna8sKnoYZCOLC6ppLBV+fq8cpCB+QNTaW&#10;ScEveVjMew8zzLXteE/XQyhFgrDPUUEVQptL6YuKDPqhbYmT92OdwZCkK6V22CW4aeQoyybSYM1p&#10;ocKWXisqzoeLUbD/eOaTW1/iOZ667e77WL4f35ZKDfpx+QIiUAz38H97oxWMJ/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RjWjsUAAADbAAAADwAAAAAAAAAA&#10;AAAAAAChAgAAZHJzL2Rvd25yZXYueG1sUEsFBgAAAAAEAAQA+QAAAJMDAAAAAA==&#10;" strokeweight="0"/>
                  <v:line id="Line 54" o:spid="_x0000_s1078" style="position:absolute;visibility:visible;mso-wrap-style:square" from="5467,270" to="5523,3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hC+sQAAADbAAAADwAAAGRycy9kb3ducmV2LnhtbESPQWvCQBSE7wX/w/IKvemmFmOJriKi&#10;ULxpe+jxkX1mo9m3Mbsmqb/eFYQeh5n5hpkve1uJlhpfOlbwPkpAEOdOl1wo+PneDj9B+ICssXJM&#10;Cv7Iw3IxeJljpl3He2oPoRARwj5DBSaEOpPS54Ys+pGriaN3dI3FEGVTSN1gF+G2kuMkSaXFkuOC&#10;wZrWhvLz4WoVlKk0v6dusjmv09ux/dhdpuN8p9Tba7+agQjUh//ws/2lFUym8PgSf4Bc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EL6xAAAANsAAAAPAAAAAAAAAAAA&#10;AAAAAKECAABkcnMvZG93bnJldi54bWxQSwUGAAAAAAQABAD5AAAAkgMAAAAA&#10;" strokeweight="61e-5mm"/>
                  <v:line id="Line 55" o:spid="_x0000_s1079" style="position:absolute;flip:x y;visibility:visible;mso-wrap-style:square" from="5467,270" to="5523,3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QQ678AAADbAAAADwAAAGRycy9kb3ducmV2LnhtbERPTWsCMRC9F/wPYQQvRbNaqrIaRYoW&#10;6a1rvQ+bcbOYTJYk1fXfm0Ohx8f7Xm97Z8WNQmw9K5hOChDEtdctNwp+TofxEkRMyBqtZ1LwoAjb&#10;zeBljaX2d/6mW5UakUM4lqjApNSVUsbakMM48R1x5i4+OEwZhkbqgPcc7qycFcVcOmw5Nxjs6MNQ&#10;fa1+nYK3xfl0vNpX83WIzuw/bVXPw0Op0bDfrUAk6tO/+M991Are89j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cQQ678AAADbAAAADwAAAAAAAAAAAAAAAACh&#10;AgAAZHJzL2Rvd25yZXYueG1sUEsFBgAAAAAEAAQA+QAAAI0DAAAAAA==&#10;" strokeweight="0"/>
                  <v:line id="Line 56" o:spid="_x0000_s1080" style="position:absolute;flip:x y;visibility:visible;mso-wrap-style:square" from="5467,258" to="5523,3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i1cMMAAADbAAAADwAAAGRycy9kb3ducmV2LnhtbESPQWsCMRSE74X+h/AKXopmVar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KItXDDAAAA2wAAAA8AAAAAAAAAAAAA&#10;AAAAoQIAAGRycy9kb3ducmV2LnhtbFBLBQYAAAAABAAEAPkAAACRAwAAAAA=&#10;" strokeweight="0"/>
                  <v:line id="Line 57" o:spid="_x0000_s1081" style="position:absolute;flip:x y;visibility:visible;mso-wrap-style:square" from="5467,270" to="5523,3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7WUL8AAADbAAAADwAAAGRycy9kb3ducmV2LnhtbERPTWsCMRC9F/ofwhR6KTVbC2tZjSKi&#10;Rby56n3YjJvFZLIkqa7/vjkIHh/ve7YYnBVXCrHzrOBrVIAgbrzuuFVwPGw+f0DEhKzReiYFd4qw&#10;mL++zLDS/sZ7utapFTmEY4UKTEp9JWVsDDmMI98TZ+7sg8OUYWilDnjL4c7KcVGU0mHHucFgTytD&#10;zaX+cwq+J6fD9mI/zG4TnVn/2ropw12p97dhOQWRaEhP8cO91QrKvD5/yT9Azv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rd7WUL8AAADbAAAADwAAAAAAAAAAAAAAAACh&#10;AgAAZHJzL2Rvd25yZXYueG1sUEsFBgAAAAAEAAQA+QAAAI0DAAAAAA==&#10;" strokeweight="0"/>
                  <v:line id="Line 58" o:spid="_x0000_s1082" style="position:absolute;flip:x y;visibility:visible;mso-wrap-style:square" from="5467,270" to="5523,3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Jzy8IAAADbAAAADwAAAGRycy9kb3ducmV2LnhtbESPQWsCMRSE70L/Q3gFL6JZLayyNUop&#10;tYi3rnp/bF43i8nLkqS6/vumIPQ4zMw3zHo7OCuuFGLnWcF8VoAgbrzuuFVwOu6mKxAxIWu0nknB&#10;nSJsN0+jNVba3/iLrnVqRYZwrFCBSamvpIyNIYdx5nvi7H374DBlGVqpA94y3Fm5KIpSOuw4Lxjs&#10;6d1Qc6l/nIKX5fm4v9iJOeyiMx+ftm7KcFdq/Dy8vYJINKT/8KO91wrKOfx9yT9Ab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pJzy8IAAADbAAAADwAAAAAAAAAAAAAA&#10;AAChAgAAZHJzL2Rvd25yZXYueG1sUEsFBgAAAAAEAAQA+QAAAJADAAAAAA==&#10;" strokeweight="0"/>
                  <v:line id="Line 59" o:spid="_x0000_s1083" style="position:absolute;flip:x y;visibility:visible;mso-wrap-style:square" from="5456,270" to="5523,3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DtvMIAAADbAAAADwAAAGRycy9kb3ducmV2LnhtbESPQWsCMRSE70L/Q3gFL6LZWlhla5RS&#10;VKS3rnp/bF43i8nLkqS6/ntTKPQ4zMw3zGozOCuuFGLnWcHLrABB3HjdcavgdNxNlyBiQtZoPZOC&#10;O0XYrJ9GK6y0v/EXXevUigzhWKECk1JfSRkbQw7jzPfE2fv2wWHKMrRSB7xluLNyXhSldNhxXjDY&#10;04eh5lL/OAWvi/PxcLET87mLzmz3tm7KcFdq/Dy8v4FINKT/8F/7oBWUc/j9kn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kDtvMIAAADbAAAADwAAAAAAAAAAAAAA&#10;AAChAgAAZHJzL2Rvd25yZXYueG1sUEsFBgAAAAAEAAQA+QAAAJADAAAAAA==&#10;" strokeweight="0"/>
                  <v:line id="Line 60" o:spid="_x0000_s1084" style="position:absolute;flip:x y;visibility:visible;mso-wrap-style:square" from="5478,270" to="5534,3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xIJ8IAAADbAAAADwAAAGRycy9kb3ducmV2LnhtbESPQWsCMRSE7wX/Q3hCL0WzVlhlNYpI&#10;LdJb1/b+2Dw3i8nLkkRd/31TKPQ4zMw3zHo7OCtuFGLnWcFsWoAgbrzuuFXwdTpMliBiQtZoPZOC&#10;B0XYbkZPa6y0v/Mn3erUigzhWKECk1JfSRkbQw7j1PfE2Tv74DBlGVqpA94z3Fn5WhSldNhxXjDY&#10;095Qc6mvTsF88X06XuyL+ThEZ97ebd2U4aHU83jYrUAkGtJ/+K991ArKO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QxIJ8IAAADbAAAADwAAAAAAAAAAAAAA&#10;AAChAgAAZHJzL2Rvd25yZXYueG1sUEsFBgAAAAAEAAQA+QAAAJADAAAAAA==&#10;" strokeweight="0"/>
                  <v:line id="Line 61" o:spid="_x0000_s1085" style="position:absolute;visibility:visible;mso-wrap-style:square" from="5456,258" to="5456,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  <v:line id="Line 62" o:spid="_x0000_s1086" style="position:absolute;visibility:visible;mso-wrap-style:square" from="5456,258" to="5512,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  <v:rect id="Rectangle 63" o:spid="_x0000_s1087" style="position:absolute;left:1291;top:22;width:1033;height:1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c+/MIA&#10;AADbAAAADwAAAGRycy9kb3ducmV2LnhtbESPzWrDMBCE74W+g9hCL6WWm4MbHCshCRRyCaVJHmBr&#10;bfyrlZEU2337qFDocZiZb5hiM5tejOR8Y1nBW5KCIC6tbrhScDl/vC5B+ICssbdMCn7Iw2b9+FBg&#10;ru3EXzSeQiUihH2OCuoQhlxKX9Zk0Cd2II7e1TqDIUpXSe1winDTy0WaZtJgw3GhxoH2NZXd6WYU&#10;bDvpX7qSfHu8vX+2mXUt7r6Ven6atysQgebwH/5rH7SCLIPfL/EH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pz78wgAAANsAAAAPAAAAAAAAAAAAAAAAAJgCAABkcnMvZG93&#10;bnJldi54bWxQSwUGAAAAAAQABAD1AAAAhwMAAAAA&#10;" fillcolor="#ffc" strokecolor="#903" strokeweight="0"/>
                  <v:rect id="Rectangle 64" o:spid="_x0000_s1088" style="position:absolute;left:1291;top:146;width:2593;height:10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ubZ8IA&#10;AADbAAAADwAAAGRycy9kb3ducmV2LnhtbESP3WoCMRSE74W+QzhCb6SbtRdr2W4UKxR6U0rVBzhN&#10;jvubkyWJun37RhB6OczMN0y1mewgLuRD61jBMstBEGtnWq4VHA/vTy8gQkQ2ODgmBb8UYLN+mFVY&#10;Gnflb7rsYy0ShEOJCpoYx1LKoBuyGDI3Eifv5LzFmKSvpfF4TXA7yOc8L6TFltNCgyPtGtL9/mwV&#10;bHsZFr2m0H2eV19d4XyHbz9KPc6n7SuISFP8D9/bH0ZBsYLbl/QD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65tnwgAAANsAAAAPAAAAAAAAAAAAAAAAAJgCAABkcnMvZG93&#10;bnJldi54bWxQSwUGAAAAAAQABAD1AAAAhwMAAAAA&#10;" fillcolor="#ffc" strokecolor="#903" strokeweight="0"/>
                  <v:rect id="Rectangle 65" o:spid="_x0000_s1089" style="position:absolute;left:2200;top:292;width:76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Zp+b0A&#10;AADbAAAADwAAAGRycy9kb3ducmV2LnhtbERPy4rCMBTdC/5DuII7m+pCpBpFBEEHN9b5gEtz+8Dk&#10;piTRdv7eLIRZHs57dxitEW/yoXOsYJnlIIgrpztuFPw+zosNiBCRNRrHpOCPAhz208kOC+0GvtO7&#10;jI1IIRwKVNDG2BdShqoliyFzPXHiauctxgR9I7XHIYVbI1d5vpYWO04NLfZ0aql6li+rQD7K87Ap&#10;jc/dz6q+mevlXpNTaj4bj1sQkcb4L/66L1rBOo1NX9IPkPsP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8kZp+b0AAADbAAAADwAAAAAAAAAAAAAAAACYAgAAZHJzL2Rvd25yZXYu&#10;eG1sUEsFBgAAAAAEAAQA9QAAAIIDAAAAAA==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Enviar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Email</w:t>
                          </w:r>
                        </w:p>
                      </w:txbxContent>
                    </v:textbox>
                  </v:rect>
                  <v:line id="Line 66" o:spid="_x0000_s1090" style="position:absolute;visibility:visible;mso-wrap-style:square" from="1313,45" to="1313,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  <v:line id="Line 67" o:spid="_x0000_s1091" style="position:absolute;visibility:visible;mso-wrap-style:square" from="1313,45" to="1358,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  <v:line id="Line 68" o:spid="_x0000_s1092" style="position:absolute;flip:x;visibility:visible;mso-wrap-style:square" from="1325,56" to="1358,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QSmsUAAADbAAAADwAAAGRycy9kb3ducmV2LnhtbESPQWsCMRSE70L/Q3iF3jRrD1W2RpGW&#10;llKo4loPvT03r7uLm5cliW7890YQPA4z8w0zW0TTihM531hWMB5lIIhLqxuuFPxuP4ZTED4ga2wt&#10;k4IzeVjMHwYzzLXteUOnIlQiQdjnqKAOocul9GVNBv3IdsTJ+7fOYEjSVVI77BPctPI5y16kwYbT&#10;Qo0dvdVUHoqjUbBZTXjvPo/xEPf9z/pvV33v3pdKPT3G5SuIQDHcw7f2l1YwGcP1S/oBc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UQSmsUAAADbAAAADwAAAAAAAAAA&#10;AAAAAAChAgAAZHJzL2Rvd25yZXYueG1sUEsFBgAAAAAEAAQA+QAAAJMDAAAAAA==&#10;" strokeweight="0"/>
                  <v:line id="Line 69" o:spid="_x0000_s1093" style="position:absolute;flip:y;visibility:visible;mso-wrap-style:square" from="1325,56" to="1325,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aM7cUAAADbAAAADwAAAGRycy9kb3ducmV2LnhtbESPT2sCMRTE7wW/Q3iCt5qtBy2rUaRi&#10;KYVa/Hfo7bl53V3cvCxJdNNv3wiCx2FmfsPMFtE04krO15YVvAwzEMSF1TWXCg779fMrCB+QNTaW&#10;ScEfeVjMe08zzLXteEvXXShFgrDPUUEVQptL6YuKDPqhbYmT92udwZCkK6V22CW4aeQoy8bSYM1p&#10;ocKW3ioqzruLUbDdTPjk3i/xHE/d1/fPsfw8rpZKDfpxOQURKIZH+N7+0AomI7h9ST9Az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ZaM7cUAAADbAAAADwAAAAAAAAAA&#10;AAAAAAChAgAAZHJzL2Rvd25yZXYueG1sUEsFBgAAAAAEAAQA+QAAAJMDAAAAAA==&#10;" strokeweight="0"/>
                  <v:line id="Line 70" o:spid="_x0000_s1094" style="position:absolute;visibility:visible;mso-wrap-style:square" from="1313,45" to="1369,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  <v:line id="Line 71" o:spid="_x0000_s1095" style="position:absolute;visibility:visible;mso-wrap-style:square" from="1313,79" to="1313,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  <v:line id="Line 72" o:spid="_x0000_s1096" style="position:absolute;visibility:visible;mso-wrap-style:square" from="1325,45" to="1325,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/LE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8RD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vyxDDAAAA2wAAAA8AAAAAAAAAAAAA&#10;AAAAoQIAAGRycy9kb3ducmV2LnhtbFBLBQYAAAAABAAEAPkAAACRAwAAAAA=&#10;" strokeweight="0"/>
                  <v:line id="Line 73" o:spid="_x0000_s1097" style="position:absolute;visibility:visible;mso-wrap-style:square" from="1313,56" to="1369,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1VZ8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/VVnxAAAANsAAAAPAAAAAAAAAAAA&#10;AAAAAKECAABkcnMvZG93bnJldi54bWxQSwUGAAAAAAQABAD5AAAAkgMAAAAA&#10;" strokeweight="0"/>
                  <v:line id="Line 74" o:spid="_x0000_s1098" style="position:absolute;visibility:visible;mso-wrap-style:square" from="1313,56" to="1369,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Hw/MQAAADbAAAADwAAAGRycy9kb3ducmV2LnhtbESPT2vCQBTE7wW/w/KE3upGQROjGxGp&#10;2N5a/4DHR/aZLMm+Ddmtpt++Wyj0OMzMb5j1ZrCtuFPvjWMF00kCgrh02nCl4Hzav2QgfEDW2Dom&#10;Bd/kYVOMntaYa/fgT7ofQyUihH2OCuoQulxKX9Zk0U9cRxy9m+sthij7SuoeHxFuWzlLkoW0aDgu&#10;1NjRrqayOX5ZBeZjcZi/p5flRb4ewvSaNZmxZ6Wex8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sfD8xAAAANsAAAAPAAAAAAAAAAAA&#10;AAAAAKECAABkcnMvZG93bnJldi54bWxQSwUGAAAAAAQABAD5AAAAkgMAAAAA&#10;" strokeweight="0"/>
                  <v:line id="Line 75" o:spid="_x0000_s1099" style="position:absolute;visibility:visible;mso-wrap-style:square" from="1325,45" to="1325,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5kjs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bP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LmSOwQAAANsAAAAPAAAAAAAAAAAAAAAA&#10;AKECAABkcnMvZG93bnJldi54bWxQSwUGAAAAAAQABAD5AAAAjwMAAAAA&#10;" strokeweight="0"/>
                  <v:line id="Line 76" o:spid="_x0000_s1100" style="position:absolute;visibility:visible;mso-wrap-style:square" from="1325,45" to="1325,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LBFc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1jm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sEVxAAAANsAAAAPAAAAAAAAAAAA&#10;AAAAAKECAABkcnMvZG93bnJldi54bWxQSwUGAAAAAAQABAD5AAAAkgMAAAAA&#10;" strokeweight="0"/>
                  <v:line id="Line 77" o:spid="_x0000_s1101" style="position:absolute;visibility:visible;mso-wrap-style:square" from="1313,45" to="1369,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0Yr8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Vwf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uNGK/AAAAA2wAAAA8AAAAAAAAAAAAAAAAA&#10;oQIAAGRycy9kb3ducmV2LnhtbFBLBQYAAAAABAAEAPkAAACOAwAAAAA=&#10;" strokeweight="0"/>
                  <v:line id="Line 78" o:spid="_x0000_s1102" style="position:absolute;visibility:visible;mso-wrap-style:square" from="1313,56" to="1369,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G9NMQAAADbAAAADwAAAGRycy9kb3ducmV2LnhtbESPQWvCQBSE74X+h+UVvNVNBDVN3Ugp&#10;FvVmrUKPj+xrsiT7NmS3Gv+9Kwgeh5n5hlksB9uKE/XeOFaQjhMQxKXThisFh5+v1wyED8gaW8ek&#10;4EIelsXz0wJz7c78Tad9qESEsM9RQR1Cl0vpy5os+rHriKP353qLIcq+krrHc4TbVk6SZCYtGo4L&#10;NXb0WVPZ7P+tArObrafb+fHtKFfrkP5mTWbsQanRy/DxDiLQEB7he3ujFWQp3L7EHy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wb00xAAAANsAAAAPAAAAAAAAAAAA&#10;AAAAAKECAABkcnMvZG93bnJldi54bWxQSwUGAAAAAAQABAD5AAAAkgMAAAAA&#10;" strokeweight="0"/>
                  <v:line id="Line 79" o:spid="_x0000_s1103" style="position:absolute;visibility:visible;mso-wrap-style:square" from="1313,45" to="1313,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MjQ8QAAADbAAAADwAAAGRycy9kb3ducmV2LnhtbESPQWvCQBSE7wX/w/KE3pqNQtMYXUXE&#10;kvbWRgWPj+wzWcy+Ddmtpv++Wyj0OMzMN8xqM9pO3GjwxrGCWZKCIK6dNtwoOB5en3IQPiBr7ByT&#10;gm/ysFlPHlZYaHfnT7pVoRERwr5ABW0IfSGlr1uy6BPXE0fv4gaLIcqhkXrAe4TbTs7TNJMWDceF&#10;FnvatVRfqy+rwHxk5fP7y2lxkvsyzM75NTf2qNTjdNwuQQQaw3/4r/2mFeR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EyNDxAAAANsAAAAPAAAAAAAAAAAA&#10;AAAAAKECAABkcnMvZG93bnJldi54bWxQSwUGAAAAAAQABAD5AAAAkgMAAAAA&#10;" strokeweight="0"/>
                  <v:line id="Line 80" o:spid="_x0000_s1104" style="position:absolute;flip:x;visibility:visible;mso-wrap-style:square" from="1313,45" to="1369,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9ZUcUAAADbAAAADwAAAGRycy9kb3ducmV2LnhtbESPQWsCMRSE74L/IbxCb5qthSpbo4jS&#10;IkIraj309ty87i5uXpYkuum/bwqCx2FmvmGm82gacSXna8sKnoYZCOLC6ppLBV+Ht8EEhA/IGhvL&#10;pOCXPMxn/d4Uc2073tF1H0qRIOxzVFCF0OZS+qIig35oW+Lk/VhnMCTpSqkddgluGjnKshdpsOa0&#10;UGFLy4qK8/5iFOw+x3xy75d4jqfuY/t9LDfH1UKpx4e4eAURKIZ7+NZeawWTZ/j/kn6An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w9ZUcUAAADbAAAADwAAAAAAAAAA&#10;AAAAAAChAgAAZHJzL2Rvd25yZXYueG1sUEsFBgAAAAAEAAQA+QAAAJMDAAAAAA==&#10;" strokeweight="0"/>
                  <v:line id="Line 81" o:spid="_x0000_s1105" style="position:absolute;visibility:visible;mso-wrap-style:square" from="1325,56" to="1381,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DrwysUAAADbAAAADwAAAGRycy9kb3ducmV2LnhtbESPQWvCQBSE7wX/w/KE3ppNbRsluopI&#10;C8Wb2kOPj+wzm5p9G7PbJPXXu0LB4zAz3zCL1WBr0VHrK8cKnpMUBHHhdMWlgq/Dx9MMhA/IGmvH&#10;pOCPPKyWo4cF5tr1vKNuH0oRIexzVGBCaHIpfWHIok9cQxy9o2sthijbUuoW+wi3tZykaSYtVhwX&#10;DDa0MVSc9r9WQZVJ8/3Tv72fNtnl2L1sz9NJsVXqcTys5yACDeEe/m9/agWzV7h9iT9AL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DrwysUAAADbAAAADwAAAAAAAAAA&#10;AAAAAAChAgAAZHJzL2Rvd25yZXYueG1sUEsFBgAAAAAEAAQA+QAAAJMDAAAAAA==&#10;" strokeweight="61e-5mm"/>
                  <v:line id="Line 82" o:spid="_x0000_s1106" style="position:absolute;flip:x y;visibility:visible;mso-wrap-style:square" from="1325,56" to="1381,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WTMsMAAADbAAAADwAAAGRycy9kb3ducmV2LnhtbESPQWsCMRSE7wX/Q3hCL6VmW+lWVqNI&#10;0SK9da33x+a5WUxeliTq+u8bodDjMDPfMIvV4Ky4UIidZwUvkwIEceN1x62Cn/32eQYiJmSN1jMp&#10;uFGE1XL0sMBK+yt/06VOrcgQjhUqMCn1lZSxMeQwTnxPnL2jDw5TlqGVOuA1w52Vr0VRSocd5wWD&#10;PX0Yak712SmYvh/2u5N9Ml/b6Mzm09ZNGW5KPY6H9RxEoiH9h//aO61g9gb3L/k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2lkzLDAAAA2wAAAA8AAAAAAAAAAAAA&#10;AAAAoQIAAGRycy9kb3ducmV2LnhtbFBLBQYAAAAABAAEAPkAAACRAwAAAAA=&#10;" strokeweight="0"/>
                  <v:line id="Line 83" o:spid="_x0000_s1107" style="position:absolute;flip:x y;visibility:visible;mso-wrap-style:square" from="1325,45" to="1381,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cNRcIAAADbAAAADwAAAGRycy9kb3ducmV2LnhtbESPQWsCMRSE70L/Q3iCF6lZLayyNUoR&#10;LdJb1/b+2Dw3i8nLkkRd/31TKPQ4zMw3zHo7OCtuFGLnWcF8VoAgbrzuuFXwdTo8r0DEhKzReiYF&#10;D4qw3TyN1lhpf+dPutWpFRnCsUIFJqW+kjI2hhzGme+Js3f2wWHKMrRSB7xnuLNyURSldNhxXjDY&#10;085Qc6mvTsHL8vt0vNip+ThEZ/bvtm7K8FBqMh7eXkEkGtJ/+K991Ap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XcNRcIAAADbAAAADwAAAAAAAAAAAAAA&#10;AAChAgAAZHJzL2Rvd25yZXYueG1sUEsFBgAAAAAEAAQA+QAAAJADAAAAAA==&#10;" strokeweight="0"/>
                  <v:line id="Line 84" o:spid="_x0000_s1108" style="position:absolute;flip:x y;visibility:visible;mso-wrap-style:square" from="1325,56" to="1381,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uo3sIAAADbAAAADwAAAGRycy9kb3ducmV2LnhtbESPQWsCMRSE70L/Q3iCF9FsLaisRilF&#10;i/TWVe+PzXOzmLwsSdT13zeFQo/DzHzDrLe9s+JOIbaeFbxOCxDEtdctNwpOx/1kCSImZI3WMyl4&#10;UoTt5mWwxlL7B3/TvUqNyBCOJSowKXWllLE25DBOfUecvYsPDlOWoZE64CPDnZWzophLhy3nBYMd&#10;fRiqr9XNKXhbnI+Hqx2br310Zvdpq3oenkqNhv37CkSiPv2H/9oHrWC5gN8v+QfIz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juo3sIAAADbAAAADwAAAAAAAAAAAAAA&#10;AAChAgAAZHJzL2Rvd25yZXYueG1sUEsFBgAAAAAEAAQA+QAAAJADAAAAAA==&#10;" strokeweight="0"/>
                  <v:line id="Line 85" o:spid="_x0000_s1109" style="position:absolute;flip:x y;visibility:visible;mso-wrap-style:square" from="1325,56" to="1381,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6Q8rL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x+Y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6Q8rL8AAADbAAAADwAAAAAAAAAAAAAAAACh&#10;AgAAZHJzL2Rvd25yZXYueG1sUEsFBgAAAAAEAAQA+QAAAI0DAAAAAA==&#10;" strokeweight="0"/>
                  <v:line id="Line 86" o:spid="_x0000_s1110" style="position:absolute;flip:x y;visibility:visible;mso-wrap-style:square" from="1313,56" to="1381,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iZN8IAAADbAAAADwAAAGRycy9kb3ducmV2LnhtbESPQWsCMRSE74X+h/AKvZSatQWrq1FE&#10;ahFvXev9sXluFpOXJYm6/vtGEDwOM/MNM1v0zoozhdh6VjAcFCCIa69bbhT87dbvYxAxIWu0nknB&#10;lSIs5s9PMyy1v/AvnavUiAzhWKICk1JXShlrQw7jwHfE2Tv44DBlGRqpA14y3Fn5URQj6bDlvGCw&#10;o5Wh+lidnILPr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iZN8IAAADbAAAADwAAAAAAAAAAAAAA&#10;AAChAgAAZHJzL2Rvd25yZXYueG1sUEsFBgAAAAAEAAQA+QAAAJADAAAAAA==&#10;" strokeweight="0"/>
                  <v:line id="Line 87" o:spid="_x0000_s1111" style="position:absolute;flip:x y;visibility:visible;mso-wrap-style:square" from="1336,56" to="1392,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umd78AAADbAAAADwAAAGRycy9kb3ducmV2LnhtbERPTWsCMRC9F/ofwhS8FM1WQe3WKKVU&#10;EW+ueh82081iMlmSVNd/bw6Cx8f7Xqx6Z8WFQmw9K/gYFSCIa69bbhQcD+vhHERMyBqtZ1Jwowir&#10;5evLAkvtr7ynS5UakUM4lqjApNSVUsbakMM48h1x5v58cJgyDI3UAa853Fk5LoqpdNhybjDY0Y+h&#10;+lz9OwWT2emwPdt3s1tHZ343tqqn4abU4K3//gKRqE9P8cO91Qo+8/r8Jf8Aub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Aumd78AAADbAAAADwAAAAAAAAAAAAAAAACh&#10;AgAAZHJzL2Rvd25yZXYueG1sUEsFBgAAAAAEAAQA+QAAAI0DAAAAAA==&#10;" strokeweight="0"/>
                  <v:line id="Line 88" o:spid="_x0000_s1112" style="position:absolute;visibility:visible;mso-wrap-style:square" from="1313,45" to="1313,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  <v:line id="Line 89" o:spid="_x0000_s1113" style="position:absolute;visibility:visible;mso-wrap-style:square" from="1313,45" to="1369,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  <v:oval id="Oval 90" o:spid="_x0000_s1114" style="position:absolute;left:1830;top:663;width:1392;height:4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pYA8QA&#10;AADbAAAADwAAAGRycy9kb3ducmV2LnhtbESPT2sCMRTE70K/Q3iF3jRbFWlXo5SCIPRQ//TQ43Pz&#10;3A1uXtJN1PjtG0HwOMzMb5jZItlWnKkLxrGC10EBgrhy2nCt4Ge37L+BCBFZY+uYFFwpwGL+1Jth&#10;qd2FN3TexlpkCIcSFTQx+lLKUDVkMQycJ87ewXUWY5ZdLXWHlwy3rRwWxURaNJwXGvT02VB13J6s&#10;Au/X43FK3yYM0+HPfPF+c/3dK/XynD6mICKl+Ajf2yut4H0Ety/5B8j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qWAPEAAAA2wAAAA8AAAAAAAAAAAAAAAAAmAIAAGRycy9k&#10;b3ducmV2LnhtbFBLBQYAAAAABAAEAPUAAACJAwAAAAA=&#10;" fillcolor="#ffc" strokecolor="#903" strokeweight="0"/>
                  <v:rect id="Rectangle 91" o:spid="_x0000_s1115" style="position:absolute;left:2110;top:741;width:873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4T28EA&#10;AADbAAAADwAAAGRycy9kb3ducmV2LnhtbESPzYoCMRCE7wu+Q2jB25pRZNHRKCIIKntx9AGaSc8P&#10;Jp0hyTqzb2+EhT0WVfUVtdkN1ogn+dA6VjCbZiCIS6dbrhXcb8fPJYgQkTUax6TglwLstqOPDeba&#10;9XylZxFrkSAcclTQxNjlUoayIYth6jri5FXOW4xJ+lpqj32CWyPnWfYlLbacFhrs6NBQ+Sh+rAJ5&#10;K479sjA+c5d59W3Op2tFTqnJeNivQUQa4n/4r33SClYL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beE9vBAAAA2wAAAA8AAAAAAAAAAAAAAAAAmAIAAGRycy9kb3du&#10;cmV2LnhtbFBLBQYAAAAABAAEAPUAAACGAwAAAAA=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Enviar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Email</w:t>
                          </w:r>
                        </w:p>
                      </w:txbxContent>
                    </v:textbox>
                  </v:rect>
                  <v:line id="Line 92" o:spid="_x0000_s1116" style="position:absolute;visibility:visible;mso-wrap-style:square" from="1852,685" to="1852,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  <v:line id="Line 93" o:spid="_x0000_s1117" style="position:absolute;visibility:visible;mso-wrap-style:square" from="1852,685" to="1897,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  <v:line id="Line 94" o:spid="_x0000_s1118" style="position:absolute;flip:x;visibility:visible;mso-wrap-style:square" from="1863,696" to="1897,6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3Jj8UAAADbAAAADwAAAGRycy9kb3ducmV2LnhtbESPQWsCMRSE7wX/Q3iCt5qtB61bo0iL&#10;IgUr2nro7bl53V3cvCxJdNN/bwoFj8PMfMPMFtE04krO15YVPA0zEMSF1TWXCr4+V4/PIHxA1thY&#10;JgW/5GEx7z3MMNe24z1dD6EUCcI+RwVVCG0upS8qMuiHtiVO3o91BkOSrpTaYZfgppGjLBtLgzWn&#10;hQpbeq2oOB8uRsH+Y8Int77Eczx12933sXw/vi2VGvTj8gVEoBju4f/2RiuYTuDvS/oBcn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e3Jj8UAAADbAAAADwAAAAAAAAAA&#10;AAAAAAChAgAAZHJzL2Rvd25yZXYueG1sUEsFBgAAAAAEAAQA+QAAAJMDAAAAAA==&#10;" strokeweight="0"/>
                  <v:line id="Line 95" o:spid="_x0000_s1119" style="position:absolute;flip:y;visibility:visible;mso-wrap-style:square" from="1863,696" to="1863,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Jd/cIAAADbAAAADwAAAGRycy9kb3ducmV2LnhtbERPy2oCMRTdF/yHcAV3NWMXto5GEYtS&#10;Cq34Wri7Tq4zg5ObIYlO+vfNotDl4bxni2ga8SDna8sKRsMMBHFhdc2lguNh/fwGwgdkjY1lUvBD&#10;Hhbz3tMMc2073tFjH0qRQtjnqKAKoc2l9EVFBv3QtsSJu1pnMCToSqkddincNPIly8bSYM2pocKW&#10;VhUVt/3dKNh9v/LFbe7xFi/d1/Z8Kj9P70ulBv24nIIIFMO/+M/9oRVM0tj0Jf0AOf8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HJd/cIAAADbAAAADwAAAAAAAAAAAAAA&#10;AAChAgAAZHJzL2Rvd25yZXYueG1sUEsFBgAAAAAEAAQA+QAAAJADAAAAAA==&#10;" strokeweight="0"/>
                  <v:line id="Line 96" o:spid="_x0000_s1120" style="position:absolute;visibility:visible;mso-wrap-style:square" from="1852,685" to="1908,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  <v:line id="Line 97" o:spid="_x0000_s1121" style="position:absolute;visibility:visible;mso-wrap-style:square" from="1852,719" to="1852,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  <v:line id="Line 98" o:spid="_x0000_s1122" style="position:absolute;visibility:visible;mso-wrap-style:square" from="1863,685" to="1863,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  <v:line id="Line 99" o:spid="_x0000_s1123" style="position:absolute;visibility:visible;mso-wrap-style:square" from="1852,696" to="1908,6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hFbMEAAADc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8Zwv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GEVswQAAANwAAAAPAAAAAAAAAAAAAAAA&#10;AKECAABkcnMvZG93bnJldi54bWxQSwUGAAAAAAQABAD5AAAAjwMAAAAA&#10;" strokeweight="0"/>
                  <v:line id="Line 100" o:spid="_x0000_s1124" style="position:absolute;visibility:visible;mso-wrap-style:square" from="1852,696" to="1908,6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Tg98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lTg98IAAADcAAAADwAAAAAAAAAAAAAA&#10;AAChAgAAZHJzL2Rvd25yZXYueG1sUEsFBgAAAAAEAAQA+QAAAJADAAAAAA==&#10;" strokeweight="0"/>
                  <v:line id="Line 101" o:spid="_x0000_s1125" style="position:absolute;visibility:visible;mso-wrap-style:square" from="1863,685" to="1863,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14g8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b14g8IAAADcAAAADwAAAAAAAAAAAAAA&#10;AAChAgAAZHJzL2Rvd25yZXYueG1sUEsFBgAAAAAEAAQA+QAAAJADAAAAAA==&#10;" strokeweight="0"/>
                  <v:line id="Line 102" o:spid="_x0000_s1126" style="position:absolute;visibility:visible;mso-wrap-style:square" from="1863,685" to="1863,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HdGM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p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7x3RjDAAAA3AAAAA8AAAAAAAAAAAAA&#10;AAAAoQIAAGRycy9kb3ducmV2LnhtbFBLBQYAAAAABAAEAPkAAACRAwAAAAA=&#10;" strokeweight="0"/>
                  <v:line id="Line 103" o:spid="_x0000_s1127" style="position:absolute;visibility:visible;mso-wrap-style:square" from="1852,685" to="1908,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NDb8IAAADcAAAADwAAAGRycy9kb3ducmV2LnhtbERPTWvCQBC9C/0PyxR6041CY5q6SimK&#10;9aZRocchO00Ws7Mhu2r6711B8DaP9zmzRW8bcaHOG8cKxqMEBHHptOFKwWG/GmYgfEDW2DgmBf/k&#10;YTF/Gcww1+7KO7oUoRIxhH2OCuoQ2lxKX9Zk0Y9cSxy5P9dZDBF2ldQdXmO4beQkSVJp0XBsqLGl&#10;75rKU3G2Csw2Xb9vpsePo1yuw/g3O2XGHpR6e+2/PkEE6sNT/HD/6Dg/SeH+TLxAz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iNDb8IAAADcAAAADwAAAAAAAAAAAAAA&#10;AAChAgAAZHJzL2Rvd25yZXYueG1sUEsFBgAAAAAEAAQA+QAAAJADAAAAAA==&#10;" strokeweight="0"/>
                  <v:line id="Line 104" o:spid="_x0000_s1128" style="position:absolute;visibility:visible;mso-wrap-style:square" from="1852,696" to="1908,6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/m9M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Z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b+b0wQAAANwAAAAPAAAAAAAAAAAAAAAA&#10;AKECAABkcnMvZG93bnJldi54bWxQSwUGAAAAAAQABAD5AAAAjwMAAAAA&#10;" strokeweight="0"/>
                  <v:line id="Line 105" o:spid="_x0000_s1129" style="position:absolute;visibility:visible;mso-wrap-style:square" from="1852,685" to="1852,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Byh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PByhsUAAADcAAAADwAAAAAAAAAA&#10;AAAAAAChAgAAZHJzL2Rvd25yZXYueG1sUEsFBgAAAAAEAAQA+QAAAJMDAAAAAA==&#10;" strokeweight="0"/>
                  <v:line id="Line 106" o:spid="_x0000_s1130" style="position:absolute;flip:x;visibility:visible;mso-wrap-style:square" from="1852,685" to="1908,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jk2MQAAADcAAAADwAAAGRycy9kb3ducmV2LnhtbERPTWsCMRC9C/0PYQq9abYeWt0aRSot&#10;pWBFrQdv42bcXdxMliS66b83BcHbPN7nTGbRNOJCzteWFTwPMhDEhdU1lwp+tx/9EQgfkDU2lknB&#10;H3mYTR96E8y17XhNl00oRQphn6OCKoQ2l9IXFRn0A9sSJ+5oncGQoCuldtilcNPIYZa9SIM1p4YK&#10;W3qvqDhtzkbB+ueVD+7zHE/x0C1X+135vVvMlXp6jPM3EIFiuItv7i+d5mdj+H8mXSC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WOTYxAAAANwAAAAPAAAAAAAAAAAA&#10;AAAAAKECAABkcnMvZG93bnJldi54bWxQSwUGAAAAAAQABAD5AAAAkgMAAAAA&#10;" strokeweight="0"/>
                  <v:line id="Line 107" o:spid="_x0000_s1131" style="position:absolute;visibility:visible;mso-wrap-style:square" from="1863,696" to="1920,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RRF8YAAADcAAAADwAAAGRycy9kb3ducmV2LnhtbESPQU/DMAyF75P4D5GRuK3phlZQWTah&#10;CSS0G9sOHK3Ga8oapzShLfv1+IDEzdZ7fu/zejv5Vg3UxyawgUWWgyKugm24NnA6vs4fQcWEbLEN&#10;TAZ+KMJ2czNbY2nDyO80HFKtJIRjiQZcSl2pdawceYxZ6IhFO4feY5K1r7XtcZRw3+plnhfaY8PS&#10;4LCjnaPqcvj2BppCu4/PcfVy2RXX83C//3pYVntj7m6n5ydQiab0b/67frOCvxB8eUYm0J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YUURfGAAAA3AAAAA8AAAAAAAAA&#10;AAAAAAAAoQIAAGRycy9kb3ducmV2LnhtbFBLBQYAAAAABAAEAPkAAACUAwAAAAA=&#10;" strokeweight="61e-5mm"/>
                  <v:line id="Line 108" o:spid="_x0000_s1132" style="position:absolute;flip:x y;visibility:visible;mso-wrap-style:square" from="1863,696" to="1920,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7yCcEAAADcAAAADwAAAGRycy9kb3ducmV2LnhtbERPTWsCMRC9F/ofwhS8FM2uBZWtUUqp&#10;It666n3YTDeLyWRJUl3/vSkIvc3jfc5yPTgrLhRi51lBOSlAEDded9wqOB424wWImJA1Ws+k4EYR&#10;1qvnpyVW2l/5my51akUO4VihApNSX0kZG0MO48T3xJn78cFhyjC0Uge85nBn5bQoZtJhx7nBYE+f&#10;hppz/esUvM1Ph93Zvpr9JjrztbV1Mws3pUYvw8c7iERD+hc/3Dud55cl/D2TL5Cr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rvIJwQAAANwAAAAPAAAAAAAAAAAAAAAA&#10;AKECAABkcnMvZG93bnJldi54bWxQSwUGAAAAAAQABAD5AAAAjwMAAAAA&#10;" strokeweight="0"/>
                  <v:line id="Line 109" o:spid="_x0000_s1133" style="position:absolute;flip:x y;visibility:visible;mso-wrap-style:square" from="1863,685" to="1920,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xsfsAAAADcAAAADwAAAGRycy9kb3ducmV2LnhtbERPTWsCMRC9C/6HMIVepGa1oLI1ipQq&#10;4q2r3ofNdLOYTJYk1fXfm4LQ2zze5yzXvbPiSiG2nhVMxgUI4trrlhsFp+P2bQEiJmSN1jMpuFOE&#10;9Wo4WGKp/Y2/6VqlRuQQjiUqMCl1pZSxNuQwjn1HnLkfHxymDEMjdcBbDndWTotiJh22nBsMdvRp&#10;qL5Uv07B+/x83F/syBy20Zmvna3qWbgr9frSbz5AJOrTv/jp3us8fzKF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J8bH7AAAAA3AAAAA8AAAAAAAAAAAAAAAAA&#10;oQIAAGRycy9kb3ducmV2LnhtbFBLBQYAAAAABAAEAPkAAACOAwAAAAA=&#10;" strokeweight="0"/>
                  <v:line id="Line 110" o:spid="_x0000_s1134" style="position:absolute;flip:x y;visibility:visible;mso-wrap-style:square" from="1863,696" to="1920,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DJ5cAAAADcAAAADwAAAGRycy9kb3ducmV2LnhtbERPTWsCMRC9F/wPYQpeSs2qYGVrFCkq&#10;4q1rvQ+b6WYxmSxJquu/N4LQ2zze5yxWvbPiQiG2nhWMRwUI4trrlhsFP8ft+xxETMgarWdScKMI&#10;q+XgZYGl9lf+pkuVGpFDOJaowKTUlVLG2pDDOPIdceZ+fXCYMgyN1AGvOdxZOSmKmXTYcm4w2NGX&#10;ofpc/TkF04/TcX+2b+awjc5sdraqZ+Gm1PC1X3+CSNSnf/HTvdd5/ngKj2fyBXJ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0wyeXAAAAA3AAAAA8AAAAAAAAAAAAAAAAA&#10;oQIAAGRycy9kb3ducmV2LnhtbFBLBQYAAAAABAAEAPkAAACOAwAAAAA=&#10;" strokeweight="0"/>
                  <v:line id="Line 111" o:spid="_x0000_s1135" style="position:absolute;flip:x y;visibility:visible;mso-wrap-style:square" from="1863,696" to="1920,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lRkcEAAADcAAAADwAAAGRycy9kb3ducmV2LnhtbERPTWsCMRC9F/wPYYReSs3aFiurUUqp&#10;Ir256n3YjJvFZLIkqa7/3hQEb/N4nzNf9s6KM4XYelYwHhUgiGuvW24U7Her1ymImJA1Ws+k4EoR&#10;lovB0xxL7S+8pXOVGpFDOJaowKTUlVLG2pDDOPIdceaOPjhMGYZG6oCXHO6sfCuKiXTYcm4w2NG3&#10;ofpU/TkF75+H3eZkX8zvKjrzs7ZVPQlXpZ6H/dcMRKI+PcR390bn+eMP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2VGRwQAAANwAAAAPAAAAAAAAAAAAAAAA&#10;AKECAABkcnMvZG93bnJldi54bWxQSwUGAAAAAAQABAD5AAAAjwMAAAAA&#10;" strokeweight="0"/>
                  <v:line id="Line 112" o:spid="_x0000_s1136" style="position:absolute;flip:x y;visibility:visible;mso-wrap-style:square" from="1852,696" to="1920,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X0CsEAAADcAAAADwAAAGRycy9kb3ducmV2LnhtbERPTWsCMRC9F/wPYYReSs3aUiurUUqp&#10;Ir256n3YjJvFZLIkqa7/3hQEb/N4nzNf9s6KM4XYelYwHhUgiGuvW24U7Her1ymImJA1Ws+k4EoR&#10;lovB0xxL7S+8pXOVGpFDOJaowKTUlVLG2pDDOPIdceaOPjhMGYZG6oCXHO6sfCuKiXTYcm4w2NG3&#10;ofpU/TkF75+H3eZkX8zvKjrzs7ZVPQlXpZ6H/dcMRKI+PcR390bn+eMP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lfQKwQAAANwAAAAPAAAAAAAAAAAAAAAA&#10;AKECAABkcnMvZG93bnJldi54bWxQSwUGAAAAAAQABAD5AAAAjwMAAAAA&#10;" strokeweight="0"/>
                  <v:line id="Line 113" o:spid="_x0000_s1137" style="position:absolute;flip:x y;visibility:visible;mso-wrap-style:square" from="1875,696" to="1931,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dqfcEAAADcAAAADwAAAGRycy9kb3ducmV2LnhtbERPTWsCMRC9C/0PYQpeRLNaWGVrlFJq&#10;EW9d9T5sppvFZLIkqa7/vikIvc3jfc56OzgrrhRi51nBfFaAIG687rhVcDrupisQMSFrtJ5JwZ0i&#10;bDdPozVW2t/4i651akUO4VihApNSX0kZG0MO48z3xJn79sFhyjC0Uge85XBn5aIoSumw49xgsKd3&#10;Q82l/nEKXpbn4/5iJ+awi858fNq6KcNdqfHz8PYKItGQ/sUP917n+fMS/p7JF8j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dR2p9wQAAANwAAAAPAAAAAAAAAAAAAAAA&#10;AKECAABkcnMvZG93bnJldi54bWxQSwUGAAAAAAQABAD5AAAAjwMAAAAA&#10;" strokeweight="0"/>
                  <v:line id="Line 114" o:spid="_x0000_s1138" style="position:absolute;visibility:visible;mso-wrap-style:square" from="1852,685" to="1852,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  <v:line id="Line 115" o:spid="_x0000_s1139" style="position:absolute;visibility:visible;mso-wrap-style:square" from="1852,685" to="1908,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  <v:line id="Line 116" o:spid="_x0000_s1140" style="position:absolute;visibility:visible;mso-wrap-style:square" from="2380,1112" to="3199,2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zt5UcMAAADcAAAADwAAAGRycy9kb3ducmV2LnhtbERPS2sCMRC+C/6HMII3zVpL1dUoUrT1&#10;0Et9FHobNuNmcTNZN1G3/94UBG/z8T1ntmhsKa5U+8KxgkE/AUGcOV1wrmC/W/fGIHxA1lg6JgV/&#10;5GExb7dmmGp342+6bkMuYgj7FBWYEKpUSp8Zsuj7riKO3NHVFkOEdS51jbcYbkv5kiRv0mLBscFg&#10;Re+GstP2YhXsPj5fh4fRD6++zIWH1v+ey32lVLfTLKcgAjXhKX64NzrOH0zg/5l4gZzf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87eVHDAAAA3AAAAA8AAAAAAAAAAAAA&#10;AAAAoQIAAGRycy9kb3ducmV2LnhtbFBLBQYAAAAABAAEAPkAAACRAwAAAAA=&#10;" strokecolor="#903" strokeweight="31e-5mm">
                    <v:stroke dashstyle="1 1"/>
                  </v:line>
                  <v:line id="Line 117" o:spid="_x0000_s1141" style="position:absolute;flip:x y;visibility:visible;mso-wrap-style:square" from="3109,2392" to="3199,2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WQgcUAAADcAAAADwAAAGRycy9kb3ducmV2LnhtbESPQWvCQBCF7wX/wzKCt7rRYpXoKiJY&#10;pBSKUcHjkB2TaHY2ZFdN/33nUOhthvfmvW8Wq87V6kFtqDwbGA0TUMS5txUXBo6H7esMVIjIFmvP&#10;ZOCHAqyWvZcFptY/eU+PLBZKQjikaKCMsUm1DnlJDsPQN8SiXXzrMMraFtq2+JRwV+txkrxrhxVL&#10;Q4kNbUrKb9ndGfi8H7SehGL6NjnZ7PvjNrueky9jBv1uPQcVqYv/5r/rnRX8seDLMzKBXv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EWQgcUAAADcAAAADwAAAAAAAAAA&#10;AAAAAAChAgAAZHJzL2Rvd25yZXYueG1sUEsFBgAAAAAEAAQA+QAAAJMDAAAAAA==&#10;" strokecolor="#903" strokeweight="31e-5mm"/>
                  <v:line id="Line 118" o:spid="_x0000_s1142" style="position:absolute;flip:x y;visibility:visible;mso-wrap-style:square" from="3188,2347" to="3199,2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k1GsMAAADcAAAADwAAAGRycy9kb3ducmV2LnhtbERPTWvCQBC9F/wPywjemk0itiG6iggt&#10;pQilUcHjkB2TaHY2ZFdN/31XKPQ2j/c5i9VgWnGj3jWWFSRRDIK4tLrhSsF+9/acgXAeWWNrmRT8&#10;kIPVcvS0wFzbO3/TrfCVCCHsclRQe9/lUrqyJoMush1x4E62N+gD7Cupe7yHcNPKNI5fpMGGQ0ON&#10;HW1qKi/F1Sj4vO6knLnqdTo76OLr/ZKdj/FWqcl4WM9BeBr8v/jP/aHD/DSBxzPhArn8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cJNRrDAAAA3AAAAA8AAAAAAAAAAAAA&#10;AAAAoQIAAGRycy9kb3ducmV2LnhtbFBLBQYAAAAABAAEAPkAAACRAwAAAAA=&#10;" strokecolor="#903" strokeweight="31e-5mm"/>
                  <v:line id="Line 119" o:spid="_x0000_s1143" style="position:absolute;visibility:visible;mso-wrap-style:square" from="2425,-90" to="2425,-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  <v:line id="Line 120" o:spid="_x0000_s1144" style="position:absolute;visibility:visible;mso-wrap-style:square" from="2425,-90" to="2470,-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  <v:line id="Line 121" o:spid="_x0000_s1145" style="position:absolute;flip:x;visibility:visible;mso-wrap-style:square" from="2436,-79" to="2470,-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OwXJsQAAADcAAAADwAAAGRycy9kb3ducmV2LnhtbERPTWsCMRC9C/6HMEJvmq2UKlujSEuL&#10;CFa09dDbuJnuLm4mSxLd9N+bguBtHu9zZotoGnEh52vLCh5HGQjiwuqaSwXfX+/DKQgfkDU2lknB&#10;H3lYzPu9Gebadryjyz6UIoWwz1FBFUKbS+mLigz6kW2JE/drncGQoCuldtilcNPIcZY9S4M1p4YK&#10;W3qtqDjtz0bB7nPCR/dxjqd47Dbbn0O5PrwtlXoYxOULiEAx3MU390qn+eMn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7BcmxAAAANwAAAAPAAAAAAAAAAAA&#10;AAAAAKECAABkcnMvZG93bnJldi54bWxQSwUGAAAAAAQABAD5AAAAkgMAAAAA&#10;" strokeweight="0"/>
                  <v:line id="Line 122" o:spid="_x0000_s1146" style="position:absolute;flip:y;visibility:visible;mso-wrap-style:square" from="2436,-79" to="2436,-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6CyvcQAAADcAAAADwAAAGRycy9kb3ducmV2LnhtbERPTWsCMRC9C/6HMEJvmq3QKlujSEuL&#10;CFa09dDbuJnuLm4mSxLd9N+bguBtHu9zZotoGnEh52vLCh5HGQjiwuqaSwXfX+/DKQgfkDU2lknB&#10;H3lYzPu9Gebadryjyz6UIoWwz1FBFUKbS+mLigz6kW2JE/drncGQoCuldtilcNPIcZY9S4M1p4YK&#10;W3qtqDjtz0bB7nPCR/dxjqd47Dbbn0O5PrwtlXoYxOULiEAx3MU390qn+eMn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oLK9xAAAANwAAAAPAAAAAAAAAAAA&#10;AAAAAKECAABkcnMvZG93bnJldi54bWxQSwUGAAAAAAQABAD5AAAAkgMAAAAA&#10;" strokeweight="0"/>
                  <v:line id="Line 123" o:spid="_x0000_s1147" style="position:absolute;visibility:visible;mso-wrap-style:square" from="2425,-90" to="2481,-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fD8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H+NI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YfD8IAAADcAAAADwAAAAAAAAAAAAAA&#10;AAChAgAAZHJzL2Rvd25yZXYueG1sUEsFBgAAAAAEAAQA+QAAAJADAAAAAA==&#10;" strokeweight="0"/>
                  <v:line id="Line 124" o:spid="_x0000_s1148" style="position:absolute;visibility:visible;mso-wrap-style:square" from="2425,-56" to="2425,-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  <v:line id="Line 125" o:spid="_x0000_s1149" style="position:absolute;visibility:visible;mso-wrap-style:square" from="2436,-90" to="2436,-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  <v:line id="Line 126" o:spid="_x0000_s1150" style="position:absolute;visibility:visible;mso-wrap-style:square" from="2425,-79" to="2481,-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Lfc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z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Ji33DAAAA3AAAAA8AAAAAAAAAAAAA&#10;AAAAoQIAAGRycy9kb3ducmV2LnhtbFBLBQYAAAAABAAEAPkAAACRAwAAAAA=&#10;" strokeweight="0"/>
                  <v:line id="Line 127" o:spid="_x0000_s1151" style="position:absolute;visibility:visible;mso-wrap-style:square" from="2425,-79" to="2481,-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q0Pc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8GX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Oq0PcUAAADcAAAADwAAAAAAAAAA&#10;AAAAAAChAgAAZHJzL2Rvd25yZXYueG1sUEsFBgAAAAAEAAQA+QAAAJMDAAAAAA==&#10;" strokeweight="0"/>
                  <v:line id="Line 128" o:spid="_x0000_s1152" style="position:absolute;visibility:visible;mso-wrap-style:square" from="2436,-90" to="2436,-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YRp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6YRpsIAAADcAAAADwAAAAAAAAAAAAAA&#10;AAChAgAAZHJzL2Rvd25yZXYueG1sUEsFBgAAAAAEAAQA+QAAAJADAAAAAA==&#10;" strokeweight="0"/>
                  <v:line id="Line 129" o:spid="_x0000_s1153" style="position:absolute;visibility:visible;mso-wrap-style:square" from="2436,-90" to="2436,-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SP0c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3SP0cIAAADcAAAADwAAAAAAAAAAAAAA&#10;AAChAgAAZHJzL2Rvd25yZXYueG1sUEsFBgAAAAAEAAQA+QAAAJADAAAAAA==&#10;" strokeweight="0"/>
                  <v:line id="Line 130" o:spid="_x0000_s1154" style="position:absolute;visibility:visible;mso-wrap-style:square" from="2425,-90" to="2481,-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gqSsMAAADcAAAADwAAAGRycy9kb3ducmV2LnhtbERPTWvCQBC9F/oflhF6qxsV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A4KkrDAAAA3AAAAA8AAAAAAAAAAAAA&#10;AAAAoQIAAGRycy9kb3ducmV2LnhtbFBLBQYAAAAABAAEAPkAAACRAwAAAAA=&#10;" strokeweight="0"/>
                  <v:line id="Line 131" o:spid="_x0000_s1155" style="position:absolute;visibility:visible;mso-wrap-style:square" from="2425,-79" to="2481,-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GyPs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4Qi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9GyPsIAAADcAAAADwAAAAAAAAAAAAAA&#10;AAChAgAAZHJzL2Rvd25yZXYueG1sUEsFBgAAAAAEAAQA+QAAAJADAAAAAA==&#10;" strokeweight="0"/>
                  <v:line id="Line 132" o:spid="_x0000_s1156" style="position:absolute;visibility:visible;mso-wrap-style:square" from="2425,-90" to="2425,-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0Xpc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nDE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J0XpcIAAADcAAAADwAAAAAAAAAAAAAA&#10;AAChAgAAZHJzL2Rvd25yZXYueG1sUEsFBgAAAAAEAAQA+QAAAJADAAAAAA==&#10;" strokeweight="0"/>
                  <v:line id="Line 133" o:spid="_x0000_s1157" style="position:absolute;flip:x;visibility:visible;mso-wrap-style:square" from="2425,-90" to="2481,-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qu6F8QAAADcAAAADwAAAGRycy9kb3ducmV2LnhtbERPTWsCMRC9F/wPYQRvNVsFK1ujSIsi&#10;BSvaeuht3Ex3FzeTJYlu+u9NoeBtHu9zZotoGnEl52vLCp6GGQjiwuqaSwVfn6vHKQgfkDU2lknB&#10;L3lYzHsPM8y17XhP10MoRQphn6OCKoQ2l9IXFRn0Q9sSJ+7HOoMhQVdK7bBL4aaRoyybSIM1p4YK&#10;W3qtqDgfLkbB/uOZT259ied46ra772P5fnxbKjXox+ULiEAx3MX/7o1O88cT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q7oXxAAAANwAAAAPAAAAAAAAAAAA&#10;AAAAAKECAABkcnMvZG93bnJldi54bWxQSwUGAAAAAAQABAD5AAAAkgMAAAAA&#10;" strokeweight="0"/>
                  <v:line id="Line 134" o:spid="_x0000_s1158" style="position:absolute;visibility:visible;mso-wrap-style:square" from="2436,-79" to="2492,-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iVA8MAAADcAAAADwAAAGRycy9kb3ducmV2LnhtbERPTWvCQBC9C/6HZQq96aZKY4muIqJQ&#10;vFU99Dhkx2w0Oxuza5L213cLgrd5vM9ZrHpbiZYaXzpW8DZOQBDnTpdcKDgdd6MPED4ga6wck4If&#10;8rBaDgcLzLTr+IvaQyhEDGGfoQITQp1J6XNDFv3Y1cSRO7vGYoiwKaRusIvhtpKTJEmlxZJjg8Ga&#10;Noby6+FuFZSpNN+X7n173aS/53a6v80m+V6p15d+PQcRqA9P8cP9qeP86Qz+n4kX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IlQPDAAAA3AAAAA8AAAAAAAAAAAAA&#10;AAAAoQIAAGRycy9kb3ducmV2LnhtbFBLBQYAAAAABAAEAPkAAACRAwAAAAA=&#10;" strokeweight="61e-5mm"/>
                  <v:line id="Line 135" o:spid="_x0000_s1159" style="position:absolute;flip:x y;visibility:visible;mso-wrap-style:square" from="2436,-79" to="2492,-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EH9MQAAADcAAAADwAAAGRycy9kb3ducmV2LnhtbESPQWsCMRCF7wX/Q5hCL0WzrWDLahQp&#10;tYg31/Y+bKabxWSyJKmu/75zKPQ2w3vz3jerzRi8ulDKfWQDT7MKFHEbbc+dgc/TbvoKKhdkiz4y&#10;GbhRhs16crfC2sYrH+nSlE5JCOcaDbhShlrr3DoKmGdxIBbtO6aARdbUaZvwKuHB6+eqWuiAPUuD&#10;w4HeHLXn5icYmL98nfZn/+gOuxzc+4dv2kW6GfNwP26XoAqN5d/8d723gj8XWn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IQf0xAAAANwAAAAPAAAAAAAAAAAA&#10;AAAAAKECAABkcnMvZG93bnJldi54bWxQSwUGAAAAAAQABAD5AAAAkgMAAAAA&#10;" strokeweight="0"/>
                  <v:line id="Line 136" o:spid="_x0000_s1160" style="position:absolute;flip:x y;visibility:visible;mso-wrap-style:square" from="2436,-90" to="2492,-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2ib8EAAADcAAAADwAAAGRycy9kb3ducmV2LnhtbERPTWsCMRC9F/wPYQQvpWarYO1qFCkq&#10;0ltXex82081iMlmSqOu/N4VCb/N4n7Nc986KK4XYelbwOi5AENdet9woOB13L3MQMSFrtJ5JwZ0i&#10;rFeDpyWW2t/4i65VakQO4ViiApNSV0oZa0MO49h3xJn78cFhyjA0Uge85XBn5aQoZtJhy7nBYEcf&#10;hupzdXEKpm/fx8PZPpvPXXRmu7dVPQt3pUbDfrMAkahP/+I/90Hn+dN3+H0mX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nbaJvwQAAANwAAAAPAAAAAAAAAAAAAAAA&#10;AKECAABkcnMvZG93bnJldi54bWxQSwUGAAAAAAQABAD5AAAAjwMAAAAA&#10;" strokeweight="0"/>
                  <v:line id="Line 137" o:spid="_x0000_s1161" style="position:absolute;flip:x y;visibility:visible;mso-wrap-style:square" from="2436,-79" to="2492,-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F4j8QAAADcAAAADwAAAGRycy9kb3ducmV2LnhtbESPQUsDMRCF70L/Q5iCF7HZqtSyNi1F&#10;rBRvbu192IybpclkSWK7/ffOQfA2w3vz3jerzRi8OlPKfWQD81kFiriNtufOwNdhd78ElQuyRR+Z&#10;DFwpw2Y9uVlhbeOFP+nclE5JCOcaDbhShlrr3DoKmGdxIBbtO6aARdbUaZvwIuHB64eqWuiAPUuD&#10;w4FeHbWn5icYeHw+HvYnf+c+djm4t3fftIt0NeZ2Om5fQBUay7/573pvBf9J8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UXiPxAAAANwAAAAPAAAAAAAAAAAA&#10;AAAAAKECAABkcnMvZG93bnJldi54bWxQSwUGAAAAAAQABAD5AAAAkgMAAAAA&#10;" strokeweight="0"/>
                  <v:line id="Line 138" o:spid="_x0000_s1162" style="position:absolute;flip:x y;visibility:visible;mso-wrap-style:square" from="2436,-79" to="2492,-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3dFMEAAADcAAAADwAAAGRycy9kb3ducmV2LnhtbERPTWsCMRC9F/wPYYReSs3aFiurUUqp&#10;Ir256n3YjJvFZLIkqa7/3hQEb/N4nzNf9s6KM4XYelYwHhUgiGuvW24U7Her1ymImJA1Ws+k4EoR&#10;lovB0xxL7S+8pXOVGpFDOJaowKTUlVLG2pDDOPIdceaOPjhMGYZG6oCXHO6sfCuKiXTYcm4w2NG3&#10;ofpU/TkF75+H3eZkX8zvKjrzs7ZVPQlXpZ6H/dcMRKI+PcR390bn+R9j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Hd0UwQAAANwAAAAPAAAAAAAAAAAAAAAA&#10;AKECAABkcnMvZG93bnJldi54bWxQSwUGAAAAAAQABAD5AAAAjwMAAAAA&#10;" strokeweight="0"/>
                  <v:line id="Line 139" o:spid="_x0000_s1163" style="position:absolute;flip:x y;visibility:visible;mso-wrap-style:square" from="2425,-79" to="2492,-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c9DY8EAAADcAAAADwAAAGRycy9kb3ducmV2LnhtbERPTWsCMRC9F/wPYQQvpWarZSurUUrR&#10;Ir11rfdhM24Wk8mSpLr++0Yo9DaP9zmrzeCsuFCInWcFz9MCBHHjdcetgu/D7mkBIiZkjdYzKbhR&#10;hM169LDCSvsrf9GlTq3IIRwrVGBS6ispY2PIYZz6njhzJx8cpgxDK3XAaw53Vs6KopQOO84NBnt6&#10;N9Sc6x+nYP56POzP9tF87qIz2w9bN2W4KTUZD29LEImG9C/+c+91nv8yg/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xz0NjwQAAANwAAAAPAAAAAAAAAAAAAAAA&#10;AKECAABkcnMvZG93bnJldi54bWxQSwUGAAAAAAQABAD5AAAAjwMAAAAA&#10;" strokeweight="0"/>
                  <v:line id="Line 140" o:spid="_x0000_s1164" style="position:absolute;flip:x y;visibility:visible;mso-wrap-style:square" from="2447,-79" to="2503,-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Pm+MEAAADcAAAADwAAAGRycy9kb3ducmV2LnhtbERPTWsCMRC9F/wPYYReSs1ai5XVKCK1&#10;SG9d633YjJvFZLIkUdd/3xQEb/N4n7NY9c6KC4XYelYwHhUgiGuvW24U/O63rzMQMSFrtJ5JwY0i&#10;rJaDpwWW2l/5hy5VakQO4ViiApNSV0oZa0MO48h3xJk7+uAwZRgaqQNec7iz8q0optJhy7nBYEcb&#10;Q/WpOjsFk4/DfneyL+Z7G535/LJVPQ03pZ6H/XoOIlGfHuK7e6fz/PcJ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g+b4wQAAANwAAAAPAAAAAAAAAAAAAAAA&#10;AKECAABkcnMvZG93bnJldi54bWxQSwUGAAAAAAQABAD5AAAAjwMAAAAA&#10;" strokeweight="0"/>
                  <v:line id="Line 141" o:spid="_x0000_s1165" style="position:absolute;visibility:visible;mso-wrap-style:square" from="2425,-90" to="2425,-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  <v:line id="Line 142" o:spid="_x0000_s1166" style="position:absolute;visibility:visible;mso-wrap-style:square" from="2425,-90" to="2481,-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  <v:rect id="Rectangle 143" o:spid="_x0000_s1167" style="position:absolute;left:2840;top:1393;width:58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Q7wb4A&#10;AADcAAAADwAAAGRycy9kb3ducmV2LnhtbERP24rCMBB9X/Afwgi+rakiItUoIgiu+GL1A4ZmesFk&#10;UpJou39vhIV9m8O5zmY3WCNe5EPrWMFsmoEgLp1uuVZwvx2/VyBCRNZoHJOCXwqw246+Nphr1/OV&#10;XkWsRQrhkKOCJsYulzKUDVkMU9cRJ65y3mJM0NdSe+xTuDVynmVLabHl1NBgR4eGykfxtArkrTj2&#10;q8L4zJ3n1cX8nK4VOaUm42G/BhFpiP/iP/dJp/mLJ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7UO8G+AAAA3AAAAA8AAAAAAAAAAAAAAAAAmAIAAGRycy9kb3ducmV2&#10;LnhtbFBLBQYAAAAABAAEAPUAAACDAwAAAAA=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oval id="Oval 144" o:spid="_x0000_s1168" style="position:absolute;left:2784;top:7986;width:2660;height:5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I1IsIA&#10;AADcAAAADwAAAGRycy9kb3ducmV2LnhtbERPS2sCMRC+F/wPYYTealZZWlmNIkJB6KH1cfA4bsbd&#10;4GaSbqLGf98UCr3Nx/ec+TLZTtyoD8axgvGoAEFcO224UXDYv79MQYSIrLFzTAoeFGC5GDzNsdLu&#10;zlu67WIjcgiHChW0MfpKylC3ZDGMnCfO3Nn1FmOGfSN1j/ccbjs5KYpXadFwbmjR07ql+rK7WgXe&#10;f5VlSp8mTNL523zwafs4npR6HqbVDESkFP/Ff+6NzvPLN/h9Jl8gF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gjUiwgAAANwAAAAPAAAAAAAAAAAAAAAAAJgCAABkcnMvZG93&#10;bnJldi54bWxQSwUGAAAAAAQABAD1AAAAhwMAAAAA&#10;" fillcolor="#ffc" strokecolor="#903" strokeweight="0"/>
                  <v:rect id="Rectangle 145" o:spid="_x0000_s1169" style="position:absolute;left:3255;top:8064;width:1643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cKKMMA&#10;AADcAAAADwAAAGRycy9kb3ducmV2LnhtbESP3WoCMRCF74W+Q5hC7zRbKSJbo5SCoMUbVx9g2Mz+&#10;0GSyJKm7vn3nQvBuhnPmnG82u8k7daOY+sAG3hcFKOI62J5bA9fLfr4GlTKyRReYDNwpwW77Mttg&#10;acPIZ7pVuVUSwqlEA13OQ6l1qjvymBZhIBatCdFjljW22kYcJdw7vSyKlfbYszR0ONB3R/Vv9ecN&#10;6Eu1H9eVi0X4WTYndzycGwrGvL1OX5+gMk35aX5cH6zgfwit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cKKMMAAADcAAAADwAAAAAAAAAAAAAAAACYAgAAZHJzL2Rv&#10;d25yZXYueG1sUEsFBgAAAAAEAAQA9QAAAIgDAAAAAA==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Retornar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Procedimento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6" o:spid="_x0000_s1170" style="position:absolute;left:3704;top:8244;width:81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uvs78A&#10;AADcAAAADwAAAGRycy9kb3ducmV2LnhtbERP24rCMBB9X/Afwgi+rakii1ajiCCo7IvVDxia6QWT&#10;SUmytvv3RljYtzmc62x2gzXiST60jhXMphkI4tLplmsF99vxcwkiRGSNxjEp+KUAu+3oY4O5dj1f&#10;6VnEWqQQDjkqaGLscilD2ZDFMHUdceIq5y3GBH0ttcc+hVsj51n2JS22nBoa7OjQUPkofqwCeSuO&#10;/bIwPnOXefVtzqdrRU6pyXjYr0FEGuK/+M990mn+YgXvZ9IFcv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vS6+zvwAAANwAAAAPAAAAAAAAAAAAAAAAAJgCAABkcnMvZG93bnJl&#10;di54bWxQSwUGAAAAAAQABAD1AAAAhAMAAAAA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para</w:t>
                          </w:r>
                          <w:proofErr w:type="spellEnd"/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Edição</w:t>
                          </w:r>
                          <w:proofErr w:type="spellEnd"/>
                        </w:p>
                      </w:txbxContent>
                    </v:textbox>
                  </v:rect>
                  <v:oval id="Oval 147" o:spid="_x0000_s1171" style="position:absolute;left:6174;top:5122;width:2806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I7i8UA&#10;AADcAAAADwAAAGRycy9kb3ducmV2LnhtbESPQWsCMRCF74X+hzCF3mpWsVJWo0ihUPDQanvocdyM&#10;u8HNJN1Ejf++cyh4m+G9ee+bxar4Xp1pSC6wgfGoAkXcBOu4NfD99fb0AiplZIt9YDJwpQSr5f3d&#10;AmsbLryl8y63SkI41WigyznWWqemI49pFCKxaIcweMyyDq22A14k3Pd6UlUz7dGxNHQY6bWj5rg7&#10;eQMxfk6npXy4NCmHX7fh/fb6szfm8aGs56AylXwz/1+/W8F/Fnx5Rib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sjuLxQAAANwAAAAPAAAAAAAAAAAAAAAAAJgCAABkcnMv&#10;ZG93bnJldi54bWxQSwUGAAAAAAQABAD1AAAAigMAAAAA&#10;" fillcolor="#ffc" strokecolor="#903" strokeweight="0"/>
                  <v:rect id="Rectangle 148" o:spid="_x0000_s1172" style="position:absolute;left:6926;top:5256;width:1244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Q1aL4A&#10;AADcAAAADwAAAGRycy9kb3ducmV2LnhtbERP24rCMBB9X/Afwgi+ranCLlKNIoKgiy9WP2BophdM&#10;JiWJtv69EYR9m8O5zmozWCMe5EPrWMFsmoEgLp1uuVZwvey/FyBCRNZoHJOCJwXYrEdfK8y16/lM&#10;jyLWIoVwyFFBE2OXSxnKhiyGqeuIE1c5bzEm6GupPfYp3Bo5z7JfabHl1NBgR7uGyltxtwrkpdj3&#10;i8L4zP3Nq5M5Hs4VOaUm42G7BBFpiP/ij/ug0/yfGb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TkNWi+AAAA3AAAAA8AAAAAAAAAAAAAAAAAmAIAAGRycy9kb3ducmV2&#10;LnhtbFBLBQYAAAAABAAEAPUAAACDAwAAAAA=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Elaborar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Texto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49" o:spid="_x0000_s1173" style="position:absolute;left:7061;top:5436;width:97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arH78A&#10;AADcAAAADwAAAGRycy9kb3ducmV2LnhtbERP24rCMBB9F/yHMMK+aWrBRbpGEUFQ2RfrfsDQTC+Y&#10;TEoSbf17s7Cwb3M419nsRmvEk3zoHCtYLjIQxJXTHTcKfm7H+RpEiMgajWNS8KIAu+10ssFCu4Gv&#10;9CxjI1IIhwIVtDH2hZShasliWLieOHG18xZjgr6R2uOQwq2ReZZ9Sosdp4YWezq0VN3Lh1Ugb+Vx&#10;WJfGZ+6S19/mfLrW5JT6mI37LxCRxvgv/nOfdJq/yuH3mXSB3L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NqsfvwAAANwAAAAPAAAAAAAAAAAAAAAAAJgCAABkcnMvZG93bnJl&#10;di54bWxQSwUGAAAAAAQABAD1AAAAhAMAAAAA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Procedimento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0" o:spid="_x0000_s1174" style="position:absolute;left:7061;top:5616;width:1052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oOhL8A&#10;AADcAAAADwAAAGRycy9kb3ducmV2LnhtbERP24rCMBB9F/yHMIJvmqrsItUoIgi67IvVDxia6QWT&#10;SUmirX+/WVjYtzmc62z3gzXiRT60jhUs5hkI4tLplmsF99tptgYRIrJG45gUvCnAfjcebTHXrucr&#10;vYpYixTCIUcFTYxdLmUoG7IY5q4jTlzlvMWYoK+l9tincGvkMss+pcWWU0ODHR0bKh/F0yqQt+LU&#10;rwvjM/e1rL7N5XytyCk1nQyHDYhIQ/wX/7nPOs3/W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Leg6EvwAAANwAAAAPAAAAAAAAAAAAAAAAAJgCAABkcnMvZG93bnJl&#10;di54bWxQSwUGAAAAAAQABAD1AAAAhAMAAAAA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Computacional</w:t>
                          </w:r>
                          <w:proofErr w:type="spellEnd"/>
                        </w:p>
                      </w:txbxContent>
                    </v:textbox>
                  </v:rect>
                  <v:oval id="Oval 151" o:spid="_x0000_s1175" style="position:absolute;left:9586;top:5458;width:203;height:2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k9iMIA&#10;AADcAAAADwAAAGRycy9kb3ducmV2LnhtbERPS2sCMRC+F/wPYYTealbZFlmNIkJB6KH1cfA4bsbd&#10;4GaSbqLGf98UCr3Nx/ec+TLZTtyoD8axgvGoAEFcO224UXDYv79MQYSIrLFzTAoeFGC5GDzNsdLu&#10;zlu67WIjcgiHChW0MfpKylC3ZDGMnCfO3Nn1FmOGfSN1j/ccbjs5KYo3adFwbmjR07ql+rK7WgXe&#10;f5VlSp8mTNL523zwafs4npR6HqbVDESkFP/Ff+6NzvNfS/h9Jl8gF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iT2IwgAAANwAAAAPAAAAAAAAAAAAAAAAAJgCAABkcnMvZG93&#10;bnJldi54bWxQSwUGAAAAAAQABAD1AAAAhwMAAAAA&#10;" fillcolor="#ffc" strokecolor="#903" strokeweight="0"/>
                  <v:line id="Line 152" o:spid="_x0000_s1176" style="position:absolute;visibility:visible;mso-wrap-style:square" from="9688,5661" to="9688,58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1qQCsIAAADcAAAADwAAAGRycy9kb3ducmV2LnhtbERPTWsCMRC9C/0PYQRvmrWglK1RSrEo&#10;FKFde+hxmoybxWSy3UTd/vtGELzN433OYtV7J87UxSawgumkAEGsg2m4VvC1fxs/gYgJ2aALTAr+&#10;KMJq+TBYYGnChT/pXKVa5BCOJSqwKbWllFFb8hgnoSXO3CF0HlOGXS1Nh5cc7p18LIq59NhwbrDY&#10;0qslfaxOXoFLH/Jb/xRhv960vV7/2veds0qNhv3LM4hEfbqLb+6tyfNnM7g+ky+Qy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1qQCsIAAADcAAAADwAAAAAAAAAAAAAA&#10;AAChAgAAZHJzL2Rvd25yZXYueG1sUEsFBgAAAAAEAAQA+QAAAJADAAAAAA==&#10;" strokecolor="#903" strokeweight="0"/>
                  <v:line id="Line 153" o:spid="_x0000_s1177" style="position:absolute;visibility:visible;mso-wrap-style:square" from="9575,5739" to="9811,57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4gOfcIAAADcAAAADwAAAGRycy9kb3ducmV2LnhtbERPTWsCMRC9C/0PYQq9abYFpaxGEbEo&#10;lEK7evA4JuNmMZlsN1G3/74pFLzN433ObNF7J67UxSawgudRAYJYB9NwrWC/exu+gogJ2aALTAp+&#10;KMJi/jCYYWnCjb/oWqVa5BCOJSqwKbWllFFb8hhHoSXO3Cl0HlOGXS1Nh7cc7p18KYqJ9NhwbrDY&#10;0sqSPlcXr8ClT3nQxyLs1pu21+tv+/7hrFJPj/1yCiJRn+7if/fW5PnjCfw9ky+Q8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4gOfcIAAADcAAAADwAAAAAAAAAAAAAA&#10;AAChAgAAZHJzL2Rvd25yZXYueG1sUEsFBgAAAAAEAAQA+QAAAJADAAAAAA==&#10;" strokecolor="#903" strokeweight="0"/>
                  <v:line id="Line 154" o:spid="_x0000_s1178" style="position:absolute;flip:x;visibility:visible;mso-wrap-style:square" from="9553,5863" to="9688,6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6SKsEAAADcAAAADwAAAGRycy9kb3ducmV2LnhtbERPyWrDMBC9F/IPYgK9NXICbVonSgiG&#10;gnN0lkNugzVeiDUylhrLfx8VCr3N462z3QfTiQcNrrWsYLlIQBCXVrdcK7icv98+QTiPrLGzTAom&#10;crDfzV62mGo7ckGPk69FDGGXooLG+z6V0pUNGXQL2xNHrrKDQR/hUEs94BjDTSdXSfIhDbYcGxrs&#10;KWuovJ9+jIJjVtzyEK6361RlK6xdqL50UOp1Hg4bEJ6C/xf/uXMd57+v4feZeIHcP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QzpIqwQAAANwAAAAPAAAAAAAAAAAAAAAA&#10;AKECAABkcnMvZG93bnJldi54bWxQSwUGAAAAAAQABAD5AAAAjwMAAAAA&#10;" strokecolor="#903" strokeweight="0"/>
                  <v:line id="Line 155" o:spid="_x0000_s1179" style="position:absolute;visibility:visible;mso-wrap-style:square" from="9688,5863" to="9822,6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Vs/lMUAAADcAAAADwAAAGRycy9kb3ducmV2LnhtbESPT0sDMRDF7wW/QxjBW5tVUMra7FKk&#10;oiCC/XPwOCbjZmkyWTexXb+9cxC8zfDevPebVTvFoE405j6xgetFBYrYJtdzZ+Cwf5wvQeWC7DAk&#10;JgM/lKFtLmYrrF0685ZOu9IpCeFcowFfylBrna2niHmRBmLRPtMYscg6dtqNeJbwGPRNVd3piD1L&#10;g8eBHjzZ4+47GgjlTb/bjyrtN0/DZDdf/uU1eGOuLqf1PahCU/k3/10/O8G/FVp5RibQz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Vs/lMUAAADcAAAADwAAAAAAAAAA&#10;AAAAAAChAgAAZHJzL2Rvd25yZXYueG1sUEsFBgAAAAAEAAQA+QAAAJMDAAAAAA==&#10;" strokecolor="#903" strokeweight="0"/>
                  <v:rect id="Rectangle 156" o:spid="_x0000_s1180" style="position:absolute;left:9194;top:6065;width:539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I5br8A&#10;AADcAAAADwAAAGRycy9kb3ducmV2LnhtbERP24rCMBB9X/Afwgi+ramCi1ajiCCo7IvVDxia6QWT&#10;SUmytvv3RljYtzmc62x2gzXiST60jhXMphkI4tLplmsF99vxcwkiRGSNxjEp+KUAu+3oY4O5dj1f&#10;6VnEWqQQDjkqaGLscilD2ZDFMHUdceIq5y3GBH0ttcc+hVsj51n2JS22nBoa7OjQUPkofqwCeSuO&#10;/bIwPnOXefVtzqdrRU6pyXjYr0FEGuK/+M990mn+YgXvZ9IFcv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qkjluvwAAANwAAAAPAAAAAAAAAAAAAAAAAJgCAABkcnMvZG93bnJl&#10;di54bWxQSwUGAAAAAAQABAD1AAAAhAMAAAAA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line id="Line 157" o:spid="_x0000_s1181" style="position:absolute;flip:x y;visibility:visible;mso-wrap-style:square" from="8969,5515" to="9542,55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i8pQcYAAADcAAAADwAAAGRycy9kb3ducmV2LnhtbESPQWvCQBCF74L/YRmht7qxRSvRTZBC&#10;SymF0qjgcciOSTQ7G7Krpv++cyh4m+G9ee+bdT64Vl2pD41nA7NpAoq49LbhysBu+/a4BBUissXW&#10;Mxn4pQB5Nh6tMbX+xj90LWKlJIRDigbqGLtU61DW5DBMfUcs2tH3DqOsfaVtjzcJd61+SpKFdtiw&#10;NNTY0WtN5bm4OAOfl63W81C9PM/3tvh+Py9Ph+TLmIfJsFmBijTEu/n/+sMK/kLw5RmZQG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4vKUHGAAAA3AAAAA8AAAAAAAAA&#10;AAAAAAAAoQIAAGRycy9kb3ducmV2LnhtbFBLBQYAAAAABAAEAPkAAACUAwAAAAA=&#10;" strokecolor="#903" strokeweight="31e-5mm"/>
                  <v:line id="Line 158" o:spid="_x0000_s1182" style="position:absolute;flip:x y;visibility:visible;mso-wrap-style:square" from="8644,4785" to="9586,5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OM2sQAAADcAAAADwAAAGRycy9kb3ducmV2LnhtbERPTWvCQBC9C/6HZYTemk1a1BBdRYSW&#10;Ugpi0oLHITtN0mRnQ3bV9N93hYK3ebzPWW9H04kLDa6xrCCJYhDEpdUNVwo+i5fHFITzyBo7y6Tg&#10;lxxsN9PJGjNtr3ykS+4rEULYZaig9r7PpHRlTQZdZHviwH3bwaAPcKikHvAawk0nn+J4IQ02HBpq&#10;7GlfU9nmZ6Pg/VxIOXfV8nn+pfPDa5v+nOIPpR5m424FwtPo7+J/95sO8xcJ3J4JF8jN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Y4zaxAAAANwAAAAPAAAAAAAAAAAA&#10;AAAAAKECAABkcnMvZG93bnJldi54bWxQSwUGAAAAAAQABAD5AAAAkgMAAAAA&#10;" strokecolor="#903" strokeweight="31e-5mm"/>
                  <v:oval id="Oval 159" o:spid="_x0000_s1183" style="position:absolute;left:5961;top:876;width:2301;height:5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DK2sIA&#10;AADcAAAADwAAAGRycy9kb3ducmV2LnhtbERPTWsCMRC9F/ofwhR6q1kXkbJuFBEKhR5arQeP42Z2&#10;N7iZpJtU4783QqG3ebzPqVfJDuJMYzCOFUwnBQjixmnDnYL999vLK4gQkTUOjknBlQKslo8PNVba&#10;XXhL513sRA7hUKGCPkZfSRmaniyGifPEmWvdaDFmOHZSj3jJ4XaQZVHMpUXDuaFHT5uemtPu1yrw&#10;/ms2S+nThDK1P+aDj9vr4ajU81NaL0BESvFf/Od+13n+vIT7M/kCub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QMrawgAAANwAAAAPAAAAAAAAAAAAAAAAAJgCAABkcnMvZG93&#10;bnJldi54bWxQSwUGAAAAAAQABAD1AAAAhwMAAAAA&#10;" fillcolor="#ffc" strokecolor="#903" strokeweight="0"/>
                  <v:rect id="Rectangle 160" o:spid="_x0000_s1184" style="position:absolute;left:6365;top:955;width:141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bEOb4A&#10;AADcAAAADwAAAGRycy9kb3ducmV2LnhtbERP24rCMBB9X/Afwgi+rakKItUoIgiu+GL1A4ZmesFk&#10;UpJou39vhIV9m8O5zmY3WCNe5EPrWMFsmoEgLp1uuVZwvx2/VyBCRNZoHJOCXwqw246+Nphr1/OV&#10;XkWsRQrhkKOCJsYulzKUDVkMU9cRJ65y3mJM0NdSe+xTuDVynmVLabHl1NBgR4eGykfxtArkrTj2&#10;q8L4zJ3n1cX8nK4VOaUm42G/BhFpiP/iP/dJp/nLB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UWxDm+AAAA3AAAAA8AAAAAAAAAAAAAAAAAmAIAAGRycy9kb3ducmV2&#10;LnhtbFBLBQYAAAAABAAEAPUAAACDAwAAAAA=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61" o:spid="_x0000_s1185" style="position:absolute;left:6859;top:1134;width:49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9cTb4A&#10;AADcAAAADwAAAGRycy9kb3ducmV2LnhtbERP24rCMBB9X/Afwgi+rakiItUoIgiu+GL1A4ZmesFk&#10;UpJou39vhIV9m8O5zmY3WCNe5EPrWMFsmoEgLp1uuVZwvx2/VyBCRNZoHJOCXwqw246+Nphr1/OV&#10;XkWsRQrhkKOCJsYulzKUDVkMU9cRJ65y3mJM0NdSe+xTuDVynmVLabHl1NBgR4eGykfxtArkrTj2&#10;q8L4zJ3n1cX8nK4VOaUm42G/BhFpiP/iP/dJp/nLB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r/XE2+AAAA3AAAAA8AAAAAAAAAAAAAAAAAmAIAAGRycy9kb3ducmV2&#10;LnhtbFBLBQYAAAAABAAEAPUAAACDAwAAAAA=&#10;" filled="f" stroked="f">
                    <v:textbox style="mso-fit-shape-to-text:t" inset="0,0,0,0">
                      <w:txbxContent>
                        <w:p w:rsidR="00854465" w:rsidRDefault="00854465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Pessoa</w:t>
                          </w:r>
                        </w:p>
                      </w:txbxContent>
                    </v:textbox>
                  </v:rect>
                  <v:line id="Line 162" o:spid="_x0000_s1186" style="position:absolute;visibility:visible;mso-wrap-style:square" from="5983,899" to="5983,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44uM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pzP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uOLjDAAAA3AAAAA8AAAAAAAAAAAAA&#10;AAAAoQIAAGRycy9kb3ducmV2LnhtbFBLBQYAAAAABAAEAPkAAACRAwAAAAA=&#10;" strokeweight="0"/>
                  <v:line id="Line 163" o:spid="_x0000_s1187" style="position:absolute;visibility:visible;mso-wrap-style:square" from="5983,899" to="6028,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/ymz8IAAADcAAAADwAAAGRycy9kb3ducmV2LnhtbERPS2vCQBC+F/wPywi91Y2FpjG6EZGK&#10;7a2+wOOQHZMl2dmQXTX9991Cwdt8fM9ZLAfbihv13jhWMJ0kIIhLpw1XCo6HzUsGwgdkja1jUvBD&#10;HpbF6GmBuXZ33tFtHyoRQ9jnqKAOocul9GVNFv3EdcSRu7jeYoiwr6Tu8R7DbStfkySVFg3Hhho7&#10;WtdUNvurVWC+0+3b1/tpdpIf2zA9Z01m7FGp5/GwmoMINISH+N/9qeP8NIW/Z+IFsv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/ymz8IAAADcAAAADwAAAAAAAAAAAAAA&#10;AAChAgAAZHJzL2Rvd25yZXYueG1sUEsFBgAAAAAEAAQA+QAAAJADAAAAAA==&#10;" strokeweight="0"/>
                  <v:line id="Line 164" o:spid="_x0000_s1188" style="position:absolute;flip:x;visibility:visible;mso-wrap-style:square" from="5994,910" to="6028,9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QwkcQAAADcAAAADwAAAGRycy9kb3ducmV2LnhtbERPTWsCMRC9F/ofwhR6q9l6UNkaRSpK&#10;KVRxWw+9jZvp7uJmsiTRjf/eCEJv83ifM51H04ozOd9YVvA6yEAQl1Y3XCn4+V69TED4gKyxtUwK&#10;LuRhPnt8mGKubc87OhehEimEfY4K6hC6XEpf1mTQD2xHnLg/6wyGBF0ltcM+hZtWDrNsJA02nBpq&#10;7Oi9pvJYnIyC3WbMB7c+xWM89F/b3331uV8ulHp+ios3EIFi+Bff3R86zR+N4fZMukD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VDCRxAAAANwAAAAPAAAAAAAAAAAA&#10;AAAAAKECAABkcnMvZG93bnJldi54bWxQSwUGAAAAAAQABAD5AAAAkgMAAAAA&#10;" strokeweight="0"/>
                  <v:line id="Line 165" o:spid="_x0000_s1189" style="position:absolute;flip:y;visibility:visible;mso-wrap-style:square" from="5994,910" to="5994,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8uk48cAAADcAAAADwAAAGRycy9kb3ducmV2LnhtbESPQU8CMRCF7yb+h2ZIvEkXD2gWCiEY&#10;jTFRA8qB27Addjdsp5u2sPXfOwcTbjN5b977Zr7MrlMXCrH1bGAyLkARV962XBv4+X65fwIVE7LF&#10;zjMZ+KUIy8XtzRxL6wfe0GWbaiUhHEs00KTUl1rHqiGHcex7YtGOPjhMsoZa24CDhLtOPxTFVDts&#10;WRoa7GndUHXanp2BzecjH8LrOZ/yYfj42u/q993zypi7UV7NQCXK6Wr+v36zgj8VWnlGJt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zy6TjxwAAANwAAAAPAAAAAAAA&#10;AAAAAAAAAKECAABkcnMvZG93bnJldi54bWxQSwUGAAAAAAQABAD5AAAAlQMAAAAA&#10;" strokeweight="0"/>
                  <v:line id="Line 166" o:spid="_x0000_s1190" style="position:absolute;visibility:visible;mso-wrap-style:square" from="5983,899" to="6039,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Myvc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2RR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jMr3DAAAA3AAAAA8AAAAAAAAAAAAA&#10;AAAAoQIAAGRycy9kb3ducmV2LnhtbFBLBQYAAAAABAAEAPkAAACRAwAAAAA=&#10;" strokeweight="0"/>
                  <v:line id="Line 167" o:spid="_x0000_s1191" style="position:absolute;visibility:visible;mso-wrap-style:square" from="5983,932" to="5983,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AN/c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vj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oAN/cUAAADcAAAADwAAAAAAAAAA&#10;AAAAAAChAgAAZHJzL2Rvd25yZXYueG1sUEsFBgAAAAAEAAQA+QAAAJMDAAAAAA==&#10;" strokeweight="0"/>
                  <v:line id="Line 168" o:spid="_x0000_s1192" style="position:absolute;visibility:visible;mso-wrap-style:square" from="5994,899" to="5994,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yoZs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MqGbDAAAA3AAAAA8AAAAAAAAAAAAA&#10;AAAAoQIAAGRycy9kb3ducmV2LnhtbFBLBQYAAAAABAAEAPkAAACRAwAAAAA=&#10;" strokeweight="0"/>
                  <v:line id="Line 169" o:spid="_x0000_s1193" style="position:absolute;visibility:visible;mso-wrap-style:square" from="5983,910" to="6039,9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42Ec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8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HjYRwQAAANwAAAAPAAAAAAAAAAAAAAAA&#10;AKECAABkcnMvZG93bnJldi54bWxQSwUGAAAAAAQABAD5AAAAjwMAAAAA&#10;" strokeweight="0"/>
                  <v:line id="Line 170" o:spid="_x0000_s1194" style="position:absolute;visibility:visible;mso-wrap-style:square" from="5983,910" to="6039,9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Tis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Sk4rDAAAA3AAAAA8AAAAAAAAAAAAA&#10;AAAAoQIAAGRycy9kb3ducmV2LnhtbFBLBQYAAAAABAAEAPkAAACRAwAAAAA=&#10;" strokeweight="0"/>
                  <v:line id="Line 171" o:spid="_x0000_s1195" style="position:absolute;visibility:visible;mso-wrap-style:square" from="5994,899" to="5994,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sL/s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m7C/7DAAAA3AAAAA8AAAAAAAAAAAAA&#10;AAAAoQIAAGRycy9kb3ducmV2LnhtbFBLBQYAAAAABAAEAPkAAACRAwAAAAA=&#10;" strokeweight="0"/>
                  <v:line id="Line 172" o:spid="_x0000_s1196" style="position:absolute;visibility:visible;mso-wrap-style:square" from="5994,899" to="5994,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euZ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ewt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965lwQAAANwAAAAPAAAAAAAAAAAAAAAA&#10;AKECAABkcnMvZG93bnJldi54bWxQSwUGAAAAAAQABAD5AAAAjwMAAAAA&#10;" strokeweight="0"/>
                  <v:line id="Line 173" o:spid="_x0000_s1197" style="position:absolute;visibility:visible;mso-wrap-style:square" from="5983,899" to="6039,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wEs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lMBLDAAAA3AAAAA8AAAAAAAAAAAAA&#10;AAAAoQIAAGRycy9kb3ducmV2LnhtbFBLBQYAAAAABAAEAPkAAACRAwAAAAA=&#10;" strokeweight="0"/>
                  <v:line id="Line 174" o:spid="_x0000_s1198" style="position:absolute;visibility:visible;mso-wrap-style:square" from="5983,910" to="6039,9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mVicMAAADcAAAADwAAAGRycy9kb3ducmV2LnhtbERPS2vCQBC+F/wPywi91Y2CJkY3IlKx&#10;vbU+wOOQHZMl2dmQ3Wr677uFQm/z8T1nvRlsK+7Ue+NYwXSSgCAunTZcKTif9i8ZCB+QNbaOScE3&#10;edgUo6c15to9+JPux1CJGMI+RwV1CF0upS9rsugnriOO3M31FkOEfSV1j48Ybls5S5KFtGg4NtTY&#10;0a6msjl+WQXmY3GYv6eX5UW+HsL0mjWZsWelnsf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lplYnDAAAA3AAAAA8AAAAAAAAAAAAA&#10;AAAAoQIAAGRycy9kb3ducmV2LnhtbFBLBQYAAAAABAAEAPkAAACRAwAAAAA=&#10;" strokeweight="0"/>
                  <v:line id="Line 175" o:spid="_x0000_s1199" style="position:absolute;visibility:visible;mso-wrap-style:square" from="5983,899" to="5983,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B+8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rT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YB+8UAAADcAAAADwAAAAAAAAAA&#10;AAAAAAChAgAAZHJzL2Rvd25yZXYueG1sUEsFBgAAAAAEAAQA+QAAAJMDAAAAAA==&#10;" strokeweight="0"/>
                  <v:line id="Line 176" o:spid="_x0000_s1200" style="position:absolute;flip:x;visibility:visible;mso-wrap-style:square" from="5983,899" to="6039,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6XpcQAAADcAAAADwAAAGRycy9kb3ducmV2LnhtbERPTWsCMRC9F/wPYQRvNVsPWrdGkRZF&#10;Cla09dDbuJnuLm4mSxLd9N+bQsHbPN7nzBbRNOJKzteWFTwNMxDEhdU1lwq+PlePzyB8QNbYWCYF&#10;v+RhMe89zDDXtuM9XQ+hFCmEfY4KqhDaXEpfVGTQD21LnLgf6wyGBF0ptcMuhZtGjrJsLA3WnBoq&#10;bOm1ouJ8uBgF+48Jn9z6Es/x1G1338fy/fi2VGrQj8sXEIFiuIv/3Rud5k+m8PdMukD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XpelxAAAANwAAAAPAAAAAAAAAAAA&#10;AAAAAKECAABkcnMvZG93bnJldi54bWxQSwUGAAAAAAQABAD5AAAAkgMAAAAA&#10;" strokeweight="0"/>
                  <v:line id="Line 177" o:spid="_x0000_s1201" style="position:absolute;visibility:visible;mso-wrap-style:square" from="5994,910" to="6050,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7EkMYAAADcAAAADwAAAGRycy9kb3ducmV2LnhtbESPQU/DMAyF75P4D5GRuG0pQytVWTah&#10;CSS0G9sOHK3Ga8oapzShLfv1+IDEzdZ7fu/zejv5Vg3UxyawgftFBoq4Crbh2sDp+DovQMWEbLEN&#10;TAZ+KMJ2czNbY2nDyO80HFKtJIRjiQZcSl2pdawceYyL0BGLdg69xyRrX2vb4yjhvtXLLMu1x4al&#10;wWFHO0fV5fDtDTS5dh+f4+rlssuv5+Fh//W4rPbG3N1Oz0+gEk3p3/x3/WYFvxB8eUYm0J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4exJDGAAAA3AAAAA8AAAAAAAAA&#10;AAAAAAAAoQIAAGRycy9kb3ducmV2LnhtbFBLBQYAAAAABAAEAPkAAACUAwAAAAA=&#10;" strokeweight="61e-5mm"/>
                  <v:line id="Line 178" o:spid="_x0000_s1202" style="position:absolute;flip:x y;visibility:visible;mso-wrap-style:square" from="5994,910" to="6050,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RnjsAAAADcAAAADwAAAGRycy9kb3ducmV2LnhtbERPTWsCMRC9C/0PYQpepGa1oLI1Sikq&#10;4q2rvQ+b6WYxmSxJ1PXfm4LQ2zze5yzXvbPiSiG2nhVMxgUI4trrlhsFp+P2bQEiJmSN1jMpuFOE&#10;9eplsMRS+xt/07VKjcghHEtUYFLqSiljbchhHPuOOHO/PjhMGYZG6oC3HO6snBbFTDpsOTcY7OjL&#10;UH2uLk7B+/znuD/bkTlsozObna3qWbgrNXztPz9AJOrTv/jp3us8fzGB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qkZ47AAAAA3AAAAA8AAAAAAAAAAAAAAAAA&#10;oQIAAGRycy9kb3ducmV2LnhtbFBLBQYAAAAABAAEAPkAAACOAwAAAAA=&#10;" strokeweight="0"/>
                  <v:line id="Line 179" o:spid="_x0000_s1203" style="position:absolute;flip:x y;visibility:visible;mso-wrap-style:square" from="5994,899" to="6050,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5+cAAAADcAAAADwAAAGRycy9kb3ducmV2LnhtbERPTWsCMRC9C/0PYQpepGa1oLI1Sikq&#10;4q2rvQ+b6WYxmSxJ1PXfm4LQ2zze5yzXvbPiSiG2nhVMxgUI4trrlhsFp+P2bQEiJmSN1jMpuFOE&#10;9eplsMRS+xt/07VKjcghHEtUYFLqSiljbchhHPuOOHO/PjhMGYZG6oC3HO6snBbFTDpsOTcY7OjL&#10;UH2uLk7B+/znuD/bkTlsozObna3qWbgrNXztPz9AJOrTv/jp3us8fzGF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p2+fnAAAAA3AAAAA8AAAAAAAAAAAAAAAAA&#10;oQIAAGRycy9kb3ducmV2LnhtbFBLBQYAAAAABAAEAPkAAACOAwAAAAA=&#10;" strokeweight="0"/>
                  <v:line id="Line 180" o:spid="_x0000_s1204" style="position:absolute;flip:x y;visibility:visible;mso-wrap-style:square" from="5994,910" to="6050,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pcYsAAAADcAAAADwAAAGRycy9kb3ducmV2LnhtbERPTWsCMRC9F/ofwhS8lJpVQWVrFBEV&#10;8dbV3ofNdLOYTJYk6vrvm4LQ2zze5yxWvbPiRiG2nhWMhgUI4trrlhsF59PuYw4iJmSN1jMpeFCE&#10;1fL1ZYGl9nf+oluVGpFDOJaowKTUlVLG2pDDOPQdceZ+fHCYMgyN1AHvOdxZOS6KqXTYcm4w2NHG&#10;UH2prk7BZPZ9OlzsuznuojPbva3qaXgoNXjr158gEvXpX/x0H3SeP5/A3zP5Ar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U6XGLAAAAA3AAAAA8AAAAAAAAAAAAAAAAA&#10;oQIAAGRycy9kb3ducmV2LnhtbFBLBQYAAAAABAAEAPkAAACOAwAAAAA=&#10;" strokeweight="0"/>
                  <v:line id="Line 181" o:spid="_x0000_s1205" style="position:absolute;flip:x y;visibility:visible;mso-wrap-style:square" from="5994,910" to="6050,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EFsEAAADcAAAADwAAAGRycy9kb3ducmV2LnhtbERPTWsCMRC9F/wPYYReSs22l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08QWwQAAANwAAAAPAAAAAAAAAAAAAAAA&#10;AKECAABkcnMvZG93bnJldi54bWxQSwUGAAAAAAQABAD5AAAAjwMAAAAA&#10;" strokeweight="0"/>
                  <v:line id="Line 182" o:spid="_x0000_s1206" style="position:absolute;flip:x y;visibility:visible;mso-wrap-style:square" from="5983,910" to="6050,9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9hjcEAAADcAAAADwAAAGRycy9kb3ducmV2LnhtbERPTWsCMRC9F/wPYYReSs220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n2GNwQAAANwAAAAPAAAAAAAAAAAAAAAA&#10;AKECAABkcnMvZG93bnJldi54bWxQSwUGAAAAAAQABAD5AAAAjwMAAAAA&#10;" strokeweight="0"/>
                  <v:line id="Line 183" o:spid="_x0000_s1207" style="position:absolute;flip:x y;visibility:visible;mso-wrap-style:square" from="6006,910" to="6062,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3/+sEAAADcAAAADwAAAGRycy9kb3ducmV2LnhtbERPTWsCMRC9C/0PYQQvUrNaWGVrlCJa&#10;pLeu7X3YjJvFZLIkUdd/3xQKvc3jfc56OzgrbhRi51nBfFaAIG687rhV8HU6PK9AxISs0XomBQ+K&#10;sN08jdZYaX/nT7rVqRU5hGOFCkxKfSVlbAw5jDPfE2fu7IPDlGFopQ54z+HOykVRlNJhx7nBYE87&#10;Q82lvjoFL8vv0/Fip+bjEJ3Zv9u6KcNDqcl4eHsFkWhI/+I/91Hn+a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Tf/6wQAAANwAAAAPAAAAAAAAAAAAAAAA&#10;AKECAABkcnMvZG93bnJldi54bWxQSwUGAAAAAAQABAD5AAAAjwMAAAAA&#10;" strokeweight="0"/>
                  <v:line id="Line 184" o:spid="_x0000_s1208" style="position:absolute;visibility:visible;mso-wrap-style:square" from="5983,899" to="5983,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zlrs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d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vOWuwQAAANwAAAAPAAAAAAAAAAAAAAAA&#10;AKECAABkcnMvZG93bnJldi54bWxQSwUGAAAAAAQABAD5AAAAjwMAAAAA&#10;" strokeweight="0"/>
                  <v:line id="Line 185" o:spid="_x0000_s1209" style="position:absolute;visibility:visible;mso-wrap-style:square" from="5983,899" to="6039,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x3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x3MUAAADcAAAADwAAAAAAAAAA&#10;AAAAAAChAgAAZHJzL2Rvd25yZXYueG1sUEsFBgAAAAAEAAQA+QAAAJMDAAAAAA==&#10;" strokeweight="0"/>
                  <v:line id="Line 186" o:spid="_x0000_s1210" style="position:absolute;visibility:visible;mso-wrap-style:square" from="7622,1359" to="7790,2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Hs1sMAAADcAAAADwAAAGRycy9kb3ducmV2LnhtbERPyWrDMBC9F/IPYgK9NXKaksWxHEro&#10;duglK+Q2WBPLxBo5lpK4f18VAr3N462TLTpbiyu1vnKsYDhIQBAXTldcKthu3p+mIHxA1lg7JgU/&#10;5GGR9x4yTLW78Yqu61CKGMI+RQUmhCaV0heGLPqBa4gjd3StxRBhW0rd4i2G21o+J8lYWqw4Nhhs&#10;aGmoOK0vVsHm4/NltJvs+e3bXHhk/eFcbxulHvvd6xxEoC78i+/uLx3nT2fw90y8QOa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cx7NbDAAAA3AAAAA8AAAAAAAAAAAAA&#10;AAAAoQIAAGRycy9kb3ducmV2LnhtbFBLBQYAAAAABAAEAPkAAACRAwAAAAA=&#10;" strokecolor="#903" strokeweight="31e-5mm">
                    <v:stroke dashstyle="1 1"/>
                  </v:line>
                  <v:line id="Line 187" o:spid="_x0000_s1211" style="position:absolute;flip:x y;visibility:visible;mso-wrap-style:square" from="7734,2516" to="7790,2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/pZZsYAAADcAAAADwAAAGRycy9kb3ducmV2LnhtbESPQWvCQBCF7wX/wzJCb3WjYmujq4hg&#10;KVIQYwseh+yYRLOzIbtq+u+dQ6G3Gd6b976ZLztXqxu1ofJsYDhIQBHn3lZcGPg+bF6moEJEtlh7&#10;JgO/FGC56D3NMbX+znu6ZbFQEsIhRQNljE2qdchLchgGviEW7eRbh1HWttC2xbuEu1qPkuRVO6xY&#10;GkpsaF1SfsmuzsD2etB6Eoq38eTHZruPy/R8TL6Mee53qxmoSF38N/9df1rBfxd8eUYm0IsH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v6WWbGAAAA3AAAAA8AAAAAAAAA&#10;AAAAAAAAoQIAAGRycy9kb3ducmV2LnhtbFBLBQYAAAAABAAEAPkAAACUAwAAAAA=&#10;" strokecolor="#903" strokeweight="31e-5mm"/>
                  <v:line id="Line 188" o:spid="_x0000_s1212" style="position:absolute;flip:y;visibility:visible;mso-wrap-style:square" from="7790,2505" to="7824,2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qW78IAAADcAAAADwAAAGRycy9kb3ducmV2LnhtbERP32vCMBB+H/g/hBP2IjOt4nDVKCIO&#10;HIgwp+z1aM622lxKErX7740g7O0+vp83nbemFldyvrKsIO0nIIhzqysuFOx/Pt/GIHxA1lhbJgV/&#10;5GE+67xMMdP2xt903YVCxBD2GSooQ2gyKX1ekkHftw1x5I7WGQwRukJqh7cYbmo5SJJ3abDi2FBi&#10;Q8uS8vPuYhT0ftPL1/gUNqMtrg7OVrzZ8lCp1267mIAI1IZ/8dO91nH+RwqPZ+IFcnY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wqW78IAAADcAAAADwAAAAAAAAAAAAAA&#10;AAChAgAAZHJzL2Rvd25yZXYueG1sUEsFBgAAAAAEAAQA+QAAAJADAAAAAA==&#10;" strokecolor="#903" strokeweight="31e-5mm"/>
                  <v:line id="Line 189" o:spid="_x0000_s1213" style="position:absolute;visibility:visible;mso-wrap-style:square" from="7330,90" to="7330,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LQ68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3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S0OvDAAAA3AAAAA8AAAAAAAAAAAAA&#10;AAAAoQIAAGRycy9kb3ducmV2LnhtbFBLBQYAAAAABAAEAPkAAACRAwAAAAA=&#10;" strokeweight="0"/>
                  <v:line id="Line 190" o:spid="_x0000_s1214" style="position:absolute;visibility:visible;mso-wrap-style:square" from="7330,90" to="7375,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51c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ZedXDDAAAA3AAAAA8AAAAAAAAAAAAA&#10;AAAAoQIAAGRycy9kb3ducmV2LnhtbFBLBQYAAAAABAAEAPkAAACRAwAAAAA=&#10;" strokeweight="0"/>
                  <v:line id="Line 191" o:spid="_x0000_s1215" style="position:absolute;flip:x;visibility:visible;mso-wrap-style:square" from="7341,101" to="7375,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PewcQAAADcAAAADwAAAGRycy9kb3ducmV2LnhtbERPTWsCMRC9F/wPYQrearZSbLs1iigV&#10;EbRo66G3cTPdXdxMliS68d+bQqG3ebzPGU+jacSFnK8tK3gcZCCIC6trLhV8fb4/vIDwAVljY5kU&#10;XMnDdNK7G2Oubcc7uuxDKVII+xwVVCG0uZS+qMigH9iWOHE/1hkMCbpSaoddCjeNHGbZSBqsOTVU&#10;2NK8ouK0PxsFu+0zH93yHE/x2G0+vg/l+rCYKdW/j7M3EIFi+Bf/uVc6zX99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U97BxAAAANwAAAAPAAAAAAAAAAAA&#10;AAAAAKECAABkcnMvZG93bnJldi54bWxQSwUGAAAAAAQABAD5AAAAkgMAAAAA&#10;" strokeweight="0"/>
                  <v:line id="Line 192" o:spid="_x0000_s1216" style="position:absolute;flip:y;visibility:visible;mso-wrap-style:square" from="7341,101" to="7341,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97WsQAAADcAAAADwAAAGRycy9kb3ducmV2LnhtbERPTWsCMRC9F/wPYQrearZCbbs1iigV&#10;EbRo66G3cTPdXdxMliS68d+bQqG3ebzPGU+jacSFnK8tK3gcZCCIC6trLhV8fb4/vIDwAVljY5kU&#10;XMnDdNK7G2Oubcc7uuxDKVII+xwVVCG0uZS+qMigH9iWOHE/1hkMCbpSaoddCjeNHGbZSBqsOTVU&#10;2NK8ouK0PxsFu+0zH93yHE/x2G0+vg/l+rCYKdW/j7M3EIFi+Bf/uVc6zX99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H3taxAAAANwAAAAPAAAAAAAAAAAA&#10;AAAAAKECAABkcnMvZG93bnJldi54bWxQSwUGAAAAAAQABAD5AAAAkgMAAAAA&#10;" strokeweight="0"/>
                  <v:line id="Line 193" o:spid="_x0000_s1217" style="position:absolute;visibility:visible;mso-wrap-style:square" from="7330,90" to="7386,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nW6M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0wx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p1ujDAAAA3AAAAA8AAAAAAAAAAAAA&#10;AAAAoQIAAGRycy9kb3ducmV2LnhtbFBLBQYAAAAABAAEAPkAAACRAwAAAAA=&#10;" strokeweight="0"/>
                  <v:line id="Line 194" o:spid="_x0000_s1218" style="position:absolute;visibility:visible;mso-wrap-style:square" from="7330,124" to="7330,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Vzc8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y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ZXNzwQAAANwAAAAPAAAAAAAAAAAAAAAA&#10;AKECAABkcnMvZG93bnJldi54bWxQSwUGAAAAAAQABAD5AAAAjwMAAAAA&#10;" strokeweight="0"/>
                  <v:line id="Line 195" o:spid="_x0000_s1219" style="position:absolute;visibility:visible;mso-wrap-style:square" from="7341,90" to="7341,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rnAc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1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PrnAcUAAADcAAAADwAAAAAAAAAA&#10;AAAAAAChAgAAZHJzL2Rvd25yZXYueG1sUEsFBgAAAAAEAAQA+QAAAJMDAAAAAA==&#10;" strokeweight="0"/>
                  <v:line id="Line 196" o:spid="_x0000_s1220" style="position:absolute;visibility:visible;mso-wrap-style:square" from="7330,101" to="7386,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CmsIAAADcAAAADwAAAGRycy9kb3ducmV2LnhtbERPTWvCQBC9C/0PyxS86UZBTVJXKcWi&#10;vWmq0OOQnSaL2dmQ3Wr8911B8DaP9znLdW8bcaHOG8cKJuMEBHHptOFKwfH7c5SC8AFZY+OYFNzI&#10;w3r1Mlhirt2VD3QpQiViCPscFdQhtLmUvqzJoh+7ljhyv66zGCLsKqk7vMZw28hpksylRcOxocaW&#10;Pmoqz8WfVWD28+3sa3HKTnKzDZOf9Jwae1Rq+Nq/v4EI1Ien+OHe6Tg/y+D+TLxAr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7ZCmsIAAADcAAAADwAAAAAAAAAAAAAA&#10;AAChAgAAZHJzL2Rvd25yZXYueG1sUEsFBgAAAAAEAAQA+QAAAJADAAAAAA==&#10;" strokeweight="0"/>
                  <v:line id="Line 197" o:spid="_x0000_s1221" style="position:absolute;visibility:visible;mso-wrap-style:square" from="7330,101" to="7386,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f/MQAAADcAAAADwAAAGRycy9kb3ducmV2LnhtbESPQWvCQBSE7wX/w/KE3pqNhaYxuopI&#10;S9pbjQoeH9lnsph9G7JbTf99t1DwOMzMN8xyPdpOXGnwxrGCWZKCIK6dNtwoOOzfn3IQPiBr7ByT&#10;gh/ysF5NHpZYaHfjHV2r0IgIYV+ggjaEvpDS1y1Z9InriaN3doPFEOXQSD3gLcJtJ5/TNJMWDceF&#10;FnvatlRfqm+rwHxl5cvn63F+lG9lmJ3yS27sQanH6bhZgAg0hnv4v/2hFUQi/J2JR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ox/8xAAAANwAAAAPAAAAAAAAAAAA&#10;AAAAAKECAABkcnMvZG93bnJldi54bWxQSwUGAAAAAAQABAD5AAAAkgMAAAAA&#10;" strokeweight="0"/>
                  <v:line id="Line 198" o:spid="_x0000_s1222" style="position:absolute;visibility:visible;mso-wrap-style:square" from="7341,90" to="7341,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+6Z8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u+6Z8UAAADcAAAADwAAAAAAAAAA&#10;AAAAAAChAgAAZHJzL2Rvd25yZXYueG1sUEsFBgAAAAAEAAQA+QAAAJMDAAAAAA==&#10;" strokeweight="0"/>
                  <v:line id="Line 199" o:spid="_x0000_s1223" style="position:absolute;visibility:visible;mso-wrap-style:square" from="7341,90" to="7341,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0kEMUAAADcAAAADwAAAGRycy9kb3ducmV2LnhtbESPQWvCQBSE70L/w/IEb7oxoE2jGyml&#10;RXtrUwWPj+wzWZJ9G7Jbjf++Wyj0OMzMN8x2N9pOXGnwxrGC5SIBQVw5bbhWcPx6m2cgfEDW2Dkm&#10;BXfysCseJlvMtbvxJ13LUIsIYZ+jgiaEPpfSVw1Z9AvXE0fv4gaLIcqhlnrAW4TbTqZJspYWDceF&#10;Bnt6aahqy2+rwHys96v3x9PTSb7uw/KctZmxR6Vm0/F5AyLQGP7Df+2DVpAmKfyeiUdAF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0kEMUAAADcAAAADwAAAAAAAAAA&#10;AAAAAAChAgAAZHJzL2Rvd25yZXYueG1sUEsFBgAAAAAEAAQA+QAAAJMDAAAAAA==&#10;" strokeweight="0"/>
                  <v:line id="Line 200" o:spid="_x0000_s1224" style="position:absolute;visibility:visible;mso-wrap-style:square" from="7330,90" to="7386,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GBi8UAAADc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XGBi8UAAADcAAAADwAAAAAAAAAA&#10;AAAAAAChAgAAZHJzL2Rvd25yZXYueG1sUEsFBgAAAAAEAAQA+QAAAJMDAAAAAA==&#10;" strokeweight="0"/>
                  <v:line id="Line 201" o:spid="_x0000_s1225" style="position:absolute;visibility:visible;mso-wrap-style:square" from="7330,101" to="7386,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gZ/8UAAADc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gZ/8UAAADcAAAADwAAAAAAAAAA&#10;AAAAAAChAgAAZHJzL2Rvd25yZXYueG1sUEsFBgAAAAAEAAQA+QAAAJMDAAAAAA==&#10;" strokeweight="0"/>
                  <v:line id="Line 202" o:spid="_x0000_s1226" style="position:absolute;visibility:visible;mso-wrap-style:square" from="7330,90" to="7330,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S8ZMMAAADcAAAADwAAAGRycy9kb3ducmV2LnhtbESPT4vCMBTE78J+h/AW9qapglqrUZbF&#10;xfXmX/D4aJ5tsHkpTdTutzeC4HGYmd8ws0VrK3GjxhvHCvq9BARx7rThQsFh/9tNQfiArLFyTAr+&#10;ycNi/tGZYabdnbd024VCRAj7DBWUIdSZlD4vyaLvuZo4emfXWAxRNoXUDd4j3FZykCQjadFwXCix&#10;pp+S8svuahWYzWg1XI+Pk6NcrkL/lF5SYw9KfX2231MQgdrwDr/af1rBIBnC80w8AnL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UvGTDAAAA3AAAAA8AAAAAAAAAAAAA&#10;AAAAoQIAAGRycy9kb3ducmV2LnhtbFBLBQYAAAAABAAEAPkAAACRAwAAAAA=&#10;" strokeweight="0"/>
                  <v:line id="Line 203" o:spid="_x0000_s1227" style="position:absolute;flip:x;visibility:visible;mso-wrap-style:square" from="7330,90" to="7386,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+IR1sUAAADcAAAADwAAAGRycy9kb3ducmV2LnhtbESPQWsCMRSE74X+h/AKvdWsHmzZGkUU&#10;RQptUevB23Pz3F3cvCxJdOO/NwXB4zAz3zCjSTSNuJDztWUF/V4GgriwuuZSwd928fYBwgdkjY1l&#10;UnAlD5Px89MIc207XtNlE0qRIOxzVFCF0OZS+qIig75nW+LkHa0zGJJ0pdQOuwQ3jRxk2VAarDkt&#10;VNjSrKLitDkbBeufdz645Tme4qH7/t3vyq/dfKrU60ucfoIIFMMjfG+vtIJBNoT/M+kIyPE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+IR1sUAAADcAAAADwAAAAAAAAAA&#10;AAAAAAChAgAAZHJzL2Rvd25yZXYueG1sUEsFBgAAAAAEAAQA+QAAAJMDAAAAAA==&#10;" strokeweight="0"/>
                  <v:line id="Line 204" o:spid="_x0000_s1228" style="position:absolute;visibility:visible;mso-wrap-style:square" from="7341,101" to="7398,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E+wsUAAADcAAAADwAAAGRycy9kb3ducmV2LnhtbESPQWvCQBSE7wX/w/IEb3VjSqNEVyli&#10;QbxVPXh8ZJ/ZaPZtml2TtL++Wyj0OMzMN8xqM9hadNT6yrGC2TQBQVw4XXGp4Hx6f16A8AFZY+2Y&#10;FHyRh8169LTCXLueP6g7hlJECPscFZgQmlxKXxiy6KeuIY7e1bUWQ5RtKXWLfYTbWqZJkkmLFccF&#10;gw1tDRX348MqqDJpLrf+dXffZt/X7uXwOU+Lg1KT8fC2BBFoCP/hv/ZeK0iTOfyeiUdAr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E+wsUAAADcAAAADwAAAAAAAAAA&#10;AAAAAAChAgAAZHJzL2Rvd25yZXYueG1sUEsFBgAAAAAEAAQA+QAAAJMDAAAAAA==&#10;" strokeweight="61e-5mm"/>
                </v:group>
                <v:line id="Line 206" o:spid="_x0000_s1229" style="position:absolute;flip:x y;visibility:visible;mso-wrap-style:square" from="46615,641" to="46977,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isNcAAAADcAAAADwAAAGRycy9kb3ducmV2LnhtbERPTWsCMRC9F/wPYQq9FM1qwcpqFJFa&#10;xJu79T5sppvFZLIkqa7/vjkIHh/ve7UZnBVXCrHzrGA6KUAQN1533Cr4qffjBYiYkDVaz6TgThE2&#10;69HLCkvtb3yia5VakUM4lqjApNSXUsbGkMM48T1x5n59cJgyDK3UAW853Fk5K4q5dNhxbjDY085Q&#10;c6n+nIKPz3N9uNh3c9xHZ76+bdXMw12pt9dhuwSRaEhP8cN90ApmRV6bz+QjINf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1orDXAAAAA3AAAAA8AAAAAAAAAAAAAAAAA&#10;oQIAAGRycy9kb3ducmV2LnhtbFBLBQYAAAAABAAEAPkAAACOAwAAAAA=&#10;" strokeweight="0"/>
                <v:line id="Line 207" o:spid="_x0000_s1230" style="position:absolute;flip:x y;visibility:visible;mso-wrap-style:square" from="46615,571" to="46977,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QJrsMAAADcAAAADwAAAGRycy9kb3ducmV2LnhtbESPQWsCMRSE7wX/Q3iFXkrNVkHt1ihS&#10;qog3V3t/bF43i8nLkqS6/vtGEDwOM/MNM1/2zoozhdh6VvA+LEAQ11633Cg4HtZvMxAxIWu0nknB&#10;lSIsF4OnOZbaX3hP5yo1IkM4lqjApNSVUsbakMM49B1x9n59cJiyDI3UAS8Z7qwcFcVEOmw5Lxjs&#10;6MtQfar+nILx9OewPdlXs1tHZ743tqon4arUy3O/+gSRqE+P8L291QpGxQfczuQjIB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IkCa7DAAAA3AAAAA8AAAAAAAAAAAAA&#10;AAAAoQIAAGRycy9kb3ducmV2LnhtbFBLBQYAAAAABAAEAPkAAACRAwAAAAA=&#10;" strokeweight="0"/>
                <v:line id="Line 208" o:spid="_x0000_s1231" style="position:absolute;flip:x y;visibility:visible;mso-wrap-style:square" from="46615,641" to="46977,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c27r8AAADcAAAADwAAAGRycy9kb3ducmV2LnhtbERPTWsCMRC9C/0PYQq9iGZVUNkaRUSL&#10;9Na1vQ+b6WYxmSxJ1PXfm4Pg8fG+V5veWXGlEFvPCibjAgRx7XXLjYLf02G0BBETskbrmRTcKcJm&#10;/TZYYan9jX/oWqVG5BCOJSowKXWllLE25DCOfUecuX8fHKYMQyN1wFsOd1ZOi2IuHbacGwx2tDNU&#10;n6uLUzBb/J2OZzs034fozP7LVvU83JX6eO+3nyAS9eklfrqPWsF0kufnM/kIy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sc27r8AAADcAAAADwAAAAAAAAAAAAAAAACh&#10;AgAAZHJzL2Rvd25yZXYueG1sUEsFBgAAAAAEAAQA+QAAAI0DAAAAAA==&#10;" strokeweight="0"/>
                <v:line id="Line 209" o:spid="_x0000_s1232" style="position:absolute;flip:x y;visibility:visible;mso-wrap-style:square" from="46615,641" to="46977,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uTdcMAAADcAAAADwAAAGRycy9kb3ducmV2LnhtbESPQWsCMRSE74X+h/AKXopm14KW1ShF&#10;tIi3rvb+2LxuFpOXJYm6/vumIPQ4zMw3zHI9OCuuFGLnWUE5KUAQN1533Co4HXfjdxAxIWu0nknB&#10;nSKsV89PS6y0v/EXXevUigzhWKECk1JfSRkbQw7jxPfE2fvxwWHKMrRSB7xluLNyWhQz6bDjvGCw&#10;p42h5lxfnIK3+fdxf7av5rCLzmw/bd3Mwl2p0cvwsQCRaEj/4Ud7rxVMy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Lk3XDAAAA3AAAAA8AAAAAAAAAAAAA&#10;AAAAoQIAAGRycy9kb3ducmV2LnhtbFBLBQYAAAAABAAEAPkAAACRAwAAAAA=&#10;" strokeweight="0"/>
                <v:line id="Line 210" o:spid="_x0000_s1233" style="position:absolute;flip:x y;visibility:visible;mso-wrap-style:square" from="46545,641" to="46977,1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kNAsMAAADcAAAADwAAAGRycy9kb3ducmV2LnhtbESPQWsCMRSE74X+h/AKXopm3YKW1ShF&#10;tIi3rvb+2LxuFpOXJYm6/vumIPQ4zMw3zHI9OCuuFGLnWcF0UoAgbrzuuFVwOu7G7yBiQtZoPZOC&#10;O0VYr56fllhpf+MvutapFRnCsUIFJqW+kjI2hhzGie+Js/fjg8OUZWilDnjLcGdlWRQz6bDjvGCw&#10;p42h5lxfnIK3+fdxf7av5rCLzmw/bd3Mwl2p0cvwsQCRaEj/4Ud7rxWU0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lZDQLDAAAA3AAAAA8AAAAAAAAAAAAA&#10;AAAAoQIAAGRycy9kb3ducmV2LnhtbFBLBQYAAAAABAAEAPkAAACRAwAAAAA=&#10;" strokeweight="0"/>
                <v:line id="Line 211" o:spid="_x0000_s1234" style="position:absolute;flip:x y;visibility:visible;mso-wrap-style:square" from="46691,641" to="47047,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WomcIAAADcAAAADwAAAGRycy9kb3ducmV2LnhtbESPQWsCMRSE74X+h/AKXopmVVDZGqUU&#10;Femtq94fm9fNYvKyJFHXf2+EQo/DzHzDLNe9s+JKIbaeFYxHBQji2uuWGwXHw3a4ABETskbrmRTc&#10;KcJ69fqyxFL7G//QtUqNyBCOJSowKXWllLE25DCOfEecvV8fHKYsQyN1wFuGOysnRTGTDlvOCwY7&#10;+jJUn6uLUzCdnw77s30339vozGZnq3oW7koN3vrPDxCJ+vQf/mvvtYLJeArP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hWomcIAAADcAAAADwAAAAAAAAAAAAAA&#10;AAChAgAAZHJzL2Rvd25yZXYueG1sUEsFBgAAAAAEAAQA+QAAAJADAAAAAA==&#10;" strokeweight="0"/>
                <v:line id="Line 212" o:spid="_x0000_s1235" style="position:absolute;visibility:visible;mso-wrap-style:square" from="46545,571" to="46545,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GPIs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QY8ixAAAANwAAAAPAAAAAAAAAAAA&#10;AAAAAKECAABkcnMvZG93bnJldi54bWxQSwUGAAAAAAQABAD5AAAAkgMAAAAA&#10;" strokeweight="0"/>
                <v:line id="Line 213" o:spid="_x0000_s1236" style="position:absolute;visibility:visible;mso-wrap-style:square" from="46545,571" to="46901,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0quc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Er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DSq5xAAAANwAAAAPAAAAAAAAAAAA&#10;AAAAAKECAABkcnMvZG93bnJldi54bWxQSwUGAAAAAAQABAD5AAAAkgMAAAAA&#10;" strokeweight="0"/>
                <v:rect id="Rectangle 214" o:spid="_x0000_s1237" style="position:absolute;left:49187;top:9982;width:3683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J1oMEA&#10;AADcAAAADwAAAGRycy9kb3ducmV2LnhtbESPzYoCMRCE74LvEFrYm2acg8hoFBEElb047gM0k54f&#10;TDpDEp3x7c3Cwh6LqvqK2u5Ha8SLfOgcK1guMhDEldMdNwp+7qf5GkSIyBqNY1LwpgD73XSyxUK7&#10;gW/0KmMjEoRDgQraGPtCylC1ZDEsXE+cvNp5izFJ30jtcUhwa2SeZStpseO00GJPx5aqR/m0CuS9&#10;PA3r0vjMXfP621zOt5qcUl+z8bABEWmM/+G/9lkryJcr+D2TjoDc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ZCdaDBAAAA3AAAAA8AAAAAAAAAAAAAAAAAmAIAAGRycy9kb3du&#10;cmV2LnhtbFBLBQYAAAAABAAEAPUAAACGAwAAAAA=&#10;" filled="f" stroked="f">
                  <v:textbox style="mso-fit-shape-to-text:t" inset="0,0,0,0">
                    <w:txbxContent>
                      <w:p w:rsidR="00854465" w:rsidRDefault="0085446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215" o:spid="_x0000_s1238" style="position:absolute;left:18319;top:28454;width:13475;height:32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R7Q8QA&#10;AADcAAAADwAAAGRycy9kb3ducmV2LnhtbESPQWsCMRSE7wX/Q3gFb92si2jZGqUIQsFD1fbQ43Pz&#10;3A3dvMRNqvHfN4WCx2FmvmEWq2R7caEhGMcKJkUJgrhx2nCr4PNj8/QMIkRkjb1jUnCjAKvl6GGB&#10;tXZX3tPlEFuRIRxqVNDF6GspQ9ORxVA4T5y9kxssxiyHVuoBrxlue1mV5UxaNJwXOvS07qj5PvxY&#10;Bd7vptOU3k2o0ulstnzc376OSo0f0+sLiEgp3sP/7TetoJrM4e9MPgJ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Ue0PEAAAA3AAAAA8AAAAAAAAAAAAAAAAAmAIAAGRycy9k&#10;b3ducmV2LnhtbFBLBQYAAAAABAAEAPUAAACJAwAAAAA=&#10;" fillcolor="#ffc" strokecolor="#903" strokeweight="0"/>
                <v:rect id="Rectangle 216" o:spid="_x0000_s1239" style="position:absolute;left:22453;top:28956;width:4921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FESb8A&#10;AADcAAAADwAAAGRycy9kb3ducmV2LnhtbERPy4rCMBTdC/5DuAPuNG0Xg1SjDAMFldlY5wMuze2D&#10;SW5KEm39e7MQZnk47/1xtkY8yIfBsYJ8k4EgbpweuFPwe6vWWxAhIms0jknBkwIcD8vFHkvtJr7S&#10;o46dSCEcSlTQxziWUoamJ4th40bixLXOW4wJ+k5qj1MKt0YWWfYpLQ6cGnoc6bun5q++WwXyVlfT&#10;tjY+c5ei/THn07Ulp9TqY/7agYg0x3/x233SCoo8rU1n0hGQh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IkURJvwAAANwAAAAPAAAAAAAAAAAAAAAAAJgCAABkcnMvZG93bnJl&#10;di54bWxQSwUGAAAAAAQABAD1AAAAhAMAAAAA&#10;" filled="f" stroked="f">
                  <v:textbox style="mso-fit-shape-to-text:t" inset="0,0,0,0">
                    <w:txbxContent>
                      <w:p w:rsidR="00854465" w:rsidRDefault="0085446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Homologar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o:spid="_x0000_s1240" style="position:absolute;left:21882;top:30099;width:6210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3h0sIA&#10;AADcAAAADwAAAGRycy9kb3ducmV2LnhtbESPzYoCMRCE7wu+Q2jB25pxDuLOGmVZEFS8OPoAzaTn&#10;h006QxKd8e2NIOyxqKqvqPV2tEbcyYfOsYLFPANBXDndcaPgetl9rkCEiKzROCYFDwqw3Uw+1lho&#10;N/CZ7mVsRIJwKFBBG2NfSBmqliyGueuJk1c7bzEm6RupPQ4Jbo3Ms2wpLXacFlrs6bel6q+8WQXy&#10;Uu6GVWl85o55fTKH/bkmp9RsOv58g4g0xv/wu73XCvLFF7zOpCMgN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3eHSwgAAANwAAAAPAAAAAAAAAAAAAAAAAJgCAABkcnMvZG93&#10;bnJldi54bWxQSwUGAAAAAAQABAD1AAAAhwMAAAAA&#10;" filled="f" stroked="f">
                  <v:textbox style="mso-fit-shape-to-text:t" inset="0,0,0,0">
                    <w:txbxContent>
                      <w:p w:rsidR="00854465" w:rsidRDefault="0085446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Procedimento</w:t>
                        </w:r>
                        <w:proofErr w:type="spellEnd"/>
                      </w:p>
                    </w:txbxContent>
                  </v:textbox>
                </v:rect>
                <v:oval id="Oval 218" o:spid="_x0000_s1241" style="position:absolute;left:17678;top:33807;width:16891;height:3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EpisAA&#10;AADc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Znn5zP5CMj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5EpisAAAADcAAAADwAAAAAAAAAAAAAAAACYAgAAZHJzL2Rvd25y&#10;ZXYueG1sUEsFBgAAAAAEAAQA9QAAAIUDAAAAAA==&#10;" fillcolor="#ffc" strokecolor="#903" strokeweight="0"/>
                <v:rect id="Rectangle 219" o:spid="_x0000_s1242" style="position:absolute;left:20669;top:34302;width:10433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cnacEA&#10;AADc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PMl/J5JR0Bu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fHJ2nBAAAA3AAAAA8AAAAAAAAAAAAAAAAAmAIAAGRycy9kb3du&#10;cmV2LnhtbFBLBQYAAAAABAAEAPUAAACGAwAAAAA=&#10;" filled="f" stroked="f">
                  <v:textbox style="mso-fit-shape-to-text:t" inset="0,0,0,0">
                    <w:txbxContent>
                      <w:p w:rsidR="00854465" w:rsidRDefault="0085446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Retornar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Procedimento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o:spid="_x0000_s1243" style="position:absolute;left:23520;top:35445;width:5194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W5HsIA&#10;AADcAAAADwAAAGRycy9kb3ducmV2LnhtbESPzWrDMBCE74W+g9hCb7VcHUpwooRSCLgllzh5gMVa&#10;/1BpZSTVdt8+KhRyHGbmG2Z3WJ0VM4U4etbwWpQgiFtvRu41XC/Hlw2ImJANWs+k4ZciHPaPDzus&#10;jF/4THOTepEhHCvUMKQ0VVLGdiCHsfATcfY6HxymLEMvTcAlw52VqizfpMOR88KAE30M1H43P06D&#10;vDTHZdPYUPov1Z3sZ33uyGv9/LS+b0EkWtM9/N+ujQalFPydyUdA7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FbkewgAAANwAAAAPAAAAAAAAAAAAAAAAAJgCAABkcnMvZG93&#10;bnJldi54bWxQSwUGAAAAAAQABAD1AAAAhwMAAAAA&#10;" filled="f" stroked="f">
                  <v:textbox style="mso-fit-shape-to-text:t" inset="0,0,0,0">
                    <w:txbxContent>
                      <w:p w:rsidR="00854465" w:rsidRDefault="00854465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para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Edição</w:t>
                        </w:r>
                        <w:proofErr w:type="spellEnd"/>
                      </w:p>
                    </w:txbxContent>
                  </v:textbox>
                </v:rect>
                <v:shape id="Freeform 221" o:spid="_x0000_s1244" style="position:absolute;left:33286;top:20681;width:2921;height:32024;visibility:visible;mso-wrap-style:square;v-text-anchor:top" coordsize="460,50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LOWsYA&#10;AADcAAAADwAAAGRycy9kb3ducmV2LnhtbESP0WrCQBRE34X+w3ILvjUbI7U2dZUqGrRQirYfcMle&#10;k9Ds3ZBdY/L3XaHg4zAzZ5jFqje16Kh1lWUFkygGQZxbXXGh4Od79zQH4TyyxtoyKRjIwWr5MFpg&#10;qu2Vj9SdfCEChF2KCkrvm1RKl5dk0EW2IQ7e2bYGfZBtIXWL1wA3tUzieCYNVhwWSmxoU1L+e7oY&#10;BZ/4ct5mk+GwqZ/X3fGVZtn860Op8WP//gbCU+/v4f/2XitIkinczo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ALOWsYAAADcAAAADwAAAAAAAAAAAAAAAACYAgAAZHJz&#10;L2Rvd25yZXYueG1sUEsFBgAAAAAEAAQA9QAAAIsDAAAAAA==&#10;" path="m157,5043r303,l460,,,e" filled="f" strokecolor="#903" strokeweight="31e-5mm">
                  <v:stroke dashstyle="1 1"/>
                  <v:path arrowok="t" o:connecttype="custom" o:connectlocs="99695,3202305;292100,3202305;292100,0;0,0" o:connectangles="0,0,0,0"/>
                </v:shape>
                <v:line id="Line 222" o:spid="_x0000_s1245" style="position:absolute;flip:y;visibility:visible;mso-wrap-style:square" from="33286,20396" to="33858,206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+ed7MUAAADcAAAADwAAAGRycy9kb3ducmV2LnhtbESPQWvCQBSE70L/w/IKvUjdGG2R1E0o&#10;YsGCCFql10f2NUmbfRt2V03/vSsIHoeZ+YaZF71pxYmcbywrGI8SEMSl1Q1XCvZfH88zED4ga2wt&#10;k4J/8lDkD4M5ZtqeeUunXahEhLDPUEEdQpdJ6cuaDPqR7Yij92OdwRClq6R2eI5w08o0SV6lwYbj&#10;Qo0dLWoq/3ZHo2D4PT5+zn7D+mWDy4OzDa83PFHq6bF/fwMRqA/38K290grSdArXM/EIy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+ed7MUAAADcAAAADwAAAAAAAAAA&#10;AAAAAAChAgAAZHJzL2Rvd25yZXYueG1sUEsFBgAAAAAEAAQA+QAAAJMDAAAAAA==&#10;" strokecolor="#903" strokeweight="31e-5mm"/>
                <v:line id="Line 223" o:spid="_x0000_s1246" style="position:absolute;visibility:visible;mso-wrap-style:square" from="33286,20681" to="33858,209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I+4eMMAAADcAAAADwAAAGRycy9kb3ducmV2LnhtbESPQYvCMBSE7wv+h/AEb2tqwaLVKCIo&#10;wnpwVTw/m2db2rzUJmr3328WFjwOM/MNM192phZPal1pWcFoGIEgzqwuOVdwPm0+JyCcR9ZYWyYF&#10;P+Rgueh9zDHV9sXf9Dz6XAQIuxQVFN43qZQuK8igG9qGOHg32xr0Qba51C2+AtzUMo6iRBosOSwU&#10;2NC6oKw6PowC3yTb+4X2STY5TPeu+spP1+qg1KDfrWYgPHX+Hf5v77SCOB7D35lwBO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CPuHjDAAAA3AAAAA8AAAAAAAAAAAAA&#10;AAAAoQIAAGRycy9kb3ducmV2LnhtbFBLBQYAAAAABAAEAPkAAACRAwAAAAA=&#10;" strokecolor="#903" strokeweight="31e-5mm"/>
                <v:rect id="Rectangle 224" o:spid="_x0000_s1247" style="position:absolute;left:36493;top:22606;width:3683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6/HcEA&#10;AADc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OcreJ9JR0D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guvx3BAAAA3AAAAA8AAAAAAAAAAAAAAAAAmAIAAGRycy9kb3du&#10;cmV2LnhtbFBLBQYAAAAABAAEAPUAAACGAwAAAAA=&#10;" filled="f" stroked="f">
                  <v:textbox style="mso-fit-shape-to-text:t" inset="0,0,0,0">
                    <w:txbxContent>
                      <w:p w:rsidR="00854465" w:rsidRDefault="0085446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225" o:spid="_x0000_s1248" style="position:absolute;left:12547;top:30099;width:6414;height:16827;visibility:visible;mso-wrap-style:square;v-text-anchor:top" coordsize="1010,2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hpUMMA&#10;AADcAAAADwAAAGRycy9kb3ducmV2LnhtbESPzW7CMBCE70i8g7VI3MAhB6ApBpVKRRzoAdoHWMVL&#10;EjVeB9v54e0xUiWOo5n5RrPZDaYWHTlfWVawmCcgiHOrKy4U/P58zdYgfEDWWFsmBXfysNuORxvM&#10;tO35TN0lFCJC2GeooAyhyaT0eUkG/dw2xNG7WmcwROkKqR32EW5qmSbJUhqsOC6U2NBnSfnfpTUK&#10;6MBvZ3v77rtTd+zJJftr2+6Vmk6Gj3cQgYbwCv+3j1pBmq7geSYeAb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2hpUMMAAADcAAAADwAAAAAAAAAAAAAAAACYAgAAZHJzL2Rv&#10;d25yZXYueG1sUEsFBgAAAAAEAAQA9QAAAIgDAAAAAA==&#10;" path="m909,l,,,2650r1010,e" filled="f" strokecolor="#903" strokeweight="31e-5mm">
                  <v:stroke dashstyle="1 1"/>
                  <v:path arrowok="t" o:connecttype="custom" o:connectlocs="577215,0;0,0;0,1682750;641350,1682750" o:connectangles="0,0,0,0"/>
                </v:shape>
                <v:line id="Line 226" o:spid="_x0000_s1249" style="position:absolute;flip:x y;visibility:visible;mso-wrap-style:square" from="18389,46640" to="18961,46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b9+8MAAADcAAAADwAAAGRycy9kb3ducmV2LnhtbERPXWvCMBR9H+w/hDvY20zX0SnVKGOw&#10;MYYgtgo+XpprW21uShJt9+/Ng7DHw/lerEbTiSs531pW8DpJQBBXVrdcK9iVXy8zED4ga+wsk4I/&#10;8rBaPj4sMNd24C1di1CLGMI+RwVNCH0upa8aMugntieO3NE6gyFCV0vtcIjhppNpkrxLgy3HhgZ7&#10;+myoOhcXo+D3UkqZ+Xr6lu11sfk+z06HZK3U89P4MQcRaAz/4rv7RytI07g2nolHQC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0W/fvDAAAA3AAAAA8AAAAAAAAAAAAA&#10;AAAAoQIAAGRycy9kb3ducmV2LnhtbFBLBQYAAAAABAAEAPkAAACRAwAAAAA=&#10;" strokecolor="#903" strokeweight="31e-5mm"/>
                <v:line id="Line 227" o:spid="_x0000_s1250" style="position:absolute;flip:x;visibility:visible;mso-wrap-style:square" from="18389,46926" to="18961,47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YycsUAAADcAAAADwAAAGRycy9kb3ducmV2LnhtbESP3WoCMRSE7wu+QziCN0WzbqnoahQp&#10;FSqIUH/w9rA57q5uTpYk6vr2TaHQy2FmvmFmi9bU4k7OV5YVDAcJCOLc6ooLBYf9qj8G4QOyxtoy&#10;KXiSh8W88zLDTNsHf9N9FwoRIewzVFCG0GRS+rwkg35gG+Lona0zGKJ0hdQOHxFuapkmyUgarDgu&#10;lNjQR0n5dXczCl5Pw9t6fAmb9y1+Hp2teLPlN6V63XY5BRGoDf/hv/aXVpCmE/g9E4+An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eYycsUAAADcAAAADwAAAAAAAAAA&#10;AAAAAAChAgAAZHJzL2Rvd25yZXYueG1sUEsFBgAAAAAEAAQA+QAAAJMDAAAAAA==&#10;" strokecolor="#903" strokeweight="31e-5mm"/>
                <v:rect id="Rectangle 228" o:spid="_x0000_s1251" style="position:absolute;left:8483;top:38087;width:3791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IUL74A&#10;AADcAAAADwAAAGRycy9kb3ducmV2LnhtbERPy4rCMBTdC/5DuMLsNLUDItUoIgiOzMbqB1ya2wcm&#10;NyWJtvP3ZjHg8nDe2/1ojXiRD51jBctFBoK4crrjRsH9dpqvQYSIrNE4JgV/FGC/m062WGg38JVe&#10;ZWxECuFQoII2xr6QMlQtWQwL1xMnrnbeYkzQN1J7HFK4NTLPspW02HFqaLGnY0vVo3xaBfJWnoZ1&#10;aXzmLnn9a37O15qcUl+z8bABEWmMH/G/+6wV5N9pfjqTjoDcv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1SFC++AAAA3AAAAA8AAAAAAAAAAAAAAAAAmAIAAGRycy9kb3ducmV2&#10;LnhtbFBLBQYAAAAABAAEAPUAAACDAwAAAAA=&#10;" filled="f" stroked="f">
                  <v:textbox style="mso-fit-shape-to-text:t" inset="0,0,0,0">
                    <w:txbxContent>
                      <w:p w:rsidR="00854465" w:rsidRDefault="0085446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229" o:spid="_x0000_s1252" style="position:absolute;visibility:visible;mso-wrap-style:square" from="32931,36442" to="33216,51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1IS8UAAADcAAAADwAAAGRycy9kb3ducmV2LnhtbESPzWsCMRTE70L/h/AK3jSrW1RWo5Ti&#10;Rw+9+AneHpvXzdLNy7qJuv3vm4LgcZiZ3zCzRWsrcaPGl44VDPoJCOLc6ZILBYf9qjcB4QOyxsox&#10;KfglD4v5S2eGmXZ33tJtFwoRIewzVGBCqDMpfW7Iou+7mjh6366xGKJsCqkbvEe4reQwSUbSYslx&#10;wWBNH4byn93VKtivN2/pcXzi5Ze5cmr9+VIdaqW6r+37FESgNjzDj/anVjBMB/B/Jh4BOf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d1IS8UAAADcAAAADwAAAAAAAAAA&#10;AAAAAAChAgAAZHJzL2Rvd25yZXYueG1sUEsFBgAAAAAEAAQA+QAAAJMDAAAAAA==&#10;" strokecolor="#903" strokeweight="31e-5mm">
                  <v:stroke dashstyle="1 1"/>
                </v:line>
                <v:line id="Line 230" o:spid="_x0000_s1253" style="position:absolute;flip:x y;visibility:visible;mso-wrap-style:square" from="32931,50850" to="33216,51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dczMYAAADcAAAADwAAAGRycy9kb3ducmV2LnhtbESPQWvCQBSE74L/YXmF3uqmCdoQXUUK&#10;LaUI0kTB4yP7mqTJvg3ZVdN/3xUKHoeZ+YZZbUbTiQsNrrGs4HkWgSAurW64UnAo3p5SEM4ja+ws&#10;k4JfcrBZTycrzLS98hddcl+JAGGXoYLa+z6T0pU1GXQz2xMH79sOBn2QQyX1gNcAN52Mo2ghDTYc&#10;Fmrs6bWmss3PRsHnuZBy7qqXZH7U+f69TX9O0U6px4dxuwThafT38H/7QyuIkxhuZ8IRkO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knXMzGAAAA3AAAAA8AAAAAAAAA&#10;AAAAAAAAoQIAAGRycy9kb3ducmV2LnhtbFBLBQYAAAAABAAEAPkAAACUAwAAAAA=&#10;" strokecolor="#903" strokeweight="31e-5mm"/>
                <v:line id="Line 231" o:spid="_x0000_s1254" style="position:absolute;flip:y;visibility:visible;mso-wrap-style:square" from="33216,50850" to="33502,51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eTRcQAAADcAAAADwAAAGRycy9kb3ducmV2LnhtbESPQWsCMRSE70L/Q3gFL6JZXRTZGqWU&#10;CgoiaCu9PjbP3bWblyWJuv57Iwgeh5n5hpktWlOLCzlfWVYwHCQgiHOrKy4U/P4s+1MQPiBrrC2T&#10;ght5WMzfOjPMtL3yji77UIgIYZ+hgjKEJpPS5yUZ9APbEEfvaJ3BEKUrpHZ4jXBTy1GSTKTBiuNC&#10;iQ19lZT/789GQe9veF5PT2Ez3uL3wdmKN1tOleq+t58fIAK14RV+tldawShN4XEmHgE5v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15NFxAAAANwAAAAPAAAAAAAAAAAA&#10;AAAAAKECAABkcnMvZG93bnJldi54bWxQSwUGAAAAAAQABAD5AAAAkgMAAAAA&#10;" strokecolor="#903" strokeweight="31e-5mm"/>
                <v:rect id="Rectangle 232" o:spid="_x0000_s1255" style="position:absolute;left:28867;top:39223;width:379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kSLMIA&#10;AADcAAAADwAAAGRycy9kb3ducmV2LnhtbESP3WoCMRSE7wXfIRzBO826liKrUUQQbOmNqw9w2Jz9&#10;weRkSaK7ffumUOjlMDPfMLvDaI14kQ+dYwWrZQaCuHK640bB/XZebECEiKzROCYF3xTgsJ9Odlho&#10;N/CVXmVsRIJwKFBBG2NfSBmqliyGpeuJk1c7bzEm6RupPQ4Jbo3Ms+xdWuw4LbTY06ml6lE+rQJ5&#10;K8/DpjQ+c595/WU+LteanFLz2Xjcgog0xv/wX/uiFeTrN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aRIswgAAANwAAAAPAAAAAAAAAAAAAAAAAJgCAABkcnMvZG93&#10;bnJldi54bWxQSwUGAAAAAAQABAD1AAAAhwMAAAAA&#10;" filled="f" stroked="f">
                  <v:textbox style="mso-fit-shape-to-text:t" inset="0,0,0,0">
                    <w:txbxContent>
                      <w:p w:rsidR="00854465" w:rsidRDefault="0085446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407C66" w:rsidRDefault="00407C66" w:rsidP="00407C66">
      <w:pPr>
        <w:widowControl w:val="0"/>
        <w:jc w:val="center"/>
        <w:rPr>
          <w:rFonts w:cs="Arial"/>
        </w:rPr>
      </w:pPr>
    </w:p>
    <w:bookmarkEnd w:id="11"/>
    <w:p w:rsidR="00407C66" w:rsidRDefault="00407C66" w:rsidP="00407C6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593661"/>
      <w:r>
        <w:lastRenderedPageBreak/>
        <w:t>Casos de Uso</w:t>
      </w:r>
      <w:bookmarkEnd w:id="13"/>
    </w:p>
    <w:p w:rsidR="00407C66" w:rsidRDefault="00407C66" w:rsidP="00407C66">
      <w:pPr>
        <w:pStyle w:val="Ttulo2"/>
      </w:pPr>
      <w:r>
        <w:rPr>
          <w:vanish/>
        </w:rPr>
        <w:t xml:space="preserve">UCS69 </w:t>
      </w:r>
      <w:bookmarkStart w:id="14" w:name="_Toc404593662"/>
      <w:r>
        <w:t>Incluir Procedimento Computacional</w:t>
      </w:r>
      <w:bookmarkEnd w:id="14"/>
      <w:r>
        <w:t> </w:t>
      </w:r>
    </w:p>
    <w:p w:rsidR="00407C66" w:rsidRDefault="00407C66" w:rsidP="00407C6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593663"/>
      <w:r>
        <w:t>Fluxo Básico</w:t>
      </w:r>
      <w:bookmarkEnd w:id="15"/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procedimento computacional.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</w:t>
      </w:r>
      <w:proofErr w:type="gramStart"/>
      <w:r>
        <w:t>)</w:t>
      </w:r>
      <w:proofErr w:type="gramEnd"/>
    </w:p>
    <w:p w:rsidR="00407C66" w:rsidRDefault="00407C66" w:rsidP="00407C6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593664"/>
      <w:r>
        <w:t>Fluxo alternativo – Inclusão de procedimento computacional já existente e homologado – Item 4.1.1.4.</w:t>
      </w:r>
      <w:bookmarkEnd w:id="16"/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Procedimento já existente e homologado.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</w:t>
      </w:r>
      <w:proofErr w:type="gramStart"/>
      <w:r>
        <w:t xml:space="preserve">  </w:t>
      </w:r>
      <w:proofErr w:type="gramEnd"/>
      <w:r>
        <w:t>MSG0028 ("Procedimento existente e homologado. Deseja incluir nova versão ?")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gera uma nova versão para o procedimento computacional.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4.1.1.4.</w:t>
      </w:r>
    </w:p>
    <w:p w:rsidR="00407C66" w:rsidRDefault="00407C66" w:rsidP="00407C6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129516762"/>
      <w:bookmarkStart w:id="18" w:name="_Toc404593665"/>
      <w:r>
        <w:t>Fluxo Alternativo: homologando um procedimento computacional -</w:t>
      </w:r>
      <w:proofErr w:type="gramStart"/>
      <w:r>
        <w:t xml:space="preserve">  </w:t>
      </w:r>
      <w:proofErr w:type="gramEnd"/>
      <w:r>
        <w:t>4.1.1.4.</w:t>
      </w:r>
      <w:bookmarkEnd w:id="17"/>
      <w:bookmarkEnd w:id="18"/>
    </w:p>
    <w:p w:rsidR="00407C66" w:rsidRDefault="00407C66" w:rsidP="00407C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homologação do procedimento computacional.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realiza o caso de uso homologar procedimento.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Retorna ao item 4.1.1.4.</w:t>
      </w:r>
    </w:p>
    <w:p w:rsidR="00407C66" w:rsidRDefault="00407C66" w:rsidP="00407C6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593666"/>
      <w:r>
        <w:t>Exceções</w:t>
      </w:r>
      <w:bookmarkEnd w:id="19"/>
    </w:p>
    <w:p w:rsidR="00407C66" w:rsidRDefault="00407C66" w:rsidP="00407C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incluir um procedimento que já existe e não esteja anulado. O sistema exibe a mensagem MSG0059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homologar procedimento informando o Responsável. O sistema exibe a mensagem</w:t>
      </w:r>
      <w:proofErr w:type="gramStart"/>
      <w:r>
        <w:t xml:space="preserve">  </w:t>
      </w:r>
      <w:proofErr w:type="gramEnd"/>
      <w:r>
        <w:t>MSG0024 ("Para homologar este procedimento, o Responsável não deve estar associado.").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incluir um procedimento sem que o ator seja cadastrador </w:t>
      </w:r>
      <w:proofErr w:type="spellStart"/>
      <w:r>
        <w:t>master</w:t>
      </w:r>
      <w:proofErr w:type="spellEnd"/>
      <w:r>
        <w:t xml:space="preserve"> ou seu substituto. O sistema exibe a mensagem MSG0107 ("Acesso negado."</w:t>
      </w:r>
      <w:proofErr w:type="gramStart"/>
      <w:r>
        <w:t>)</w:t>
      </w:r>
      <w:proofErr w:type="gramEnd"/>
    </w:p>
    <w:p w:rsidR="00407C66" w:rsidRDefault="00407C66" w:rsidP="00407C66">
      <w:pPr>
        <w:pStyle w:val="Recuodecorpodetexto"/>
      </w:pPr>
    </w:p>
    <w:p w:rsidR="00407C66" w:rsidRDefault="00407C66" w:rsidP="00407C66">
      <w:pPr>
        <w:pStyle w:val="Ttulo2"/>
      </w:pPr>
      <w:r>
        <w:rPr>
          <w:vanish/>
        </w:rPr>
        <w:t xml:space="preserve">UCS70 </w:t>
      </w:r>
      <w:bookmarkStart w:id="20" w:name="_Toc404593667"/>
      <w:r>
        <w:t>Alterar Procedimento Computacional</w:t>
      </w:r>
      <w:bookmarkEnd w:id="20"/>
      <w:r>
        <w:t> </w:t>
      </w:r>
    </w:p>
    <w:p w:rsidR="00407C66" w:rsidRDefault="00407C66" w:rsidP="00407C6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4593668"/>
      <w:r>
        <w:lastRenderedPageBreak/>
        <w:t>Fluxo Básico</w:t>
      </w:r>
      <w:bookmarkEnd w:id="21"/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procedimento computacional.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procedimento computacional.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se a versão do procedimento está com a situação </w:t>
      </w:r>
      <w:proofErr w:type="gramStart"/>
      <w:r>
        <w:t>1</w:t>
      </w:r>
      <w:proofErr w:type="gramEnd"/>
      <w:r>
        <w:t xml:space="preserve"> ou 2 (vide anexo 5.2). 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407C66" w:rsidRDefault="00407C66" w:rsidP="00407C66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126640500"/>
      <w:bookmarkStart w:id="23" w:name="_Toc404593669"/>
      <w:r>
        <w:t xml:space="preserve">Fluxo Alternativo – situação da versão igual a </w:t>
      </w:r>
      <w:proofErr w:type="gramStart"/>
      <w:r>
        <w:t>3</w:t>
      </w:r>
      <w:proofErr w:type="gramEnd"/>
      <w:r>
        <w:t xml:space="preserve"> ou 4 – item 4.2.1.</w:t>
      </w:r>
      <w:bookmarkEnd w:id="22"/>
      <w:r>
        <w:t>4</w:t>
      </w:r>
      <w:bookmarkEnd w:id="23"/>
    </w:p>
    <w:p w:rsidR="00407C66" w:rsidRDefault="00407C66" w:rsidP="00407C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não existe nenhuma versão para o procedimento computacional do agrupamento com situação </w:t>
      </w:r>
      <w:proofErr w:type="gramStart"/>
      <w:r>
        <w:t>1</w:t>
      </w:r>
      <w:proofErr w:type="gramEnd"/>
      <w:r>
        <w:t xml:space="preserve"> ou 2 (vide anexo 5.2).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 mensagem MSG0028 ("Procedimento existente e homologado. Deseja incluir nova </w:t>
      </w:r>
      <w:proofErr w:type="gramStart"/>
      <w:r>
        <w:t>versão ?</w:t>
      </w:r>
      <w:proofErr w:type="gramEnd"/>
      <w:r>
        <w:t>").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cria uma nova versão com todos os dados alterados da versão alterada, mantendo os dados desta versão intacta. Ou seja, a versão antiga, que estava sofrendo alteração não é efetivamente alterada, os dados são utilizados para criar uma nova versão.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Retorna ao item 4.2.1.5.</w:t>
      </w:r>
    </w:p>
    <w:p w:rsidR="00407C66" w:rsidRDefault="00407C66" w:rsidP="00407C6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4" w:name="_Toc404593670"/>
      <w:r>
        <w:t xml:space="preserve">Fluxo </w:t>
      </w:r>
      <w:proofErr w:type="gramStart"/>
      <w:r>
        <w:t>alternativo – Alteração</w:t>
      </w:r>
      <w:proofErr w:type="gramEnd"/>
      <w:r>
        <w:t xml:space="preserve"> do procedimento computacional homologando o mesmo – item 4.2.1.5</w:t>
      </w:r>
      <w:bookmarkEnd w:id="24"/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homologação do procedimento computacional, realizando o caso de uso “Homologar Procedimento”.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4.2.1.5</w:t>
      </w:r>
    </w:p>
    <w:p w:rsidR="00407C66" w:rsidRDefault="00407C66" w:rsidP="00407C6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5" w:name="_Toc404593671"/>
      <w:r>
        <w:t>Fluxo alternativo – Enviar e-mail após liberar procedimento computacional para homologação – item 4.2.1.5</w:t>
      </w:r>
      <w:bookmarkEnd w:id="25"/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envia uma mensagem, por correio eletrônico, para o </w:t>
      </w:r>
      <w:proofErr w:type="spellStart"/>
      <w:r>
        <w:t>homologador</w:t>
      </w:r>
      <w:proofErr w:type="spellEnd"/>
      <w:r>
        <w:t xml:space="preserve"> do procedimento computacional, avisando-o da nova responsabilidade, realizando o caso de uso “Enviar e-mail”.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4.2.1.5</w:t>
      </w:r>
    </w:p>
    <w:p w:rsidR="00407C66" w:rsidRDefault="00407C66" w:rsidP="00407C6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6" w:name="_Toc404593672"/>
      <w:r>
        <w:t>Fluxo alternativo – Enviar e-mail após informar novo responsável – item 4.2.1.5</w:t>
      </w:r>
      <w:bookmarkEnd w:id="26"/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envia uma mensagem, por correio eletrônico, para o novo responsável do procedimento computacional, avisando-o da nova responsabilidade, realizando o caso de </w:t>
      </w:r>
      <w:r>
        <w:lastRenderedPageBreak/>
        <w:t>uso “Enviar e-mail”.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4.2.1.5</w:t>
      </w:r>
    </w:p>
    <w:p w:rsidR="00407C66" w:rsidRDefault="00407C66" w:rsidP="00407C6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7" w:name="_Toc404593673"/>
      <w:r>
        <w:t>Exceções</w:t>
      </w:r>
      <w:bookmarkEnd w:id="27"/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Tentativa de alterar um procedimento já homologado. O sistema exibe a mensagem MSG0014 ("&lt;</w:t>
      </w:r>
      <w:proofErr w:type="spellStart"/>
      <w:r>
        <w:rPr>
          <w:strike/>
          <w:highlight w:val="yellow"/>
        </w:rPr>
        <w:t>nome_do_conceito</w:t>
      </w:r>
      <w:proofErr w:type="spellEnd"/>
      <w:r>
        <w:rPr>
          <w:strike/>
          <w:highlight w:val="yellow"/>
        </w:rPr>
        <w:t xml:space="preserve">&gt; já </w:t>
      </w:r>
      <w:proofErr w:type="gramStart"/>
      <w:r>
        <w:rPr>
          <w:strike/>
          <w:highlight w:val="yellow"/>
        </w:rPr>
        <w:t>homologado(</w:t>
      </w:r>
      <w:proofErr w:type="gramEnd"/>
      <w:r>
        <w:rPr>
          <w:strike/>
          <w:highlight w:val="yellow"/>
        </w:rPr>
        <w:t>a).")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homologar procedimento informando o Responsável. O sistema exibe a mensagem MSG0024 ("Para homologar este procedimento, o Responsável não deve estar associado.").</w:t>
      </w:r>
    </w:p>
    <w:p w:rsidR="00407C66" w:rsidRDefault="00407C66" w:rsidP="00407C66">
      <w:pPr>
        <w:pStyle w:val="Ttulo4"/>
        <w:numPr>
          <w:ilvl w:val="0"/>
          <w:numId w:val="0"/>
        </w:numPr>
        <w:ind w:left="2160" w:hanging="1080"/>
      </w:pP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alterar um procedimento sem que o ator seja do tipo cadastrador </w:t>
      </w:r>
      <w:proofErr w:type="spellStart"/>
      <w:r>
        <w:t>master</w:t>
      </w:r>
      <w:proofErr w:type="spellEnd"/>
      <w:r>
        <w:t xml:space="preserve"> ou seu substituto. O sistema exibe a mensagem MSG0107 ("Acesso negado.").</w:t>
      </w:r>
    </w:p>
    <w:p w:rsidR="00407C66" w:rsidRDefault="00407C66" w:rsidP="00407C66">
      <w:pPr>
        <w:pStyle w:val="Recuodecorpodetexto2"/>
      </w:pPr>
    </w:p>
    <w:p w:rsidR="00407C66" w:rsidRDefault="00407C66" w:rsidP="00407C66">
      <w:pPr>
        <w:pStyle w:val="Ttulo2"/>
      </w:pPr>
      <w:r>
        <w:rPr>
          <w:vanish/>
        </w:rPr>
        <w:t xml:space="preserve">UCS97 </w:t>
      </w:r>
      <w:bookmarkStart w:id="28" w:name="_Toc404593674"/>
      <w:r>
        <w:t>Elaborar Texto Procedimento Computacional</w:t>
      </w:r>
      <w:bookmarkEnd w:id="28"/>
      <w:r>
        <w:t> </w:t>
      </w:r>
    </w:p>
    <w:p w:rsidR="00407C66" w:rsidRDefault="00407C66" w:rsidP="00407C66">
      <w:pPr>
        <w:pStyle w:val="Ttulo3"/>
        <w:keepNext w:val="0"/>
        <w:widowControl w:val="0"/>
        <w:spacing w:before="120" w:line="240" w:lineRule="auto"/>
        <w:ind w:left="1620" w:hanging="900"/>
      </w:pPr>
      <w:bookmarkStart w:id="29" w:name="_Toc129516655"/>
      <w:bookmarkStart w:id="30" w:name="_Toc404593675"/>
      <w:r>
        <w:t>Fluxo Básico</w:t>
      </w:r>
      <w:bookmarkEnd w:id="29"/>
      <w:bookmarkEnd w:id="30"/>
    </w:p>
    <w:p w:rsidR="00407C66" w:rsidRDefault="00407C66" w:rsidP="00407C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Procedimento Computacional.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se a versão do procedimento está com a situação </w:t>
      </w:r>
      <w:proofErr w:type="gramStart"/>
      <w:r>
        <w:t>1</w:t>
      </w:r>
      <w:proofErr w:type="gramEnd"/>
      <w:r>
        <w:t xml:space="preserve"> ou 2 (vide anexo 5.2).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MSG0051 ("Alteração efetuada com sucesso!"</w:t>
      </w:r>
      <w:proofErr w:type="gramStart"/>
      <w:r>
        <w:t>)</w:t>
      </w:r>
      <w:proofErr w:type="gramEnd"/>
    </w:p>
    <w:p w:rsidR="00407C66" w:rsidRDefault="00407C66" w:rsidP="00407C66">
      <w:pPr>
        <w:pStyle w:val="Ttulo3"/>
        <w:keepNext w:val="0"/>
        <w:widowControl w:val="0"/>
        <w:spacing w:before="120" w:line="240" w:lineRule="auto"/>
        <w:ind w:left="1620" w:hanging="900"/>
      </w:pPr>
      <w:bookmarkStart w:id="31" w:name="_Toc129516656"/>
      <w:bookmarkStart w:id="32" w:name="_Toc404593676"/>
      <w:r>
        <w:t xml:space="preserve">Fluxo Alternativo – situação da versão igual a </w:t>
      </w:r>
      <w:proofErr w:type="gramStart"/>
      <w:r>
        <w:t>3</w:t>
      </w:r>
      <w:proofErr w:type="gramEnd"/>
      <w:r>
        <w:t xml:space="preserve"> ou 4 – item 4.3.1.3</w:t>
      </w:r>
      <w:bookmarkEnd w:id="31"/>
      <w:bookmarkEnd w:id="32"/>
    </w:p>
    <w:p w:rsidR="00407C66" w:rsidRDefault="00407C66" w:rsidP="00407C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não existe nenhuma versão para o procedimento computacional do agrupamento com situação </w:t>
      </w:r>
      <w:proofErr w:type="gramStart"/>
      <w:r>
        <w:t>1</w:t>
      </w:r>
      <w:proofErr w:type="gramEnd"/>
      <w:r>
        <w:t xml:space="preserve"> ou 2 (vide anexo 5.2).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 mensagem MSG0028 ("Procedimento existente e homologado. Deseja incluir nova </w:t>
      </w:r>
      <w:proofErr w:type="gramStart"/>
      <w:r>
        <w:t>versão ?</w:t>
      </w:r>
      <w:proofErr w:type="gramEnd"/>
      <w:r>
        <w:t>").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cria uma nova versão com todos os dados alterados da versão alterada, mantendo os dados desta versão intacta. Ou seja, a versão antiga, que estava sofrendo alteração não é efetivamente alterada, os dados são utilizados para criar uma nova versão.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Retorna ao item 4.3.1.4.</w:t>
      </w:r>
    </w:p>
    <w:p w:rsidR="00407C66" w:rsidRDefault="00407C66" w:rsidP="00407C66">
      <w:pPr>
        <w:pStyle w:val="Ttulo3"/>
        <w:keepNext w:val="0"/>
        <w:widowControl w:val="0"/>
        <w:spacing w:before="120" w:line="240" w:lineRule="auto"/>
        <w:ind w:left="1620" w:hanging="900"/>
      </w:pPr>
      <w:bookmarkStart w:id="33" w:name="_Toc129516657"/>
      <w:bookmarkStart w:id="34" w:name="_Toc404593677"/>
      <w:r>
        <w:t>Exceções</w:t>
      </w:r>
      <w:bookmarkEnd w:id="33"/>
      <w:bookmarkEnd w:id="34"/>
    </w:p>
    <w:p w:rsidR="00407C66" w:rsidRDefault="00407C66" w:rsidP="00407C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criar uma nova versão com base em outra sendo que já existe versão com situação </w:t>
      </w:r>
      <w:proofErr w:type="gramStart"/>
      <w:r>
        <w:t>1</w:t>
      </w:r>
      <w:proofErr w:type="gramEnd"/>
      <w:r>
        <w:t xml:space="preserve"> ou 2. O sistema exibe a mensagem MSG0289 ("Já existe versão deste procedimento em elaboração ou em processo de homologação.").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Tentativa de elaborar texto sem que o ator seja o responsável pelo procedimento computacional do agrupamento. O sistema exibe a mensagem MSG0107 ("Acesso negado.").</w:t>
      </w:r>
    </w:p>
    <w:p w:rsidR="00407C66" w:rsidRDefault="00407C66" w:rsidP="00407C66">
      <w:pPr>
        <w:pStyle w:val="Ttulo4"/>
        <w:numPr>
          <w:ilvl w:val="0"/>
          <w:numId w:val="0"/>
        </w:numPr>
        <w:ind w:left="1080"/>
      </w:pPr>
    </w:p>
    <w:p w:rsidR="00407C66" w:rsidRDefault="00407C66" w:rsidP="00407C66">
      <w:pPr>
        <w:pStyle w:val="Recuodecorpodetexto2"/>
      </w:pPr>
    </w:p>
    <w:p w:rsidR="00407C66" w:rsidRDefault="00407C66" w:rsidP="00407C66">
      <w:pPr>
        <w:pStyle w:val="Recuodecorpodetexto2"/>
      </w:pPr>
    </w:p>
    <w:p w:rsidR="00407C66" w:rsidRDefault="00407C66" w:rsidP="00407C66">
      <w:pPr>
        <w:pStyle w:val="Ttulo2"/>
      </w:pPr>
      <w:r>
        <w:rPr>
          <w:vanish/>
          <w:color w:val="0000FF"/>
        </w:rPr>
        <w:t xml:space="preserve">UCS71 </w:t>
      </w:r>
      <w:bookmarkStart w:id="35" w:name="_Toc404593678"/>
      <w:r>
        <w:t>Excluir Procedimento Computacional</w:t>
      </w:r>
      <w:bookmarkEnd w:id="35"/>
      <w:r>
        <w:t> </w:t>
      </w:r>
    </w:p>
    <w:p w:rsidR="00407C66" w:rsidRDefault="00407C66" w:rsidP="00407C6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6" w:name="_Toc404593679"/>
      <w:r>
        <w:t>Fluxo Básico</w:t>
      </w:r>
      <w:bookmarkEnd w:id="36"/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procedimento computacional.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MSG0052 ("Exclusão efetuada com sucesso!"</w:t>
      </w:r>
      <w:proofErr w:type="gramStart"/>
      <w:r>
        <w:t>)</w:t>
      </w:r>
      <w:proofErr w:type="gramEnd"/>
    </w:p>
    <w:p w:rsidR="00407C66" w:rsidRDefault="00407C66" w:rsidP="00407C6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7" w:name="_Toc404593680"/>
      <w:r>
        <w:t>Exceções</w:t>
      </w:r>
      <w:bookmarkEnd w:id="37"/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excluir um procedimento já homologado. O sistema exibe a mensagem MSG0014 ("&lt;</w:t>
      </w:r>
      <w:proofErr w:type="spellStart"/>
      <w:r>
        <w:t>nome_do_conceito</w:t>
      </w:r>
      <w:proofErr w:type="spellEnd"/>
      <w:r>
        <w:t xml:space="preserve">&gt; já </w:t>
      </w:r>
      <w:proofErr w:type="gramStart"/>
      <w:r>
        <w:t>homologado(</w:t>
      </w:r>
      <w:proofErr w:type="gramEnd"/>
      <w:r>
        <w:t>a).")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excluir um procedimento sem que o ator não seja do tipo cadastrador </w:t>
      </w:r>
      <w:proofErr w:type="spellStart"/>
      <w:r>
        <w:t>master</w:t>
      </w:r>
      <w:proofErr w:type="spellEnd"/>
      <w:r>
        <w:t xml:space="preserve"> ou seu substituto. O sistema exibe a mensagem MSG0107 ("Acesso negado."</w:t>
      </w:r>
      <w:proofErr w:type="gramStart"/>
      <w:r>
        <w:t>)</w:t>
      </w:r>
      <w:proofErr w:type="gramEnd"/>
    </w:p>
    <w:p w:rsidR="00407C66" w:rsidRDefault="00407C66" w:rsidP="00407C66">
      <w:pPr>
        <w:pStyle w:val="Recuodecorpodetexto2"/>
      </w:pPr>
    </w:p>
    <w:p w:rsidR="00407C66" w:rsidRDefault="00407C66" w:rsidP="00407C66">
      <w:pPr>
        <w:pStyle w:val="Ttulo2"/>
      </w:pPr>
      <w:r>
        <w:rPr>
          <w:vanish/>
          <w:color w:val="0000FF"/>
        </w:rPr>
        <w:t xml:space="preserve">UCS72 </w:t>
      </w:r>
      <w:bookmarkStart w:id="38" w:name="_Toc404593681"/>
      <w:r>
        <w:t>Anular Procedimento Computacional</w:t>
      </w:r>
      <w:bookmarkEnd w:id="38"/>
      <w:r>
        <w:t> </w:t>
      </w:r>
    </w:p>
    <w:p w:rsidR="00407C66" w:rsidRDefault="00407C66" w:rsidP="00407C6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9" w:name="_Toc404593682"/>
      <w:r>
        <w:t>Fluxo Básico</w:t>
      </w:r>
      <w:bookmarkEnd w:id="39"/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procedimento computacional.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MSG0007 ("Anulação efetuada com sucesso!"</w:t>
      </w:r>
      <w:proofErr w:type="gramStart"/>
      <w:r>
        <w:t>)</w:t>
      </w:r>
      <w:proofErr w:type="gramEnd"/>
    </w:p>
    <w:p w:rsidR="00407C66" w:rsidRDefault="00407C66" w:rsidP="00407C6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trike/>
          <w:highlight w:val="green"/>
        </w:rPr>
      </w:pPr>
      <w:bookmarkStart w:id="40" w:name="_Toc404593683"/>
      <w:r>
        <w:rPr>
          <w:strike/>
          <w:highlight w:val="green"/>
        </w:rPr>
        <w:t>Fluxo Alternativo – item 4.4.1.3 – Registro anulado</w:t>
      </w:r>
      <w:bookmarkEnd w:id="40"/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highlight w:val="green"/>
        </w:rPr>
      </w:pPr>
      <w:r>
        <w:rPr>
          <w:strike/>
          <w:highlight w:val="green"/>
        </w:rPr>
        <w:t>O sistema verifica que o registro está anulado.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highlight w:val="green"/>
        </w:rPr>
      </w:pPr>
      <w:r>
        <w:rPr>
          <w:strike/>
          <w:highlight w:val="green"/>
        </w:rPr>
        <w:t>O sistema reativa o registro e exibe a mensagem MSG0019 ("Reativação efetuada com sucesso!"</w:t>
      </w:r>
      <w:proofErr w:type="gramStart"/>
      <w:r>
        <w:rPr>
          <w:strike/>
          <w:highlight w:val="green"/>
        </w:rPr>
        <w:t>)</w:t>
      </w:r>
      <w:proofErr w:type="gramEnd"/>
    </w:p>
    <w:p w:rsidR="00407C66" w:rsidRDefault="00407C66" w:rsidP="00407C6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1" w:name="_Toc404593684"/>
      <w:r>
        <w:t>Exceções</w:t>
      </w:r>
      <w:bookmarkEnd w:id="41"/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anular uma versão de procedimento computacional homologada sem que exista outra versão homologada para substituí-la. O sistema exibe a mensagem MSG0285 ("Não existe outra versão </w:t>
      </w:r>
      <w:r>
        <w:lastRenderedPageBreak/>
        <w:t>homologada deste procedimento computacional para realizar a substituição.").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anular um procedimento não homologado. O sistema exibe a mensagem MSG0023 ("&lt;</w:t>
      </w:r>
      <w:proofErr w:type="spellStart"/>
      <w:r>
        <w:t>nome_do_conceito</w:t>
      </w:r>
      <w:proofErr w:type="spellEnd"/>
      <w:r>
        <w:t>&gt; não homologado."</w:t>
      </w:r>
      <w:proofErr w:type="gramStart"/>
      <w:r>
        <w:t>)</w:t>
      </w:r>
      <w:proofErr w:type="gramEnd"/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anular um procedimento sem que o ator não seja do tipo cadastrador </w:t>
      </w:r>
      <w:proofErr w:type="spellStart"/>
      <w:r>
        <w:t>master</w:t>
      </w:r>
      <w:proofErr w:type="spellEnd"/>
      <w:r>
        <w:t xml:space="preserve"> ou seu substituto. O sistema exibe a mensagem MSG0107 ("Acesso negado.").</w:t>
      </w:r>
    </w:p>
    <w:p w:rsidR="00407C66" w:rsidRDefault="00407C66" w:rsidP="00407C66">
      <w:pPr>
        <w:pStyle w:val="Ttulo4"/>
        <w:numPr>
          <w:ilvl w:val="0"/>
          <w:numId w:val="0"/>
        </w:numPr>
        <w:ind w:left="1080"/>
      </w:pPr>
    </w:p>
    <w:p w:rsidR="00407C66" w:rsidRDefault="00407C66" w:rsidP="00407C66">
      <w:pPr>
        <w:pStyle w:val="Ttulo2"/>
      </w:pPr>
      <w:r>
        <w:rPr>
          <w:vanish/>
        </w:rPr>
        <w:t xml:space="preserve">UCS74 </w:t>
      </w:r>
      <w:bookmarkStart w:id="42" w:name="_Toc404593685"/>
      <w:r>
        <w:t>Listar Procedimento Computacional</w:t>
      </w:r>
      <w:bookmarkEnd w:id="42"/>
      <w:r>
        <w:t> </w:t>
      </w:r>
    </w:p>
    <w:p w:rsidR="00407C66" w:rsidRDefault="00407C66" w:rsidP="00407C6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3" w:name="_Toc404593686"/>
      <w:r>
        <w:t>Fluxo Básico</w:t>
      </w:r>
      <w:bookmarkEnd w:id="43"/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procedimento computacional.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bookmarkStart w:id="44" w:name="_Toc90955011"/>
      <w:r>
        <w:t xml:space="preserve">O sistema exibe os filtros de pesquisa. 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 Ver item 5.1 do anexo.</w:t>
      </w:r>
    </w:p>
    <w:p w:rsidR="00407C66" w:rsidRDefault="00407C66" w:rsidP="00407C66">
      <w:pPr>
        <w:pStyle w:val="Ttulo4"/>
        <w:numPr>
          <w:ilvl w:val="0"/>
          <w:numId w:val="0"/>
        </w:numPr>
        <w:ind w:left="2160" w:hanging="1080"/>
      </w:pPr>
    </w:p>
    <w:p w:rsidR="00407C66" w:rsidRDefault="00407C66" w:rsidP="00407C66">
      <w:pPr>
        <w:pStyle w:val="Ttulo2"/>
      </w:pPr>
      <w:r>
        <w:rPr>
          <w:vanish/>
        </w:rPr>
        <w:t xml:space="preserve">UCS77 </w:t>
      </w:r>
      <w:bookmarkStart w:id="45" w:name="_Toc404593687"/>
      <w:r>
        <w:t>Homologar Procedimento</w:t>
      </w:r>
      <w:bookmarkEnd w:id="45"/>
      <w:r>
        <w:t> 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caso de uso “</w:t>
      </w:r>
      <w:r>
        <w:rPr>
          <w:szCs w:val="20"/>
        </w:rPr>
        <w:t xml:space="preserve">UC 019 - </w:t>
      </w:r>
      <w:r>
        <w:t>Homologar Procedimentos”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envia uma mensagem eletrônica para todos os usuários do tipo “Cadastradores Centrais”, informando que está disponível nova versão de uma funcionalidade, ou mesmo uma nova funcionalidade, realizando o caso de uso “Enviar e-mail”.</w:t>
      </w:r>
    </w:p>
    <w:p w:rsidR="00407C66" w:rsidRDefault="00407C66" w:rsidP="00407C6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6" w:name="_Toc404593688"/>
      <w:r>
        <w:t>Exceções</w:t>
      </w:r>
      <w:bookmarkEnd w:id="46"/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homologar procedimento sem que o ator seja do tipo cadastrador </w:t>
      </w:r>
      <w:proofErr w:type="spellStart"/>
      <w:r>
        <w:t>master</w:t>
      </w:r>
      <w:proofErr w:type="spellEnd"/>
      <w:r>
        <w:t xml:space="preserve"> ou seu substituto. O sistema exibe a mensagem MSG0107 ("Acesso negado."</w:t>
      </w:r>
      <w:proofErr w:type="gramStart"/>
      <w:r>
        <w:t>)</w:t>
      </w:r>
      <w:proofErr w:type="gramEnd"/>
    </w:p>
    <w:p w:rsidR="00407C66" w:rsidRDefault="00407C66" w:rsidP="00407C66">
      <w:pPr>
        <w:pStyle w:val="Ttulo4"/>
        <w:numPr>
          <w:ilvl w:val="0"/>
          <w:numId w:val="0"/>
        </w:numPr>
        <w:ind w:left="1080"/>
      </w:pPr>
    </w:p>
    <w:p w:rsidR="00407C66" w:rsidRDefault="00407C66" w:rsidP="00407C66">
      <w:pPr>
        <w:pStyle w:val="Ttulo2"/>
      </w:pPr>
      <w:r>
        <w:rPr>
          <w:vanish/>
        </w:rPr>
        <w:t xml:space="preserve">UCS80 </w:t>
      </w:r>
      <w:bookmarkStart w:id="47" w:name="_Toc404593689"/>
      <w:r>
        <w:t>Retornar Procedimento para Edição</w:t>
      </w:r>
      <w:bookmarkEnd w:id="47"/>
      <w:r>
        <w:t> </w:t>
      </w:r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caso de uso “UC 023 - Retornar Procedimento para Edição”</w:t>
      </w:r>
    </w:p>
    <w:p w:rsidR="00407C66" w:rsidRDefault="00407C66" w:rsidP="00407C6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8" w:name="_Toc404593690"/>
      <w:r>
        <w:t>Exceções</w:t>
      </w:r>
      <w:bookmarkEnd w:id="48"/>
    </w:p>
    <w:p w:rsidR="00407C66" w:rsidRDefault="00407C66" w:rsidP="00407C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retornar texto para edição de um </w:t>
      </w:r>
      <w:r>
        <w:lastRenderedPageBreak/>
        <w:t xml:space="preserve">procedimento sem que o ator seja do tipo cadastrador </w:t>
      </w:r>
      <w:proofErr w:type="spellStart"/>
      <w:r>
        <w:t>master</w:t>
      </w:r>
      <w:proofErr w:type="spellEnd"/>
      <w:r>
        <w:t xml:space="preserve"> ou seu substituto. O sistema exibe a mensagem MSG0107 ("Acesso negado."</w:t>
      </w:r>
      <w:proofErr w:type="gramStart"/>
      <w:r>
        <w:t>)</w:t>
      </w:r>
      <w:proofErr w:type="gramEnd"/>
    </w:p>
    <w:p w:rsidR="00407C66" w:rsidRDefault="00407C66" w:rsidP="00407C66">
      <w:pPr>
        <w:pStyle w:val="Ttulo4"/>
        <w:numPr>
          <w:ilvl w:val="0"/>
          <w:numId w:val="0"/>
        </w:numPr>
        <w:ind w:left="1080"/>
      </w:pPr>
    </w:p>
    <w:p w:rsidR="00407C66" w:rsidRDefault="00407C66" w:rsidP="00407C66">
      <w:pPr>
        <w:pStyle w:val="Ttulo4"/>
        <w:numPr>
          <w:ilvl w:val="0"/>
          <w:numId w:val="0"/>
        </w:numPr>
        <w:ind w:left="1080"/>
      </w:pPr>
    </w:p>
    <w:p w:rsidR="00854465" w:rsidRDefault="0085446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49" w:name="_Toc91234987"/>
      <w:bookmarkStart w:id="50" w:name="_Toc91236521"/>
      <w:bookmarkStart w:id="51" w:name="_Toc77584298"/>
      <w:bookmarkEnd w:id="44"/>
      <w:r>
        <w:br w:type="page"/>
      </w:r>
    </w:p>
    <w:p w:rsidR="00407C66" w:rsidRDefault="00407C66" w:rsidP="00407C6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52" w:name="_Toc404593691"/>
      <w:r>
        <w:lastRenderedPageBreak/>
        <w:t>Anexos</w:t>
      </w:r>
      <w:bookmarkEnd w:id="49"/>
      <w:bookmarkEnd w:id="50"/>
      <w:bookmarkEnd w:id="52"/>
    </w:p>
    <w:p w:rsidR="00407C66" w:rsidRDefault="00407C66" w:rsidP="00407C66"/>
    <w:p w:rsidR="00407C66" w:rsidRDefault="00407C66" w:rsidP="00407C6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3" w:name="_Toc115061509"/>
      <w:bookmarkStart w:id="54" w:name="_Toc115063463"/>
      <w:bookmarkStart w:id="55" w:name="_Toc404593692"/>
      <w:bookmarkEnd w:id="51"/>
      <w:r>
        <w:t xml:space="preserve">Listagem de procedimentos </w:t>
      </w:r>
      <w:bookmarkEnd w:id="53"/>
      <w:r>
        <w:t>computacionais</w:t>
      </w:r>
      <w:bookmarkEnd w:id="54"/>
      <w:bookmarkEnd w:id="55"/>
    </w:p>
    <w:p w:rsidR="00407C66" w:rsidRDefault="00407C66" w:rsidP="00407C66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Se o ator for do tipo </w:t>
      </w:r>
      <w:proofErr w:type="spellStart"/>
      <w:r>
        <w:rPr>
          <w:rFonts w:cs="Arial"/>
        </w:rPr>
        <w:t>master</w:t>
      </w:r>
      <w:proofErr w:type="spellEnd"/>
      <w:r>
        <w:rPr>
          <w:rFonts w:cs="Arial"/>
        </w:rPr>
        <w:t xml:space="preserve"> ou seu substituto, poderão ser listados todos os procedimentos computacionais que estes estão acessando. Se não, aparecerão apenas os procedimentos computacionais que por ventura o ator seja o responsável.</w:t>
      </w:r>
    </w:p>
    <w:p w:rsidR="00407C66" w:rsidRDefault="00407C66" w:rsidP="00407C66">
      <w:pPr>
        <w:ind w:left="1418"/>
      </w:pPr>
    </w:p>
    <w:p w:rsidR="00407C66" w:rsidRDefault="00407C66" w:rsidP="00407C6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6" w:name="_Toc127087814"/>
      <w:bookmarkStart w:id="57" w:name="_Toc404593693"/>
      <w:r>
        <w:t>Situação da versão</w:t>
      </w:r>
      <w:bookmarkEnd w:id="56"/>
      <w:bookmarkEnd w:id="57"/>
    </w:p>
    <w:p w:rsidR="00407C66" w:rsidRDefault="00407C66" w:rsidP="00407C66">
      <w:pPr>
        <w:pStyle w:val="Recuodecorpodetexto2"/>
        <w:rPr>
          <w:sz w:val="24"/>
        </w:rPr>
      </w:pPr>
      <w:r>
        <w:rPr>
          <w:sz w:val="24"/>
        </w:rPr>
        <w:t>1 - Em elaboração;</w:t>
      </w:r>
    </w:p>
    <w:p w:rsidR="00407C66" w:rsidRDefault="00407C66" w:rsidP="00407C66">
      <w:pPr>
        <w:pStyle w:val="Recuodecorpodetexto2"/>
        <w:rPr>
          <w:sz w:val="24"/>
        </w:rPr>
      </w:pPr>
      <w:r>
        <w:rPr>
          <w:sz w:val="24"/>
        </w:rPr>
        <w:t>2 - Em homologação;</w:t>
      </w:r>
    </w:p>
    <w:p w:rsidR="00407C66" w:rsidRDefault="00407C66" w:rsidP="00407C66">
      <w:pPr>
        <w:pStyle w:val="Recuodecorpodetexto2"/>
        <w:rPr>
          <w:sz w:val="24"/>
        </w:rPr>
      </w:pPr>
      <w:r>
        <w:rPr>
          <w:sz w:val="24"/>
        </w:rPr>
        <w:t>3 - Homologado;</w:t>
      </w:r>
    </w:p>
    <w:p w:rsidR="00407C66" w:rsidRDefault="00407C66" w:rsidP="00407C66">
      <w:pPr>
        <w:pStyle w:val="Recuodecorpodetexto2"/>
        <w:rPr>
          <w:sz w:val="24"/>
        </w:rPr>
      </w:pPr>
      <w:r>
        <w:rPr>
          <w:sz w:val="24"/>
        </w:rPr>
        <w:t>4 - Anulado.</w:t>
      </w:r>
    </w:p>
    <w:p w:rsidR="00407C66" w:rsidRDefault="00407C66" w:rsidP="00407C66">
      <w:pPr>
        <w:widowControl w:val="0"/>
        <w:ind w:left="540"/>
        <w:rPr>
          <w:rFonts w:cs="Arial"/>
        </w:rPr>
      </w:pPr>
    </w:p>
    <w:p w:rsidR="00407C66" w:rsidRDefault="00407C66" w:rsidP="00407C6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58" w:name="_Toc404593694"/>
      <w:r>
        <w:lastRenderedPageBreak/>
        <w:t>Revisões</w:t>
      </w:r>
      <w:bookmarkEnd w:id="58"/>
    </w:p>
    <w:p w:rsidR="00407C66" w:rsidRDefault="00407C66" w:rsidP="00407C66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407C66" w:rsidTr="00FF700E">
        <w:trPr>
          <w:jc w:val="center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7C66" w:rsidRPr="00407C66" w:rsidRDefault="00407C66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07C66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7C66" w:rsidRPr="00407C66" w:rsidRDefault="00407C66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07C66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7C66" w:rsidRPr="00407C66" w:rsidRDefault="00407C6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07C66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7C66" w:rsidRPr="00407C66" w:rsidRDefault="00407C6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07C66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7C66" w:rsidRPr="00407C66" w:rsidRDefault="00407C6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07C66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07C66" w:rsidTr="00FF700E">
        <w:trPr>
          <w:jc w:val="center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Default="00407C6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Default="00407C66" w:rsidP="00854465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Default="00407C6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Default="00407C6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Default="00407C6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7C66" w:rsidRPr="0085446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07C66" w:rsidRPr="00854465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07C66" w:rsidRPr="00854465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07C66" w:rsidRPr="00854465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07C66" w:rsidRPr="00854465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07C66" w:rsidRPr="00854465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07C66" w:rsidRPr="00854465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07C66" w:rsidRPr="00854465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07C66" w:rsidRPr="00854465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07C66" w:rsidRPr="00854465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07C66" w:rsidRPr="00854465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07C66" w:rsidRPr="0085446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N/A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N/A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07C66" w:rsidRPr="0085446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07C66" w:rsidRPr="0085446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854465">
              <w:rPr>
                <w:rFonts w:cs="Arial"/>
                <w:sz w:val="16"/>
              </w:rPr>
              <w:t>Checklist</w:t>
            </w:r>
            <w:proofErr w:type="spellEnd"/>
            <w:r w:rsidRPr="00854465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7C66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  <w:r w:rsidRPr="0085446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7C66" w:rsidRPr="00854465" w:rsidRDefault="00407C66" w:rsidP="0085446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407C66" w:rsidRPr="00854465" w:rsidRDefault="00407C66" w:rsidP="00854465">
      <w:pPr>
        <w:widowControl w:val="0"/>
        <w:ind w:left="0"/>
        <w:rPr>
          <w:rFonts w:cs="Arial"/>
          <w:sz w:val="16"/>
        </w:rPr>
      </w:pPr>
    </w:p>
    <w:p w:rsidR="00F41655" w:rsidRPr="00854465" w:rsidRDefault="00F41655" w:rsidP="00854465">
      <w:pPr>
        <w:widowControl w:val="0"/>
        <w:ind w:left="0"/>
        <w:rPr>
          <w:rFonts w:cs="Arial"/>
          <w:sz w:val="16"/>
        </w:rPr>
      </w:pPr>
    </w:p>
    <w:sectPr w:rsidR="00F41655" w:rsidRPr="00854465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7C66" w:rsidRDefault="00407C66" w:rsidP="002908D9">
      <w:r>
        <w:separator/>
      </w:r>
    </w:p>
  </w:endnote>
  <w:endnote w:type="continuationSeparator" w:id="0">
    <w:p w:rsidR="00407C66" w:rsidRDefault="00407C6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54465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07C6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5446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54465">
            <w:rPr>
              <w:sz w:val="20"/>
              <w:szCs w:val="20"/>
            </w:rPr>
            <w:t xml:space="preserve">Keila </w:t>
          </w:r>
          <w:proofErr w:type="spellStart"/>
          <w:r w:rsidRPr="00854465">
            <w:rPr>
              <w:sz w:val="20"/>
              <w:szCs w:val="20"/>
            </w:rPr>
            <w:t>Joanês</w:t>
          </w:r>
          <w:proofErr w:type="spellEnd"/>
          <w:r w:rsidRPr="00854465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54465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07C66">
            <w:rPr>
              <w:b/>
              <w:sz w:val="20"/>
              <w:szCs w:val="20"/>
            </w:rPr>
            <w:t>Ajuda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54465">
            <w:rPr>
              <w:b/>
              <w:sz w:val="20"/>
              <w:szCs w:val="20"/>
            </w:rPr>
            <w:t>Procedimento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07C66">
            <w:rPr>
              <w:b/>
              <w:sz w:val="20"/>
              <w:szCs w:val="20"/>
            </w:rPr>
            <w:t>UCS0390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54465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54465">
            <w:rPr>
              <w:b/>
              <w:sz w:val="20"/>
              <w:szCs w:val="20"/>
            </w:rPr>
            <w:t>Manter Procedimentos Computacionais Biblioteca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7C66" w:rsidRDefault="00407C66" w:rsidP="002908D9">
      <w:r>
        <w:separator/>
      </w:r>
    </w:p>
  </w:footnote>
  <w:footnote w:type="continuationSeparator" w:id="0">
    <w:p w:rsidR="00407C66" w:rsidRDefault="00407C6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25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C66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07C66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54465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63D4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7C6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07C6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07C6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07C6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07C6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07C6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07C6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07C6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07C66"/>
    <w:pPr>
      <w:ind w:left="0"/>
    </w:pPr>
  </w:style>
  <w:style w:type="paragraph" w:styleId="ndicedeilustraes">
    <w:name w:val="table of figures"/>
    <w:basedOn w:val="Normal"/>
    <w:next w:val="Normal"/>
    <w:semiHidden/>
    <w:rsid w:val="00407C66"/>
  </w:style>
  <w:style w:type="paragraph" w:styleId="Sumrio2">
    <w:name w:val="toc 2"/>
    <w:basedOn w:val="Normal"/>
    <w:next w:val="Normal"/>
    <w:autoRedefine/>
    <w:uiPriority w:val="39"/>
    <w:rsid w:val="00407C6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07C66"/>
    <w:pPr>
      <w:ind w:left="480"/>
    </w:pPr>
  </w:style>
  <w:style w:type="character" w:styleId="Hyperlink">
    <w:name w:val="Hyperlink"/>
    <w:basedOn w:val="Fontepargpadro"/>
    <w:uiPriority w:val="99"/>
    <w:rsid w:val="00407C6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07C6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07C6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07C6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07C6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07C6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07C66"/>
    <w:rPr>
      <w:sz w:val="16"/>
    </w:rPr>
  </w:style>
  <w:style w:type="character" w:styleId="Nmerodepgina">
    <w:name w:val="page number"/>
    <w:basedOn w:val="Fontepargpadro"/>
    <w:rsid w:val="00407C6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07C6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07C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07C6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07C66"/>
  </w:style>
  <w:style w:type="paragraph" w:styleId="Corpodetexto">
    <w:name w:val="Body Text"/>
    <w:basedOn w:val="Normal"/>
    <w:link w:val="CorpodetextoChar"/>
    <w:rsid w:val="00407C6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07C66"/>
    <w:rPr>
      <w:rFonts w:eastAsia="Arial Unicode MS"/>
    </w:rPr>
  </w:style>
  <w:style w:type="paragraph" w:customStyle="1" w:styleId="tabletext">
    <w:name w:val="tabletext"/>
    <w:basedOn w:val="Normal"/>
    <w:rsid w:val="00407C6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07C6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07C6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07C6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07C6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07C6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07C6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07C6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07C6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07C66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7C6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07C6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07C6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07C6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07C6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07C6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07C6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07C6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07C66"/>
    <w:pPr>
      <w:ind w:left="0"/>
    </w:pPr>
  </w:style>
  <w:style w:type="paragraph" w:styleId="ndicedeilustraes">
    <w:name w:val="table of figures"/>
    <w:basedOn w:val="Normal"/>
    <w:next w:val="Normal"/>
    <w:semiHidden/>
    <w:rsid w:val="00407C66"/>
  </w:style>
  <w:style w:type="paragraph" w:styleId="Sumrio2">
    <w:name w:val="toc 2"/>
    <w:basedOn w:val="Normal"/>
    <w:next w:val="Normal"/>
    <w:autoRedefine/>
    <w:uiPriority w:val="39"/>
    <w:rsid w:val="00407C6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07C66"/>
    <w:pPr>
      <w:ind w:left="480"/>
    </w:pPr>
  </w:style>
  <w:style w:type="character" w:styleId="Hyperlink">
    <w:name w:val="Hyperlink"/>
    <w:basedOn w:val="Fontepargpadro"/>
    <w:uiPriority w:val="99"/>
    <w:rsid w:val="00407C6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07C6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07C6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07C6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07C6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07C6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07C66"/>
    <w:rPr>
      <w:sz w:val="16"/>
    </w:rPr>
  </w:style>
  <w:style w:type="character" w:styleId="Nmerodepgina">
    <w:name w:val="page number"/>
    <w:basedOn w:val="Fontepargpadro"/>
    <w:rsid w:val="00407C6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07C6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07C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07C6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07C66"/>
  </w:style>
  <w:style w:type="paragraph" w:styleId="Corpodetexto">
    <w:name w:val="Body Text"/>
    <w:basedOn w:val="Normal"/>
    <w:link w:val="CorpodetextoChar"/>
    <w:rsid w:val="00407C6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07C66"/>
    <w:rPr>
      <w:rFonts w:eastAsia="Arial Unicode MS"/>
    </w:rPr>
  </w:style>
  <w:style w:type="paragraph" w:customStyle="1" w:styleId="tabletext">
    <w:name w:val="tabletext"/>
    <w:basedOn w:val="Normal"/>
    <w:rsid w:val="00407C6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07C6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07C6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07C6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07C6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07C6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07C6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07C6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07C6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07C66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D81CBE-8FA2-41A3-ABDA-4FC679C66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14</Pages>
  <Words>1915</Words>
  <Characters>13229</Characters>
  <Application>Microsoft Office Word</Application>
  <DocSecurity>0</DocSecurity>
  <Lines>110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15114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2014-11-09T03:33:00Z</cp:lastPrinted>
  <dcterms:created xsi:type="dcterms:W3CDTF">2014-11-09T03:32:00Z</dcterms:created>
  <dcterms:modified xsi:type="dcterms:W3CDTF">2014-11-24T13:59:00Z</dcterms:modified>
</cp:coreProperties>
</file>