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8D6" w:rsidRDefault="009228D6" w:rsidP="009228D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228D6" w:rsidRDefault="009228D6" w:rsidP="009228D6">
      <w:pPr>
        <w:widowControl w:val="0"/>
        <w:rPr>
          <w:rFonts w:cs="Arial"/>
          <w:sz w:val="20"/>
        </w:rPr>
      </w:pPr>
    </w:p>
    <w:p w:rsidR="009228D6" w:rsidRDefault="009228D6" w:rsidP="009228D6">
      <w:pPr>
        <w:widowControl w:val="0"/>
        <w:rPr>
          <w:rFonts w:cs="Arial"/>
          <w:sz w:val="20"/>
        </w:rPr>
      </w:pPr>
    </w:p>
    <w:p w:rsidR="009228D6" w:rsidRDefault="009228D6" w:rsidP="009228D6">
      <w:pPr>
        <w:widowControl w:val="0"/>
        <w:rPr>
          <w:rFonts w:cs="Arial"/>
          <w:sz w:val="20"/>
        </w:rPr>
      </w:pPr>
    </w:p>
    <w:p w:rsidR="009228D6" w:rsidRDefault="009228D6" w:rsidP="009228D6">
      <w:pPr>
        <w:widowControl w:val="0"/>
        <w:rPr>
          <w:rFonts w:cs="Arial"/>
          <w:sz w:val="20"/>
        </w:rPr>
      </w:pPr>
    </w:p>
    <w:p w:rsidR="009228D6" w:rsidRDefault="009228D6" w:rsidP="009228D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228D6" w:rsidRDefault="009228D6" w:rsidP="009228D6">
      <w:pPr>
        <w:widowControl w:val="0"/>
        <w:rPr>
          <w:rFonts w:cs="Arial"/>
          <w:sz w:val="20"/>
          <w:u w:val="single"/>
        </w:rPr>
      </w:pPr>
    </w:p>
    <w:p w:rsidR="009228D6" w:rsidRDefault="009228D6" w:rsidP="009228D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228D6" w:rsidRDefault="009228D6" w:rsidP="009228D6">
      <w:pPr>
        <w:widowControl w:val="0"/>
        <w:rPr>
          <w:rFonts w:cs="Arial"/>
          <w:sz w:val="20"/>
        </w:rPr>
      </w:pPr>
    </w:p>
    <w:p w:rsidR="009228D6" w:rsidRDefault="009228D6" w:rsidP="009228D6">
      <w:pPr>
        <w:widowControl w:val="0"/>
        <w:rPr>
          <w:rFonts w:cs="Arial"/>
          <w:sz w:val="20"/>
        </w:rPr>
      </w:pPr>
    </w:p>
    <w:p w:rsidR="009228D6" w:rsidRDefault="009228D6" w:rsidP="009228D6">
      <w:pPr>
        <w:widowControl w:val="0"/>
        <w:rPr>
          <w:rFonts w:cs="Arial"/>
          <w:sz w:val="20"/>
        </w:rPr>
      </w:pPr>
    </w:p>
    <w:p w:rsidR="009228D6" w:rsidRDefault="009228D6" w:rsidP="009228D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228D6" w:rsidRDefault="009228D6" w:rsidP="009228D6">
      <w:pPr>
        <w:widowControl w:val="0"/>
        <w:rPr>
          <w:rFonts w:cs="Arial"/>
          <w:sz w:val="20"/>
        </w:rPr>
      </w:pPr>
    </w:p>
    <w:p w:rsidR="009228D6" w:rsidRDefault="009228D6" w:rsidP="009228D6">
      <w:pPr>
        <w:widowControl w:val="0"/>
        <w:rPr>
          <w:rFonts w:cs="Arial"/>
          <w:sz w:val="20"/>
        </w:rPr>
      </w:pPr>
    </w:p>
    <w:p w:rsidR="009228D6" w:rsidRDefault="009228D6" w:rsidP="009228D6">
      <w:pPr>
        <w:widowControl w:val="0"/>
        <w:rPr>
          <w:rFonts w:cs="Arial"/>
        </w:rPr>
      </w:pPr>
    </w:p>
    <w:p w:rsidR="009228D6" w:rsidRDefault="009228D6" w:rsidP="009228D6">
      <w:pPr>
        <w:pStyle w:val="Capa"/>
        <w:rPr>
          <w:color w:val="FF9900"/>
        </w:rPr>
      </w:pPr>
      <w:r>
        <w:t>SINDRAPE</w:t>
      </w:r>
    </w:p>
    <w:p w:rsidR="009228D6" w:rsidRDefault="009228D6" w:rsidP="009228D6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9228D6" w:rsidRPr="009228D6" w:rsidRDefault="009228D6" w:rsidP="009228D6">
      <w:pPr>
        <w:widowControl w:val="0"/>
        <w:rPr>
          <w:color w:val="000080"/>
        </w:rPr>
      </w:pPr>
    </w:p>
    <w:p w:rsidR="009228D6" w:rsidRPr="009228D6" w:rsidRDefault="009228D6" w:rsidP="009228D6">
      <w:pPr>
        <w:widowControl w:val="0"/>
        <w:jc w:val="right"/>
        <w:rPr>
          <w:rFonts w:cs="Arial"/>
          <w:b/>
          <w:bCs/>
          <w:color w:val="000080"/>
        </w:rPr>
      </w:pPr>
    </w:p>
    <w:p w:rsidR="009228D6" w:rsidRDefault="009228D6" w:rsidP="009228D6">
      <w:pPr>
        <w:pStyle w:val="Capa"/>
      </w:pPr>
      <w:r>
        <w:t>UCS0468</w:t>
      </w:r>
      <w:r w:rsidR="00B41EC4">
        <w:t xml:space="preserve"> </w:t>
      </w:r>
      <w:r>
        <w:t>– Emitir Relação de Servidores que Aniversariam no Mês</w:t>
      </w:r>
    </w:p>
    <w:p w:rsidR="009228D6" w:rsidRDefault="009228D6" w:rsidP="009228D6">
      <w:pPr>
        <w:widowControl w:val="0"/>
        <w:rPr>
          <w:rFonts w:cs="Arial"/>
        </w:rPr>
      </w:pPr>
    </w:p>
    <w:p w:rsidR="009228D6" w:rsidRDefault="009228D6" w:rsidP="009228D6">
      <w:pPr>
        <w:widowControl w:val="0"/>
      </w:pPr>
    </w:p>
    <w:p w:rsidR="009228D6" w:rsidRDefault="009228D6" w:rsidP="009228D6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9228D6" w:rsidRPr="009228D6" w:rsidRDefault="009228D6" w:rsidP="009228D6">
      <w:pPr>
        <w:pStyle w:val="Corpodetexto3"/>
        <w:widowControl w:val="0"/>
        <w:spacing w:after="0"/>
        <w:rPr>
          <w:rFonts w:cs="Arial"/>
        </w:rPr>
      </w:pPr>
      <w:r w:rsidRPr="009228D6">
        <w:rPr>
          <w:rFonts w:cs="Arial"/>
        </w:rPr>
        <w:lastRenderedPageBreak/>
        <w:t>Histórico de Revisões</w:t>
      </w:r>
    </w:p>
    <w:p w:rsidR="009228D6" w:rsidRDefault="009228D6" w:rsidP="009228D6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9228D6" w:rsidTr="009228D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8D6" w:rsidRDefault="009228D6" w:rsidP="009228D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8D6" w:rsidRDefault="009228D6" w:rsidP="009228D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8D6" w:rsidRDefault="009228D6" w:rsidP="009228D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8D6" w:rsidRDefault="009228D6" w:rsidP="009228D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9228D6" w:rsidTr="009228D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8D6" w:rsidRDefault="009228D6" w:rsidP="009228D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04/08/2010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8D6" w:rsidRDefault="009228D6" w:rsidP="009228D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8D6" w:rsidRDefault="009228D6" w:rsidP="009228D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8D6" w:rsidRDefault="009228D6" w:rsidP="009228D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Leandro M Rodrigues</w:t>
            </w:r>
          </w:p>
        </w:tc>
      </w:tr>
      <w:tr w:rsidR="009228D6" w:rsidTr="009228D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8D6" w:rsidRDefault="009228D6" w:rsidP="009228D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8D6" w:rsidRDefault="009228D6" w:rsidP="009228D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8D6" w:rsidRDefault="009228D6" w:rsidP="009228D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8D6" w:rsidRDefault="009228D6" w:rsidP="009228D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9228D6" w:rsidTr="009228D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8D6" w:rsidRDefault="009228D6" w:rsidP="009228D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8D6" w:rsidRDefault="009228D6" w:rsidP="009228D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8D6" w:rsidRDefault="009228D6" w:rsidP="009228D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8D6" w:rsidRDefault="009228D6" w:rsidP="009228D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9228D6" w:rsidTr="009228D6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8D6" w:rsidRDefault="009228D6" w:rsidP="009228D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8D6" w:rsidRDefault="009228D6" w:rsidP="009228D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8D6" w:rsidRDefault="009228D6" w:rsidP="009228D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8D6" w:rsidRDefault="009228D6" w:rsidP="009228D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9228D6" w:rsidRDefault="009228D6" w:rsidP="009228D6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9228D6" w:rsidRPr="009228D6" w:rsidRDefault="009228D6" w:rsidP="009228D6">
      <w:pPr>
        <w:pStyle w:val="Corpodetexto3"/>
        <w:widowControl w:val="0"/>
        <w:spacing w:after="0"/>
        <w:jc w:val="left"/>
        <w:rPr>
          <w:rFonts w:cs="Arial"/>
        </w:rPr>
      </w:pPr>
      <w:r w:rsidRPr="009228D6">
        <w:rPr>
          <w:rFonts w:cs="Arial"/>
        </w:rPr>
        <w:lastRenderedPageBreak/>
        <w:t>Índice</w:t>
      </w:r>
    </w:p>
    <w:p w:rsidR="009228D6" w:rsidRPr="009228D6" w:rsidRDefault="009228D6" w:rsidP="009228D6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B41EC4" w:rsidRDefault="009228D6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51163" w:history="1">
        <w:r w:rsidR="00B41EC4" w:rsidRPr="002B6718">
          <w:rPr>
            <w:rStyle w:val="Hyperlink"/>
            <w:noProof/>
          </w:rPr>
          <w:t>1.</w:t>
        </w:r>
        <w:r w:rsidR="00B41EC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41EC4" w:rsidRPr="002B6718">
          <w:rPr>
            <w:rStyle w:val="Hyperlink"/>
            <w:noProof/>
          </w:rPr>
          <w:t>Pacote/Caso de Uso</w:t>
        </w:r>
        <w:r w:rsidR="00B41EC4">
          <w:rPr>
            <w:noProof/>
            <w:webHidden/>
          </w:rPr>
          <w:tab/>
        </w:r>
        <w:r w:rsidR="00B41EC4">
          <w:rPr>
            <w:noProof/>
            <w:webHidden/>
          </w:rPr>
          <w:fldChar w:fldCharType="begin"/>
        </w:r>
        <w:r w:rsidR="00B41EC4">
          <w:rPr>
            <w:noProof/>
            <w:webHidden/>
          </w:rPr>
          <w:instrText xml:space="preserve"> PAGEREF _Toc404351163 \h </w:instrText>
        </w:r>
        <w:r w:rsidR="00B41EC4">
          <w:rPr>
            <w:noProof/>
            <w:webHidden/>
          </w:rPr>
        </w:r>
        <w:r w:rsidR="00B41EC4">
          <w:rPr>
            <w:noProof/>
            <w:webHidden/>
          </w:rPr>
          <w:fldChar w:fldCharType="separate"/>
        </w:r>
        <w:r w:rsidR="00B41EC4">
          <w:rPr>
            <w:noProof/>
            <w:webHidden/>
          </w:rPr>
          <w:t>4</w:t>
        </w:r>
        <w:r w:rsidR="00B41EC4">
          <w:rPr>
            <w:noProof/>
            <w:webHidden/>
          </w:rPr>
          <w:fldChar w:fldCharType="end"/>
        </w:r>
      </w:hyperlink>
    </w:p>
    <w:p w:rsidR="00B41EC4" w:rsidRDefault="00B41EC4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164" w:history="1">
        <w:r w:rsidRPr="002B6718">
          <w:rPr>
            <w:rStyle w:val="Hyperlink"/>
            <w:noProof/>
          </w:rPr>
          <w:t>Emitir Relação de Servidores que Aniversariam no Mês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41EC4" w:rsidRDefault="00B41EC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165" w:history="1">
        <w:r w:rsidRPr="002B6718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6718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41EC4" w:rsidRDefault="00B41EC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166" w:history="1">
        <w:r w:rsidRPr="002B6718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6718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41EC4" w:rsidRDefault="00B41EC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167" w:history="1">
        <w:r w:rsidRPr="002B671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6718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41EC4" w:rsidRDefault="00B41EC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168" w:history="1">
        <w:r w:rsidRPr="002B6718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6718">
          <w:rPr>
            <w:rStyle w:val="Hyperlink"/>
            <w:noProof/>
          </w:rPr>
          <w:t>2.1 Emitir Relação de Servidores que Aniversariam no Mês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41EC4" w:rsidRDefault="00B41EC4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169" w:history="1">
        <w:r w:rsidRPr="002B6718">
          <w:rPr>
            <w:rStyle w:val="Hyperlink"/>
            <w:noProof/>
          </w:rPr>
          <w:t>2.1.1 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41EC4" w:rsidRDefault="00B41EC4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170" w:history="1">
        <w:r w:rsidRPr="002B6718">
          <w:rPr>
            <w:rStyle w:val="Hyperlink"/>
            <w:noProof/>
          </w:rPr>
          <w:t>2.1.2 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41EC4" w:rsidRDefault="00B41EC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171" w:history="1">
        <w:r w:rsidRPr="002B6718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6718">
          <w:rPr>
            <w:rStyle w:val="Hyperlink"/>
            <w:noProof/>
          </w:rPr>
          <w:t>Exceções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41EC4" w:rsidRDefault="00B41EC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172" w:history="1">
        <w:r w:rsidRPr="002B6718">
          <w:rPr>
            <w:rStyle w:val="Hyperlink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6718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41EC4" w:rsidRDefault="00B41EC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173" w:history="1">
        <w:r w:rsidRPr="002B6718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6718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41EC4" w:rsidRDefault="00B41EC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1174" w:history="1">
        <w:r w:rsidRPr="002B6718">
          <w:rPr>
            <w:rStyle w:val="Hyperlink"/>
            <w:rFonts w:eastAsia="Arial Unicode MS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B6718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_Toc404351174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228D6" w:rsidRDefault="009228D6" w:rsidP="009228D6">
      <w:pPr>
        <w:pStyle w:val="Sumrio1"/>
      </w:pPr>
      <w:r>
        <w:fldChar w:fldCharType="end"/>
      </w:r>
    </w:p>
    <w:p w:rsidR="009228D6" w:rsidRDefault="009228D6" w:rsidP="009228D6">
      <w:pPr>
        <w:widowControl w:val="0"/>
        <w:rPr>
          <w:rFonts w:cs="Arial"/>
          <w:b/>
          <w:bCs/>
          <w:color w:val="000000"/>
        </w:rPr>
      </w:pPr>
    </w:p>
    <w:p w:rsidR="009228D6" w:rsidRDefault="009228D6" w:rsidP="009228D6">
      <w:pPr>
        <w:pStyle w:val="Heading"/>
        <w:rPr>
          <w:rFonts w:cs="Arial"/>
          <w:szCs w:val="24"/>
          <w:lang w:val="pt-BR"/>
        </w:rPr>
      </w:pPr>
    </w:p>
    <w:p w:rsidR="009228D6" w:rsidRDefault="009228D6" w:rsidP="009228D6">
      <w:pPr>
        <w:pStyle w:val="Heading"/>
      </w:pPr>
    </w:p>
    <w:p w:rsidR="009228D6" w:rsidRDefault="009228D6" w:rsidP="009228D6">
      <w:pPr>
        <w:pStyle w:val="Heading"/>
        <w:jc w:val="center"/>
      </w:pPr>
    </w:p>
    <w:p w:rsidR="009228D6" w:rsidRDefault="009228D6" w:rsidP="009228D6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9228D6" w:rsidRDefault="009228D6" w:rsidP="009228D6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51163"/>
      <w:r>
        <w:lastRenderedPageBreak/>
        <w:t>Pacote/Caso de Uso</w:t>
      </w:r>
      <w:bookmarkEnd w:id="1"/>
    </w:p>
    <w:p w:rsidR="009228D6" w:rsidRDefault="009228D6" w:rsidP="009228D6">
      <w:pPr>
        <w:pStyle w:val="Rodap"/>
        <w:rPr>
          <w:rFonts w:cs="Arial"/>
          <w:b/>
          <w:bCs/>
          <w:color w:val="000080"/>
          <w:sz w:val="28"/>
        </w:rPr>
      </w:pPr>
    </w:p>
    <w:p w:rsidR="009228D6" w:rsidRPr="00715404" w:rsidRDefault="009228D6" w:rsidP="00B41EC4">
      <w:pPr>
        <w:pStyle w:val="Subttulo"/>
      </w:pPr>
      <w:bookmarkStart w:id="2" w:name="_Toc404351164"/>
      <w:r w:rsidRPr="00FC3A34">
        <w:t>Emitir Relação de Servidores que Aniversariam no Mês</w:t>
      </w:r>
      <w:bookmarkEnd w:id="2"/>
    </w:p>
    <w:p w:rsidR="009228D6" w:rsidRDefault="009228D6" w:rsidP="009228D6">
      <w:pPr>
        <w:widowControl w:val="0"/>
        <w:ind w:left="360"/>
        <w:rPr>
          <w:rFonts w:cs="Arial"/>
          <w:b/>
          <w:bCs/>
          <w:color w:val="FF0000"/>
        </w:rPr>
      </w:pPr>
    </w:p>
    <w:p w:rsidR="009228D6" w:rsidRDefault="009228D6" w:rsidP="009228D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51165"/>
      <w:r>
        <w:t>Descrição</w:t>
      </w:r>
      <w:bookmarkEnd w:id="3"/>
    </w:p>
    <w:p w:rsidR="009228D6" w:rsidRDefault="009228D6" w:rsidP="009228D6">
      <w:pPr>
        <w:pStyle w:val="Recuodecorpodetexto2"/>
        <w:widowControl w:val="0"/>
        <w:ind w:left="1620" w:firstLine="0"/>
        <w:rPr>
          <w:sz w:val="24"/>
        </w:rPr>
      </w:pPr>
    </w:p>
    <w:p w:rsidR="009228D6" w:rsidRDefault="009228D6" w:rsidP="009228D6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Pacote responsável por agrupar os casos de uso de manutenção de </w:t>
      </w:r>
      <w:r w:rsidRPr="00FC3A34">
        <w:rPr>
          <w:sz w:val="24"/>
        </w:rPr>
        <w:t>Emitir Relação de Servidores que Aniversariam no Mês</w:t>
      </w:r>
      <w:r>
        <w:rPr>
          <w:sz w:val="24"/>
        </w:rPr>
        <w:t>.</w:t>
      </w:r>
    </w:p>
    <w:p w:rsidR="009228D6" w:rsidRDefault="009228D6" w:rsidP="009228D6">
      <w:pPr>
        <w:pStyle w:val="Recuodecorpodetexto2"/>
        <w:widowControl w:val="0"/>
        <w:ind w:left="1620" w:firstLine="0"/>
        <w:rPr>
          <w:sz w:val="24"/>
        </w:rPr>
      </w:pPr>
    </w:p>
    <w:p w:rsidR="009228D6" w:rsidRDefault="009228D6" w:rsidP="009228D6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351166"/>
      <w:r>
        <w:t>Requisitos atendidos</w:t>
      </w:r>
      <w:bookmarkEnd w:id="4"/>
    </w:p>
    <w:p w:rsidR="009228D6" w:rsidRDefault="009228D6" w:rsidP="009228D6"/>
    <w:p w:rsidR="009228D6" w:rsidRDefault="009228D6" w:rsidP="009228D6">
      <w:pPr>
        <w:pStyle w:val="Recuodecorpodetexto"/>
        <w:ind w:left="1260"/>
      </w:pPr>
      <w:r>
        <w:t>Emite Relatório dos Aniversariantes de um determinado mês.</w:t>
      </w:r>
    </w:p>
    <w:p w:rsidR="009228D6" w:rsidRDefault="009228D6" w:rsidP="009228D6"/>
    <w:p w:rsidR="009228D6" w:rsidRDefault="009228D6" w:rsidP="009228D6">
      <w:pPr>
        <w:rPr>
          <w:rFonts w:eastAsia="Arial Unicode MS"/>
        </w:rPr>
      </w:pPr>
    </w:p>
    <w:p w:rsidR="009228D6" w:rsidRDefault="009228D6" w:rsidP="009228D6">
      <w:pPr>
        <w:pStyle w:val="Ttulo1"/>
        <w:numPr>
          <w:ilvl w:val="0"/>
          <w:numId w:val="0"/>
        </w:numPr>
      </w:pPr>
      <w:r>
        <w:t xml:space="preserve"> </w:t>
      </w:r>
    </w:p>
    <w:p w:rsidR="009228D6" w:rsidRDefault="009228D6" w:rsidP="009228D6"/>
    <w:p w:rsidR="009228D6" w:rsidRDefault="009228D6" w:rsidP="009228D6"/>
    <w:p w:rsidR="009228D6" w:rsidRDefault="009228D6" w:rsidP="009228D6"/>
    <w:p w:rsidR="009228D6" w:rsidRDefault="009228D6" w:rsidP="009228D6"/>
    <w:p w:rsidR="009228D6" w:rsidRDefault="009228D6" w:rsidP="009228D6"/>
    <w:p w:rsidR="009228D6" w:rsidRDefault="009228D6" w:rsidP="009228D6"/>
    <w:p w:rsidR="009228D6" w:rsidRDefault="009228D6" w:rsidP="009228D6"/>
    <w:p w:rsidR="009228D6" w:rsidRDefault="009228D6" w:rsidP="009228D6"/>
    <w:p w:rsidR="009228D6" w:rsidRDefault="009228D6" w:rsidP="009228D6"/>
    <w:p w:rsidR="009228D6" w:rsidRDefault="009228D6" w:rsidP="009228D6"/>
    <w:p w:rsidR="009228D6" w:rsidRDefault="009228D6" w:rsidP="009228D6"/>
    <w:p w:rsidR="009228D6" w:rsidRDefault="009228D6" w:rsidP="009228D6"/>
    <w:p w:rsidR="009228D6" w:rsidRDefault="009228D6" w:rsidP="009228D6"/>
    <w:p w:rsidR="009228D6" w:rsidRDefault="009228D6" w:rsidP="009228D6"/>
    <w:p w:rsidR="009228D6" w:rsidRDefault="009228D6" w:rsidP="009228D6"/>
    <w:p w:rsidR="009228D6" w:rsidRDefault="009228D6" w:rsidP="009228D6"/>
    <w:p w:rsidR="009228D6" w:rsidRDefault="009228D6" w:rsidP="009228D6"/>
    <w:p w:rsidR="009228D6" w:rsidRDefault="009228D6" w:rsidP="009228D6"/>
    <w:p w:rsidR="009228D6" w:rsidRDefault="009228D6" w:rsidP="009228D6"/>
    <w:p w:rsidR="009228D6" w:rsidRPr="00162801" w:rsidRDefault="009228D6" w:rsidP="009228D6"/>
    <w:p w:rsidR="009228D6" w:rsidRDefault="009228D6" w:rsidP="009228D6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51167"/>
      <w:r>
        <w:t>Casos de Uso</w:t>
      </w:r>
      <w:bookmarkEnd w:id="5"/>
    </w:p>
    <w:p w:rsidR="009228D6" w:rsidRDefault="009228D6" w:rsidP="009228D6">
      <w:pPr>
        <w:pStyle w:val="Ttulo2"/>
        <w:numPr>
          <w:ilvl w:val="1"/>
          <w:numId w:val="0"/>
        </w:numPr>
        <w:tabs>
          <w:tab w:val="num" w:pos="792"/>
        </w:tabs>
        <w:ind w:left="1080" w:hanging="720"/>
      </w:pPr>
      <w:bookmarkStart w:id="6" w:name="_Toc248633654"/>
    </w:p>
    <w:p w:rsidR="009228D6" w:rsidRDefault="009228D6" w:rsidP="009228D6">
      <w:pPr>
        <w:pStyle w:val="Ttulo2"/>
      </w:pPr>
      <w:bookmarkStart w:id="7" w:name="_Toc404351168"/>
      <w:r>
        <w:t xml:space="preserve">2.1 </w:t>
      </w:r>
      <w:bookmarkEnd w:id="6"/>
      <w:r w:rsidRPr="00FC3A34">
        <w:t>Emitir Relação de Servidores que Aniversariam no Mês</w:t>
      </w:r>
      <w:bookmarkEnd w:id="7"/>
    </w:p>
    <w:p w:rsidR="009228D6" w:rsidRDefault="009228D6" w:rsidP="009228D6">
      <w:pPr>
        <w:pStyle w:val="Ttulo3"/>
        <w:numPr>
          <w:ilvl w:val="2"/>
          <w:numId w:val="0"/>
        </w:numPr>
        <w:tabs>
          <w:tab w:val="num" w:pos="1440"/>
        </w:tabs>
        <w:ind w:left="1620" w:hanging="900"/>
      </w:pPr>
      <w:bookmarkStart w:id="8" w:name="_Toc248633655"/>
      <w:bookmarkStart w:id="9" w:name="_Toc404351169"/>
      <w:r>
        <w:t>2.1.1 Fluxo Básico</w:t>
      </w:r>
      <w:bookmarkEnd w:id="8"/>
      <w:bookmarkEnd w:id="9"/>
    </w:p>
    <w:p w:rsidR="009228D6" w:rsidRDefault="009228D6" w:rsidP="009228D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operação “Emitir” após entrar na opção “Emitir Relação de Servidores que Aniversariam no Mês” do </w:t>
      </w:r>
      <w:proofErr w:type="gramStart"/>
      <w:r>
        <w:t>Menu</w:t>
      </w:r>
      <w:proofErr w:type="gramEnd"/>
      <w:r>
        <w:t>.</w:t>
      </w:r>
    </w:p>
    <w:p w:rsidR="009228D6" w:rsidRDefault="009228D6" w:rsidP="009228D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9228D6" w:rsidRDefault="009228D6" w:rsidP="009228D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9228D6" w:rsidRDefault="009228D6" w:rsidP="009228D6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 relatório de acordo com os filtros informados, e classificados por Mês e Nome.</w:t>
      </w:r>
    </w:p>
    <w:p w:rsidR="009228D6" w:rsidRDefault="009228D6" w:rsidP="009228D6">
      <w:pPr>
        <w:pStyle w:val="Ttulo4"/>
        <w:numPr>
          <w:ilvl w:val="0"/>
          <w:numId w:val="0"/>
        </w:numPr>
        <w:ind w:left="2160" w:hanging="1080"/>
      </w:pPr>
    </w:p>
    <w:p w:rsidR="009228D6" w:rsidRDefault="009228D6" w:rsidP="009228D6">
      <w:pPr>
        <w:pStyle w:val="Ttulo3"/>
        <w:numPr>
          <w:ilvl w:val="2"/>
          <w:numId w:val="0"/>
        </w:numPr>
        <w:tabs>
          <w:tab w:val="num" w:pos="1440"/>
        </w:tabs>
        <w:ind w:left="1620" w:hanging="900"/>
      </w:pPr>
      <w:bookmarkStart w:id="10" w:name="_Toc248633656"/>
      <w:bookmarkStart w:id="11" w:name="_Toc404351170"/>
      <w:r>
        <w:t>2.1.2 Exceções</w:t>
      </w:r>
      <w:bookmarkEnd w:id="10"/>
      <w:bookmarkEnd w:id="11"/>
    </w:p>
    <w:p w:rsidR="009228D6" w:rsidRDefault="009228D6" w:rsidP="009228D6">
      <w:pPr>
        <w:pStyle w:val="Ttulo4"/>
        <w:numPr>
          <w:ilvl w:val="3"/>
          <w:numId w:val="0"/>
        </w:numPr>
        <w:tabs>
          <w:tab w:val="num" w:pos="1800"/>
        </w:tabs>
        <w:ind w:left="2160" w:hanging="1080"/>
      </w:pPr>
      <w:r>
        <w:t>Ver item 2.2.</w:t>
      </w:r>
    </w:p>
    <w:p w:rsidR="009228D6" w:rsidRDefault="009228D6" w:rsidP="009228D6">
      <w:pPr>
        <w:pStyle w:val="Recuodecorpodetexto"/>
      </w:pPr>
    </w:p>
    <w:p w:rsidR="009228D6" w:rsidRDefault="009228D6" w:rsidP="009228D6">
      <w:pPr>
        <w:pStyle w:val="Ttulo2"/>
      </w:pPr>
      <w:bookmarkStart w:id="12" w:name="_Toc248633666"/>
      <w:bookmarkStart w:id="13" w:name="_Toc404351171"/>
      <w:r>
        <w:t>Exceções</w:t>
      </w:r>
      <w:bookmarkEnd w:id="12"/>
      <w:r>
        <w:t xml:space="preserve"> gerais</w:t>
      </w:r>
      <w:bookmarkEnd w:id="13"/>
    </w:p>
    <w:p w:rsidR="009228D6" w:rsidRDefault="009228D6" w:rsidP="009228D6">
      <w:pPr>
        <w:pStyle w:val="Ttulo3"/>
        <w:keepNext w:val="0"/>
        <w:widowControl w:val="0"/>
        <w:numPr>
          <w:ilvl w:val="2"/>
          <w:numId w:val="19"/>
        </w:numPr>
        <w:spacing w:before="120" w:line="240" w:lineRule="auto"/>
      </w:pPr>
      <w:bookmarkStart w:id="14" w:name="_Toc248633667"/>
      <w:bookmarkStart w:id="15" w:name="_Toc404351172"/>
      <w:r>
        <w:t>Exceções</w:t>
      </w:r>
      <w:bookmarkEnd w:id="14"/>
      <w:bookmarkEnd w:id="15"/>
    </w:p>
    <w:p w:rsidR="009228D6" w:rsidRDefault="009228D6" w:rsidP="009228D6">
      <w:pPr>
        <w:pStyle w:val="Ttulo4"/>
        <w:keepNext w:val="0"/>
        <w:widowControl w:val="0"/>
        <w:numPr>
          <w:ilvl w:val="3"/>
          <w:numId w:val="19"/>
        </w:numPr>
        <w:spacing w:line="240" w:lineRule="auto"/>
      </w:pPr>
      <w:r>
        <w:t>Nenhum registro existe para o filtro informado. Apresentar mensagem MSG0010 - "Nenhum registro encontrado!".</w:t>
      </w:r>
    </w:p>
    <w:p w:rsidR="009228D6" w:rsidRDefault="009228D6" w:rsidP="009228D6">
      <w:pPr>
        <w:pStyle w:val="Ttulo4"/>
        <w:numPr>
          <w:ilvl w:val="0"/>
          <w:numId w:val="0"/>
        </w:numPr>
        <w:ind w:left="2160"/>
      </w:pPr>
    </w:p>
    <w:p w:rsidR="009228D6" w:rsidRDefault="009228D6" w:rsidP="009228D6">
      <w:pPr>
        <w:pStyle w:val="Ttulo1"/>
        <w:keepNext w:val="0"/>
        <w:widowControl w:val="0"/>
        <w:numPr>
          <w:ilvl w:val="0"/>
          <w:numId w:val="19"/>
        </w:numPr>
        <w:spacing w:before="0" w:line="240" w:lineRule="auto"/>
        <w:ind w:left="540" w:hanging="540"/>
      </w:pPr>
      <w:r>
        <w:br w:type="page"/>
      </w:r>
      <w:bookmarkStart w:id="16" w:name="_Toc404351173"/>
      <w:r>
        <w:lastRenderedPageBreak/>
        <w:t>Anexos</w:t>
      </w:r>
      <w:bookmarkEnd w:id="16"/>
    </w:p>
    <w:p w:rsidR="009228D6" w:rsidRDefault="009228D6" w:rsidP="009228D6"/>
    <w:p w:rsidR="009228D6" w:rsidRDefault="009228D6" w:rsidP="009228D6">
      <w:pPr>
        <w:widowControl w:val="0"/>
        <w:rPr>
          <w:rFonts w:cs="Arial"/>
        </w:rPr>
      </w:pPr>
      <w:r>
        <w:rPr>
          <w:rFonts w:cs="Arial"/>
        </w:rPr>
        <w:t>Conteúdo das tabelas de domínio utilizadas.</w:t>
      </w:r>
    </w:p>
    <w:p w:rsidR="009228D6" w:rsidRDefault="009228D6" w:rsidP="009228D6">
      <w:pPr>
        <w:widowControl w:val="0"/>
        <w:ind w:left="1080"/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65"/>
        <w:gridCol w:w="4379"/>
      </w:tblGrid>
      <w:tr w:rsidR="009228D6" w:rsidTr="00FF700E">
        <w:tc>
          <w:tcPr>
            <w:tcW w:w="4605" w:type="dxa"/>
            <w:vAlign w:val="center"/>
          </w:tcPr>
          <w:p w:rsidR="009228D6" w:rsidRDefault="009228D6" w:rsidP="00FF700E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3366"/>
                <w:sz w:val="24"/>
              </w:rPr>
            </w:pPr>
            <w:r>
              <w:rPr>
                <w:b/>
                <w:bCs/>
                <w:color w:val="003366"/>
                <w:sz w:val="24"/>
              </w:rPr>
              <w:t>Atributo</w:t>
            </w:r>
          </w:p>
        </w:tc>
        <w:tc>
          <w:tcPr>
            <w:tcW w:w="4606" w:type="dxa"/>
            <w:vAlign w:val="center"/>
          </w:tcPr>
          <w:p w:rsidR="009228D6" w:rsidRDefault="009228D6" w:rsidP="00FF700E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3366"/>
                <w:sz w:val="24"/>
              </w:rPr>
            </w:pPr>
            <w:r>
              <w:rPr>
                <w:b/>
                <w:bCs/>
                <w:color w:val="003366"/>
                <w:sz w:val="24"/>
              </w:rPr>
              <w:t>Domínio</w:t>
            </w:r>
          </w:p>
        </w:tc>
      </w:tr>
      <w:tr w:rsidR="009228D6" w:rsidTr="00FF700E">
        <w:tc>
          <w:tcPr>
            <w:tcW w:w="4605" w:type="dxa"/>
            <w:vAlign w:val="center"/>
          </w:tcPr>
          <w:p w:rsidR="009228D6" w:rsidRDefault="009228D6" w:rsidP="00FF700E">
            <w:pPr>
              <w:pStyle w:val="Recuodecorpodetexto2"/>
              <w:widowControl w:val="0"/>
              <w:ind w:firstLine="0"/>
              <w:rPr>
                <w:rStyle w:val="SoDAField"/>
              </w:rPr>
            </w:pPr>
            <w:r>
              <w:rPr>
                <w:rStyle w:val="SoDAField"/>
              </w:rPr>
              <w:t>Mês</w:t>
            </w:r>
          </w:p>
        </w:tc>
        <w:tc>
          <w:tcPr>
            <w:tcW w:w="4606" w:type="dxa"/>
            <w:vAlign w:val="center"/>
          </w:tcPr>
          <w:p w:rsidR="009228D6" w:rsidRPr="00715404" w:rsidRDefault="009228D6" w:rsidP="009228D6">
            <w:pPr>
              <w:pStyle w:val="Recuodecorpodetexto2"/>
              <w:widowControl w:val="0"/>
              <w:numPr>
                <w:ilvl w:val="0"/>
                <w:numId w:val="18"/>
              </w:numPr>
              <w:rPr>
                <w:sz w:val="16"/>
              </w:rPr>
            </w:pPr>
            <w:r>
              <w:t>Janeiro</w:t>
            </w:r>
          </w:p>
          <w:p w:rsidR="009228D6" w:rsidRPr="00715404" w:rsidRDefault="009228D6" w:rsidP="009228D6">
            <w:pPr>
              <w:pStyle w:val="Recuodecorpodetexto2"/>
              <w:widowControl w:val="0"/>
              <w:numPr>
                <w:ilvl w:val="0"/>
                <w:numId w:val="18"/>
              </w:numPr>
              <w:rPr>
                <w:sz w:val="16"/>
              </w:rPr>
            </w:pPr>
            <w:r>
              <w:t>Fevereiro</w:t>
            </w:r>
          </w:p>
          <w:p w:rsidR="009228D6" w:rsidRPr="00715404" w:rsidRDefault="009228D6" w:rsidP="009228D6">
            <w:pPr>
              <w:pStyle w:val="Recuodecorpodetexto2"/>
              <w:widowControl w:val="0"/>
              <w:numPr>
                <w:ilvl w:val="0"/>
                <w:numId w:val="18"/>
              </w:numPr>
              <w:rPr>
                <w:sz w:val="16"/>
              </w:rPr>
            </w:pPr>
            <w:r>
              <w:t>Março</w:t>
            </w:r>
          </w:p>
          <w:p w:rsidR="009228D6" w:rsidRPr="00715404" w:rsidRDefault="009228D6" w:rsidP="009228D6">
            <w:pPr>
              <w:pStyle w:val="Recuodecorpodetexto2"/>
              <w:widowControl w:val="0"/>
              <w:numPr>
                <w:ilvl w:val="0"/>
                <w:numId w:val="18"/>
              </w:numPr>
              <w:rPr>
                <w:sz w:val="16"/>
              </w:rPr>
            </w:pPr>
            <w:r>
              <w:t>Abril</w:t>
            </w:r>
          </w:p>
          <w:p w:rsidR="009228D6" w:rsidRPr="00715404" w:rsidRDefault="009228D6" w:rsidP="009228D6">
            <w:pPr>
              <w:pStyle w:val="Recuodecorpodetexto2"/>
              <w:widowControl w:val="0"/>
              <w:numPr>
                <w:ilvl w:val="0"/>
                <w:numId w:val="18"/>
              </w:numPr>
              <w:rPr>
                <w:sz w:val="16"/>
              </w:rPr>
            </w:pPr>
            <w:r>
              <w:t>Maio</w:t>
            </w:r>
          </w:p>
          <w:p w:rsidR="009228D6" w:rsidRPr="00715404" w:rsidRDefault="009228D6" w:rsidP="009228D6">
            <w:pPr>
              <w:pStyle w:val="Recuodecorpodetexto2"/>
              <w:widowControl w:val="0"/>
              <w:numPr>
                <w:ilvl w:val="0"/>
                <w:numId w:val="18"/>
              </w:numPr>
              <w:rPr>
                <w:sz w:val="16"/>
              </w:rPr>
            </w:pPr>
            <w:r>
              <w:t>Junho</w:t>
            </w:r>
          </w:p>
          <w:p w:rsidR="009228D6" w:rsidRPr="00715404" w:rsidRDefault="009228D6" w:rsidP="009228D6">
            <w:pPr>
              <w:pStyle w:val="Recuodecorpodetexto2"/>
              <w:widowControl w:val="0"/>
              <w:numPr>
                <w:ilvl w:val="0"/>
                <w:numId w:val="18"/>
              </w:numPr>
              <w:rPr>
                <w:sz w:val="16"/>
              </w:rPr>
            </w:pPr>
            <w:r>
              <w:t>Julho</w:t>
            </w:r>
          </w:p>
          <w:p w:rsidR="009228D6" w:rsidRPr="00715404" w:rsidRDefault="009228D6" w:rsidP="009228D6">
            <w:pPr>
              <w:pStyle w:val="Recuodecorpodetexto2"/>
              <w:widowControl w:val="0"/>
              <w:numPr>
                <w:ilvl w:val="0"/>
                <w:numId w:val="18"/>
              </w:numPr>
              <w:rPr>
                <w:sz w:val="16"/>
              </w:rPr>
            </w:pPr>
            <w:r>
              <w:t>Agosto</w:t>
            </w:r>
          </w:p>
          <w:p w:rsidR="009228D6" w:rsidRPr="00715404" w:rsidRDefault="009228D6" w:rsidP="009228D6">
            <w:pPr>
              <w:pStyle w:val="Recuodecorpodetexto2"/>
              <w:widowControl w:val="0"/>
              <w:numPr>
                <w:ilvl w:val="0"/>
                <w:numId w:val="18"/>
              </w:numPr>
              <w:rPr>
                <w:sz w:val="16"/>
              </w:rPr>
            </w:pPr>
            <w:r>
              <w:t>Setembro</w:t>
            </w:r>
          </w:p>
          <w:p w:rsidR="009228D6" w:rsidRPr="00715404" w:rsidRDefault="009228D6" w:rsidP="009228D6">
            <w:pPr>
              <w:pStyle w:val="Recuodecorpodetexto2"/>
              <w:widowControl w:val="0"/>
              <w:numPr>
                <w:ilvl w:val="0"/>
                <w:numId w:val="18"/>
              </w:numPr>
              <w:rPr>
                <w:sz w:val="16"/>
              </w:rPr>
            </w:pPr>
            <w:r>
              <w:t>Outubro</w:t>
            </w:r>
          </w:p>
          <w:p w:rsidR="009228D6" w:rsidRPr="00715404" w:rsidRDefault="009228D6" w:rsidP="009228D6">
            <w:pPr>
              <w:pStyle w:val="Recuodecorpodetexto2"/>
              <w:widowControl w:val="0"/>
              <w:numPr>
                <w:ilvl w:val="0"/>
                <w:numId w:val="18"/>
              </w:numPr>
              <w:rPr>
                <w:sz w:val="16"/>
              </w:rPr>
            </w:pPr>
            <w:r>
              <w:t>Novembro</w:t>
            </w:r>
          </w:p>
          <w:p w:rsidR="009228D6" w:rsidRPr="00715404" w:rsidRDefault="009228D6" w:rsidP="009228D6">
            <w:pPr>
              <w:pStyle w:val="Recuodecorpodetexto2"/>
              <w:widowControl w:val="0"/>
              <w:numPr>
                <w:ilvl w:val="0"/>
                <w:numId w:val="18"/>
              </w:numPr>
              <w:rPr>
                <w:sz w:val="16"/>
              </w:rPr>
            </w:pPr>
            <w:r>
              <w:t>Dezembro</w:t>
            </w:r>
          </w:p>
        </w:tc>
      </w:tr>
      <w:tr w:rsidR="009228D6" w:rsidTr="00FF700E">
        <w:tc>
          <w:tcPr>
            <w:tcW w:w="4605" w:type="dxa"/>
            <w:vAlign w:val="center"/>
          </w:tcPr>
          <w:p w:rsidR="009228D6" w:rsidRDefault="009228D6" w:rsidP="00FF700E">
            <w:pPr>
              <w:pStyle w:val="Recuodecorpodetexto2"/>
              <w:widowControl w:val="0"/>
              <w:ind w:firstLine="0"/>
              <w:rPr>
                <w:rStyle w:val="SoDAField"/>
              </w:rPr>
            </w:pPr>
            <w:r>
              <w:rPr>
                <w:rStyle w:val="SoDAField"/>
              </w:rPr>
              <w:t>Regime Trabalho</w:t>
            </w:r>
          </w:p>
        </w:tc>
        <w:tc>
          <w:tcPr>
            <w:tcW w:w="4606" w:type="dxa"/>
            <w:vAlign w:val="center"/>
          </w:tcPr>
          <w:p w:rsidR="009228D6" w:rsidRPr="00162801" w:rsidRDefault="009228D6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1. </w:t>
            </w:r>
            <w:r w:rsidRPr="00162801">
              <w:rPr>
                <w:rFonts w:cs="Arial"/>
                <w:sz w:val="20"/>
                <w:szCs w:val="20"/>
              </w:rPr>
              <w:t>CLT</w:t>
            </w:r>
          </w:p>
          <w:p w:rsidR="009228D6" w:rsidRPr="00162801" w:rsidRDefault="009228D6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2. </w:t>
            </w:r>
            <w:r w:rsidRPr="00162801">
              <w:rPr>
                <w:rFonts w:cs="Arial"/>
                <w:sz w:val="20"/>
                <w:szCs w:val="20"/>
              </w:rPr>
              <w:t>Estatutário</w:t>
            </w:r>
          </w:p>
          <w:p w:rsidR="009228D6" w:rsidRPr="00162801" w:rsidRDefault="009228D6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3. </w:t>
            </w:r>
            <w:r w:rsidRPr="00162801">
              <w:rPr>
                <w:rFonts w:cs="Arial"/>
                <w:sz w:val="20"/>
                <w:szCs w:val="20"/>
              </w:rPr>
              <w:t>Administrativo especial</w:t>
            </w:r>
          </w:p>
          <w:p w:rsidR="009228D6" w:rsidRPr="00162801" w:rsidRDefault="009228D6" w:rsidP="00FF700E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4. </w:t>
            </w:r>
            <w:r w:rsidRPr="00162801">
              <w:rPr>
                <w:rFonts w:cs="Arial"/>
                <w:sz w:val="20"/>
                <w:szCs w:val="20"/>
              </w:rPr>
              <w:t>Não qualificado</w:t>
            </w:r>
          </w:p>
          <w:p w:rsidR="009228D6" w:rsidRPr="00715404" w:rsidRDefault="009228D6" w:rsidP="00FF700E">
            <w:pPr>
              <w:rPr>
                <w:sz w:val="16"/>
              </w:rPr>
            </w:pPr>
            <w:r>
              <w:rPr>
                <w:rFonts w:cs="Arial"/>
                <w:sz w:val="20"/>
                <w:szCs w:val="20"/>
              </w:rPr>
              <w:t xml:space="preserve">5. </w:t>
            </w:r>
            <w:r w:rsidRPr="00162801">
              <w:rPr>
                <w:rFonts w:cs="Arial"/>
                <w:sz w:val="20"/>
                <w:szCs w:val="20"/>
              </w:rPr>
              <w:t>Excedente</w:t>
            </w:r>
          </w:p>
        </w:tc>
      </w:tr>
    </w:tbl>
    <w:p w:rsidR="009228D6" w:rsidRDefault="009228D6" w:rsidP="009228D6">
      <w:pPr>
        <w:pStyle w:val="Ttulo1"/>
        <w:numPr>
          <w:ilvl w:val="0"/>
          <w:numId w:val="0"/>
        </w:numPr>
        <w:ind w:left="540"/>
        <w:rPr>
          <w:rFonts w:eastAsia="Arial Unicode MS"/>
        </w:rPr>
      </w:pPr>
    </w:p>
    <w:p w:rsidR="009228D6" w:rsidRDefault="009228D6" w:rsidP="009228D6"/>
    <w:p w:rsidR="009228D6" w:rsidRDefault="009228D6" w:rsidP="009228D6"/>
    <w:p w:rsidR="009228D6" w:rsidRDefault="009228D6" w:rsidP="009228D6"/>
    <w:p w:rsidR="009228D6" w:rsidRDefault="009228D6" w:rsidP="009228D6"/>
    <w:p w:rsidR="009228D6" w:rsidRDefault="009228D6" w:rsidP="009228D6"/>
    <w:p w:rsidR="009228D6" w:rsidRDefault="009228D6" w:rsidP="009228D6"/>
    <w:p w:rsidR="009228D6" w:rsidRDefault="009228D6" w:rsidP="009228D6"/>
    <w:p w:rsidR="009228D6" w:rsidRDefault="009228D6" w:rsidP="009228D6"/>
    <w:p w:rsidR="009228D6" w:rsidRDefault="009228D6" w:rsidP="009228D6"/>
    <w:p w:rsidR="009228D6" w:rsidRDefault="009228D6" w:rsidP="009228D6"/>
    <w:p w:rsidR="009228D6" w:rsidRDefault="009228D6" w:rsidP="009228D6"/>
    <w:p w:rsidR="009228D6" w:rsidRDefault="009228D6" w:rsidP="009228D6"/>
    <w:p w:rsidR="009228D6" w:rsidRDefault="009228D6" w:rsidP="009228D6"/>
    <w:p w:rsidR="009228D6" w:rsidRDefault="009228D6" w:rsidP="009228D6"/>
    <w:p w:rsidR="009228D6" w:rsidRDefault="009228D6" w:rsidP="009228D6"/>
    <w:p w:rsidR="009228D6" w:rsidRDefault="009228D6" w:rsidP="009228D6">
      <w:pPr>
        <w:pStyle w:val="Ttulo1"/>
        <w:keepNext w:val="0"/>
        <w:widowControl w:val="0"/>
        <w:numPr>
          <w:ilvl w:val="0"/>
          <w:numId w:val="19"/>
        </w:numPr>
        <w:spacing w:before="0" w:line="240" w:lineRule="auto"/>
        <w:ind w:left="540" w:hanging="540"/>
        <w:rPr>
          <w:rFonts w:eastAsia="Arial Unicode MS"/>
        </w:rPr>
      </w:pPr>
      <w:bookmarkStart w:id="17" w:name="_Toc404351174"/>
      <w:r>
        <w:t>Revisões</w:t>
      </w:r>
      <w:bookmarkEnd w:id="17"/>
    </w:p>
    <w:p w:rsidR="009228D6" w:rsidRDefault="009228D6" w:rsidP="009228D6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9228D6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9228D6" w:rsidRPr="009228D6" w:rsidRDefault="009228D6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228D6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9228D6" w:rsidRPr="009228D6" w:rsidRDefault="009228D6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228D6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228D6" w:rsidRPr="009228D6" w:rsidRDefault="009228D6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228D6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228D6" w:rsidRPr="009228D6" w:rsidRDefault="009228D6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9228D6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228D6" w:rsidRPr="009228D6" w:rsidRDefault="009228D6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9228D6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9228D6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Default="009228D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Default="009228D6" w:rsidP="00B41EC4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Default="009228D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Default="009228D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Default="009228D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228D6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Default="009228D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Pr="00B41EC4" w:rsidRDefault="009228D6" w:rsidP="00B41EC4">
            <w:pPr>
              <w:widowControl w:val="0"/>
              <w:ind w:left="0"/>
              <w:rPr>
                <w:rFonts w:cs="Arial"/>
                <w:sz w:val="16"/>
              </w:rPr>
            </w:pPr>
            <w:r w:rsidRPr="00B41EC4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Default="009228D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Default="009228D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Default="009228D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228D6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Default="009228D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Pr="00B41EC4" w:rsidRDefault="009228D6" w:rsidP="00B41EC4">
            <w:pPr>
              <w:widowControl w:val="0"/>
              <w:ind w:left="0"/>
              <w:rPr>
                <w:rFonts w:cs="Arial"/>
                <w:sz w:val="16"/>
              </w:rPr>
            </w:pPr>
            <w:r w:rsidRPr="00B41EC4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Default="009228D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Default="009228D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Default="009228D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228D6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8D6" w:rsidRDefault="009228D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Pr="00B41EC4" w:rsidRDefault="009228D6" w:rsidP="00B41EC4">
            <w:pPr>
              <w:widowControl w:val="0"/>
              <w:ind w:left="0"/>
              <w:rPr>
                <w:rFonts w:cs="Arial"/>
                <w:sz w:val="16"/>
              </w:rPr>
            </w:pPr>
            <w:r w:rsidRPr="00B41EC4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Default="009228D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Default="009228D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Default="009228D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228D6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8D6" w:rsidRDefault="009228D6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8D6" w:rsidRPr="00B41EC4" w:rsidRDefault="009228D6" w:rsidP="00B41EC4">
            <w:pPr>
              <w:widowControl w:val="0"/>
              <w:ind w:left="0"/>
              <w:rPr>
                <w:rFonts w:cs="Arial"/>
                <w:sz w:val="16"/>
              </w:rPr>
            </w:pPr>
            <w:r w:rsidRPr="00B41EC4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Default="009228D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Default="009228D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Default="009228D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228D6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Default="009228D6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8D6" w:rsidRPr="00B41EC4" w:rsidRDefault="009228D6" w:rsidP="00B41EC4">
            <w:pPr>
              <w:widowControl w:val="0"/>
              <w:ind w:left="0"/>
              <w:rPr>
                <w:rFonts w:cs="Arial"/>
                <w:sz w:val="16"/>
              </w:rPr>
            </w:pPr>
            <w:r w:rsidRPr="00B41EC4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8D6" w:rsidRDefault="009228D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8D6" w:rsidRDefault="009228D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8D6" w:rsidRDefault="009228D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228D6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228D6" w:rsidRDefault="009228D6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Pr="00B41EC4" w:rsidRDefault="009228D6" w:rsidP="00B41EC4">
            <w:pPr>
              <w:widowControl w:val="0"/>
              <w:ind w:left="0"/>
              <w:rPr>
                <w:rFonts w:cs="Arial"/>
                <w:sz w:val="16"/>
              </w:rPr>
            </w:pPr>
            <w:r w:rsidRPr="00B41EC4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Default="009228D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Default="009228D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Default="009228D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228D6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228D6" w:rsidRDefault="009228D6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Pr="00B41EC4" w:rsidRDefault="009228D6" w:rsidP="00B41EC4">
            <w:pPr>
              <w:widowControl w:val="0"/>
              <w:ind w:left="0"/>
              <w:rPr>
                <w:rFonts w:cs="Arial"/>
                <w:sz w:val="16"/>
              </w:rPr>
            </w:pPr>
            <w:r w:rsidRPr="00B41EC4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Default="009228D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Default="009228D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Default="009228D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228D6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228D6" w:rsidRDefault="009228D6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Pr="00B41EC4" w:rsidRDefault="009228D6" w:rsidP="00B41EC4">
            <w:pPr>
              <w:widowControl w:val="0"/>
              <w:ind w:left="0"/>
              <w:rPr>
                <w:rFonts w:cs="Arial"/>
                <w:sz w:val="16"/>
              </w:rPr>
            </w:pPr>
            <w:r w:rsidRPr="00B41EC4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Default="009228D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Default="009228D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Default="009228D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228D6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228D6" w:rsidRDefault="009228D6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Pr="00B41EC4" w:rsidRDefault="009228D6" w:rsidP="00B41EC4">
            <w:pPr>
              <w:widowControl w:val="0"/>
              <w:ind w:left="0"/>
              <w:rPr>
                <w:rFonts w:cs="Arial"/>
                <w:sz w:val="16"/>
              </w:rPr>
            </w:pPr>
            <w:r w:rsidRPr="00B41EC4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Default="009228D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Default="009228D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Default="009228D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228D6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228D6" w:rsidRDefault="009228D6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Pr="00B41EC4" w:rsidRDefault="009228D6" w:rsidP="00B41EC4">
            <w:pPr>
              <w:widowControl w:val="0"/>
              <w:ind w:left="0"/>
              <w:rPr>
                <w:rFonts w:cs="Arial"/>
                <w:sz w:val="16"/>
              </w:rPr>
            </w:pPr>
            <w:r w:rsidRPr="00B41EC4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Default="009228D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Default="009228D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Default="009228D6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9228D6" w:rsidRPr="00B41EC4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9228D6" w:rsidRPr="00B41EC4" w:rsidRDefault="009228D6" w:rsidP="00B41EC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Pr="00B41EC4" w:rsidRDefault="009228D6" w:rsidP="00B41EC4">
            <w:pPr>
              <w:widowControl w:val="0"/>
              <w:ind w:left="0"/>
              <w:rPr>
                <w:rFonts w:cs="Arial"/>
                <w:sz w:val="16"/>
              </w:rPr>
            </w:pPr>
            <w:r w:rsidRPr="00B41EC4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Pr="00B41EC4" w:rsidRDefault="009228D6" w:rsidP="00B41EC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Pr="00B41EC4" w:rsidRDefault="009228D6" w:rsidP="00B41EC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Pr="00B41EC4" w:rsidRDefault="009228D6" w:rsidP="00B41EC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228D6" w:rsidRPr="00B41EC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Pr="00B41EC4" w:rsidRDefault="009228D6" w:rsidP="00B41EC4">
            <w:pPr>
              <w:widowControl w:val="0"/>
              <w:ind w:left="0"/>
              <w:rPr>
                <w:rFonts w:cs="Arial"/>
                <w:sz w:val="16"/>
              </w:rPr>
            </w:pPr>
            <w:r w:rsidRPr="00B41EC4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Pr="00B41EC4" w:rsidRDefault="009228D6" w:rsidP="00B41EC4">
            <w:pPr>
              <w:widowControl w:val="0"/>
              <w:ind w:left="0"/>
              <w:rPr>
                <w:rFonts w:cs="Arial"/>
                <w:sz w:val="16"/>
              </w:rPr>
            </w:pPr>
            <w:r w:rsidRPr="00B41EC4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Pr="00B41EC4" w:rsidRDefault="009228D6" w:rsidP="00B41EC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Pr="00B41EC4" w:rsidRDefault="009228D6" w:rsidP="00B41EC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Pr="00B41EC4" w:rsidRDefault="009228D6" w:rsidP="00B41EC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228D6" w:rsidRPr="00B41EC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Pr="00B41EC4" w:rsidRDefault="009228D6" w:rsidP="00B41EC4">
            <w:pPr>
              <w:widowControl w:val="0"/>
              <w:ind w:left="0"/>
              <w:rPr>
                <w:rFonts w:cs="Arial"/>
                <w:sz w:val="16"/>
              </w:rPr>
            </w:pPr>
            <w:r w:rsidRPr="00B41EC4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Pr="00B41EC4" w:rsidRDefault="009228D6" w:rsidP="00B41EC4">
            <w:pPr>
              <w:widowControl w:val="0"/>
              <w:ind w:left="0"/>
              <w:rPr>
                <w:rFonts w:cs="Arial"/>
                <w:sz w:val="16"/>
              </w:rPr>
            </w:pPr>
            <w:r w:rsidRPr="00B41EC4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Pr="00B41EC4" w:rsidRDefault="009228D6" w:rsidP="00B41EC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Pr="00B41EC4" w:rsidRDefault="009228D6" w:rsidP="00B41EC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9228D6" w:rsidRPr="00B41EC4" w:rsidRDefault="009228D6" w:rsidP="00B41EC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9228D6" w:rsidRPr="00B41EC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228D6" w:rsidRPr="00B41EC4" w:rsidRDefault="009228D6" w:rsidP="00B41EC4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B41EC4">
              <w:rPr>
                <w:rFonts w:cs="Arial"/>
                <w:sz w:val="16"/>
              </w:rPr>
              <w:t>Checklist</w:t>
            </w:r>
            <w:proofErr w:type="spellEnd"/>
            <w:r w:rsidRPr="00B41EC4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228D6" w:rsidRDefault="009228D6" w:rsidP="00B41EC4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228D6" w:rsidRPr="00B41EC4" w:rsidRDefault="009228D6" w:rsidP="00B41EC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228D6" w:rsidRPr="00B41EC4" w:rsidRDefault="009228D6" w:rsidP="00B41EC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9228D6" w:rsidRPr="00B41EC4" w:rsidRDefault="009228D6" w:rsidP="00B41EC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9228D6" w:rsidRPr="00B41EC4" w:rsidRDefault="009228D6" w:rsidP="00B41EC4">
      <w:pPr>
        <w:widowControl w:val="0"/>
        <w:ind w:left="0"/>
        <w:rPr>
          <w:rFonts w:cs="Arial"/>
          <w:sz w:val="16"/>
        </w:rPr>
      </w:pPr>
    </w:p>
    <w:p w:rsidR="00F41655" w:rsidRPr="00B41EC4" w:rsidRDefault="00F41655" w:rsidP="00B41EC4">
      <w:pPr>
        <w:widowControl w:val="0"/>
        <w:ind w:left="0"/>
        <w:rPr>
          <w:rFonts w:cs="Arial"/>
          <w:sz w:val="16"/>
        </w:rPr>
      </w:pPr>
    </w:p>
    <w:sectPr w:rsidR="00F41655" w:rsidRPr="00B41EC4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28D6" w:rsidRDefault="009228D6" w:rsidP="002908D9">
      <w:r>
        <w:separator/>
      </w:r>
    </w:p>
  </w:endnote>
  <w:endnote w:type="continuationSeparator" w:id="0">
    <w:p w:rsidR="009228D6" w:rsidRDefault="009228D6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B41EC4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9228D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Leandro Marcio Rodrigues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B41EC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B41EC4">
            <w:rPr>
              <w:sz w:val="20"/>
              <w:szCs w:val="20"/>
            </w:rPr>
            <w:t xml:space="preserve">Keila </w:t>
          </w:r>
          <w:proofErr w:type="spellStart"/>
          <w:r w:rsidRPr="00B41EC4">
            <w:rPr>
              <w:sz w:val="20"/>
              <w:szCs w:val="20"/>
            </w:rPr>
            <w:t>Joanês</w:t>
          </w:r>
          <w:proofErr w:type="spellEnd"/>
          <w:r w:rsidRPr="00B41EC4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41EC4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9228D6">
            <w:rPr>
              <w:b/>
              <w:sz w:val="20"/>
              <w:szCs w:val="20"/>
            </w:rPr>
            <w:t>Controle Gerencial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41EC4">
            <w:rPr>
              <w:b/>
              <w:sz w:val="20"/>
              <w:szCs w:val="20"/>
            </w:rPr>
            <w:t>Relatórios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9228D6">
            <w:rPr>
              <w:b/>
              <w:sz w:val="20"/>
              <w:szCs w:val="20"/>
            </w:rPr>
            <w:t>UCS0468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B41EC4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B41EC4">
            <w:rPr>
              <w:b/>
              <w:sz w:val="20"/>
              <w:szCs w:val="20"/>
            </w:rPr>
            <w:t>Emitir Relação de Servidores que Aniversariam no Mês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28D6" w:rsidRDefault="009228D6" w:rsidP="002908D9">
      <w:r>
        <w:separator/>
      </w:r>
    </w:p>
  </w:footnote>
  <w:footnote w:type="continuationSeparator" w:id="0">
    <w:p w:rsidR="009228D6" w:rsidRDefault="009228D6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1F1D4328"/>
    <w:multiLevelType w:val="hybridMultilevel"/>
    <w:tmpl w:val="B0C28082"/>
    <w:lvl w:ilvl="0" w:tplc="79A4EE6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5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C8A6DB8"/>
    <w:multiLevelType w:val="multilevel"/>
    <w:tmpl w:val="EFDEB37E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3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1"/>
  </w:num>
  <w:num w:numId="3">
    <w:abstractNumId w:val="4"/>
  </w:num>
  <w:num w:numId="4">
    <w:abstractNumId w:val="18"/>
  </w:num>
  <w:num w:numId="5">
    <w:abstractNumId w:val="14"/>
  </w:num>
  <w:num w:numId="6">
    <w:abstractNumId w:val="17"/>
  </w:num>
  <w:num w:numId="7">
    <w:abstractNumId w:val="9"/>
  </w:num>
  <w:num w:numId="8">
    <w:abstractNumId w:val="1"/>
  </w:num>
  <w:num w:numId="9">
    <w:abstractNumId w:val="7"/>
  </w:num>
  <w:num w:numId="10">
    <w:abstractNumId w:val="0"/>
  </w:num>
  <w:num w:numId="11">
    <w:abstractNumId w:val="16"/>
  </w:num>
  <w:num w:numId="12">
    <w:abstractNumId w:val="15"/>
  </w:num>
  <w:num w:numId="13">
    <w:abstractNumId w:val="2"/>
  </w:num>
  <w:num w:numId="14">
    <w:abstractNumId w:val="10"/>
  </w:num>
  <w:num w:numId="15">
    <w:abstractNumId w:val="6"/>
  </w:num>
  <w:num w:numId="16">
    <w:abstractNumId w:val="13"/>
  </w:num>
  <w:num w:numId="17">
    <w:abstractNumId w:val="5"/>
  </w:num>
  <w:num w:numId="18">
    <w:abstractNumId w:val="3"/>
  </w:num>
  <w:num w:numId="19">
    <w:abstractNumId w:val="12"/>
  </w:num>
  <w:num w:numId="20">
    <w:abstractNumId w:val="5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28D6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228D6"/>
    <w:rsid w:val="009C40FA"/>
    <w:rsid w:val="00A3111D"/>
    <w:rsid w:val="00A92AC7"/>
    <w:rsid w:val="00AC3B1F"/>
    <w:rsid w:val="00AD3724"/>
    <w:rsid w:val="00AD7490"/>
    <w:rsid w:val="00B15821"/>
    <w:rsid w:val="00B41EC4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415A0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228D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9228D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link w:val="Ttulo2Char"/>
    <w:autoRedefine/>
    <w:qFormat/>
    <w:rsid w:val="009228D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9228D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9228D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9228D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9228D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9228D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9228D6"/>
    <w:pPr>
      <w:ind w:left="0"/>
    </w:pPr>
  </w:style>
  <w:style w:type="paragraph" w:styleId="ndicedeilustraes">
    <w:name w:val="table of figures"/>
    <w:basedOn w:val="Normal"/>
    <w:next w:val="Normal"/>
    <w:semiHidden/>
    <w:rsid w:val="009228D6"/>
  </w:style>
  <w:style w:type="paragraph" w:styleId="Sumrio2">
    <w:name w:val="toc 2"/>
    <w:basedOn w:val="Normal"/>
    <w:next w:val="Normal"/>
    <w:autoRedefine/>
    <w:uiPriority w:val="39"/>
    <w:rsid w:val="009228D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9228D6"/>
    <w:pPr>
      <w:ind w:left="480"/>
    </w:pPr>
  </w:style>
  <w:style w:type="character" w:styleId="Hyperlink">
    <w:name w:val="Hyperlink"/>
    <w:basedOn w:val="Fontepargpadro"/>
    <w:uiPriority w:val="99"/>
    <w:rsid w:val="009228D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9228D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228D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9228D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9228D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9228D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9228D6"/>
    <w:rPr>
      <w:sz w:val="16"/>
    </w:rPr>
  </w:style>
  <w:style w:type="character" w:styleId="Nmerodepgina">
    <w:name w:val="page number"/>
    <w:basedOn w:val="Fontepargpadro"/>
    <w:rsid w:val="009228D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9228D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9228D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228D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9228D6"/>
  </w:style>
  <w:style w:type="paragraph" w:styleId="Corpodetexto">
    <w:name w:val="Body Text"/>
    <w:basedOn w:val="Normal"/>
    <w:link w:val="CorpodetextoChar"/>
    <w:rsid w:val="009228D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9228D6"/>
    <w:rPr>
      <w:rFonts w:eastAsia="Arial Unicode MS"/>
    </w:rPr>
  </w:style>
  <w:style w:type="paragraph" w:customStyle="1" w:styleId="tabletext">
    <w:name w:val="tabletext"/>
    <w:basedOn w:val="Normal"/>
    <w:rsid w:val="009228D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9228D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9228D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9228D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9228D6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9228D6"/>
    <w:rPr>
      <w:color w:val="0000FF"/>
    </w:rPr>
  </w:style>
  <w:style w:type="paragraph" w:styleId="Corpodetexto2">
    <w:name w:val="Body Text 2"/>
    <w:basedOn w:val="Normal"/>
    <w:link w:val="Corpodetexto2Char"/>
    <w:rsid w:val="009228D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9228D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9228D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9228D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9228D6"/>
    <w:pPr>
      <w:widowControl w:val="0"/>
    </w:pPr>
    <w:rPr>
      <w:rFonts w:ascii="Arial" w:hAnsi="Arial"/>
      <w:color w:val="000000"/>
      <w:sz w:val="24"/>
      <w:lang w:val="en-US"/>
    </w:rPr>
  </w:style>
  <w:style w:type="character" w:customStyle="1" w:styleId="Ttulo2Char">
    <w:name w:val="Título 2 Char"/>
    <w:basedOn w:val="Fontepargpadro"/>
    <w:link w:val="Ttulo2"/>
    <w:rsid w:val="009228D6"/>
    <w:rPr>
      <w:rFonts w:ascii="Arial" w:hAnsi="Arial"/>
      <w:b/>
      <w:bCs/>
      <w:iCs/>
      <w:color w:val="000080"/>
      <w:sz w:val="32"/>
      <w:szCs w:val="28"/>
    </w:rPr>
  </w:style>
  <w:style w:type="character" w:customStyle="1" w:styleId="Ttulo3Char">
    <w:name w:val="Título 3 Char"/>
    <w:basedOn w:val="Fontepargpadro"/>
    <w:link w:val="Ttulo3"/>
    <w:rsid w:val="009228D6"/>
    <w:rPr>
      <w:rFonts w:ascii="Arial" w:hAnsi="Arial" w:cs="Arial"/>
      <w:b/>
      <w:bCs/>
      <w:color w:val="000080"/>
      <w:sz w:val="28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228D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9228D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link w:val="Ttulo2Char"/>
    <w:autoRedefine/>
    <w:qFormat/>
    <w:rsid w:val="009228D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9228D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9228D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9228D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9228D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9228D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9228D6"/>
    <w:pPr>
      <w:ind w:left="0"/>
    </w:pPr>
  </w:style>
  <w:style w:type="paragraph" w:styleId="ndicedeilustraes">
    <w:name w:val="table of figures"/>
    <w:basedOn w:val="Normal"/>
    <w:next w:val="Normal"/>
    <w:semiHidden/>
    <w:rsid w:val="009228D6"/>
  </w:style>
  <w:style w:type="paragraph" w:styleId="Sumrio2">
    <w:name w:val="toc 2"/>
    <w:basedOn w:val="Normal"/>
    <w:next w:val="Normal"/>
    <w:autoRedefine/>
    <w:uiPriority w:val="39"/>
    <w:rsid w:val="009228D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9228D6"/>
    <w:pPr>
      <w:ind w:left="480"/>
    </w:pPr>
  </w:style>
  <w:style w:type="character" w:styleId="Hyperlink">
    <w:name w:val="Hyperlink"/>
    <w:basedOn w:val="Fontepargpadro"/>
    <w:uiPriority w:val="99"/>
    <w:rsid w:val="009228D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9228D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228D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9228D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9228D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9228D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9228D6"/>
    <w:rPr>
      <w:sz w:val="16"/>
    </w:rPr>
  </w:style>
  <w:style w:type="character" w:styleId="Nmerodepgina">
    <w:name w:val="page number"/>
    <w:basedOn w:val="Fontepargpadro"/>
    <w:rsid w:val="009228D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9228D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9228D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228D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9228D6"/>
  </w:style>
  <w:style w:type="paragraph" w:styleId="Corpodetexto">
    <w:name w:val="Body Text"/>
    <w:basedOn w:val="Normal"/>
    <w:link w:val="CorpodetextoChar"/>
    <w:rsid w:val="009228D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9228D6"/>
    <w:rPr>
      <w:rFonts w:eastAsia="Arial Unicode MS"/>
    </w:rPr>
  </w:style>
  <w:style w:type="paragraph" w:customStyle="1" w:styleId="tabletext">
    <w:name w:val="tabletext"/>
    <w:basedOn w:val="Normal"/>
    <w:rsid w:val="009228D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9228D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9228D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9228D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9228D6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9228D6"/>
    <w:rPr>
      <w:color w:val="0000FF"/>
    </w:rPr>
  </w:style>
  <w:style w:type="paragraph" w:styleId="Corpodetexto2">
    <w:name w:val="Body Text 2"/>
    <w:basedOn w:val="Normal"/>
    <w:link w:val="Corpodetexto2Char"/>
    <w:rsid w:val="009228D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9228D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9228D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9228D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9228D6"/>
    <w:pPr>
      <w:widowControl w:val="0"/>
    </w:pPr>
    <w:rPr>
      <w:rFonts w:ascii="Arial" w:hAnsi="Arial"/>
      <w:color w:val="000000"/>
      <w:sz w:val="24"/>
      <w:lang w:val="en-US"/>
    </w:rPr>
  </w:style>
  <w:style w:type="character" w:customStyle="1" w:styleId="Ttulo2Char">
    <w:name w:val="Título 2 Char"/>
    <w:basedOn w:val="Fontepargpadro"/>
    <w:link w:val="Ttulo2"/>
    <w:rsid w:val="009228D6"/>
    <w:rPr>
      <w:rFonts w:ascii="Arial" w:hAnsi="Arial"/>
      <w:b/>
      <w:bCs/>
      <w:iCs/>
      <w:color w:val="000080"/>
      <w:sz w:val="32"/>
      <w:szCs w:val="28"/>
    </w:rPr>
  </w:style>
  <w:style w:type="character" w:customStyle="1" w:styleId="Ttulo3Char">
    <w:name w:val="Título 3 Char"/>
    <w:basedOn w:val="Fontepargpadro"/>
    <w:link w:val="Ttulo3"/>
    <w:rsid w:val="009228D6"/>
    <w:rPr>
      <w:rFonts w:ascii="Arial" w:hAnsi="Arial" w:cs="Arial"/>
      <w:b/>
      <w:bCs/>
      <w:color w:val="000080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063936-E658-440D-8C72-DE1B7A7F72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7</Pages>
  <Words>467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3761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2014-11-09T04:43:00Z</cp:lastPrinted>
  <dcterms:created xsi:type="dcterms:W3CDTF">2014-11-09T04:43:00Z</dcterms:created>
  <dcterms:modified xsi:type="dcterms:W3CDTF">2014-11-21T18:37:00Z</dcterms:modified>
</cp:coreProperties>
</file>