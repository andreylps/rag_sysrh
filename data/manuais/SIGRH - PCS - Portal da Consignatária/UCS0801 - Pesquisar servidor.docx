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ED4F69">
        <w:rPr>
          <w:b/>
          <w:color w:val="000080"/>
          <w:sz w:val="40"/>
          <w:szCs w:val="40"/>
        </w:rPr>
        <w:t>801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A911E4">
        <w:rPr>
          <w:b/>
          <w:color w:val="000080"/>
          <w:sz w:val="40"/>
          <w:szCs w:val="40"/>
        </w:rPr>
        <w:t>Pesquisar Servidor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A911E4" w:rsidP="004A07A0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28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ED4F6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0800921" w:history="1">
        <w:r w:rsidR="00ED4F69" w:rsidRPr="000D5084">
          <w:rPr>
            <w:rStyle w:val="Hyperlink"/>
            <w:noProof/>
          </w:rPr>
          <w:t>1.</w:t>
        </w:r>
        <w:r w:rsidR="00ED4F6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D4F69" w:rsidRPr="000D5084">
          <w:rPr>
            <w:rStyle w:val="Hyperlink"/>
            <w:noProof/>
          </w:rPr>
          <w:t>Pacote/Caso de Uso</w:t>
        </w:r>
        <w:r w:rsidR="00ED4F69">
          <w:rPr>
            <w:noProof/>
            <w:webHidden/>
          </w:rPr>
          <w:tab/>
        </w:r>
        <w:r w:rsidR="00ED4F69">
          <w:rPr>
            <w:noProof/>
            <w:webHidden/>
          </w:rPr>
          <w:fldChar w:fldCharType="begin"/>
        </w:r>
        <w:r w:rsidR="00ED4F69">
          <w:rPr>
            <w:noProof/>
            <w:webHidden/>
          </w:rPr>
          <w:instrText xml:space="preserve"> PAGEREF _Toc80800921 \h </w:instrText>
        </w:r>
        <w:r w:rsidR="00ED4F69">
          <w:rPr>
            <w:noProof/>
            <w:webHidden/>
          </w:rPr>
        </w:r>
        <w:r w:rsidR="00ED4F69">
          <w:rPr>
            <w:noProof/>
            <w:webHidden/>
          </w:rPr>
          <w:fldChar w:fldCharType="separate"/>
        </w:r>
        <w:r w:rsidR="00ED4F69">
          <w:rPr>
            <w:noProof/>
            <w:webHidden/>
          </w:rPr>
          <w:t>4</w:t>
        </w:r>
        <w:r w:rsidR="00ED4F69"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2" w:history="1">
        <w:r w:rsidRPr="000D5084">
          <w:rPr>
            <w:rStyle w:val="Hyperlink"/>
            <w:noProof/>
          </w:rPr>
          <w:t>Pesquisar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3" w:history="1">
        <w:r w:rsidRPr="000D508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4" w:history="1">
        <w:r w:rsidRPr="000D5084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5" w:history="1">
        <w:r w:rsidRPr="000D508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6" w:history="1">
        <w:r w:rsidRPr="000D508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7" w:history="1">
        <w:r w:rsidRPr="000D508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8" w:history="1">
        <w:r w:rsidRPr="000D508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29" w:history="1">
        <w:r w:rsidRPr="000D508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30" w:history="1">
        <w:r w:rsidRPr="000D508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Pesquisar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31" w:history="1">
        <w:r w:rsidRPr="000D508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32" w:history="1">
        <w:r w:rsidRPr="000D508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33" w:history="1">
        <w:r w:rsidRPr="000D508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34" w:history="1">
        <w:r w:rsidRPr="000D5084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4F69" w:rsidRDefault="00ED4F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935" w:history="1">
        <w:r w:rsidRPr="000D5084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5084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80800921"/>
      <w:r>
        <w:lastRenderedPageBreak/>
        <w:t>Pacote/Caso de Uso</w:t>
      </w:r>
      <w:bookmarkEnd w:id="1"/>
    </w:p>
    <w:p w:rsidR="00AE2BF8" w:rsidRDefault="00AE2BF8" w:rsidP="00AE2BF8"/>
    <w:p w:rsidR="00AE2BF8" w:rsidRDefault="006916FB" w:rsidP="00232F60">
      <w:pPr>
        <w:pStyle w:val="Subttulo"/>
      </w:pPr>
      <w:bookmarkStart w:id="2" w:name="_Toc80800922"/>
      <w:r>
        <w:t>Pesquisar Servidor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80800923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916FB" w:rsidP="002C660B">
      <w:pPr>
        <w:pStyle w:val="Recuodecorpodetexto2"/>
        <w:widowControl w:val="0"/>
        <w:ind w:left="1260" w:firstLine="0"/>
      </w:pPr>
      <w:r>
        <w:rPr>
          <w:sz w:val="24"/>
        </w:rPr>
        <w:t>Caso de uso que permite à</w:t>
      </w:r>
      <w:r w:rsidR="002C660B" w:rsidRPr="002C660B">
        <w:rPr>
          <w:sz w:val="24"/>
        </w:rPr>
        <w:t xml:space="preserve"> consignatária </w:t>
      </w:r>
      <w:r>
        <w:rPr>
          <w:sz w:val="24"/>
        </w:rPr>
        <w:t>a consulta aos</w:t>
      </w:r>
      <w:r w:rsidR="00A911E4">
        <w:rPr>
          <w:sz w:val="24"/>
        </w:rPr>
        <w:t xml:space="preserve"> dados </w:t>
      </w:r>
      <w:r w:rsidR="00E3033C">
        <w:rPr>
          <w:sz w:val="24"/>
        </w:rPr>
        <w:t xml:space="preserve">funcionais </w:t>
      </w:r>
      <w:r>
        <w:rPr>
          <w:sz w:val="24"/>
        </w:rPr>
        <w:t>do</w:t>
      </w:r>
      <w:r w:rsidR="00A911E4">
        <w:rPr>
          <w:sz w:val="24"/>
        </w:rPr>
        <w:t xml:space="preserve"> servidor</w:t>
      </w:r>
      <w:r w:rsidR="006166AB">
        <w:rPr>
          <w:sz w:val="24"/>
        </w:rPr>
        <w:t xml:space="preserve"> que tem contrato(s) de consignação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80800924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E3033C">
        <w:t>P</w:t>
      </w:r>
      <w:r w:rsidR="006916FB">
        <w:t>esquisar S</w:t>
      </w:r>
      <w:r w:rsidR="00E3033C">
        <w:t>ervidor</w:t>
      </w:r>
      <w:r w:rsidR="00BB0029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80800925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80800926"/>
      <w:r>
        <w:t>Conceitos principais</w:t>
      </w:r>
      <w:bookmarkEnd w:id="7"/>
    </w:p>
    <w:p w:rsidR="00AE2BF8" w:rsidRDefault="009E05AF" w:rsidP="00AE2BF8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6A3182" w:rsidRPr="00AC4062" w:rsidTr="005E7635">
        <w:trPr>
          <w:trHeight w:val="600"/>
        </w:trPr>
        <w:tc>
          <w:tcPr>
            <w:tcW w:w="3428" w:type="dxa"/>
          </w:tcPr>
          <w:p w:rsidR="006A3182" w:rsidRPr="00AC4062" w:rsidRDefault="006A3182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6A3182" w:rsidRPr="00AC4062" w:rsidRDefault="006A3182" w:rsidP="009B3B85">
            <w:pPr>
              <w:pStyle w:val="Cabealho"/>
              <w:ind w:left="0"/>
              <w:rPr>
                <w:rFonts w:cs="Arial"/>
              </w:rPr>
            </w:pPr>
          </w:p>
        </w:tc>
      </w:tr>
      <w:tr w:rsidR="00FC5E24" w:rsidRPr="00AC4062" w:rsidTr="005E7635">
        <w:trPr>
          <w:trHeight w:val="600"/>
        </w:trPr>
        <w:tc>
          <w:tcPr>
            <w:tcW w:w="3428" w:type="dxa"/>
          </w:tcPr>
          <w:p w:rsidR="00FC5E24" w:rsidRDefault="00FC5E24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FC5E24" w:rsidRDefault="00FC5E24" w:rsidP="00600BEC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80800927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Pr="00AC4062" w:rsidRDefault="00DD6228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Não se aplica</w:t>
            </w:r>
          </w:p>
        </w:tc>
        <w:tc>
          <w:tcPr>
            <w:tcW w:w="5642" w:type="dxa"/>
          </w:tcPr>
          <w:p w:rsidR="009A5987" w:rsidRPr="00AC4062" w:rsidRDefault="009A5987" w:rsidP="00600BEC">
            <w:pPr>
              <w:pStyle w:val="Cabealho"/>
              <w:ind w:left="0"/>
              <w:rPr>
                <w:rFonts w:cs="Arial"/>
              </w:rPr>
            </w:pPr>
          </w:p>
        </w:tc>
      </w:tr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Default="009A5987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A5987" w:rsidRDefault="009A5987" w:rsidP="009D78F5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AE2BF8" w:rsidRDefault="004B2CE1" w:rsidP="004A07A0">
      <w:pPr>
        <w:pStyle w:val="Ttulo1"/>
      </w:pPr>
      <w:bookmarkStart w:id="9" w:name="_Toc80800928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80800929"/>
      <w:r>
        <w:lastRenderedPageBreak/>
        <w:t>Casos de Uso</w:t>
      </w:r>
      <w:bookmarkEnd w:id="10"/>
    </w:p>
    <w:p w:rsidR="00301871" w:rsidRDefault="00301871" w:rsidP="00301871">
      <w:pPr>
        <w:pStyle w:val="Ttulo1"/>
        <w:numPr>
          <w:ilvl w:val="0"/>
          <w:numId w:val="0"/>
        </w:numPr>
        <w:ind w:left="360"/>
      </w:pPr>
    </w:p>
    <w:p w:rsidR="00AE2BF8" w:rsidRDefault="009E05AF" w:rsidP="005648E6">
      <w:pPr>
        <w:pStyle w:val="Ttulo1"/>
        <w:numPr>
          <w:ilvl w:val="1"/>
          <w:numId w:val="1"/>
        </w:numPr>
      </w:pPr>
      <w:bookmarkStart w:id="11" w:name="_Toc80800930"/>
      <w:r>
        <w:t>Pesquisar Servidor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80800931"/>
      <w:r>
        <w:t>Fluxo Básico</w:t>
      </w:r>
      <w:bookmarkEnd w:id="12"/>
    </w:p>
    <w:p w:rsidR="00C37A2D" w:rsidRDefault="00C37A2D" w:rsidP="00CD47F1">
      <w:pPr>
        <w:pStyle w:val="Ttulo4"/>
      </w:pPr>
      <w:r>
        <w:t>O ator solicita a funcionalidade "</w:t>
      </w:r>
      <w:r w:rsidR="009E05AF">
        <w:t>Pesquisar Servidor</w:t>
      </w:r>
      <w:r w:rsidR="00B7413F">
        <w:t>".</w:t>
      </w:r>
    </w:p>
    <w:p w:rsidR="00A40E0C" w:rsidRDefault="00C37A2D" w:rsidP="00CD47F1">
      <w:pPr>
        <w:pStyle w:val="Ttulo4"/>
      </w:pPr>
      <w:r>
        <w:t xml:space="preserve">O sistema exibe a </w:t>
      </w:r>
      <w:hyperlink w:anchor="pesquis_princ" w:history="1">
        <w:r w:rsidRPr="00C00881">
          <w:rPr>
            <w:rStyle w:val="Hyperlink"/>
          </w:rPr>
          <w:t xml:space="preserve">tela </w:t>
        </w:r>
        <w:r w:rsidR="009E05AF" w:rsidRPr="00C00881">
          <w:rPr>
            <w:rStyle w:val="Hyperlink"/>
          </w:rPr>
          <w:t xml:space="preserve">principal </w:t>
        </w:r>
        <w:r w:rsidRPr="00C00881">
          <w:rPr>
            <w:rStyle w:val="Hyperlink"/>
          </w:rPr>
          <w:t>da funcionalidade</w:t>
        </w:r>
      </w:hyperlink>
      <w:r w:rsidR="00A40E0C">
        <w:t>.</w:t>
      </w:r>
    </w:p>
    <w:p w:rsidR="002E5BB1" w:rsidRDefault="00C53B3A" w:rsidP="00CD47F1">
      <w:pPr>
        <w:pStyle w:val="Ttulo4"/>
      </w:pPr>
      <w:r>
        <w:t xml:space="preserve">O ator </w:t>
      </w:r>
      <w:r w:rsidR="009E05AF">
        <w:t>informa o CPF</w:t>
      </w:r>
      <w:r w:rsidR="002E4EF7">
        <w:t xml:space="preserve"> </w:t>
      </w:r>
      <w:r w:rsidR="009E05AF">
        <w:t>do servidor</w:t>
      </w:r>
      <w:r>
        <w:t>.</w:t>
      </w:r>
    </w:p>
    <w:p w:rsidR="00017EC6" w:rsidRDefault="00A40E0C" w:rsidP="005D115E">
      <w:pPr>
        <w:pStyle w:val="Ttulo4"/>
      </w:pPr>
      <w:r>
        <w:t xml:space="preserve">O sistema exibe </w:t>
      </w:r>
      <w:r w:rsidR="005D115E">
        <w:t xml:space="preserve">automaticamente </w:t>
      </w:r>
      <w:r w:rsidR="00C00881">
        <w:t>o</w:t>
      </w:r>
      <w:r w:rsidR="00CB1331">
        <w:t xml:space="preserve">s seguintes </w:t>
      </w:r>
      <w:hyperlink w:anchor="pesquis_dados" w:history="1">
        <w:r w:rsidR="00C00881" w:rsidRPr="00C00881">
          <w:rPr>
            <w:rStyle w:val="Hyperlink"/>
          </w:rPr>
          <w:t>dados do servidor</w:t>
        </w:r>
      </w:hyperlink>
      <w:r w:rsidR="00CB1331">
        <w:t xml:space="preserve">: </w:t>
      </w:r>
      <w:r w:rsidR="005D115E">
        <w:t>Ó</w:t>
      </w:r>
      <w:r w:rsidR="005D115E" w:rsidRPr="005D115E">
        <w:t>rgão, Matrícula, Situação, Data de Admissão, Cargo, Regime Previdenciário, Regime de Trabalho, Lotação,</w:t>
      </w:r>
      <w:r w:rsidR="005D115E">
        <w:t xml:space="preserve"> </w:t>
      </w:r>
      <w:r w:rsidR="005D115E" w:rsidRPr="005D115E">
        <w:t>Última Folha</w:t>
      </w:r>
      <w:r w:rsidR="005D115E">
        <w:t xml:space="preserve"> (mês/ano)</w:t>
      </w:r>
      <w:r w:rsidR="00CF7ECE">
        <w:t>.</w:t>
      </w:r>
      <w:r w:rsidR="00527B06">
        <w:t xml:space="preserve"> </w:t>
      </w:r>
      <w:r w:rsidR="006916FB">
        <w:t>Fim do caso de uso.</w:t>
      </w:r>
    </w:p>
    <w:p w:rsidR="00D623B7" w:rsidRDefault="00D623B7" w:rsidP="006916FB">
      <w:pPr>
        <w:pStyle w:val="Ttulo4"/>
        <w:numPr>
          <w:ilvl w:val="0"/>
          <w:numId w:val="0"/>
        </w:numPr>
        <w:ind w:left="1224"/>
      </w:pPr>
    </w:p>
    <w:p w:rsidR="00710BB9" w:rsidRDefault="00710BB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CA000D" w:rsidP="004A07A0">
      <w:pPr>
        <w:pStyle w:val="Ttulo1"/>
      </w:pPr>
      <w:bookmarkStart w:id="13" w:name="_Toc80800932"/>
      <w:r>
        <w:t>Regra</w:t>
      </w:r>
      <w:r w:rsidR="003B5B1F">
        <w:t>s</w:t>
      </w:r>
      <w:r>
        <w:t xml:space="preserve"> de Negócio</w:t>
      </w:r>
      <w:bookmarkEnd w:id="13"/>
    </w:p>
    <w:p w:rsidR="000871D7" w:rsidRPr="000871D7" w:rsidRDefault="000871D7" w:rsidP="000871D7"/>
    <w:p w:rsidR="00194B70" w:rsidRDefault="006916FB" w:rsidP="00AC4062">
      <w:bookmarkStart w:id="14" w:name="_RN001:_Tipo_de"/>
      <w:bookmarkStart w:id="15" w:name="_RN001:_Valida_campo"/>
      <w:bookmarkStart w:id="16" w:name="_RN002:_Quantidade_de"/>
      <w:bookmarkEnd w:id="14"/>
      <w:bookmarkEnd w:id="15"/>
      <w:bookmarkEnd w:id="16"/>
      <w:r>
        <w:t>Não se aplica.</w:t>
      </w:r>
    </w:p>
    <w:p w:rsidR="004C323A" w:rsidRDefault="004C323A" w:rsidP="00AC4062">
      <w:bookmarkStart w:id="17" w:name="_RN002:_Verifica_negociação"/>
      <w:bookmarkEnd w:id="17"/>
    </w:p>
    <w:p w:rsidR="00AE2BF8" w:rsidRDefault="00AE2BF8" w:rsidP="004A07A0">
      <w:pPr>
        <w:pStyle w:val="Ttulo1"/>
      </w:pPr>
      <w:bookmarkStart w:id="18" w:name="_Toc80800933"/>
      <w:r>
        <w:t>Anexos</w:t>
      </w:r>
      <w:bookmarkEnd w:id="18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F5BB3" w:rsidRDefault="00EF5BB3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225D3" w:rsidRDefault="00E225D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4A07A0">
      <w:pPr>
        <w:pStyle w:val="Ttulo1"/>
      </w:pPr>
      <w:bookmarkStart w:id="19" w:name="_Toc80800934"/>
      <w:r>
        <w:lastRenderedPageBreak/>
        <w:t>Telas</w:t>
      </w:r>
      <w:bookmarkEnd w:id="19"/>
    </w:p>
    <w:p w:rsidR="00E743CE" w:rsidRDefault="00E743CE" w:rsidP="00E743CE"/>
    <w:p w:rsidR="005E598B" w:rsidRPr="00E743CE" w:rsidRDefault="005E598B" w:rsidP="00E743CE">
      <w:bookmarkStart w:id="20" w:name="pesquis_princ"/>
      <w:r>
        <w:t>Pesquisar servidor - principal</w:t>
      </w:r>
    </w:p>
    <w:p w:rsidR="00E96954" w:rsidRDefault="005E598B">
      <w:pPr>
        <w:spacing w:line="240" w:lineRule="auto"/>
        <w:ind w:left="0"/>
        <w:jc w:val="left"/>
      </w:pPr>
      <w:bookmarkStart w:id="21" w:name="_Proposta_de_Consignação"/>
      <w:bookmarkEnd w:id="20"/>
      <w:bookmarkEnd w:id="21"/>
      <w:r>
        <w:rPr>
          <w:noProof/>
        </w:rPr>
        <w:drawing>
          <wp:inline distT="0" distB="0" distL="0" distR="0" wp14:anchorId="520B2E1F" wp14:editId="11F53DA5">
            <wp:extent cx="5391150" cy="9334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881" w:rsidRDefault="00C00881">
      <w:pPr>
        <w:spacing w:line="240" w:lineRule="auto"/>
        <w:ind w:left="0"/>
        <w:jc w:val="left"/>
      </w:pPr>
    </w:p>
    <w:p w:rsidR="00E96954" w:rsidRDefault="00E96954">
      <w:pPr>
        <w:spacing w:line="240" w:lineRule="auto"/>
        <w:ind w:left="0"/>
        <w:jc w:val="left"/>
      </w:pPr>
    </w:p>
    <w:p w:rsidR="005E598B" w:rsidRDefault="006166AB" w:rsidP="006166AB">
      <w:bookmarkStart w:id="22" w:name="pesquis_dados"/>
      <w:r>
        <w:t>Dados do servidor</w:t>
      </w:r>
    </w:p>
    <w:bookmarkEnd w:id="22"/>
    <w:p w:rsidR="00E96954" w:rsidRDefault="00E96954">
      <w:pPr>
        <w:spacing w:line="240" w:lineRule="auto"/>
        <w:ind w:left="0"/>
        <w:jc w:val="left"/>
      </w:pPr>
    </w:p>
    <w:p w:rsidR="00E96954" w:rsidRDefault="00E96954">
      <w:pPr>
        <w:spacing w:line="240" w:lineRule="auto"/>
        <w:ind w:left="0"/>
        <w:jc w:val="left"/>
      </w:pPr>
    </w:p>
    <w:p w:rsidR="003A7C53" w:rsidRDefault="00C0088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rPr>
          <w:rFonts w:cs="Arial"/>
          <w:b/>
          <w:bCs/>
          <w:noProof/>
          <w:color w:val="000080"/>
          <w:kern w:val="32"/>
          <w:sz w:val="36"/>
          <w:szCs w:val="32"/>
        </w:rPr>
        <w:drawing>
          <wp:inline distT="0" distB="0" distL="0" distR="0">
            <wp:extent cx="5391150" cy="1409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6AB" w:rsidRDefault="006166A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6166AB" w:rsidRDefault="006166A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894896" w:rsidP="004A07A0">
      <w:pPr>
        <w:pStyle w:val="Ttulo1"/>
      </w:pPr>
      <w:bookmarkStart w:id="23" w:name="_Toc80800935"/>
      <w:r>
        <w:t>Relatório (</w:t>
      </w:r>
      <w:r w:rsidR="00CA000D">
        <w:t>s)</w:t>
      </w:r>
      <w:bookmarkEnd w:id="23"/>
    </w:p>
    <w:p w:rsidR="00C14A02" w:rsidRDefault="00C14A02" w:rsidP="00894896"/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866B2" w:rsidRDefault="004866B2" w:rsidP="00894896"/>
    <w:p w:rsidR="004866B2" w:rsidRDefault="004866B2" w:rsidP="00894896"/>
    <w:p w:rsidR="004866B2" w:rsidRDefault="004866B2" w:rsidP="00894896"/>
    <w:p w:rsidR="004866B2" w:rsidRDefault="004866B2" w:rsidP="00894896"/>
    <w:sectPr w:rsidR="004866B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EBD" w:rsidRDefault="00793EBD" w:rsidP="002908D9">
      <w:r>
        <w:separator/>
      </w:r>
    </w:p>
  </w:endnote>
  <w:endnote w:type="continuationSeparator" w:id="0">
    <w:p w:rsidR="00793EBD" w:rsidRDefault="00793EB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635" w:rsidRDefault="005E763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E7635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E7635" w:rsidRDefault="005E7635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E7635" w:rsidRDefault="00ED4F69" w:rsidP="00ED4F69">
          <w:pPr>
            <w:pStyle w:val="Rodap"/>
            <w:ind w:left="56"/>
            <w:rPr>
              <w:rFonts w:cs="Arial"/>
              <w:sz w:val="20"/>
            </w:rPr>
          </w:pPr>
          <w:r w:rsidRPr="00ED4F69">
            <w:rPr>
              <w:rFonts w:cs="Arial"/>
              <w:snapToGrid w:val="0"/>
              <w:sz w:val="20"/>
            </w:rPr>
            <w:t>SIGRH\</w:t>
          </w:r>
          <w:proofErr w:type="gramStart"/>
          <w:r w:rsidRPr="00ED4F69">
            <w:rPr>
              <w:rFonts w:cs="Arial"/>
              <w:snapToGrid w:val="0"/>
              <w:sz w:val="20"/>
            </w:rPr>
            <w:t>04.</w:t>
          </w:r>
          <w:proofErr w:type="gramEnd"/>
          <w:r w:rsidRPr="00ED4F69">
            <w:rPr>
              <w:rFonts w:cs="Arial"/>
              <w:snapToGrid w:val="0"/>
              <w:sz w:val="20"/>
            </w:rPr>
            <w:t>Documentacao\SIGRH – PCS – Portal da Consignatária\</w:t>
          </w:r>
          <w:r w:rsidR="005E7635">
            <w:rPr>
              <w:rFonts w:cs="Arial"/>
              <w:snapToGrid w:val="0"/>
              <w:sz w:val="20"/>
            </w:rPr>
            <w:fldChar w:fldCharType="begin"/>
          </w:r>
          <w:r w:rsidR="005E7635">
            <w:rPr>
              <w:rFonts w:cs="Arial"/>
              <w:snapToGrid w:val="0"/>
              <w:sz w:val="20"/>
            </w:rPr>
            <w:instrText xml:space="preserve"> FILENAME </w:instrText>
          </w:r>
          <w:r w:rsidR="005E7635">
            <w:rPr>
              <w:rFonts w:cs="Arial"/>
              <w:snapToGrid w:val="0"/>
              <w:sz w:val="20"/>
            </w:rPr>
            <w:fldChar w:fldCharType="separate"/>
          </w:r>
          <w:r w:rsidR="005E7635">
            <w:rPr>
              <w:rFonts w:cs="Arial"/>
              <w:noProof/>
              <w:snapToGrid w:val="0"/>
              <w:sz w:val="20"/>
            </w:rPr>
            <w:t>UCS0</w:t>
          </w:r>
          <w:r>
            <w:rPr>
              <w:rFonts w:cs="Arial"/>
              <w:noProof/>
              <w:snapToGrid w:val="0"/>
              <w:sz w:val="20"/>
            </w:rPr>
            <w:t>801</w:t>
          </w:r>
          <w:r w:rsidR="005E7635">
            <w:rPr>
              <w:rFonts w:cs="Arial"/>
              <w:noProof/>
              <w:snapToGrid w:val="0"/>
              <w:sz w:val="20"/>
            </w:rPr>
            <w:t xml:space="preserve"> - </w:t>
          </w:r>
          <w:r w:rsidR="005E7635">
            <w:rPr>
              <w:rFonts w:cs="Arial"/>
              <w:snapToGrid w:val="0"/>
              <w:sz w:val="20"/>
            </w:rPr>
            <w:fldChar w:fldCharType="end"/>
          </w:r>
          <w:r w:rsidR="009E05AF">
            <w:rPr>
              <w:rFonts w:cs="Arial"/>
              <w:snapToGrid w:val="0"/>
              <w:sz w:val="20"/>
            </w:rPr>
            <w:t>Pesquisar Servidor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E7635" w:rsidRDefault="005E7635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ED4F69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E7635" w:rsidRDefault="005E7635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EBD" w:rsidRDefault="00793EBD" w:rsidP="002908D9">
      <w:r>
        <w:separator/>
      </w:r>
    </w:p>
  </w:footnote>
  <w:footnote w:type="continuationSeparator" w:id="0">
    <w:p w:rsidR="00793EBD" w:rsidRDefault="00793EB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A17E021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2DDC"/>
    <w:rsid w:val="0000536A"/>
    <w:rsid w:val="00006B7D"/>
    <w:rsid w:val="00007A5D"/>
    <w:rsid w:val="00010C94"/>
    <w:rsid w:val="00011A7E"/>
    <w:rsid w:val="000133D3"/>
    <w:rsid w:val="00014CFD"/>
    <w:rsid w:val="00017EC6"/>
    <w:rsid w:val="000331CB"/>
    <w:rsid w:val="00041B0B"/>
    <w:rsid w:val="00057F7A"/>
    <w:rsid w:val="000631A4"/>
    <w:rsid w:val="0007538B"/>
    <w:rsid w:val="00080AA2"/>
    <w:rsid w:val="000871D7"/>
    <w:rsid w:val="00097AD9"/>
    <w:rsid w:val="000A1708"/>
    <w:rsid w:val="000A2BFB"/>
    <w:rsid w:val="000B1FFE"/>
    <w:rsid w:val="000B28FD"/>
    <w:rsid w:val="000B4005"/>
    <w:rsid w:val="000B6B37"/>
    <w:rsid w:val="000C2CD2"/>
    <w:rsid w:val="000D0B5A"/>
    <w:rsid w:val="000D4477"/>
    <w:rsid w:val="000D6340"/>
    <w:rsid w:val="000F0299"/>
    <w:rsid w:val="000F67B6"/>
    <w:rsid w:val="00111169"/>
    <w:rsid w:val="00123178"/>
    <w:rsid w:val="00150E34"/>
    <w:rsid w:val="001628B3"/>
    <w:rsid w:val="001647AA"/>
    <w:rsid w:val="001730D8"/>
    <w:rsid w:val="001824FE"/>
    <w:rsid w:val="00185ABA"/>
    <w:rsid w:val="001906DA"/>
    <w:rsid w:val="00194B70"/>
    <w:rsid w:val="001A25E3"/>
    <w:rsid w:val="001B15AB"/>
    <w:rsid w:val="001B3B30"/>
    <w:rsid w:val="001C7A01"/>
    <w:rsid w:val="001E416A"/>
    <w:rsid w:val="001F273C"/>
    <w:rsid w:val="002046AC"/>
    <w:rsid w:val="00214090"/>
    <w:rsid w:val="002224E4"/>
    <w:rsid w:val="00230375"/>
    <w:rsid w:val="00232F60"/>
    <w:rsid w:val="002425B9"/>
    <w:rsid w:val="00266F44"/>
    <w:rsid w:val="00290019"/>
    <w:rsid w:val="00290026"/>
    <w:rsid w:val="002908D9"/>
    <w:rsid w:val="00291299"/>
    <w:rsid w:val="00291C94"/>
    <w:rsid w:val="00291D2F"/>
    <w:rsid w:val="0029504E"/>
    <w:rsid w:val="002A447D"/>
    <w:rsid w:val="002B5115"/>
    <w:rsid w:val="002B6471"/>
    <w:rsid w:val="002C0416"/>
    <w:rsid w:val="002C660B"/>
    <w:rsid w:val="002D336A"/>
    <w:rsid w:val="002D48F2"/>
    <w:rsid w:val="002D4970"/>
    <w:rsid w:val="002D5F4A"/>
    <w:rsid w:val="002D62B3"/>
    <w:rsid w:val="002E0352"/>
    <w:rsid w:val="002E4EF7"/>
    <w:rsid w:val="002E5BB1"/>
    <w:rsid w:val="00301871"/>
    <w:rsid w:val="003274E5"/>
    <w:rsid w:val="0033122B"/>
    <w:rsid w:val="003328F5"/>
    <w:rsid w:val="003468EA"/>
    <w:rsid w:val="00350EE0"/>
    <w:rsid w:val="00352C15"/>
    <w:rsid w:val="0037289F"/>
    <w:rsid w:val="00374B36"/>
    <w:rsid w:val="00376AB4"/>
    <w:rsid w:val="0037750D"/>
    <w:rsid w:val="00381644"/>
    <w:rsid w:val="00386DCA"/>
    <w:rsid w:val="00387BD0"/>
    <w:rsid w:val="003A6531"/>
    <w:rsid w:val="003A7C53"/>
    <w:rsid w:val="003B0E99"/>
    <w:rsid w:val="003B4FF1"/>
    <w:rsid w:val="003B5B1F"/>
    <w:rsid w:val="003D434D"/>
    <w:rsid w:val="003D4A71"/>
    <w:rsid w:val="003D6753"/>
    <w:rsid w:val="003F228F"/>
    <w:rsid w:val="00403C82"/>
    <w:rsid w:val="00404F4F"/>
    <w:rsid w:val="00405EAD"/>
    <w:rsid w:val="00444BEE"/>
    <w:rsid w:val="004521B6"/>
    <w:rsid w:val="00454925"/>
    <w:rsid w:val="00455DA6"/>
    <w:rsid w:val="00463AB4"/>
    <w:rsid w:val="0046448C"/>
    <w:rsid w:val="00483D26"/>
    <w:rsid w:val="004866B2"/>
    <w:rsid w:val="00487EC0"/>
    <w:rsid w:val="00497F95"/>
    <w:rsid w:val="004A07A0"/>
    <w:rsid w:val="004B051E"/>
    <w:rsid w:val="004B2CE1"/>
    <w:rsid w:val="004C323A"/>
    <w:rsid w:val="004D0C27"/>
    <w:rsid w:val="004D256D"/>
    <w:rsid w:val="004D5CCC"/>
    <w:rsid w:val="004E0834"/>
    <w:rsid w:val="004F083E"/>
    <w:rsid w:val="004F4F27"/>
    <w:rsid w:val="004F5D1F"/>
    <w:rsid w:val="004F657F"/>
    <w:rsid w:val="004F7B7E"/>
    <w:rsid w:val="00503F77"/>
    <w:rsid w:val="00510CA9"/>
    <w:rsid w:val="00522B26"/>
    <w:rsid w:val="00527B06"/>
    <w:rsid w:val="005316EE"/>
    <w:rsid w:val="0053523D"/>
    <w:rsid w:val="00541503"/>
    <w:rsid w:val="00550536"/>
    <w:rsid w:val="00560024"/>
    <w:rsid w:val="005648E6"/>
    <w:rsid w:val="00564A16"/>
    <w:rsid w:val="005731AF"/>
    <w:rsid w:val="00580275"/>
    <w:rsid w:val="00585927"/>
    <w:rsid w:val="0059301A"/>
    <w:rsid w:val="00596B93"/>
    <w:rsid w:val="005B343B"/>
    <w:rsid w:val="005C15EA"/>
    <w:rsid w:val="005C7A94"/>
    <w:rsid w:val="005D115E"/>
    <w:rsid w:val="005D1A3F"/>
    <w:rsid w:val="005D35E4"/>
    <w:rsid w:val="005E41D7"/>
    <w:rsid w:val="005E598B"/>
    <w:rsid w:val="005E7635"/>
    <w:rsid w:val="005F1B70"/>
    <w:rsid w:val="005F5B68"/>
    <w:rsid w:val="005F6EE1"/>
    <w:rsid w:val="00600BEC"/>
    <w:rsid w:val="0061278F"/>
    <w:rsid w:val="006166AB"/>
    <w:rsid w:val="00616D7E"/>
    <w:rsid w:val="00620885"/>
    <w:rsid w:val="00623B33"/>
    <w:rsid w:val="00623E87"/>
    <w:rsid w:val="00644D90"/>
    <w:rsid w:val="0065189A"/>
    <w:rsid w:val="00652148"/>
    <w:rsid w:val="00663693"/>
    <w:rsid w:val="006663AE"/>
    <w:rsid w:val="00670746"/>
    <w:rsid w:val="0067275E"/>
    <w:rsid w:val="0067783D"/>
    <w:rsid w:val="006916FB"/>
    <w:rsid w:val="006A1BF2"/>
    <w:rsid w:val="006A3182"/>
    <w:rsid w:val="006A70DD"/>
    <w:rsid w:val="006B5F16"/>
    <w:rsid w:val="006C2FB9"/>
    <w:rsid w:val="006D1ED6"/>
    <w:rsid w:val="006F0AE8"/>
    <w:rsid w:val="006F2AA2"/>
    <w:rsid w:val="006F3374"/>
    <w:rsid w:val="006F4681"/>
    <w:rsid w:val="006F65D6"/>
    <w:rsid w:val="0070164E"/>
    <w:rsid w:val="00710BB9"/>
    <w:rsid w:val="00715583"/>
    <w:rsid w:val="00746285"/>
    <w:rsid w:val="00761D12"/>
    <w:rsid w:val="00764921"/>
    <w:rsid w:val="00767131"/>
    <w:rsid w:val="00771631"/>
    <w:rsid w:val="00772123"/>
    <w:rsid w:val="00776E80"/>
    <w:rsid w:val="0078545A"/>
    <w:rsid w:val="0079288A"/>
    <w:rsid w:val="00793EBD"/>
    <w:rsid w:val="00797001"/>
    <w:rsid w:val="0079728F"/>
    <w:rsid w:val="007A4B3D"/>
    <w:rsid w:val="007B7C87"/>
    <w:rsid w:val="007C5D52"/>
    <w:rsid w:val="007D245E"/>
    <w:rsid w:val="007D51BD"/>
    <w:rsid w:val="007E0499"/>
    <w:rsid w:val="007E2985"/>
    <w:rsid w:val="007F3E22"/>
    <w:rsid w:val="008016C2"/>
    <w:rsid w:val="00821D80"/>
    <w:rsid w:val="00827E59"/>
    <w:rsid w:val="008375A1"/>
    <w:rsid w:val="0084167A"/>
    <w:rsid w:val="0084307A"/>
    <w:rsid w:val="00845060"/>
    <w:rsid w:val="00845103"/>
    <w:rsid w:val="008504EC"/>
    <w:rsid w:val="008539AE"/>
    <w:rsid w:val="00860F50"/>
    <w:rsid w:val="008806C7"/>
    <w:rsid w:val="00886F80"/>
    <w:rsid w:val="008909D2"/>
    <w:rsid w:val="0089354A"/>
    <w:rsid w:val="00894896"/>
    <w:rsid w:val="008B63DF"/>
    <w:rsid w:val="008C1C7C"/>
    <w:rsid w:val="008C5DAC"/>
    <w:rsid w:val="008D4211"/>
    <w:rsid w:val="00902488"/>
    <w:rsid w:val="0091194C"/>
    <w:rsid w:val="009123FD"/>
    <w:rsid w:val="0094554E"/>
    <w:rsid w:val="009522B4"/>
    <w:rsid w:val="0095719B"/>
    <w:rsid w:val="0096599D"/>
    <w:rsid w:val="00975312"/>
    <w:rsid w:val="00975CDE"/>
    <w:rsid w:val="00982F65"/>
    <w:rsid w:val="009A5987"/>
    <w:rsid w:val="009A6205"/>
    <w:rsid w:val="009B3B85"/>
    <w:rsid w:val="009C40FA"/>
    <w:rsid w:val="009D78F5"/>
    <w:rsid w:val="009E05AF"/>
    <w:rsid w:val="009F1D7B"/>
    <w:rsid w:val="009F2262"/>
    <w:rsid w:val="00A076D3"/>
    <w:rsid w:val="00A30A12"/>
    <w:rsid w:val="00A30A91"/>
    <w:rsid w:val="00A30E4E"/>
    <w:rsid w:val="00A34E2E"/>
    <w:rsid w:val="00A40E0C"/>
    <w:rsid w:val="00A508B0"/>
    <w:rsid w:val="00A622C9"/>
    <w:rsid w:val="00A63F55"/>
    <w:rsid w:val="00A8089D"/>
    <w:rsid w:val="00A911E4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26D8B"/>
    <w:rsid w:val="00B34861"/>
    <w:rsid w:val="00B379DD"/>
    <w:rsid w:val="00B43979"/>
    <w:rsid w:val="00B53128"/>
    <w:rsid w:val="00B57D8C"/>
    <w:rsid w:val="00B65C72"/>
    <w:rsid w:val="00B7413F"/>
    <w:rsid w:val="00B7790C"/>
    <w:rsid w:val="00B9480F"/>
    <w:rsid w:val="00B94A14"/>
    <w:rsid w:val="00BA3CD9"/>
    <w:rsid w:val="00BB0029"/>
    <w:rsid w:val="00BC0EB1"/>
    <w:rsid w:val="00BC545B"/>
    <w:rsid w:val="00BD227C"/>
    <w:rsid w:val="00BD3501"/>
    <w:rsid w:val="00BE19A5"/>
    <w:rsid w:val="00BE4116"/>
    <w:rsid w:val="00C00881"/>
    <w:rsid w:val="00C063D4"/>
    <w:rsid w:val="00C06B86"/>
    <w:rsid w:val="00C13A04"/>
    <w:rsid w:val="00C14A02"/>
    <w:rsid w:val="00C15E5A"/>
    <w:rsid w:val="00C166D4"/>
    <w:rsid w:val="00C17901"/>
    <w:rsid w:val="00C27948"/>
    <w:rsid w:val="00C37A2D"/>
    <w:rsid w:val="00C41B8A"/>
    <w:rsid w:val="00C501A8"/>
    <w:rsid w:val="00C53B3A"/>
    <w:rsid w:val="00C53D10"/>
    <w:rsid w:val="00C57D9B"/>
    <w:rsid w:val="00C712E1"/>
    <w:rsid w:val="00C72E9E"/>
    <w:rsid w:val="00C80215"/>
    <w:rsid w:val="00C81146"/>
    <w:rsid w:val="00C85CA1"/>
    <w:rsid w:val="00C86D8A"/>
    <w:rsid w:val="00CA000D"/>
    <w:rsid w:val="00CA0CEF"/>
    <w:rsid w:val="00CB1331"/>
    <w:rsid w:val="00CD47F1"/>
    <w:rsid w:val="00CD5816"/>
    <w:rsid w:val="00CE2030"/>
    <w:rsid w:val="00CF7ECE"/>
    <w:rsid w:val="00D03A35"/>
    <w:rsid w:val="00D04F71"/>
    <w:rsid w:val="00D146AB"/>
    <w:rsid w:val="00D31821"/>
    <w:rsid w:val="00D35295"/>
    <w:rsid w:val="00D363C9"/>
    <w:rsid w:val="00D54A80"/>
    <w:rsid w:val="00D623B7"/>
    <w:rsid w:val="00D719F1"/>
    <w:rsid w:val="00D7491C"/>
    <w:rsid w:val="00D8168A"/>
    <w:rsid w:val="00D912AB"/>
    <w:rsid w:val="00D9302C"/>
    <w:rsid w:val="00D946C7"/>
    <w:rsid w:val="00D965EA"/>
    <w:rsid w:val="00D9736A"/>
    <w:rsid w:val="00DA31AF"/>
    <w:rsid w:val="00DA3B03"/>
    <w:rsid w:val="00DA459E"/>
    <w:rsid w:val="00DB0139"/>
    <w:rsid w:val="00DD0BA6"/>
    <w:rsid w:val="00DD6228"/>
    <w:rsid w:val="00DE6380"/>
    <w:rsid w:val="00DF0775"/>
    <w:rsid w:val="00DF0E56"/>
    <w:rsid w:val="00DF1DDA"/>
    <w:rsid w:val="00E004C2"/>
    <w:rsid w:val="00E025D0"/>
    <w:rsid w:val="00E051AB"/>
    <w:rsid w:val="00E225D3"/>
    <w:rsid w:val="00E3033C"/>
    <w:rsid w:val="00E31EA4"/>
    <w:rsid w:val="00E3212E"/>
    <w:rsid w:val="00E4644E"/>
    <w:rsid w:val="00E4663A"/>
    <w:rsid w:val="00E71907"/>
    <w:rsid w:val="00E743CE"/>
    <w:rsid w:val="00E76A19"/>
    <w:rsid w:val="00E81253"/>
    <w:rsid w:val="00E96954"/>
    <w:rsid w:val="00EA374E"/>
    <w:rsid w:val="00EA3E77"/>
    <w:rsid w:val="00EB30CF"/>
    <w:rsid w:val="00ED4F69"/>
    <w:rsid w:val="00ED68D7"/>
    <w:rsid w:val="00EE26E9"/>
    <w:rsid w:val="00EF11C8"/>
    <w:rsid w:val="00EF36C9"/>
    <w:rsid w:val="00EF4FB5"/>
    <w:rsid w:val="00EF5BB3"/>
    <w:rsid w:val="00F02E1A"/>
    <w:rsid w:val="00F071FA"/>
    <w:rsid w:val="00F171F1"/>
    <w:rsid w:val="00F369B1"/>
    <w:rsid w:val="00F41655"/>
    <w:rsid w:val="00F439C6"/>
    <w:rsid w:val="00F43BE9"/>
    <w:rsid w:val="00F561D8"/>
    <w:rsid w:val="00F805AB"/>
    <w:rsid w:val="00F8504F"/>
    <w:rsid w:val="00F93804"/>
    <w:rsid w:val="00FA2AF1"/>
    <w:rsid w:val="00FB3430"/>
    <w:rsid w:val="00FC34D6"/>
    <w:rsid w:val="00FC5E24"/>
    <w:rsid w:val="00FC76A4"/>
    <w:rsid w:val="00FD1CCB"/>
    <w:rsid w:val="00FD31C1"/>
    <w:rsid w:val="00FE2675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B2492-4190-486C-8442-C1EEC2F99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820</TotalTime>
  <Pages>7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2403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Debora</cp:lastModifiedBy>
  <cp:revision>17</cp:revision>
  <cp:lastPrinted>2014-11-08T02:47:00Z</cp:lastPrinted>
  <dcterms:created xsi:type="dcterms:W3CDTF">2021-07-29T23:20:00Z</dcterms:created>
  <dcterms:modified xsi:type="dcterms:W3CDTF">2021-08-25T19:24:00Z</dcterms:modified>
</cp:coreProperties>
</file>