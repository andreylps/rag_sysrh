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0C1" w:rsidRDefault="007410C1" w:rsidP="007410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10C1" w:rsidRDefault="007410C1" w:rsidP="007410C1">
      <w:pPr>
        <w:widowControl w:val="0"/>
        <w:rPr>
          <w:rFonts w:cs="Arial"/>
          <w:sz w:val="20"/>
          <w:u w:val="single"/>
        </w:rPr>
      </w:pPr>
    </w:p>
    <w:p w:rsidR="007410C1" w:rsidRDefault="007410C1" w:rsidP="007410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  <w:sz w:val="20"/>
        </w:rPr>
      </w:pPr>
    </w:p>
    <w:p w:rsidR="007410C1" w:rsidRDefault="007410C1" w:rsidP="007410C1">
      <w:pPr>
        <w:widowControl w:val="0"/>
        <w:rPr>
          <w:rFonts w:cs="Arial"/>
        </w:rPr>
      </w:pPr>
    </w:p>
    <w:p w:rsidR="007410C1" w:rsidRDefault="007410C1" w:rsidP="007410C1">
      <w:pPr>
        <w:pStyle w:val="Capa"/>
        <w:rPr>
          <w:color w:val="FF9900"/>
        </w:rPr>
      </w:pPr>
      <w:r>
        <w:t>SINDRAPE</w:t>
      </w:r>
    </w:p>
    <w:p w:rsidR="007410C1" w:rsidRDefault="007410C1" w:rsidP="007410C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410C1" w:rsidRPr="007410C1" w:rsidRDefault="007410C1" w:rsidP="007410C1">
      <w:pPr>
        <w:widowControl w:val="0"/>
        <w:rPr>
          <w:color w:val="000080"/>
        </w:rPr>
      </w:pPr>
    </w:p>
    <w:p w:rsidR="007410C1" w:rsidRPr="007410C1" w:rsidRDefault="007410C1" w:rsidP="007410C1">
      <w:pPr>
        <w:widowControl w:val="0"/>
        <w:jc w:val="right"/>
        <w:rPr>
          <w:rFonts w:cs="Arial"/>
          <w:b/>
          <w:bCs/>
          <w:color w:val="000080"/>
        </w:rPr>
      </w:pPr>
    </w:p>
    <w:p w:rsidR="007410C1" w:rsidRDefault="007410C1" w:rsidP="007410C1">
      <w:pPr>
        <w:pStyle w:val="Capa"/>
        <w:rPr>
          <w:color w:val="FF9900"/>
        </w:rPr>
      </w:pPr>
      <w:r>
        <w:t>UCS0339</w:t>
      </w:r>
      <w:r w:rsidR="00D657BD">
        <w:t xml:space="preserve"> </w:t>
      </w:r>
      <w:r>
        <w:t xml:space="preserve">– Manter Vínculo </w:t>
      </w:r>
      <w:r w:rsidR="00D657BD">
        <w:t>Efetivo</w:t>
      </w:r>
    </w:p>
    <w:p w:rsidR="007410C1" w:rsidRPr="007410C1" w:rsidRDefault="007410C1" w:rsidP="007410C1">
      <w:pPr>
        <w:widowControl w:val="0"/>
        <w:rPr>
          <w:rFonts w:cs="Arial"/>
          <w:color w:val="000080"/>
        </w:rPr>
      </w:pPr>
    </w:p>
    <w:p w:rsidR="007410C1" w:rsidRDefault="007410C1" w:rsidP="007410C1">
      <w:pPr>
        <w:widowControl w:val="0"/>
      </w:pPr>
    </w:p>
    <w:p w:rsidR="007410C1" w:rsidRDefault="007410C1" w:rsidP="007410C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410C1" w:rsidRPr="007410C1" w:rsidRDefault="007410C1" w:rsidP="007410C1">
      <w:pPr>
        <w:pStyle w:val="Corpodetexto3"/>
        <w:widowControl w:val="0"/>
        <w:spacing w:after="0"/>
        <w:rPr>
          <w:rFonts w:cs="Arial"/>
        </w:rPr>
      </w:pPr>
      <w:r w:rsidRPr="007410C1">
        <w:rPr>
          <w:rFonts w:cs="Arial"/>
        </w:rPr>
        <w:lastRenderedPageBreak/>
        <w:t>Histórico de Revisões</w:t>
      </w:r>
    </w:p>
    <w:p w:rsidR="007410C1" w:rsidRDefault="007410C1" w:rsidP="007410C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30/08/2005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caso de uso “Gerar Nova Matrícula” e diagrama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20/07/2006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Acrescentadas regras de associações de natureza de vinculo e regime de trabalho com relação de trabalho do item de carreira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Acrescentada regra para gerar o primeiro período aquisitivo do servidor.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Acrescentada regra (no anexo 5.5) que indica que a nova relação de vínculo criada será a relação de vínculo principal do vínculo.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7410C1" w:rsidTr="007410C1">
        <w:trPr>
          <w:trHeight w:val="738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documento conforme RCM CAD 032 Manter Vínculos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Verificação de Pagamento por Vínculo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7410C1" w:rsidTr="007410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Exclusão do Vínculo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7410C1" w:rsidRDefault="007410C1" w:rsidP="007410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</w:tbl>
    <w:p w:rsidR="007410C1" w:rsidRDefault="007410C1" w:rsidP="007410C1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410C1" w:rsidRPr="007410C1" w:rsidRDefault="007410C1" w:rsidP="007410C1">
      <w:pPr>
        <w:pStyle w:val="Corpodetexto3"/>
        <w:widowControl w:val="0"/>
        <w:spacing w:after="0"/>
        <w:rPr>
          <w:rFonts w:cs="Arial"/>
        </w:rPr>
      </w:pPr>
      <w:r w:rsidRPr="007410C1">
        <w:rPr>
          <w:rFonts w:cs="Arial"/>
        </w:rPr>
        <w:lastRenderedPageBreak/>
        <w:t>Índice</w:t>
      </w:r>
    </w:p>
    <w:p w:rsidR="007410C1" w:rsidRPr="007410C1" w:rsidRDefault="007410C1" w:rsidP="007410C1">
      <w:pPr>
        <w:pStyle w:val="Corpodetexto3"/>
        <w:widowControl w:val="0"/>
        <w:spacing w:after="0"/>
        <w:rPr>
          <w:rFonts w:cs="Arial"/>
        </w:rPr>
      </w:pPr>
    </w:p>
    <w:p w:rsidR="007410C1" w:rsidRDefault="007410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59869" w:history="1">
        <w:r w:rsidRPr="008D6E8B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D6E8B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_Toc403259869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0" w:history="1">
        <w:r w:rsidR="007410C1" w:rsidRPr="008D6E8B">
          <w:rPr>
            <w:rStyle w:val="Hyperlink"/>
            <w:noProof/>
          </w:rPr>
          <w:t>1.1.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Descrição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_Toc403259870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5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1" w:history="1">
        <w:r w:rsidR="007410C1" w:rsidRPr="008D6E8B">
          <w:rPr>
            <w:rStyle w:val="Hyperlink"/>
            <w:noProof/>
          </w:rPr>
          <w:t>1.2.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Requisitos atendidos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_Toc403259871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5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2" w:history="1">
        <w:r w:rsidR="007410C1" w:rsidRPr="008D6E8B">
          <w:rPr>
            <w:rStyle w:val="Hyperlink"/>
            <w:noProof/>
          </w:rPr>
          <w:t>2.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Conceito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_Toc403259872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5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3" w:history="1">
        <w:r w:rsidR="007410C1" w:rsidRPr="008D6E8B">
          <w:rPr>
            <w:rStyle w:val="Hyperlink"/>
            <w:noProof/>
          </w:rPr>
          <w:t>2.1.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Conceitos principais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_Toc403259873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5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4" w:history="1">
        <w:r w:rsidR="007410C1" w:rsidRPr="008D6E8B">
          <w:rPr>
            <w:rStyle w:val="Hyperlink"/>
            <w:noProof/>
          </w:rPr>
          <w:t>2.2.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Conceitos associados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_Toc403259874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5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5" w:history="1">
        <w:r w:rsidR="007410C1" w:rsidRPr="008D6E8B">
          <w:rPr>
            <w:rStyle w:val="Hyperlink"/>
            <w:noProof/>
          </w:rPr>
          <w:t>3.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Diagrama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_Toc403259875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7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6" w:history="1">
        <w:r w:rsidR="007410C1" w:rsidRPr="008D6E8B">
          <w:rPr>
            <w:rStyle w:val="Hyperlink"/>
            <w:noProof/>
          </w:rPr>
          <w:t>4.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Casos de Uso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_Toc403259876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8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7" w:history="1">
        <w:r w:rsidR="007410C1" w:rsidRPr="008D6E8B">
          <w:rPr>
            <w:rStyle w:val="Hyperlink"/>
            <w:noProof/>
          </w:rPr>
          <w:t>4.1.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Incluir Vínculo Permanente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_Toc403259877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8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8" w:history="1">
        <w:r w:rsidR="007410C1" w:rsidRPr="008D6E8B">
          <w:rPr>
            <w:rStyle w:val="Hyperlink"/>
            <w:noProof/>
          </w:rPr>
          <w:t>4.1.1.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Básico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_Toc403259878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8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79" w:history="1">
        <w:r w:rsidR="007410C1" w:rsidRPr="008D6E8B">
          <w:rPr>
            <w:rStyle w:val="Hyperlink"/>
            <w:noProof/>
          </w:rPr>
          <w:t>4.2.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Alterar Vínculo Permanente – Informações Principais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_Toc403259879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9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0" w:history="1">
        <w:r w:rsidR="007410C1" w:rsidRPr="008D6E8B">
          <w:rPr>
            <w:rStyle w:val="Hyperlink"/>
            <w:noProof/>
          </w:rPr>
          <w:t>4.2.1.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Básico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_Toc403259880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9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1" w:history="1">
        <w:r w:rsidR="007410C1" w:rsidRPr="008D6E8B">
          <w:rPr>
            <w:rStyle w:val="Hyperlink"/>
            <w:noProof/>
          </w:rPr>
          <w:t>4.3.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Alterar Vínculo Permanente – Dados Bancários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_Toc403259881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10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2" w:history="1">
        <w:r w:rsidR="007410C1" w:rsidRPr="008D6E8B">
          <w:rPr>
            <w:rStyle w:val="Hyperlink"/>
            <w:noProof/>
          </w:rPr>
          <w:t>4.3.1.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Básico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_Toc403259882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10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3" w:history="1">
        <w:r w:rsidR="007410C1" w:rsidRPr="008D6E8B">
          <w:rPr>
            <w:rStyle w:val="Hyperlink"/>
            <w:noProof/>
          </w:rPr>
          <w:t>4.4.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Excluir Vínculo Permanente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_Toc403259883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10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4" w:history="1">
        <w:r w:rsidR="007410C1" w:rsidRPr="008D6E8B">
          <w:rPr>
            <w:rStyle w:val="Hyperlink"/>
            <w:noProof/>
          </w:rPr>
          <w:t>4.4.1.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Básico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_Toc403259884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10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5" w:history="1">
        <w:r w:rsidR="007410C1" w:rsidRPr="008D6E8B">
          <w:rPr>
            <w:rStyle w:val="Hyperlink"/>
            <w:noProof/>
          </w:rPr>
          <w:t>4.5.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Listar Vínculos Permanentes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_Toc403259885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11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6" w:history="1">
        <w:r w:rsidR="007410C1" w:rsidRPr="008D6E8B">
          <w:rPr>
            <w:rStyle w:val="Hyperlink"/>
            <w:noProof/>
          </w:rPr>
          <w:t>4.5.1.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Básico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_Toc403259886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11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7" w:history="1">
        <w:r w:rsidR="007410C1" w:rsidRPr="008D6E8B">
          <w:rPr>
            <w:rStyle w:val="Hyperlink"/>
            <w:noProof/>
          </w:rPr>
          <w:t>4.5.2.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Alternativo – Pesquisar Auxiliar de Pessoas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_Toc403259887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12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8" w:history="1">
        <w:r w:rsidR="007410C1" w:rsidRPr="008D6E8B">
          <w:rPr>
            <w:rStyle w:val="Hyperlink"/>
            <w:noProof/>
          </w:rPr>
          <w:t>4.5.3.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Fluxo Alternativo – Detalhar Histórico Dados Bancários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_Toc403259888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12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89" w:history="1">
        <w:r w:rsidR="007410C1" w:rsidRPr="008D6E8B">
          <w:rPr>
            <w:rStyle w:val="Hyperlink"/>
            <w:noProof/>
          </w:rPr>
          <w:t>5.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Anexos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_Toc403259889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13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90" w:history="1">
        <w:r w:rsidR="007410C1" w:rsidRPr="008D6E8B">
          <w:rPr>
            <w:rStyle w:val="Hyperlink"/>
            <w:noProof/>
          </w:rPr>
          <w:t>5.1.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Regras de Negócios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_Toc403259890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13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91" w:history="1">
        <w:r w:rsidR="007410C1" w:rsidRPr="008D6E8B">
          <w:rPr>
            <w:rStyle w:val="Hyperlink"/>
            <w:noProof/>
          </w:rPr>
          <w:t>5.1.1.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RN01:  A data de início da vigência não pode ser inferior a anterior.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_Toc403259891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13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92" w:history="1">
        <w:r w:rsidR="007410C1" w:rsidRPr="008D6E8B">
          <w:rPr>
            <w:rStyle w:val="Hyperlink"/>
            <w:noProof/>
          </w:rPr>
          <w:t>5.1.2.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RN02: Verificar Folha de Pagamento para Alterar Data Exercício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_Toc403259892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13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93" w:history="1">
        <w:r w:rsidR="007410C1" w:rsidRPr="008D6E8B">
          <w:rPr>
            <w:rStyle w:val="Hyperlink"/>
            <w:noProof/>
          </w:rPr>
          <w:t>5.1.3.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RN03: Verificar permissão de alteração dos Dados Bancários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_Toc403259893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13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94" w:history="1">
        <w:r w:rsidR="007410C1" w:rsidRPr="008D6E8B">
          <w:rPr>
            <w:rStyle w:val="Hyperlink"/>
            <w:noProof/>
          </w:rPr>
          <w:t>5.1.4.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RN04: Verificar existência de disposição finalizada para excluir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_Toc403259894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15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D657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59895" w:history="1">
        <w:r w:rsidR="007410C1" w:rsidRPr="008D6E8B">
          <w:rPr>
            <w:rStyle w:val="Hyperlink"/>
            <w:rFonts w:eastAsia="Arial Unicode MS"/>
            <w:noProof/>
          </w:rPr>
          <w:t>6.</w:t>
        </w:r>
        <w:r w:rsidR="007410C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10C1" w:rsidRPr="008D6E8B">
          <w:rPr>
            <w:rStyle w:val="Hyperlink"/>
            <w:noProof/>
          </w:rPr>
          <w:t>Revisões</w:t>
        </w:r>
        <w:r w:rsidR="007410C1">
          <w:rPr>
            <w:noProof/>
            <w:webHidden/>
          </w:rPr>
          <w:tab/>
        </w:r>
        <w:r w:rsidR="007410C1">
          <w:rPr>
            <w:noProof/>
            <w:webHidden/>
          </w:rPr>
          <w:fldChar w:fldCharType="begin"/>
        </w:r>
        <w:r w:rsidR="007410C1">
          <w:rPr>
            <w:noProof/>
            <w:webHidden/>
          </w:rPr>
          <w:instrText xml:space="preserve"> PAGEREF _Toc403259895 \h </w:instrText>
        </w:r>
        <w:r w:rsidR="007410C1">
          <w:rPr>
            <w:noProof/>
            <w:webHidden/>
          </w:rPr>
        </w:r>
        <w:r w:rsidR="007410C1">
          <w:rPr>
            <w:noProof/>
            <w:webHidden/>
          </w:rPr>
          <w:fldChar w:fldCharType="separate"/>
        </w:r>
        <w:r w:rsidR="00C04C6E">
          <w:rPr>
            <w:noProof/>
            <w:webHidden/>
          </w:rPr>
          <w:t>16</w:t>
        </w:r>
        <w:r w:rsidR="007410C1">
          <w:rPr>
            <w:noProof/>
            <w:webHidden/>
          </w:rPr>
          <w:fldChar w:fldCharType="end"/>
        </w:r>
      </w:hyperlink>
    </w:p>
    <w:p w:rsidR="007410C1" w:rsidRDefault="007410C1" w:rsidP="007410C1">
      <w:pPr>
        <w:pStyle w:val="Sumrio1"/>
      </w:pPr>
      <w:r>
        <w:fldChar w:fldCharType="end"/>
      </w:r>
    </w:p>
    <w:p w:rsidR="007410C1" w:rsidRDefault="007410C1" w:rsidP="007410C1">
      <w:pPr>
        <w:widowControl w:val="0"/>
        <w:rPr>
          <w:rFonts w:cs="Arial"/>
          <w:b/>
          <w:bCs/>
          <w:color w:val="000000"/>
        </w:rPr>
      </w:pPr>
    </w:p>
    <w:p w:rsidR="007410C1" w:rsidRDefault="007410C1" w:rsidP="007410C1">
      <w:pPr>
        <w:pStyle w:val="Heading"/>
        <w:rPr>
          <w:rFonts w:cs="Arial"/>
          <w:szCs w:val="24"/>
          <w:lang w:val="pt-BR"/>
        </w:rPr>
      </w:pPr>
    </w:p>
    <w:p w:rsidR="007410C1" w:rsidRDefault="007410C1" w:rsidP="007410C1">
      <w:pPr>
        <w:pStyle w:val="Heading"/>
      </w:pPr>
    </w:p>
    <w:p w:rsidR="007410C1" w:rsidRDefault="007410C1" w:rsidP="007410C1">
      <w:pPr>
        <w:pStyle w:val="Heading"/>
        <w:jc w:val="center"/>
      </w:pPr>
    </w:p>
    <w:p w:rsidR="007410C1" w:rsidRDefault="007410C1" w:rsidP="007410C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410C1" w:rsidRDefault="007410C1" w:rsidP="007410C1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259869"/>
      <w:r>
        <w:lastRenderedPageBreak/>
        <w:t>Pacote/Caso de Uso</w:t>
      </w:r>
      <w:bookmarkEnd w:id="0"/>
    </w:p>
    <w:p w:rsidR="007410C1" w:rsidRDefault="007410C1" w:rsidP="007410C1"/>
    <w:p w:rsidR="007410C1" w:rsidRDefault="007410C1" w:rsidP="00D657BD">
      <w:pPr>
        <w:pStyle w:val="Subttulo"/>
      </w:pPr>
      <w:r>
        <w:t xml:space="preserve">Manter Vínculo </w:t>
      </w:r>
      <w:r w:rsidR="00D657BD">
        <w:t>Efetivo</w:t>
      </w:r>
    </w:p>
    <w:p w:rsidR="007410C1" w:rsidRDefault="007410C1" w:rsidP="007410C1">
      <w:pPr>
        <w:widowControl w:val="0"/>
        <w:ind w:left="902"/>
        <w:rPr>
          <w:rFonts w:cs="Arial"/>
          <w:b/>
          <w:bCs/>
          <w:color w:val="FF0000"/>
        </w:rPr>
      </w:pPr>
    </w:p>
    <w:p w:rsidR="007410C1" w:rsidRDefault="007410C1" w:rsidP="007410C1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1" w:name="_Toc403259870"/>
      <w:r>
        <w:t>Descrição</w:t>
      </w:r>
      <w:bookmarkEnd w:id="1"/>
    </w:p>
    <w:p w:rsidR="007410C1" w:rsidRDefault="007410C1" w:rsidP="007410C1">
      <w:pPr>
        <w:pStyle w:val="Recuodecorpodetexto2"/>
        <w:widowControl w:val="0"/>
        <w:ind w:left="1620" w:firstLine="0"/>
        <w:rPr>
          <w:sz w:val="24"/>
        </w:rPr>
      </w:pPr>
    </w:p>
    <w:p w:rsidR="007410C1" w:rsidRDefault="007410C1" w:rsidP="007410C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Vínculos.</w:t>
      </w:r>
    </w:p>
    <w:p w:rsidR="007410C1" w:rsidRDefault="007410C1" w:rsidP="007410C1">
      <w:pPr>
        <w:pStyle w:val="Recuodecorpodetexto2"/>
        <w:widowControl w:val="0"/>
        <w:ind w:left="1620" w:firstLine="0"/>
        <w:rPr>
          <w:sz w:val="24"/>
        </w:rPr>
      </w:pPr>
    </w:p>
    <w:p w:rsidR="007410C1" w:rsidRDefault="007410C1" w:rsidP="007410C1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" w:name="_Toc403259871"/>
      <w:r>
        <w:t>Requisitos atendidos</w:t>
      </w:r>
      <w:bookmarkEnd w:id="2"/>
    </w:p>
    <w:p w:rsidR="007410C1" w:rsidRDefault="007410C1" w:rsidP="007410C1"/>
    <w:p w:rsidR="007410C1" w:rsidRDefault="007410C1" w:rsidP="007410C1">
      <w:pPr>
        <w:pStyle w:val="Recuodecorpodetexto"/>
        <w:ind w:left="1260"/>
      </w:pPr>
      <w:r>
        <w:t>R46 – Permitir a manutenção de vínculo.</w:t>
      </w:r>
    </w:p>
    <w:p w:rsidR="007410C1" w:rsidRDefault="007410C1" w:rsidP="007410C1"/>
    <w:p w:rsidR="007410C1" w:rsidRDefault="007410C1" w:rsidP="007410C1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259872"/>
      <w:r>
        <w:t>Conceito</w:t>
      </w:r>
      <w:bookmarkEnd w:id="3"/>
      <w:r>
        <w:tab/>
      </w:r>
    </w:p>
    <w:p w:rsidR="007410C1" w:rsidRDefault="007410C1" w:rsidP="007410C1"/>
    <w:p w:rsidR="007410C1" w:rsidRDefault="007410C1" w:rsidP="007410C1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3259873"/>
      <w:r>
        <w:t>Conceitos principais</w:t>
      </w:r>
      <w:bookmarkEnd w:id="4"/>
    </w:p>
    <w:p w:rsidR="007410C1" w:rsidRDefault="007410C1" w:rsidP="007410C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410C1" w:rsidTr="00FF700E">
        <w:trPr>
          <w:trHeight w:val="600"/>
        </w:trPr>
        <w:tc>
          <w:tcPr>
            <w:tcW w:w="1600" w:type="dxa"/>
          </w:tcPr>
          <w:p w:rsidR="007410C1" w:rsidRDefault="007410C1" w:rsidP="007410C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4606" w:type="dxa"/>
          </w:tcPr>
          <w:p w:rsidR="007410C1" w:rsidRDefault="007410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7410C1" w:rsidRDefault="007410C1" w:rsidP="007410C1">
      <w:pPr>
        <w:pStyle w:val="Cabealho"/>
        <w:rPr>
          <w:rFonts w:cs="Arial"/>
        </w:rPr>
      </w:pPr>
    </w:p>
    <w:p w:rsidR="007410C1" w:rsidRDefault="007410C1" w:rsidP="007410C1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5" w:name="_Toc403259874"/>
      <w:r>
        <w:t>Conceitos associados</w:t>
      </w:r>
      <w:bookmarkEnd w:id="5"/>
    </w:p>
    <w:p w:rsidR="007410C1" w:rsidRDefault="007410C1" w:rsidP="007410C1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7410C1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Agrupamento de Órgãos</w:t>
            </w:r>
          </w:p>
        </w:tc>
        <w:tc>
          <w:tcPr>
            <w:tcW w:w="6732" w:type="dxa"/>
          </w:tcPr>
          <w:p w:rsidR="007410C1" w:rsidRDefault="007410C1" w:rsidP="00FF700E">
            <w:r>
              <w:t>Conjunto de órgãos que estão sob uma mesma Orientação de Gestão de Recursos Humanos.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D657BD">
            <w:pPr>
              <w:ind w:left="0"/>
              <w:rPr>
                <w:b/>
              </w:rPr>
            </w:pPr>
            <w:r>
              <w:rPr>
                <w:b/>
              </w:rPr>
              <w:t>Pessoa</w:t>
            </w:r>
          </w:p>
        </w:tc>
        <w:tc>
          <w:tcPr>
            <w:tcW w:w="6732" w:type="dxa"/>
          </w:tcPr>
          <w:p w:rsidR="007410C1" w:rsidRDefault="007410C1" w:rsidP="00FF700E">
            <w:r>
              <w:t>Ente que tenha ou já teve qualquer relação com o Estado.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D657BD">
            <w:pPr>
              <w:ind w:left="0"/>
              <w:rPr>
                <w:b/>
              </w:rPr>
            </w:pPr>
            <w:r>
              <w:rPr>
                <w:b/>
              </w:rPr>
              <w:t>Naturalização</w:t>
            </w:r>
          </w:p>
        </w:tc>
        <w:tc>
          <w:tcPr>
            <w:tcW w:w="6732" w:type="dxa"/>
          </w:tcPr>
          <w:p w:rsidR="007410C1" w:rsidRDefault="007410C1" w:rsidP="00FF700E">
            <w:r>
              <w:t>País onde uma pessoa cadastrada no sistema foi naturalizada.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D657BD">
            <w:pPr>
              <w:ind w:left="0"/>
              <w:rPr>
                <w:b/>
              </w:rPr>
            </w:pPr>
            <w:r>
              <w:rPr>
                <w:b/>
              </w:rPr>
              <w:t>Natureza de vínculo</w:t>
            </w:r>
          </w:p>
        </w:tc>
        <w:tc>
          <w:tcPr>
            <w:tcW w:w="6732" w:type="dxa"/>
          </w:tcPr>
          <w:p w:rsidR="007410C1" w:rsidRDefault="007410C1" w:rsidP="00FF700E">
            <w:r>
              <w:t xml:space="preserve">Relação de naturezas de vínculo que a pessoa pode ocupar nos órgãos ou empresa </w:t>
            </w:r>
            <w:proofErr w:type="gramStart"/>
            <w:r>
              <w:t>públicas</w:t>
            </w:r>
            <w:proofErr w:type="gramEnd"/>
            <w:r>
              <w:t>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D657BD" w:rsidP="00D657BD">
            <w:pPr>
              <w:ind w:left="0"/>
              <w:rPr>
                <w:b/>
              </w:rPr>
            </w:pPr>
            <w:r>
              <w:rPr>
                <w:b/>
              </w:rPr>
              <w:t xml:space="preserve">Relação de </w:t>
            </w:r>
            <w:r w:rsidR="007410C1">
              <w:rPr>
                <w:b/>
              </w:rPr>
              <w:t>trabalho</w:t>
            </w:r>
          </w:p>
        </w:tc>
        <w:tc>
          <w:tcPr>
            <w:tcW w:w="6732" w:type="dxa"/>
          </w:tcPr>
          <w:p w:rsidR="007410C1" w:rsidRDefault="007410C1" w:rsidP="00FF700E">
            <w:r>
              <w:t xml:space="preserve">Relações de trabalho que a pessoa pode ter nos órgãos ou </w:t>
            </w:r>
            <w:proofErr w:type="gramStart"/>
            <w:r>
              <w:t>empresa públicas</w:t>
            </w:r>
            <w:proofErr w:type="gramEnd"/>
            <w:r>
              <w:t>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D657BD">
            <w:pPr>
              <w:ind w:left="0"/>
              <w:rPr>
                <w:b/>
              </w:rPr>
            </w:pPr>
            <w:r>
              <w:rPr>
                <w:b/>
              </w:rPr>
              <w:lastRenderedPageBreak/>
              <w:t>Agência</w:t>
            </w:r>
          </w:p>
        </w:tc>
        <w:tc>
          <w:tcPr>
            <w:tcW w:w="6732" w:type="dxa"/>
          </w:tcPr>
          <w:p w:rsidR="007410C1" w:rsidRDefault="007410C1" w:rsidP="00FF700E">
            <w:r>
              <w:t>Características de agências bancárias onde são efetuados os depósitos em nome dos beneficiários.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D657BD">
            <w:pPr>
              <w:ind w:left="0"/>
              <w:rPr>
                <w:b/>
              </w:rPr>
            </w:pPr>
            <w:r>
              <w:rPr>
                <w:b/>
              </w:rPr>
              <w:t>Centros de custo</w:t>
            </w:r>
          </w:p>
        </w:tc>
        <w:tc>
          <w:tcPr>
            <w:tcW w:w="6732" w:type="dxa"/>
          </w:tcPr>
          <w:p w:rsidR="007410C1" w:rsidRDefault="007410C1" w:rsidP="00FF700E">
            <w:r>
              <w:t>Define os centros de custo do órgão.</w:t>
            </w:r>
          </w:p>
        </w:tc>
      </w:tr>
      <w:tr w:rsidR="007410C1" w:rsidTr="00FF700E">
        <w:trPr>
          <w:trHeight w:val="600"/>
        </w:trPr>
        <w:tc>
          <w:tcPr>
            <w:tcW w:w="2338" w:type="dxa"/>
          </w:tcPr>
          <w:p w:rsidR="007410C1" w:rsidRDefault="007410C1" w:rsidP="00D657BD">
            <w:pPr>
              <w:ind w:left="0"/>
              <w:rPr>
                <w:b/>
              </w:rPr>
            </w:pPr>
            <w:r>
              <w:rPr>
                <w:b/>
              </w:rPr>
              <w:t>Regiões Administrativas</w:t>
            </w:r>
          </w:p>
        </w:tc>
        <w:tc>
          <w:tcPr>
            <w:tcW w:w="6732" w:type="dxa"/>
          </w:tcPr>
          <w:p w:rsidR="007410C1" w:rsidRDefault="007410C1" w:rsidP="00FF700E">
            <w:r>
              <w:t>Define as características das regiões administrativas do órgão ou do agrupamento.</w:t>
            </w:r>
          </w:p>
        </w:tc>
      </w:tr>
    </w:tbl>
    <w:p w:rsidR="007410C1" w:rsidRDefault="007410C1" w:rsidP="007410C1"/>
    <w:p w:rsidR="007410C1" w:rsidRDefault="007410C1" w:rsidP="007410C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259875"/>
      <w:r>
        <w:lastRenderedPageBreak/>
        <w:t>Diagrama</w:t>
      </w:r>
      <w:bookmarkEnd w:id="6"/>
      <w:r>
        <w:t xml:space="preserve"> </w:t>
      </w:r>
    </w:p>
    <w:p w:rsidR="007410C1" w:rsidRDefault="007410C1" w:rsidP="007410C1"/>
    <w:p w:rsidR="007410C1" w:rsidRDefault="007410C1" w:rsidP="007410C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410C1" w:rsidRDefault="00D657BD" w:rsidP="007410C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4000500"/>
                <wp:effectExtent l="0" t="0" r="0" b="0"/>
                <wp:docPr id="385" name="Tela 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34925" y="23495"/>
                            <a:ext cx="5706745" cy="3965575"/>
                            <a:chOff x="55" y="37"/>
                            <a:chExt cx="8987" cy="6245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7" y="886"/>
                              <a:ext cx="1484" cy="11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7" y="987"/>
                              <a:ext cx="3715" cy="204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1" y="1107"/>
                              <a:ext cx="147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Vinculo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9" y="3330"/>
                              <a:ext cx="1014" cy="11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5069" y="3431"/>
                              <a:ext cx="2544" cy="28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4" y="3551"/>
                              <a:ext cx="172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Line 11"/>
                          <wps:cNvCnPr/>
                          <wps:spPr bwMode="auto">
                            <a:xfrm>
                              <a:off x="5088" y="3348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5088" y="3348"/>
                              <a:ext cx="3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3"/>
                          <wps:cNvCnPr/>
                          <wps:spPr bwMode="auto">
                            <a:xfrm flipH="1">
                              <a:off x="5097" y="3358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4"/>
                          <wps:cNvCnPr/>
                          <wps:spPr bwMode="auto">
                            <a:xfrm flipV="1">
                              <a:off x="5097" y="3358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5"/>
                          <wps:cNvCnPr/>
                          <wps:spPr bwMode="auto">
                            <a:xfrm>
                              <a:off x="5088" y="334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6"/>
                          <wps:cNvCnPr/>
                          <wps:spPr bwMode="auto">
                            <a:xfrm>
                              <a:off x="5088" y="3376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7"/>
                          <wps:cNvCnPr/>
                          <wps:spPr bwMode="auto">
                            <a:xfrm>
                              <a:off x="5097" y="3348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8"/>
                          <wps:cNvCnPr/>
                          <wps:spPr bwMode="auto">
                            <a:xfrm>
                              <a:off x="5088" y="335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9"/>
                          <wps:cNvCnPr/>
                          <wps:spPr bwMode="auto">
                            <a:xfrm>
                              <a:off x="5088" y="335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0"/>
                          <wps:cNvCnPr/>
                          <wps:spPr bwMode="auto">
                            <a:xfrm>
                              <a:off x="5097" y="3348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5097" y="3348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2"/>
                          <wps:cNvCnPr/>
                          <wps:spPr bwMode="auto">
                            <a:xfrm>
                              <a:off x="5088" y="334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5088" y="335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>
                              <a:off x="5088" y="3348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H="1">
                              <a:off x="5088" y="334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5097" y="335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 flipH="1" flipV="1">
                              <a:off x="5097" y="335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 flipH="1" flipV="1">
                              <a:off x="5097" y="3348"/>
                              <a:ext cx="4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 flipH="1" flipV="1">
                              <a:off x="5097" y="335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 flipH="1" flipV="1">
                              <a:off x="5097" y="335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 flipH="1" flipV="1">
                              <a:off x="5088" y="3358"/>
                              <a:ext cx="55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 flipH="1" flipV="1">
                              <a:off x="5106" y="335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5088" y="3348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5088" y="334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60" y="802"/>
                              <a:ext cx="1346" cy="11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60" y="904"/>
                              <a:ext cx="3374" cy="2158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87" y="1024"/>
                              <a:ext cx="1523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Manter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Efetivo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Oval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8" y="1411"/>
                              <a:ext cx="1383" cy="48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6" y="1485"/>
                              <a:ext cx="87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0" y="1633"/>
                              <a:ext cx="7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Permanente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Oval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2" y="2288"/>
                              <a:ext cx="1475" cy="4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79" y="2352"/>
                              <a:ext cx="89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0" y="2500"/>
                              <a:ext cx="7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Permanente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6" y="2288"/>
                              <a:ext cx="1428" cy="4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2" y="2352"/>
                              <a:ext cx="88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7" y="2500"/>
                              <a:ext cx="7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Permanentes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Oval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7" y="3856"/>
                              <a:ext cx="2102" cy="4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70" y="3920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6" y="4068"/>
                              <a:ext cx="143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5346" y="387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5346" y="3874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>
                              <a:off x="5355" y="3883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V="1">
                              <a:off x="5355" y="3883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5346" y="387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5346" y="3902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5355" y="387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5346" y="38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5346" y="38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5355" y="387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5355" y="387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5346" y="387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5346" y="38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5346" y="387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 flipH="1">
                              <a:off x="5346" y="387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5355" y="3883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 flipH="1" flipV="1">
                              <a:off x="5355" y="3883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 flipV="1">
                              <a:off x="5355" y="3874"/>
                              <a:ext cx="46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5355" y="3883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5355" y="3883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5346" y="3883"/>
                              <a:ext cx="55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5364" y="3883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5346" y="387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5346" y="387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Oval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7" y="4464"/>
                              <a:ext cx="2028" cy="41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24" y="4529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7" y="4677"/>
                              <a:ext cx="133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Região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Administrativa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5346" y="4483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5346" y="4483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>
                              <a:off x="5355" y="4492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V="1">
                              <a:off x="5355" y="4492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5346" y="44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5346" y="4511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5355" y="4483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5346" y="449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5346" y="449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5355" y="4483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5355" y="4483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5346" y="44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5346" y="4492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5346" y="4483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 flipH="1">
                              <a:off x="5346" y="44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5355" y="4492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 flipH="1" flipV="1">
                              <a:off x="5355" y="4492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 flipV="1">
                              <a:off x="5355" y="4483"/>
                              <a:ext cx="46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5355" y="4492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5355" y="4492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5346" y="4492"/>
                              <a:ext cx="55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5364" y="4492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5346" y="4483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5346" y="448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Oval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7" y="4990"/>
                              <a:ext cx="1890" cy="41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9" y="5055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8" y="5202"/>
                              <a:ext cx="964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Centro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Custo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5346" y="500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5346" y="5009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>
                              <a:off x="5355" y="5018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V="1">
                              <a:off x="5355" y="5018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5346" y="50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5346" y="5036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5355" y="500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5346" y="501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5346" y="501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5355" y="500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5355" y="500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5346" y="50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5346" y="5018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5346" y="500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H="1">
                              <a:off x="5346" y="50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5355" y="501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 flipH="1" flipV="1">
                              <a:off x="5355" y="501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5355" y="5009"/>
                              <a:ext cx="46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5355" y="501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5355" y="501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5346" y="5018"/>
                              <a:ext cx="55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5364" y="5018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5346" y="500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5346" y="50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Oval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9" y="5507"/>
                              <a:ext cx="1890" cy="424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751" y="5571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9" y="5719"/>
                              <a:ext cx="478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Agência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5438" y="5525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5438" y="5525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5447" y="5534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 flipV="1">
                              <a:off x="5447" y="5534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5438" y="5525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>
                              <a:off x="5438" y="5553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>
                              <a:off x="5447" y="5525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5438" y="553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5438" y="553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5447" y="5525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5447" y="5525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5438" y="5525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5438" y="553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5438" y="5525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 flipH="1">
                              <a:off x="5438" y="5525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5447" y="5534"/>
                              <a:ext cx="46" cy="47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 flipH="1" flipV="1">
                              <a:off x="5447" y="5534"/>
                              <a:ext cx="46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 flipV="1">
                              <a:off x="5447" y="5525"/>
                              <a:ext cx="46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 flipV="1">
                              <a:off x="5447" y="5534"/>
                              <a:ext cx="46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5447" y="5534"/>
                              <a:ext cx="46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5438" y="5534"/>
                              <a:ext cx="55" cy="5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5456" y="5534"/>
                              <a:ext cx="46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5438" y="5525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5438" y="5525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Oval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8" y="37"/>
                              <a:ext cx="166" cy="16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461" y="203"/>
                              <a:ext cx="0" cy="1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369" y="267"/>
                              <a:ext cx="19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 flipH="1">
                              <a:off x="350" y="369"/>
                              <a:ext cx="111" cy="1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461" y="369"/>
                              <a:ext cx="110" cy="16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5" y="535"/>
                              <a:ext cx="638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Freeform 161"/>
                          <wps:cNvSpPr>
                            <a:spLocks/>
                          </wps:cNvSpPr>
                          <wps:spPr bwMode="auto">
                            <a:xfrm>
                              <a:off x="4793" y="3062"/>
                              <a:ext cx="534" cy="1006"/>
                            </a:xfrm>
                            <a:custGeom>
                              <a:avLst/>
                              <a:gdLst>
                                <a:gd name="T0" fmla="*/ 534 w 534"/>
                                <a:gd name="T1" fmla="*/ 1006 h 1006"/>
                                <a:gd name="T2" fmla="*/ 46 w 534"/>
                                <a:gd name="T3" fmla="*/ 1006 h 1006"/>
                                <a:gd name="T4" fmla="*/ 0 w 534"/>
                                <a:gd name="T5" fmla="*/ 0 h 10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34" h="1006">
                                  <a:moveTo>
                                    <a:pt x="534" y="1006"/>
                                  </a:moveTo>
                                  <a:lnTo>
                                    <a:pt x="46" y="10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Line 162"/>
                          <wps:cNvCnPr/>
                          <wps:spPr bwMode="auto">
                            <a:xfrm flipH="1">
                              <a:off x="4756" y="3062"/>
                              <a:ext cx="37" cy="74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4793" y="3062"/>
                              <a:ext cx="37" cy="74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>
                              <a:off x="2184" y="600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2184" y="600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 flipH="1">
                              <a:off x="2194" y="609"/>
                              <a:ext cx="2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 flipV="1">
                              <a:off x="2194" y="609"/>
                              <a:ext cx="0" cy="2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2184" y="600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2184" y="627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2194" y="600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2184" y="6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2184" y="6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2194" y="600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2194" y="600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2184" y="600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2184" y="609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2184" y="600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>
                              <a:off x="2184" y="600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2194" y="609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18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2194" y="609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2194" y="600"/>
                              <a:ext cx="46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2194" y="609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2194" y="609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 flipH="1" flipV="1">
                              <a:off x="2184" y="609"/>
                              <a:ext cx="56" cy="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 flipH="1" flipV="1">
                              <a:off x="2203" y="609"/>
                              <a:ext cx="46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2184" y="600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2184" y="600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27" y="4105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657BD" w:rsidRDefault="00D657BD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Freeform 189"/>
                          <wps:cNvSpPr>
                            <a:spLocks/>
                          </wps:cNvSpPr>
                          <wps:spPr bwMode="auto">
                            <a:xfrm>
                              <a:off x="4627" y="3062"/>
                              <a:ext cx="700" cy="1605"/>
                            </a:xfrm>
                            <a:custGeom>
                              <a:avLst/>
                              <a:gdLst>
                                <a:gd name="T0" fmla="*/ 700 w 700"/>
                                <a:gd name="T1" fmla="*/ 1605 h 1605"/>
                                <a:gd name="T2" fmla="*/ 0 w 700"/>
                                <a:gd name="T3" fmla="*/ 1605 h 1605"/>
                                <a:gd name="T4" fmla="*/ 0 w 700"/>
                                <a:gd name="T5" fmla="*/ 0 h 16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700" h="1605">
                                  <a:moveTo>
                                    <a:pt x="700" y="1605"/>
                                  </a:moveTo>
                                  <a:lnTo>
                                    <a:pt x="0" y="160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Line 190"/>
                          <wps:cNvCnPr/>
                          <wps:spPr bwMode="auto">
                            <a:xfrm flipH="1">
                              <a:off x="4590" y="3062"/>
                              <a:ext cx="37" cy="74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4627" y="3062"/>
                              <a:ext cx="37" cy="74"/>
                            </a:xfrm>
                            <a:prstGeom prst="line">
                              <a:avLst/>
                            </a:prstGeom>
                            <a:noFill/>
                            <a:ln w="9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1991" y="90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1991" y="904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 flipH="1">
                              <a:off x="2000" y="913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 flipV="1">
                              <a:off x="2000" y="913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1991" y="90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1991" y="932"/>
                              <a:ext cx="0" cy="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2000" y="90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1991" y="91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1991" y="91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2000" y="90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2000" y="90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1991" y="904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>
                              <a:off x="1991" y="913"/>
                              <a:ext cx="46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1264285" y="57404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>
                            <a:off x="1264285" y="57404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1270000" y="57975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 flipH="1" flipV="1">
                            <a:off x="1270000" y="57975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1270000" y="574040"/>
                            <a:ext cx="2921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 flipH="1" flipV="1">
                            <a:off x="1270000" y="57975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 flipV="1">
                            <a:off x="1270000" y="57975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 flipH="1" flipV="1">
                            <a:off x="1264285" y="579755"/>
                            <a:ext cx="3492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 flipH="1" flipV="1">
                            <a:off x="1275715" y="57975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1264285" y="57404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1264285" y="57404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2867660" y="298704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Freeform 218"/>
                        <wps:cNvSpPr>
                          <a:spLocks/>
                        </wps:cNvSpPr>
                        <wps:spPr bwMode="auto">
                          <a:xfrm>
                            <a:off x="2809240" y="1944370"/>
                            <a:ext cx="620395" cy="1300480"/>
                          </a:xfrm>
                          <a:custGeom>
                            <a:avLst/>
                            <a:gdLst>
                              <a:gd name="T0" fmla="*/ 977 w 977"/>
                              <a:gd name="T1" fmla="*/ 2048 h 2048"/>
                              <a:gd name="T2" fmla="*/ 0 w 977"/>
                              <a:gd name="T3" fmla="*/ 2048 h 2048"/>
                              <a:gd name="T4" fmla="*/ 0 w 977"/>
                              <a:gd name="T5" fmla="*/ 0 h 2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77" h="2048">
                                <a:moveTo>
                                  <a:pt x="977" y="2048"/>
                                </a:moveTo>
                                <a:lnTo>
                                  <a:pt x="0" y="2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Line 219"/>
                        <wps:cNvCnPr/>
                        <wps:spPr bwMode="auto">
                          <a:xfrm flipH="1">
                            <a:off x="2785745" y="1944370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>
                            <a:off x="2809240" y="1944370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1135380" y="71437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1135380" y="71437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 flipH="1">
                            <a:off x="1141095" y="720725"/>
                            <a:ext cx="177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 flipV="1">
                            <a:off x="1141095" y="72072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1135380" y="71437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>
                            <a:off x="1135380" y="732155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>
                            <a:off x="1141095" y="71437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>
                            <a:off x="1135380" y="72072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1135380" y="72072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1141095" y="71437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>
                            <a:off x="1141095" y="71437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1135380" y="71437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1135380" y="72072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1135380" y="71437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 flipH="1">
                            <a:off x="1135380" y="71437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>
                            <a:off x="1141095" y="7207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 flipH="1" flipV="1">
                            <a:off x="1141095" y="7207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 flipH="1" flipV="1">
                            <a:off x="1141095" y="714375"/>
                            <a:ext cx="29210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 flipH="1" flipV="1">
                            <a:off x="1141095" y="7207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 flipH="1" flipV="1">
                            <a:off x="1141095" y="7207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 flipH="1" flipV="1">
                            <a:off x="1135380" y="720725"/>
                            <a:ext cx="34925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 flipH="1" flipV="1">
                            <a:off x="1146810" y="720725"/>
                            <a:ext cx="29845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>
                            <a:off x="1135380" y="71437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>
                            <a:off x="1135380" y="71437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2850515" y="3268345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8" name="Freeform 246"/>
                        <wps:cNvSpPr>
                          <a:spLocks/>
                        </wps:cNvSpPr>
                        <wps:spPr bwMode="auto">
                          <a:xfrm>
                            <a:off x="2709545" y="1944370"/>
                            <a:ext cx="731520" cy="1687195"/>
                          </a:xfrm>
                          <a:custGeom>
                            <a:avLst/>
                            <a:gdLst>
                              <a:gd name="T0" fmla="*/ 1152 w 1152"/>
                              <a:gd name="T1" fmla="*/ 2657 h 2657"/>
                              <a:gd name="T2" fmla="*/ 0 w 1152"/>
                              <a:gd name="T3" fmla="*/ 2657 h 2657"/>
                              <a:gd name="T4" fmla="*/ 0 w 1152"/>
                              <a:gd name="T5" fmla="*/ 0 h 26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52" h="2657">
                                <a:moveTo>
                                  <a:pt x="1152" y="2657"/>
                                </a:moveTo>
                                <a:lnTo>
                                  <a:pt x="0" y="2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Line 247"/>
                        <wps:cNvCnPr/>
                        <wps:spPr bwMode="auto">
                          <a:xfrm flipH="1">
                            <a:off x="2686050" y="1944370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>
                            <a:off x="2709545" y="1944370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>
                            <a:off x="1035685" y="90805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1035685" y="908050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 flipH="1">
                            <a:off x="1042035" y="913765"/>
                            <a:ext cx="171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 flipV="1">
                            <a:off x="1042035" y="913765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>
                            <a:off x="1035685" y="90805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>
                            <a:off x="1035685" y="925195"/>
                            <a:ext cx="0" cy="120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>
                            <a:off x="1042035" y="90805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>
                            <a:off x="1035685" y="91376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>
                            <a:off x="1035685" y="91376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>
                            <a:off x="1042035" y="90805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>
                            <a:off x="1042035" y="90805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1035685" y="90805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>
                            <a:off x="1035685" y="91376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>
                            <a:off x="1035685" y="90805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 flipH="1">
                            <a:off x="1035685" y="90805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>
                            <a:off x="1042035" y="91376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 flipH="1" flipV="1">
                            <a:off x="1042035" y="91376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 flipH="1" flipV="1">
                            <a:off x="1042035" y="908050"/>
                            <a:ext cx="2921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 flipH="1" flipV="1">
                            <a:off x="1042035" y="91376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 flipH="1" flipV="1">
                            <a:off x="1042035" y="91376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69"/>
                        <wps:cNvCnPr/>
                        <wps:spPr bwMode="auto">
                          <a:xfrm flipH="1" flipV="1">
                            <a:off x="1035685" y="913765"/>
                            <a:ext cx="3556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0"/>
                        <wps:cNvCnPr/>
                        <wps:spPr bwMode="auto">
                          <a:xfrm flipH="1" flipV="1">
                            <a:off x="1047750" y="91376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>
                            <a:off x="1035685" y="90805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>
                            <a:off x="1035685" y="90805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2838450" y="365506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6" name="Freeform 274"/>
                        <wps:cNvSpPr>
                          <a:spLocks/>
                        </wps:cNvSpPr>
                        <wps:spPr bwMode="auto">
                          <a:xfrm>
                            <a:off x="380365" y="210820"/>
                            <a:ext cx="977265" cy="298450"/>
                          </a:xfrm>
                          <a:custGeom>
                            <a:avLst/>
                            <a:gdLst>
                              <a:gd name="T0" fmla="*/ 0 w 1539"/>
                              <a:gd name="T1" fmla="*/ 0 h 470"/>
                              <a:gd name="T2" fmla="*/ 1539 w 1539"/>
                              <a:gd name="T3" fmla="*/ 0 h 470"/>
                              <a:gd name="T4" fmla="*/ 1539 w 1539"/>
                              <a:gd name="T5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39" h="470">
                                <a:moveTo>
                                  <a:pt x="0" y="0"/>
                                </a:moveTo>
                                <a:lnTo>
                                  <a:pt x="1539" y="0"/>
                                </a:lnTo>
                                <a:lnTo>
                                  <a:pt x="1539" y="470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Oval 275"/>
                        <wps:cNvSpPr>
                          <a:spLocks noChangeArrowheads="1"/>
                        </wps:cNvSpPr>
                        <wps:spPr bwMode="auto">
                          <a:xfrm>
                            <a:off x="3441065" y="955040"/>
                            <a:ext cx="1106170" cy="3689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3687445" y="1007745"/>
                            <a:ext cx="6261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9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3640455" y="1101090"/>
                            <a:ext cx="72263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Relacao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0" name="Oval 278"/>
                        <wps:cNvSpPr>
                          <a:spLocks noChangeArrowheads="1"/>
                        </wps:cNvSpPr>
                        <wps:spPr bwMode="auto">
                          <a:xfrm>
                            <a:off x="3441065" y="1393825"/>
                            <a:ext cx="1106170" cy="3689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3651885" y="1452880"/>
                            <a:ext cx="66611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Efetivar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Mudanca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2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3827780" y="1546225"/>
                            <a:ext cx="3403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Cargo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Line 281"/>
                        <wps:cNvCnPr/>
                        <wps:spPr bwMode="auto">
                          <a:xfrm flipH="1" flipV="1">
                            <a:off x="2153920" y="1019175"/>
                            <a:ext cx="1293495" cy="8763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 flipV="1">
                            <a:off x="2153920" y="1001395"/>
                            <a:ext cx="46355" cy="1778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2153920" y="1019175"/>
                            <a:ext cx="46355" cy="2921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2627630" y="84328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7" name="Line 285"/>
                        <wps:cNvCnPr/>
                        <wps:spPr bwMode="auto">
                          <a:xfrm flipH="1" flipV="1">
                            <a:off x="2124710" y="1113155"/>
                            <a:ext cx="1626870" cy="29845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 flipV="1">
                            <a:off x="2124710" y="1101090"/>
                            <a:ext cx="52705" cy="12065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2124710" y="1113155"/>
                            <a:ext cx="40640" cy="2921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2861945" y="1036955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1" name="Freeform 289"/>
                        <wps:cNvSpPr>
                          <a:spLocks/>
                        </wps:cNvSpPr>
                        <wps:spPr bwMode="auto">
                          <a:xfrm>
                            <a:off x="1591945" y="1710055"/>
                            <a:ext cx="936625" cy="105410"/>
                          </a:xfrm>
                          <a:custGeom>
                            <a:avLst/>
                            <a:gdLst>
                              <a:gd name="T0" fmla="*/ 1475 w 1475"/>
                              <a:gd name="T1" fmla="*/ 0 h 166"/>
                              <a:gd name="T2" fmla="*/ 1475 w 1475"/>
                              <a:gd name="T3" fmla="*/ 166 h 166"/>
                              <a:gd name="T4" fmla="*/ 0 w 1475"/>
                              <a:gd name="T5" fmla="*/ 166 h 166"/>
                              <a:gd name="T6" fmla="*/ 0 w 1475"/>
                              <a:gd name="T7" fmla="*/ 1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75" h="166">
                                <a:moveTo>
                                  <a:pt x="1475" y="0"/>
                                </a:moveTo>
                                <a:lnTo>
                                  <a:pt x="1475" y="166"/>
                                </a:lnTo>
                                <a:lnTo>
                                  <a:pt x="0" y="166"/>
                                </a:lnTo>
                                <a:lnTo>
                                  <a:pt x="0" y="10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Line 290"/>
                        <wps:cNvCnPr/>
                        <wps:spPr bwMode="auto">
                          <a:xfrm flipH="1">
                            <a:off x="1568450" y="1716405"/>
                            <a:ext cx="23495" cy="46355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>
                            <a:off x="1591945" y="1716405"/>
                            <a:ext cx="23495" cy="46355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1913890" y="1833245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5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1117600" y="2003425"/>
                            <a:ext cx="561975" cy="698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1117600" y="2067560"/>
                            <a:ext cx="1416685" cy="9721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1304925" y="2143760"/>
                            <a:ext cx="8724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8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1673860" y="223774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9" name="Line 297"/>
                        <wps:cNvCnPr/>
                        <wps:spPr bwMode="auto">
                          <a:xfrm>
                            <a:off x="1129665" y="201485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1129665" y="201485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 flipH="1">
                            <a:off x="1135380" y="2020570"/>
                            <a:ext cx="177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00"/>
                        <wps:cNvCnPr/>
                        <wps:spPr bwMode="auto">
                          <a:xfrm flipV="1">
                            <a:off x="1135380" y="2020570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01"/>
                        <wps:cNvCnPr/>
                        <wps:spPr bwMode="auto">
                          <a:xfrm>
                            <a:off x="1129665" y="201485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2"/>
                        <wps:cNvCnPr/>
                        <wps:spPr bwMode="auto">
                          <a:xfrm>
                            <a:off x="1129665" y="2032635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>
                            <a:off x="1135380" y="201485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>
                            <a:off x="1129665" y="202057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>
                            <a:off x="1129665" y="202057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>
                            <a:off x="1135380" y="201485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>
                            <a:off x="1135380" y="201485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>
                            <a:off x="1129665" y="201485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>
                            <a:off x="1129665" y="202057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>
                            <a:off x="1129665" y="201485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 flipH="1">
                            <a:off x="1129665" y="201485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>
                            <a:off x="1135380" y="202057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 flipH="1" flipV="1">
                            <a:off x="1135380" y="202057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 flipH="1" flipV="1">
                            <a:off x="1135380" y="2014855"/>
                            <a:ext cx="2921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 flipH="1" flipV="1">
                            <a:off x="1135380" y="202057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 flipH="1" flipV="1">
                            <a:off x="1135380" y="202057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317"/>
                        <wps:cNvCnPr/>
                        <wps:spPr bwMode="auto">
                          <a:xfrm flipH="1" flipV="1">
                            <a:off x="1129665" y="2020570"/>
                            <a:ext cx="3492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318"/>
                        <wps:cNvCnPr/>
                        <wps:spPr bwMode="auto">
                          <a:xfrm flipH="1" flipV="1">
                            <a:off x="1141095" y="202057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19"/>
                        <wps:cNvCnPr/>
                        <wps:spPr bwMode="auto">
                          <a:xfrm>
                            <a:off x="1129665" y="201485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0"/>
                        <wps:cNvCnPr/>
                        <wps:spPr bwMode="auto">
                          <a:xfrm>
                            <a:off x="1129665" y="201485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Oval 321"/>
                        <wps:cNvSpPr>
                          <a:spLocks noChangeArrowheads="1"/>
                        </wps:cNvSpPr>
                        <wps:spPr bwMode="auto">
                          <a:xfrm>
                            <a:off x="1170305" y="2501265"/>
                            <a:ext cx="1223645" cy="3397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1363345" y="2553970"/>
                            <a:ext cx="8204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5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1609725" y="2647315"/>
                            <a:ext cx="35877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6" name="Line 324"/>
                        <wps:cNvCnPr/>
                        <wps:spPr bwMode="auto">
                          <a:xfrm>
                            <a:off x="1182370" y="25126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>
                            <a:off x="1182370" y="251269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 flipH="1">
                            <a:off x="1188085" y="2518410"/>
                            <a:ext cx="177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 flipV="1">
                            <a:off x="1188085" y="2518410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328"/>
                        <wps:cNvCnPr/>
                        <wps:spPr bwMode="auto">
                          <a:xfrm>
                            <a:off x="1182370" y="251269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329"/>
                        <wps:cNvCnPr/>
                        <wps:spPr bwMode="auto">
                          <a:xfrm>
                            <a:off x="1182370" y="2530475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0"/>
                        <wps:cNvCnPr/>
                        <wps:spPr bwMode="auto">
                          <a:xfrm>
                            <a:off x="1188085" y="25126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1"/>
                        <wps:cNvCnPr/>
                        <wps:spPr bwMode="auto">
                          <a:xfrm>
                            <a:off x="1182370" y="25184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2"/>
                        <wps:cNvCnPr/>
                        <wps:spPr bwMode="auto">
                          <a:xfrm>
                            <a:off x="1182370" y="25184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3"/>
                        <wps:cNvCnPr/>
                        <wps:spPr bwMode="auto">
                          <a:xfrm>
                            <a:off x="1188085" y="25126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1188085" y="25126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>
                            <a:off x="1182370" y="251269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336"/>
                        <wps:cNvCnPr/>
                        <wps:spPr bwMode="auto">
                          <a:xfrm>
                            <a:off x="1182370" y="25184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337"/>
                        <wps:cNvCnPr/>
                        <wps:spPr bwMode="auto">
                          <a:xfrm>
                            <a:off x="1182370" y="25126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338"/>
                        <wps:cNvCnPr/>
                        <wps:spPr bwMode="auto">
                          <a:xfrm flipH="1">
                            <a:off x="1182370" y="251269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339"/>
                        <wps:cNvCnPr/>
                        <wps:spPr bwMode="auto">
                          <a:xfrm>
                            <a:off x="1188085" y="251841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40"/>
                        <wps:cNvCnPr/>
                        <wps:spPr bwMode="auto">
                          <a:xfrm flipH="1" flipV="1">
                            <a:off x="1188085" y="251841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41"/>
                        <wps:cNvCnPr/>
                        <wps:spPr bwMode="auto">
                          <a:xfrm flipH="1" flipV="1">
                            <a:off x="1188085" y="2512695"/>
                            <a:ext cx="2921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42"/>
                        <wps:cNvCnPr/>
                        <wps:spPr bwMode="auto">
                          <a:xfrm flipH="1" flipV="1">
                            <a:off x="1188085" y="251841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343"/>
                        <wps:cNvCnPr/>
                        <wps:spPr bwMode="auto">
                          <a:xfrm flipH="1" flipV="1">
                            <a:off x="1188085" y="251841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344"/>
                        <wps:cNvCnPr/>
                        <wps:spPr bwMode="auto">
                          <a:xfrm flipH="1" flipV="1">
                            <a:off x="1182370" y="2518410"/>
                            <a:ext cx="34925" cy="355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345"/>
                        <wps:cNvCnPr/>
                        <wps:spPr bwMode="auto">
                          <a:xfrm flipH="1" flipV="1">
                            <a:off x="1193800" y="2518410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Line 346"/>
                        <wps:cNvCnPr/>
                        <wps:spPr bwMode="auto">
                          <a:xfrm>
                            <a:off x="1182370" y="2512695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347"/>
                        <wps:cNvCnPr/>
                        <wps:spPr bwMode="auto">
                          <a:xfrm>
                            <a:off x="1182370" y="251269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Freeform 348"/>
                        <wps:cNvSpPr>
                          <a:spLocks/>
                        </wps:cNvSpPr>
                        <wps:spPr bwMode="auto">
                          <a:xfrm>
                            <a:off x="2393950" y="1710055"/>
                            <a:ext cx="227965" cy="960755"/>
                          </a:xfrm>
                          <a:custGeom>
                            <a:avLst/>
                            <a:gdLst>
                              <a:gd name="T0" fmla="*/ 0 w 359"/>
                              <a:gd name="T1" fmla="*/ 1513 h 1513"/>
                              <a:gd name="T2" fmla="*/ 322 w 359"/>
                              <a:gd name="T3" fmla="*/ 1338 h 1513"/>
                              <a:gd name="T4" fmla="*/ 359 w 359"/>
                              <a:gd name="T5" fmla="*/ 0 h 15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9" h="1513">
                                <a:moveTo>
                                  <a:pt x="0" y="1513"/>
                                </a:moveTo>
                                <a:lnTo>
                                  <a:pt x="322" y="1338"/>
                                </a:lnTo>
                                <a:lnTo>
                                  <a:pt x="359" y="0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Line 349"/>
                        <wps:cNvCnPr/>
                        <wps:spPr bwMode="auto">
                          <a:xfrm flipH="1">
                            <a:off x="2598420" y="1710055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Line 350"/>
                        <wps:cNvCnPr/>
                        <wps:spPr bwMode="auto">
                          <a:xfrm>
                            <a:off x="2621915" y="1710055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351"/>
                        <wps:cNvCnPr/>
                        <wps:spPr bwMode="auto">
                          <a:xfrm>
                            <a:off x="936625" y="25781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352"/>
                        <wps:cNvCnPr/>
                        <wps:spPr bwMode="auto">
                          <a:xfrm>
                            <a:off x="936625" y="257810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353"/>
                        <wps:cNvCnPr/>
                        <wps:spPr bwMode="auto">
                          <a:xfrm flipH="1">
                            <a:off x="942340" y="263525"/>
                            <a:ext cx="177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354"/>
                        <wps:cNvCnPr/>
                        <wps:spPr bwMode="auto">
                          <a:xfrm flipV="1">
                            <a:off x="942340" y="263525"/>
                            <a:ext cx="0" cy="17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355"/>
                        <wps:cNvCnPr/>
                        <wps:spPr bwMode="auto">
                          <a:xfrm>
                            <a:off x="936625" y="2578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356"/>
                        <wps:cNvCnPr/>
                        <wps:spPr bwMode="auto">
                          <a:xfrm>
                            <a:off x="936625" y="275590"/>
                            <a:ext cx="0" cy="114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357"/>
                        <wps:cNvCnPr/>
                        <wps:spPr bwMode="auto">
                          <a:xfrm>
                            <a:off x="942340" y="25781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358"/>
                        <wps:cNvCnPr/>
                        <wps:spPr bwMode="auto">
                          <a:xfrm>
                            <a:off x="936625" y="26352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359"/>
                        <wps:cNvCnPr/>
                        <wps:spPr bwMode="auto">
                          <a:xfrm>
                            <a:off x="936625" y="26352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0"/>
                        <wps:cNvCnPr/>
                        <wps:spPr bwMode="auto">
                          <a:xfrm>
                            <a:off x="942340" y="25781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1"/>
                        <wps:cNvCnPr/>
                        <wps:spPr bwMode="auto">
                          <a:xfrm>
                            <a:off x="942340" y="25781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2"/>
                        <wps:cNvCnPr/>
                        <wps:spPr bwMode="auto">
                          <a:xfrm>
                            <a:off x="936625" y="2578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3"/>
                        <wps:cNvCnPr/>
                        <wps:spPr bwMode="auto">
                          <a:xfrm>
                            <a:off x="936625" y="263525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4"/>
                        <wps:cNvCnPr/>
                        <wps:spPr bwMode="auto">
                          <a:xfrm>
                            <a:off x="936625" y="25781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5"/>
                        <wps:cNvCnPr/>
                        <wps:spPr bwMode="auto">
                          <a:xfrm flipH="1">
                            <a:off x="936625" y="2578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366"/>
                        <wps:cNvCnPr/>
                        <wps:spPr bwMode="auto">
                          <a:xfrm>
                            <a:off x="942340" y="2635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367"/>
                        <wps:cNvCnPr/>
                        <wps:spPr bwMode="auto">
                          <a:xfrm flipH="1" flipV="1">
                            <a:off x="942340" y="2635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368"/>
                        <wps:cNvCnPr/>
                        <wps:spPr bwMode="auto">
                          <a:xfrm flipH="1" flipV="1">
                            <a:off x="942340" y="257810"/>
                            <a:ext cx="29210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369"/>
                        <wps:cNvCnPr/>
                        <wps:spPr bwMode="auto">
                          <a:xfrm flipH="1" flipV="1">
                            <a:off x="942340" y="2635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Line 370"/>
                        <wps:cNvCnPr/>
                        <wps:spPr bwMode="auto">
                          <a:xfrm flipH="1" flipV="1">
                            <a:off x="942340" y="2635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" name="Line 371"/>
                        <wps:cNvCnPr/>
                        <wps:spPr bwMode="auto">
                          <a:xfrm flipH="1" flipV="1">
                            <a:off x="936625" y="263525"/>
                            <a:ext cx="34925" cy="349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Line 372"/>
                        <wps:cNvCnPr/>
                        <wps:spPr bwMode="auto">
                          <a:xfrm flipH="1" flipV="1">
                            <a:off x="948055" y="263525"/>
                            <a:ext cx="2921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5" name="Line 373"/>
                        <wps:cNvCnPr/>
                        <wps:spPr bwMode="auto">
                          <a:xfrm>
                            <a:off x="936625" y="257810"/>
                            <a:ext cx="0" cy="29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" name="Line 374"/>
                        <wps:cNvCnPr/>
                        <wps:spPr bwMode="auto">
                          <a:xfrm>
                            <a:off x="936625" y="257810"/>
                            <a:ext cx="292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Rectangle 375"/>
                        <wps:cNvSpPr>
                          <a:spLocks noChangeArrowheads="1"/>
                        </wps:cNvSpPr>
                        <wps:spPr bwMode="auto">
                          <a:xfrm>
                            <a:off x="2393950" y="2694305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8" name="Oval 376"/>
                        <wps:cNvSpPr>
                          <a:spLocks noChangeArrowheads="1"/>
                        </wps:cNvSpPr>
                        <wps:spPr bwMode="auto">
                          <a:xfrm>
                            <a:off x="4599940" y="1171575"/>
                            <a:ext cx="1100455" cy="3397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4805045" y="1218565"/>
                            <a:ext cx="67437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Validar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0" name="Rectangle 378"/>
                        <wps:cNvSpPr>
                          <a:spLocks noChangeArrowheads="1"/>
                        </wps:cNvSpPr>
                        <wps:spPr bwMode="auto">
                          <a:xfrm>
                            <a:off x="4781550" y="1311910"/>
                            <a:ext cx="7702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Negócios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1" name="Freeform 379"/>
                        <wps:cNvSpPr>
                          <a:spLocks/>
                        </wps:cNvSpPr>
                        <wps:spPr bwMode="auto">
                          <a:xfrm>
                            <a:off x="4020820" y="866775"/>
                            <a:ext cx="1211580" cy="310515"/>
                          </a:xfrm>
                          <a:custGeom>
                            <a:avLst/>
                            <a:gdLst>
                              <a:gd name="T0" fmla="*/ 0 w 1908"/>
                              <a:gd name="T1" fmla="*/ 139 h 489"/>
                              <a:gd name="T2" fmla="*/ 0 w 1908"/>
                              <a:gd name="T3" fmla="*/ 0 h 489"/>
                              <a:gd name="T4" fmla="*/ 1908 w 1908"/>
                              <a:gd name="T5" fmla="*/ 0 h 489"/>
                              <a:gd name="T6" fmla="*/ 1908 w 1908"/>
                              <a:gd name="T7" fmla="*/ 489 h 4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08" h="489">
                                <a:moveTo>
                                  <a:pt x="0" y="139"/>
                                </a:moveTo>
                                <a:lnTo>
                                  <a:pt x="0" y="0"/>
                                </a:lnTo>
                                <a:lnTo>
                                  <a:pt x="1908" y="0"/>
                                </a:lnTo>
                                <a:lnTo>
                                  <a:pt x="1908" y="489"/>
                                </a:lnTo>
                              </a:path>
                            </a:pathLst>
                          </a:custGeom>
                          <a:noFill/>
                          <a:ln w="9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Line 380"/>
                        <wps:cNvCnPr/>
                        <wps:spPr bwMode="auto">
                          <a:xfrm flipH="1" flipV="1">
                            <a:off x="5208905" y="1130300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" name="Line 381"/>
                        <wps:cNvCnPr/>
                        <wps:spPr bwMode="auto">
                          <a:xfrm flipV="1">
                            <a:off x="5232400" y="1130300"/>
                            <a:ext cx="23495" cy="46990"/>
                          </a:xfrm>
                          <a:prstGeom prst="line">
                            <a:avLst/>
                          </a:prstGeom>
                          <a:noFill/>
                          <a:ln w="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4606290" y="89027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7BD" w:rsidRDefault="00D657B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85" o:spid="_x0000_s1026" editas="canvas" style="width:453pt;height:315pt;mso-position-horizontal-relative:char;mso-position-vertical-relative:line" coordsize="57531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40005;visibility:visible;mso-wrap-style:square">
                  <v:fill o:detectmouseclick="t"/>
                  <v:path o:connecttype="none"/>
                </v:shape>
                <v:group id="Group 205" o:spid="_x0000_s1028" style="position:absolute;left:349;top:234;width:57067;height:39656" coordorigin="55,37" coordsize="8987,62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5327;top:886;width:1484;height: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5327;top:987;width:3715;height:2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6341;top:1107;width:147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Vinculo</w:t>
                          </w:r>
                          <w:proofErr w:type="spellEnd"/>
                        </w:p>
                      </w:txbxContent>
                    </v:textbox>
                  </v:rect>
                  <v:rect id="Rectangle 8" o:spid="_x0000_s1032" style="position:absolute;left:5069;top:3330;width:1014;height: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V9b8A&#10;AADbAAAADwAAAGRycy9kb3ducmV2LnhtbERPzWoCMRC+C75DmIIXqVk9qGw3igqClyJVH2DcTPc3&#10;kyWJur59IxS8zcf3O9m6N624k/OVZQXTSQKCOLe64kLB5bz/XILwAVlja5kUPMnDejUcZJhq++Af&#10;up9CIWII+xQVlCF0qZQ+L8mgn9iOOHK/1hkMEbpCaoePGG5aOUuSuTRYcWwosaNdSXlzuhkFm0b6&#10;cZOTr79vi2M9t67G7VWp0Ue/+QIRqA9v8b/7oOP8Kbx+iQfI1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SNX1vwAAANsAAAAPAAAAAAAAAAAAAAAAAJgCAABkcnMvZG93bnJl&#10;di54bWxQSwUGAAAAAAQABAD1AAAAhAMAAAAA&#10;" fillcolor="#ffc" strokecolor="#903" strokeweight="0"/>
                  <v:rect id="Rectangle 9" o:spid="_x0000_s1033" style="position:absolute;left:5069;top:3431;width:2544;height:2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pLgr8A&#10;AADbAAAADwAAAGRycy9kb3ducmV2LnhtbERPzWoCMRC+C75DmIIXqVk9qGw3igqFXkSqPsC4me5v&#10;JksSdX17IxS8zcf3O9m6N624kfOVZQXTSQKCOLe64kLB+fT9uQThA7LG1jIpeJCH9Wo4yDDV9s6/&#10;dDuGQsQQ9ikqKEPoUil9XpJBP7EdceT+rDMYInSF1A7vMdy0cpYkc2mw4thQYke7kvLmeDUKNo30&#10;4yYnX++vi0M9t67G7UWp0Ue/+QIRqA9v8b/7R8f5M3j9Eg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mkuCvwAAANsAAAAPAAAAAAAAAAAAAAAAAJgCAABkcnMvZG93bnJl&#10;di54bWxQSwUGAAAAAAQABAD1AAAAhAMAAAAA&#10;" fillcolor="#ffc" strokecolor="#903" strokeweight="0"/>
                  <v:rect id="Rectangle 10" o:spid="_x0000_s1034" style="position:absolute;left:5364;top:3551;width:172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11" o:spid="_x0000_s1035" style="position:absolute;visibility:visible;mso-wrap-style:square" from="5088,3348" to="5088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LK8IAAADb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c7j/Eg+Qq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LyLK8IAAADbAAAADwAAAAAAAAAAAAAA&#10;AAChAgAAZHJzL2Rvd25yZXYueG1sUEsFBgAAAAAEAAQA+QAAAJADAAAAAA==&#10;" strokeweight="0"/>
                  <v:line id="Line 12" o:spid="_x0000_s1036" style="position:absolute;visibility:visible;mso-wrap-style:square" from="5088,3348" to="5124,3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AusMAAAADbAAAADwAAAGRycy9kb3ducmV2LnhtbERPS4vCMBC+L/gfwgje1lRBt1ajiCju&#10;3tYXeByasQ02k9JE7f77jSB4m4/vObNFaytxp8YbxwoG/QQEce604ULB8bD5TEH4gKyxckwK/sjD&#10;Yt75mGGm3YN3dN+HQsQQ9hkqKEOoMyl9XpJF33c1ceQurrEYImwKqRt8xHBbyWGSjKVFw7GhxJpW&#10;JeXX/c0qML/j7ejn6zQ5yfU2DM7pNTX2qFSv2y6nIAK14S1+ub91nD+C5y/xAD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wLrDAAAAA2wAAAA8AAAAAAAAAAAAAAAAA&#10;oQIAAGRycy9kb3ducmV2LnhtbFBLBQYAAAAABAAEAPkAAACOAwAAAAA=&#10;" strokeweight="0"/>
                  <v:line id="Line 13" o:spid="_x0000_s1037" style="position:absolute;flip:x;visibility:visible;mso-wrap-style:square" from="5097,3358" to="5124,3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JvTsIAAADbAAAADwAAAGRycy9kb3ducmV2LnhtbERPS2sCMRC+F/wPYQRvNWsPtqxGEaWl&#10;CG3xdfA2bsbdxc1kSaIb/70pFHqbj+8503k0jbiR87VlBaNhBoK4sLrmUsF+9/78BsIHZI2NZVJw&#10;Jw/zWe9pirm2HW/otg2lSCHsc1RQhdDmUvqiIoN+aFvixJ2tMxgSdKXUDrsUbhr5kmVjabDm1FBh&#10;S8uKisv2ahRsvl/55D6u8RJP3dfP8VCuD6uFUoN+XExABIrhX/zn/tRp/hh+f0kH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3JvTsIAAADbAAAADwAAAAAAAAAAAAAA&#10;AAChAgAAZHJzL2Rvd25yZXYueG1sUEsFBgAAAAAEAAQA+QAAAJADAAAAAA==&#10;" strokeweight="0"/>
                  <v:line id="Line 14" o:spid="_x0000_s1038" style="position:absolute;flip:y;visibility:visible;mso-wrap-style:square" from="5097,3358" to="5097,3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7K1cIAAADbAAAADwAAAGRycy9kb3ducmV2LnhtbERPS2sCMRC+F/wPYYTealYPtaxGEcVS&#10;CrX4OngbN+Pu4mayJNFN/30jFHqbj+8503k0jbiT87VlBcNBBoK4sLrmUsFhv355A+EDssbGMin4&#10;IQ/zWe9pirm2HW/pvgulSCHsc1RQhdDmUvqiIoN+YFvixF2sMxgSdKXUDrsUbho5yrJXabDm1FBh&#10;S8uKiuvuZhRsN2M+u/dbvMZz9/V9Opafx9VCqed+XExABIrhX/zn/tBp/hgev6QD5O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D7K1cIAAADbAAAADwAAAAAAAAAAAAAA&#10;AAChAgAAZHJzL2Rvd25yZXYueG1sUEsFBgAAAAAEAAQA+QAAAJADAAAAAA==&#10;" strokeweight="0"/>
                  <v:line id="Line 15" o:spid="_x0000_s1039" style="position:absolute;visibility:visible;mso-wrap-style:square" from="5088,3348" to="5134,3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GBLsQAAADb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V8gZVfZAC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8YEuxAAAANsAAAAPAAAAAAAAAAAA&#10;AAAAAKECAABkcnMvZG93bnJldi54bWxQSwUGAAAAAAQABAD5AAAAkgMAAAAA&#10;" strokeweight="0"/>
                  <v:line id="Line 16" o:spid="_x0000_s1040" style="position:absolute;visibility:visible;mso-wrap-style:square" from="5088,3376" to="5088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0ktcIAAADbAAAADwAAAGRycy9kb3ducmV2LnhtbERPTWvCQBC9C/0PyxR6042FahJdpZSW&#10;6M2mCj0O2TFZzM6G7NbEf+8WCr3N433OejvaVlyp98axgvksAUFcOW24VnD8+pimIHxA1tg6JgU3&#10;8rDdPEzWmGs38Cddy1CLGMI+RwVNCF0upa8asuhnriOO3Nn1FkOEfS11j0MMt618TpKFtGg4NjTY&#10;0VtD1aX8sQrMYVG87Jen7CTfizD/Ti+psUelnh7H1xWIQGP4F/+5dzrOz+D3l3iA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r0ktcIAAADbAAAADwAAAAAAAAAAAAAA&#10;AAChAgAAZHJzL2Rvd25yZXYueG1sUEsFBgAAAAAEAAQA+QAAAJADAAAAAA==&#10;" strokeweight="0"/>
                  <v:line id="Line 17" o:spid="_x0000_s1041" style="position:absolute;visibility:visible;mso-wrap-style:square" from="5097,3348" to="5097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tHlb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X3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etHlb8AAADbAAAADwAAAAAAAAAAAAAAAACh&#10;AgAAZHJzL2Rvd25yZXYueG1sUEsFBgAAAAAEAAQA+QAAAI0DAAAAAA==&#10;" strokeweight="0"/>
                  <v:line id="Line 18" o:spid="_x0000_s1042" style="position:absolute;visibility:visible;mso-wrap-style:square" from="5088,3358" to="5134,3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fiDsMAAADbAAAADwAAAGRycy9kb3ducmV2LnhtbESPQWvCQBSE70L/w/IK3nQTQU1TVyml&#10;Rb1pqtDjI/uaLGbfhuxW4793BcHjMDPfMItVbxtxps4bxwrScQKCuHTacKXg8PM9ykD4gKyxcUwK&#10;ruRhtXwZLDDX7sJ7OhehEhHCPkcFdQhtLqUva7Lox64ljt6f6yyGKLtK6g4vEW4bOUmSmbRoOC7U&#10;2NJnTeWp+LcKzG62nm7nx7ej/FqH9Dc7ZcYelBq+9h/vIAL14Rl+tDdawSSF+5f4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n4g7DAAAA2wAAAA8AAAAAAAAAAAAA&#10;AAAAoQIAAGRycy9kb3ducmV2LnhtbFBLBQYAAAAABAAEAPkAAACRAwAAAAA=&#10;" strokeweight="0"/>
                  <v:line id="Line 19" o:spid="_x0000_s1043" style="position:absolute;visibility:visible;mso-wrap-style:square" from="5088,3358" to="5134,3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V8ecMAAADbAAAADwAAAGRycy9kb3ducmV2LnhtbESPT4vCMBTE7wt+h/AW9ramFlZr1ygi&#10;iuvNv7DHR/O2DTYvpYna/fZGEDwOM/MbZjLrbC2u1HrjWMGgn4AgLpw2XCo4HlafGQgfkDXWjknB&#10;P3mYTXtvE8y1u/GOrvtQighhn6OCKoQml9IXFVn0fdcQR+/PtRZDlG0pdYu3CLe1TJNkKC0ajgsV&#10;NrSoqDjvL1aB2Q7XX5vRaXySy3UY/GbnzNijUh/v3fwbRKAuvMLP9o9WkKbw+BJ/gJ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1fHnDAAAA2wAAAA8AAAAAAAAAAAAA&#10;AAAAoQIAAGRycy9kb3ducmV2LnhtbFBLBQYAAAAABAAEAPkAAACRAwAAAAA=&#10;" strokeweight="0"/>
                  <v:line id="Line 20" o:spid="_x0000_s1044" style="position:absolute;visibility:visible;mso-wrap-style:square" from="5097,3348" to="5097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  <v:line id="Line 21" o:spid="_x0000_s1045" style="position:absolute;visibility:visible;mso-wrap-style:square" from="5097,3348" to="5097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  <v:line id="Line 22" o:spid="_x0000_s1046" style="position:absolute;visibility:visible;mso-wrap-style:square" from="5088,3348" to="5134,3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zkDc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nOQNxAAAANsAAAAPAAAAAAAAAAAA&#10;AAAAAKECAABkcnMvZG93bnJldi54bWxQSwUGAAAAAAQABAD5AAAAkgMAAAAA&#10;" strokeweight="0"/>
                  <v:line id="Line 23" o:spid="_x0000_s1047" style="position:absolute;visibility:visible;mso-wrap-style:square" from="5088,3358" to="5134,3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56es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qY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Tnp6xAAAANsAAAAPAAAAAAAAAAAA&#10;AAAAAKECAABkcnMvZG93bnJldi54bWxQSwUGAAAAAAQABAD5AAAAkgMAAAAA&#10;" strokeweight="0"/>
                  <v:line id="Line 24" o:spid="_x0000_s1048" style="position:absolute;visibility:visible;mso-wrap-style:square" from="5088,3348" to="5088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Lf4c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c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Lf4cIAAADbAAAADwAAAAAAAAAAAAAA&#10;AAChAgAAZHJzL2Rvd25yZXYueG1sUEsFBgAAAAAEAAQA+QAAAJADAAAAAA==&#10;" strokeweight="0"/>
                  <v:line id="Line 25" o:spid="_x0000_s1049" style="position:absolute;flip:x;visibility:visible;mso-wrap-style:square" from="5088,3348" to="5134,3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2UGsIAAADbAAAADwAAAGRycy9kb3ducmV2LnhtbERPy2oCMRTdF/yHcIXuakYXWkajiNIi&#10;BVt8LdxdJ9eZwcnNkEQn/ftmUXB5OO/ZIppGPMj52rKC4SADQVxYXXOp4Hj4eHsH4QOyxsYyKfgl&#10;D4t572WGubYd7+ixD6VIIexzVFCF0OZS+qIig35gW+LEXa0zGBJ0pdQOuxRuGjnKsrE0WHNqqLCl&#10;VUXFbX83CnbfE764z3u8xUu3/Tmfyq/TeqnUaz8upyACxfAU/7s3WsEo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82UGsIAAADbAAAADwAAAAAAAAAAAAAA&#10;AAChAgAAZHJzL2Rvd25yZXYueG1sUEsFBgAAAAAEAAQA+QAAAJADAAAAAA==&#10;" strokeweight="0"/>
                  <v:line id="Line 26" o:spid="_x0000_s1050" style="position:absolute;visibility:visible;mso-wrap-style:square" from="5097,3358" to="5143,3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8UicMAAADbAAAADwAAAGRycy9kb3ducmV2LnhtbESPQWvCQBSE7wX/w/KE3urGbRGNrhKE&#10;QktPjV68PbLPbDD7NmRXE/313UKhx2FmvmE2u9G14kZ9aDxrmM8yEMSVNw3XGo6H95cliBCRDbae&#10;ScOdAuy2k6cN5sYP/E23MtYiQTjkqMHG2OVShsqSwzDzHXHyzr53GJPsa2l6HBLctVJl2UI6bDgt&#10;WOxob6m6lFen4WS/vNuP6jUs3FtRxkE9ik+l9fN0LNYgIo3xP/zX/jAa1Ap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PFInDAAAA2wAAAA8AAAAAAAAAAAAA&#10;AAAAoQIAAGRycy9kb3ducmV2LnhtbFBLBQYAAAAABAAEAPkAAACRAwAAAAA=&#10;" strokeweight=".0005mm"/>
                  <v:line id="Line 27" o:spid="_x0000_s1051" style="position:absolute;flip:x y;visibility:visible;mso-wrap-style:square" from="5097,3358" to="5143,3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35Tb8AAADbAAAADwAAAGRycy9kb3ducmV2LnhtbERPTWsCMRC9F/ofwhR6KZptCypbo4jU&#10;Ir111fuwmW4Wk8mSpLr++86h0OPjfS/XY/DqQin3kQ08TytQxG20PXcGjofdZAEqF2SLPjIZuFGG&#10;9er+bom1jVf+oktTOiUhnGs04EoZaq1z6yhgnsaBWLjvmAIWganTNuFVwoPXL1U10wF7lgaHA20d&#10;tefmJxh4nZ8O+7N/cp+7HNz7h2/aWboZ8/gwbt5AFRrLv/jPvbfik/XyRX6AXv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m35Tb8AAADbAAAADwAAAAAAAAAAAAAAAACh&#10;AgAAZHJzL2Rvd25yZXYueG1sUEsFBgAAAAAEAAQA+QAAAI0DAAAAAA==&#10;" strokeweight="0"/>
                  <v:line id="Line 28" o:spid="_x0000_s1052" style="position:absolute;flip:x y;visibility:visible;mso-wrap-style:square" from="5097,3348" to="5143,3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Fc1sEAAADbAAAADwAAAGRycy9kb3ducmV2LnhtbESPQWsCMRSE74X+h/AKXkrNakHLahQR&#10;Femtq94fm+dmMXlZkqjrvzeFQo/DzDfDzJe9s+JGIbaeFYyGBQji2uuWGwXHw/bjC0RMyBqtZ1Lw&#10;oAjLxevLHEvt7/xDtyo1IpdwLFGBSakrpYy1IYdx6Dvi7J19cJiyDI3UAe+53Fk5LoqJdNhyXjDY&#10;0dpQfamuTsHn9HTYX+y7+d5GZzY7W9WT8FBq8NavZiAS9ek//EfvdeZG8Psl/wC5e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IVzWwQAAANsAAAAPAAAAAAAAAAAAAAAA&#10;AKECAABkcnMvZG93bnJldi54bWxQSwUGAAAAAAQABAD5AAAAjwMAAAAA&#10;" strokeweight="0"/>
                  <v:line id="Line 29" o:spid="_x0000_s1053" style="position:absolute;flip:x y;visibility:visible;mso-wrap-style:square" from="5097,3358" to="5143,3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PCocEAAADbAAAADwAAAGRycy9kb3ducmV2LnhtbESPQWsCMRSE74X+h/AKXkrNakHLahQR&#10;LeKtq94fm+dmMXlZkqjrv28KQo/DzDfDzJe9s+JGIbaeFYyGBQji2uuWGwXHw/bjC0RMyBqtZ1Lw&#10;oAjLxevLHEvt7/xDtyo1IpdwLFGBSakrpYy1IYdx6Dvi7J19cJiyDI3UAe+53Fk5LoqJdNhyXjDY&#10;0dpQfamuTsHn9HTYXey72W+jM5tvW9WT8FBq8NavZiAS9ek//KR3OnNj+PuSf4B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88KhwQAAANsAAAAPAAAAAAAAAAAAAAAA&#10;AKECAABkcnMvZG93bnJldi54bWxQSwUGAAAAAAQABAD5AAAAjwMAAAAA&#10;" strokeweight="0"/>
                  <v:line id="Line 30" o:spid="_x0000_s1054" style="position:absolute;flip:x y;visibility:visible;mso-wrap-style:square" from="5097,3358" to="5143,3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9nOsEAAADbAAAADwAAAGRycy9kb3ducmV2LnhtbESPQWsCMRSE7wX/Q3hCL6VmVdCyGkVE&#10;i/TWVe+PzXOzmLwsSdT13zeFQo/DzDfDLNe9s+JOIbaeFYxHBQji2uuWGwWn4/79A0RMyBqtZ1Lw&#10;pAjr1eBliaX2D/6me5UakUs4lqjApNSVUsbakMM48h1x9i4+OExZhkbqgI9c7qycFMVMOmw5Lxjs&#10;aGuovlY3p2A6Px8PV/tmvvbRmd2nrepZeCr1Ouw3CxCJ+vQf/qMPOnNT+P2Sf4Bc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v2c6wQAAANsAAAAPAAAAAAAAAAAAAAAA&#10;AKECAABkcnMvZG93bnJldi54bWxQSwUGAAAAAAQABAD5AAAAjwMAAAAA&#10;" strokeweight="0"/>
                  <v:line id="Line 31" o:spid="_x0000_s1055" style="position:absolute;flip:x y;visibility:visible;mso-wrap-style:square" from="5088,3358" to="5143,3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b/TsIAAADbAAAADwAAAGRycy9kb3ducmV2LnhtbESPQWsCMRSE7wX/Q3iFXopmbYvK1igi&#10;tUhvrnp/bJ6bxeRlSVJd/31TEDwOM98MM1/2zooLhdh6VjAeFSCIa69bbhQc9pvhDERMyBqtZ1Jw&#10;owjLxeBpjqX2V97RpUqNyCUcS1RgUupKKWNtyGEc+Y44eycfHKYsQyN1wGsud1a+FcVEOmw5Lxjs&#10;aG2oPle/TsH79Ljfnu2r+dlEZ76+bVVPwk2pl+d+9QkiUZ8e4Tu91Zn7gP8v+QfIx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b/TsIAAADbAAAADwAAAAAAAAAAAAAA&#10;AAChAgAAZHJzL2Rvd25yZXYueG1sUEsFBgAAAAAEAAQA+QAAAJADAAAAAA==&#10;" strokeweight="0"/>
                  <v:line id="Line 32" o:spid="_x0000_s1056" style="position:absolute;flip:x y;visibility:visible;mso-wrap-style:square" from="5106,3358" to="5152,3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pa1cIAAADbAAAADwAAAGRycy9kb3ducmV2LnhtbESPQWsCMRSE7wX/Q3iFXopmbanK1igi&#10;tUhvrnp/bJ6bxeRlSVJd/31TEDwOM98MM1/2zooLhdh6VjAeFSCIa69bbhQc9pvhDERMyBqtZ1Jw&#10;owjLxeBpjqX2V97RpUqNyCUcS1RgUupKKWNtyGEc+Y44eycfHKYsQyN1wGsud1a+FcVEOmw5Lxjs&#10;aG2oPle/TsH79Ljfnu2r+dlEZ76+bVVPwk2pl+d+9QkiUZ8e4Tu91Zn7gP8v+QfIx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pa1cIAAADbAAAADwAAAAAAAAAAAAAA&#10;AAChAgAAZHJzL2Rvd25yZXYueG1sUEsFBgAAAAAEAAQA+QAAAJADAAAAAA==&#10;" strokeweight="0"/>
                  <v:line id="Line 33" o:spid="_x0000_s1057" style="position:absolute;visibility:visible;mso-wrap-style:square" from="5088,3348" to="5088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5088,3348" to="5134,33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rect id="Rectangle 35" o:spid="_x0000_s1059" style="position:absolute;left:1760;top:802;width:1346;height: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gCL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IAi+AAAA2wAAAA8AAAAAAAAAAAAAAAAAmAIAAGRycy9kb3ducmV2&#10;LnhtbFBLBQYAAAAABAAEAPUAAACDAwAAAAA=&#10;" fillcolor="#ffc" strokecolor="#903" strokeweight="0"/>
                  <v:rect id="Rectangle 36" o:spid="_x0000_s1060" style="position:absolute;left:1760;top:904;width:3374;height:2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Fk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uFk8MAAADbAAAADwAAAAAAAAAAAAAAAACYAgAAZHJzL2Rv&#10;d25yZXYueG1sUEsFBgAAAAAEAAQA9QAAAIgDAAAAAA==&#10;" fillcolor="#ffc" strokecolor="#903" strokeweight="0"/>
                  <v:rect id="Rectangle 37" o:spid="_x0000_s1061" style="position:absolute;left:2387;top:1024;width:1523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Manter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Efetivo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38" o:spid="_x0000_s1062" style="position:absolute;left:2018;top:1411;width:1383;height: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PqMIA&#10;AADbAAAADwAAAGRycy9kb3ducmV2LnhtbESPQWsCMRSE7wX/Q3iCt5pVllJWo4hQKHiwWg8en5vn&#10;bnDzEjdR479vCoUeh5n5hpkvk+3EnfpgHCuYjAsQxLXThhsFh++P13cQISJr7ByTgicFWC4GL3Os&#10;tHvwju772IgM4VChgjZGX0kZ6pYshrHzxNk7u95izLJvpO7xkeG2k9OieJMWDeeFFj2tW6ov+5tV&#10;4P1XWaa0NWGazlez4dPueTwpNRqm1QxEpBT/w3/tT62gnMDvl/w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E+owgAAANsAAAAPAAAAAAAAAAAAAAAAAJgCAABkcnMvZG93&#10;bnJldi54bWxQSwUGAAAAAAQABAD1AAAAhwMAAAAA&#10;" fillcolor="#ffc" strokecolor="#903" strokeweight="0"/>
                  <v:rect id="Rectangle 39" o:spid="_x0000_s1063" style="position:absolute;left:2286;top:1485;width:87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0" o:spid="_x0000_s1064" style="position:absolute;left:2350;top:1633;width:7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Permanente</w:t>
                          </w:r>
                        </w:p>
                      </w:txbxContent>
                    </v:textbox>
                  </v:rect>
                  <v:oval id="Oval 41" o:spid="_x0000_s1065" style="position:absolute;left:3502;top:2288;width:1475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  <v:rect id="Rectangle 42" o:spid="_x0000_s1066" style="position:absolute;left:3779;top:2352;width:89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" o:spid="_x0000_s1067" style="position:absolute;left:3880;top:2500;width:7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Permanente</w:t>
                          </w:r>
                        </w:p>
                      </w:txbxContent>
                    </v:textbox>
                  </v:rect>
                  <v:oval id="Oval 44" o:spid="_x0000_s1068" style="position:absolute;left:1936;top:2288;width:1428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R8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UL7B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FyR8MAAADbAAAADwAAAAAAAAAAAAAAAACYAgAAZHJzL2Rv&#10;d25yZXYueG1sUEsFBgAAAAAEAAQA9QAAAIgDAAAAAA==&#10;" fillcolor="#ffc" strokecolor="#903" strokeweight="0"/>
                  <v:rect id="Rectangle 45" o:spid="_x0000_s1069" style="position:absolute;left:2212;top:2352;width:88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6" o:spid="_x0000_s1070" style="position:absolute;left:2267;top:2500;width:79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Permanentes</w:t>
                          </w:r>
                          <w:proofErr w:type="spellEnd"/>
                        </w:p>
                      </w:txbxContent>
                    </v:textbox>
                  </v:rect>
                  <v:oval id="Oval 47" o:spid="_x0000_s1071" style="position:absolute;left:5327;top:3856;width:2102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F87sAA&#10;AADbAAAADwAAAGRycy9kb3ducmV2LnhtbERPy2oCMRTdC/5DuII7zVS0yNQoRRCELqyPhcvr5DoT&#10;OrmJk1Tj3zcLocvDeS9WybbiTl0wjhW8jQsQxJXThmsFp+NmNAcRIrLG1jEpeFKA1bLfW2Cp3YP3&#10;dD/EWuQQDiUqaGL0pZShashiGDtPnLmr6yzGDLta6g4fOdy2clIU79Ki4dzQoKd1Q9XP4dcq8P57&#10;Ok1pZ8IkXW/miy/75/mi1HCQPj9ARErxX/xyb7WCWV6f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sF87sAAAADbAAAADwAAAAAAAAAAAAAAAACYAgAAZHJzL2Rvd25y&#10;ZXYueG1sUEsFBgAAAAAEAAQA9QAAAIUDAAAAAA==&#10;" fillcolor="#ffc" strokecolor="#903" strokeweight="0"/>
                  <v:rect id="Rectangle 48" o:spid="_x0000_s1072" style="position:absolute;left:5770;top:3920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49" o:spid="_x0000_s1073" style="position:absolute;left:5696;top:4068;width:143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50" o:spid="_x0000_s1074" style="position:absolute;visibility:visible;mso-wrap-style:square" from="5346,3874" to="5346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visibility:visible;mso-wrap-style:square" from="5346,3874" to="5383,3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6" style="position:absolute;flip:x;visibility:visible;mso-wrap-style:square" from="5355,3883" to="5383,3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  <v:line id="Line 53" o:spid="_x0000_s1077" style="position:absolute;flip:y;visibility:visible;mso-wrap-style:square" from="5355,3883" to="5355,3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jWjs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RjWjsUAAADbAAAADwAAAAAAAAAA&#10;AAAAAAChAgAAZHJzL2Rvd25yZXYueG1sUEsFBgAAAAAEAAQA+QAAAJMDAAAAAA==&#10;" strokeweight="0"/>
                  <v:line id="Line 54" o:spid="_x0000_s1078" style="position:absolute;visibility:visible;mso-wrap-style:square" from="5346,3874" to="5392,3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visibility:visible;mso-wrap-style:square" from="5346,3902" to="5346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80" style="position:absolute;visibility:visible;mso-wrap-style:square" from="5355,3874" to="5355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1" style="position:absolute;visibility:visible;mso-wrap-style:square" from="5346,3883" to="5392,3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5346,3883" to="5392,3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5355,3874" to="5355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5355,3874" to="5355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5346,3874" to="5392,3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5346,3883" to="5392,3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5346,3874" to="5346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flip:x;visibility:visible;mso-wrap-style:square" from="5346,3874" to="5392,3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i5qM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GsP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Di5qMUAAADbAAAADwAAAAAAAAAA&#10;AAAAAAChAgAAZHJzL2Rvd25yZXYueG1sUEsFBgAAAAAEAAQA+QAAAJMDAAAAAA==&#10;" strokeweight="0"/>
                  <v:line id="Line 65" o:spid="_x0000_s1089" style="position:absolute;visibility:visible;mso-wrap-style:square" from="5355,3883" to="5401,3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kI0sAAAADbAAAADwAAAGRycy9kb3ducmV2LnhtbERPPWvDMBDdC/kP4gLdajluMcGxEkyg&#10;0NCpbpduh3WxTKyTsZRY6a+vhkLHx/uuD9GO4kazHxwr2GQ5COLO6YF7BV+fr09bED4gaxwdk4I7&#10;eTjsVw81Vtot/EG3NvQihbCvUIEJYaqk9J0hiz5zE3Hizm62GBKce6lnXFK4HWWR56W0OHBqMDjR&#10;0VB3aa9Wwbd5d/YYi2df2pemDUvx05wKpR7XsdmBCBTDv/jP/aYVlGls+pJ+gN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RpCNLAAAAA2wAAAA8AAAAAAAAAAAAAAAAA&#10;oQIAAGRycy9kb3ducmV2LnhtbFBLBQYAAAAABAAEAPkAAACOAwAAAAA=&#10;" strokeweight=".0005mm"/>
                  <v:line id="Line 66" o:spid="_x0000_s1090" style="position:absolute;flip:x y;visibility:visible;mso-wrap-style:square" from="5355,3883" to="5401,3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R/zc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pBOYf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R/zcIAAADbAAAADwAAAAAAAAAAAAAA&#10;AAChAgAAZHJzL2Rvd25yZXYueG1sUEsFBgAAAAAEAAQA+QAAAJADAAAAAA==&#10;" strokeweight="0"/>
                  <v:line id="Line 67" o:spid="_x0000_s1091" style="position:absolute;flip:x y;visibility:visible;mso-wrap-style:square" from="5355,3874" to="5401,3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  <v:line id="Line 68" o:spid="_x0000_s1092" style="position:absolute;flip:x y;visibility:visible;mso-wrap-style:square" from="5355,3883" to="5401,3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3" style="position:absolute;flip:x y;visibility:visible;mso-wrap-style:square" from="5355,3883" to="5401,3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5346,3883" to="5401,3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flip:x y;visibility:visible;mso-wrap-style:square" from="5364,3883" to="5410,3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6" style="position:absolute;visibility:visible;mso-wrap-style:square" from="5346,3874" to="5346,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5346,3874" to="5392,3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oval id="Oval 74" o:spid="_x0000_s1098" style="position:absolute;left:5327;top:4464;width:2028;height:4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4+sMA&#10;AADbAAAADwAAAGRycy9kb3ducmV2LnhtbESPT2sCMRTE7wW/Q3iCt5pVpMpqFBEKhR780x48PjfP&#10;3eDmJW5Sjd/eFAo9DjPzG2axSrYVN+qCcaxgNCxAEFdOG64VfH+9v85AhIissXVMCh4UYLXsvSyw&#10;1O7Oe7odYi0yhEOJCpoYfSllqBqyGIbOE2fv7DqLMcuulrrDe4bbVo6L4k1aNJwXGvS0aai6HH6s&#10;Au93k0lKWxPG6Xw1n3zaP44npQb9tJ6DiJTif/iv/aEVTKf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24+sMAAADbAAAADwAAAAAAAAAAAAAAAACYAgAAZHJzL2Rv&#10;d25yZXYueG1sUEsFBgAAAAAEAAQA9QAAAIgDAAAAAA==&#10;" fillcolor="#ffc" strokecolor="#903" strokeweight="0"/>
                  <v:rect id="Rectangle 75" o:spid="_x0000_s1099" style="position:absolute;left:5724;top:4529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//JL8A&#10;AADbAAAADwAAAGRycy9kb3ducmV2LnhtbERPS2rDMBDdF3IHMYXsarlepMGxEkohkIZu4uQAgzX+&#10;EGlkJMV2bx8tCl0+3r86LNaIiXwYHCt4z3IQxI3TA3cKbtfj2xZEiMgajWNS8EsBDvvVS4WldjNf&#10;aKpjJ1IIhxIV9DGOpZSh6cliyNxInLjWeYsxQd9J7XFO4dbIIs830uLAqaHHkb56au71wyqQ1/o4&#10;b2vjc3cu2h/zfbq05JRavy6fOxCRlvgv/nOftIKPNDZ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n/8kvwAAANsAAAAPAAAAAAAAAAAAAAAAAJgCAABkcnMvZG93bnJl&#10;di54bWxQSwUGAAAAAAQABAD1AAAAhAMAAAAA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76" o:spid="_x0000_s1100" style="position:absolute;left:5677;top:4677;width:133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av8EA&#10;AADbAAAADwAAAGRycy9kb3ducmV2LnhtbESPzYoCMRCE7wu+Q2jB25rRg6ujUUQQVPbi6AM0k54f&#10;TDpDknVm394IC3ssquorarMbrBFP8qF1rGA2zUAQl063XCu4346fSxAhIms0jknBLwXYbUcfG8y1&#10;6/lKzyLWIkE45KigibHLpQxlQxbD1HXEyauctxiT9LXUHvsEt0bOs2whLbacFhrs6NBQ+Sh+rAJ5&#10;K479sjA+c5d59W3Op2tFTqnJeNivQUQa4n/4r33SCr5W8P6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TWr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Região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Administrativa</w:t>
                          </w:r>
                          <w:proofErr w:type="spellEnd"/>
                        </w:p>
                      </w:txbxContent>
                    </v:textbox>
                  </v:rect>
                  <v:line id="Line 77" o:spid="_x0000_s1101" style="position:absolute;visibility:visible;mso-wrap-style:square" from="5346,4483" to="5346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visibility:visible;mso-wrap-style:square" from="5346,4483" to="5383,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9" o:spid="_x0000_s1103" style="position:absolute;flip:x;visibility:visible;mso-wrap-style:square" from="5355,4492" to="5383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  <v:line id="Line 80" o:spid="_x0000_s1104" style="position:absolute;flip:y;visibility:visible;mso-wrap-style:square" from="5355,4492" to="5355,4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9ZUcUAAADbAAAADwAAAGRycy9kb3ducmV2LnhtbESPQWsCMRSE74L/IbxCb5qthS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9ZUcUAAADbAAAADwAAAAAAAAAA&#10;AAAAAAChAgAAZHJzL2Rvd25yZXYueG1sUEsFBgAAAAAEAAQA+QAAAJMDAAAAAA==&#10;" strokeweight="0"/>
                  <v:line id="Line 81" o:spid="_x0000_s1105" style="position:absolute;visibility:visible;mso-wrap-style:square" from="5346,4483" to="5392,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visibility:visible;mso-wrap-style:square" from="5346,4511" to="5346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7" style="position:absolute;visibility:visible;mso-wrap-style:square" from="5355,4483" to="5355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8" style="position:absolute;visibility:visible;mso-wrap-style:square" from="5346,4492" to="5392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5346,4492" to="5392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5355,4483" to="5355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5355,4483" to="5355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5346,4483" to="5392,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5346,4492" to="5392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5346,4483" to="5346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flip:x;visibility:visible;mso-wrap-style:square" from="5346,4483" to="5392,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X+M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/V/jGAAAA2wAAAA8AAAAAAAAA&#10;AAAAAAAAoQIAAGRycy9kb3ducmV2LnhtbFBLBQYAAAAABAAEAPkAAACUAwAAAAA=&#10;" strokeweight="0"/>
                  <v:line id="Line 92" o:spid="_x0000_s1116" style="position:absolute;visibility:visible;mso-wrap-style:square" from="5355,4492" to="5401,4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3Xa8MAAADbAAAADwAAAGRycy9kb3ducmV2LnhtbESPQWvCQBSE74X+h+UVequbpioaXSUI&#10;QsWT0Yu3R/aZDc2+DdnVpP31XUHwOMzMN8xyPdhG3KjztWMFn6MEBHHpdM2VgtNx+zED4QOyxsYx&#10;KfglD+vV68sSM+16PtCtCJWIEPYZKjAhtJmUvjRk0Y9cSxy9i+sshii7SuoO+wi3jUyTZCot1hwX&#10;DLa0MVT+FFer4Gz2zm6G9MtP7TgvQp/+5btUqfe3IV+ACDSEZ/jR/tYK5hO4f4k/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+912vDAAAA2wAAAA8AAAAAAAAAAAAA&#10;AAAAoQIAAGRycy9kb3ducmV2LnhtbFBLBQYAAAAABAAEAPkAAACRAwAAAAA=&#10;" strokeweight=".0005mm"/>
                  <v:line id="Line 93" o:spid="_x0000_s1117" style="position:absolute;flip:x y;visibility:visible;mso-wrap-style:square" from="5355,4492" to="5401,4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6bmMIAAADbAAAADwAAAGRycy9kb3ducmV2LnhtbESPQWsCMRSE74X+h/AKXopma2Grq1FK&#10;0SK9udb7Y/PcLCYvS5Lq+u9NodDjMDPfMMv14Ky4UIidZwUvkwIEceN1x62C78N2PAMRE7JG65kU&#10;3CjCevX4sMRK+yvv6VKnVmQIxwoVmJT6SsrYGHIYJ74nzt7JB4cpy9BKHfCa4c7KaVGU0mHHecFg&#10;Tx+GmnP94xS8vh0Pu7N9Nl/b6Mzm09ZNGW5KjZ6G9wWIREP6D/+1d1rBvITfL/kH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K6bmMIAAADbAAAADwAAAAAAAAAAAAAA&#10;AAChAgAAZHJzL2Rvd25yZXYueG1sUEsFBgAAAAAEAAQA+QAAAJADAAAAAA==&#10;" strokeweight="0"/>
                  <v:line id="Line 94" o:spid="_x0000_s1118" style="position:absolute;flip:x y;visibility:visible;mso-wrap-style:square" from="5355,4483" to="5401,4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  <v:line id="Line 95" o:spid="_x0000_s1119" style="position:absolute;flip:x y;visibility:visible;mso-wrap-style:square" from="5355,4492" to="5401,4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20" style="position:absolute;flip:x y;visibility:visible;mso-wrap-style:square" from="5355,4492" to="5401,4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5346,4492" to="5401,4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flip:x y;visibility:visible;mso-wrap-style:square" from="5364,4492" to="5410,4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3" style="position:absolute;visibility:visible;mso-wrap-style:square" from="5346,4483" to="5346,4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5346,4483" to="5392,4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oval id="Oval 101" o:spid="_x0000_s1125" style="position:absolute;left:5327;top:4990;width:1890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oSlcIA&#10;AADcAAAADwAAAGRycy9kb3ducmV2LnhtbERPS2sCMRC+F/wPYQrearaylLI1u4hQKHjw0R56HDfj&#10;buhmEjdR4783hUJv8/E9Z9EkO4gLjcE4VvA8K0AQt04b7hR8fb4/vYIIEVnj4JgU3ChAU08eFlhp&#10;d+UdXfaxEzmEQ4UK+hh9JWVoe7IYZs4TZ+7oRosxw7GTesRrDreDnBfFi7RoODf06GnVU/uzP1sF&#10;3m/LMqWNCfN0PJk1H3a374NS08e0fAMRKcV/8Z/7Q+f5RQm/z+QLZH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OhKVwgAAANwAAAAPAAAAAAAAAAAAAAAAAJgCAABkcnMvZG93&#10;bnJldi54bWxQSwUGAAAAAAQABAD1AAAAhwMAAAAA&#10;" fillcolor="#ffc" strokecolor="#903" strokeweight="0"/>
                  <v:rect id="Rectangle 102" o:spid="_x0000_s1126" style="position:absolute;left:5659;top:5055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cdr8A&#10;AADcAAAADwAAAGRycy9kb3ducmV2LnhtbERP22oCMRB9F/oPYQp9cxOFiqxGKYKgpS+ufsCwmb3Q&#10;ZLIk0d3+fVMo+DaHc53tfnJWPCjE3rOGRaFAENfe9NxquF2P8zWImJANWs+k4Yci7Hcvsy2Wxo98&#10;oUeVWpFDOJaooUtpKKWMdUcOY+EH4sw1PjhMGYZWmoBjDndWLpVaSYc954YOBzp0VH9Xd6dBXqvj&#10;uK5sUP5z2XzZ8+nSkNf67XX62IBINKWn+N99Mnm+eoe/Z/IFcvc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bBx2vwAAANwAAAAPAAAAAAAAAAAAAAAAAJgCAABkcnMvZG93bnJl&#10;di54bWxQSwUGAAAAAAQABAD1AAAAhAMAAAAA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3" o:spid="_x0000_s1127" style="position:absolute;left:5788;top:5202;width:964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6CAb4A&#10;AADcAAAADwAAAGRycy9kb3ducmV2LnhtbERPzWoCMRC+F3yHMEJvNdGDyGoUEQQrvbj6AMNm9geT&#10;yZJEd/v2plDwNh/f72x2o7PiSSF2njXMZwoEceVNx42G2/X4tQIRE7JB65k0/FKE3XbyscHC+IEv&#10;9CxTI3IIxwI1tCn1hZSxaslhnPmeOHO1Dw5ThqGRJuCQw52VC6WW0mHHuaHFng4tVffy4TTIa3kc&#10;VqUNyp8X9Y/9Pl1q8lp/Tsf9GkSiMb3F/+6TyfPVEv6eyRf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i+gg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Centro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Custo</w:t>
                          </w:r>
                          <w:proofErr w:type="spellEnd"/>
                        </w:p>
                      </w:txbxContent>
                    </v:textbox>
                  </v:rect>
                  <v:line id="Line 104" o:spid="_x0000_s1128" style="position:absolute;visibility:visible;mso-wrap-style:square" from="5346,5009" to="5346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5346,5009" to="5383,5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flip:x;visibility:visible;mso-wrap-style:square" from="5355,5018" to="5383,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k2MQAAADcAAAADwAAAGRycy9kb3ducmV2LnhtbERPTWsCMRC9C/0PYQq9abYeWt0aRSot&#10;pWBFrQdv42bcXdxMliS66b83BcHbPN7nTGbRNOJCzteWFTwPMhDEhdU1lwp+tx/9EQgfkDU2lknB&#10;H3mYTR96E8y17XhNl00oRQphn6OCKoQ2l9IXFRn0A9sSJ+5oncGQoCuldtilcNPIYZa9SIM1p4YK&#10;W3qvqDhtzkbB+ueVD+7zHE/x0C1X+135vVvMlXp6jPM3EIFiuItv7i+d5mdj+H8mXSC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OTYxAAAANwAAAAPAAAAAAAAAAAA&#10;AAAAAKECAABkcnMvZG93bnJldi54bWxQSwUGAAAAAAQABAD5AAAAkgMAAAAA&#10;" strokeweight="0"/>
                  <v:line id="Line 107" o:spid="_x0000_s1131" style="position:absolute;flip:y;visibility:visible;mso-wrap-style:square" from="5355,5018" to="5355,50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  <v:line id="Line 108" o:spid="_x0000_s1132" style="position:absolute;visibility:visible;mso-wrap-style:square" from="5346,5009" to="5392,5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visibility:visible;mso-wrap-style:square" from="5346,5036" to="5346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4" style="position:absolute;visibility:visible;mso-wrap-style:square" from="5355,5009" to="5355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5" style="position:absolute;visibility:visible;mso-wrap-style:square" from="5346,5018" to="5392,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5346,5018" to="5392,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5355,5009" to="5355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5355,5009" to="5355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5346,5009" to="5392,5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5346,5018" to="5392,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5346,5009" to="5346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flip:x;visibility:visible;mso-wrap-style:square" from="5346,5009" to="5392,5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u0vs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OEA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btL7DAAAA3AAAAA8AAAAAAAAAAAAA&#10;AAAAoQIAAGRycy9kb3ducmV2LnhtbFBLBQYAAAAABAAEAPkAAACRAwAAAAA=&#10;" strokeweight="0"/>
                  <v:line id="Line 119" o:spid="_x0000_s1143" style="position:absolute;visibility:visible;mso-wrap-style:square" from="5355,5018" to="5401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YtNsEAAADcAAAADwAAAGRycy9kb3ducmV2LnhtbERPTWvCQBC9F/wPywje6sa1iERXCYJQ&#10;6ampF29DdswGs7Mhu5rUX98tFHqbx/uc7X50rXhQHxrPGhbzDARx5U3DtYbz1/F1DSJEZIOtZ9Lw&#10;TQH2u8nLFnPjB/6kRxlrkUI45KjBxtjlUobKksMw9x1x4q6+dxgT7GtpehxSuGulyrKVdNhwarDY&#10;0cFSdSvvTsPFfnh3GNUyrNxbUcZBPYuT0no2HYsNiEhj/Bf/ud9Nmq8U/D6TLpC7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Bi02wQAAANwAAAAPAAAAAAAAAAAAAAAA&#10;AKECAABkcnMvZG93bnJldi54bWxQSwUGAAAAAAQABAD5AAAAjwMAAAAA&#10;" strokeweight=".0005mm"/>
                  <v:line id="Line 120" o:spid="_x0000_s1144" style="position:absolute;flip:x y;visibility:visible;mso-wrap-style:square" from="5355,5018" to="5401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wDWM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ngC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cA1jAAAAA3AAAAA8AAAAAAAAAAAAAAAAA&#10;oQIAAGRycy9kb3ducmV2LnhtbFBLBQYAAAAABAAEAPkAAACOAwAAAAA=&#10;" strokeweight="0"/>
                  <v:line id="Line 121" o:spid="_x0000_s1145" style="position:absolute;flip:x y;visibility:visible;mso-wrap-style:square" from="5355,5009" to="5401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6" style="position:absolute;flip:x y;visibility:visible;mso-wrap-style:square" from="5355,5018" to="5401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7" style="position:absolute;flip:x y;visibility:visible;mso-wrap-style:square" from="5355,5018" to="5401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5346,5018" to="5401,5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5364,5018" to="5410,5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visibility:visible;mso-wrap-style:square" from="5346,5009" to="5346,5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5346,5009" to="5392,5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oval id="Oval 128" o:spid="_x0000_s1152" style="position:absolute;left:5419;top:5507;width:1890;height:4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F7sMEA&#10;AADcAAAADwAAAGRycy9kb3ducmV2LnhtbERPTWsCMRC9F/wPYYTealYrIqtRRCgIPVRtDx7Hzbgb&#10;3EzSTdT4702h4G0e73Pmy2RbcaUuGMcKhoMCBHHltOFawc/3x9sURIjIGlvHpOBOAZaL3sscS+1u&#10;vKPrPtYih3AoUUEToy+lDFVDFsPAeeLMnVxnMWbY1VJ3eMvhtpWjophIi4ZzQ4Oe1g1V5/3FKvB+&#10;Ox6n9GXCKJ1+zScfd/fDUanXflrNQERK8Sn+d290nv8+hL9n8gV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he7DBAAAA3AAAAA8AAAAAAAAAAAAAAAAAmAIAAGRycy9kb3du&#10;cmV2LnhtbFBLBQYAAAAABAAEAPUAAACGAwAAAAA=&#10;" fillcolor="#ffc" strokecolor="#903" strokeweight="0"/>
                  <v:rect id="Rectangle 129" o:spid="_x0000_s1153" style="position:absolute;left:5751;top:5571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lOv78A&#10;AADcAAAADwAAAGRycy9kb3ducmV2LnhtbERP24rCMBB9F/yHMMK+aWqF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6U6/vwAAANwAAAAPAAAAAAAAAAAAAAAAAJgCAABkcnMvZG93bnJl&#10;di54bWxQSwUGAAAAAAQABAD1AAAAhAMAAAAA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30" o:spid="_x0000_s1154" style="position:absolute;left:6129;top:5719;width:478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XrJL4A&#10;AADcAAAADwAAAGRycy9kb3ducmV2LnhtbERP24rCMBB9X/Afwgi+rakK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al6yS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Agência</w:t>
                          </w:r>
                          <w:proofErr w:type="spellEnd"/>
                        </w:p>
                      </w:txbxContent>
                    </v:textbox>
                  </v:rect>
                  <v:line id="Line 131" o:spid="_x0000_s1155" style="position:absolute;visibility:visible;mso-wrap-style:square" from="5438,5525" to="543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5438,5525" to="5475,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5447,5534" to="5475,5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flip:y;visibility:visible;mso-wrap-style:square" from="5447,5534" to="5447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cfjMQAAADcAAAADwAAAGRycy9kb3ducmV2LnhtbERPTWsCMRC9C/6HMII3zbYF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5x+MxAAAANwAAAAPAAAAAAAAAAAA&#10;AAAAAKECAABkcnMvZG93bnJldi54bWxQSwUGAAAAAAQABAD5AAAAkgMAAAAA&#10;" strokeweight="0"/>
                  <v:line id="Line 135" o:spid="_x0000_s1159" style="position:absolute;visibility:visible;mso-wrap-style:square" from="5438,5525" to="5484,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visibility:visible;mso-wrap-style:square" from="5438,5553" to="543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  <v:line id="Line 137" o:spid="_x0000_s1161" style="position:absolute;visibility:visible;mso-wrap-style:square" from="5447,5525" to="5447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  <v:line id="Line 138" o:spid="_x0000_s1162" style="position:absolute;visibility:visible;mso-wrap-style:square" from="5438,5534" to="5484,5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5438,5534" to="5484,5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5447,5525" to="5447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5447,5525" to="5447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5438,5525" to="5484,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5438,5534" to="5484,5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5438,5525" to="543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flip:x;visibility:visible;mso-wrap-style:square" from="5438,5525" to="5484,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  <v:line id="Line 146" o:spid="_x0000_s1170" style="position:absolute;visibility:visible;mso-wrap-style:square" from="5447,5534" to="5493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1a58IAAADcAAAADwAAAGRycy9kb3ducmV2LnhtbERPPWvDMBDdC/kP4gLdarluCIkbxRhD&#10;oKVTnCzZDutqmVonYymx219fFQrZ7vE+b1fMthc3Gn3nWMFzkoIgbpzuuFVwPh2eNiB8QNbYOyYF&#10;3+Sh2C8edphrN/GRbnVoRQxhn6MCE8KQS+kbQxZ94gbiyH260WKIcGylHnGK4baXWZqupcWOY4PB&#10;gSpDzVd9tQou5sPZas5e/NquyjpM2U/5nin1uJzLVxCB5nAX/7vfdJy/2sLfM/ECu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1a58IAAADcAAAADwAAAAAAAAAAAAAA&#10;AAChAgAAZHJzL2Rvd25yZXYueG1sUEsFBgAAAAAEAAQA+QAAAJADAAAAAA==&#10;" strokeweight=".0005mm"/>
                  <v:line id="Line 147" o:spid="_x0000_s1171" style="position:absolute;flip:x y;visibility:visible;mso-wrap-style:square" from="5447,5534" to="5493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juUs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iO5SxAAAANwAAAAPAAAAAAAAAAAA&#10;AAAAAKECAABkcnMvZG93bnJldi54bWxQSwUGAAAAAAQABAD5AAAAkgMAAAAA&#10;" strokeweight="0"/>
                  <v:line id="Line 148" o:spid="_x0000_s1172" style="position:absolute;flip:x y;visibility:visible;mso-wrap-style:square" from="5447,5525" to="5493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Lyc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xEvJwQAAANwAAAAPAAAAAAAAAAAAAAAA&#10;AKECAABkcnMvZG93bnJldi54bWxQSwUGAAAAAAQABAD5AAAAjwMAAAAA&#10;" strokeweight="0"/>
                  <v:line id="Line 149" o:spid="_x0000_s1173" style="position:absolute;flip:x y;visibility:visible;mso-wrap-style:square" from="5447,5534" to="5493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bVvs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FtW+wQAAANwAAAAPAAAAAAAAAAAAAAAA&#10;AKECAABkcnMvZG93bnJldi54bWxQSwUGAAAAAAQABAD5AAAAjwMAAAAA&#10;" strokeweight="0"/>
                  <v:line id="Line 150" o:spid="_x0000_s1174" style="position:absolute;flip:x y;visibility:visible;mso-wrap-style:square" from="5447,5534" to="5493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5438,5534" to="5493,5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5456,5534" to="5502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visibility:visible;mso-wrap-style:square" from="5438,5525" to="543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5438,5525" to="5484,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oval id="Oval 155" o:spid="_x0000_s1179" style="position:absolute;left:378;top:37;width:166;height:1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Q3jcUA&#10;AADcAAAADwAAAGRycy9kb3ducmV2LnhtbESPQWsCMRCF74X+hzCF3mpWsVJWo0ihUPDQanvocdyM&#10;u8HNJN1Ejf++cyh4m+G9ee+bxar4Xp1pSC6wgfGoAkXcBOu4NfD99fb0AiplZIt9YDJwpQSr5f3d&#10;AmsbLryl8y63SkI41WigyznWWqemI49pFCKxaIcweMyyDq22A14k3Pd6UlUz7dGxNHQY6bWj5rg7&#10;eQMxfk6npXy4NCmHX7fh/fb6szfm8aGs56AylXwz/1+/W8F/Flp5Rib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xDeNxQAAANwAAAAPAAAAAAAAAAAAAAAAAJgCAABkcnMv&#10;ZG93bnJldi54bWxQSwUGAAAAAAQABAD1AAAAigMAAAAA&#10;" fillcolor="#ffc" strokecolor="#903" strokeweight="0"/>
                  <v:line id="Line 156" o:spid="_x0000_s1180" style="position:absolute;visibility:visible;mso-wrap-style:square" from="461,203" to="461,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eaD8IAAADcAAAADwAAAGRycy9kb3ducmV2LnhtbERPS2sCMRC+C/0PYQq9abaFFrsapRRF&#10;oRR89OBxTMbN0mSy3URd/70pCN7m43vOeNp5J07UxjqwgudBAYJYB1NzpeBnO+8PQcSEbNAFJgUX&#10;ijCdPPTGWJpw5jWdNqkSOYRjiQpsSk0pZdSWPMZBaIgzdwitx5RhW0nT4jmHeydfiuJNeqw5N1hs&#10;6NOS/t0cvQKXVnKn90XYzhZNp2d/9uvbWaWeHruPEYhEXbqLb+6lyfNf3+H/mXyBn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heaD8IAAADcAAAADwAAAAAAAAAAAAAA&#10;AAChAgAAZHJzL2Rvd25yZXYueG1sUEsFBgAAAAAEAAQA+QAAAJADAAAAAA==&#10;" strokecolor="#903" strokeweight="0"/>
                  <v:line id="Line 157" o:spid="_x0000_s1181" style="position:absolute;visibility:visible;mso-wrap-style:square" from="369,267" to="562,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H5L8QAAADcAAAADwAAAGRycy9kb3ducmV2LnhtbESPQWsCMRCF74X+hzCF3mpWDyJbo4hY&#10;LJRCqx56HJNxs5hMtptUt/++cxB6m+G9ee+b+XKIQV2oz21iA+NRBYrYJtdyY+Cwf3magcoF2WFI&#10;TAZ+KcNycX83x9qlK3/SZVcaJSGcazTgS+lqrbP1FDGPUkcs2in1EYusfaNdj1cJj0FPqmqqI7Ys&#10;DR47Wnuy591PNBDKh/6yxyrtN9tusJtv//YevDGPD8PqGVShofybb9evTvCngi/PyAR6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QfkvxAAAANwAAAAPAAAAAAAAAAAA&#10;AAAAAKECAABkcnMvZG93bnJldi54bWxQSwUGAAAAAAQABAD5AAAAkgMAAAAA&#10;" strokecolor="#903" strokeweight="0"/>
                  <v:line id="Line 158" o:spid="_x0000_s1182" style="position:absolute;flip:x;visibility:visible;mso-wrap-style:square" from="350,369" to="461,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dleLwAAADcAAAADwAAAGRycy9kb3ducmV2LnhtbERPyQrCMBC9C/5DGMGbpnoQrUaRgqBH&#10;t4O3oZku2ExKEzX+vREEb/N466w2wTTiSZ2rLSuYjBMQxLnVNZcKLufdaA7CeWSNjWVS8CYHm3W/&#10;t8JU2xcf6XnypYgh7FJUUHnfplK6vCKDbmxb4sgVtjPoI+xKqTt8xXDTyGmSzKTBmmNDhS1lFeX3&#10;08MoOGTH2z6E6+36LrIpli4UCx2UGg7CdgnCU/B/8c+913H+bALfZ+IFcv0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gdleLwAAADcAAAADwAAAAAAAAAAAAAAAAChAgAA&#10;ZHJzL2Rvd25yZXYueG1sUEsFBgAAAAAEAAQA+QAAAIoDAAAAAA==&#10;" strokecolor="#903" strokeweight="0"/>
                  <v:line id="Line 159" o:spid="_x0000_s1183" style="position:absolute;visibility:visible;mso-wrap-style:square" from="461,369" to="571,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/Cw8IAAADcAAAADwAAAGRycy9kb3ducmV2LnhtbERPTWsCMRC9F/wPYYTealYPIqtxKbJF&#10;QQpWPXicJtPN0mSy3UTd/vumUOhtHu9zVtXgnbhRH9vACqaTAgSxDqblRsH59PK0ABETskEXmBR8&#10;U4RqPXpYYWnCnd/odkyNyCEcS1RgU+pKKaO25DFOQkecuY/Qe0wZ9o00Pd5zuHdyVhRz6bHl3GCx&#10;o40l/Xm8egUuHeRFvxfhVG+7Qddfdv/qrFKP4+F5CSLRkP7Ff+6dyfPnM/h9Jl8g1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t/Cw8IAAADcAAAADwAAAAAAAAAAAAAA&#10;AAChAgAAZHJzL2Rvd25yZXYueG1sUEsFBgAAAAAEAAQA+QAAAJADAAAAAA==&#10;" strokecolor="#903" strokeweight="0"/>
                  <v:rect id="Rectangle 160" o:spid="_x0000_s1184" style="position:absolute;left:55;top:535;width:638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bEOb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UWxD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 161" o:spid="_x0000_s1185" style="position:absolute;left:4793;top:3062;width:534;height:1006;visibility:visible;mso-wrap-style:square;v-text-anchor:top" coordsize="534,10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c6i78A&#10;AADcAAAADwAAAGRycy9kb3ducmV2LnhtbERPzYrCMBC+C/sOYRa8aaouVapRRFgQ9rTVBxiasSk2&#10;k5Kktvv2ZkHwNh/f7+wOo23Fg3xoHCtYzDMQxJXTDdcKrpfv2QZEiMgaW8ek4I8CHPYfkx0W2g38&#10;S48y1iKFcChQgYmxK6QMlSGLYe464sTdnLcYE/S11B6HFG5bucyyXFpsODUY7OhkqLqXvVXwc+H+&#10;Wq3Ko6k3ue+He7Nelielpp/jcQsi0hjf4pf7rNP8/Av+n0kXyP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BzqLvwAAANwAAAAPAAAAAAAAAAAAAAAAAJgCAABkcnMvZG93bnJl&#10;di54bWxQSwUGAAAAAAQABAD1AAAAhAMAAAAA&#10;" path="m534,1006r-488,l,e" filled="f" strokecolor="#903" strokeweight=".00025mm">
                    <v:stroke dashstyle="1 1"/>
                    <v:path arrowok="t" o:connecttype="custom" o:connectlocs="534,1006;46,1006;0,0" o:connectangles="0,0,0"/>
                  </v:shape>
                  <v:line id="Line 162" o:spid="_x0000_s1186" style="position:absolute;flip:x;visibility:visible;mso-wrap-style:square" from="4756,3062" to="4793,3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LDoMIAAADcAAAADwAAAGRycy9kb3ducmV2LnhtbERP22oCMRB9L/gPYYS+iGYrrchqFBVs&#10;7aOXDxg342Z1M9kmUbf9+qZQ8G0O5zrTeWtrcSMfKscKXgYZCOLC6YpLBYf9uj8GESKyxtoxKfim&#10;APNZ52mKuXZ33tJtF0uRQjjkqMDE2ORShsKQxTBwDXHiTs5bjAn6UmqP9xRuaznMspG0WHFqMNjQ&#10;ylBx2V2tgj0tN+ve8fPq33sfP8fzl3kNaJR67raLCYhIbXyI/90bneaP3uDvmXSBn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bLDoMIAAADcAAAADwAAAAAAAAAAAAAA&#10;AAChAgAAZHJzL2Rvd25yZXYueG1sUEsFBgAAAAAEAAQA+QAAAJADAAAAAA==&#10;" strokecolor="#903" strokeweight=".00025mm"/>
                  <v:line id="Line 163" o:spid="_x0000_s1187" style="position:absolute;visibility:visible;mso-wrap-style:square" from="4793,3062" to="4830,3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CDEMIAAADcAAAADwAAAGRycy9kb3ducmV2LnhtbERPS4vCMBC+L/gfwgjeNPVBWapRRBAV&#10;F2GrF29DM7bVZlKaaOu/3yws7G0+vucsVp2pxIsaV1pWMB5FIIgzq0vOFVzO2+EnCOeRNVaWScGb&#10;HKyWvY8FJtq2/E2v1OcihLBLUEHhfZ1I6bKCDLqRrYkDd7ONQR9gk0vdYBvCTSUnURRLgyWHhgJr&#10;2hSUPdKnUVDxaa837Sy9fs2OE3/f7a73w1SpQb9bz0F46vy/+M+912F+HMPvM+EC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CDEMIAAADcAAAADwAAAAAAAAAAAAAA&#10;AAChAgAAZHJzL2Rvd25yZXYueG1sUEsFBgAAAAAEAAQA+QAAAJADAAAAAA==&#10;" strokecolor="#903" strokeweight=".00025mm"/>
                  <v:line id="Line 164" o:spid="_x0000_s1188" style="position:absolute;visibility:visible;mso-wrap-style:square" from="2184,600" to="218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  <v:line id="Line 165" o:spid="_x0000_s1189" style="position:absolute;visibility:visible;mso-wrap-style:square" from="2184,600" to="2221,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90" style="position:absolute;flip:x;visibility:visible;mso-wrap-style:square" from="2194,609" to="2221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cBeM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0d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hwF4xAAAANwAAAAPAAAAAAAAAAAA&#10;AAAAAKECAABkcnMvZG93bnJldi54bWxQSwUGAAAAAAQABAD5AAAAkgMAAAAA&#10;" strokeweight="0"/>
                  <v:line id="Line 167" o:spid="_x0000_s1191" style="position:absolute;flip:y;visibility:visible;mso-wrap-style:square" from="2194,609" to="2194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Q+OM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+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ZD44xwAAANwAAAAPAAAAAAAA&#10;AAAAAAAAAKECAABkcnMvZG93bnJldi54bWxQSwUGAAAAAAQABAD5AAAAlQMAAAAA&#10;" strokeweight="0"/>
                  <v:line id="Line 168" o:spid="_x0000_s1192" style="position:absolute;visibility:visible;mso-wrap-style:square" from="2184,600" to="2230,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2184,627" to="218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2194,600" to="219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2184,609" to="223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2184,609" to="223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2194,600" to="219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2194,600" to="219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2184,600" to="2230,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2184,609" to="2230,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visibility:visible;mso-wrap-style:square" from="2184,600" to="218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line id="Line 178" o:spid="_x0000_s1202" style="position:absolute;flip:x;visibility:visible;mso-wrap-style:square" from="2184,600" to="2230,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3rhMMAAADcAAAADwAAAGRycy9kb3ducmV2LnhtbERPTWsCMRC9C/0PYQq9adYeqmyNIi0t&#10;RVBR66G3cTPdXdxMliS68d8bQfA2j/c5k1k0jTiT87VlBcNBBoK4sLrmUsHv7qs/BuEDssbGMim4&#10;kIfZ9Kk3wVzbjjd03oZSpBD2OSqoQmhzKX1RkUE/sC1x4v6tMxgSdKXUDrsUbhr5mmVv0mDNqaHC&#10;lj4qKo7bk1GwWY344L5P8RgP3XL9ty8X+8+5Ui/Pcf4OIlAMD/Hd/aPT/PE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964TDAAAA3AAAAA8AAAAAAAAAAAAA&#10;AAAAoQIAAGRycy9kb3ducmV2LnhtbFBLBQYAAAAABAAEAPkAAACRAwAAAAA=&#10;" strokeweight="0"/>
                  <v:line id="Line 179" o:spid="_x0000_s1203" style="position:absolute;visibility:visible;mso-wrap-style:square" from="2194,609" to="2240,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ByDMEAAADcAAAADwAAAGRycy9kb3ducmV2LnhtbERPTWvCQBC9C/6HZYTedOMqIqmrBKFQ&#10;6cnYS29DdpoNZmdDdmvS/vquIHibx/uc3WF0rbhRHxrPGpaLDARx5U3DtYbPy9t8CyJEZIOtZ9Lw&#10;SwEO++lkh7nxA5/pVsZapBAOOWqwMXa5lKGy5DAsfEecuG/fO4wJ9rU0PQ4p3LVSZdlGOmw4NVjs&#10;6GipupY/TsOX/fDuOKpV2Lh1UcZB/RUnpfXLbCxeQUQa41P8cL+bNH+r4P5MukD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YHIMwQAAANwAAAAPAAAAAAAAAAAAAAAA&#10;AKECAABkcnMvZG93bnJldi54bWxQSwUGAAAAAAQABAD5AAAAjwMAAAAA&#10;" strokeweight=".0005mm"/>
                  <v:line id="Line 180" o:spid="_x0000_s1204" style="position:absolute;flip:x y;visibility:visible;mso-wrap-style:square" from="2194,609" to="2240,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2194,600" to="2240,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2194,609" to="2240,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2194,609" to="2240,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flip:x y;visibility:visible;mso-wrap-style:square" from="2184,609" to="2240,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aYcAAAADcAAAADwAAAGRycy9kb3ducmV2LnhtbERPTWsCMRC9C/0PYQQvotlaUFmNUooW&#10;6a2r3ofNuFlMJksSdf33TaHQ2zze56y3vbPiTiG2nhW8TgsQxLXXLTcKTsf9ZAkiJmSN1jMpeFKE&#10;7eZlsMZS+wd/071KjcghHEtUYFLqSiljbchhnPqOOHMXHxymDEMjdcBHDndWzopiLh22nBsMdvRh&#10;qL5WN6fgbXE+Hq52bL720Zndp63qeXgqNRr27ysQifr0L/5zH3Sev1zA7zP5Arn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BWmHAAAAA3AAAAA8AAAAAAAAAAAAAAAAA&#10;oQIAAGRycy9kb3ducmV2LnhtbFBLBQYAAAAABAAEAPkAAACOAwAAAAA=&#10;" strokeweight="0"/>
                  <v:line id="Line 185" o:spid="_x0000_s1209" style="position:absolute;flip:x y;visibility:visible;mso-wrap-style:square" from="2203,609" to="2249,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7OE8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Wn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s4TxAAAANwAAAAPAAAAAAAAAAAA&#10;AAAAAKECAABkcnMvZG93bnJldi54bWxQSwUGAAAAAAQABAD5AAAAkgMAAAAA&#10;" strokeweight="0"/>
                  <v:line id="Line 186" o:spid="_x0000_s1210" style="position:absolute;visibility:visible;mso-wrap-style:square" from="2184,600" to="2184,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2184,600" to="2230,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rect id="Rectangle 188" o:spid="_x0000_s1212" style="position:absolute;left:4627;top:4105;width:49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D657BD" w:rsidRDefault="00D657BD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89" o:spid="_x0000_s1213" style="position:absolute;left:4627;top:3062;width:700;height:1605;visibility:visible;mso-wrap-style:square;v-text-anchor:top" coordsize="700,1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oEKMQA&#10;AADcAAAADwAAAGRycy9kb3ducmV2LnhtbERPS2vCQBC+C/0Pywi91Y1WxaTZiBaKFrz4AHucZqdJ&#10;aHY2ZleT/vtuoeBtPr7npMve1OJGrassKxiPIhDEudUVFwpOx7enBQjnkTXWlknBDzlYZg+DFBNt&#10;O97T7eALEULYJaig9L5JpHR5SQbdyDbEgfuyrUEfYFtI3WIXwk0tJ1E0lwYrDg0lNvRaUv59uBoF&#10;3fpzltcz009XHF82u4/n9yo+K/U47FcvIDz1/i7+d291mB9P4O+ZcIH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aBCjEAAAA3AAAAA8AAAAAAAAAAAAAAAAAmAIAAGRycy9k&#10;b3ducmV2LnhtbFBLBQYAAAAABAAEAPUAAACJAwAAAAA=&#10;" path="m700,1605l,1605,,e" filled="f" strokecolor="#903" strokeweight=".00025mm">
                    <v:stroke dashstyle="1 1"/>
                    <v:path arrowok="t" o:connecttype="custom" o:connectlocs="700,1605;0,1605;0,0" o:connectangles="0,0,0"/>
                  </v:shape>
                  <v:line id="Line 190" o:spid="_x0000_s1214" style="position:absolute;flip:x;visibility:visible;mso-wrap-style:square" from="4590,3062" to="4627,3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KOaMMAAADcAAAADwAAAGRycy9kb3ducmV2LnhtbERP204CMRB9N+EfmiHxhUgXNERWCkES&#10;BB65fMCwHbcL2+naFlj5emti4tucnOtMZq2txZV8qBwrGPQzEMSF0xWXCg775dMriBCRNdaOScE3&#10;BZhNOw8TzLW78Zauu1iKFMIhRwUmxiaXMhSGLIa+a4gT9+m8xZigL6X2eEvhtpbDLBtJixWnBoMN&#10;LQwV593FKtjT+3rZO24u/qO3uh9PX+YloFHqsdvO30BEauO/+M+91mn++Bl+n0kXyO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zCjmjDAAAA3AAAAA8AAAAAAAAAAAAA&#10;AAAAoQIAAGRycy9kb3ducmV2LnhtbFBLBQYAAAAABAAEAPkAAACRAwAAAAA=&#10;" strokecolor="#903" strokeweight=".00025mm"/>
                  <v:line id="Line 191" o:spid="_x0000_s1215" style="position:absolute;visibility:visible;mso-wrap-style:square" from="4627,3062" to="4664,3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vI28QAAADcAAAADwAAAGRycy9kb3ducmV2LnhtbERPS2vCQBC+C/0PyxR6aza1QdroRopQ&#10;tCiCaS/ehuyYR7OzIbs18d+7QsHbfHzPWSxH04oz9a62rOAlikEQF1bXXCr4+f58fgPhPLLG1jIp&#10;uJCDZfYwWWCq7cAHOue+FCGEXYoKKu+7VEpXVGTQRbYjDtzJ9gZ9gH0pdY9DCDetnMbxTBqsOTRU&#10;2NGqouI3/zMKWt5v9GpI8uMu2U59s14fm69XpZ4ex485CE+jv4v/3Rsd5r8ncHsmXCC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8jbxAAAANwAAAAPAAAAAAAAAAAA&#10;AAAAAKECAABkcnMvZG93bnJldi54bWxQSwUGAAAAAAQABAD5AAAAkgMAAAAA&#10;" strokecolor="#903" strokeweight=".00025mm"/>
                  <v:line id="Line 192" o:spid="_x0000_s1216" style="position:absolute;visibility:visible;mso-wrap-style:square" from="1991,904" to="1991,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7" style="position:absolute;visibility:visible;mso-wrap-style:square" from="1991,904" to="2028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8" style="position:absolute;flip:x;visibility:visible;mso-wrap-style:square" from="2000,913" to="2028,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FAts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8n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gUC2xAAAANwAAAAPAAAAAAAAAAAA&#10;AAAAAKECAABkcnMvZG93bnJldi54bWxQSwUGAAAAAAQABAD5AAAAkgMAAAAA&#10;" strokeweight="0"/>
                  <v:line id="Line 195" o:spid="_x0000_s1219" style="position:absolute;flip:y;visibility:visible;mso-wrap-style:square" from="2000,913" to="2000,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7UxMcAAADcAAAADwAAAGRycy9kb3ducmV2LnhtbESPT08CMRDF7yZ+h2ZIvEkXD/5ZKIRo&#10;NMZECQgHbsN22N2wnW7awtZv7xxMvM3kvXnvN7NFdp26UIitZwOTcQGKuPK25drA9vv19hFUTMgW&#10;O89k4IciLObXVzMsrR94TZdNqpWEcCzRQJNSX2odq4YcxrHviUU7+uAwyRpqbQMOEu46fVcU99ph&#10;y9LQYE/PDVWnzdkZWH898CG8nfMpH4bP1X5Xf+xelsbcjPJyCipRTv/mv+t3K/hPQivPyAR6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HtTExwAAANwAAAAPAAAAAAAA&#10;AAAAAAAAAKECAABkcnMvZG93bnJldi54bWxQSwUGAAAAAAQABAD5AAAAlQMAAAAA&#10;" strokeweight="0"/>
                  <v:line id="Line 196" o:spid="_x0000_s1220" style="position:absolute;visibility:visible;mso-wrap-style:square" from="1991,904" to="2037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1991,932" to="1991,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2000,904" to="2000,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1991,913" to="2037,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1991,913" to="2037,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2000,904" to="2000,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2000,904" to="2000,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1991,904" to="2037,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visibility:visible;mso-wrap-style:square" from="1991,913" to="2037,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HiMMAAADcAAAADwAAAGRycy9kb3ducmV2LnhtbESPT4vCMBTE7wt+h/CEva2pglqrUURW&#10;1Nv6Dzw+mmcbbF5Kk9XutzfCgsdhZn7DzBatrcSdGm8cK+j3EhDEudOGCwWn4/orBeEDssbKMSn4&#10;Iw+Leedjhpl2D97T/RAKESHsM1RQhlBnUvq8JIu+52ri6F1dYzFE2RRSN/iIcFvJQZKMpEXDcaHE&#10;mlYl5bfDr1Vgfkab4W58npzl9yb0L+ktNfak1Ge3XU5BBGrDO/zf3moFg2QMrzPxCMj5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pKh4jDAAAA3AAAAA8AAAAAAAAAAAAA&#10;AAAAoQIAAGRycy9kb3ducmV2LnhtbFBLBQYAAAAABAAEAPkAAACRAwAAAAA=&#10;" strokeweight="0"/>
                </v:group>
                <v:line id="Line 206" o:spid="_x0000_s1229" style="position:absolute;visibility:visible;mso-wrap-style:square" from="12642,5740" to="12642,6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flip:x;visibility:visible;mso-wrap-style:square" from="12642,5740" to="12934,5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2FpMYAAADc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sYZ1P4P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9haTGAAAA3AAAAA8AAAAAAAAA&#10;AAAAAAAAoQIAAGRycy9kb3ducmV2LnhtbFBLBQYAAAAABAAEAPkAAACUAwAAAAA=&#10;" strokeweight="0"/>
                <v:line id="Line 208" o:spid="_x0000_s1231" style="position:absolute;visibility:visible;mso-wrap-style:square" from="12700,5797" to="12992,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G9G8AAAADcAAAADwAAAGRycy9kb3ducmV2LnhtbERPz2vCMBS+D/Y/hCfstqZmQ6QzShEE&#10;xdOqF2+P5q0pNi+lyWzdX78cBI8f3+/VZnKduNEQWs8a5lkOgrj2puVGw/m0e1+CCBHZYOeZNNwp&#10;wGb9+rLCwviRv+lWxUakEA4FarAx9oWUobbkMGS+J07cjx8cxgSHRpoBxxTuOqnyfCEdtpwaLPa0&#10;tVRfq1+n4WKP3m0n9REW7rOs4qj+yoPS+m02lV8gIk3xKX6490aDmqf56Uw6An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DRvRvAAAAA3AAAAA8AAAAAAAAAAAAAAAAA&#10;oQIAAGRycy9kb3ducmV2LnhtbFBLBQYAAAAABAAEAPkAAACOAwAAAAA=&#10;" strokeweight=".0005mm"/>
                <v:line id="Line 209" o:spid="_x0000_s1232" style="position:absolute;flip:x y;visibility:visible;mso-wrap-style:square" from="12700,5797" to="12992,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10" o:spid="_x0000_s1233" style="position:absolute;flip:x y;visibility:visible;mso-wrap-style:square" from="12700,5740" to="12992,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4" style="position:absolute;flip:x y;visibility:visible;mso-wrap-style:square" from="12700,5797" to="12992,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2" o:spid="_x0000_s1235" style="position:absolute;flip:x y;visibility:visible;mso-wrap-style:square" from="12700,5797" to="12992,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3" o:spid="_x0000_s1236" style="position:absolute;flip:x y;visibility:visible;mso-wrap-style:square" from="12642,5797" to="12992,6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Vds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wlXbDAAAA3AAAAA8AAAAAAAAAAAAA&#10;AAAAoQIAAGRycy9kb3ducmV2LnhtbFBLBQYAAAAABAAEAPkAAACRAwAAAAA=&#10;" strokeweight="0"/>
                <v:line id="Line 214" o:spid="_x0000_s1237" style="position:absolute;flip:x y;visibility:visible;mso-wrap-style:square" from="12757,5797" to="13049,60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ILAcMAAADcAAAADwAAAGRycy9kb3ducmV2LnhtbESPQWsCMRSE74X+h/AKXopmVdiW1ShF&#10;tIi3ru39sXndLCYvSxJ1/feNIPQ4zMw3zHI9OCsuFGLnWcF0UoAgbrzuuFXwfdyN30HEhKzReiYF&#10;N4qwXj0/LbHS/spfdKlTKzKEY4UKTEp9JWVsDDmME98TZ+/XB4cpy9BKHfCa4c7KWVGU0mHHecFg&#10;TxtDzak+OwXzt5/j/mRfzWEXndl+2ropw02p0cvwsQCRaEj/4Ud7rxXMpiXcz+Qj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iCwHDAAAA3AAAAA8AAAAAAAAAAAAA&#10;AAAAoQIAAGRycy9kb3ducmV2LnhtbFBLBQYAAAAABAAEAPkAAACRAwAAAAA=&#10;" strokeweight="0"/>
                <v:line id="Line 215" o:spid="_x0000_s1238" style="position:absolute;visibility:visible;mso-wrap-style:square" from="12642,5740" to="12642,6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visibility:visible;mso-wrap-style:square" from="12642,5740" to="12934,5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yFJ8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9p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yFJ8IAAADcAAAADwAAAAAAAAAAAAAA&#10;AAChAgAAZHJzL2Rvd25yZXYueG1sUEsFBgAAAAAEAAQA+QAAAJADAAAAAA==&#10;" strokeweight="0"/>
                <v:rect id="Rectangle 217" o:spid="_x0000_s1240" style="position:absolute;left:28676;top:29870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3h0sIA&#10;AADcAAAADwAAAGRycy9kb3ducmV2LnhtbESPzYoCMRCE7wu+Q2jB25pxDuLOGmVZEFS8OPoAzaTn&#10;h006QxKd8e2NIOyxqKqvqPV2tEbcyYfOsYLFPANBXDndcaPgetl9rkCEiKzROCYFDwqw3Uw+1lho&#10;N/CZ7mVsRIJwKFBBG2NfSBmqliyGueuJk1c7bzEm6RupPQ4Jbo3Ms2wpLXacFlrs6bel6q+8WQXy&#10;Uu6GVWl85o55fTKH/bkmp9RsOv58g4g0xv/wu73XCvLFF7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3eHS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18" o:spid="_x0000_s1241" style="position:absolute;left:28092;top:19443;width:6204;height:13005;visibility:visible;mso-wrap-style:square;v-text-anchor:top" coordsize="977,20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w1E8AA&#10;AADcAAAADwAAAGRycy9kb3ducmV2LnhtbERPy4rCMBTdD/gP4QruxtSCjlSjiCKIgjA+Fu6uzTUt&#10;NjeliVr/3iwGZnk47+m8tZV4UuNLxwoG/QQEce50yUbB6bj+HoPwAVlj5ZgUvMnDfNb5mmKm3Yt/&#10;6XkIRsQQ9hkqKEKoMyl9XpBF33c1ceRurrEYImyM1A2+YritZJokI2mx5NhQYE3LgvL74WEVbHf7&#10;1U9OK5bmmpjtu7ycxzRUqtdtFxMQgdrwL/5zb7SCNI3z45l4BOTs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Ew1E8AAAADcAAAADwAAAAAAAAAAAAAAAACYAgAAZHJzL2Rvd25y&#10;ZXYueG1sUEsFBgAAAAAEAAQA9QAAAIUDAAAAAA==&#10;" path="m977,2048l,2048,,e" filled="f" strokecolor="#903" strokeweight=".00025mm">
                  <v:stroke dashstyle="1 1"/>
                  <v:path arrowok="t" o:connecttype="custom" o:connectlocs="620395,1300480;0,1300480;0,0" o:connectangles="0,0,0"/>
                </v:shape>
                <v:line id="Line 219" o:spid="_x0000_s1242" style="position:absolute;flip:x;visibility:visible;mso-wrap-style:square" from="27857,19443" to="28092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YdH8QAAADcAAAADwAAAGRycy9kb3ducmV2LnhtbESP0WoCMRRE3wv+Q7iCL1KzLqXI1iha&#10;sOpj1Q+4bm43Wzc3axJ1269vhIKPw8ycYabzzjbiSj7UjhWMRxkI4tLpmisFh/3qeQIiRGSNjWNS&#10;8EMB5rPe0xQL7W78SdddrESCcChQgYmxLaQMpSGLYeRa4uR9OW8xJukrqT3eEtw2Ms+yV2mx5rRg&#10;sKV3Q+Vpd7EK9rTcrIbH7cV/DNe/x++zeQlolBr0u8UbiEhdfIT/2xutIM/HcD+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xh0fxAAAANwAAAAPAAAAAAAAAAAA&#10;AAAAAKECAABkcnMvZG93bnJldi54bWxQSwUGAAAAAAQABAD5AAAAkgMAAAAA&#10;" strokecolor="#903" strokeweight=".00025mm"/>
                <v:line id="Line 220" o:spid="_x0000_s1243" style="position:absolute;visibility:visible;mso-wrap-style:square" from="28092,19443" to="28327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4Rdr8UAAADcAAAADwAAAGRycy9kb3ducmV2LnhtbESPQWvCQBSE7wX/w/IEb3XjKkWiq4gg&#10;WloKRi/eHtlnEs2+DdnVpP++Wyj0OMzMN8xy3dtaPKn1lWMNk3ECgjh3puJCw/m0e52D8AHZYO2Y&#10;NHyTh/Vq8LLE1LiOj/TMQiEihH2KGsoQmlRKn5dk0Y9dQxy9q2sthijbQpoWuwi3tVRJ8iYtVhwX&#10;SmxoW1J+zx5WQ81fB7PtZtnlc/ahwm2/v9zep1qPhv1mASJQH/7Df+2D0aCUgt8z8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4Rdr8UAAADcAAAADwAAAAAAAAAA&#10;AAAAAAChAgAAZHJzL2Rvd25yZXYueG1sUEsFBgAAAAAEAAQA+QAAAJMDAAAAAA==&#10;" strokecolor="#903" strokeweight=".00025mm"/>
                <v:line id="Line 221" o:spid="_x0000_s1244" style="position:absolute;visibility:visible;mso-wrap-style:square" from="11353,7143" to="11353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2" o:spid="_x0000_s1245" style="position:absolute;visibility:visible;mso-wrap-style:square" from="11353,7143" to="11588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6" style="position:absolute;flip:x;visibility:visible;mso-wrap-style:square" from="11410,7207" to="11588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XTwccAAADcAAAADwAAAGRycy9kb3ducmV2LnhtbESPS2vDMBCE74H+B7GF3hI5hj5wooTQ&#10;0lIKacjrkNvG2tgm1spISqz++6hQ6HGYmW+Y6TyaVlzJ+caygvEoA0FcWt1wpWC3fR++gPABWWNr&#10;mRT8kIf57G4wxULbntd03YRKJAj7AhXUIXSFlL6syaAf2Y44eSfrDIYkXSW1wz7BTSvzLHuSBhtO&#10;CzV29FpTed5cjIL19zMf3cclnuOxX64O++pr/7ZQ6uE+LiYgAsXwH/5rf2oFef4Iv2fSEZ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hdPBxwAAANwAAAAPAAAAAAAA&#10;AAAAAAAAAKECAABkcnMvZG93bnJldi54bWxQSwUGAAAAAAQABAD5AAAAlQMAAAAA&#10;" strokeweight="0"/>
                <v:line id="Line 224" o:spid="_x0000_s1247" style="position:absolute;flip:y;visibility:visible;mso-wrap-style:square" from="11410,7207" to="11410,7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dNtsYAAADcAAAADwAAAGRycy9kb3ducmV2LnhtbESPQWsCMRSE74X+h/AKvdWse7BlNYpY&#10;WkqhFq0evD03z93FzcuSRDf+eyMIPQ4z8w0zmUXTijM531hWMBxkIIhLqxuuFGz+Pl7eQPiArLG1&#10;TAou5GE2fXyYYKFtzys6r0MlEoR9gQrqELpCSl/WZNAPbEecvIN1BkOSrpLaYZ/gppV5lo2kwYbT&#10;Qo0dLWoqj+uTUbBavvLefZ7iMe77n9/dtvrevs+Ven6K8zGIQDH8h+/tL60gz0dwO5OOgJx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BXTbbGAAAA3AAAAA8AAAAAAAAA&#10;AAAAAAAAoQIAAGRycy9kb3ducmV2LnhtbFBLBQYAAAAABAAEAPkAAACUAwAAAAA=&#10;" strokeweight="0"/>
                <v:line id="Line 225" o:spid="_x0000_s1248" style="position:absolute;visibility:visible;mso-wrap-style:square" from="11353,7143" to="11645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6" o:spid="_x0000_s1249" style="position:absolute;visibility:visible;mso-wrap-style:square" from="11353,7321" to="11353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<v:line id="Line 227" o:spid="_x0000_s1250" style="position:absolute;visibility:visible;mso-wrap-style:square" from="11410,7143" to="11410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<v:line id="Line 228" o:spid="_x0000_s1251" style="position:absolute;visibility:visible;mso-wrap-style:square" from="11353,7207" to="11645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9" o:spid="_x0000_s1252" style="position:absolute;visibility:visible;mso-wrap-style:square" from="11353,7207" to="11645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3" style="position:absolute;visibility:visible;mso-wrap-style:square" from="11410,7143" to="11410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4" style="position:absolute;visibility:visible;mso-wrap-style:square" from="11410,7143" to="11410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line id="Line 232" o:spid="_x0000_s1255" style="position:absolute;visibility:visible;mso-wrap-style:square" from="11353,7143" to="11645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TTQ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yf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PTTQsUAAADcAAAADwAAAAAAAAAA&#10;AAAAAAChAgAAZHJzL2Rvd25yZXYueG1sUEsFBgAAAAAEAAQA+QAAAJMDAAAAAA==&#10;" strokeweight="0"/>
                <v:line id="Line 233" o:spid="_x0000_s1256" style="position:absolute;visibility:visible;mso-wrap-style:square" from="11353,7207" to="11645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11353,7143" to="11353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5" o:spid="_x0000_s1258" style="position:absolute;flip:x;visibility:visible;mso-wrap-style:square" from="11353,7143" to="11645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J+8MYAAADcAAAADwAAAGRycy9kb3ducmV2LnhtbESPQWsCMRSE74L/IbyCN83WQi1bo4il&#10;RQpWtPXQ23Pzuru4eVmS6MZ/b4SCx2FmvmGm82gacSbna8sKHkcZCOLC6ppLBT/f78MXED4ga2ws&#10;k4ILeZjP+r0p5tp2vKXzLpQiQdjnqKAKoc2l9EVFBv3ItsTJ+7POYEjSlVI77BLcNHKcZc/SYM1p&#10;ocKWlhUVx93JKNh+TfjgPk7xGA/devO7Lz/3bwulBg9x8QoiUAz38H97pRWMnyZwO5OOgJ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CfvDGAAAA3AAAAA8AAAAAAAAA&#10;AAAAAAAAoQIAAGRycy9kb3ducmV2LnhtbFBLBQYAAAAABAAEAPkAAACUAwAAAAA=&#10;" strokeweight="0"/>
                <v:line id="Line 236" o:spid="_x0000_s1259" style="position:absolute;visibility:visible;mso-wrap-style:square" from="11410,7207" to="11703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LtfcAAAADcAAAADwAAAGRycy9kb3ducmV2LnhtbERPz2vCMBS+C/sfwhvsZlPjEOmMUgRh&#10;w9OqF2+P5q0pNi+libbbX78cBI8f3+/NbnKduNMQWs8aFlkOgrj2puVGw/l0mK9BhIhssPNMGn4p&#10;wG77MttgYfzI33SvYiNSCIcCNdgY+0LKUFtyGDLfEyfuxw8OY4JDI82AYwp3nVR5vpIOW04NFnva&#10;W6qv1c1puNijd/tJLcPKvZdVHNVf+aW0fnudyg8Qkab4FD/cn0aDWqa16Uw6AnL7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US7X3AAAAA3AAAAA8AAAAAAAAAAAAAAAAA&#10;oQIAAGRycy9kb3ducmV2LnhtbFBLBQYAAAAABAAEAPkAAACOAwAAAAA=&#10;" strokeweight=".0005mm"/>
                <v:line id="Line 237" o:spid="_x0000_s1260" style="position:absolute;flip:x y;visibility:visible;mso-wrap-style:square" from="11410,7207" to="11703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DE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0z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IwxPDAAAA3AAAAA8AAAAAAAAAAAAA&#10;AAAAoQIAAGRycy9kb3ducmV2LnhtbFBLBQYAAAAABAAEAPkAAACRAwAAAAA=&#10;" strokeweight="0"/>
                <v:line id="Line 238" o:spid="_x0000_s1261" style="position:absolute;flip:x y;visibility:visible;mso-wrap-style:square" from="11410,7143" to="11703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<v:line id="Line 239" o:spid="_x0000_s1262" style="position:absolute;flip:x y;visibility:visible;mso-wrap-style:square" from="11410,7207" to="11703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i8aM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4vGjDAAAA3AAAAA8AAAAAAAAAAAAA&#10;AAAAoQIAAGRycy9kb3ducmV2LnhtbFBLBQYAAAAABAAEAPkAAACRAwAAAAA=&#10;" strokeweight="0"/>
                <v:line id="Line 240" o:spid="_x0000_s1263" style="position:absolute;flip:x y;visibility:visible;mso-wrap-style:square" from="11410,7207" to="11703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oiH8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qIh/DAAAA3AAAAA8AAAAAAAAAAAAA&#10;AAAAoQIAAGRycy9kb3ducmV2LnhtbFBLBQYAAAAABAAEAPkAAACRAwAAAAA=&#10;" strokeweight="0"/>
                <v:line id="Line 241" o:spid="_x0000_s1264" style="position:absolute;flip:x y;visibility:visible;mso-wrap-style:square" from="11353,7207" to="11703,7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HhMMAAADcAAAADwAAAGRycy9kb3ducmV2LnhtbESPQWsCMRSE70L/Q3iFXqRmq2UrW6OU&#10;UkV6c23vj81zs5i8LEmq679vBMHjMDPfMIvV4Kw4UYidZwUvkwIEceN1x62Cn/36eQ4iJmSN1jMp&#10;uFCE1fJhtMBK+zPv6FSnVmQIxwoVmJT6SsrYGHIYJ74nzt7BB4cpy9BKHfCc4c7KaVGU0mHHecFg&#10;T5+GmmP95xTM3n7326Mdm+91dOZrY+umDBelnh6Hj3cQiYZ0D9/aW61g+jqD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mh4TDAAAA3AAAAA8AAAAAAAAAAAAA&#10;AAAAoQIAAGRycy9kb3ducmV2LnhtbFBLBQYAAAAABAAEAPkAAACRAwAAAAA=&#10;" strokeweight="0"/>
                <v:line id="Line 242" o:spid="_x0000_s1265" style="position:absolute;flip:x y;visibility:visible;mso-wrap-style:square" from="11468,7207" to="11766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8f8MMAAADcAAAADwAAAGRycy9kb3ducmV2LnhtbESPQWsCMRSE74X+h/AKXopmq2Jla5RS&#10;qkhvrvX+2Dw3i8nLkqS6/nsjCD0OM/MNs1j1zoozhdh6VvA2KkAQ11633Cj43a+HcxAxIWu0nknB&#10;lSKsls9PCyy1v/COzlVqRIZwLFGBSakrpYy1IYdx5Dvi7B19cJiyDI3UAS8Z7qwcF8VMOmw5Lxjs&#10;6MtQfar+nILJ+2G/PdlX87OOznxvbFXPwlWpwUv/+QEiUZ/+w4/2VisYT6dwP5OPgFz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pPH/DDAAAA3AAAAA8AAAAAAAAAAAAA&#10;AAAAoQIAAGRycy9kb3ducmV2LnhtbFBLBQYAAAAABAAEAPkAAACRAwAAAAA=&#10;" strokeweight="0"/>
                <v:line id="Line 243" o:spid="_x0000_s1266" style="position:absolute;visibility:visible;mso-wrap-style:square" from="11353,7143" to="11353,7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4FpM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74FpMUAAADcAAAADwAAAAAAAAAA&#10;AAAAAAChAgAAZHJzL2Rvd25yZXYueG1sUEsFBgAAAAAEAAQA+QAAAJMDAAAAAA==&#10;" strokeweight="0"/>
                <v:line id="Line 244" o:spid="_x0000_s1267" style="position:absolute;visibility:visible;mso-wrap-style:square" from="11353,7143" to="11645,7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yb0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bJvTxAAAANwAAAAPAAAAAAAAAAAA&#10;AAAAAKECAABkcnMvZG93bnJldi54bWxQSwUGAAAAAAQABAD5AAAAkgMAAAAA&#10;" strokeweight="0"/>
                <v:rect id="Rectangle 245" o:spid="_x0000_s1268" style="position:absolute;left:28505;top:32683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3/Js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f8m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46" o:spid="_x0000_s1269" style="position:absolute;left:27095;top:19443;width:7315;height:16872;visibility:visible;mso-wrap-style:square;v-text-anchor:top" coordsize="1152,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XSSMMA&#10;AADcAAAADwAAAGRycy9kb3ducmV2LnhtbERPTWvCQBC9C/6HZYRepG7UYkvqKlIRvNWmvXibZqdJ&#10;NDsbsqtJ/fXOodDj430v172r1ZXaUHk2MJ0koIhzbysuDHx97h5fQIWIbLH2TAZ+KcB6NRwsMbW+&#10;4w+6ZrFQEsIhRQNljE2qdchLchgmviEW7se3DqPAttC2xU7CXa1nSbLQDiuWhhIbeispP2cXJyXP&#10;vN11i+Nx7Pfz7Pt2ON3ecWvMw6jfvIKK1Md/8Z97bw3MnmStnJEjo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XSSMMAAADcAAAADwAAAAAAAAAAAAAAAACYAgAAZHJzL2Rv&#10;d25yZXYueG1sUEsFBgAAAAAEAAQA9QAAAIgDAAAAAA==&#10;" path="m1152,2657l,2657,,e" filled="f" strokecolor="#903" strokeweight=".00025mm">
                  <v:stroke dashstyle="1 1"/>
                  <v:path arrowok="t" o:connecttype="custom" o:connectlocs="731520,1687195;0,1687195;0,0" o:connectangles="0,0,0"/>
                </v:shape>
                <v:line id="Line 247" o:spid="_x0000_s1270" style="position:absolute;flip:x;visibility:visible;mso-wrap-style:square" from="26860,19443" to="27095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/0ucQAAADcAAAADwAAAGRycy9kb3ducmV2LnhtbESP0WoCMRRE3wX/IVzBF6nZiohdjaKC&#10;rX2s+gHXzXWz7eZmm0Td9uuNUOjjMDNnmPmytbW4kg+VYwXPwwwEceF0xaWC42H7NAURIrLG2jEp&#10;+KEAy0W3M8dcuxt/0HUfS5EgHHJUYGJscilDYchiGLqGOHln5y3GJH0ptcdbgttajrJsIi1WnBYM&#10;NrQxVHztL1bBgda77eD0fvGvg7ff0+e3GQc0SvV77WoGIlIb/8N/7Z1WMBq/wONMOgJ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b/S5xAAAANwAAAAPAAAAAAAAAAAA&#10;AAAAAKECAABkcnMvZG93bnJldi54bWxQSwUGAAAAAAQABAD5AAAAkgMAAAAA&#10;" strokecolor="#903" strokeweight=".00025mm"/>
                <v:line id="Line 248" o:spid="_x0000_s1271" style="position:absolute;visibility:visible;mso-wrap-style:square" from="27095,19443" to="27330,199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wVPsIAAADcAAAADwAAAGRycy9kb3ducmV2LnhtbERPTYvCMBC9C/sfwgjeNLXqslSjLIKo&#10;KMJ2vXgbmtm2bjMpTbT135uD4PHxvherzlTiTo0rLSsYjyIQxJnVJecKzr+b4RcI55E1VpZJwYMc&#10;rJYfvQUm2rb8Q/fU5yKEsEtQQeF9nUjpsoIMupGtiQP3ZxuDPsAml7rBNoSbSsZR9CkNlhwaCqxp&#10;XVD2n96MgopPO71up+nlOD3E/rrdXq77iVKDfvc9B+Gp82/xy73TCuJZmB/OhCMgl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wVPsIAAADcAAAADwAAAAAAAAAAAAAA&#10;AAChAgAAZHJzL2Rvd25yZXYueG1sUEsFBgAAAAAEAAQA+QAAAJADAAAAAA==&#10;" strokecolor="#903" strokeweight=".00025mm"/>
                <v:line id="Line 249" o:spid="_x0000_s1272" style="position:absolute;visibility:visible;mso-wrap-style:square" from="10356,9080" to="10356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50" o:spid="_x0000_s1273" style="position:absolute;visibility:visible;mso-wrap-style:square" from="10356,9080" to="10591,9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4" style="position:absolute;flip:x;visibility:visible;mso-wrap-style:square" from="10420,9137" to="10591,9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adU8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mnVPGAAAA3AAAAA8AAAAAAAAA&#10;AAAAAAAAoQIAAGRycy9kb3ducmV2LnhtbFBLBQYAAAAABAAEAPkAAACUAwAAAAA=&#10;" strokeweight="0"/>
                <v:line id="Line 252" o:spid="_x0000_s1275" style="position:absolute;flip:y;visibility:visible;mso-wrap-style:square" from="10420,9137" to="10420,9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8FJ8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QI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fPBSfGAAAA3AAAAA8AAAAAAAAA&#10;AAAAAAAAoQIAAGRycy9kb3ducmV2LnhtbFBLBQYAAAAABAAEAPkAAACUAwAAAAA=&#10;" strokeweight="0"/>
                <v:line id="Line 253" o:spid="_x0000_s1276" style="position:absolute;visibility:visible;mso-wrap-style:square" from="10356,9080" to="10648,9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line id="Line 254" o:spid="_x0000_s1277" style="position:absolute;visibility:visible;mso-wrap-style:square" from="10356,9251" to="10356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<v:line id="Line 255" o:spid="_x0000_s1278" style="position:absolute;visibility:visible;mso-wrap-style:square" from="10420,9080" to="10420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<v:line id="Line 256" o:spid="_x0000_s1279" style="position:absolute;visibility:visible;mso-wrap-style:square" from="10356,9137" to="10648,9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7" o:spid="_x0000_s1280" style="position:absolute;visibility:visible;mso-wrap-style:square" from="10356,9137" to="10648,9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8" o:spid="_x0000_s1281" style="position:absolute;visibility:visible;mso-wrap-style:square" from="10420,9080" to="10420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<v:line id="Line 259" o:spid="_x0000_s1282" style="position:absolute;visibility:visible;mso-wrap-style:square" from="10420,9080" to="10420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Bfx8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h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F/HxAAAANwAAAAPAAAAAAAAAAAA&#10;AAAAAKECAABkcnMvZG93bnJldi54bWxQSwUGAAAAAAQABAD5AAAAkgMAAAAA&#10;" strokeweight="0"/>
                <v:line id="Line 260" o:spid="_x0000_s1283" style="position:absolute;visibility:visible;mso-wrap-style:square" from="10356,9080" to="10648,9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LBsM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RL4X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4sGwxAAAANwAAAAPAAAAAAAAAAAA&#10;AAAAAKECAABkcnMvZG93bnJldi54bWxQSwUGAAAAAAQABAD5AAAAkgMAAAAA&#10;" strokeweight="0"/>
                <v:line id="Line 261" o:spid="_x0000_s1284" style="position:absolute;visibility:visible;mso-wrap-style:square" from="10356,9137" to="10648,91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5kK8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rmQrxAAAANwAAAAPAAAAAAAAAAAA&#10;AAAAAKECAABkcnMvZG93bnJldi54bWxQSwUGAAAAAAQABAD5AAAAkgMAAAAA&#10;" strokeweight="0"/>
                <v:line id="Line 262" o:spid="_x0000_s1285" style="position:absolute;visibility:visible;mso-wrap-style:square" from="10356,9080" to="10356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f8X8QAAADcAAAADwAAAGRycy9kb3ducmV2LnhtbESPQWvCQBSE7wX/w/IKvelGqWkaXUVE&#10;0d6sVfD4yL4mi9m3Ibtq/PduQehxmJlvmOm8s7W4UuuNYwXDQQKCuHDacKng8LPuZyB8QNZYOyYF&#10;d/Iwn/Vepphrd+Nvuu5DKSKEfY4KqhCaXEpfVGTRD1xDHL1f11oMUbal1C3eItzWcpQkqbRoOC5U&#10;2NCyouK8v1gFZpduxl8fx8+jXG3C8JSdM2MPSr29dosJiEBd+A8/21utYJS+w9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/xfxAAAANwAAAAPAAAAAAAAAAAA&#10;AAAAAKECAABkcnMvZG93bnJldi54bWxQSwUGAAAAAAQABAD5AAAAkgMAAAAA&#10;" strokeweight="0"/>
                <v:line id="Line 263" o:spid="_x0000_s1286" style="position:absolute;flip:x;visibility:visible;mso-wrap-style:square" from="10356,9080" to="10648,9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9qAcYAAADcAAAADwAAAGRycy9kb3ducmV2LnhtbESPQWsCMRSE7wX/Q3hCbzWrUCtbo4hi&#10;KQUraj309ty87i5uXpYkuum/N4WCx2FmvmGm82gacSXna8sKhoMMBHFhdc2lgq/D+mkCwgdkjY1l&#10;UvBLHuaz3sMUc2073tF1H0qRIOxzVFCF0OZS+qIig35gW+Lk/VhnMCTpSqkddgluGjnKsrE0WHNa&#10;qLClZUXFeX8xCnafL3xyb5d4jqdus/0+lh/H1UKpx35cvIIIFMM9/N9+1wpG42f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vagHGAAAA3AAAAA8AAAAAAAAA&#10;AAAAAAAAoQIAAGRycy9kb3ducmV2LnhtbFBLBQYAAAAABAAEAPkAAACUAwAAAAA=&#10;" strokeweight="0"/>
                <v:line id="Line 264" o:spid="_x0000_s1287" style="position:absolute;visibility:visible;mso-wrap-style:square" from="10420,9137" to="1071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LzicMAAADcAAAADwAAAGRycy9kb3ducmV2LnhtbESPQWvCQBSE7wX/w/KE3urGtQSJrhIE&#10;odJTUy/eHtlnNph9G7KrSfvru4VCj8PMfMNs95PrxIOG0HrWsFxkIIhrb1puNJw/jy9rECEiG+w8&#10;k4YvCrDfzZ62WBg/8gc9qtiIBOFQoAYbY19IGWpLDsPC98TJu/rBYUxyaKQZcExw10mVZbl02HJa&#10;sNjTwVJ9q+5Ow8W+e3eY1Crk7rWs4qi+y5PS+nk+lRsQkab4H/5rvxkNKs/h90w6AnL3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y84nDAAAA3AAAAA8AAAAAAAAAAAAA&#10;AAAAoQIAAGRycy9kb3ducmV2LnhtbFBLBQYAAAAABAAEAPkAAACRAwAAAAA=&#10;" strokeweight=".0005mm"/>
                <v:line id="Line 265" o:spid="_x0000_s1288" style="position:absolute;flip:x y;visibility:visible;mso-wrap-style:square" from="10420,9137" to="1071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jd5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Q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o3efDAAAA3AAAAA8AAAAAAAAAAAAA&#10;AAAAoQIAAGRycy9kb3ducmV2LnhtbFBLBQYAAAAABAAEAPkAAACRAwAAAAA=&#10;" strokeweight="0"/>
                <v:line id="Line 266" o:spid="_x0000_s1289" style="position:absolute;flip:x y;visibility:visible;mso-wrap-style:square" from="10420,9080" to="1071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<v:line id="Line 267" o:spid="_x0000_s1290" style="position:absolute;flip:x y;visibility:visible;mso-wrap-style:square" from="10420,9137" to="1071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vsDsMAAADcAAAADwAAAGRycy9kb3ducmV2LnhtbESPQWsCMRSE7wX/Q3hCL0WzWtja1Sgi&#10;tUhvXfX+2LxuFpOXJUl1/fdNodDjMDPfMKvN4Ky4UoidZwWzaQGCuPG641bB6bifLEDEhKzReiYF&#10;d4qwWY8eVlhpf+NPutapFRnCsUIFJqW+kjI2hhzGqe+Js/flg8OUZWilDnjLcGflvChK6bDjvGCw&#10;p52h5lJ/OwXPL+fj4WKfzMc+OvP2buumDHelHsfDdgki0ZD+w3/tg1YwL1/h90w+An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/77A7DAAAA3AAAAA8AAAAAAAAAAAAA&#10;AAAAoQIAAGRycy9kb3ducmV2LnhtbFBLBQYAAAAABAAEAPkAAACRAwAAAAA=&#10;" strokeweight="0"/>
                <v:line id="Line 268" o:spid="_x0000_s1291" style="position:absolute;flip:x y;visibility:visible;mso-wrap-style:square" from="10420,9137" to="1071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jTTr8AAADcAAAADwAAAGRycy9kb3ducmV2LnhtbERPTWsCMRC9C/6HMAUvUrNVUNkaRUoV&#10;6a2r3ofNdLOYTJYk1fXfm4Pg8fG+V5veWXGlEFvPCj4mBQji2uuWGwWn4+59CSImZI3WMym4U4TN&#10;ejhYYan9jX/pWqVG5BCOJSowKXWllLE25DBOfEecuT8fHKYMQyN1wFsOd1ZOi2IuHbacGwx29GWo&#10;vlT/TsFscT4eLnZsfnbRme+9rep5uCs1euu3nyAS9eklfroPWsF0ke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xjTTr8AAADcAAAADwAAAAAAAAAAAAAAAACh&#10;AgAAZHJzL2Rvd25yZXYueG1sUEsFBgAAAAAEAAQA+QAAAI0DAAAAAA==&#10;" strokeweight="0"/>
                <v:line id="Line 269" o:spid="_x0000_s1292" style="position:absolute;flip:x y;visibility:visible;mso-wrap-style:square" from="10356,9137" to="10712,9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R21cIAAADcAAAADwAAAGRycy9kb3ducmV2LnhtbESPQWsCMRSE7wX/Q3hCL0WzWlBZjSKl&#10;ivTWVe+PzXOzmLwsSarrvzeFQo/DzHzDrDa9s+JGIbaeFUzGBQji2uuWGwWn4260ABETskbrmRQ8&#10;KMJmPXhZYan9nb/pVqVGZAjHEhWYlLpSylgbchjHviPO3sUHhynL0Egd8J7hzsppUcykw5bzgsGO&#10;PgzV1+rHKXifn4+Hq30zX7vozOfeVvUsPJR6HfbbJYhEffoP/7UPWsF0PoHfM/kIyP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FR21cIAAADcAAAADwAAAAAAAAAAAAAA&#10;AAChAgAAZHJzL2Rvd25yZXYueG1sUEsFBgAAAAAEAAQA+QAAAJADAAAAAA==&#10;" strokeweight="0"/>
                <v:line id="Line 270" o:spid="_x0000_s1293" style="position:absolute;flip:x y;visibility:visible;mso-wrap-style:square" from="10477,9137" to="10769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boosMAAADcAAAADwAAAGRycy9kb3ducmV2LnhtbESPQWsCMRSE7wX/Q3iCl1Kz3YKWrVFK&#10;URFvXfX+2LxuFpOXJUl1/femIPQ4zMw3zGI1OCsuFGLnWcHrtABB3HjdcavgeNi8vIOICVmj9UwK&#10;bhRhtRw9LbDS/srfdKlTKzKEY4UKTEp9JWVsDDmMU98TZ+/HB4cpy9BKHfCa4c7Ksihm0mHHecFg&#10;T1+GmnP96xS8zU+H3dk+m/0mOrPe2rqZhZtSk/Hw+QEi0ZD+w4/2Tiso5yX8nclHQC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G6KLDAAAA3AAAAA8AAAAAAAAAAAAA&#10;AAAAoQIAAGRycy9kb3ducmV2LnhtbFBLBQYAAAAABAAEAPkAAACRAwAAAAA=&#10;" strokeweight="0"/>
                <v:line id="Line 271" o:spid="_x0000_s1294" style="position:absolute;visibility:visible;mso-wrap-style:square" from="10356,9080" to="10356,9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fy9s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d/L2xAAAANwAAAAPAAAAAAAAAAAA&#10;AAAAAKECAABkcnMvZG93bnJldi54bWxQSwUGAAAAAAQABAD5AAAAkgMAAAAA&#10;" strokeweight="0"/>
                <v:line id="Line 272" o:spid="_x0000_s1295" style="position:absolute;visibility:visible;mso-wrap-style:square" from="10356,9080" to="10648,9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rect id="Rectangle 273" o:spid="_x0000_s1296" style="position:absolute;left:28384;top:36550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8Od8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w53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74" o:spid="_x0000_s1297" style="position:absolute;left:3803;top:2108;width:9773;height:2984;visibility:visible;mso-wrap-style:square;v-text-anchor:top" coordsize="1539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MqDcUA&#10;AADcAAAADwAAAGRycy9kb3ducmV2LnhtbESPQWsCMRSE70L/Q3gFL1KzelDZGqVIFcGCuNaDt8fm&#10;ubt08xKSqNt/3xQEj8PMfMPMl51pxY18aCwrGA0zEMSl1Q1XCr6P67cZiBCRNbaWScEvBVguXnpz&#10;zLW984FuRaxEgnDIUUEdo8ulDGVNBsPQOuLkXaw3GJP0ldQe7wluWjnOsok02HBaqNHRqqbyp7ga&#10;Befd+XO6KU6ld6fDlx3sLs6t9kr1X7uPdxCRuvgMP9pbrWA8ncD/mXQ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AyoNxQAAANwAAAAPAAAAAAAAAAAAAAAAAJgCAABkcnMv&#10;ZG93bnJldi54bWxQSwUGAAAAAAQABAD1AAAAigMAAAAA&#10;" path="m,l1539,r,470e" filled="f" strokecolor="#903" strokeweight=".00025mm">
                  <v:path arrowok="t" o:connecttype="custom" o:connectlocs="0,0;977265,0;977265,298450" o:connectangles="0,0,0"/>
                </v:shape>
                <v:oval id="Oval 275" o:spid="_x0000_s1298" style="position:absolute;left:34410;top:9550;width:11062;height:3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ue48UA&#10;AADcAAAADwAAAGRycy9kb3ducmV2LnhtbESPT2sCMRTE7wW/Q3hCb91sF9GyNUoRBKGH1j+HHp+b&#10;527o5iVuUo3fvhEKPQ4z8xtmvky2FxcagnGs4LkoQRA3ThtuFRz266cXECEia+wdk4IbBVguRg9z&#10;rLW78pYuu9iKDOFQo4IuRl9LGZqOLIbCeeLsndxgMWY5tFIPeM1w28uqLKfSouG80KGnVUfN9+7H&#10;KvD+czJJ6cOEKp3O5p2P29vXUanHcXp7BREpxf/wX3ujFVSzGdzP5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y57jxQAAANwAAAAPAAAAAAAAAAAAAAAAAJgCAABkcnMv&#10;ZG93bnJldi54bWxQSwUGAAAAAAQABAD1AAAAigMAAAAA&#10;" fillcolor="#ffc" strokecolor="#903" strokeweight="0"/>
                <v:rect id="Rectangle 276" o:spid="_x0000_s1299" style="position:absolute;left:36874;top:10077;width:626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6h6b4A&#10;AADcAAAADwAAAGRycy9kb3ducmV2LnhtbERPy4rCMBTdC/5DuMLsNLWLUapRRBAcmY3VD7g0tw9M&#10;bkoSbefvzWLA5eG8t/vRGvEiHzrHCpaLDARx5XTHjYL77TRfgwgRWaNxTAr+KMB+N51ssdBu4Cu9&#10;ytiIFMKhQAVtjH0hZahashgWridOXO28xZigb6T2OKRwa2SeZd/SYsepocWeji1Vj/JpFchbeRrW&#10;pfGZu+T1r/k5X2tySn3NxsMGRKQxfsT/7rNWkK/S2nQmHQG5ew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VOoem+AAAA3AAAAA8AAAAAAAAAAAAAAAAAmAIAAGRycy9kb3ducmV2&#10;LnhtbFBLBQYAAAAABAAEAPUAAACD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Vinculo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277" o:spid="_x0000_s1300" style="position:absolute;left:36404;top:11010;width:722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IEcsIA&#10;AADcAAAADwAAAGRycy9kb3ducmV2LnhtbESP3WoCMRSE7wu+QziCdzXrXlhdjSKCoKU3rj7AYXP2&#10;B5OTJUnd7dubQqGXw8x8w2z3ozXiST50jhUs5hkI4srpjhsF99vpfQUiRGSNxjEp+KEA+93kbYuF&#10;dgNf6VnGRiQIhwIVtDH2hZShaslimLueOHm18xZjkr6R2uOQ4NbIPMuW0mLHaaHFno4tVY/y2yqQ&#10;t/I0rErjM/eZ11/mcr7W5JSaTcfDBkSkMf6H/9pnrSD/WMPvmXQE5O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AgRy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Relacao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Vinculo</w:t>
                        </w:r>
                        <w:proofErr w:type="spellEnd"/>
                      </w:p>
                    </w:txbxContent>
                  </v:textbox>
                </v:rect>
                <v:oval id="Oval 278" o:spid="_x0000_s1301" style="position:absolute;left:34410;top:13938;width:11062;height:3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d2sMAA&#10;AADcAAAADwAAAGRycy9kb3ducmV2LnhtbERPTWsCMRC9F/wPYQRvNesiRVajiFAoeLBqDz2Om3E3&#10;uJnETdT475tDwePjfS9WyXbiTn0wjhVMxgUI4tppw42Cn+Pn+wxEiMgaO8ek4EkBVsvB2wIr7R68&#10;p/shNiKHcKhQQRujr6QMdUsWw9h54sydXW8xZtg3Uvf4yOG2k2VRfEiLhnNDi542LdWXw80q8P57&#10;Ok1pZ0KZzlez5dP++XtSajRM6zmISCm+xP/uL62gnOX5+Uw+AnL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fd2sMAAAADcAAAADwAAAAAAAAAAAAAAAACYAgAAZHJzL2Rvd25y&#10;ZXYueG1sUEsFBgAAAAAEAAQA9QAAAIUDAAAAAA==&#10;" fillcolor="#ffc" strokecolor="#903" strokeweight="0"/>
                <v:rect id="Rectangle 279" o:spid="_x0000_s1302" style="position:absolute;left:36518;top:14528;width:666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F4U8EA&#10;AADcAAAADwAAAGRycy9kb3ducmV2LnhtbESP3YrCMBSE74V9h3AWvNPUXkjpGmVZEFS8se4DHJrT&#10;HzY5KUm09e2NIOzlMDPfMJvdZI24kw+9YwWrZQaCuHa651bB73W/KECEiKzROCYFDwqw237MNlhq&#10;N/KF7lVsRYJwKFFBF+NQShnqjiyGpRuIk9c4bzEm6VupPY4Jbo3Ms2wtLfacFjoc6Kej+q+6WQXy&#10;Wu3HojI+c6e8OZvj4dKQU2r+OX1/gYg0xf/wu33QCvJiBa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heFPBAAAA3AAAAA8AAAAAAAAAAAAAAAAAmAIAAGRycy9kb3du&#10;cmV2LnhtbFBLBQYAAAAABAAEAPUAAACG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Efetivar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Mudanca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303" style="position:absolute;left:38277;top:15462;width:340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mJMEA&#10;AADc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vIih9eZd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z5iTBAAAA3AAAAA8AAAAAAAAAAAAAAAAAmAIAAGRycy9kb3du&#10;cmV2LnhtbFBLBQYAAAAABAAEAPUAAACG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Cargo</w:t>
                        </w:r>
                      </w:p>
                    </w:txbxContent>
                  </v:textbox>
                </v:rect>
                <v:line id="Line 281" o:spid="_x0000_s1304" style="position:absolute;flip:x y;visibility:visible;mso-wrap-style:square" from="21539,10191" to="34474,11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nO+cQAAADcAAAADwAAAGRycy9kb3ducmV2LnhtbESPQWvCQBSE70L/w/IEL6IbI5SYukqp&#10;SLz00OgPeGRfk2D2bbq7xvjv3UKhx2FmvmG2+9F0YiDnW8sKVssEBHFldcu1gsv5uMhA+ICssbNM&#10;Ch7kYb97mWwx1/bOXzSUoRYRwj5HBU0IfS6lrxoy6Je2J47et3UGQ5SultrhPcJNJ9MkeZUGW44L&#10;Dfb00VB1LW9GAdZy+JwfdH/a6J/Otaaw1aVQajYd399ABBrDf/ivfdIK0mwNv2fiEZC7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ec75xAAAANwAAAAPAAAAAAAAAAAA&#10;AAAAAKECAABkcnMvZG93bnJldi54bWxQSwUGAAAAAAQABAD5AAAAkgMAAAAA&#10;" strokecolor="#903" strokeweight=".00025mm">
                  <v:stroke dashstyle="1 1"/>
                </v:line>
                <v:line id="Line 282" o:spid="_x0000_s1305" style="position:absolute;flip:y;visibility:visible;mso-wrap-style:square" from="21539,10013" to="22002,10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fhvcQAAADcAAAADwAAAGRycy9kb3ducmV2LnhtbESP0WoCMRRE3wX/IdxCX6RmKyKyNUoV&#10;bPVR7QdcN7ebbTc3axJ19euNIPg4zMwZZjJrbS1O5EPlWMF7PwNBXDhdcangZ7d8G4MIEVlj7ZgU&#10;XCjAbNrtTDDX7swbOm1jKRKEQ44KTIxNLmUoDFkMfdcQJ+/XeYsxSV9K7fGc4LaWgywbSYsVpwWD&#10;DS0MFf/bo1Wwo/lq2duvj/6r933d/x3MMKBR6vWl/fwAEamNz/CjvdIKBuMh3M+kIyC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1+G9xAAAANwAAAAPAAAAAAAAAAAA&#10;AAAAAKECAABkcnMvZG93bnJldi54bWxQSwUGAAAAAAQABAD5AAAAkgMAAAAA&#10;" strokecolor="#903" strokeweight=".00025mm"/>
                <v:line id="Line 283" o:spid="_x0000_s1306" style="position:absolute;visibility:visible;mso-wrap-style:square" from="21539,10191" to="22002,10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ua4cYAAADcAAAADwAAAGRycy9kb3ducmV2LnhtbESPQWvCQBSE70L/w/IK3uqm0ZaQZiNF&#10;KCoWoWkv3h7Z1yQ2+zZkVxP/vSsUPA4z8w2TLUfTijP1rrGs4HkWgSAurW64UvDz/fGUgHAeWWNr&#10;mRRcyMEyf5hkmGo78BedC1+JAGGXooLa+y6V0pU1GXQz2xEH79f2Bn2QfSV1j0OAm1bGUfQqDTYc&#10;FmrsaFVT+VecjIKW9xu9GhbF4XOxi/1xvT4ct3Olpo/j+xsIT6O/h//bG60gTl7gdiYcAZl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oLmuHGAAAA3AAAAA8AAAAAAAAA&#10;AAAAAAAAoQIAAGRycy9kb3ducmV2LnhtbFBLBQYAAAAABAAEAPkAAACUAwAAAAA=&#10;" strokecolor="#903" strokeweight=".00025mm"/>
                <v:rect id="Rectangle 284" o:spid="_x0000_s1307" style="position:absolute;left:26276;top:8432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jgJ8EA&#10;AADcAAAADwAAAGRycy9kb3ducmV2LnhtbESP3YrCMBSE7wXfIZwF7zTdXkjpGmVZEFS8se4DHJrT&#10;HzY5KUm09e2NIOzlMDPfMJvdZI24kw+9YwWfqwwEce10z62C3+t+WYAIEVmjcUwKHhRgt53PNlhq&#10;N/KF7lVsRYJwKFFBF+NQShnqjiyGlRuIk9c4bzEm6VupPY4Jbo3Ms2wtLfacFjoc6Kej+q+6WQXy&#10;Wu3HojI+c6e8OZvj4dKQU2rxMX1/gYg0xf/wu33QCvJiDa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I4CfBAAAA3AAAAA8AAAAAAAAAAAAAAAAAmAIAAGRycy9kb3du&#10;cmV2LnhtbFBLBQYAAAAABAAEAPUAAACG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85" o:spid="_x0000_s1308" style="position:absolute;flip:x y;visibility:visible;mso-wrap-style:square" from="21247,11131" to="37515,14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LI+sQAAADcAAAADwAAAGRycy9kb3ducmV2LnhtbESPwW7CMBBE70j9B2uRuCBwyIGGFIOq&#10;IhQuPTTwAat4m0TE69Q2Ifw9rlSpx9HMvNFs96PpxEDOt5YVrJYJCOLK6pZrBZfzcZGB8AFZY2eZ&#10;FDzIw373Mtliru2dv2goQy0ihH2OCpoQ+lxKXzVk0C9tTxy9b+sMhihdLbXDe4SbTqZJspYGW44L&#10;Dfb00VB1LW9GAdZy+JwfdH/a6J/Otaaw1aVQajYd399ABBrDf/ivfdIK0uwVfs/EIyB3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Qsj6xAAAANwAAAAPAAAAAAAAAAAA&#10;AAAAAKECAABkcnMvZG93bnJldi54bWxQSwUGAAAAAAQABAD5AAAAkgMAAAAA&#10;" strokecolor="#903" strokeweight=".00025mm">
                  <v:stroke dashstyle="1 1"/>
                </v:line>
                <v:line id="Line 286" o:spid="_x0000_s1309" style="position:absolute;flip:y;visibility:visible;mso-wrap-style:square" from="21247,11010" to="21774,11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rruMEAAADcAAAADwAAAGRycy9kb3ducmV2LnhtbERPzWoCMRC+C75DGKEX0axSRFajqGBr&#10;j1UfYNyMm9XNZE2ibvv0zaHg8eP7ny9bW4sH+VA5VjAaZiCIC6crLhUcD9vBFESIyBprx6TghwIs&#10;F93OHHPtnvxNj30sRQrhkKMCE2OTSxkKQxbD0DXEiTs7bzEm6EupPT5TuK3lOMsm0mLFqcFgQxtD&#10;xXV/twoOtN5t+6evu//of/6eLjfzHtAo9dZrVzMQkdr4Ev+7d1rBeJrWpjPpCM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muu4wQAAANwAAAAPAAAAAAAAAAAAAAAA&#10;AKECAABkcnMvZG93bnJldi54bWxQSwUGAAAAAAQABAD5AAAAjwMAAAAA&#10;" strokecolor="#903" strokeweight=".00025mm"/>
                <v:line id="Line 287" o:spid="_x0000_s1310" style="position:absolute;visibility:visible;mso-wrap-style:square" from="21247,11131" to="21653,11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aQ5MYAAADcAAAADwAAAGRycy9kb3ducmV2LnhtbESPQWvCQBSE70L/w/IK3uqmUUqaZiNF&#10;KCoWoWkv3h7Z1yQ2+zZkVxP/vSsUPA4z8w2TLUfTijP1rrGs4HkWgSAurW64UvDz/fGUgHAeWWNr&#10;mRRcyMEyf5hkmGo78BedC1+JAGGXooLa+y6V0pU1GXQz2xEH79f2Bn2QfSV1j0OAm1bGUfQiDTYc&#10;FmrsaFVT+VecjIKW9xu9GhbF4XOxi/1xvT4ct3Olpo/j+xsIT6O/h//bG60gTl7hdiYcAZl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GkOTGAAAA3AAAAA8AAAAAAAAA&#10;AAAAAAAAoQIAAGRycy9kb3ducmV2LnhtbFBLBQYAAAAABAAEAPkAAACUAwAAAAA=&#10;" strokecolor="#903" strokeweight=".00025mm"/>
                <v:rect id="Rectangle 288" o:spid="_x0000_s1311" style="position:absolute;left:28619;top:10369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RLFb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/H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s0SxW+AAAA3AAAAA8AAAAAAAAAAAAAAAAAmAIAAGRycy9kb3ducmV2&#10;LnhtbFBLBQYAAAAABAAEAPUAAACD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89" o:spid="_x0000_s1312" style="position:absolute;left:15919;top:17100;width:9366;height:1054;visibility:visible;mso-wrap-style:square;v-text-anchor:top" coordsize="1475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+VqsQA&#10;AADcAAAADwAAAGRycy9kb3ducmV2LnhtbESPQYvCMBCF7wv+hzCCtzW1B9FqFJVd8KAH3QXxNjRj&#10;W2wmtYm2/fdGEDw+3rzvzZsvW1OKB9WusKxgNIxAEKdWF5wp+P/7/Z6AcB5ZY2mZFHTkYLnofc0x&#10;0bbhAz2OPhMBwi5BBbn3VSKlS3My6Ia2Ig7exdYGfZB1JnWNTYCbUsZRNJYGCw4NOVa0ySm9Hu8m&#10;vDH98cXtvO+0vezi027cdJv1SqlBv13NQHhq/ef4nd5qBfF0BK8xgQB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flarEAAAA3AAAAA8AAAAAAAAAAAAAAAAAmAIAAGRycy9k&#10;b3ducmV2LnhtbFBLBQYAAAAABAAEAPUAAACJAwAAAAA=&#10;" path="m1475,r,166l,166,,10e" filled="f" strokecolor="#903" strokeweight=".00025mm">
                  <v:stroke dashstyle="1 1"/>
                  <v:path arrowok="t" o:connecttype="custom" o:connectlocs="936625,0;936625,105410;0,105410;0,6350" o:connectangles="0,0,0,0"/>
                </v:shape>
                <v:line id="Line 290" o:spid="_x0000_s1313" style="position:absolute;flip:x;visibility:visible;mso-wrap-style:square" from="15684,17164" to="15919,17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tKj8UAAADcAAAADwAAAGRycy9kb3ducmV2LnhtbESP0WoCMRRE3wX/IVyhL1KzLkXarVG0&#10;YKuPaj/gurndbN3cbJOoq1/fFIQ+DjNzhpnOO9uIM/lQO1YwHmUgiEuna64UfO5Xj88gQkTW2Dgm&#10;BVcKMJ/1e1MstLvwls67WIkE4VCgAhNjW0gZSkMWw8i1xMn7ct5iTNJXUnu8JLhtZJ5lE2mx5rRg&#10;sKU3Q+Vxd7IK9rRcr4aHzcm/Dz9uh+8f8xTQKPUw6BavICJ18T98b6+1gvwlh78z6QjI2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KtKj8UAAADcAAAADwAAAAAAAAAA&#10;AAAAAAChAgAAZHJzL2Rvd25yZXYueG1sUEsFBgAAAAAEAAQA+QAAAJMDAAAAAA==&#10;" strokecolor="#903" strokeweight=".00025mm"/>
                <v:line id="Line 291" o:spid="_x0000_s1314" style="position:absolute;visibility:visible;mso-wrap-style:square" from="15919,17164" to="16154,17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cx08YAAADcAAAADwAAAGRycy9kb3ducmV2LnhtbESPT2vCQBTE70K/w/IKvTWbRimaupEi&#10;FC0WwdiLt0f2NX+afRuyWxO/vSsUPA4z8xtmuRpNK87Uu9qygpcoBkFcWF1zqeD7+PE8B+E8ssbW&#10;Mim4kINV9jBZYqrtwAc6574UAcIuRQWV910qpSsqMugi2xEH78f2Bn2QfSl1j0OAm1YmcfwqDdYc&#10;FirsaF1R8Zv/GQUt77d6Pczy09dsl/hmszk1n1Olnh7H9zcQnkZ/D/+3t1pBspjC7Uw4AjK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93MdPGAAAA3AAAAA8AAAAAAAAA&#10;AAAAAAAAoQIAAGRycy9kb3ducmV2LnhtbFBLBQYAAAAABAAEAPkAAACUAwAAAAA=&#10;" strokecolor="#903" strokeweight=".00025mm"/>
                <v:rect id="Rectangle 292" o:spid="_x0000_s1315" style="position:absolute;left:19138;top:18332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9NFsIA&#10;AADcAAAADwAAAGRycy9kb3ducmV2LnhtbESP3WoCMRSE7wu+QziCdzXrIkVXo4ggaOmNqw9w2Jz9&#10;weRkSVJ3+/amUOjlMDPfMNv9aI14kg+dYwWLeQaCuHK640bB/XZ6X4EIEVmjcUwKfijAfjd522Kh&#10;3cBXepaxEQnCoUAFbYx9IWWoWrIY5q4nTl7tvMWYpG+k9jgkuDUyz7IPabHjtNBiT8eWqkf5bRXI&#10;W3kaVqXxmfvM6y9zOV9rckrNpuNhAyLSGP/Df+2zVpCvl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D00W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93" o:spid="_x0000_s1316" style="position:absolute;left:11176;top:20034;width:5619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cJWsQA&#10;AADcAAAADwAAAGRycy9kb3ducmV2LnhtbESPzWrDMBCE74W+g9hCLyGRG8hP3cgmLRRyCSFuH2Br&#10;bf2rlZGUxH37KBDocZiZb5hNPppenMn5xrKCl1kCgri0uuFKwffX53QNwgdkjb1lUvBHHvLs8WGD&#10;qbYXPtK5CJWIEPYpKqhDGFIpfVmTQT+zA3H0fq0zGKJ0ldQOLxFuejlPkqU02HBcqHGgj5rKrjgZ&#10;BdtO+klXkm/3p9WhXVrX4vuPUs9P4/YNRKAx/Ifv7Z1WMH9dwO1MPAI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3CVrEAAAA3AAAAA8AAAAAAAAAAAAAAAAAmAIAAGRycy9k&#10;b3ducmV2LnhtbFBLBQYAAAAABAAEAPUAAACJAwAAAAA=&#10;" fillcolor="#ffc" strokecolor="#903" strokeweight="0"/>
                <v:rect id="Rectangle 294" o:spid="_x0000_s1317" style="position:absolute;left:11176;top:20675;width:14166;height:9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WXLcIA&#10;AADcAAAADwAAAGRycy9kb3ducmV2LnhtbESP3WoCMRSE74W+QzgFb0Sz9WKtq1FsQeiNiNoHOG5O&#10;9zcnSxJ1+/ZGELwcZuYbZrnuTSuu5HxlWcHHJAFBnFtdcaHg97Qdf4LwAVlja5kU/JOH9eptsMRM&#10;2xsf6HoMhYgQ9hkqKEPoMil9XpJBP7EdcfT+rDMYonSF1A5vEW5aOU2SVBqsOC6U2NF3SXlzvBgF&#10;m0b6UZOTr3eX2b5Oravx66zU8L3fLEAE6sMr/Gz/aAXTeQqPM/E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JZctwgAAANwAAAAPAAAAAAAAAAAAAAAAAJgCAABkcnMvZG93&#10;bnJldi54bWxQSwUGAAAAAAQABAD1AAAAhwMAAAAA&#10;" fillcolor="#ffc" strokecolor="#903" strokeweight="0"/>
                <v:rect id="Rectangle 295" o:spid="_x0000_s1318" style="position:absolute;left:13049;top:21437;width:8725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3TYcIA&#10;AADcAAAADwAAAGRycy9kb3ducmV2LnhtbESP3WoCMRSE7wu+QziCdzXrXlhdjSKCoKU3rj7AYXP2&#10;B5OTJUnd7dubQqGXw8x8w2z3ozXiST50jhUs5hkI4srpjhsF99vpfQUiRGSNxjEp+KEA+93kbYuF&#10;dgNf6VnGRiQIhwIVtDH2hZShaslimLueOHm18xZjkr6R2uOQ4NbIPMuW0mLHaaHFno4tVY/y2yqQ&#10;t/I0rErjM/eZ11/mcr7W5JSaTcfDBkSkMf6H/9pnrSBff8DvmXQE5O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3dNh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319" style="position:absolute;left:16738;top:22377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JHE7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2n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CRxO+AAAA3AAAAA8AAAAAAAAAAAAAAAAAmAIAAGRycy9kb3ducmV2&#10;LnhtbFBLBQYAAAAABAAEAPUAAACD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297" o:spid="_x0000_s1320" style="position:absolute;visibility:visible;mso-wrap-style:square" from="11296,20148" to="11296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Mj5sQAAADcAAAADwAAAGRycy9kb3ducmV2LnhtbESPT4vCMBTE7wt+h/AEb2uqoLZdo8iy&#10;i+7Nv7DHR/Nsg81LabJav/1GEDwOM/MbZr7sbC2u1HrjWMFomIAgLpw2XCo4Hr7fUxA+IGusHZOC&#10;O3lYLnpvc8y1u/GOrvtQighhn6OCKoQml9IXFVn0Q9cQR+/sWoshyraUusVbhNtajpNkKi0ajgsV&#10;NvRZUXHZ/1kFZjtdT35mp+wkv9Zh9JteUmOPSg363eoDRKAuvMLP9kYrGGc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kyPmxAAAANwAAAAPAAAAAAAAAAAA&#10;AAAAAKECAABkcnMvZG93bnJldi54bWxQSwUGAAAAAAQABAD5AAAAkgMAAAAA&#10;" strokeweight="0"/>
                <v:line id="Line 298" o:spid="_x0000_s1321" style="position:absolute;visibility:visible;mso-wrap-style:square" from="11296,20148" to="11531,20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99" o:spid="_x0000_s1322" style="position:absolute;flip:x;visibility:visible;mso-wrap-style:square" from="11353,20205" to="11531,20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qGP8YAAADc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syH8n0lHQM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qhj/GAAAA3AAAAA8AAAAAAAAA&#10;AAAAAAAAoQIAAGRycy9kb3ducmV2LnhtbFBLBQYAAAAABAAEAPkAAACUAwAAAAA=&#10;" strokeweight="0"/>
                <v:line id="Line 300" o:spid="_x0000_s1323" style="position:absolute;flip:y;visibility:visible;mso-wrap-style:square" from="11353,20205" to="11353,20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gYSMYAAADc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sjH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I4GEjGAAAA3AAAAA8AAAAAAAAA&#10;AAAAAAAAoQIAAGRycy9kb3ducmV2LnhtbFBLBQYAAAAABAAEAPkAAACUAwAAAAA=&#10;" strokeweight="0"/>
                <v:line id="Line 301" o:spid="_x0000_s1324" style="position:absolute;visibility:visible;mso-wrap-style:square" from="11296,20148" to="11588,20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<v:line id="Line 302" o:spid="_x0000_s1325" style="position:absolute;visibility:visible;mso-wrap-style:square" from="11296,20326" to="11296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<v:line id="Line 303" o:spid="_x0000_s1326" style="position:absolute;visibility:visible;mso-wrap-style:square" from="11353,20148" to="11353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<v:line id="Line 304" o:spid="_x0000_s1327" style="position:absolute;visibility:visible;mso-wrap-style:square" from="11296,20205" to="11588,20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ctjs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+ctjsUAAADcAAAADwAAAAAAAAAA&#10;AAAAAAChAgAAZHJzL2Rvd25yZXYueG1sUEsFBgAAAAAEAAQA+QAAAJMDAAAAAA==&#10;" strokeweight="0"/>
                <v:line id="Line 305" o:spid="_x0000_s1328" style="position:absolute;visibility:visible;mso-wrap-style:square" from="11296,20205" to="11588,20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IFc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IFcUAAADcAAAADwAAAAAAAAAA&#10;AAAAAAChAgAAZHJzL2Rvd25yZXYueG1sUEsFBgAAAAAEAAQA+QAAAJMDAAAAAA==&#10;" strokeweight="0"/>
                <v:line id="Line 306" o:spid="_x0000_s1329" style="position:absolute;visibility:visible;mso-wrap-style:square" from="11353,20148" to="11353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cZ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NBxnwQAAANwAAAAPAAAAAAAAAAAAAAAA&#10;AKECAABkcnMvZG93bnJldi54bWxQSwUGAAAAAAQABAD5AAAAjwMAAAAA&#10;" strokeweight="0"/>
                <v:line id="Line 307" o:spid="_x0000_s1330" style="position:absolute;visibility:visible;mso-wrap-style:square" from="11353,20148" to="11353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<v:line id="Line 308" o:spid="_x0000_s1331" style="position:absolute;visibility:visible;mso-wrap-style:square" from="11296,20148" to="11588,20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uGvM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zo9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puGvMIAAADcAAAADwAAAAAAAAAAAAAA&#10;AAChAgAAZHJzL2Rvd25yZXYueG1sUEsFBgAAAAAEAAQA+QAAAJADAAAAAA==&#10;" strokeweight="0"/>
                <v:line id="Line 309" o:spid="_x0000_s1332" style="position:absolute;visibility:visible;mso-wrap-style:square" from="11296,20205" to="11588,20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jJ8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T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cjJ8UAAADcAAAADwAAAAAAAAAA&#10;AAAAAAChAgAAZHJzL2Rvd25yZXYueG1sUEsFBgAAAAAEAAQA+QAAAJMDAAAAAA==&#10;" strokeweight="0"/>
                <v:line id="Line 310" o:spid="_x0000_s1333" style="position:absolute;visibility:visible;mso-wrap-style:square" from="11296,20148" to="11296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W9UM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Tgdwe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Bb1QxAAAANwAAAAPAAAAAAAAAAAA&#10;AAAAAKECAABkcnMvZG93bnJldi54bWxQSwUGAAAAAAQABAD5AAAAkgMAAAAA&#10;" strokeweight="0"/>
                <v:line id="Line 311" o:spid="_x0000_s1334" style="position:absolute;flip:x;visibility:visible;mso-wrap-style:square" from="11296,20148" to="11588,20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0rDsYAAADcAAAADwAAAGRycy9kb3ducmV2LnhtbESPQWsCMRSE7wX/Q3iCt5pVoZWtUURR&#10;SsEWtR56e25edxc3L0sS3fTfm0Khx2FmvmFmi2gacSPna8sKRsMMBHFhdc2lgs/j5nEKwgdkjY1l&#10;UvBDHhbz3sMMc2073tPtEEqRIOxzVFCF0OZS+qIig35oW+LkfVtnMCTpSqkddgluGjnOsidpsOa0&#10;UGFLq4qKy+FqFOzfn/nsttd4iedu9/F1Kt9O66VSg35cvoAIFMN/+K/9qhVMRhP4PZOOgJz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itKw7GAAAA3AAAAA8AAAAAAAAA&#10;AAAAAAAAoQIAAGRycy9kb3ducmV2LnhtbFBLBQYAAAAABAAEAPkAAACUAwAAAAA=&#10;" strokeweight="0"/>
                <v:line id="Line 312" o:spid="_x0000_s1335" style="position:absolute;visibility:visible;mso-wrap-style:square" from="11353,20205" to="11645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u0hcMAAADcAAAADwAAAGRycy9kb3ducmV2LnhtbESPQYvCMBSE78L+h/AW9qapVWTpGqUI&#10;Cy6erF68PZpnU2xeSpO11V9vBMHjMDPfMMv1YBtxpc7XjhVMJwkI4tLpmisFx8Pv+BuED8gaG8ek&#10;4EYe1quP0RIz7Xre07UIlYgQ9hkqMCG0mZS+NGTRT1xLHL2z6yyGKLtK6g77CLeNTJNkIS3WHBcM&#10;trQxVF6Kf6vgZHbOboZ05hd2nhehT+/5X6rU1+eQ/4AINIR3+NXeagWz6RyeZ+IR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LtIXDAAAA3AAAAA8AAAAAAAAAAAAA&#10;AAAAoQIAAGRycy9kb3ducmV2LnhtbFBLBQYAAAAABAAEAPkAAACRAwAAAAA=&#10;" strokeweight=".0005mm"/>
                <v:line id="Line 313" o:spid="_x0000_s1336" style="position:absolute;flip:x y;visibility:visible;mso-wrap-style:square" from="11353,20205" to="11645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Ga68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Ga68IAAADcAAAADwAAAAAAAAAAAAAA&#10;AAChAgAAZHJzL2Rvd25yZXYueG1sUEsFBgAAAAAEAAQA+QAAAJADAAAAAA==&#10;" strokeweight="0"/>
                <v:line id="Line 314" o:spid="_x0000_s1337" style="position:absolute;flip:x y;visibility:visible;mso-wrap-style:square" from="11353,20148" to="11645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MEnMIAAADcAAAADwAAAGRycy9kb3ducmV2LnhtbESPQWsCMRSE70L/Q3gFL6JZLayyNUop&#10;tYi3rnp/bF43i8nLkqS6/vumIPQ4zHwzzHo7OCuuFGLnWcF8VoAgbrzuuFVwOu6mKxAxIWu0nknB&#10;nSJsN0+jNVba3/iLrnVqRS7hWKECk1JfSRkbQw7jzPfE2fv2wWHKMrRSB7zlcmfloihK6bDjvGCw&#10;p3dDzaX+cQpelufj/mIn5rCLznx82ropw12p8fPw9goi0ZD+ww96rzM3L+HvTD4C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IMEnMIAAADcAAAADwAAAAAAAAAAAAAA&#10;AAChAgAAZHJzL2Rvd25yZXYueG1sUEsFBgAAAAAEAAQA+QAAAJADAAAAAA==&#10;" strokeweight="0"/>
                <v:line id="Line 315" o:spid="_x0000_s1338" style="position:absolute;flip:x y;visibility:visible;mso-wrap-style:square" from="11353,20205" to="11645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+hB8IAAADcAAAADwAAAGRycy9kb3ducmV2LnhtbESPQWsCMRSE70L/Q3gFL1KzWtCyNUop&#10;KuKtq94fm9fNYvKyJFHXf28KQo/DzDfDLFa9s+JKIbaeFUzGBQji2uuWGwXHw+btA0RMyBqtZ1Jw&#10;pwir5ctggaX2N/6ha5UakUs4lqjApNSVUsbakMM49h1x9n59cJiyDI3UAW+53Fk5LYqZdNhyXjDY&#10;0beh+lxdnIL3+emwO9uR2W+iM+utrepZuCs1fO2/PkEk6tN/+EnvdOYmc/g7k4+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8+hB8IAAADcAAAADwAAAAAAAAAAAAAA&#10;AAChAgAAZHJzL2Rvd25yZXYueG1sUEsFBgAAAAAEAAQA+QAAAJADAAAAAA==&#10;" strokeweight="0"/>
                <v:line id="Line 316" o:spid="_x0000_s1339" style="position:absolute;flip:x y;visibility:visible;mso-wrap-style:square" from="11353,20205" to="11645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A1dcAAAADcAAAADwAAAGRycy9kb3ducmV2LnhtbERPTWsCMRC9F/wPYQpeimZtwZbVKFKq&#10;SG9d2/uwmW4Wk8mSpLr++86h0OPjfa+3Y/DqQin3kQ0s5hUo4jbanjsDn6f97AVULsgWfWQycKMM&#10;283kbo21jVf+oEtTOiUhnGs04EoZaq1z6yhgnseBWLjvmAIWganTNuFVwoPXj1W11AF7lgaHA706&#10;as/NTzDw9Px1Op79g3vf5+DeDr5pl+lmzPR+3K1AFRrLv/jPfbTiW8ha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QNXXAAAAA3AAAAA8AAAAAAAAAAAAAAAAA&#10;oQIAAGRycy9kb3ducmV2LnhtbFBLBQYAAAAABAAEAPkAAACOAwAAAAA=&#10;" strokeweight="0"/>
                <v:line id="Line 317" o:spid="_x0000_s1340" style="position:absolute;flip:x y;visibility:visible;mso-wrap-style:square" from="11296,20205" to="11645,20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yQ7sIAAADcAAAADwAAAGRycy9kb3ducmV2LnhtbESPQWsCMRSE74L/IbxCL1KztqB2axQp&#10;tYg3V3t/bF43i8nLkqS6/vtGEDwOM98Ms1j1zoozhdh6VjAZFyCIa69bbhQcD5uXOYiYkDVaz6Tg&#10;ShFWy+FggaX2F97TuUqNyCUcS1RgUupKKWNtyGEc+444e78+OExZhkbqgJdc7qx8LYqpdNhyXjDY&#10;0aeh+lT9OQVvs5/D9mRHZreJznx926qehqtSz0/9+gNEoj49wnd6qzM3eYfbmXwE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RyQ7sIAAADcAAAADwAAAAAAAAAAAAAA&#10;AAChAgAAZHJzL2Rvd25yZXYueG1sUEsFBgAAAAAEAAQA+QAAAJADAAAAAA==&#10;" strokeweight="0"/>
                <v:line id="Line 318" o:spid="_x0000_s1341" style="position:absolute;flip:x y;visibility:visible;mso-wrap-style:square" from="11410,20205" to="11703,204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rzzsAAAADcAAAADwAAAGRycy9kb3ducmV2LnhtbERPTWsCMRC9F/wPYQq9FM3WgpXVKFJq&#10;kd661vuwmW4Wk8mSpLr++86h0OPjfa+3Y/DqQin3kQ08zSpQxG20PXcGvo776RJULsgWfWQycKMM&#10;283kbo21jVf+pEtTOiUhnGs04EoZaq1z6yhgnsWBWLjvmAIWganTNuFVwoPX86pa6IA9S4PDgV4d&#10;tefmJxh4fjkdD2f/6D72Obi3d9+0i3Qz5uF+3K1AFRrLv/jPfbDim8t8OSNHQG9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5K887AAAAA3AAAAA8AAAAAAAAAAAAAAAAA&#10;oQIAAGRycy9kb3ducmV2LnhtbFBLBQYAAAAABAAEAPkAAACOAwAAAAA=&#10;" strokeweight="0"/>
                <v:line id="Line 319" o:spid="_x0000_s1342" style="position:absolute;visibility:visible;mso-wrap-style:square" from="11296,20148" to="11296,20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vpm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XiU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+maxAAAANwAAAAPAAAAAAAAAAAA&#10;AAAAAKECAABkcnMvZG93bnJldi54bWxQSwUGAAAAAAQABAD5AAAAkgMAAAAA&#10;" strokeweight="0"/>
                <v:line id="Line 320" o:spid="_x0000_s1343" style="position:absolute;visibility:visible;mso-wrap-style:square" from="11296,20148" to="11588,20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l37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wVua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aXftxAAAANwAAAAPAAAAAAAAAAAA&#10;AAAAAKECAABkcnMvZG93bnJldi54bWxQSwUGAAAAAAQABAD5AAAAkgMAAAAA&#10;" strokeweight="0"/>
                <v:oval id="Oval 321" o:spid="_x0000_s1344" style="position:absolute;left:11703;top:25012;width:12236;height:3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K4YMUA&#10;AADcAAAADwAAAGRycy9kb3ducmV2LnhtbESPT2sCMRTE74LfITyhNzfbVUrZGqUIgtBD659Dj8/N&#10;czd08xI3qcZv3xQKPQ4z8xtmsUq2F1cagnGs4LEoQRA3ThtuFRwPm+kziBCRNfaOScGdAqyW49EC&#10;a+1uvKPrPrYiQzjUqKCL0ddShqYji6Fwnjh7ZzdYjFkOrdQD3jLc9rIqyydp0XBe6NDTuqPma/9t&#10;FXj/MZ+n9G5Clc4X88an3f3zpNTDJL2+gIiU4n/4r73VCmbVDH7P5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orhgxQAAANwAAAAPAAAAAAAAAAAAAAAAAJgCAABkcnMv&#10;ZG93bnJldi54bWxQSwUGAAAAAAQABAD1AAAAigMAAAAA&#10;" fillcolor="#ffc" strokecolor="#903" strokeweight="0"/>
                <v:rect id="Rectangle 322" o:spid="_x0000_s1345" style="position:absolute;left:13633;top:25539;width:820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GLbM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azz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UYts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346" style="position:absolute;left:16097;top:26473;width:358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0u98IA&#10;AADcAAAADwAAAGRycy9kb3ducmV2LnhtbESP3WoCMRSE7wXfIRzBO8260iKrUUQQbOmNqw9w2Jz9&#10;weRkSaK7ffumUOjlMDPfMLvDaI14kQ+dYwWrZQaCuHK640bB/XZebECEiKzROCYF3xTgsJ9Odlho&#10;N/CVXmVsRIJwKFBBG2NfSBmqliyGpeuJk1c7bzEm6RupPQ4Jbo3Ms+xdWuw4LbTY06ml6lE+rQJ5&#10;K8/DpjQ+c595/WU+LteanFLz2Xjcgog0xv/wX/uiFazz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S73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324" o:spid="_x0000_s1347" style="position:absolute;visibility:visible;mso-wrap-style:square" from="11823,25126" to="11823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Jx7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H2U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nHuxAAAANwAAAAPAAAAAAAAAAAA&#10;AAAAAKECAABkcnMvZG93bnJldi54bWxQSwUGAAAAAAQABAD5AAAAkgMAAAAA&#10;" strokeweight="0"/>
                <v:line id="Line 325" o:spid="_x0000_s1348" style="position:absolute;visibility:visible;mso-wrap-style:square" from="11823,25126" to="12058,25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<v:line id="Line 326" o:spid="_x0000_s1349" style="position:absolute;flip:x;visibility:visible;mso-wrap-style:square" from="11880,25184" to="12058,2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VzwsMAAADcAAAADwAAAGRycy9kb3ducmV2LnhtbERPy2oCMRTdF/yHcAV3NaNCW0ajiKKU&#10;Qlt8LdxdJ9eZwcnNkEQn/ftmUejycN6zRTSNeJDztWUFo2EGgriwuuZSwfGweX4D4QOyxsYyKfgh&#10;D4t572mGubYd7+ixD6VIIexzVFCF0OZS+qIig35oW+LEXa0zGBJ0pdQOuxRuGjnOshdpsObUUGFL&#10;q4qK2/5uFOy+Xvnitvd4i5fu8/t8Kj9O66VSg35cTkEEiuFf/Od+1wom47Q2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hlc8LDAAAA3AAAAA8AAAAAAAAAAAAA&#10;AAAAoQIAAGRycy9kb3ducmV2LnhtbFBLBQYAAAAABAAEAPkAAACRAwAAAAA=&#10;" strokeweight="0"/>
                <v:line id="Line 327" o:spid="_x0000_s1350" style="position:absolute;flip:y;visibility:visible;mso-wrap-style:square" from="11880,25184" to="11880,25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nWWcYAAADcAAAADwAAAGRycy9kb3ducmV2LnhtbESPQWsCMRSE7wX/Q3iCt5qthdpujSJK&#10;pQi2aOuht+fmdXdx87Ik0Y3/3giFHoeZ+YaZzKJpxJmcry0reBhmIIgLq2suFXx/vd0/g/ABWWNj&#10;mRRcyMNs2rubYK5tx1s670IpEoR9jgqqENpcSl9UZNAPbUucvF/rDIYkXSm1wy7BTSNHWfYkDdac&#10;FipsaVFRcdydjILtx5gPbnWKx3joNp8/+3K9X86VGvTj/BVEoBj+w3/td63gcfQC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cp1lnGAAAA3AAAAA8AAAAAAAAA&#10;AAAAAAAAoQIAAGRycy9kb3ducmV2LnhtbFBLBQYAAAAABAAEAPkAAACUAwAAAAA=&#10;" strokeweight="0"/>
                <v:line id="Line 328" o:spid="_x0000_s1351" style="position:absolute;visibility:visible;mso-wrap-style:square" from="11823,25126" to="12115,25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7a3M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s6P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7a3MIAAADcAAAADwAAAAAAAAAAAAAA&#10;AAChAgAAZHJzL2Rvd25yZXYueG1sUEsFBgAAAAAEAAQA+QAAAJADAAAAAA==&#10;" strokeweight="0"/>
                <v:line id="Line 329" o:spid="_x0000_s1352" style="position:absolute;visibility:visible;mso-wrap-style:square" from="11823,25304" to="11823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<v:line id="Line 330" o:spid="_x0000_s1353" style="position:absolute;visibility:visible;mso-wrap-style:square" from="11880,25126" to="11880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<v:line id="Line 331" o:spid="_x0000_s1354" style="position:absolute;visibility:visible;mso-wrap-style:square" from="11823,25184" to="12115,2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xEq8QAAADcAAAADwAAAGRycy9kb3ducmV2LnhtbESPQWvCQBSE74L/YXmF3nSjoTaNriJS&#10;0d6sVfD4yL4mi9m3Ibtq+u/dguBxmJlvmNmis7W4UuuNYwWjYQKCuHDacKng8LMeZCB8QNZYOyYF&#10;f+RhMe/3Zphrd+Nvuu5DKSKEfY4KqhCaXEpfVGTRD11DHL1f11oMUbal1C3eItzWcpwkE2nRcFyo&#10;sKFVRcV5f7EKzG6yeft6P34c5ecmjE7ZOTP2oNTrS7ecggjUhWf40d5qBWma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/ESrxAAAANwAAAAPAAAAAAAAAAAA&#10;AAAAAKECAABkcnMvZG93bnJldi54bWxQSwUGAAAAAAQABAD5AAAAkgMAAAAA&#10;" strokeweight="0"/>
                <v:line id="Line 332" o:spid="_x0000_s1355" style="position:absolute;visibility:visible;mso-wrap-style:square" from="11823,25184" to="12115,2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Xc38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AyeYb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Xc38UAAADcAAAADwAAAAAAAAAA&#10;AAAAAAChAgAAZHJzL2Rvd25yZXYueG1sUEsFBgAAAAAEAAQA+QAAAJMDAAAAAA==&#10;" strokeweight="0"/>
                <v:line id="Line 333" o:spid="_x0000_s1356" style="position:absolute;visibility:visible;mso-wrap-style:square" from="11880,25126" to="11880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5RM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l5RMUAAADcAAAADwAAAAAAAAAA&#10;AAAAAAChAgAAZHJzL2Rvd25yZXYueG1sUEsFBgAAAAAEAAQA+QAAAJMDAAAAAA==&#10;" strokeweight="0"/>
                <v:line id="Line 334" o:spid="_x0000_s1357" style="position:absolute;visibility:visible;mso-wrap-style:square" from="11880,25126" to="11880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<v:line id="Line 335" o:spid="_x0000_s1358" style="position:absolute;visibility:visible;mso-wrap-style:square" from="11823,25126" to="12115,25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dCq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0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0KoxAAAANwAAAAPAAAAAAAAAAAA&#10;AAAAAKECAABkcnMvZG93bnJldi54bWxQSwUGAAAAAAQABAD5AAAAkgMAAAAA&#10;" strokeweight="0"/>
                <v:line id="Line 336" o:spid="_x0000_s1359" style="position:absolute;visibility:visible;mso-wrap-style:square" from="11823,25184" to="12115,251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jW2s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q6N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1jW2sIAAADcAAAADwAAAAAAAAAAAAAA&#10;AAChAgAAZHJzL2Rvd25yZXYueG1sUEsFBgAAAAAEAAQA+QAAAJADAAAAAA==&#10;" strokeweight="0"/>
                <v:line id="Line 337" o:spid="_x0000_s1360" style="position:absolute;visibility:visible;mso-wrap-style:square" from="11823,25126" to="11823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RzQcUAAADcAAAADwAAAGRycy9kb3ducmV2LnhtbESPT2vCQBTE74V+h+UVetONSjVJXaVI&#10;RXvzX6DHR/Y1Wcy+DdlV02/vFoQeh5n5DTNf9rYRV+q8caxgNExAEJdOG64UnI7rQQrCB2SNjWNS&#10;8Eselovnpznm2t14T9dDqESEsM9RQR1Cm0vpy5os+qFriaP34zqLIcqukrrDW4TbRo6TZCotGo4L&#10;Nba0qqk8Hy5WgdlNN29fsyIr5OcmjL7Tc2rsSanXl/7jHUSgPvyHH+2tVjCZZPB3Jh4B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RzQcUAAADcAAAADwAAAAAAAAAA&#10;AAAAAAChAgAAZHJzL2Rvd25yZXYueG1sUEsFBgAAAAAEAAQA+QAAAJMDAAAAAA==&#10;" strokeweight="0"/>
                <v:line id="Line 338" o:spid="_x0000_s1361" style="position:absolute;flip:x;visibility:visible;mso-wrap-style:square" from="11823,25126" to="12115,25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yaZMMAAADcAAAADwAAAGRycy9kb3ducmV2LnhtbERPTWsCMRC9F/ofwhR6q9laUVmNIpaW&#10;Iqho68HbuJnuLm4mSxLd+O/NodDj431P59E04krO15YVvPYyEMSF1TWXCn6+P17GIHxA1thYJgU3&#10;8jCfPT5MMde24x1d96EUKYR9jgqqENpcSl9UZND3bEucuF/rDIYEXSm1wy6Fm0b2s2woDdacGips&#10;aVlRcd5fjILdZsQn93mJ53jq1tvjoVwd3hdKPT/FxQREoBj+xX/uL63gbZDmpzPp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MmmTDAAAA3AAAAA8AAAAAAAAAAAAA&#10;AAAAoQIAAGRycy9kb3ducmV2LnhtbFBLBQYAAAAABAAEAPkAAACRAwAAAAA=&#10;" strokeweight="0"/>
                <v:line id="Line 339" o:spid="_x0000_s1362" style="position:absolute;visibility:visible;mso-wrap-style:square" from="11880,25184" to="12172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84AMMAAADcAAAADwAAAGRycy9kb3ducmV2LnhtbESPQYvCMBSE78L+h/AW9qapVWTpGqUI&#10;Cy6erF68PZpnU2xeSpO11V9vBMHjMDPfMMv1YBtxpc7XjhVMJwkI4tLpmisFx8Pv+BuED8gaG8ek&#10;4EYe1quP0RIz7Xre07UIlYgQ9hkqMCG0mZS+NGTRT1xLHL2z6yyGKLtK6g77CLeNTJNkIS3WHBcM&#10;trQxVF6Kf6vgZHbOboZ05hd2nhehT+/5X6rU1+eQ/4AINIR3+NXeagWz+RSeZ+IRkK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POADDAAAA3AAAAA8AAAAAAAAAAAAA&#10;AAAAoQIAAGRycy9kb3ducmV2LnhtbFBLBQYAAAAABAAEAPkAAACRAwAAAAA=&#10;" strokeweight=".0005mm"/>
                <v:line id="Line 340" o:spid="_x0000_s1363" style="position:absolute;flip:x y;visibility:visible;mso-wrap-style:square" from="11880,25184" to="12172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stgs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LzO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LYLDAAAA3AAAAA8AAAAAAAAAAAAA&#10;AAAAoQIAAGRycy9kb3ducmV2LnhtbFBLBQYAAAAABAAEAPkAAACRAwAAAAA=&#10;" strokeweight="0"/>
                <v:line id="Line 341" o:spid="_x0000_s1364" style="position:absolute;flip:x y;visibility:visible;mso-wrap-style:square" from="11880,25126" to="12172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eIGcIAAADcAAAADwAAAGRycy9kb3ducmV2LnhtbESPQWsCMRSE7wX/Q3hCL6VmrcXKahSR&#10;WqS3rvX+2Dw3i8nLkkRd/31TEDwOM98Ms1j1zooLhdh6VjAeFSCIa69bbhT87revMxAxIWu0nknB&#10;jSKsloOnBZbaX/mHLlVqRC7hWKICk1JXShlrQw7jyHfE2Tv64DBlGRqpA15zubPyrSim0mHLecFg&#10;RxtD9ak6OwWTj8N+d7Iv5nsbnfn8slU9DTelnof9eg4iUZ8e4Tu905l7n8D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0eIGcIAAADcAAAADwAAAAAAAAAAAAAA&#10;AAChAgAAZHJzL2Rvd25yZXYueG1sUEsFBgAAAAAEAAQA+QAAAJADAAAAAA==&#10;" strokeweight="0"/>
                <v:line id="Line 342" o:spid="_x0000_s1365" style="position:absolute;flip:x y;visibility:visible;mso-wrap-style:square" from="11880,25184" to="12172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4QbcIAAADcAAAADwAAAGRycy9kb3ducmV2LnhtbESPQWsCMRSE74X+h/AKvZSatRUrq1FE&#10;ahFvXev9sXluFpOXJYm6/vtGEDwOM98MM1v0zoozhdh6VjAcFCCIa69bbhT87dbvExAxIWu0nknB&#10;lSIs5s9PMyy1v/AvnavUiFzCsUQFJqWulDLWhhzGge+Is3fwwWHKMjRSB7zkcmflR1GMpcOW84LB&#10;jlaG6mN1cgo+v/a7zdG+me06OvP9Y6t6HK5Kvb70yymIRH16hO/0RmduNIL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4QbcIAAADcAAAADwAAAAAAAAAAAAAA&#10;AAChAgAAZHJzL2Rvd25yZXYueG1sUEsFBgAAAAAEAAQA+QAAAJADAAAAAA==&#10;" strokeweight="0"/>
                <v:line id="Line 343" o:spid="_x0000_s1366" style="position:absolute;flip:x y;visibility:visible;mso-wrap-style:square" from="11880,25184" to="12172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K19sMAAADcAAAADwAAAGRycy9kb3ducmV2LnhtbESPQWsCMRSE74X+h/AKXopm1WrL1ihS&#10;tIg31/b+2LxuFpOXJUl1/feNIPQ4zHwzzGLVOyvOFGLrWcF4VIAgrr1uuVHwddwO30DEhKzReiYF&#10;V4qwWj4+LLDU/sIHOlepEbmEY4kKTEpdKWWsDTmMI98RZ+/HB4cpy9BIHfCSy52Vk6KYS4ct5wWD&#10;HX0Yqk/Vr1Mwff0+7k722ey30ZnNp63qebgqNXjq1+8gEvXpP3yndzpzLzO4nclH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PitfbDAAAA3AAAAA8AAAAAAAAAAAAA&#10;AAAAoQIAAGRycy9kb3ducmV2LnhtbFBLBQYAAAAABAAEAPkAAACRAwAAAAA=&#10;" strokeweight="0"/>
                <v:line id="Line 344" o:spid="_x0000_s1367" style="position:absolute;flip:x y;visibility:visible;mso-wrap-style:square" from="11823,25184" to="12172,255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ArgcMAAADcAAAADwAAAGRycy9kb3ducmV2LnhtbESPQWsCMRSE74X+h/CEXopm28pWVqOU&#10;Uot4c633x+a5WUxeliTV9d83BcHjMPPNMIvV4Kw4U4idZwUvkwIEceN1x62Cn/16PAMRE7JG65kU&#10;XCnCavn4sMBK+wvv6FynVuQSjhUqMCn1lZSxMeQwTnxPnL2jDw5TlqGVOuAllzsrX4uilA47zgsG&#10;e/o01JzqX6fg7f2w35zss9muozNf37ZuynBV6mk0fMxBJBrSPXyjNzpz0xL+z+Qj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MwK4HDAAAA3AAAAA8AAAAAAAAAAAAA&#10;AAAAoQIAAGRycy9kb3ducmV2LnhtbFBLBQYAAAAABAAEAPkAAACRAwAAAAA=&#10;" strokeweight="0"/>
                <v:line id="Line 345" o:spid="_x0000_s1368" style="position:absolute;flip:x y;visibility:visible;mso-wrap-style:square" from="11938,25184" to="12230,25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OGsMAAADcAAAADwAAAGRycy9kb3ducmV2LnhtbESPQWsCMRSE74X+h/CEXopmW8sqq1FK&#10;qSK9da33x+a5WUxeliTV9d8bodDjMPPNMMv14Kw4U4idZwUvkwIEceN1x62Cn/1mPAcRE7JG65kU&#10;XCnCevX4sMRK+wt/07lOrcglHCtUYFLqKyljY8hhnPieOHtHHxymLEMrdcBLLndWvhZFKR12nBcM&#10;9vRhqDnVv07BdHbY70722XxtojOfW1s3Zbgq9TQa3hcgEg3pP/xH73Tm3mZwP5OPgF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8jhrDAAAA3AAAAA8AAAAAAAAAAAAA&#10;AAAAoQIAAGRycy9kb3ducmV2LnhtbFBLBQYAAAAABAAEAPkAAACRAwAAAAA=&#10;" strokeweight="0"/>
                <v:line id="Line 346" o:spid="_x0000_s1369" style="position:absolute;visibility:visible;mso-wrap-style:square" from="11823,25126" to="11823,25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16lp8IAAADcAAAADwAAAGRycy9kb3ducmV2LnhtbERPy2rCQBTdF/oPwxW6qxNbTWN0FJGK&#10;urM+wOUlc00GM3dCZqrx751FocvDeU/nna3FjVpvHCsY9BMQxIXThksFx8PqPQPhA7LG2jEpeJCH&#10;+ez1ZYq5dnf+ods+lCKGsM9RQRVCk0vpi4os+r5riCN3ca3FEGFbSt3iPYbbWn4kSSotGo4NFTa0&#10;rKi47n+tArNL16Pt12l8kt/rMDhn18zYo1JvvW4xARGoC//iP/dGK/gcxrXxTDwC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16lp8IAAADcAAAADwAAAAAAAAAAAAAA&#10;AAChAgAAZHJzL2Rvd25yZXYueG1sUEsFBgAAAAAEAAQA+QAAAJADAAAAAA==&#10;" strokeweight="0"/>
                <v:line id="Line 347" o:spid="_x0000_s1370" style="position:absolute;visibility:visible;mso-wrap-style:square" from="11823,25126" to="12115,251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IAPMUAAADcAAAADwAAAGRycy9kb3ducmV2LnhtbESPQWsCMRSE74L/ITzBm2bV1q5bo5Ri&#10;0d7UKvT42Dx3g5uXZRN1/fdGKPQ4zMw3zHzZ2kpcqfHGsYLRMAFBnDttuFBw+PkapCB8QNZYOSYF&#10;d/KwXHQ7c8y0u/GOrvtQiAhhn6GCMoQ6k9LnJVn0Q1cTR+/kGoshyqaQusFbhNtKjpNkKi0ajgsl&#10;1vRZUn7eX6wCs52uX7/fjrOjXK3D6Dc9p8YelOr32o93EIHa8B/+a2+0gsnLDJ5n4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BIAPMUAAADcAAAADwAAAAAAAAAA&#10;AAAAAAChAgAAZHJzL2Rvd25yZXYueG1sUEsFBgAAAAAEAAQA+QAAAJMDAAAAAA==&#10;" strokeweight="0"/>
                <v:shape id="Freeform 348" o:spid="_x0000_s1371" style="position:absolute;left:23939;top:17100;width:2280;height:9608;visibility:visible;mso-wrap-style:square;v-text-anchor:top" coordsize="359,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gTWb8A&#10;AADcAAAADwAAAGRycy9kb3ducmV2LnhtbERPy4rCMBTdC/5DuII7TVVGSjVKFdSuBl8fcGmubbG5&#10;KU2sdb5+shiY5eG819ve1KKj1lWWFcymEQji3OqKCwX322ESg3AeWWNtmRR8yMF2MxysMdH2zRfq&#10;rr4QIYRdggpK75tESpeXZNBNbUMcuIdtDfoA20LqFt8h3NRyHkVLabDi0FBiQ/uS8uf1ZRTsCtn9&#10;nOL4+D1nNC7LUludU6XGoz5dgfDU+3/xnzvTChZfYX44E46A3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+BNZvwAAANwAAAAPAAAAAAAAAAAAAAAAAJgCAABkcnMvZG93bnJl&#10;di54bWxQSwUGAAAAAAQABAD1AAAAhAMAAAAA&#10;" path="m,1513l322,1338,359,e" filled="f" strokecolor="#903" strokeweight=".00025mm">
                  <v:stroke dashstyle="1 1"/>
                  <v:path arrowok="t" o:connecttype="custom" o:connectlocs="0,960755;204470,849630;227965,0" o:connectangles="0,0,0"/>
                </v:shape>
                <v:line id="Line 349" o:spid="_x0000_s1372" style="position:absolute;flip:x;visibility:visible;mso-wrap-style:square" from="25984,17100" to="26219,1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Fh/8UAAADcAAAADwAAAGRycy9kb3ducmV2LnhtbESP3WoCMRSE7wt9h3AK3ohmtVVkNUor&#10;+NPLqg9w3Bw3azcn2yTq1qdvCoVeDjPzDTNbtLYWV/Khcqxg0M9AEBdOV1wqOOxXvQmIEJE11o5J&#10;wTcFWMwfH2aYa3fjD7ruYikShEOOCkyMTS5lKAxZDH3XECfv5LzFmKQvpfZ4S3Bby2GWjaXFitOC&#10;wYaWhorP3cUq2NPbdtU9vl/8uru5H89f5iWgUarz1L5OQURq43/4r73VCp5HA/g9k46An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SFh/8UAAADcAAAADwAAAAAAAAAA&#10;AAAAAAChAgAAZHJzL2Rvd25yZXYueG1sUEsFBgAAAAAEAAQA+QAAAJMDAAAAAA==&#10;" strokecolor="#903" strokeweight=".00025mm"/>
                <v:line id="Line 350" o:spid="_x0000_s1373" style="position:absolute;visibility:visible;mso-wrap-style:square" from="26219,17100" to="26454,1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MhT8YAAADcAAAADwAAAGRycy9kb3ducmV2LnhtbESPT2vCQBTE70K/w/IKvTWbRiuSupEi&#10;FC0WwdiLt0f2NX+afRuyWxO/vSsUPA4z8xtmuRpNK87Uu9qygpcoBkFcWF1zqeD7+PG8AOE8ssbW&#10;Mim4kINV9jBZYqrtwAc6574UAcIuRQWV910qpSsqMugi2xEH78f2Bn2QfSl1j0OAm1YmcTyXBmsO&#10;CxV2tK6o+M3/jIKW91u9Hmb56Wu2S3yz2Zyaz6lST4/j+xsIT6O/h//bW61g+prA7Uw4AjK7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1jIU/GAAAA3AAAAA8AAAAAAAAA&#10;AAAAAAAAoQIAAGRycy9kb3ducmV2LnhtbFBLBQYAAAAABAAEAPkAAACUAwAAAAA=&#10;" strokecolor="#903" strokeweight=".00025mm"/>
                <v:line id="Line 351" o:spid="_x0000_s1374" style="position:absolute;visibility:visible;mso-wrap-style:square" from="9366,2578" to="9366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OhC8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ik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COhC8UAAADcAAAADwAAAAAAAAAA&#10;AAAAAAChAgAAZHJzL2Rvd25yZXYueG1sUEsFBgAAAAAEAAQA+QAAAJMDAAAAAA==&#10;" strokeweight="0"/>
                <v:line id="Line 352" o:spid="_x0000_s1375" style="position:absolute;visibility:visible;mso-wrap-style:square" from="9366,2578" to="9601,2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o5f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O3u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8o5f8UAAADcAAAADwAAAAAAAAAA&#10;AAAAAAChAgAAZHJzL2Rvd25yZXYueG1sUEsFBgAAAAAEAAQA+QAAAJMDAAAAAA==&#10;" strokeweight="0"/>
                <v:line id="Line 353" o:spid="_x0000_s1376" style="position:absolute;flip:x;visibility:visible;mso-wrap-style:square" from="9423,2635" to="9601,2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KvIcYAAADcAAAADwAAAGRycy9kb3ducmV2LnhtbESPQWsCMRSE7wX/Q3hCbzVbi23ZGkUs&#10;FRFUtPXQ23Pzuru4eVmS6MZ/bwqFHoeZ+YYZT6NpxIWcry0reBxkIIgLq2suFXx9fjy8gvABWWNj&#10;mRRcycN00rsbY65txzu67EMpEoR9jgqqENpcSl9UZNAPbEucvB/rDIYkXSm1wy7BTSOHWfYsDdac&#10;FipsaV5RcdqfjYLd5oWPbnGOp3js1tvvQ7k6vM+Uuu/H2RuIQDH8h//aS63gaTSC3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5iryHGAAAA3AAAAA8AAAAAAAAA&#10;AAAAAAAAoQIAAGRycy9kb3ducmV2LnhtbFBLBQYAAAAABAAEAPkAAACUAwAAAAA=&#10;" strokeweight="0"/>
                <v:line id="Line 354" o:spid="_x0000_s1377" style="position:absolute;flip:y;visibility:visible;mso-wrap-style:square" from="9423,2635" to="9423,28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AxVsYAAADcAAAADwAAAGRycy9kb3ducmV2LnhtbESPQWsCMRSE74L/ITyht5qtpbZsjSKW&#10;ihSqaOuht+fmdXdx87Ik0Y3/3hQKHoeZ+YaZzKJpxJmcry0reBhmIIgLq2suFXx/vd+/gPABWWNj&#10;mRRcyMNs2u9NMNe24y2dd6EUCcI+RwVVCG0upS8qMuiHtiVO3q91BkOSrpTaYZfgppGjLBtLgzWn&#10;hQpbWlRUHHcno2C7fuaDW57iMR66z83PvvzYv82VuhvE+SuIQDHcwv/tlVbw+DSGv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wMVbGAAAA3AAAAA8AAAAAAAAA&#10;AAAAAAAAoQIAAGRycy9kb3ducmV2LnhtbFBLBQYAAAAABAAEAPkAAACUAwAAAAA=&#10;" strokeweight="0"/>
                <v:line id="Line 355" o:spid="_x0000_s1378" style="position:absolute;visibility:visible;mso-wrap-style:square" from="9366,2578" to="9658,2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inC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AyS+F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xinCMUAAADcAAAADwAAAAAAAAAA&#10;AAAAAAChAgAAZHJzL2Rvd25yZXYueG1sUEsFBgAAAAAEAAQA+QAAAJMDAAAAAA==&#10;" strokeweight="0"/>
                <v:line id="Line 356" o:spid="_x0000_s1379" style="position:absolute;visibility:visible;mso-wrap-style:square" from="9366,2755" to="9366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cze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rBbz+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hzN6wQAAANwAAAAPAAAAAAAAAAAAAAAA&#10;AKECAABkcnMvZG93bnJldi54bWxQSwUGAAAAAAQABAD5AAAAjwMAAAAA&#10;" strokeweight="0"/>
                <v:line id="Line 357" o:spid="_x0000_s1380" style="position:absolute;visibility:visible;mso-wrap-style:square" from="9423,2578" to="9423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uW4cUAAADcAAAADwAAAGRycy9kb3ducmV2LnhtbESPT4vCMBTE74LfITxhb2uqotZqFBEX&#10;3duuf8Djo3m2wealNFntfnuzsOBxmJnfMItVaytxp8YbxwoG/QQEce604ULB6fjxnoLwAVlj5ZgU&#10;/JKH1bLbWWCm3YO/6X4IhYgQ9hkqKEOoMyl9XpJF33c1cfSurrEYomwKqRt8RLit5DBJJtKi4bhQ&#10;Yk2bkvLb4ccqMF+T3fhzep6d5XYXBpf0lhp7Uuqt167nIAK14RX+b++1gtF4Bn9n4hGQy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uW4cUAAADcAAAADwAAAAAAAAAA&#10;AAAAAAChAgAAZHJzL2Rvd25yZXYueG1sUEsFBgAAAAAEAAQA+QAAAJMDAAAAAA==&#10;" strokeweight="0"/>
                <v:line id="Line 358" o:spid="_x0000_s1381" style="position:absolute;visibility:visible;mso-wrap-style:square" from="9366,2635" to="9658,2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31wcEAAADcAAAADwAAAGRycy9kb3ducmV2LnhtbERPz2vCMBS+C/4P4QneZqpjteuMIrKh&#10;u6lT2PHRPNtg81KaqPW/NwfB48f3e7bobC2u1HrjWMF4lIAgLpw2XCo4/P28ZSB8QNZYOyYFd/Kw&#10;mPd7M8y1u/GOrvtQihjCPkcFVQhNLqUvKrLoR64hjtzJtRZDhG0pdYu3GG5rOUmSVFo0HBsqbGhV&#10;UXHeX6wCs03XH7/T4+dRfq/D+D87Z8YelBoOuuUXiEBdeImf7o1W8J7G+fFMPAJy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nfXBwQAAANwAAAAPAAAAAAAAAAAAAAAA&#10;AKECAABkcnMvZG93bnJldi54bWxQSwUGAAAAAAQABAD5AAAAjwMAAAAA&#10;" strokeweight="0"/>
                <v:line id="Line 359" o:spid="_x0000_s1382" style="position:absolute;visibility:visible;mso-wrap-style:square" from="9366,2635" to="9658,2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FQWsUAAADcAAAADwAAAGRycy9kb3ducmV2LnhtbESPT2vCQBTE7wW/w/IEb3UTpTFGVxGx&#10;2N5a/4DHR/aZLGbfhuxW02/fLRR6HGbmN8xy3dtG3KnzxrGCdJyAIC6dNlwpOB1fn3MQPiBrbByT&#10;gm/ysF4NnpZYaPfgT7ofQiUihH2BCuoQ2kJKX9Zk0Y9dSxy9q+sshii7SuoOHxFuGzlJkkxaNBwX&#10;amxpW1N5O3xZBeYj27+8z87zs9ztQ3rJb7mxJ6VGw36zABGoD//hv/abVjDNU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FQWsUAAADcAAAADwAAAAAAAAAA&#10;AAAAAAChAgAAZHJzL2Rvd25yZXYueG1sUEsFBgAAAAAEAAQA+QAAAJMDAAAAAA==&#10;" strokeweight="0"/>
                <v:line id="Line 360" o:spid="_x0000_s1383" style="position:absolute;visibility:visible;mso-wrap-style:square" from="9423,2578" to="9423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POLc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4D0dwd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A84txAAAANwAAAAPAAAAAAAAAAAA&#10;AAAAAKECAABkcnMvZG93bnJldi54bWxQSwUGAAAAAAQABAD5AAAAkgMAAAAA&#10;" strokeweight="0"/>
                <v:line id="Line 361" o:spid="_x0000_s1384" style="position:absolute;visibility:visible;mso-wrap-style:square" from="9423,2578" to="9423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rts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Tgdw+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T2u2xAAAANwAAAAPAAAAAAAAAAAA&#10;AAAAAKECAABkcnMvZG93bnJldi54bWxQSwUGAAAAAAQABAD5AAAAkgMAAAAA&#10;" strokeweight="0"/>
                <v:line id="Line 362" o:spid="_x0000_s1385" style="position:absolute;visibility:visible;mso-wrap-style:square" from="9366,2578" to="9658,2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bzw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CcvsD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bzwsUAAADcAAAADwAAAAAAAAAA&#10;AAAAAAChAgAAZHJzL2Rvd25yZXYueG1sUEsFBgAAAAAEAAQA+QAAAJMDAAAAAA==&#10;" strokeweight="0"/>
                <v:line id="Line 363" o:spid="_x0000_s1386" style="position:absolute;visibility:visible;mso-wrap-style:square" from="9366,2635" to="9658,2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pWWc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JxO4P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6lZZxAAAANwAAAAPAAAAAAAAAAAA&#10;AAAAAKECAABkcnMvZG93bnJldi54bWxQSwUGAAAAAAQABAD5AAAAkgMAAAAA&#10;" strokeweight="0"/>
                <v:line id="Line 364" o:spid="_x0000_s1387" style="position:absolute;visibility:visible;mso-wrap-style:square" from="9366,2578" to="9366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jILsUAAADcAAAADwAAAGRycy9kb3ducmV2LnhtbESPT2vCQBTE7wW/w/IEb7pRaYzRVaS0&#10;aG+tf8DjI/tMFrNvQ3ar6bd3C0KPw8z8hlmuO1uLG7XeOFYwHiUgiAunDZcKjoePYQbCB2SNtWNS&#10;8Ese1qveyxJz7e78Tbd9KEWEsM9RQRVCk0vpi4os+pFriKN3ca3FEGVbSt3iPcJtLSdJkkqLhuNC&#10;hQ29VVRc9z9WgflKt6+fs9P8JN+3YXzOrpmxR6UG/W6zABGoC//hZ3unFUzTFP7OxCM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jjILsUAAADcAAAADwAAAAAAAAAA&#10;AAAAAAChAgAAZHJzL2Rvd25yZXYueG1sUEsFBgAAAAAEAAQA+QAAAJMDAAAAAA==&#10;" strokeweight="0"/>
                <v:line id="Line 365" o:spid="_x0000_s1388" style="position:absolute;flip:x;visibility:visible;mso-wrap-style:square" from="9366,2578" to="9658,2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BecMYAAADcAAAADwAAAGRycy9kb3ducmV2LnhtbESPQWsCMRSE74L/ITyhN83agsrWKGJp&#10;EaEtaj309ty87i5uXpYkuum/N0Khx2FmvmHmy2gacSXna8sKxqMMBHFhdc2lgq/D63AGwgdkjY1l&#10;UvBLHpaLfm+OubYd7+i6D6VIEPY5KqhCaHMpfVGRQT+yLXHyfqwzGJJ0pdQOuwQ3jXzMsok0WHNa&#10;qLCldUXFeX8xCnYfUz65t0s8x1P3/vl9LLfHl5VSD4O4egYRKIb/8F97oxU8TaZwP5OOgF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QXnDGAAAA3AAAAA8AAAAAAAAA&#10;AAAAAAAAoQIAAGRycy9kb3ducmV2LnhtbFBLBQYAAAAABAAEAPkAAACUAwAAAAA=&#10;" strokeweight="0"/>
                <v:line id="Line 366" o:spid="_x0000_s1389" style="position:absolute;visibility:visible;mso-wrap-style:square" from="9423,2635" to="9715,2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DN/cAAAADcAAAADwAAAGRycy9kb3ducmV2LnhtbERPTYvCMBC9C/sfwizsTVOrlKUapQgL&#10;Lp6sXvY2NGNTbCalydrqrzcHwePjfa+3o23FjXrfOFYwnyUgiCunG64VnE8/028QPiBrbB2Tgjt5&#10;2G4+JmvMtRv4SLcy1CKGsM9RgQmhy6X0lSGLfuY64shdXG8xRNjXUvc4xHDbyjRJMmmx4dhgsKOd&#10;oepa/lsFf+bg7G5MFz6zy6IMQ/ooflOlvj7HYgUi0Bje4pd7rxUssrg2no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BAzf3AAAAA3AAAAA8AAAAAAAAAAAAAAAAA&#10;oQIAAGRycy9kb3ducmV2LnhtbFBLBQYAAAAABAAEAPkAAACOAwAAAAA=&#10;" strokeweight=".0005mm"/>
                <v:line id="Line 367" o:spid="_x0000_s1390" style="position:absolute;flip:x y;visibility:visible;mso-wrap-style:square" from="9423,2635" to="9715,2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rjk8MAAADcAAAADwAAAGRycy9kb3ducmV2LnhtbESPQWsCMRSE74X+h/AKXopma2Grq1FK&#10;0SK9udb7Y/PcLCYvS5Lq+u9NodDjMPPNMMv14Ky4UIidZwUvkwIEceN1x62C78N2PAMRE7JG65kU&#10;3CjCevX4sMRK+yvv6VKnVuQSjhUqMCn1lZSxMeQwTnxPnL2TDw5TlqGVOuA1lzsrp0VRSocd5wWD&#10;PX0Yas71j1Pw+nY87M722XxtozObT1s3ZbgpNXoa3hcgEg3pP/xH73Tmyjn8nslHQK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a45PDAAAA3AAAAA8AAAAAAAAAAAAA&#10;AAAAoQIAAGRycy9kb3ducmV2LnhtbFBLBQYAAAAABAAEAPkAAACRAwAAAAA=&#10;" strokeweight="0"/>
                <v:line id="Line 368" o:spid="_x0000_s1391" style="position:absolute;flip:x y;visibility:visible;mso-wrap-style:square" from="9423,2578" to="9715,2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nc08AAAADcAAAADwAAAGRycy9kb3ducmV2LnhtbERPXWvCMBR9H/gfwh3sZWi6CW7URpEx&#10;h/hm3d4vzV1TmtyUJNP67xdB8PFwvqv16Kw4UYidZwUvswIEceN1x62C7+N2+g4iJmSN1jMpuFCE&#10;9WryUGGp/ZkPdKpTK3IIxxIVmJSGUsrYGHIYZ34gztyvDw5ThqGVOuA5hzsrX4tiIR12nBsMDvRh&#10;qOnrP6dg/vZz3PX22ey30ZnPL1s3i3BR6ulx3CxBJBrTXXxz7/TVl+fnM/kIyN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353NPAAAAA3AAAAA8AAAAAAAAAAAAAAAAA&#10;oQIAAGRycy9kb3ducmV2LnhtbFBLBQYAAAAABAAEAPkAAACOAwAAAAA=&#10;" strokeweight="0"/>
                <v:line id="Line 369" o:spid="_x0000_s1392" style="position:absolute;flip:x y;visibility:visible;mso-wrap-style:square" from="9423,2635" to="9715,2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V5SMEAAADcAAAADwAAAGRycy9kb3ducmV2LnhtbESPQWsCMRSE74L/IbyCF6lZFaxsjSJF&#10;RXrrWu+PzetmMXlZklTXf2+EQo/DzDfDrDa9s+JKIbaeFUwnBQji2uuWGwXfp/3rEkRMyBqtZ1Jw&#10;pwib9XCwwlL7G3/RtUqNyCUcS1RgUupKKWNtyGGc+I44ez8+OExZhkbqgLdc7qycFcVCOmw5Lxjs&#10;6MNQfal+nYL52/l0vNix+dxHZ3YHW9WLcFdq9NJv30Ek6tN/+I8+6ic3heeZfATk+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tXlIwQAAANwAAAAPAAAAAAAAAAAAAAAA&#10;AKECAABkcnMvZG93bnJldi54bWxQSwUGAAAAAAQABAD5AAAAjwMAAAAA&#10;" strokeweight="0"/>
                <v:line id="Line 370" o:spid="_x0000_s1393" style="position:absolute;flip:x y;visibility:visible;mso-wrap-style:square" from="9423,2635" to="9715,2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fnP8EAAADcAAAADwAAAGRycy9kb3ducmV2LnhtbESPQWsCMRSE74L/IbyCF6nZKljZGkVK&#10;FenNtd4fm9fNYvKyJKmu/94IBY/DzDfDLNe9s+JCIbaeFbxNChDEtdctNwp+jtvXBYiYkDVaz6Tg&#10;RhHWq+FgiaX2Vz7QpUqNyCUcS1RgUupKKWNtyGGc+I44e78+OExZhkbqgNdc7qycFsVcOmw5Lxjs&#10;6NNQfa7+nILZ++m4P9ux+d5GZ752tqrn4abU6KXffIBI1Kdn+J/e6wc3hceZfATk6g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Z+c/wQAAANwAAAAPAAAAAAAAAAAAAAAA&#10;AKECAABkcnMvZG93bnJldi54bWxQSwUGAAAAAAQABAD5AAAAjwMAAAAA&#10;" strokeweight="0"/>
                <v:line id="Line 371" o:spid="_x0000_s1394" style="position:absolute;flip:x y;visibility:visible;mso-wrap-style:square" from="9366,2635" to="9715,29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tCpMEAAADcAAAADwAAAGRycy9kb3ducmV2LnhtbESPQWsCMRSE74L/IbxCL1KzVrCyNYpI&#10;LeLNtd4fm9fNYvKyJKmu/74RBI/DzDfDLFa9s+JCIbaeFUzGBQji2uuWGwU/x+3bHERMyBqtZ1Jw&#10;owir5XCwwFL7Kx/oUqVG5BKOJSowKXWllLE25DCOfUecvV8fHKYsQyN1wGsud1a+F8VMOmw5Lxjs&#10;aGOoPld/TsH043Tcne3I7LfRma9vW9WzcFPq9aVff4JI1Kdn+EHv9J2bwv1MPgJ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K0KkwQAAANwAAAAPAAAAAAAAAAAAAAAA&#10;AKECAABkcnMvZG93bnJldi54bWxQSwUGAAAAAAQABAD5AAAAjwMAAAAA&#10;" strokeweight="0"/>
                <v:line id="Line 372" o:spid="_x0000_s1395" style="position:absolute;flip:x y;visibility:visible;mso-wrap-style:square" from="9480,2635" to="9772,2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a0MIAAADcAAAADwAAAGRycy9kb3ducmV2LnhtbESPQWsCMRSE7wX/Q3hCL6VmbcXKahSR&#10;WsRb13p/bJ6bxeRlSaKu/74RCj0OM98Ms1j1zoorhdh6VjAeFSCIa69bbhT8HLavMxAxIWu0nknB&#10;nSKsloOnBZba3/ibrlVqRC7hWKICk1JXShlrQw7jyHfE2Tv54DBlGRqpA95yubPyrSim0mHLecFg&#10;RxtD9bm6OAXvH8fD7mxfzH4bnfn8slU9DXelnof9eg4iUZ/+w3/0Tj+4CTzO5CMgl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sLa0MIAAADcAAAADwAAAAAAAAAAAAAA&#10;AAChAgAAZHJzL2Rvd25yZXYueG1sUEsFBgAAAAAEAAQA+QAAAJADAAAAAA==&#10;" strokeweight="0"/>
                <v:line id="Line 373" o:spid="_x0000_s1396" style="position:absolute;visibility:visible;mso-wrap-style:square" from="9366,2578" to="9366,2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PAhMUAAADcAAAADwAAAGRycy9kb3ducmV2LnhtbESPQWvCQBSE74X+h+UVvOnGFk2aukop&#10;FetNbQI9PrKvyWL2bciuGv99VxB6HGbmG2axGmwrztR741jBdJKAIK6cNlwrKL7X4wyED8gaW8ek&#10;4EoeVsvHhwXm2l14T+dDqEWEsM9RQRNCl0vpq4Ys+onriKP363qLIcq+lrrHS4TbVj4nyVxaNBwX&#10;Guzoo6HqeDhZBWY338y2aflays9NmP5kx8zYQqnR0/D+BiLQEP7D9/aXVvCSzuB2Jh4Buf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zPAhMUAAADcAAAADwAAAAAAAAAA&#10;AAAAAAChAgAAZHJzL2Rvd25yZXYueG1sUEsFBgAAAAAEAAQA+QAAAJMDAAAAAA==&#10;" strokeweight="0"/>
                <v:line id="Line 374" o:spid="_x0000_s1397" style="position:absolute;visibility:visible;mso-wrap-style:square" from="9366,2578" to="9658,2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Fe88QAAADcAAAADwAAAGRycy9kb3ducmV2LnhtbESPT2vCQBTE7wW/w/KE3nRjizGNrlJK&#10;RXvzL/T4yD6TxezbkF01fnu3IPQ4zMxvmNmis7W4UuuNYwWjYQKCuHDacKngsF8OMhA+IGusHZOC&#10;O3lYzHsvM8y1u/GWrrtQighhn6OCKoQml9IXFVn0Q9cQR+/kWoshyraUusVbhNtaviVJKi0ajgsV&#10;NvRVUXHeXawCs0lX45/J8eMov1dh9JudM2MPSr32u88piEBd+A8/22ut4H2Swt+ZeAT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4V7zxAAAANwAAAAPAAAAAAAAAAAA&#10;AAAAAKECAABkcnMvZG93bnJldi54bWxQSwUGAAAAAAQABAD5AAAAkgMAAAAA&#10;" strokeweight="0"/>
                <v:rect id="Rectangle 375" o:spid="_x0000_s1398" style="position:absolute;left:23939;top:26943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6BsIA&#10;AADcAAAADwAAAGRycy9kb3ducmV2LnhtbESPzYoCMRCE74LvEFrwphkVVpk1igiCLl4c9wGaSc8P&#10;Jp0hyTqzb28WhD0WVfUVtd0P1ogn+dA6VrCYZyCIS6dbrhV830+zDYgQkTUax6TglwLsd+PRFnPt&#10;er7Rs4i1SBAOOSpoYuxyKUPZkMUwdx1x8irnLcYkfS21xz7BrZHLLPuQFltOCw12dGyofBQ/VoG8&#10;F6d+Uxifua9ldTWX860ip9R0Mhw+QUQa4n/43T5rBav1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DoG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376" o:spid="_x0000_s1399" style="position:absolute;left:45999;top:11715;width:11004;height:3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UFDMEA&#10;AADcAAAADwAAAGRycy9kb3ducmV2LnhtbERPy2oCMRTdC/5DuIXuNFMVW0ajiFAQuqiPLrq8Tq4z&#10;wclNnKQa/75ZCC4P5z1fJtuKK3XBOFbwNixAEFdOG64V/Bw+Bx8gQkTW2DomBXcKsFz0e3Mstbvx&#10;jq77WIscwqFEBU2MvpQyVA1ZDEPniTN3cp3FmGFXS93hLYfbVo6KYiotGs4NDXpaN1Sd939Wgffb&#10;ySSlbxNG6XQxX3zc3X+PSr2+pNUMRKQUn+KHe6MVjN/z2nwmHwG5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1BQzBAAAA3AAAAA8AAAAAAAAAAAAAAAAAmAIAAGRycy9kb3du&#10;cmV2LnhtbFBLBQYAAAAABAAEAPUAAACGAwAAAAA=&#10;" fillcolor="#ffc" strokecolor="#903" strokeweight="0"/>
                <v:rect id="Rectangle 377" o:spid="_x0000_s1400" style="position:absolute;left:48050;top:12185;width:674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ML78IA&#10;AADcAAAADwAAAGRycy9kb3ducmV2LnhtbESP3WoCMRSE7wu+QziCdzWrQtXVKFIQbPHG1Qc4bM7+&#10;YHKyJKm7ffumIHg5zMw3zHY/WCMe5EPrWMFsmoEgLp1uuVZwux7fVyBCRNZoHJOCXwqw343etphr&#10;1/OFHkWsRYJwyFFBE2OXSxnKhiyGqeuIk1c5bzEm6WupPfYJbo2cZ9mHtNhyWmiwo8+GynvxYxXI&#10;a3HsV4XxmfueV2fzdbpU5JSajIfDBkSkIb7Cz/ZJK1gs1/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4wvv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Validar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78" o:spid="_x0000_s1401" style="position:absolute;left:47815;top:13119;width:7703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zSVb4A&#10;AADcAAAADwAAAGRycy9kb3ducmV2LnhtbERPy4rCMBTdD/gP4QruxlSFoVSjiCA44sbqB1ya2wcm&#10;NyWJtvP3ZiHM8nDem91ojXiRD51jBYt5BoK4crrjRsH9dvzOQYSIrNE4JgV/FGC3nXxtsNBu4Cu9&#10;ytiIFMKhQAVtjH0hZahashjmridOXO28xZigb6T2OKRwa+Qyy36kxY5TQ4s9HVqqHuXTKpC38jjk&#10;pfGZOy/ri/k9XWtySs2m434NItIY/8Uf90krWOVpfjqTjoDcv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gM0lW+AAAA3AAAAA8AAAAAAAAAAAAAAAAAmAIAAGRycy9kb3ducmV2&#10;LnhtbFBLBQYAAAAABAAEAPUAAACDAwAAAAA=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Negócios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shape id="Freeform 379" o:spid="_x0000_s1402" style="position:absolute;left:40208;top:8667;width:12116;height:3105;visibility:visible;mso-wrap-style:square;v-text-anchor:top" coordsize="1908,4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Y9wcQA&#10;AADcAAAADwAAAGRycy9kb3ducmV2LnhtbESPT4vCMBTE7wt+h/AEb2vaFUqtRhFF2IOH9R94fDTP&#10;tti8lCba+u3NguBxmJnfMPNlb2rxoNZVlhXE4wgEcW51xYWC03H7nYJwHlljbZkUPMnBcjH4mmOm&#10;bcd7ehx8IQKEXYYKSu+bTEqXl2TQjW1DHLyrbQ36INtC6ha7ADe1/ImiRBqsOCyU2NC6pPx2uBsF&#10;l3R63m66/fp5jXd/x3uC9W2aKDUa9qsZCE+9/4Tf7V+tYJLG8H8mHA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GPcHEAAAA3AAAAA8AAAAAAAAAAAAAAAAAmAIAAGRycy9k&#10;b3ducmV2LnhtbFBLBQYAAAAABAAEAPUAAACJAwAAAAA=&#10;" path="m,139l,,1908,r,489e" filled="f" strokecolor="#903" strokeweight=".00025mm">
                  <v:stroke dashstyle="1 1"/>
                  <v:path arrowok="t" o:connecttype="custom" o:connectlocs="0,88265;0,0;1211580,0;1211580,310515" o:connectangles="0,0,0,0"/>
                </v:shape>
                <v:line id="Line 380" o:spid="_x0000_s1403" style="position:absolute;flip:x y;visibility:visible;mso-wrap-style:square" from="52089,11303" to="52324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DYHMQAAADcAAAADwAAAGRycy9kb3ducmV2LnhtbESPUUvDQBCE3wX/w7GCb/ZiFS1pr6UI&#10;QoWCbRR8XXLbXGpuL9ytSfz3niD4OMzMN8xqM/lODRRTG9jA7awARVwH23Jj4P3t+WYBKgmyxS4w&#10;GfimBJv15cUKSxtGPtJQSaMyhFOJBpxIX2qdakce0yz0xNk7hehRsoyNthHHDPednhfFg/bYcl5w&#10;2NOTo/qz+vIGxsP50e0O8iHb1+plfx9P+xgGY66vpu0SlNAk/+G/9s4auFvM4fdMPgJ6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kNgcxAAAANwAAAAPAAAAAAAAAAAA&#10;AAAAAKECAABkcnMvZG93bnJldi54bWxQSwUGAAAAAAQABAD5AAAAkgMAAAAA&#10;" strokecolor="#903" strokeweight=".00025mm"/>
                <v:line id="Line 381" o:spid="_x0000_s1404" style="position:absolute;flip:y;visibility:visible;mso-wrap-style:square" from="52324,11303" to="52558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92VMQAAADcAAAADwAAAGRycy9kb3ducmV2LnhtbESP0WoCMRRE3wv+Q7hCX0SzrUVkNYot&#10;2NrHqh9w3Vw3q5ubbRJ19euNUOjjMDNnmOm8tbU4kw+VYwUvgwwEceF0xaWC7WbZH4MIEVlj7ZgU&#10;XCnAfNZ5mmKu3YV/6LyOpUgQDjkqMDE2uZShMGQxDFxDnLy98xZjkr6U2uMlwW0tX7NsJC1WnBYM&#10;NvRhqDiuT1bBht5Xy97u++Q/e1+33eHXvAU0Sj1328UERKQ2/of/2iutYDgewuNMOgJyd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33ZUxAAAANwAAAAPAAAAAAAAAAAA&#10;AAAAAKECAABkcnMvZG93bnJldi54bWxQSwUGAAAAAAQABAD5AAAAkgMAAAAA&#10;" strokecolor="#903" strokeweight=".00025mm"/>
                <v:rect id="Rectangle 382" o:spid="_x0000_s1405" style="position:absolute;left:46062;top:8902;width:325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fUVsIA&#10;AADcAAAADwAAAGRycy9kb3ducmV2LnhtbESP3WoCMRSE74W+QzgF7zRbFVlWoxRBsMUbVx/gsDn7&#10;g8nJkkR3+/ZNoeDlMDPfMNv9aI14kg+dYwUf8wwEceV0x42C2/U4y0GEiKzROCYFPxRgv3ubbLHQ&#10;buALPcvYiAThUKCCNsa+kDJULVkMc9cTJ6923mJM0jdSexwS3Bq5yLK1tNhxWmixp0NL1b18WAXy&#10;Wh6HvDQ+c9+L+my+TpeanFLT9/FzAyLSGF/h//ZJK1jmK/g7k4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N9RWwgAAANwAAAAPAAAAAAAAAAAAAAAAAJgCAABkcnMvZG93&#10;bnJldi54bWxQSwUGAAAAAAQABAD1AAAAhwMAAAAA&#10;" filled="f" stroked="f">
                  <v:textbox style="mso-fit-shape-to-text:t" inset="0,0,0,0">
                    <w:txbxContent>
                      <w:p w:rsidR="00D657BD" w:rsidRDefault="00D657B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410C1" w:rsidRDefault="007410C1" w:rsidP="007410C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59876"/>
      <w:r>
        <w:lastRenderedPageBreak/>
        <w:t>Casos de Uso</w:t>
      </w:r>
      <w:bookmarkEnd w:id="7"/>
    </w:p>
    <w:p w:rsidR="007410C1" w:rsidRDefault="007410C1" w:rsidP="007410C1">
      <w:pPr>
        <w:pStyle w:val="Ttulo2"/>
      </w:pPr>
      <w:r>
        <w:rPr>
          <w:vanish/>
          <w:color w:val="auto"/>
        </w:rPr>
        <w:t xml:space="preserve">UCS237 </w:t>
      </w:r>
      <w:bookmarkStart w:id="8" w:name="_Toc403259877"/>
      <w:r>
        <w:t>Incluir Vínculo Permanente</w:t>
      </w:r>
      <w:bookmarkEnd w:id="8"/>
      <w:r>
        <w:t> </w:t>
      </w:r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3259878"/>
      <w:r>
        <w:t>Fluxo Básico</w:t>
      </w:r>
      <w:bookmarkEnd w:id="9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vínculo permanente.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número de CPF da pessoa.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nome da pessoa.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>O ator informa a data de exercício.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FF"/>
        </w:rPr>
      </w:pPr>
      <w:r>
        <w:rPr>
          <w:color w:val="0000FF"/>
        </w:rPr>
        <w:t xml:space="preserve">O sistema consulta o Histórico de Órgão vigente, passando a data de exercício como data referência e o Órgão do ator </w:t>
      </w:r>
      <w:proofErr w:type="spellStart"/>
      <w:r>
        <w:rPr>
          <w:color w:val="0000FF"/>
        </w:rPr>
        <w:t>logado</w:t>
      </w:r>
      <w:proofErr w:type="spellEnd"/>
      <w:r>
        <w:rPr>
          <w:color w:val="0000FF"/>
        </w:rPr>
        <w:t>. Caso a informação “tipo de atribuição de matrícula”</w:t>
      </w:r>
      <w:proofErr w:type="gramStart"/>
      <w:r>
        <w:rPr>
          <w:color w:val="0000FF"/>
        </w:rPr>
        <w:t xml:space="preserve">  </w:t>
      </w:r>
      <w:proofErr w:type="gramEnd"/>
      <w:r>
        <w:rPr>
          <w:color w:val="0000FF"/>
        </w:rPr>
        <w:t xml:space="preserve">determina que é Manual, apresenta o campo matrícula para preenchimento, senão irá gerar quando submetida a operação e não apresenta este campo.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“Carreiras/</w:t>
      </w:r>
      <w:proofErr w:type="gramStart"/>
      <w:r>
        <w:t>Item de Carreira” associadas</w:t>
      </w:r>
      <w:proofErr w:type="gramEnd"/>
      <w:r>
        <w:t xml:space="preserve"> ao Órgão e que não exigem Processo Seletivo. Consultar as “Carreiras/Item de Carreiras” de processo seletivo associado ao Agrupamento.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de domínio “</w:t>
      </w:r>
      <w:r>
        <w:rPr>
          <w:u w:val="single"/>
        </w:rPr>
        <w:t xml:space="preserve">Formas de recebimento de </w:t>
      </w:r>
      <w:proofErr w:type="spellStart"/>
      <w:proofErr w:type="gramStart"/>
      <w:r>
        <w:rPr>
          <w:u w:val="single"/>
        </w:rPr>
        <w:t>contra-cheque</w:t>
      </w:r>
      <w:proofErr w:type="spellEnd"/>
      <w:proofErr w:type="gramEnd"/>
      <w:r>
        <w:t>” referente aos itens “Não receber”, “Receber pelo endereço de correspondência” e “Receber pela lotação atual”.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“</w:t>
      </w:r>
      <w:r>
        <w:rPr>
          <w:u w:val="single"/>
        </w:rPr>
        <w:t>Naturezas de Vínculos</w:t>
      </w:r>
      <w:r>
        <w:t xml:space="preserve"> do Órgão” vigentes que estão associadas à “Relação de Trabalho” do Candidato. Dentre as recuperadas apresentar apenas os itens “Cargo Permanente” e “Emprego Permanente” se existirem. (Consultar o conceito “Relação de Trabalho associado à Natureza de Vínculos”).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a </w:t>
      </w:r>
      <w:r>
        <w:rPr>
          <w:b/>
          <w:bCs w:val="0"/>
        </w:rPr>
        <w:t>Carreira/Item Da Carreira</w:t>
      </w:r>
      <w:r>
        <w:t>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“Consultar Nível/Referência Carreira/Item de Carreira” do pacote “Efetivar Exercício”.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todas as “Cargas Horárias” associadas </w:t>
      </w:r>
      <w:proofErr w:type="gramStart"/>
      <w:r>
        <w:t>a</w:t>
      </w:r>
      <w:proofErr w:type="gramEnd"/>
      <w:r>
        <w:t xml:space="preserve"> Carreira/Item de Carreira do Agrupamento vigentes.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</w:t>
      </w:r>
      <w:r>
        <w:rPr>
          <w:b/>
          <w:bCs w:val="0"/>
        </w:rPr>
        <w:t>Natureza de Vínculo</w:t>
      </w:r>
      <w:r>
        <w:t>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"</w:t>
      </w:r>
      <w:r>
        <w:rPr>
          <w:u w:val="single"/>
        </w:rPr>
        <w:t>Relações de Trabalho</w:t>
      </w:r>
      <w:r>
        <w:t xml:space="preserve"> associado à Natureza de Vínculos". Dentre as recuperadas mostrar apenas os itens “Agente político”, “</w:t>
      </w:r>
      <w:proofErr w:type="spellStart"/>
      <w:r>
        <w:t>Efetivo</w:t>
      </w:r>
      <w:proofErr w:type="gramStart"/>
      <w:r>
        <w:t>”e</w:t>
      </w:r>
      <w:proofErr w:type="spellEnd"/>
      <w:proofErr w:type="gramEnd"/>
      <w:r>
        <w:t xml:space="preserve"> “Militar”.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</w:t>
      </w:r>
      <w:r>
        <w:rPr>
          <w:b/>
          <w:bCs w:val="0"/>
        </w:rPr>
        <w:t>Relação de Trabalho</w:t>
      </w:r>
      <w:r>
        <w:t>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uma lista de “</w:t>
      </w:r>
      <w:r>
        <w:rPr>
          <w:u w:val="single"/>
        </w:rPr>
        <w:t>Regimes de Trabalho</w:t>
      </w:r>
      <w:r>
        <w:t xml:space="preserve"> do Órgão” vigentes que estão associados à “Relação de Trabalho” escolhida. Consultar o conceito “Regime Trabalho do Órgão associado à Relação de Trabalho”.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escolhe um “</w:t>
      </w:r>
      <w:r>
        <w:rPr>
          <w:b/>
          <w:bCs w:val="0"/>
        </w:rPr>
        <w:t>Regime de Trabalho</w:t>
      </w:r>
      <w:r>
        <w:t>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uma lista dos “</w:t>
      </w:r>
      <w:r>
        <w:rPr>
          <w:u w:val="single"/>
        </w:rPr>
        <w:t>Regimes Previdenciários do Órgão</w:t>
      </w:r>
      <w:r>
        <w:t>” vigentes e que estão associados ao “Regime de Trabalho” escolhido pelo ator. Dentre os recuperados apresentar</w:t>
      </w:r>
      <w:proofErr w:type="gramStart"/>
      <w:r>
        <w:t xml:space="preserve">  </w:t>
      </w:r>
      <w:proofErr w:type="gramEnd"/>
      <w:r>
        <w:t xml:space="preserve">apenas os itens “Filiado ao Regime Geral” e “Filiado ao Regime Próprio” se </w:t>
      </w:r>
      <w:proofErr w:type="spellStart"/>
      <w:r>
        <w:t>existirem.Consultar</w:t>
      </w:r>
      <w:proofErr w:type="spellEnd"/>
      <w:r>
        <w:t xml:space="preserve"> o conceito  “Regime Trabalho associado Regime Previdenciário”.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Unidade Organizacional associada ao Órgão do ator que esteja vigente*.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todas as “Jornadas de Trabalho” vigente associadas à Unidade Organizacional informada pelo ator.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as demais informações e seleciona a opção Incluir.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 negócios, executando o caso de uso “Validar Regras de Negócios do Vínculo”, passando a identificação da funcionalidade.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</w:t>
      </w:r>
      <w:r>
        <w:rPr>
          <w:dstrike/>
          <w:color w:val="FF0000"/>
        </w:rPr>
        <w:t xml:space="preserve">sistema identifica que o candidato já possui Vinculo com situação ativa e com “Relação de vínculo de Cargo Efetivo” vigente (data atual dentro do período entre a Data inicial e final) no Órgão, </w:t>
      </w:r>
      <w:r>
        <w:rPr>
          <w:b/>
          <w:bCs w:val="0"/>
          <w:dstrike/>
          <w:color w:val="FF0000"/>
        </w:rPr>
        <w:t>então</w:t>
      </w:r>
      <w:r>
        <w:rPr>
          <w:dstrike/>
          <w:color w:val="FF0000"/>
        </w:rPr>
        <w:t xml:space="preserve"> executa o caso de uso "</w:t>
      </w:r>
      <w:r>
        <w:rPr>
          <w:dstrike/>
          <w:color w:val="FF0000"/>
          <w:u w:val="single"/>
        </w:rPr>
        <w:t>Efetivar mudança de Cargo</w:t>
      </w:r>
      <w:r>
        <w:rPr>
          <w:dstrike/>
          <w:color w:val="FF0000"/>
        </w:rPr>
        <w:t xml:space="preserve">", </w:t>
      </w:r>
      <w:r>
        <w:rPr>
          <w:b/>
          <w:bCs w:val="0"/>
          <w:dstrike/>
          <w:color w:val="FF0000"/>
        </w:rPr>
        <w:t>senão</w:t>
      </w:r>
      <w:r>
        <w:rPr>
          <w:dstrike/>
          <w:color w:val="FF0000"/>
        </w:rPr>
        <w:t xml:space="preserve"> executa o caso de uso “</w:t>
      </w:r>
      <w:r>
        <w:rPr>
          <w:dstrike/>
          <w:color w:val="FF0000"/>
          <w:u w:val="single"/>
        </w:rPr>
        <w:t>Incluir Vínculo Relação de Vínculo e Associativos</w:t>
      </w:r>
      <w:r>
        <w:rPr>
          <w:dstrike/>
          <w:color w:val="FF0000"/>
        </w:rPr>
        <w:t>”. Para identificar existência de vínculo para o candidato, consultar a Pessoa através do CPF e depois consultar os Vínculos para esta Pessoa</w:t>
      </w:r>
      <w:r>
        <w:t>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executa o caso de uso “Incluir Vínculo e Relação de Vínculo”, passando as informações de efetivação (CPF da pessoa, Edital, informações gerais) Relação de Vínculo, Jornada, Carga </w:t>
      </w:r>
      <w:proofErr w:type="gramStart"/>
      <w:r>
        <w:t>Horária</w:t>
      </w:r>
      <w:proofErr w:type="gramEnd"/>
      <w:r>
        <w:t>, informações bancárias.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7410C1" w:rsidRDefault="007410C1" w:rsidP="007410C1">
      <w:pPr>
        <w:pStyle w:val="Ttulo4"/>
        <w:numPr>
          <w:ilvl w:val="0"/>
          <w:numId w:val="0"/>
        </w:numPr>
        <w:ind w:left="2160" w:hanging="1080"/>
        <w:rPr>
          <w:u w:val="single"/>
        </w:rPr>
      </w:pPr>
    </w:p>
    <w:p w:rsidR="007410C1" w:rsidRDefault="007410C1" w:rsidP="007410C1">
      <w:pPr>
        <w:pStyle w:val="Ttulo2"/>
      </w:pPr>
      <w:r>
        <w:rPr>
          <w:vanish/>
          <w:color w:val="auto"/>
        </w:rPr>
        <w:t xml:space="preserve">UCS238 </w:t>
      </w:r>
      <w:bookmarkStart w:id="10" w:name="_Toc403259879"/>
      <w:r>
        <w:t>Alterar Vínculo Permanente – Informações Principais</w:t>
      </w:r>
      <w:bookmarkEnd w:id="10"/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259880"/>
      <w:r>
        <w:t>Fluxo Básico</w:t>
      </w:r>
      <w:bookmarkEnd w:id="11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identifica um item, após executar o caso de uso “Listar Vínculos Permanentes” e solicita a funcionalidade de alteração das informações principais do vínculo </w:t>
      </w:r>
      <w:r>
        <w:lastRenderedPageBreak/>
        <w:t>permanente.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do Vínculo.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descrição das formas de recebimentos do </w:t>
      </w:r>
      <w:proofErr w:type="spellStart"/>
      <w:proofErr w:type="gramStart"/>
      <w:r>
        <w:t>contra-cheque</w:t>
      </w:r>
      <w:proofErr w:type="spellEnd"/>
      <w:proofErr w:type="gramEnd"/>
      <w:r>
        <w:t xml:space="preserve"> possíveis, que são: “Não receber”, “Receber pelo endereço de correspondência”, “Receber pela lotação atual”.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as informações e submete a operação.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conforme a regra de negócio RN02 definida no item “Anexos – Regras de Negócios”.</w:t>
      </w:r>
    </w:p>
    <w:p w:rsidR="007410C1" w:rsidRDefault="007410C1" w:rsidP="007410C1">
      <w:pPr>
        <w:pStyle w:val="Ttulo4"/>
        <w:keepNext w:val="0"/>
        <w:widowControl w:val="0"/>
        <w:shd w:val="clear" w:color="auto" w:fill="E6E6E6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do Vínculo e dos conceitos associados, quando identificar que a data de exercício foi alterada, executando o método “Alterar Data Exercício do Vínculo e Conceitos Associados” e exibe a mensagem MSG0051 ("Alteração efetuada com sucesso!").</w:t>
      </w:r>
    </w:p>
    <w:p w:rsidR="007410C1" w:rsidRDefault="007410C1" w:rsidP="007410C1">
      <w:pPr>
        <w:pStyle w:val="Ttulo2"/>
      </w:pPr>
      <w:r>
        <w:rPr>
          <w:vanish/>
          <w:color w:val="auto"/>
        </w:rPr>
        <w:t xml:space="preserve">UCS238 </w:t>
      </w:r>
      <w:bookmarkStart w:id="12" w:name="_Toc403259881"/>
      <w:r>
        <w:t>Alterar Vínculo Permanente – Dados Bancários</w:t>
      </w:r>
      <w:bookmarkEnd w:id="12"/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3259882"/>
      <w:r>
        <w:t>Fluxo Básico</w:t>
      </w:r>
      <w:bookmarkEnd w:id="13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um item, após executar o caso de uso “Listar Vínculos Permanentes” e solicita a funcionalidade de alteração dos dados bancários.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 última vigência das informações históricas de dados bancário do servidor, obtidas do “</w:t>
      </w:r>
      <w:r>
        <w:rPr>
          <w:bCs w:val="0"/>
          <w:sz w:val="22"/>
        </w:rPr>
        <w:t>Histórico dos Dados Bancários”.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as informações e submete a operação.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conforme as regras de negócios RN01 e RN03 definidas no item “Anexos – Regras de Negócios”.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gera um novo “Histórico dos dados bancários” e atualiza a data final do histórico anterior com </w:t>
      </w:r>
      <w:proofErr w:type="gramStart"/>
      <w:r>
        <w:t>1</w:t>
      </w:r>
      <w:proofErr w:type="gramEnd"/>
      <w:r>
        <w:t xml:space="preserve"> dia inferior à data inicial de vigência, somente quando houve alteração da data inicial de vigência, senão apenas atualizar os dados bancários do histórico da vigência apresentada.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7410C1" w:rsidRDefault="007410C1" w:rsidP="007410C1">
      <w:pPr>
        <w:pStyle w:val="Ttulo2"/>
      </w:pPr>
      <w:r>
        <w:rPr>
          <w:vanish/>
          <w:color w:val="auto"/>
        </w:rPr>
        <w:t xml:space="preserve">UCS238 </w:t>
      </w:r>
      <w:bookmarkStart w:id="14" w:name="_Toc403259883"/>
      <w:r>
        <w:t>Excluir Vínculo Permanente</w:t>
      </w:r>
      <w:bookmarkEnd w:id="14"/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3259884"/>
      <w:r>
        <w:t>Fluxo Básico</w:t>
      </w:r>
      <w:bookmarkEnd w:id="15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executa o caso de uso Listar Vínculo Permanente, identifica um registro e seleciona a opção excluir.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executa a(s) regra(s) de negócio(s):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AD0399">
        <w:t>RN04: verificar existência de disposição finalizada para excluir</w:t>
      </w:r>
      <w:r>
        <w:t>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todas as relações de vínculos do servidor.</w:t>
      </w:r>
    </w:p>
    <w:p w:rsidR="007410C1" w:rsidRDefault="007410C1" w:rsidP="007410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Para cada relação de vínculo, o sistema exclui todos os locais de trabalho associado à relação de vínculo do servidor.</w:t>
      </w:r>
    </w:p>
    <w:p w:rsidR="007410C1" w:rsidRDefault="007410C1" w:rsidP="007410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Se a relação de vínculo for um cargo efetivo, o sistema exclui todas as: </w:t>
      </w:r>
      <w:proofErr w:type="spellStart"/>
      <w:r>
        <w:t>enturmações</w:t>
      </w:r>
      <w:proofErr w:type="spellEnd"/>
      <w:r>
        <w:t xml:space="preserve"> associadas e todos os históricos de nível e referência.</w:t>
      </w:r>
    </w:p>
    <w:p w:rsidR="007410C1" w:rsidRDefault="007410C1" w:rsidP="007410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Se a relação de vínculo for um bolsista, exclui todos os beneficiários do estagiário.</w:t>
      </w:r>
    </w:p>
    <w:p w:rsidR="007410C1" w:rsidRDefault="007410C1" w:rsidP="007410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todos os históricos de cargas horárias da relação de vínculo do servidor.</w:t>
      </w:r>
    </w:p>
    <w:p w:rsidR="007410C1" w:rsidRDefault="007410C1" w:rsidP="007410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a relação de vínculo do servidor.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os períodos aquisitivos de licença prêmio do servidor.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os períodos aquisitivos de férias do servidor.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os dados bancários do servidor.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os históricos de situação previdenciária do servidor.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as disposições não finalizadas do servidor e exclui o vínculo.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exclui o vínculo do servidor.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MSG00525: “</w:t>
      </w:r>
      <w:r w:rsidRPr="00F04828">
        <w:t>Exclusão efetuada com sucesso!</w:t>
      </w:r>
      <w:r>
        <w:t>”.</w:t>
      </w:r>
    </w:p>
    <w:p w:rsidR="007410C1" w:rsidRDefault="007410C1" w:rsidP="007410C1">
      <w:pPr>
        <w:pStyle w:val="Ttulo2"/>
      </w:pPr>
      <w:r>
        <w:rPr>
          <w:vanish/>
        </w:rPr>
        <w:t xml:space="preserve">UCS241 </w:t>
      </w:r>
      <w:bookmarkStart w:id="16" w:name="_Toc403259885"/>
      <w:r>
        <w:t>Listar Vínculos Permanentes</w:t>
      </w:r>
      <w:bookmarkEnd w:id="16"/>
      <w:r>
        <w:t> </w:t>
      </w:r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3259886"/>
      <w:r>
        <w:t>Fluxo Básico</w:t>
      </w:r>
      <w:bookmarkEnd w:id="17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“Manter vínculo permanente”.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vínculos do Órgão que possua Cargos Efetivos conforme a opção informada de acordo com a opção selecionada, ordenando pela classificação (quando selecionada, senão pela data cronológica de exercício). Caso a opção selecionada seja “somente os vigentes”, o sistema apresenta os Históricos de Cargo Efetivo que possua data inicial inferior ou igual à data atual e (data fim superior ou igual à data atual ou Nula).</w:t>
      </w:r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3259887"/>
      <w:r>
        <w:lastRenderedPageBreak/>
        <w:t>Fluxo Alternativo – Pesquisar Auxiliar de Pessoas</w:t>
      </w:r>
      <w:bookmarkEnd w:id="18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auxiliar de pessoas.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“Pesquisa Auxiliar de Pessoas”.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informação da pessoa pesquisada pelo ator.</w:t>
      </w:r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3259888"/>
      <w:r>
        <w:t>Fluxo Alternativo – Detalhar Histórico Dados Bancários</w:t>
      </w:r>
      <w:bookmarkEnd w:id="19"/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um item e seleciona a opção detalhar histórico de dados bancários.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do Cargo Efetivo do servidor.</w:t>
      </w:r>
    </w:p>
    <w:p w:rsidR="007410C1" w:rsidRDefault="007410C1" w:rsidP="007410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histórico de dados bancário do servidor.</w:t>
      </w:r>
    </w:p>
    <w:p w:rsidR="007410C1" w:rsidRDefault="007410C1" w:rsidP="007410C1">
      <w:pPr>
        <w:pStyle w:val="Recuodecorpodetexto"/>
      </w:pPr>
    </w:p>
    <w:p w:rsidR="007410C1" w:rsidRDefault="007410C1" w:rsidP="007410C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3259889"/>
      <w:r>
        <w:lastRenderedPageBreak/>
        <w:t>Anexos</w:t>
      </w:r>
      <w:bookmarkEnd w:id="20"/>
    </w:p>
    <w:p w:rsidR="007410C1" w:rsidRDefault="007410C1" w:rsidP="007410C1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21" w:name="_Toc403259890"/>
      <w:r>
        <w:t>Regras de Negócios</w:t>
      </w:r>
      <w:bookmarkEnd w:id="21"/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3259891"/>
      <w:r>
        <w:t>RN01:</w:t>
      </w:r>
      <w:proofErr w:type="gramStart"/>
      <w:r>
        <w:t xml:space="preserve">  </w:t>
      </w:r>
      <w:proofErr w:type="gramEnd"/>
      <w:r>
        <w:t>A data de início da vigência não pode ser inferior a anterior.</w:t>
      </w:r>
      <w:bookmarkEnd w:id="22"/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>O sistema verifica na alteração das informações bancárias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se a data de início da vigência é inferior à anterior, o sistema levanta a mensagem de exceção número MSG0143: &lt;nome_conceito1&gt; menor que &lt;nome_conceito2&gt;."</w:t>
      </w:r>
    </w:p>
    <w:p w:rsidR="007410C1" w:rsidRDefault="007410C1" w:rsidP="007410C1"/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3259892"/>
      <w:r>
        <w:t>RN02: Verificar Folha de Pagamento para Alterar Data Exercício</w:t>
      </w:r>
      <w:bookmarkEnd w:id="23"/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 xml:space="preserve">A data de exercício pode ser modificada, desde que não exista nenhuma folha de pagamento calculada em definitivo após a data de exercício. Para informação a “data de </w:t>
      </w:r>
      <w:proofErr w:type="gramStart"/>
      <w:r>
        <w:rPr>
          <w:rFonts w:cs="Arial"/>
        </w:rPr>
        <w:t>exercício” alterada</w:t>
      </w:r>
      <w:proofErr w:type="gramEnd"/>
      <w:r>
        <w:rPr>
          <w:rFonts w:cs="Arial"/>
        </w:rPr>
        <w:t xml:space="preserve"> pode ser retroativa, neste caso passar esta para verificação. (a menor data).</w:t>
      </w: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>Executar o caso de uso do módulo de pagamentos “Verificar Pagamentos Fechados”, passando a identificação de Órgão, data de exercício (a menor data, podendo a original ou a nova) e a identificação do vínculo do servidor.</w:t>
      </w:r>
    </w:p>
    <w:p w:rsidR="007410C1" w:rsidRDefault="007410C1" w:rsidP="007410C1">
      <w:pPr>
        <w:ind w:left="1440"/>
        <w:rPr>
          <w:rFonts w:cs="Arial"/>
          <w:u w:val="single"/>
        </w:rPr>
      </w:pPr>
      <w:r>
        <w:rPr>
          <w:rFonts w:cs="Arial"/>
        </w:rPr>
        <w:t>MSG 0863: Não permitido %1 %2 quando a folha de pagamento foi calculada definitivamente %3</w:t>
      </w:r>
      <w:proofErr w:type="gramStart"/>
      <w:r>
        <w:rPr>
          <w:rFonts w:cs="Arial"/>
        </w:rPr>
        <w:t>.;</w:t>
      </w:r>
      <w:proofErr w:type="gramEnd"/>
      <w:r>
        <w:rPr>
          <w:rFonts w:cs="Arial"/>
        </w:rPr>
        <w:t xml:space="preserve"> Exemplo: Não permitido </w:t>
      </w:r>
      <w:r>
        <w:rPr>
          <w:rFonts w:cs="Arial"/>
          <w:u w:val="single"/>
        </w:rPr>
        <w:t>alterar</w:t>
      </w:r>
      <w:r>
        <w:rPr>
          <w:rFonts w:cs="Arial"/>
        </w:rPr>
        <w:t xml:space="preserve"> </w:t>
      </w:r>
      <w:r>
        <w:rPr>
          <w:rFonts w:cs="Arial"/>
          <w:u w:val="single"/>
        </w:rPr>
        <w:t>data de exercício</w:t>
      </w:r>
      <w:r>
        <w:rPr>
          <w:rFonts w:cs="Arial"/>
        </w:rPr>
        <w:t xml:space="preserve"> quando a folha de pagamento foi calculada definitivamente </w:t>
      </w:r>
      <w:r>
        <w:rPr>
          <w:rFonts w:cs="Arial"/>
          <w:u w:val="single"/>
        </w:rPr>
        <w:t>para do vínculo.</w:t>
      </w:r>
    </w:p>
    <w:p w:rsidR="007410C1" w:rsidRDefault="007410C1" w:rsidP="007410C1">
      <w:pPr>
        <w:ind w:left="1440"/>
        <w:rPr>
          <w:u w:val="single"/>
        </w:rPr>
      </w:pPr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3259893"/>
      <w:r>
        <w:t>RN03: Verificar permissão de alteração dos Dados Bancários</w:t>
      </w:r>
      <w:bookmarkEnd w:id="24"/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 xml:space="preserve">Na manutenção dos dados </w:t>
      </w:r>
      <w:proofErr w:type="gramStart"/>
      <w:r>
        <w:rPr>
          <w:rFonts w:cs="Arial"/>
        </w:rPr>
        <w:t>bancários pode ocorrer</w:t>
      </w:r>
      <w:proofErr w:type="gramEnd"/>
      <w:r>
        <w:rPr>
          <w:rFonts w:cs="Arial"/>
        </w:rPr>
        <w:t xml:space="preserve"> duas situações:</w:t>
      </w:r>
    </w:p>
    <w:p w:rsidR="007410C1" w:rsidRDefault="007410C1" w:rsidP="007410C1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  <w:b/>
          <w:bCs/>
        </w:rPr>
        <w:t>Atualização dos “dados bancários”</w:t>
      </w:r>
      <w:r>
        <w:rPr>
          <w:rFonts w:cs="Arial"/>
        </w:rPr>
        <w:t>: ocorre quando o ator não altera a data inicial de vigência, altera as outras informações;</w:t>
      </w:r>
    </w:p>
    <w:p w:rsidR="007410C1" w:rsidRDefault="007410C1" w:rsidP="007410C1">
      <w:pPr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  <w:b/>
          <w:bCs/>
        </w:rPr>
        <w:t>Nova vigência</w:t>
      </w:r>
      <w:r>
        <w:rPr>
          <w:rFonts w:cs="Arial"/>
        </w:rPr>
        <w:t>: ocorre quando o ator altera a data inicial de vigência.</w:t>
      </w:r>
    </w:p>
    <w:p w:rsidR="007410C1" w:rsidRDefault="007410C1" w:rsidP="007410C1">
      <w:pPr>
        <w:ind w:left="1418"/>
        <w:rPr>
          <w:rFonts w:cs="Arial"/>
        </w:rPr>
      </w:pP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>As validações devem ser realizadas conforme a situação:</w:t>
      </w:r>
    </w:p>
    <w:p w:rsidR="007410C1" w:rsidRDefault="007410C1" w:rsidP="007410C1">
      <w:pPr>
        <w:numPr>
          <w:ilvl w:val="0"/>
          <w:numId w:val="19"/>
        </w:numPr>
        <w:spacing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Atualização:</w:t>
      </w:r>
    </w:p>
    <w:p w:rsidR="007410C1" w:rsidRDefault="007410C1" w:rsidP="007410C1">
      <w:pPr>
        <w:rPr>
          <w:rFonts w:cs="Arial"/>
        </w:rPr>
      </w:pP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 xml:space="preserve">Os dados bancários podem ser alterados desde que não exista nenhuma folha de pagamento calculada em definitivo após a data inicial de vigência dos dados bancários. </w:t>
      </w:r>
    </w:p>
    <w:p w:rsidR="007410C1" w:rsidRDefault="007410C1" w:rsidP="007410C1">
      <w:pPr>
        <w:rPr>
          <w:rFonts w:cs="Arial"/>
        </w:rPr>
      </w:pPr>
    </w:p>
    <w:p w:rsidR="007410C1" w:rsidRDefault="007410C1" w:rsidP="007410C1">
      <w:pPr>
        <w:ind w:left="1440"/>
        <w:rPr>
          <w:rFonts w:cs="Arial"/>
          <w:u w:val="single"/>
        </w:rPr>
      </w:pPr>
      <w:r>
        <w:rPr>
          <w:rFonts w:cs="Arial"/>
        </w:rPr>
        <w:t>Executar o caso de uso do módulo de pagamentos “Verificar Pagamentos Fechados”, passando a identificação de Órgão, a data inicial de vigência e a identificação do vínculo do servidor. Se retornar informação indicando que houve folha, o sistema levanta exceção com a mensagem MSG 00863: Não permitido %1 %2 quando a folha de pagamento foi calculada definitivamente %3</w:t>
      </w:r>
      <w:proofErr w:type="gramStart"/>
      <w:r>
        <w:rPr>
          <w:rFonts w:cs="Arial"/>
        </w:rPr>
        <w:t>.;</w:t>
      </w:r>
      <w:proofErr w:type="gramEnd"/>
      <w:r>
        <w:rPr>
          <w:rFonts w:cs="Arial"/>
        </w:rPr>
        <w:t xml:space="preserve"> Exemplo: Não permitido </w:t>
      </w:r>
      <w:r>
        <w:rPr>
          <w:rFonts w:cs="Arial"/>
          <w:u w:val="single"/>
        </w:rPr>
        <w:t>alterar</w:t>
      </w:r>
      <w:r>
        <w:rPr>
          <w:rFonts w:cs="Arial"/>
        </w:rPr>
        <w:t xml:space="preserve"> </w:t>
      </w:r>
      <w:r>
        <w:rPr>
          <w:rFonts w:cs="Arial"/>
          <w:u w:val="single"/>
        </w:rPr>
        <w:t>dados bancários</w:t>
      </w:r>
      <w:r>
        <w:rPr>
          <w:rFonts w:cs="Arial"/>
        </w:rPr>
        <w:t xml:space="preserve"> quando a folha de pagamento foi calculada definitivamente </w:t>
      </w:r>
      <w:r>
        <w:rPr>
          <w:rFonts w:cs="Arial"/>
          <w:u w:val="single"/>
        </w:rPr>
        <w:t>para o vínculo</w:t>
      </w:r>
    </w:p>
    <w:p w:rsidR="007410C1" w:rsidRDefault="007410C1" w:rsidP="007410C1">
      <w:pPr>
        <w:rPr>
          <w:rFonts w:cs="Arial"/>
        </w:rPr>
      </w:pPr>
    </w:p>
    <w:p w:rsidR="007410C1" w:rsidRDefault="007410C1" w:rsidP="007410C1">
      <w:pPr>
        <w:rPr>
          <w:rFonts w:cs="Arial"/>
        </w:rPr>
      </w:pPr>
    </w:p>
    <w:p w:rsidR="007410C1" w:rsidRDefault="007410C1" w:rsidP="007410C1">
      <w:pPr>
        <w:numPr>
          <w:ilvl w:val="0"/>
          <w:numId w:val="19"/>
        </w:numPr>
        <w:spacing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Nova vigência</w:t>
      </w: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 xml:space="preserve">Os dados bancários podem ser alterados desde que não exista nenhuma folha de pagamento calculada em definitivo após a nova data inicial de vigência. </w:t>
      </w:r>
    </w:p>
    <w:p w:rsidR="007410C1" w:rsidRDefault="007410C1" w:rsidP="007410C1">
      <w:pPr>
        <w:ind w:left="1440"/>
      </w:pPr>
    </w:p>
    <w:p w:rsidR="007410C1" w:rsidRDefault="007410C1" w:rsidP="007410C1">
      <w:pPr>
        <w:ind w:left="1440"/>
        <w:rPr>
          <w:rFonts w:cs="Arial"/>
          <w:u w:val="single"/>
        </w:rPr>
      </w:pPr>
      <w:r>
        <w:rPr>
          <w:rFonts w:cs="Arial"/>
        </w:rPr>
        <w:t xml:space="preserve">Executar o caso de uso do módulo de pagamentos “Verificar Pagamentos Fechados”, passando a identificação de Órgão, a data inicial da </w:t>
      </w:r>
      <w:r>
        <w:rPr>
          <w:rFonts w:cs="Arial"/>
          <w:b/>
          <w:bCs/>
        </w:rPr>
        <w:t xml:space="preserve">nova vigência </w:t>
      </w:r>
      <w:r>
        <w:rPr>
          <w:rFonts w:cs="Arial"/>
        </w:rPr>
        <w:t>e a identificação do vínculo do servidor. Se retornar informação indicando que houve folha, o sistema levanta exceção com a mensagem MSG 00863: Não permitido %1 %2 quando a folha de pagamento foi calculada definitivamente %3</w:t>
      </w:r>
      <w:proofErr w:type="gramStart"/>
      <w:r>
        <w:rPr>
          <w:rFonts w:cs="Arial"/>
        </w:rPr>
        <w:t>.;</w:t>
      </w:r>
      <w:proofErr w:type="gramEnd"/>
      <w:r>
        <w:rPr>
          <w:rFonts w:cs="Arial"/>
        </w:rPr>
        <w:t xml:space="preserve"> Exemplo: Não permitido </w:t>
      </w:r>
      <w:r>
        <w:rPr>
          <w:rFonts w:cs="Arial"/>
          <w:u w:val="single"/>
        </w:rPr>
        <w:t>alterar</w:t>
      </w:r>
      <w:r>
        <w:rPr>
          <w:rFonts w:cs="Arial"/>
        </w:rPr>
        <w:t xml:space="preserve"> </w:t>
      </w:r>
      <w:r>
        <w:rPr>
          <w:rFonts w:cs="Arial"/>
          <w:u w:val="single"/>
        </w:rPr>
        <w:t>dados bancários</w:t>
      </w:r>
      <w:r>
        <w:rPr>
          <w:rFonts w:cs="Arial"/>
        </w:rPr>
        <w:t xml:space="preserve"> quando a folha de pagamento foi calculada definitivamente </w:t>
      </w:r>
      <w:r>
        <w:rPr>
          <w:rFonts w:cs="Arial"/>
          <w:u w:val="single"/>
        </w:rPr>
        <w:t>para o vínculo</w:t>
      </w:r>
    </w:p>
    <w:p w:rsidR="007410C1" w:rsidRDefault="007410C1" w:rsidP="007410C1">
      <w:pPr>
        <w:ind w:left="1440"/>
      </w:pP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  <w:b/>
          <w:bCs/>
        </w:rPr>
        <w:lastRenderedPageBreak/>
        <w:t>Nota</w:t>
      </w:r>
      <w:r>
        <w:rPr>
          <w:rFonts w:cs="Arial"/>
        </w:rPr>
        <w:t>:</w:t>
      </w: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 xml:space="preserve">- Quando criar nova vigência, a data final da vigência atual deve ser finalizada com um dia inferior à data da nova vigência. </w:t>
      </w:r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>- A finalização de uma vigência sempre pressupõe a inclusão de uma nova vigência, onde não pode existir nenhuma folha calculada em definitivo após a sua data de inicio.</w:t>
      </w:r>
    </w:p>
    <w:p w:rsidR="007410C1" w:rsidRDefault="007410C1" w:rsidP="007410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3259894"/>
      <w:r>
        <w:t>RN04: Verificar existência de disposição finalizada para excluir</w:t>
      </w:r>
      <w:bookmarkEnd w:id="25"/>
    </w:p>
    <w:p w:rsidR="007410C1" w:rsidRDefault="007410C1" w:rsidP="007410C1">
      <w:pPr>
        <w:ind w:left="1440"/>
        <w:rPr>
          <w:rFonts w:cs="Arial"/>
        </w:rPr>
      </w:pPr>
      <w:r>
        <w:rPr>
          <w:rFonts w:cs="Arial"/>
        </w:rPr>
        <w:t>O sistema identifica que existe uma disposição finalizada para o servidor, então levanta exceção com a mensagem MSG2528: “</w:t>
      </w:r>
      <w:r w:rsidRPr="00AD0399">
        <w:rPr>
          <w:rFonts w:cs="Arial"/>
        </w:rPr>
        <w:t>Não é permitido excluir o vínculo quando existir disposição finalizada para o servidor</w:t>
      </w:r>
      <w:r>
        <w:rPr>
          <w:rFonts w:cs="Arial"/>
        </w:rPr>
        <w:t>”.</w:t>
      </w:r>
    </w:p>
    <w:p w:rsidR="007410C1" w:rsidRPr="00AD0399" w:rsidRDefault="007410C1" w:rsidP="007410C1">
      <w:pPr>
        <w:ind w:left="1440"/>
        <w:rPr>
          <w:rFonts w:cs="Arial"/>
        </w:rPr>
      </w:pPr>
    </w:p>
    <w:p w:rsidR="007410C1" w:rsidRPr="00AD0399" w:rsidRDefault="007410C1" w:rsidP="007410C1"/>
    <w:p w:rsidR="007410C1" w:rsidRDefault="007410C1" w:rsidP="007410C1">
      <w:pPr>
        <w:ind w:left="1440"/>
      </w:pPr>
    </w:p>
    <w:p w:rsidR="007410C1" w:rsidRDefault="007410C1" w:rsidP="007410C1"/>
    <w:p w:rsidR="007410C1" w:rsidRDefault="007410C1" w:rsidP="007410C1"/>
    <w:p w:rsidR="007410C1" w:rsidRDefault="007410C1" w:rsidP="007410C1"/>
    <w:p w:rsidR="007410C1" w:rsidRDefault="007410C1" w:rsidP="007410C1"/>
    <w:p w:rsidR="007410C1" w:rsidRDefault="007410C1" w:rsidP="007410C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6" w:name="_Toc403259895"/>
      <w:r>
        <w:lastRenderedPageBreak/>
        <w:t>Revisões</w:t>
      </w:r>
      <w:bookmarkEnd w:id="26"/>
    </w:p>
    <w:p w:rsidR="007410C1" w:rsidRDefault="007410C1" w:rsidP="007410C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410C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Pr="007410C1" w:rsidRDefault="007410C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10C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Pr="007410C1" w:rsidRDefault="007410C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10C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Pr="007410C1" w:rsidRDefault="007410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10C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Pr="007410C1" w:rsidRDefault="007410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410C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Pr="007410C1" w:rsidRDefault="007410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10C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410C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D657B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10C1" w:rsidRDefault="007410C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Pr="00D657BD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 w:rsidRPr="00D657B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10C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Default="007410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Default="007410C1" w:rsidP="00D657B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10C1" w:rsidRDefault="007410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410C1" w:rsidRDefault="007410C1" w:rsidP="007410C1">
      <w:pPr>
        <w:pStyle w:val="Recuodecorpodetexto"/>
      </w:pPr>
    </w:p>
    <w:p w:rsidR="007410C1" w:rsidRDefault="007410C1" w:rsidP="007410C1"/>
    <w:p w:rsidR="007410C1" w:rsidRDefault="007410C1" w:rsidP="007410C1"/>
    <w:p w:rsidR="00F41655" w:rsidRPr="007410C1" w:rsidRDefault="00F41655" w:rsidP="007410C1">
      <w:bookmarkStart w:id="27" w:name="_GoBack"/>
      <w:bookmarkEnd w:id="27"/>
    </w:p>
    <w:sectPr w:rsidR="00F41655" w:rsidRPr="007410C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0C1" w:rsidRDefault="007410C1" w:rsidP="002908D9">
      <w:r>
        <w:separator/>
      </w:r>
    </w:p>
  </w:endnote>
  <w:endnote w:type="continuationSeparator" w:id="0">
    <w:p w:rsidR="007410C1" w:rsidRDefault="007410C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657BD">
      <w:rPr>
        <w:rStyle w:val="Nmerodepgina"/>
        <w:noProof/>
        <w:szCs w:val="20"/>
      </w:rPr>
      <w:t>15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410C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657B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657BD">
            <w:rPr>
              <w:sz w:val="20"/>
              <w:szCs w:val="20"/>
            </w:rPr>
            <w:t xml:space="preserve">Keila </w:t>
          </w:r>
          <w:proofErr w:type="spellStart"/>
          <w:r w:rsidRPr="00D657BD">
            <w:rPr>
              <w:sz w:val="20"/>
              <w:szCs w:val="20"/>
            </w:rPr>
            <w:t>Joanês</w:t>
          </w:r>
          <w:proofErr w:type="spellEnd"/>
          <w:r w:rsidRPr="00D657B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657B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410C1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410C1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410C1">
            <w:rPr>
              <w:b/>
              <w:sz w:val="20"/>
              <w:szCs w:val="20"/>
            </w:rPr>
            <w:t>UCS0339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657B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657BD">
            <w:rPr>
              <w:b/>
              <w:sz w:val="20"/>
              <w:szCs w:val="20"/>
            </w:rPr>
            <w:t>Manter Vínculo Efetivo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0C1" w:rsidRDefault="007410C1" w:rsidP="002908D9">
      <w:r>
        <w:separator/>
      </w:r>
    </w:p>
  </w:footnote>
  <w:footnote w:type="continuationSeparator" w:id="0">
    <w:p w:rsidR="007410C1" w:rsidRDefault="007410C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8ED69D3"/>
    <w:multiLevelType w:val="hybridMultilevel"/>
    <w:tmpl w:val="72B63C42"/>
    <w:lvl w:ilvl="0" w:tplc="007C0CFC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DD058F3"/>
    <w:multiLevelType w:val="hybridMultilevel"/>
    <w:tmpl w:val="B01807D8"/>
    <w:lvl w:ilvl="0" w:tplc="7A90807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17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0C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410C1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4C6E"/>
    <w:rsid w:val="00C06B86"/>
    <w:rsid w:val="00C80215"/>
    <w:rsid w:val="00CA0CEF"/>
    <w:rsid w:val="00D657B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10C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410C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410C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410C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410C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410C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410C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410C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410C1"/>
    <w:pPr>
      <w:ind w:left="0"/>
    </w:pPr>
  </w:style>
  <w:style w:type="paragraph" w:styleId="ndicedeilustraes">
    <w:name w:val="table of figures"/>
    <w:basedOn w:val="Normal"/>
    <w:next w:val="Normal"/>
    <w:semiHidden/>
    <w:rsid w:val="007410C1"/>
  </w:style>
  <w:style w:type="paragraph" w:styleId="Sumrio2">
    <w:name w:val="toc 2"/>
    <w:basedOn w:val="Normal"/>
    <w:next w:val="Normal"/>
    <w:autoRedefine/>
    <w:uiPriority w:val="39"/>
    <w:rsid w:val="007410C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410C1"/>
    <w:pPr>
      <w:ind w:left="480"/>
    </w:pPr>
  </w:style>
  <w:style w:type="character" w:styleId="Hyperlink">
    <w:name w:val="Hyperlink"/>
    <w:basedOn w:val="Fontepargpadro"/>
    <w:uiPriority w:val="99"/>
    <w:rsid w:val="007410C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410C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410C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410C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410C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410C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410C1"/>
    <w:rPr>
      <w:sz w:val="16"/>
    </w:rPr>
  </w:style>
  <w:style w:type="character" w:styleId="Nmerodepgina">
    <w:name w:val="page number"/>
    <w:basedOn w:val="Fontepargpadro"/>
    <w:rsid w:val="007410C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410C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410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410C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410C1"/>
  </w:style>
  <w:style w:type="paragraph" w:styleId="Corpodetexto">
    <w:name w:val="Body Text"/>
    <w:basedOn w:val="Normal"/>
    <w:link w:val="CorpodetextoChar"/>
    <w:rsid w:val="007410C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410C1"/>
    <w:rPr>
      <w:rFonts w:eastAsia="Arial Unicode MS"/>
    </w:rPr>
  </w:style>
  <w:style w:type="paragraph" w:customStyle="1" w:styleId="tabletext">
    <w:name w:val="tabletext"/>
    <w:basedOn w:val="Normal"/>
    <w:rsid w:val="007410C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410C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410C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410C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410C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410C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410C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410C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410C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410C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10C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410C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410C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410C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410C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410C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410C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410C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410C1"/>
    <w:pPr>
      <w:ind w:left="0"/>
    </w:pPr>
  </w:style>
  <w:style w:type="paragraph" w:styleId="ndicedeilustraes">
    <w:name w:val="table of figures"/>
    <w:basedOn w:val="Normal"/>
    <w:next w:val="Normal"/>
    <w:semiHidden/>
    <w:rsid w:val="007410C1"/>
  </w:style>
  <w:style w:type="paragraph" w:styleId="Sumrio2">
    <w:name w:val="toc 2"/>
    <w:basedOn w:val="Normal"/>
    <w:next w:val="Normal"/>
    <w:autoRedefine/>
    <w:uiPriority w:val="39"/>
    <w:rsid w:val="007410C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410C1"/>
    <w:pPr>
      <w:ind w:left="480"/>
    </w:pPr>
  </w:style>
  <w:style w:type="character" w:styleId="Hyperlink">
    <w:name w:val="Hyperlink"/>
    <w:basedOn w:val="Fontepargpadro"/>
    <w:uiPriority w:val="99"/>
    <w:rsid w:val="007410C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410C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410C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410C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410C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410C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410C1"/>
    <w:rPr>
      <w:sz w:val="16"/>
    </w:rPr>
  </w:style>
  <w:style w:type="character" w:styleId="Nmerodepgina">
    <w:name w:val="page number"/>
    <w:basedOn w:val="Fontepargpadro"/>
    <w:rsid w:val="007410C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410C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410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410C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410C1"/>
  </w:style>
  <w:style w:type="paragraph" w:styleId="Corpodetexto">
    <w:name w:val="Body Text"/>
    <w:basedOn w:val="Normal"/>
    <w:link w:val="CorpodetextoChar"/>
    <w:rsid w:val="007410C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410C1"/>
    <w:rPr>
      <w:rFonts w:eastAsia="Arial Unicode MS"/>
    </w:rPr>
  </w:style>
  <w:style w:type="paragraph" w:customStyle="1" w:styleId="tabletext">
    <w:name w:val="tabletext"/>
    <w:basedOn w:val="Normal"/>
    <w:rsid w:val="007410C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410C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410C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410C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410C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410C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410C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410C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410C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410C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8D4A6-BB44-4C16-AB64-5E3E60242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2471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2014-11-09T03:28:00Z</cp:lastPrinted>
  <dcterms:created xsi:type="dcterms:W3CDTF">2014-11-09T03:28:00Z</dcterms:created>
  <dcterms:modified xsi:type="dcterms:W3CDTF">2014-11-24T18:19:00Z</dcterms:modified>
</cp:coreProperties>
</file>