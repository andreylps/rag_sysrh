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74D7" w:rsidRDefault="000E74D7" w:rsidP="000E74D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E74D7" w:rsidRDefault="000E74D7" w:rsidP="000E74D7">
      <w:pPr>
        <w:widowControl w:val="0"/>
        <w:rPr>
          <w:rFonts w:cs="Arial"/>
          <w:sz w:val="20"/>
        </w:rPr>
      </w:pPr>
    </w:p>
    <w:p w:rsidR="000E74D7" w:rsidRDefault="000E74D7" w:rsidP="000E74D7">
      <w:pPr>
        <w:widowControl w:val="0"/>
        <w:rPr>
          <w:rFonts w:cs="Arial"/>
          <w:sz w:val="20"/>
        </w:rPr>
      </w:pPr>
    </w:p>
    <w:p w:rsidR="000E74D7" w:rsidRDefault="000E74D7" w:rsidP="000E74D7">
      <w:pPr>
        <w:widowControl w:val="0"/>
        <w:rPr>
          <w:rFonts w:cs="Arial"/>
          <w:sz w:val="20"/>
        </w:rPr>
      </w:pPr>
    </w:p>
    <w:p w:rsidR="000E74D7" w:rsidRDefault="000E74D7" w:rsidP="000E74D7">
      <w:pPr>
        <w:widowControl w:val="0"/>
        <w:rPr>
          <w:rFonts w:cs="Arial"/>
          <w:sz w:val="20"/>
        </w:rPr>
      </w:pPr>
    </w:p>
    <w:p w:rsidR="000E74D7" w:rsidRDefault="000E74D7" w:rsidP="000E74D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E74D7" w:rsidRDefault="000E74D7" w:rsidP="000E74D7">
      <w:pPr>
        <w:widowControl w:val="0"/>
        <w:rPr>
          <w:rFonts w:cs="Arial"/>
          <w:sz w:val="20"/>
          <w:u w:val="single"/>
        </w:rPr>
      </w:pPr>
    </w:p>
    <w:p w:rsidR="000E74D7" w:rsidRDefault="000E74D7" w:rsidP="000E74D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E74D7" w:rsidRDefault="000E74D7" w:rsidP="000E74D7">
      <w:pPr>
        <w:widowControl w:val="0"/>
        <w:rPr>
          <w:rFonts w:cs="Arial"/>
          <w:sz w:val="20"/>
        </w:rPr>
      </w:pPr>
    </w:p>
    <w:p w:rsidR="000E74D7" w:rsidRDefault="000E74D7" w:rsidP="000E74D7">
      <w:pPr>
        <w:widowControl w:val="0"/>
        <w:rPr>
          <w:rFonts w:cs="Arial"/>
          <w:sz w:val="20"/>
        </w:rPr>
      </w:pPr>
    </w:p>
    <w:p w:rsidR="000E74D7" w:rsidRDefault="000E74D7" w:rsidP="000E74D7">
      <w:pPr>
        <w:widowControl w:val="0"/>
        <w:rPr>
          <w:rFonts w:cs="Arial"/>
          <w:sz w:val="20"/>
        </w:rPr>
      </w:pPr>
    </w:p>
    <w:p w:rsidR="000E74D7" w:rsidRDefault="000E74D7" w:rsidP="000E74D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E74D7" w:rsidRDefault="000E74D7" w:rsidP="000E74D7">
      <w:pPr>
        <w:widowControl w:val="0"/>
        <w:rPr>
          <w:rFonts w:cs="Arial"/>
          <w:sz w:val="20"/>
        </w:rPr>
      </w:pPr>
    </w:p>
    <w:p w:rsidR="000E74D7" w:rsidRDefault="000E74D7" w:rsidP="000E74D7">
      <w:pPr>
        <w:widowControl w:val="0"/>
        <w:rPr>
          <w:rFonts w:cs="Arial"/>
          <w:sz w:val="20"/>
        </w:rPr>
      </w:pPr>
    </w:p>
    <w:p w:rsidR="000E74D7" w:rsidRDefault="000E74D7" w:rsidP="000E74D7">
      <w:pPr>
        <w:widowControl w:val="0"/>
        <w:rPr>
          <w:rFonts w:cs="Arial"/>
        </w:rPr>
      </w:pPr>
    </w:p>
    <w:p w:rsidR="000E74D7" w:rsidRDefault="000E74D7" w:rsidP="000E74D7">
      <w:pPr>
        <w:pStyle w:val="Capa"/>
        <w:rPr>
          <w:color w:val="FF9900"/>
        </w:rPr>
      </w:pPr>
      <w:r>
        <w:t>SINDRAPE</w:t>
      </w:r>
    </w:p>
    <w:p w:rsidR="000E74D7" w:rsidRDefault="000E74D7" w:rsidP="000E74D7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0E74D7" w:rsidRPr="000E74D7" w:rsidRDefault="000E74D7" w:rsidP="000E74D7">
      <w:pPr>
        <w:widowControl w:val="0"/>
        <w:rPr>
          <w:color w:val="000080"/>
        </w:rPr>
      </w:pPr>
    </w:p>
    <w:p w:rsidR="000E74D7" w:rsidRPr="000E74D7" w:rsidRDefault="000E74D7" w:rsidP="000E74D7">
      <w:pPr>
        <w:widowControl w:val="0"/>
        <w:jc w:val="right"/>
        <w:rPr>
          <w:rFonts w:cs="Arial"/>
          <w:b/>
          <w:bCs/>
          <w:color w:val="000080"/>
        </w:rPr>
      </w:pPr>
    </w:p>
    <w:p w:rsidR="000E74D7" w:rsidRDefault="000E74D7" w:rsidP="000E74D7">
      <w:pPr>
        <w:pStyle w:val="Capa"/>
        <w:rPr>
          <w:color w:val="FF9900"/>
        </w:rPr>
      </w:pPr>
      <w:r>
        <w:t>UCS0606 - Registrar Decisões Judiciais d</w:t>
      </w:r>
      <w:r w:rsidR="00240E5F">
        <w:t>e</w:t>
      </w:r>
      <w:r>
        <w:t xml:space="preserve"> Concurso</w:t>
      </w:r>
      <w:r w:rsidR="00240E5F">
        <w:t>s</w:t>
      </w:r>
    </w:p>
    <w:p w:rsidR="000E74D7" w:rsidRDefault="000E74D7" w:rsidP="000E74D7">
      <w:pPr>
        <w:pStyle w:val="Cabealho"/>
        <w:widowControl w:val="0"/>
        <w:rPr>
          <w:rFonts w:cs="Arial"/>
        </w:rPr>
      </w:pPr>
    </w:p>
    <w:p w:rsidR="000E74D7" w:rsidRDefault="000E74D7" w:rsidP="000E74D7">
      <w:pPr>
        <w:widowControl w:val="0"/>
      </w:pPr>
    </w:p>
    <w:p w:rsidR="000E74D7" w:rsidRDefault="000E74D7" w:rsidP="000E74D7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0E74D7" w:rsidRPr="000E74D7" w:rsidRDefault="000E74D7" w:rsidP="000E74D7">
      <w:pPr>
        <w:pStyle w:val="Corpodetexto3"/>
        <w:widowControl w:val="0"/>
        <w:spacing w:after="0"/>
        <w:rPr>
          <w:rFonts w:cs="Arial"/>
        </w:rPr>
      </w:pPr>
      <w:r w:rsidRPr="000E74D7">
        <w:rPr>
          <w:rFonts w:cs="Arial"/>
        </w:rPr>
        <w:lastRenderedPageBreak/>
        <w:t>Histórico de Revisões</w:t>
      </w:r>
    </w:p>
    <w:p w:rsidR="000E74D7" w:rsidRDefault="000E74D7" w:rsidP="000E74D7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0E74D7" w:rsidTr="000E74D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4D7" w:rsidRDefault="000E74D7" w:rsidP="000E74D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4D7" w:rsidRDefault="000E74D7" w:rsidP="000E74D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4D7" w:rsidRDefault="000E74D7" w:rsidP="000E74D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4D7" w:rsidRDefault="000E74D7" w:rsidP="000E74D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0E74D7" w:rsidTr="000E74D7"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E74D7" w:rsidRPr="001E4218" w:rsidRDefault="000E74D7" w:rsidP="000E74D7">
            <w:pPr>
              <w:autoSpaceDE w:val="0"/>
              <w:autoSpaceDN w:val="0"/>
              <w:adjustRightInd w:val="0"/>
              <w:ind w:left="0"/>
              <w:jc w:val="left"/>
              <w:rPr>
                <w:rFonts w:cs="Arial"/>
              </w:rPr>
            </w:pPr>
            <w:r w:rsidRPr="001E4218">
              <w:rPr>
                <w:rFonts w:cs="Arial"/>
              </w:rPr>
              <w:t>10/08/2009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E74D7" w:rsidRPr="001E4218" w:rsidRDefault="000E74D7" w:rsidP="000E74D7">
            <w:pPr>
              <w:autoSpaceDE w:val="0"/>
              <w:autoSpaceDN w:val="0"/>
              <w:adjustRightInd w:val="0"/>
              <w:ind w:left="0"/>
              <w:jc w:val="left"/>
              <w:rPr>
                <w:rFonts w:cs="Arial"/>
              </w:rPr>
            </w:pPr>
            <w:r w:rsidRPr="001E4218">
              <w:rPr>
                <w:rFonts w:cs="Arial"/>
              </w:rPr>
              <w:t>1.4</w:t>
            </w:r>
          </w:p>
        </w:tc>
        <w:tc>
          <w:tcPr>
            <w:tcW w:w="3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E74D7" w:rsidRPr="001E4218" w:rsidRDefault="000E74D7" w:rsidP="000E74D7">
            <w:pPr>
              <w:autoSpaceDE w:val="0"/>
              <w:autoSpaceDN w:val="0"/>
              <w:adjustRightInd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E74D7" w:rsidRDefault="000E74D7" w:rsidP="000E74D7">
            <w:pPr>
              <w:autoSpaceDE w:val="0"/>
              <w:autoSpaceDN w:val="0"/>
              <w:adjustRightInd w:val="0"/>
              <w:ind w:left="0"/>
              <w:jc w:val="left"/>
              <w:rPr>
                <w:rFonts w:cs="Arial"/>
              </w:rPr>
            </w:pPr>
            <w:r w:rsidRPr="001E4218">
              <w:rPr>
                <w:rFonts w:cs="Arial"/>
              </w:rPr>
              <w:t>Nelson Brandão Luiz</w:t>
            </w:r>
            <w:r>
              <w:rPr>
                <w:rFonts w:cs="Arial"/>
              </w:rPr>
              <w:t xml:space="preserve"> </w:t>
            </w:r>
          </w:p>
        </w:tc>
      </w:tr>
    </w:tbl>
    <w:p w:rsidR="000E74D7" w:rsidRDefault="000E74D7" w:rsidP="000E74D7">
      <w:pPr>
        <w:autoSpaceDE w:val="0"/>
        <w:autoSpaceDN w:val="0"/>
        <w:adjustRightInd w:val="0"/>
      </w:pPr>
    </w:p>
    <w:p w:rsidR="000E74D7" w:rsidRDefault="000E74D7" w:rsidP="000E74D7">
      <w:pPr>
        <w:pStyle w:val="Corpodetexto3"/>
        <w:widowControl w:val="0"/>
        <w:spacing w:after="0"/>
        <w:rPr>
          <w:rFonts w:cs="Arial"/>
        </w:rPr>
      </w:pPr>
    </w:p>
    <w:p w:rsidR="000E74D7" w:rsidRPr="000E74D7" w:rsidRDefault="000E74D7" w:rsidP="000E74D7">
      <w:pPr>
        <w:pStyle w:val="Corpodetexto3"/>
        <w:widowControl w:val="0"/>
        <w:spacing w:after="0"/>
        <w:rPr>
          <w:rFonts w:cs="Arial"/>
        </w:rPr>
      </w:pPr>
      <w:r w:rsidRPr="000E74D7">
        <w:rPr>
          <w:rFonts w:cs="Arial"/>
        </w:rPr>
        <w:br w:type="page"/>
      </w:r>
      <w:r w:rsidRPr="000E74D7">
        <w:rPr>
          <w:rFonts w:cs="Arial"/>
        </w:rPr>
        <w:lastRenderedPageBreak/>
        <w:t>Índice</w:t>
      </w:r>
    </w:p>
    <w:p w:rsidR="000E74D7" w:rsidRPr="000E74D7" w:rsidRDefault="000E74D7" w:rsidP="000E74D7">
      <w:pPr>
        <w:pStyle w:val="Corpodetexto3"/>
        <w:widowControl w:val="0"/>
        <w:spacing w:after="0"/>
        <w:rPr>
          <w:rFonts w:cs="Arial"/>
          <w:sz w:val="2"/>
        </w:rPr>
      </w:pPr>
    </w:p>
    <w:bookmarkStart w:id="0" w:name="_GoBack"/>
    <w:bookmarkEnd w:id="0"/>
    <w:p w:rsidR="00240E5F" w:rsidRDefault="000E74D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10608" w:history="1">
        <w:r w:rsidR="00240E5F" w:rsidRPr="00C0665E">
          <w:rPr>
            <w:rStyle w:val="Hyperlink"/>
            <w:noProof/>
          </w:rPr>
          <w:t>1.</w:t>
        </w:r>
        <w:r w:rsidR="00240E5F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0E5F" w:rsidRPr="00C0665E">
          <w:rPr>
            <w:rStyle w:val="Hyperlink"/>
            <w:noProof/>
          </w:rPr>
          <w:t>Pacote/Caso de Uso</w:t>
        </w:r>
        <w:r w:rsidR="00240E5F">
          <w:rPr>
            <w:noProof/>
            <w:webHidden/>
          </w:rPr>
          <w:tab/>
        </w:r>
        <w:r w:rsidR="00240E5F">
          <w:rPr>
            <w:noProof/>
            <w:webHidden/>
          </w:rPr>
          <w:fldChar w:fldCharType="begin"/>
        </w:r>
        <w:r w:rsidR="00240E5F">
          <w:rPr>
            <w:noProof/>
            <w:webHidden/>
          </w:rPr>
          <w:instrText xml:space="preserve"> PAGEREF _Toc404610608 \h </w:instrText>
        </w:r>
        <w:r w:rsidR="00240E5F">
          <w:rPr>
            <w:noProof/>
            <w:webHidden/>
          </w:rPr>
        </w:r>
        <w:r w:rsidR="00240E5F">
          <w:rPr>
            <w:noProof/>
            <w:webHidden/>
          </w:rPr>
          <w:fldChar w:fldCharType="separate"/>
        </w:r>
        <w:r w:rsidR="00240E5F">
          <w:rPr>
            <w:noProof/>
            <w:webHidden/>
          </w:rPr>
          <w:t>5</w:t>
        </w:r>
        <w:r w:rsidR="00240E5F">
          <w:rPr>
            <w:noProof/>
            <w:webHidden/>
          </w:rPr>
          <w:fldChar w:fldCharType="end"/>
        </w:r>
      </w:hyperlink>
    </w:p>
    <w:p w:rsidR="00240E5F" w:rsidRDefault="00240E5F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609" w:history="1">
        <w:r w:rsidRPr="00C0665E">
          <w:rPr>
            <w:rStyle w:val="Hyperlink"/>
            <w:noProof/>
          </w:rPr>
          <w:t>Registrar Decisões Judiciais de Concursos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40E5F" w:rsidRDefault="00240E5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610" w:history="1">
        <w:r w:rsidRPr="00C0665E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0665E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40E5F" w:rsidRDefault="00240E5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611" w:history="1">
        <w:r w:rsidRPr="00C0665E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0665E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40E5F" w:rsidRDefault="00240E5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612" w:history="1">
        <w:r w:rsidRPr="00C0665E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0665E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40E5F" w:rsidRDefault="00240E5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613" w:history="1">
        <w:r w:rsidRPr="00C0665E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0665E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40E5F" w:rsidRDefault="00240E5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614" w:history="1">
        <w:r w:rsidRPr="00C0665E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0665E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40E5F" w:rsidRDefault="00240E5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615" w:history="1">
        <w:r w:rsidRPr="00C0665E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0665E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40E5F" w:rsidRDefault="00240E5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616" w:history="1">
        <w:r w:rsidRPr="00C0665E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0665E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40E5F" w:rsidRDefault="00240E5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617" w:history="1">
        <w:r w:rsidRPr="00C0665E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0665E">
          <w:rPr>
            <w:rStyle w:val="Hyperlink"/>
            <w:noProof/>
          </w:rPr>
          <w:t>Registrar Decisão Judicial do Concurso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40E5F" w:rsidRDefault="00240E5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618" w:history="1">
        <w:r w:rsidRPr="00C0665E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0665E">
          <w:rPr>
            <w:rStyle w:val="Hyperlink"/>
            <w:noProof/>
          </w:rPr>
          <w:t>Fluxo Básico – Inserir candidato numa determinada etapa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40E5F" w:rsidRDefault="00240E5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619" w:history="1">
        <w:r w:rsidRPr="00C0665E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0665E">
          <w:rPr>
            <w:rStyle w:val="Hyperlink"/>
            <w:noProof/>
          </w:rPr>
          <w:t>Fluxo Alternativo – Nomeação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40E5F" w:rsidRDefault="00240E5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620" w:history="1">
        <w:r w:rsidRPr="00C0665E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0665E">
          <w:rPr>
            <w:rStyle w:val="Hyperlink"/>
            <w:noProof/>
          </w:rPr>
          <w:t>Fluxo Alternativo – Indicar que o Candidato está apto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40E5F" w:rsidRDefault="00240E5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621" w:history="1">
        <w:r w:rsidRPr="00C0665E">
          <w:rPr>
            <w:rStyle w:val="Hyperlink"/>
            <w:noProof/>
          </w:rPr>
          <w:t>4.1.4.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0665E">
          <w:rPr>
            <w:rStyle w:val="Hyperlink"/>
            <w:noProof/>
          </w:rPr>
          <w:t>Fluxo Alternativo – Empossar Candidato “Liberar posse”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40E5F" w:rsidRDefault="00240E5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622" w:history="1">
        <w:r w:rsidRPr="00C0665E">
          <w:rPr>
            <w:rStyle w:val="Hyperlink"/>
            <w:noProof/>
          </w:rPr>
          <w:t>4.1.5.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0665E">
          <w:rPr>
            <w:rStyle w:val="Hyperlink"/>
            <w:noProof/>
          </w:rPr>
          <w:t>Fluxo Alternativo – Pesquisar Edital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40E5F" w:rsidRDefault="00240E5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623" w:history="1">
        <w:r w:rsidRPr="00C0665E">
          <w:rPr>
            <w:rStyle w:val="Hyperlink"/>
            <w:noProof/>
          </w:rPr>
          <w:t>4.1.6.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0665E">
          <w:rPr>
            <w:rStyle w:val="Hyperlink"/>
            <w:noProof/>
          </w:rPr>
          <w:t>Fluxo Alternativo – Pesquisar Candidato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40E5F" w:rsidRDefault="00240E5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624" w:history="1">
        <w:r w:rsidRPr="00C0665E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0665E">
          <w:rPr>
            <w:rStyle w:val="Hyperlink"/>
            <w:noProof/>
          </w:rPr>
          <w:t>Alterar Dados da Publicação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40E5F" w:rsidRDefault="00240E5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625" w:history="1">
        <w:r w:rsidRPr="00C0665E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0665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40E5F" w:rsidRDefault="00240E5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626" w:history="1">
        <w:r w:rsidRPr="00C0665E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0665E">
          <w:rPr>
            <w:rStyle w:val="Hyperlink"/>
            <w:noProof/>
          </w:rPr>
          <w:t>Excluir Decisão Judicial do Concurso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40E5F" w:rsidRDefault="00240E5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627" w:history="1">
        <w:r w:rsidRPr="00C0665E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0665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40E5F" w:rsidRDefault="00240E5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628" w:history="1">
        <w:r w:rsidRPr="00C0665E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0665E">
          <w:rPr>
            <w:rStyle w:val="Hyperlink"/>
            <w:noProof/>
          </w:rPr>
          <w:t>Anular Decisão Judicial do Concurso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40E5F" w:rsidRDefault="00240E5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629" w:history="1">
        <w:r w:rsidRPr="00C0665E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0665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40E5F" w:rsidRDefault="00240E5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630" w:history="1">
        <w:r w:rsidRPr="00C0665E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0665E">
          <w:rPr>
            <w:rStyle w:val="Hyperlink"/>
            <w:noProof/>
          </w:rPr>
          <w:t>Listar Decisões Judiciais do Concurso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40E5F" w:rsidRDefault="00240E5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631" w:history="1">
        <w:r w:rsidRPr="00C0665E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0665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40E5F" w:rsidRDefault="00240E5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632" w:history="1">
        <w:r w:rsidRPr="00C0665E">
          <w:rPr>
            <w:rStyle w:val="Hyperlink"/>
            <w:noProof/>
          </w:rPr>
          <w:t>4.5.2.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0665E">
          <w:rPr>
            <w:rStyle w:val="Hyperlink"/>
            <w:noProof/>
          </w:rPr>
          <w:t>Fluxo Alternativo – Pesquisar Edital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40E5F" w:rsidRDefault="00240E5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633" w:history="1">
        <w:r w:rsidRPr="00C0665E">
          <w:rPr>
            <w:rStyle w:val="Hyperlink"/>
            <w:noProof/>
          </w:rPr>
          <w:t>4.5.3.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0665E">
          <w:rPr>
            <w:rStyle w:val="Hyperlink"/>
            <w:noProof/>
          </w:rPr>
          <w:t>Fluxo Alternativo – Pesquisar Candidato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40E5F" w:rsidRDefault="00240E5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634" w:history="1">
        <w:r w:rsidRPr="00C0665E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0665E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40E5F" w:rsidRDefault="00240E5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635" w:history="1">
        <w:r w:rsidRPr="00C0665E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0665E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40E5F" w:rsidRDefault="00240E5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636" w:history="1">
        <w:r w:rsidRPr="00C0665E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0665E">
          <w:rPr>
            <w:rStyle w:val="Hyperlink"/>
            <w:noProof/>
          </w:rPr>
          <w:t>RN01: Validar se as informações estão cadastradas/ativas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40E5F" w:rsidRDefault="00240E5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637" w:history="1">
        <w:r w:rsidRPr="00C0665E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0665E">
          <w:rPr>
            <w:rStyle w:val="Hyperlink"/>
            <w:noProof/>
          </w:rPr>
          <w:t>RN02: Verificar se o candidato informado pertence ao edital informado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40E5F" w:rsidRDefault="00240E5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638" w:history="1">
        <w:r w:rsidRPr="00C0665E">
          <w:rPr>
            <w:rStyle w:val="Hyperlink"/>
            <w:noProof/>
          </w:rPr>
          <w:t>5.1.3.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0665E">
          <w:rPr>
            <w:rStyle w:val="Hyperlink"/>
            <w:noProof/>
          </w:rPr>
          <w:t>RN03: Verificar se já existe decisão judicial para candidato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40E5F" w:rsidRDefault="00240E5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639" w:history="1">
        <w:r w:rsidRPr="00C0665E">
          <w:rPr>
            <w:rStyle w:val="Hyperlink"/>
            <w:noProof/>
          </w:rPr>
          <w:t>5.1.4.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0665E">
          <w:rPr>
            <w:rStyle w:val="Hyperlink"/>
            <w:noProof/>
          </w:rPr>
          <w:t>RN04: Verificar se a determinação é válida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40E5F" w:rsidRDefault="00240E5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640" w:history="1">
        <w:r w:rsidRPr="00C0665E">
          <w:rPr>
            <w:rStyle w:val="Hyperlink"/>
            <w:noProof/>
          </w:rPr>
          <w:t>5.1.5.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0665E">
          <w:rPr>
            <w:rStyle w:val="Hyperlink"/>
            <w:noProof/>
          </w:rPr>
          <w:t>RN05: Verificar se o candidato já efetivou o exercício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40E5F" w:rsidRDefault="00240E5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641" w:history="1">
        <w:r w:rsidRPr="00C0665E">
          <w:rPr>
            <w:rStyle w:val="Hyperlink"/>
            <w:noProof/>
          </w:rPr>
          <w:t>5.1.6.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0665E">
          <w:rPr>
            <w:rStyle w:val="Hyperlink"/>
            <w:noProof/>
          </w:rPr>
          <w:t>RN06:Verificar se existem etapas para o candidato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40E5F" w:rsidRDefault="00240E5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642" w:history="1">
        <w:r w:rsidRPr="00C0665E">
          <w:rPr>
            <w:rStyle w:val="Hyperlink"/>
            <w:noProof/>
          </w:rPr>
          <w:t>5.1.7.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0665E">
          <w:rPr>
            <w:rStyle w:val="Hyperlink"/>
            <w:noProof/>
          </w:rPr>
          <w:t>RN07: Verificar se o candidato escolheu a vaga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40E5F" w:rsidRDefault="00240E5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643" w:history="1">
        <w:r w:rsidRPr="00C0665E">
          <w:rPr>
            <w:rStyle w:val="Hyperlink"/>
            <w:noProof/>
          </w:rPr>
          <w:t>5.1.8.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0665E">
          <w:rPr>
            <w:rStyle w:val="Hyperlink"/>
            <w:noProof/>
          </w:rPr>
          <w:t>RN08: Verificar se a decisão judicial está anulada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40E5F" w:rsidRDefault="00240E5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644" w:history="1">
        <w:r w:rsidRPr="00C0665E">
          <w:rPr>
            <w:rStyle w:val="Hyperlink"/>
            <w:noProof/>
          </w:rPr>
          <w:t>5.1.9.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0665E">
          <w:rPr>
            <w:rStyle w:val="Hyperlink"/>
            <w:noProof/>
          </w:rPr>
          <w:t>RN09: Verificar se o candidato possui nomeação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40E5F" w:rsidRDefault="00240E5F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645" w:history="1">
        <w:r w:rsidRPr="00C0665E">
          <w:rPr>
            <w:rStyle w:val="Hyperlink"/>
            <w:noProof/>
          </w:rPr>
          <w:t>5.1.10.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0665E">
          <w:rPr>
            <w:rStyle w:val="Hyperlink"/>
            <w:noProof/>
          </w:rPr>
          <w:t>RN10: Verificar se a nomeação determinou perícia médica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40E5F" w:rsidRDefault="00240E5F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646" w:history="1">
        <w:r w:rsidRPr="00C0665E">
          <w:rPr>
            <w:rStyle w:val="Hyperlink"/>
            <w:noProof/>
          </w:rPr>
          <w:t>5.1.11.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0665E">
          <w:rPr>
            <w:rStyle w:val="Hyperlink"/>
            <w:noProof/>
          </w:rPr>
          <w:t>RN11: Verificar se o candidato já está nomeado.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40E5F" w:rsidRDefault="00240E5F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647" w:history="1">
        <w:r w:rsidRPr="00C0665E">
          <w:rPr>
            <w:rStyle w:val="Hyperlink"/>
            <w:noProof/>
          </w:rPr>
          <w:t>5.1.12.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0665E">
          <w:rPr>
            <w:rStyle w:val="Hyperlink"/>
            <w:noProof/>
          </w:rPr>
          <w:t>RN12: Verificar duplicidade de decisão judicial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40E5F" w:rsidRDefault="00240E5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648" w:history="1">
        <w:r w:rsidRPr="00C0665E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0665E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240E5F" w:rsidRDefault="00240E5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649" w:history="1">
        <w:r w:rsidRPr="00C0665E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0665E">
          <w:rPr>
            <w:rStyle w:val="Hyperlink"/>
            <w:noProof/>
          </w:rPr>
          <w:t>Anular as ações da determinação judicial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240E5F" w:rsidRDefault="00240E5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650" w:history="1">
        <w:r w:rsidRPr="00C0665E">
          <w:rPr>
            <w:rStyle w:val="Hyperlink"/>
            <w:noProof/>
          </w:rPr>
          <w:t>6.2.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0665E">
          <w:rPr>
            <w:rStyle w:val="Hyperlink"/>
            <w:noProof/>
          </w:rPr>
          <w:t>Etapas do edital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240E5F" w:rsidRDefault="00240E5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651" w:history="1">
        <w:r w:rsidRPr="00C0665E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0665E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0E74D7" w:rsidRDefault="000E74D7" w:rsidP="000E74D7">
      <w:pPr>
        <w:pStyle w:val="Sumrio1"/>
      </w:pPr>
      <w:r>
        <w:fldChar w:fldCharType="end"/>
      </w:r>
    </w:p>
    <w:p w:rsidR="000E74D7" w:rsidRDefault="000E74D7" w:rsidP="000E74D7">
      <w:pPr>
        <w:pStyle w:val="Heading"/>
        <w:rPr>
          <w:rFonts w:cs="Arial"/>
          <w:szCs w:val="24"/>
          <w:lang w:val="pt-BR"/>
        </w:rPr>
      </w:pPr>
      <w:r>
        <w:rPr>
          <w:rFonts w:cs="Arial"/>
          <w:szCs w:val="24"/>
          <w:lang w:val="pt-BR"/>
        </w:rPr>
        <w:br w:type="page"/>
      </w:r>
    </w:p>
    <w:p w:rsidR="000E74D7" w:rsidRDefault="000E74D7" w:rsidP="000E74D7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10608"/>
      <w:r>
        <w:lastRenderedPageBreak/>
        <w:t>Pacote/Caso de Uso</w:t>
      </w:r>
      <w:bookmarkEnd w:id="1"/>
    </w:p>
    <w:p w:rsidR="000E74D7" w:rsidRDefault="000E74D7" w:rsidP="000E74D7"/>
    <w:p w:rsidR="000E74D7" w:rsidRDefault="000E74D7" w:rsidP="00240E5F">
      <w:pPr>
        <w:pStyle w:val="Subttulo"/>
      </w:pPr>
      <w:bookmarkStart w:id="2" w:name="_Toc404610609"/>
      <w:r>
        <w:t>Registrar Decisões Judiciais d</w:t>
      </w:r>
      <w:r w:rsidR="00240E5F">
        <w:t>e</w:t>
      </w:r>
      <w:r>
        <w:t xml:space="preserve"> Concurso</w:t>
      </w:r>
      <w:r w:rsidR="00240E5F">
        <w:t>s</w:t>
      </w:r>
      <w:bookmarkEnd w:id="2"/>
    </w:p>
    <w:p w:rsidR="000E74D7" w:rsidRDefault="000E74D7" w:rsidP="000E74D7">
      <w:pPr>
        <w:widowControl w:val="0"/>
        <w:ind w:left="902"/>
        <w:rPr>
          <w:rFonts w:cs="Arial"/>
          <w:b/>
          <w:bCs/>
          <w:color w:val="FF0000"/>
        </w:rPr>
      </w:pPr>
    </w:p>
    <w:p w:rsidR="000E74D7" w:rsidRDefault="000E74D7" w:rsidP="000E74D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610610"/>
      <w:r>
        <w:t>Descrição</w:t>
      </w:r>
      <w:bookmarkEnd w:id="3"/>
    </w:p>
    <w:p w:rsidR="000E74D7" w:rsidRDefault="000E74D7" w:rsidP="000E74D7">
      <w:pPr>
        <w:pStyle w:val="Recuodecorpodetexto2"/>
        <w:widowControl w:val="0"/>
        <w:ind w:left="1620" w:firstLine="0"/>
        <w:rPr>
          <w:sz w:val="24"/>
        </w:rPr>
      </w:pPr>
    </w:p>
    <w:p w:rsidR="000E74D7" w:rsidRDefault="000E74D7" w:rsidP="000E74D7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que realizam o registro de decisões judiciais do concurso.</w:t>
      </w:r>
    </w:p>
    <w:p w:rsidR="000E74D7" w:rsidRDefault="000E74D7" w:rsidP="000E74D7">
      <w:pPr>
        <w:pStyle w:val="Recuodecorpodetexto2"/>
        <w:widowControl w:val="0"/>
        <w:ind w:left="1620" w:firstLine="0"/>
        <w:rPr>
          <w:sz w:val="24"/>
        </w:rPr>
      </w:pPr>
    </w:p>
    <w:p w:rsidR="000E74D7" w:rsidRDefault="000E74D7" w:rsidP="000E74D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610611"/>
      <w:r>
        <w:t>Requisitos atendidos</w:t>
      </w:r>
      <w:bookmarkEnd w:id="4"/>
    </w:p>
    <w:p w:rsidR="000E74D7" w:rsidRDefault="000E74D7" w:rsidP="000E74D7"/>
    <w:p w:rsidR="000E74D7" w:rsidRDefault="000E74D7" w:rsidP="000E74D7">
      <w:pPr>
        <w:pStyle w:val="Recuodecorpodetexto"/>
        <w:ind w:left="1260"/>
      </w:pPr>
      <w:r>
        <w:t xml:space="preserve">R28 – </w:t>
      </w:r>
      <w:bookmarkStart w:id="5" w:name="_Toc176769543"/>
      <w:r>
        <w:t>Registrar decisão judicial de concurso</w:t>
      </w:r>
      <w:bookmarkEnd w:id="5"/>
    </w:p>
    <w:p w:rsidR="000E74D7" w:rsidRDefault="000E74D7" w:rsidP="000E74D7"/>
    <w:p w:rsidR="000E74D7" w:rsidRDefault="000E74D7" w:rsidP="000E74D7">
      <w:pPr>
        <w:pStyle w:val="Ttulo1"/>
        <w:keepNext w:val="0"/>
        <w:widowControl w:val="0"/>
        <w:spacing w:before="0" w:line="240" w:lineRule="auto"/>
        <w:ind w:left="540" w:hanging="540"/>
      </w:pPr>
      <w:bookmarkStart w:id="6" w:name="_Toc404610612"/>
      <w:r>
        <w:t>Conceito</w:t>
      </w:r>
      <w:bookmarkEnd w:id="6"/>
      <w:r>
        <w:tab/>
      </w:r>
    </w:p>
    <w:p w:rsidR="000E74D7" w:rsidRDefault="000E74D7" w:rsidP="000E74D7"/>
    <w:p w:rsidR="000E74D7" w:rsidRDefault="000E74D7" w:rsidP="000E74D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610613"/>
      <w:r>
        <w:t>Conceitos principais</w:t>
      </w:r>
      <w:bookmarkEnd w:id="7"/>
    </w:p>
    <w:p w:rsidR="000E74D7" w:rsidRDefault="000E74D7" w:rsidP="000E74D7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0E74D7" w:rsidTr="00FF700E">
        <w:trPr>
          <w:trHeight w:val="600"/>
        </w:trPr>
        <w:tc>
          <w:tcPr>
            <w:tcW w:w="1600" w:type="dxa"/>
          </w:tcPr>
          <w:p w:rsidR="000E74D7" w:rsidRDefault="000E74D7" w:rsidP="000E74D7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Decisão judicial do concurso</w:t>
            </w:r>
          </w:p>
        </w:tc>
        <w:tc>
          <w:tcPr>
            <w:tcW w:w="4606" w:type="dxa"/>
          </w:tcPr>
          <w:p w:rsidR="000E74D7" w:rsidRDefault="000E74D7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Decisão judicial que permite ao candidato ser inserido numa etapa/nomeação/perícia médica/empossado.</w:t>
            </w:r>
          </w:p>
        </w:tc>
      </w:tr>
    </w:tbl>
    <w:p w:rsidR="000E74D7" w:rsidRDefault="000E74D7" w:rsidP="000E74D7">
      <w:pPr>
        <w:pStyle w:val="Cabealho"/>
        <w:rPr>
          <w:rFonts w:cs="Arial"/>
        </w:rPr>
      </w:pPr>
    </w:p>
    <w:p w:rsidR="000E74D7" w:rsidRDefault="000E74D7" w:rsidP="000E74D7">
      <w:pPr>
        <w:rPr>
          <w:rFonts w:cs="Arial"/>
        </w:rPr>
      </w:pPr>
    </w:p>
    <w:p w:rsidR="000E74D7" w:rsidRDefault="000E74D7" w:rsidP="000E74D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" w:name="_Toc404610614"/>
      <w:r>
        <w:t>Conceitos associados</w:t>
      </w:r>
      <w:bookmarkEnd w:id="8"/>
    </w:p>
    <w:p w:rsidR="000E74D7" w:rsidRDefault="000E74D7" w:rsidP="000E74D7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0E74D7" w:rsidTr="00FF700E">
        <w:trPr>
          <w:trHeight w:val="600"/>
        </w:trPr>
        <w:tc>
          <w:tcPr>
            <w:tcW w:w="2338" w:type="dxa"/>
          </w:tcPr>
          <w:p w:rsidR="000E74D7" w:rsidRDefault="000E74D7" w:rsidP="000E74D7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Etapas dos Classificados</w:t>
            </w:r>
          </w:p>
        </w:tc>
        <w:tc>
          <w:tcPr>
            <w:tcW w:w="6732" w:type="dxa"/>
          </w:tcPr>
          <w:p w:rsidR="000E74D7" w:rsidRDefault="000E74D7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Etapas que os classificados devem passar referentes ao processo de provimento</w:t>
            </w:r>
          </w:p>
        </w:tc>
      </w:tr>
      <w:tr w:rsidR="000E74D7" w:rsidTr="00FF700E">
        <w:trPr>
          <w:trHeight w:val="600"/>
        </w:trPr>
        <w:tc>
          <w:tcPr>
            <w:tcW w:w="2338" w:type="dxa"/>
          </w:tcPr>
          <w:p w:rsidR="000E74D7" w:rsidRDefault="000E74D7" w:rsidP="00240E5F">
            <w:pPr>
              <w:pStyle w:val="Cabealho"/>
              <w:ind w:left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Nomeações</w:t>
            </w:r>
          </w:p>
        </w:tc>
        <w:tc>
          <w:tcPr>
            <w:tcW w:w="6732" w:type="dxa"/>
          </w:tcPr>
          <w:p w:rsidR="000E74D7" w:rsidRDefault="000E74D7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de candidatos que foram nomeados em concursos públicos.</w:t>
            </w:r>
          </w:p>
        </w:tc>
      </w:tr>
      <w:tr w:rsidR="000E74D7" w:rsidTr="00FF700E">
        <w:trPr>
          <w:trHeight w:val="600"/>
        </w:trPr>
        <w:tc>
          <w:tcPr>
            <w:tcW w:w="2338" w:type="dxa"/>
          </w:tcPr>
          <w:p w:rsidR="000E74D7" w:rsidRDefault="000E74D7" w:rsidP="00240E5F">
            <w:pPr>
              <w:pStyle w:val="Cabealho"/>
              <w:ind w:left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Perícia Médica</w:t>
            </w:r>
          </w:p>
        </w:tc>
        <w:tc>
          <w:tcPr>
            <w:tcW w:w="6732" w:type="dxa"/>
          </w:tcPr>
          <w:p w:rsidR="000E74D7" w:rsidRDefault="000E74D7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de candidatos que foram convocados para realizar perícia médica com o objetivo de tomar posse no Estado.</w:t>
            </w:r>
          </w:p>
        </w:tc>
      </w:tr>
      <w:tr w:rsidR="000E74D7" w:rsidTr="00FF700E">
        <w:trPr>
          <w:trHeight w:val="600"/>
        </w:trPr>
        <w:tc>
          <w:tcPr>
            <w:tcW w:w="2338" w:type="dxa"/>
          </w:tcPr>
          <w:p w:rsidR="000E74D7" w:rsidRDefault="000E74D7" w:rsidP="00240E5F">
            <w:pPr>
              <w:pStyle w:val="Cabealho"/>
              <w:ind w:left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Posse</w:t>
            </w:r>
          </w:p>
        </w:tc>
        <w:tc>
          <w:tcPr>
            <w:tcW w:w="6732" w:type="dxa"/>
          </w:tcPr>
          <w:p w:rsidR="000E74D7" w:rsidRDefault="000E74D7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de candidatos que foram convocados para tomar posse no Estado.</w:t>
            </w:r>
          </w:p>
        </w:tc>
      </w:tr>
    </w:tbl>
    <w:p w:rsidR="000E74D7" w:rsidRDefault="000E74D7" w:rsidP="000E74D7">
      <w:pPr>
        <w:pStyle w:val="Cabealho"/>
        <w:rPr>
          <w:rFonts w:cs="Arial"/>
        </w:rPr>
      </w:pPr>
    </w:p>
    <w:p w:rsidR="000E74D7" w:rsidRDefault="000E74D7" w:rsidP="000E74D7">
      <w:pPr>
        <w:rPr>
          <w:rFonts w:eastAsia="Arial Unicode MS"/>
        </w:rPr>
      </w:pPr>
    </w:p>
    <w:p w:rsidR="000E74D7" w:rsidRDefault="000E74D7" w:rsidP="000E74D7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610615"/>
      <w:r>
        <w:lastRenderedPageBreak/>
        <w:t>Diagrama</w:t>
      </w:r>
      <w:bookmarkEnd w:id="9"/>
    </w:p>
    <w:p w:rsidR="000E74D7" w:rsidRDefault="000E74D7" w:rsidP="000E74D7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0E74D7" w:rsidRPr="006151C5" w:rsidRDefault="00240E5F" w:rsidP="000E74D7">
      <w:pPr>
        <w:widowControl w:val="0"/>
        <w:ind w:left="0"/>
        <w:jc w:val="center"/>
      </w:pPr>
      <w:r>
        <w:rPr>
          <w:noProof/>
        </w:rPr>
        <mc:AlternateContent>
          <mc:Choice Requires="wpc">
            <w:drawing>
              <wp:inline distT="0" distB="0" distL="0" distR="0">
                <wp:extent cx="5562600" cy="3381375"/>
                <wp:effectExtent l="19050" t="171450" r="0" b="9525"/>
                <wp:docPr id="411" name="Tela 4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4" name="Group 205"/>
                        <wpg:cNvGrpSpPr>
                          <a:grpSpLocks/>
                        </wpg:cNvGrpSpPr>
                        <wpg:grpSpPr bwMode="auto">
                          <a:xfrm>
                            <a:off x="-19050" y="-161925"/>
                            <a:ext cx="5553075" cy="3514725"/>
                            <a:chOff x="-30" y="-255"/>
                            <a:chExt cx="8745" cy="5535"/>
                          </a:xfrm>
                        </wpg:grpSpPr>
                        <wps:wsp>
                          <wps:cNvPr id="8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0" y="-30"/>
                              <a:ext cx="1" cy="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45" y="45"/>
                              <a:ext cx="8670" cy="5235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Freeform 7"/>
                          <wps:cNvSpPr>
                            <a:spLocks/>
                          </wps:cNvSpPr>
                          <wps:spPr bwMode="auto">
                            <a:xfrm flipV="1">
                              <a:off x="45" y="45"/>
                              <a:ext cx="4080" cy="285"/>
                            </a:xfrm>
                            <a:custGeom>
                              <a:avLst/>
                              <a:gdLst>
                                <a:gd name="T0" fmla="*/ 0 w 272"/>
                                <a:gd name="T1" fmla="*/ 0 h 19"/>
                                <a:gd name="T2" fmla="*/ 259 w 272"/>
                                <a:gd name="T3" fmla="*/ 0 h 19"/>
                                <a:gd name="T4" fmla="*/ 272 w 272"/>
                                <a:gd name="T5" fmla="*/ 14 h 19"/>
                                <a:gd name="T6" fmla="*/ 272 w 272"/>
                                <a:gd name="T7" fmla="*/ 19 h 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72" h="19">
                                  <a:moveTo>
                                    <a:pt x="0" y="0"/>
                                  </a:moveTo>
                                  <a:lnTo>
                                    <a:pt x="259" y="0"/>
                                  </a:lnTo>
                                  <a:lnTo>
                                    <a:pt x="272" y="14"/>
                                  </a:lnTo>
                                  <a:lnTo>
                                    <a:pt x="272" y="19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Rectangl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120" y="90"/>
                              <a:ext cx="3531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uc</w:t>
                                </w:r>
                                <w:proofErr w:type="spellEnd"/>
                                <w:proofErr w:type="gram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– Registrar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Decisões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Judiciais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do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Concurso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" name="Rectangle 9"/>
                          <wps:cNvSpPr>
                            <a:spLocks noChangeArrowheads="1"/>
                          </wps:cNvSpPr>
                          <wps:spPr bwMode="auto">
                            <a:xfrm>
                              <a:off x="2280" y="840"/>
                              <a:ext cx="6135" cy="3945"/>
                            </a:xfrm>
                            <a:prstGeom prst="rect">
                              <a:avLst/>
                            </a:prstGeom>
                            <a:solidFill>
                              <a:srgbClr val="C0BFC0"/>
                            </a:solidFill>
                            <a:ln w="15">
                              <a:solidFill>
                                <a:srgbClr val="C0BFC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2280" y="570"/>
                              <a:ext cx="3765" cy="270"/>
                            </a:xfrm>
                            <a:prstGeom prst="rect">
                              <a:avLst/>
                            </a:prstGeom>
                            <a:solidFill>
                              <a:srgbClr val="C0BFC0"/>
                            </a:solidFill>
                            <a:ln w="15">
                              <a:solidFill>
                                <a:srgbClr val="C0BFC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2235" y="795"/>
                              <a:ext cx="6135" cy="3945"/>
                            </a:xfrm>
                            <a:prstGeom prst="rect">
                              <a:avLst/>
                            </a:prstGeom>
                            <a:solidFill>
                              <a:srgbClr val="FCF2E3"/>
                            </a:solidFill>
                            <a:ln w="1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Rectangle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2235" y="525"/>
                              <a:ext cx="3765" cy="270"/>
                            </a:xfrm>
                            <a:prstGeom prst="rect">
                              <a:avLst/>
                            </a:prstGeom>
                            <a:solidFill>
                              <a:srgbClr val="FCF2E3"/>
                            </a:solidFill>
                            <a:ln w="1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CF2E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" name="Rectangle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" name="Rectangl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7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9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0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1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2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3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4" name="Rectangl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5" name="Rectangle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6" name="Rectangle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7" name="Rectangle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8" name="Rectangle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9" name="Rectangle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0" name="Rectangle 4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1" name="Rectangle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2" name="Rectangle 49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3" name="Rectangle 50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4" name="Rectangle 51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5" name="Rectangle 52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6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7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8" name="Rectangle 55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9" name="Rectangle 56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0" name="Rectangle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1" name="Rectangle 58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2" name="Rectangle 59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3" name="Rectangle 60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4" name="Rectangle 61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5" name="Rectangle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6" name="Rectangle 6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7" name="Rectangle 64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8" name="Rectangl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9" name="Rectangle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0" name="Rectangl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1" name="Rectangle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2" name="Rectangl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3" name="Rectangle 70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4" name="Rectangl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5" name="Rectangle 72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6" name="Rectangle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8" name="Rectangle 75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9" name="Rectangle 76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0" name="Rectangle 77"/>
                          <wps:cNvSpPr>
                            <a:spLocks noChangeArrowheads="1"/>
                          </wps:cNvSpPr>
                          <wps:spPr bwMode="auto">
                            <a:xfrm>
                              <a:off x="2310" y="570"/>
                              <a:ext cx="3771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  <w:proofErr w:type="gram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UCS </w:t>
                                </w:r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–</w:t>
                                </w:r>
                                <w:proofErr w:type="gram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Registrar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Decisões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Judiciais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do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Concurso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1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4515" y="4830"/>
                              <a:ext cx="1654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(</w:t>
                                </w:r>
                                <w:proofErr w:type="gramStart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from</w:t>
                                </w:r>
                                <w:proofErr w:type="gramEnd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Use Case Model)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2" name="Oval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2700" y="1065"/>
                              <a:ext cx="1560" cy="1035"/>
                            </a:xfrm>
                            <a:prstGeom prst="ellipse">
                              <a:avLst/>
                            </a:prstGeom>
                            <a:solidFill>
                              <a:srgbClr val="C0BFC0"/>
                            </a:solidFill>
                            <a:ln w="15">
                              <a:solidFill>
                                <a:srgbClr val="C0BFC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" name="Oval 80"/>
                          <wps:cNvSpPr>
                            <a:spLocks noChangeArrowheads="1"/>
                          </wps:cNvSpPr>
                          <wps:spPr bwMode="auto">
                            <a:xfrm>
                              <a:off x="2655" y="1020"/>
                              <a:ext cx="1560" cy="1035"/>
                            </a:xfrm>
                            <a:prstGeom prst="ellipse">
                              <a:avLst/>
                            </a:prstGeom>
                            <a:solidFill>
                              <a:srgbClr val="FCF2E3"/>
                            </a:solidFill>
                            <a:ln w="1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5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6" name="Rectangle 8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7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8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9" name="Rectangle 86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0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1" name="Rectangl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2" name="Rectangle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3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4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5" name="Rectangle 92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6" name="Rectangle 9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7" name="Rectangle 94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8" name="Rectangle 95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9" name="Rectangle 96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0" name="Rectangle 9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1" name="Rectangle 98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2" name="Rectangle 99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3" name="Rectangle 100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4" name="Rectangle 101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5" name="Rectangle 102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6" name="Rectangle 10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7" name="Rectangle 104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8" name="Rectangle 105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9" name="Rectangle 106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0" name="Rectangle 10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1" name="Rectangle 108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2" name="Rectangle 109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3" name="Rectangle 110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4" name="Rectangle 111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5" name="Rectangle 112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6" name="Rectangle 11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7" name="Rectangle 114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8" name="Rectangle 115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9" name="Rectangle 1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0" name="Rectangle 1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1" name="Rectangle 118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2" name="Rectangle 119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3" name="Rectangle 120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4" name="Rectangle 1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5" name="Rectangle 1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6" name="Rectangle 12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7" name="Rectangle 124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8" name="Rectangle 125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9" name="Rectangle 126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0" name="Rectangle 12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1" name="Rectangle 128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2" name="Rectangle 129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3" name="Rectangle 130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4" name="Rectangle 131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5" name="Rectangle 132"/>
                          <wps:cNvSpPr>
                            <a:spLocks noChangeArrowheads="1"/>
                          </wps:cNvSpPr>
                          <wps:spPr bwMode="auto">
                            <a:xfrm>
                              <a:off x="2865" y="1350"/>
                              <a:ext cx="1139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Incluir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Decisão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6" name="Rectangle 133"/>
                          <wps:cNvSpPr>
                            <a:spLocks noChangeArrowheads="1"/>
                          </wps:cNvSpPr>
                          <wps:spPr bwMode="auto">
                            <a:xfrm>
                              <a:off x="3150" y="1545"/>
                              <a:ext cx="596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Judicial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7" name="Oval 134"/>
                          <wps:cNvSpPr>
                            <a:spLocks noChangeArrowheads="1"/>
                          </wps:cNvSpPr>
                          <wps:spPr bwMode="auto">
                            <a:xfrm>
                              <a:off x="2790" y="3300"/>
                              <a:ext cx="1830" cy="1215"/>
                            </a:xfrm>
                            <a:prstGeom prst="ellipse">
                              <a:avLst/>
                            </a:prstGeom>
                            <a:solidFill>
                              <a:srgbClr val="C0BFC0"/>
                            </a:solidFill>
                            <a:ln w="15">
                              <a:solidFill>
                                <a:srgbClr val="C0BFC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" name="Oval 135"/>
                          <wps:cNvSpPr>
                            <a:spLocks noChangeArrowheads="1"/>
                          </wps:cNvSpPr>
                          <wps:spPr bwMode="auto">
                            <a:xfrm>
                              <a:off x="2745" y="3255"/>
                              <a:ext cx="1830" cy="1215"/>
                            </a:xfrm>
                            <a:prstGeom prst="ellipse">
                              <a:avLst/>
                            </a:prstGeom>
                            <a:solidFill>
                              <a:srgbClr val="FCF2E3"/>
                            </a:solidFill>
                            <a:ln w="1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" name="Rectangle 136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0" name="Rectangle 13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1" name="Rectangle 138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2" name="Rectangle 139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3" name="Rectangle 140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4" name="Rectangle 141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5" name="Rectangle 142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6" name="Rectangle 14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7" name="Rectangle 144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8" name="Rectangle 145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9" name="Rectangle 146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0" name="Rectangle 14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1" name="Rectangle 148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2" name="Rectangle 149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3" name="Rectangle 150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4" name="Rectangle 151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5" name="Rectangle 152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6" name="Rectangle 15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7" name="Rectangle 154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8" name="Rectangle 155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9" name="Rectangle 156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0" name="Rectangle 15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1" name="Rectangle 158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2" name="Rectangle 159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3" name="Rectangle 160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4" name="Rectangle 161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5" name="Rectangle 162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6" name="Rectangle 16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7" name="Rectangle 164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8" name="Rectangle 165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9" name="Rectangle 166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0" name="Rectangle 16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1" name="Rectangle 168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2" name="Rectangle 169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3" name="Rectangle 170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4" name="Rectangle 171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5" name="Rectangle 172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6" name="Rectangle 17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7" name="Rectangle 174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8" name="Rectangle 175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9" name="Rectangle 176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0" name="Rectangle 17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1" name="Rectangle 1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2" name="Rectangle 179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3" name="Rectangle 180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4" name="Rectangle 181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5" name="Rectangle 182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6" name="Rectangle 18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7" name="Rectangle 184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8" name="Rectangle 185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9" name="Rectangle 186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0" name="Rectangle 18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1" name="Rectangle 188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2" name="Rectangle 189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3" name="Rectangle 190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4" name="Rectangle 191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5" name="Rectangle 192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6" name="Rectangle 19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7" name="Rectangle 194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8" name="Rectangle 195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9" name="Rectangle 196"/>
                          <wps:cNvSpPr>
                            <a:spLocks noChangeArrowheads="1"/>
                          </wps:cNvSpPr>
                          <wps:spPr bwMode="auto">
                            <a:xfrm>
                              <a:off x="2760" y="3765"/>
                              <a:ext cx="1832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Excluir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Decisão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Judicial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0" name="Oval 197"/>
                          <wps:cNvSpPr>
                            <a:spLocks noChangeArrowheads="1"/>
                          </wps:cNvSpPr>
                          <wps:spPr bwMode="auto">
                            <a:xfrm>
                              <a:off x="4530" y="2055"/>
                              <a:ext cx="1650" cy="1095"/>
                            </a:xfrm>
                            <a:prstGeom prst="ellipse">
                              <a:avLst/>
                            </a:prstGeom>
                            <a:solidFill>
                              <a:srgbClr val="C0BFC0"/>
                            </a:solidFill>
                            <a:ln w="15">
                              <a:solidFill>
                                <a:srgbClr val="C0BFC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1" name="Oval 198"/>
                          <wps:cNvSpPr>
                            <a:spLocks noChangeArrowheads="1"/>
                          </wps:cNvSpPr>
                          <wps:spPr bwMode="auto">
                            <a:xfrm>
                              <a:off x="4485" y="2010"/>
                              <a:ext cx="1650" cy="1095"/>
                            </a:xfrm>
                            <a:prstGeom prst="ellipse">
                              <a:avLst/>
                            </a:prstGeom>
                            <a:solidFill>
                              <a:srgbClr val="FCF2E3"/>
                            </a:solidFill>
                            <a:ln w="1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2" name="Rectangle 199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3" name="Rectangle 200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4" name="Rectangle 201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5" name="Rectangle 202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6" name="Rectangle 20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7" name="Rectangle 204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</wpg:wgp>
                      <wpg:wgp>
                        <wpg:cNvPr id="208" name="Group 406"/>
                        <wpg:cNvGrpSpPr>
                          <a:grpSpLocks/>
                        </wpg:cNvGrpSpPr>
                        <wpg:grpSpPr bwMode="auto">
                          <a:xfrm>
                            <a:off x="9525" y="-161925"/>
                            <a:ext cx="5048250" cy="3048000"/>
                            <a:chOff x="15" y="-255"/>
                            <a:chExt cx="7950" cy="4800"/>
                          </a:xfrm>
                        </wpg:grpSpPr>
                        <wps:wsp>
                          <wps:cNvPr id="209" name="Rectangle 206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0" name="Rectangle 20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1" name="Rectangle 208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2" name="Rectangle 209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3" name="Rectangle 210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4" name="Rectangle 211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5" name="Rectangle 212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6" name="Rectangle 21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7" name="Rectangle 214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8" name="Rectangle 215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9" name="Rectangle 2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0" name="Rectangle 2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1" name="Rectangle 218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2" name="Rectangle 219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3" name="Rectangle 220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4" name="Rectangle 2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5" name="Rectangle 2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6" name="Rectangle 22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7" name="Rectangle 224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8" name="Rectangle 225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9" name="Rectangle 226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0" name="Rectangle 22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1" name="Rectangle 228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2" name="Rectangle 229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3" name="Rectangle 230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4" name="Rectangle 231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5" name="Rectangle 232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6" name="Rectangle 23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7" name="Rectangle 234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8" name="Rectangle 235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9" name="Rectangle 236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0" name="Rectangle 23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1" name="Rectangle 238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2" name="Rectangle 239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3" name="Rectangle 240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4" name="Rectangle 241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5" name="Rectangle 242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6" name="Rectangle 24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7" name="Rectangle 244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8" name="Rectangle 245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9" name="Rectangle 246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0" name="Rectangle 24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1" name="Rectangle 248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2" name="Rectangle 249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3" name="Rectangle 250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4" name="Rectangle 251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5" name="Rectangle 252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6" name="Rectangle 25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7" name="Rectangle 254"/>
                          <wps:cNvSpPr>
                            <a:spLocks noChangeArrowheads="1"/>
                          </wps:cNvSpPr>
                          <wps:spPr bwMode="auto">
                            <a:xfrm>
                              <a:off x="4755" y="2370"/>
                              <a:ext cx="1094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Listar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Decisão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8" name="Rectangle 255"/>
                          <wps:cNvSpPr>
                            <a:spLocks noChangeArrowheads="1"/>
                          </wps:cNvSpPr>
                          <wps:spPr bwMode="auto">
                            <a:xfrm>
                              <a:off x="5025" y="2565"/>
                              <a:ext cx="596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Judicial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9" name="Oval 256"/>
                          <wps:cNvSpPr>
                            <a:spLocks noChangeArrowheads="1"/>
                          </wps:cNvSpPr>
                          <wps:spPr bwMode="auto">
                            <a:xfrm>
                              <a:off x="6240" y="3480"/>
                              <a:ext cx="1605" cy="1065"/>
                            </a:xfrm>
                            <a:prstGeom prst="ellipse">
                              <a:avLst/>
                            </a:prstGeom>
                            <a:solidFill>
                              <a:srgbClr val="C0BFC0"/>
                            </a:solidFill>
                            <a:ln w="15">
                              <a:solidFill>
                                <a:srgbClr val="C0BFC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0" name="Oval 257"/>
                          <wps:cNvSpPr>
                            <a:spLocks noChangeArrowheads="1"/>
                          </wps:cNvSpPr>
                          <wps:spPr bwMode="auto">
                            <a:xfrm>
                              <a:off x="6195" y="3435"/>
                              <a:ext cx="1605" cy="1065"/>
                            </a:xfrm>
                            <a:prstGeom prst="ellipse">
                              <a:avLst/>
                            </a:prstGeom>
                            <a:solidFill>
                              <a:srgbClr val="FCF2E3"/>
                            </a:solidFill>
                            <a:ln w="1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1" name="Rectangle 258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2" name="Rectangle 259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3" name="Rectangle 260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4" name="Rectangle 261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5" name="Rectangle 262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6" name="Rectangle 26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7" name="Rectangle 264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8" name="Rectangle 265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9" name="Rectangle 266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0" name="Rectangle 26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1" name="Rectangle 268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2" name="Rectangle 269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3" name="Rectangle 270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4" name="Rectangle 271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5" name="Rectangle 272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6" name="Rectangle 27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7" name="Rectangle 274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8" name="Rectangle 275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9" name="Rectangle 276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0" name="Rectangle 27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1" name="Rectangle 2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2" name="Rectangle 279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3" name="Rectangle 280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4" name="Rectangle 281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5" name="Rectangle 282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6" name="Rectangle 28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7" name="Rectangle 284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8" name="Rectangle 285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9" name="Rectangle 286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0" name="Rectangle 28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1" name="Rectangle 288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2" name="Rectangle 289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3" name="Rectangle 290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4" name="Rectangle 291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5" name="Rectangle 292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6" name="Rectangle 29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7" name="Rectangle 294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8" name="Rectangle 295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9" name="Rectangle 296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0" name="Rectangle 29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1" name="Rectangle 298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2" name="Rectangle 299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3" name="Rectangle 300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4" name="Rectangle 301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5" name="Rectangle 302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6" name="Rectangle 30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7" name="Rectangle 304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8" name="Rectangle 305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9" name="Rectangle 306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0" name="Rectangle 30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1" name="Rectangle 308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2" name="Rectangle 309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3" name="Rectangle 310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4" name="Rectangle 311"/>
                          <wps:cNvSpPr>
                            <a:spLocks noChangeArrowheads="1"/>
                          </wps:cNvSpPr>
                          <wps:spPr bwMode="auto">
                            <a:xfrm>
                              <a:off x="6225" y="3870"/>
                              <a:ext cx="1610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Dados de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Publicação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5" name="Oval 312"/>
                          <wps:cNvSpPr>
                            <a:spLocks noChangeArrowheads="1"/>
                          </wps:cNvSpPr>
                          <wps:spPr bwMode="auto">
                            <a:xfrm>
                              <a:off x="510" y="1845"/>
                              <a:ext cx="255" cy="255"/>
                            </a:xfrm>
                            <a:prstGeom prst="ellipse">
                              <a:avLst/>
                            </a:prstGeom>
                            <a:solidFill>
                              <a:srgbClr val="FCF2E3"/>
                            </a:solidFill>
                            <a:ln w="1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6" name="Rectangle 31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7" name="Rectangle 314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8" name="Rectangle 315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9" name="Rectangle 3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0" name="Rectangle 3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1" name="Rectangle 318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2" name="Rectangle 319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3" name="Rectangle 320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4" name="Line 321"/>
                          <wps:cNvCnPr/>
                          <wps:spPr bwMode="auto">
                            <a:xfrm>
                              <a:off x="645" y="2115"/>
                              <a:ext cx="0" cy="270"/>
                            </a:xfrm>
                            <a:prstGeom prst="line">
                              <a:avLst/>
                            </a:prstGeom>
                            <a:noFill/>
                            <a:ln w="1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5" name="Line 322"/>
                          <wps:cNvCnPr/>
                          <wps:spPr bwMode="auto">
                            <a:xfrm>
                              <a:off x="480" y="2175"/>
                              <a:ext cx="165" cy="0"/>
                            </a:xfrm>
                            <a:prstGeom prst="line">
                              <a:avLst/>
                            </a:prstGeom>
                            <a:noFill/>
                            <a:ln w="1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6" name="Line 323"/>
                          <wps:cNvCnPr/>
                          <wps:spPr bwMode="auto">
                            <a:xfrm flipH="1">
                              <a:off x="645" y="2175"/>
                              <a:ext cx="180" cy="0"/>
                            </a:xfrm>
                            <a:prstGeom prst="line">
                              <a:avLst/>
                            </a:prstGeom>
                            <a:noFill/>
                            <a:ln w="1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7" name="Line 324"/>
                          <wps:cNvCnPr/>
                          <wps:spPr bwMode="auto">
                            <a:xfrm flipH="1">
                              <a:off x="525" y="2385"/>
                              <a:ext cx="120" cy="225"/>
                            </a:xfrm>
                            <a:prstGeom prst="line">
                              <a:avLst/>
                            </a:prstGeom>
                            <a:noFill/>
                            <a:ln w="1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8" name="Line 325"/>
                          <wps:cNvCnPr/>
                          <wps:spPr bwMode="auto">
                            <a:xfrm>
                              <a:off x="645" y="2385"/>
                              <a:ext cx="135" cy="225"/>
                            </a:xfrm>
                            <a:prstGeom prst="line">
                              <a:avLst/>
                            </a:prstGeom>
                            <a:noFill/>
                            <a:ln w="1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9" name="Rectangle 326"/>
                          <wps:cNvSpPr>
                            <a:spLocks noChangeArrowheads="1"/>
                          </wps:cNvSpPr>
                          <wps:spPr bwMode="auto">
                            <a:xfrm>
                              <a:off x="390" y="2610"/>
                              <a:ext cx="705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Usuário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330" name="Oval 327"/>
                          <wps:cNvSpPr>
                            <a:spLocks noChangeArrowheads="1"/>
                          </wps:cNvSpPr>
                          <wps:spPr bwMode="auto">
                            <a:xfrm>
                              <a:off x="6405" y="1125"/>
                              <a:ext cx="1560" cy="1035"/>
                            </a:xfrm>
                            <a:prstGeom prst="ellipse">
                              <a:avLst/>
                            </a:prstGeom>
                            <a:solidFill>
                              <a:srgbClr val="C0BFC0"/>
                            </a:solidFill>
                            <a:ln w="15">
                              <a:solidFill>
                                <a:srgbClr val="C0BFC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1" name="Oval 328"/>
                          <wps:cNvSpPr>
                            <a:spLocks noChangeArrowheads="1"/>
                          </wps:cNvSpPr>
                          <wps:spPr bwMode="auto">
                            <a:xfrm>
                              <a:off x="6360" y="1080"/>
                              <a:ext cx="1560" cy="1035"/>
                            </a:xfrm>
                            <a:prstGeom prst="ellipse">
                              <a:avLst/>
                            </a:prstGeom>
                            <a:solidFill>
                              <a:srgbClr val="FCF2E3"/>
                            </a:solidFill>
                            <a:ln w="1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2" name="Rectangle 329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3" name="Rectangle 330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4" name="Rectangle 331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5" name="Rectangle 332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6" name="Rectangle 33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7" name="Rectangle 334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8" name="Rectangle 335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9" name="Rectangle 336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0" name="Rectangle 33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1" name="Rectangle 338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2" name="Rectangle 339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3" name="Rectangle 340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4" name="Rectangle 341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5" name="Rectangle 342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6" name="Rectangle 34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7" name="Rectangle 344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8" name="Rectangle 345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9" name="Rectangle 346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0" name="Rectangle 34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1" name="Rectangle 348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2" name="Rectangle 349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3" name="Rectangle 350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4" name="Rectangle 351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5" name="Rectangle 352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6" name="Rectangle 35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7" name="Rectangle 354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8" name="Rectangle 355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9" name="Rectangle 356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0" name="Rectangle 35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1" name="Rectangle 358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2" name="Rectangle 359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3" name="Rectangle 360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4" name="Rectangle 361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5" name="Rectangle 362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6" name="Rectangle 36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7" name="Rectangle 364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8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9" name="Rectangle 366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70" name="Rectangle 36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71" name="Rectangle 368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72" name="Rectangle 369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73" name="Rectangle 370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74" name="Rectangle 371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75" name="Rectangle 372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76" name="Rectangle 37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77" name="Rectangle 374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78" name="Rectangle 375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79" name="Rectangle 376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0" name="Rectangle 37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1" name="Rectangle 3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2" name="Rectangle 379"/>
                          <wps:cNvSpPr>
                            <a:spLocks noChangeArrowheads="1"/>
                          </wps:cNvSpPr>
                          <wps:spPr bwMode="auto">
                            <a:xfrm>
                              <a:off x="15" y="-25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3" name="Rectangle 380"/>
                          <wps:cNvSpPr>
                            <a:spLocks noChangeArrowheads="1"/>
                          </wps:cNvSpPr>
                          <wps:spPr bwMode="auto">
                            <a:xfrm>
                              <a:off x="6555" y="1410"/>
                              <a:ext cx="1165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Anular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Decisão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4" name="Rectangle 381"/>
                          <wps:cNvSpPr>
                            <a:spLocks noChangeArrowheads="1"/>
                          </wps:cNvSpPr>
                          <wps:spPr bwMode="auto">
                            <a:xfrm>
                              <a:off x="6855" y="1605"/>
                              <a:ext cx="596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Judicial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5" name="Line 382"/>
                          <wps:cNvCnPr/>
                          <wps:spPr bwMode="auto">
                            <a:xfrm>
                              <a:off x="930" y="2430"/>
                              <a:ext cx="105" cy="0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6" name="Line 383"/>
                          <wps:cNvCnPr/>
                          <wps:spPr bwMode="auto">
                            <a:xfrm>
                              <a:off x="1095" y="2430"/>
                              <a:ext cx="105" cy="0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7" name="Line 384"/>
                          <wps:cNvCnPr/>
                          <wps:spPr bwMode="auto">
                            <a:xfrm>
                              <a:off x="1260" y="2430"/>
                              <a:ext cx="105" cy="0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8" name="Line 385"/>
                          <wps:cNvCnPr/>
                          <wps:spPr bwMode="auto">
                            <a:xfrm>
                              <a:off x="1425" y="2430"/>
                              <a:ext cx="105" cy="0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9" name="Line 386"/>
                          <wps:cNvCnPr/>
                          <wps:spPr bwMode="auto">
                            <a:xfrm>
                              <a:off x="1590" y="2430"/>
                              <a:ext cx="105" cy="0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0" name="Line 387"/>
                          <wps:cNvCnPr/>
                          <wps:spPr bwMode="auto">
                            <a:xfrm>
                              <a:off x="1755" y="2430"/>
                              <a:ext cx="105" cy="0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1" name="Line 388"/>
                          <wps:cNvCnPr/>
                          <wps:spPr bwMode="auto">
                            <a:xfrm>
                              <a:off x="1920" y="2430"/>
                              <a:ext cx="105" cy="0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2" name="Line 389"/>
                          <wps:cNvCnPr/>
                          <wps:spPr bwMode="auto">
                            <a:xfrm>
                              <a:off x="2085" y="2430"/>
                              <a:ext cx="105" cy="0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3" name="Line 390"/>
                          <wps:cNvCnPr/>
                          <wps:spPr bwMode="auto">
                            <a:xfrm flipH="1">
                              <a:off x="2010" y="2430"/>
                              <a:ext cx="225" cy="75"/>
                            </a:xfrm>
                            <a:prstGeom prst="line">
                              <a:avLst/>
                            </a:prstGeom>
                            <a:noFill/>
                            <a:ln w="15" cap="rnd">
                              <a:solidFill>
                                <a:srgbClr val="000000"/>
                              </a:solidFill>
                              <a:prstDash val="solid"/>
                              <a:bevel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4" name="Line 391"/>
                          <wps:cNvCnPr/>
                          <wps:spPr bwMode="auto">
                            <a:xfrm flipH="1" flipV="1">
                              <a:off x="2010" y="2355"/>
                              <a:ext cx="225" cy="75"/>
                            </a:xfrm>
                            <a:prstGeom prst="line">
                              <a:avLst/>
                            </a:prstGeom>
                            <a:noFill/>
                            <a:ln w="15" cap="rnd">
                              <a:solidFill>
                                <a:srgbClr val="000000"/>
                              </a:solidFill>
                              <a:prstDash val="solid"/>
                              <a:bevel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5" name="Line 392"/>
                          <wps:cNvCnPr/>
                          <wps:spPr bwMode="auto">
                            <a:xfrm flipV="1">
                              <a:off x="4425" y="3180"/>
                              <a:ext cx="105" cy="75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6" name="Line 393"/>
                          <wps:cNvCnPr/>
                          <wps:spPr bwMode="auto">
                            <a:xfrm flipV="1">
                              <a:off x="4590" y="3120"/>
                              <a:ext cx="15" cy="15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7" name="Line 394"/>
                          <wps:cNvCnPr/>
                          <wps:spPr bwMode="auto">
                            <a:xfrm flipH="1">
                              <a:off x="4485" y="3120"/>
                              <a:ext cx="120" cy="210"/>
                            </a:xfrm>
                            <a:prstGeom prst="line">
                              <a:avLst/>
                            </a:prstGeom>
                            <a:noFill/>
                            <a:ln w="15" cap="rnd">
                              <a:solidFill>
                                <a:srgbClr val="000000"/>
                              </a:solidFill>
                              <a:prstDash val="solid"/>
                              <a:bevel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8" name="Line 395"/>
                          <wps:cNvCnPr/>
                          <wps:spPr bwMode="auto">
                            <a:xfrm flipH="1">
                              <a:off x="4365" y="3120"/>
                              <a:ext cx="240" cy="60"/>
                            </a:xfrm>
                            <a:prstGeom prst="line">
                              <a:avLst/>
                            </a:prstGeom>
                            <a:noFill/>
                            <a:ln w="15" cap="rnd">
                              <a:solidFill>
                                <a:srgbClr val="000000"/>
                              </a:solidFill>
                              <a:prstDash val="solid"/>
                              <a:bevel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9" name="Rectangle 396"/>
                          <wps:cNvSpPr>
                            <a:spLocks noChangeArrowheads="1"/>
                          </wps:cNvSpPr>
                          <wps:spPr bwMode="auto">
                            <a:xfrm>
                              <a:off x="4185" y="3240"/>
                              <a:ext cx="659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  <w:r>
                                  <w:rPr>
                                    <w:rFonts w:cs="Arial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cs="Arial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cs="Arial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00" name="Line 397"/>
                          <wps:cNvCnPr/>
                          <wps:spPr bwMode="auto">
                            <a:xfrm flipH="1" flipV="1">
                              <a:off x="6240" y="3360"/>
                              <a:ext cx="105" cy="75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1" name="Line 398"/>
                          <wps:cNvCnPr/>
                          <wps:spPr bwMode="auto">
                            <a:xfrm flipH="1" flipV="1">
                              <a:off x="6075" y="3210"/>
                              <a:ext cx="105" cy="90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2" name="Line 399"/>
                          <wps:cNvCnPr/>
                          <wps:spPr bwMode="auto">
                            <a:xfrm flipH="1" flipV="1">
                              <a:off x="5970" y="3120"/>
                              <a:ext cx="45" cy="45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3" name="Line 400"/>
                          <wps:cNvCnPr/>
                          <wps:spPr bwMode="auto">
                            <a:xfrm>
                              <a:off x="5970" y="3120"/>
                              <a:ext cx="225" cy="75"/>
                            </a:xfrm>
                            <a:prstGeom prst="line">
                              <a:avLst/>
                            </a:prstGeom>
                            <a:noFill/>
                            <a:ln w="15" cap="rnd">
                              <a:solidFill>
                                <a:srgbClr val="000000"/>
                              </a:solidFill>
                              <a:prstDash val="solid"/>
                              <a:bevel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4" name="Line 401"/>
                          <wps:cNvCnPr/>
                          <wps:spPr bwMode="auto">
                            <a:xfrm>
                              <a:off x="5970" y="3120"/>
                              <a:ext cx="120" cy="210"/>
                            </a:xfrm>
                            <a:prstGeom prst="line">
                              <a:avLst/>
                            </a:prstGeom>
                            <a:noFill/>
                            <a:ln w="15" cap="rnd">
                              <a:solidFill>
                                <a:srgbClr val="000000"/>
                              </a:solidFill>
                              <a:prstDash val="solid"/>
                              <a:bevel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5" name="Rectangle 402"/>
                          <wps:cNvSpPr>
                            <a:spLocks noChangeArrowheads="1"/>
                          </wps:cNvSpPr>
                          <wps:spPr bwMode="auto">
                            <a:xfrm>
                              <a:off x="5835" y="3330"/>
                              <a:ext cx="659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0E5F" w:rsidRDefault="00240E5F">
                                <w:pPr>
                                  <w:ind w:left="0"/>
                                </w:pPr>
                                <w:r>
                                  <w:rPr>
                                    <w:rFonts w:cs="Arial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cs="Arial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cs="Arial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06" name="Line 403"/>
                          <wps:cNvCnPr/>
                          <wps:spPr bwMode="auto">
                            <a:xfrm flipH="1">
                              <a:off x="6255" y="2010"/>
                              <a:ext cx="105" cy="45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7" name="Line 404"/>
                          <wps:cNvCnPr/>
                          <wps:spPr bwMode="auto">
                            <a:xfrm flipH="1">
                              <a:off x="6150" y="2085"/>
                              <a:ext cx="45" cy="30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8" name="Line 405"/>
                          <wps:cNvCnPr/>
                          <wps:spPr bwMode="auto">
                            <a:xfrm flipV="1">
                              <a:off x="6150" y="1935"/>
                              <a:ext cx="165" cy="180"/>
                            </a:xfrm>
                            <a:prstGeom prst="line">
                              <a:avLst/>
                            </a:prstGeom>
                            <a:noFill/>
                            <a:ln w="15" cap="rnd">
                              <a:solidFill>
                                <a:srgbClr val="000000"/>
                              </a:solidFill>
                              <a:prstDash val="solid"/>
                              <a:bevel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409" name="Line 407"/>
                        <wps:cNvCnPr/>
                        <wps:spPr bwMode="auto">
                          <a:xfrm flipV="1">
                            <a:off x="3905250" y="1333500"/>
                            <a:ext cx="152400" cy="9525"/>
                          </a:xfrm>
                          <a:prstGeom prst="line">
                            <a:avLst/>
                          </a:prstGeom>
                          <a:noFill/>
                          <a:ln w="15" cap="rnd">
                            <a:solidFill>
                              <a:srgbClr val="000000"/>
                            </a:solidFill>
                            <a:prstDash val="solid"/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0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3762375" y="1343025"/>
                            <a:ext cx="41846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0E5F" w:rsidRDefault="00240E5F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cs="Arial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cs="Arial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411" o:spid="_x0000_s1026" editas="canvas" style="width:438pt;height:266.25pt;mso-position-horizontal-relative:char;mso-position-vertical-relative:line" coordsize="55626,33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5626;height:33813;visibility:visible;mso-wrap-style:square">
                  <v:fill o:detectmouseclick="t"/>
                  <v:path o:connecttype="none"/>
                </v:shape>
                <v:group id="Group 205" o:spid="_x0000_s1028" style="position:absolute;left:-190;top:-1619;width:55530;height:35147" coordorigin="-30,-255" coordsize="8745,55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rect id="Rectangle 5" o:spid="_x0000_s1029" style="position:absolute;left:-30;top:-30;width:1;height: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H/h78A&#10;AADaAAAADwAAAGRycy9kb3ducmV2LnhtbERPTYvCMBC9L/gfwgje1lQXFq2mRRQX96j14m1sxrba&#10;TEoTtfrrzUHw+Hjf87QztbhR6yrLCkbDCARxbnXFhYJ9tv6egHAeWWNtmRQ8yEGa9L7mGGt75y3d&#10;dr4QIYRdjApK75tYSpeXZNANbUMcuJNtDfoA20LqFu8h3NRyHEW/0mDFoaHEhpYl5Zfd1Sg4VuM9&#10;PrfZX2Sm6x//32Xn62Gl1KDfLWYgPHX+I367N1pB2BquhBsgk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Acf+HvwAAANoAAAAPAAAAAAAAAAAAAAAAAJgCAABkcnMvZG93bnJl&#10;di54bWxQSwUGAAAAAAQABAD1AAAAhAMAAAAA&#10;"/>
                  <v:rect id="Rectangle 6" o:spid="_x0000_s1030" style="position:absolute;left:45;top:45;width:8670;height:52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40z8MA&#10;AADaAAAADwAAAGRycy9kb3ducmV2LnhtbESPQWvCQBSE74L/YXkFb7qJ0qrRjUih0JNaK8XjM/ua&#10;hOy+Ddmtpv/eFQo9DjPzDbPe9NaIK3W+dqwgnSQgiAunay4VnD7fxgsQPiBrNI5JwS952OTDwRoz&#10;7W78QddjKEWEsM9QQRVCm0npi4os+olriaP37TqLIcqulLrDW4RbI6dJ8iIt1hwXKmzptaKiOf5Y&#10;BYvni2lO89l5N9+nXw2ZLfndQanRU79dgQjUh//wX/tdK1jC40q8ATK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L40z8MAAADaAAAADwAAAAAAAAAAAAAAAACYAgAAZHJzL2Rv&#10;d25yZXYueG1sUEsFBgAAAAAEAAQA9QAAAIgDAAAAAA==&#10;" filled="f" strokeweight="0"/>
                  <v:shape id="Freeform 7" o:spid="_x0000_s1031" style="position:absolute;left:45;top:45;width:4080;height:285;flip:y;visibility:visible;mso-wrap-style:square;v-text-anchor:top" coordsize="272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kmS8QA&#10;AADbAAAADwAAAGRycy9kb3ducmV2LnhtbESPT0sDMRDF70K/Q5iCN5ttBZG1aRGhtgU9WIVeh810&#10;s7iZrEm6f769cxC8zfDevPeb9Xb0reoppiawgeWiAEVcBdtwbeDrc3f3CCplZIttYDIwUYLtZnaz&#10;xtKGgT+oP+VaSQinEg24nLtS61Q58pgWoSMW7RKixyxrrLWNOEi4b/WqKB60x4alwWFHL46q79PV&#10;G+jPlyna48/werx34/u+qqe382DM7Xx8fgKVacz/5r/rgxV8oZdfZAC9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55JkvEAAAA2wAAAA8AAAAAAAAAAAAAAAAAmAIAAGRycy9k&#10;b3ducmV2LnhtbFBLBQYAAAAABAAEAPUAAACJAwAAAAA=&#10;" path="m,l259,r13,14l272,19e" filled="f" strokeweight="0">
                    <v:path arrowok="t" o:connecttype="custom" o:connectlocs="0,0;3885,0;4080,210;4080,285" o:connectangles="0,0,0,0"/>
                  </v:shape>
                  <v:rect id="Rectangle 8" o:spid="_x0000_s1032" style="position:absolute;left:120;top:90;width:3531;height:27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  <w:proofErr w:type="spellStart"/>
                          <w:proofErr w:type="gram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uc</w:t>
                          </w:r>
                          <w:proofErr w:type="spellEnd"/>
                          <w:proofErr w:type="gram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– Registrar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Decisões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Judiciais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do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Concurso</w:t>
                          </w:r>
                          <w:proofErr w:type="spellEnd"/>
                        </w:p>
                      </w:txbxContent>
                    </v:textbox>
                  </v:rect>
                  <v:rect id="Rectangle 9" o:spid="_x0000_s1033" style="position:absolute;left:2280;top:840;width:6135;height:39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WHA8EA&#10;AADbAAAADwAAAGRycy9kb3ducmV2LnhtbERP32vCMBB+H/g/hBN809Q6RDqjiGVsDBF1Y89Hc7bV&#10;5lKSqPW/XwRhb/fx/bz5sjONuJLztWUF41ECgriwuuZSwc/3+3AGwgdkjY1lUnAnD8tF72WOmbY3&#10;3tP1EEoRQ9hnqKAKoc2k9EVFBv3ItsSRO1pnMEToSqkd3mK4aWSaJFNpsObYUGFL64qK8+FiFGzz&#10;k7Nfu+0HbiaveXGfphOf/yo16HerNxCBuvAvfro/dZyfwuOXeIB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n1hwPBAAAA2wAAAA8AAAAAAAAAAAAAAAAAmAIAAGRycy9kb3du&#10;cmV2LnhtbFBLBQYAAAAABAAEAPUAAACGAwAAAAA=&#10;" fillcolor="#c0bfc0" strokecolor="#c0bfc0" strokeweight="42e-5mm"/>
                  <v:rect id="Rectangle 10" o:spid="_x0000_s1034" style="position:absolute;left:2280;top:570;width:3765;height:2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kimMEA&#10;AADbAAAADwAAAGRycy9kb3ducmV2LnhtbERP32vCMBB+H/g/hBN801Q7RDqjiGVsDBF1Y89Hc7bV&#10;5lKSqPW/XwRhb/fx/bz5sjONuJLztWUF41ECgriwuuZSwc/3+3AGwgdkjY1lUnAnD8tF72WOmbY3&#10;3tP1EEoRQ9hnqKAKoc2k9EVFBv3ItsSRO1pnMEToSqkd3mK4aeQkSabSYM2xocKW1hUV58PFKNjm&#10;J2e/dtsP3KSveXGfTlKf/yo16HerNxCBuvAvfro/dZyfwuOXeIB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a5IpjBAAAA2wAAAA8AAAAAAAAAAAAAAAAAmAIAAGRycy9kb3du&#10;cmV2LnhtbFBLBQYAAAAABAAEAPUAAACGAwAAAAA=&#10;" fillcolor="#c0bfc0" strokecolor="#c0bfc0" strokeweight="42e-5mm"/>
                  <v:rect id="Rectangle 11" o:spid="_x0000_s1035" style="position:absolute;left:2235;top:795;width:6135;height:39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LTW8MA&#10;AADbAAAADwAAAGRycy9kb3ducmV2LnhtbERP22rCQBB9L/gPywh9kWZjlbak2YgKBQsB0Qp9HbKT&#10;S83OxuxW0793BaFvczjXSReDacWZetdYVjCNYhDEhdUNVwoOXx9PbyCcR9bYWiYFf+RgkY0eUky0&#10;vfCOzntfiRDCLkEFtfddIqUrajLoItsRB660vUEfYF9J3eMlhJtWPsfxizTYcGiosaN1TcVx/2sU&#10;zMrjKj9s17jNJ0v+Ob0Wn9+rXKnH8bB8B+Fp8P/iu3ujw/w53H4JB8js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rLTW8MAAADbAAAADwAAAAAAAAAAAAAAAACYAgAAZHJzL2Rv&#10;d25yZXYueG1sUEsFBgAAAAAEAAQA9QAAAIgDAAAAAA==&#10;" fillcolor="#fcf2e3" strokeweight="42e-5mm"/>
                  <v:rect id="Rectangle 12" o:spid="_x0000_s1036" style="position:absolute;left:2235;top:525;width:3765;height:2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52wMMA&#10;AADbAAAADwAAAGRycy9kb3ducmV2LnhtbERP22rCQBB9L/gPywh9kWZjxbak2YgKBQsB0Qp9HbKT&#10;S83OxuxW0793BaFvczjXSReDacWZetdYVjCNYhDEhdUNVwoOXx9PbyCcR9bYWiYFf+RgkY0eUky0&#10;vfCOzntfiRDCLkEFtfddIqUrajLoItsRB660vUEfYF9J3eMlhJtWPsfxizTYcGiosaN1TcVx/2sU&#10;zMrjKj9s17jNJ0v+Ob0Wn9+rXKnH8bB8B+Fp8P/iu3ujw/w53H4JB8js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f52wMMAAADbAAAADwAAAAAAAAAAAAAAAACYAgAAZHJzL2Rv&#10;d25yZXYueG1sUEsFBgAAAAAEAAQA9QAAAIgDAAAAAA==&#10;" fillcolor="#fcf2e3" strokeweight="42e-5mm"/>
                  <v:rect id="Rectangle 13" o:spid="_x0000_s1037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NdL8EA&#10;AADbAAAADwAAAGRycy9kb3ducmV2LnhtbERPS2uDQBC+B/oflinkFteaR4t1lSK05BRSG9Lr4E5V&#10;6s6Ku03sv88GArnNx/ecrJhML040us6ygqcoBkFcW91xo+Dw9b54AeE8ssbeMin4JwdF/jDLMNX2&#10;zJ90qnwjQgi7FBW03g+plK5uyaCL7EAcuB87GvQBjo3UI55DuOllEscbabDj0NDiQGVL9W/1ZxTs&#10;qKz7733ysT6QP8bls1stj06p+eP09grC0+Tv4pt7q8P8DVx/CQfI/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BDXS/BAAAA2wAAAA8AAAAAAAAAAAAAAAAAmAIAAGRycy9kb3du&#10;cmV2LnhtbFBLBQYAAAAABAAEAPUAAACGAwAAAAA=&#10;" fillcolor="#fcf2e3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" o:spid="_x0000_s1038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OR1sAA&#10;AADbAAAADwAAAGRycy9kb3ducmV2LnhtbERPTYvCMBC9C/6HMIIX0VRZVqmmIorgbVkV8Tg0Y1va&#10;TGoTNf77zcLC3ubxPme1DqYRT+pcZVnBdJKAIM6trrhQcD7txwsQziNrbCyTgjc5WGf93gpTbV/8&#10;Tc+jL0QMYZeigtL7NpXS5SUZdBPbEkfuZjuDPsKukLrDVww3jZwlyac0WHFsKLGlbUl5fXwYBY/E&#10;hcvHCff16ErBXb/s7j61Sg0HYbME4Sn4f/Gf+6Dj/Dn8/hIPkNk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rOR1sAAAADbAAAADwAAAAAAAAAAAAAAAACYAgAAZHJzL2Rvd25y&#10;ZXYueG1sUEsFBgAAAAAEAAQA9QAAAIUDAAAAAA==&#10;" fillcolor="#fbf1e2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" o:spid="_x0000_s1039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wFpMMA&#10;AADbAAAADwAAAGRycy9kb3ducmV2LnhtbESPQWvDMAyF74P+B6NCL2N1UsYoWd0yOgq7jaWl9Chi&#10;LQmN5TR2Gu/fT4fBbhLv6b1Pm11ynbrTEFrPBvJlBoq48rbl2sDpeHhagwoR2WLnmQz8UIDddvaw&#10;wcL6ib/oXsZaSQiHAg00MfaF1qFqyGFY+p5YtG8/OIyyDrW2A04S7jq9yrIX7bBlaWiwp31D1bUc&#10;nYExC+n8fMTD9fFCKVw+/fst98Ys5untFVSkFP/Nf9cfVvAFVn6RAfT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ywFpMMAAADbAAAADwAAAAAAAAAAAAAAAACYAgAAZHJzL2Rv&#10;d25yZXYueG1sUEsFBgAAAAAEAAQA9QAAAIgDAAAAAA==&#10;" fillcolor="#fbf1e2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" o:spid="_x0000_s1040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Cq28MA&#10;AADbAAAADwAAAGRycy9kb3ducmV2LnhtbERPS2vCQBC+F/oflil4q5sU1Ca6EakWeq0WH7chOybR&#10;7GzIrknsr+8WCr3Nx/ecxXIwteiodZVlBfE4AkGcW11xoeBr9/78CsJ5ZI21ZVJwJwfL7PFhgam2&#10;PX9St/WFCCHsUlRQet+kUrq8JINubBviwJ1ta9AH2BZSt9iHcFPLlyiaSoMVh4YSG3orKb9ub0ZB&#10;/93N4np1TDZ8mx1wclrvD6eLUqOnYTUH4Wnw/+I/94cO8xP4/SUcIL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mCq28MAAADbAAAADwAAAAAAAAAAAAAAAACYAgAAZHJzL2Rv&#10;d25yZXYueG1sUEsFBgAAAAAEAAQA9QAAAIgDAAAAAA==&#10;" fillcolor="#faf0e1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" o:spid="_x0000_s1041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bJ+8EA&#10;AADbAAAADwAAAGRycy9kb3ducmV2LnhtbERPy4rCMBTdC/5DuIK7MVXwMR2jiA9wqzPouLs0d9pq&#10;c1Oa2Fa/3iwGXB7Oe75sTSFqqlxuWcFwEIEgTqzOOVXw8737mIFwHlljYZkUPMjBctHtzDHWtuED&#10;1UefihDCLkYFmfdlLKVLMjLoBrYkDtyfrQz6AKtU6gqbEG4KOYqiiTSYc2jIsKR1RsnteDcKmmc9&#10;HRar388t36dnHF82p/PlqlS/166+QHhq/Vv8795rBaOwPnwJP0A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E2yfvBAAAA2wAAAA8AAAAAAAAAAAAAAAAAmAIAAGRycy9kb3du&#10;cmV2LnhtbFBLBQYAAAAABAAEAPUAAACGAwAAAAA=&#10;" fillcolor="#faf0e1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" o:spid="_x0000_s1042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psYMUA&#10;AADbAAAADwAAAGRycy9kb3ducmV2LnhtbESPT2vCQBTE7wW/w/KE3uomQmuNboLYFnpVi39uj+wz&#10;iWbfhuyapH76bqHQ4zAzv2GW2WBq0VHrKssK4kkEgji3uuJCwdfu4+kVhPPIGmvLpOCbHGTp6GGJ&#10;ibY9b6jb+kIECLsEFZTeN4mULi/JoJvYhjh4Z9sa9EG2hdQt9gFuajmNohdpsOKwUGJD65Ly6/Zm&#10;FPT3bhbXq+P8nW+zAz6f3vaH00Wpx/GwWoDwNPj/8F/7UyuYxvD7JfwAmf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emxgxQAAANsAAAAPAAAAAAAAAAAAAAAAAJgCAABkcnMv&#10;ZG93bnJldi54bWxQSwUGAAAAAAQABAD1AAAAigMAAAAA&#10;" fillcolor="#faf0e1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" o:spid="_x0000_s1043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jYMcYA&#10;AADbAAAADwAAAGRycy9kb3ducmV2LnhtbESPT2vCQBTE74V+h+UVequb5hBCdJVSEfRQaFNRvD2z&#10;L39o9m3IrknaT+8KBY/DzPyGWawm04qBetdYVvA6i0AQF1Y3XCnYf29eUhDOI2tsLZOCX3KwWj4+&#10;LDDTduQvGnJfiQBhl6GC2vsuk9IVNRl0M9sRB6+0vUEfZF9J3eMY4KaVcRQl0mDDYaHGjt5rKn7y&#10;i1GQHC/nfbU5fXwejmVR7tL12id/Sj0/TW9zEJ4mfw//t7daQRzD7Uv4AXJ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MjYMcYAAADbAAAADwAAAAAAAAAAAAAAAACYAgAAZHJz&#10;L2Rvd25yZXYueG1sUEsFBgAAAAAEAAQA9QAAAIsDAAAAAA==&#10;" fillcolor="#f9efe0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" o:spid="_x0000_s1044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R9qsUA&#10;AADbAAAADwAAAGRycy9kb3ducmV2LnhtbESPT4vCMBTE7wt+h/AEb2uqQpFqFFEEPQirK4q3Z/P6&#10;B5uX0kSt++nNwsIeh5n5DTOdt6YSD2pcaVnBoB+BIE6tLjlXcPxef45BOI+ssbJMCl7kYD7rfEwx&#10;0fbJe3ocfC4ChF2CCgrv60RKlxZk0PVtTRy8zDYGfZBNLnWDzwA3lRxGUSwNlhwWCqxpWVB6O9yN&#10;gvh8vx7z9WX3dTpnabYdr1Y+/lGq120XExCeWv8f/mtvtILhCH6/hB8gZ2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hH2qxQAAANsAAAAPAAAAAAAAAAAAAAAAAJgCAABkcnMv&#10;ZG93bnJldi54bWxQSwUGAAAAAAQABAD1AAAAigMAAAAA&#10;" fillcolor="#f9efe0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" o:spid="_x0000_s1045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3l3sUA&#10;AADbAAAADwAAAGRycy9kb3ducmV2LnhtbESPT4vCMBTE7wt+h/AEb2uqSJFqFFEEPQirK4q3Z/P6&#10;B5uX0kSt++nNwsIeh5n5DTOdt6YSD2pcaVnBoB+BIE6tLjlXcPxef45BOI+ssbJMCl7kYD7rfEwx&#10;0fbJe3ocfC4ChF2CCgrv60RKlxZk0PVtTRy8zDYGfZBNLnWDzwA3lRxGUSwNlhwWCqxpWVB6O9yN&#10;gvh8vx7z9WX3dTpnabYdr1Y+/lGq120XExCeWv8f/mtvtILhCH6/hB8gZ2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beXexQAAANsAAAAPAAAAAAAAAAAAAAAAAJgCAABkcnMv&#10;ZG93bnJldi54bWxQSwUGAAAAAAQABAD1AAAAigMAAAAA&#10;" fillcolor="#f9efe0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" o:spid="_x0000_s1046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JFYsMA&#10;AADbAAAADwAAAGRycy9kb3ducmV2LnhtbESPS4vCMBSF9wP+h3AFN4OmI4xINYojDIg7n+Du2lzb&#10;YnJTmkyt/vqJILg8nMfHmc5ba0RDtS8dK/gaJCCIM6dLzhXsd7/9MQgfkDUax6TgTh7ms87HFFPt&#10;bryhZhtyEUfYp6igCKFKpfRZQRb9wFXE0bu42mKIss6lrvEWx62RwyQZSYslR0KBFS0Lyq7bPxsh&#10;q6M8Hu7r7LH/PJ1/Gmkey41RqtdtFxMQgdrwDr/aK61g+A3PL/EHyNk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kJFYsMAAADbAAAADwAAAAAAAAAAAAAAAACYAgAAZHJzL2Rv&#10;d25yZXYueG1sUEsFBgAAAAAEAAQA9QAAAIgDAAAAAA==&#10;" fillcolor="#f8eedf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" o:spid="_x0000_s1047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pDbFcMA&#10;AADbAAAADwAAAGRycy9kb3ducmV2LnhtbESPS4vCMBSF98L8h3AHZiOa6kKkGsURBmR2vgrurs21&#10;LSY3pYm1+usnA4LLw3l8nPmys0a01PjKsYLRMAFBnDtdcaHgsP8ZTEH4gKzROCYFD/KwXHz05phq&#10;d+cttbtQiDjCPkUFZQh1KqXPS7Loh64mjt7FNRZDlE0hdYP3OG6NHCfJRFqsOBJKrGldUn7d3WyE&#10;bDKZHR+/+fPQP52/W2me661R6uuzW81ABOrCO/xqb7SC8QT+v8QfIB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pDbFcMAAADbAAAADwAAAAAAAAAAAAAAAACYAgAAZHJzL2Rv&#10;d25yZXYueG1sUEsFBgAAAAAEAAQA9QAAAIgDAAAAAA==&#10;" fillcolor="#f8eedf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" o:spid="_x0000_s1048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x+jsMA&#10;AADbAAAADwAAAGRycy9kb3ducmV2LnhtbESPS4vCMBSF9wP+h3AFN4Om42KUahRHGBB3PsHdtbm2&#10;xeSmNJla/fUTQXB5OI+PM5231oiGal86VvA1SEAQZ06XnCvY7377YxA+IGs0jknBnTzMZ52PKaba&#10;3XhDzTbkIo6wT1FBEUKVSumzgiz6gauIo3dxtcUQZZ1LXeMtjlsjh0nyLS2WHAkFVrQsKLtu/2yE&#10;rI7yeLivs8f+83T+aaR5LDdGqV63XUxABGrDO/xqr7SC4QieX+IPkL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dx+jsMAAADbAAAADwAAAAAAAAAAAAAAAACYAgAAZHJzL2Rv&#10;d25yZXYueG1sUEsFBgAAAAAEAAQA9QAAAIgDAAAAAA==&#10;" fillcolor="#f8eedf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5" o:spid="_x0000_s1049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hKNMAA&#10;AADbAAAADwAAAGRycy9kb3ducmV2LnhtbERPTYvCMBC9C/6HMII3TVdQ3K5RZEGQRQRbt+ehGZti&#10;M+k2Wa3/3hwEj4/3vdr0thE36nztWMHHNAFBXDpdc6XgnO8mSxA+IGtsHJOCB3nYrIeDFaba3flE&#10;tyxUIoawT1GBCaFNpfSlIYt+6lriyF1cZzFE2FVSd3iP4baRsyRZSIs1xwaDLX0bKq/Zv1WQy2N9&#10;cHPTfF4vP/O/36Jot1mh1HjUb79ABOrDW/xy77WCWRwbv8QfIN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uhKNMAAAADbAAAADwAAAAAAAAAAAAAAAACYAgAAZHJzL2Rvd25y&#10;ZXYueG1sUEsFBgAAAAAEAAQA9QAAAIUDAAAAAA==&#10;" fillcolor="#f7edde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" o:spid="_x0000_s1050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Tvr8IA&#10;AADbAAAADwAAAGRycy9kb3ducmV2LnhtbESPQYvCMBSE78L+h/AWvGm6grJWo8jCgogIVu350Tyb&#10;YvPSbaLWf28EYY/DzHzDzJedrcWNWl85VvA1TEAQF05XXCo4Hn4H3yB8QNZYOyYFD/KwXHz05phq&#10;d+c93bJQighhn6ICE0KTSukLQxb90DXE0Tu71mKIsi2lbvEe4baWoySZSIsVxwWDDf0YKi7Z1So4&#10;yF21dWNTTy/nzfjvlOfNKsuV6n92qxmIQF34D7/ba61gNIXXl/gD5OI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9pO+vwgAAANsAAAAPAAAAAAAAAAAAAAAAAJgCAABkcnMvZG93&#10;bnJldi54bWxQSwUGAAAAAAQABAD1AAAAhwMAAAAA&#10;" fillcolor="#f7edde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" o:spid="_x0000_s1051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" fillcolor="#f6ecdd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" o:spid="_x0000_s1052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VIfMEA&#10;AADbAAAADwAAAGRycy9kb3ducmV2LnhtbESPQYvCMBSE7wv+h/AWvK1pVxCtxrIUZHutuxdvj+bZ&#10;FJuXkkSt/94IC3scZuYbZldOdhA38qF3rCBfZCCIW6d77hT8/hw+1iBCRNY4OCYFDwpQ7mdvOyy0&#10;u3NDt2PsRIJwKFCBiXEspAytIYth4Ubi5J2dtxiT9J3UHu8Jbgf5mWUrabHntGBwpMpQezlerQK7&#10;PMT2tKqGmv203mzOpqLvRqn5+/S1BRFpiv/hv3atFSxzeH1JP0D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WFSHzBAAAA2wAAAA8AAAAAAAAAAAAAAAAAmAIAAGRycy9kb3du&#10;cmV2LnhtbFBLBQYAAAAABAAEAPUAAACGAwAAAAA=&#10;" fillcolor="#f6ecdd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" o:spid="_x0000_s1053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VfWC8EA&#10;AADbAAAADwAAAGRycy9kb3ducmV2LnhtbESPT4vCMBTE78J+h/AWvGmqgthuU5GCrFf/XLw9mmdT&#10;tnkpSVa7334jCB6HmfkNU25H24s7+dA5VrCYZyCIG6c7bhVczvvZBkSIyBp7x6TgjwJsq49JiYV2&#10;Dz7S/RRbkSAcClRgYhwKKUNjyGKYu4E4eTfnLcYkfSu1x0eC214us2wtLXacFgwOVBtqfk6/VoFd&#10;7WNzXdf9gf24yfObqen7qNT0c9x9gYg0xnf41T5oBaslPL+kHyC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VX1gvBAAAA2wAAAA8AAAAAAAAAAAAAAAAAmAIAAGRycy9kb3du&#10;cmV2LnhtbFBLBQYAAAAABAAEAPUAAACGAwAAAAA=&#10;" fillcolor="#f6ecdd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" o:spid="_x0000_s1054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O2U8UA&#10;AADbAAAADwAAAGRycy9kb3ducmV2LnhtbESPQWvCQBSE70L/w/IK3symDYpNXaVIC4WioG2h3p7Z&#10;1yRk923Irhr/vSsIHoeZ+YaZLXprxJE6XztW8JSkIIgLp2suFfx8f4ymIHxA1mgck4IzeVjMHwYz&#10;zLU78YaO21CKCGGfo4IqhDaX0hcVWfSJa4mj9+86iyHKrpS6w1OEWyOf03QiLdYcFypsaVlR0WwP&#10;VsG6//2qX/6aJtublX/fL3djMjulho/92yuIQH24h2/tT60gy+D6Jf4AO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c7ZTxQAAANsAAAAPAAAAAAAAAAAAAAAAAJgCAABkcnMv&#10;ZG93bnJldi54bWxQSwUGAAAAAAQABAD1AAAAigMAAAAA&#10;" fillcolor="#f5ebdc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1" o:spid="_x0000_s1055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ouJ8UA&#10;AADbAAAADwAAAGRycy9kb3ducmV2LnhtbESP3WoCMRSE7wu+QziCdzWrtqKrUUQUCqWF+gN6d9wc&#10;d5dNTpZN1O3bN4VCL4eZ+YaZL1trxJ0aXzpWMOgnIIgzp0vOFRz22+cJCB+QNRrHpOCbPCwXnac5&#10;pto9+Ivuu5CLCGGfooIihDqV0mcFWfR9VxNH7+oaiyHKJpe6wUeEWyOHSTKWFkuOCwXWtC4oq3Y3&#10;q+CzPb6X01NVjS7mw28u6/MrmbNSvW67moEI1Ib/8F/7TSsYvcDvl/gD5O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mi4nxQAAANsAAAAPAAAAAAAAAAAAAAAAAJgCAABkcnMv&#10;ZG93bnJldi54bWxQSwUGAAAAAAQABAD1AAAAigMAAAAA&#10;" fillcolor="#f5ebdc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2" o:spid="_x0000_s1056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aLvMUA&#10;AADbAAAADwAAAGRycy9kb3ducmV2LnhtbESPQWvCQBSE74X+h+UVequbVpQ2zSpFWhBEQVtBby/Z&#10;1yRk923Irhr/vSsIHoeZ+YbJpr014kidrx0reB0kIIgLp2suFfz9/ry8g/ABWaNxTArO5GE6eXzI&#10;MNXuxGs6bkIpIoR9igqqENpUSl9UZNEPXEscvX/XWQxRdqXUHZ4i3Br5liRjabHmuFBhS7OKimZz&#10;sApW/XZRf+yaZpibpf/OZ/sRmb1Sz0/91yeIQH24h2/tuVYwHMH1S/wBcnI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1ou8xQAAANsAAAAPAAAAAAAAAAAAAAAAAJgCAABkcnMv&#10;ZG93bnJldi54bWxQSwUGAAAAAAQABAD1AAAAigMAAAAA&#10;" fillcolor="#f5ebdc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" o:spid="_x0000_s1057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aj88AA&#10;AADbAAAADwAAAGRycy9kb3ducmV2LnhtbESPzarCMBSE9xd8h3AEd9e0CqLVKCKo3Yk/uD42x7bY&#10;nJQman17Iwguh5n5hpktWlOJBzWutKwg7kcgiDOrS84VnI7r/zEI55E1VpZJwYscLOadvxkm2j55&#10;T4+Dz0WAsEtQQeF9nUjpsoIMur6tiYN3tY1BH2STS93gM8BNJQdRNJIGSw4LBda0Kii7He5GQbW7&#10;XeO7sUOexHlqLtvzfpxulOp12+UUhKfW/8LfdqoVDEfw+RJ+gJy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Xaj88AAAADbAAAADwAAAAAAAAAAAAAAAACYAgAAZHJzL2Rvd25y&#10;ZXYueG1sUEsFBgAAAAAEAAQA9QAAAIUDAAAAAA==&#10;" fillcolor="#f4eadb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" o:spid="_x0000_s1058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oGaMIA&#10;AADbAAAADwAAAGRycy9kb3ducmV2LnhtbESPQYvCMBSE78L+h/AWvGlaBXW7jbIIam+iLnt+2zzb&#10;0ualNFHrvzeC4HGYmW+YdNWbRlypc5VlBfE4AkGcW11xoeD3tBktQDiPrLGxTAru5GC1/BikmGh7&#10;4wNdj74QAcIuQQWl920ipctLMujGtiUO3tl2Bn2QXSF1h7cAN42cRNFMGqw4LJTY0rqkvD5ejIJm&#10;X5/ji7FT/oqLzPzv/g6LbKvU8LP/+Qbhqffv8KudaQXTOTy/h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OgZowgAAANsAAAAPAAAAAAAAAAAAAAAAAJgCAABkcnMvZG93&#10;bnJldi54bWxQSwUGAAAAAAQABAD1AAAAhwMAAAAA&#10;" fillcolor="#f4eadb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" o:spid="_x0000_s1059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6WSGrwA&#10;AADbAAAADwAAAGRycy9kb3ducmV2LnhtbERPSwrCMBDdC94hjOBO0yqIVqOIoHYnfnA9NmNbbCal&#10;iVpvbxaCy8f7L1atqcSLGldaVhAPIxDEmdUl5wou5+1gCsJ5ZI2VZVLwIQerZbezwETbNx/pdfK5&#10;CCHsElRQeF8nUrqsIINuaGviwN1tY9AH2ORSN/gO4aaSoyiaSIMlh4YCa9oUlD1OT6OgOjzu8dPY&#10;Mc/iPDW3/fU4TXdK9Xvteg7CU+v/4p871QrGYWz4En6AXH4B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fpZIavAAAANsAAAAPAAAAAAAAAAAAAAAAAJgCAABkcnMvZG93bnJldi54&#10;bWxQSwUGAAAAAAQABAD1AAAAgQMAAAAA&#10;" fillcolor="#f4eadb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6" o:spid="_x0000_s1060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0MhcQA&#10;AADbAAAADwAAAGRycy9kb3ducmV2LnhtbESP3YrCMBSE7xd8h3AE7zRVQbRrFBH8w0Vcdx/g0Bzb&#10;YnNSm2irT28WhL0cZuYbZjpvTCHuVLncsoJ+LwJBnFidc6rg92fVHYNwHlljYZkUPMjBfNb6mGKs&#10;bc3fdD/5VAQIuxgVZN6XsZQuycig69mSOHhnWxn0QVap1BXWAW4KOYiikTSYc1jIsKRlRsnldDMK&#10;Rut878b19eu8PVC0vmx2x9uzVKrTbhafIDw1/j/8bm+1guEE/r6EHyBn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9DIXEAAAA2wAAAA8AAAAAAAAAAAAAAAAAmAIAAGRycy9k&#10;b3ducmV2LnhtbFBLBQYAAAAABAAEAPUAAACJAwAAAAA=&#10;" fillcolor="#f3e9da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7" o:spid="_x0000_s1061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HWZcIA&#10;AADbAAAADwAAAGRycy9kb3ducmV2LnhtbERP3WrCMBS+F3yHcAa7W9PJKNIZRQSdQxmu2wMcmmNb&#10;bE5qE9vq05sLwcuP73+2GEwtOmpdZVnBexSDIM6trrhQ8P+3fpuCcB5ZY22ZFFzJwWI+Hs0w1bbn&#10;X+oyX4gQwi5FBaX3TSqly0sy6CLbEAfuaFuDPsC2kLrFPoSbWk7iOJEGKw4NJTa0Kik/ZRejINlU&#10;Ozftz/vj9ofizenr+3C5NUq9vgzLTxCeBv8UP9xbreAjrA9fwg+Q8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gdZlwgAAANsAAAAPAAAAAAAAAAAAAAAAAJgCAABkcnMvZG93&#10;bnJldi54bWxQSwUGAAAAAAQABAD1AAAAhwMAAAAA&#10;" fillcolor="#f3e9da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8" o:spid="_x0000_s1062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1z/sUA&#10;AADbAAAADwAAAGRycy9kb3ducmV2LnhtbESP3WrCQBSE7wu+w3IE78zGIkHSrFIKWqWl+NMHOGSP&#10;STB7NmbXJPbpuwWhl8PMfMNkq8HUoqPWVZYVzKIYBHFudcWFgu/TeroA4TyyxtoyKbiTg9Vy9JRh&#10;qm3PB+qOvhABwi5FBaX3TSqly0sy6CLbEAfvbFuDPsi2kLrFPsBNLZ/jOJEGKw4LJTb0VlJ+Od6M&#10;gmRTfbhFf/08b78o3lzed/vbT6PUZDy8voDwNPj/8KO91QrmM/j7En6AX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zXP+xQAAANsAAAAPAAAAAAAAAAAAAAAAAJgCAABkcnMv&#10;ZG93bnJldi54bWxQSwUGAAAAAAQABAD1AAAAigMAAAAA&#10;" fillcolor="#f3e9da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9" o:spid="_x0000_s1063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wPu8UA&#10;AADbAAAADwAAAGRycy9kb3ducmV2LnhtbESPQWsCMRSE7wX/Q3hCbzWrrVpXo5TSpUWwRSt4fWye&#10;m8XNy5Kkuv33TUHwOMzMN8xi1dlGnMmH2rGC4SADQVw6XXOlYP9dPDyDCBFZY+OYFPxSgNWyd7fA&#10;XLsLb+m8i5VIEA45KjAxtrmUoTRkMQxcS5y8o/MWY5K+ktrjJcFtI0dZNpEWa04LBlt6NVSedj9W&#10;Ab4X5nN8WE/fCt+Ex6zYfG2OM6Xu+93LHESkLt7C1/aHVvA0gv8v6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fA+7xQAAANsAAAAPAAAAAAAAAAAAAAAAAJgCAABkcnMv&#10;ZG93bnJldi54bWxQSwUGAAAAAAQABAD1AAAAigMAAAAA&#10;" fillcolor="#f2e8d9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0" o:spid="_x0000_s1064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CqIMUA&#10;AADbAAAADwAAAGRycy9kb3ducmV2LnhtbESPQWsCMRSE7wX/Q3iCt5q1tlpXoxTp0iLYohW8PjbP&#10;zeLmZUlS3f77plDwOMzMN8xi1dlGXMiH2rGC0TADQVw6XXOl4PBV3D+DCBFZY+OYFPxQgNWyd7fA&#10;XLsr7+iyj5VIEA45KjAxtrmUoTRkMQxdS5y8k/MWY5K+ktrjNcFtIx+ybCIt1pwWDLa0NlSe999W&#10;Ab4V5uPpuJm+Fr4J46zYfm5PM6UG/e5lDiJSF2/h//a7VvA4hr8v6Qf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MKogxQAAANsAAAAPAAAAAAAAAAAAAAAAAJgCAABkcnMv&#10;ZG93bnJldi54bWxQSwUGAAAAAAQABAD1AAAAigMAAAAA&#10;" fillcolor="#f2e8d9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1" o:spid="_x0000_s1065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G1HMIA&#10;AADbAAAADwAAAGRycy9kb3ducmV2LnhtbESP3WoCMRSE74W+QzgFb6QmFdGyGqUoFu/Enwc4bI6b&#10;pZuTJUnd9e1NQfBymJlvmOW6d424UYi1Zw2fYwWCuPSm5krD5bz7+AIRE7LBxjNpuFOE9eptsMTC&#10;+I6PdDulSmQIxwI12JTaQspYWnIYx74lzt7VB4cpy1BJE7DLcNfIiVIz6bDmvGCxpY2l8vf05zSM&#10;7LGvNofLD8p7uQ1zpbrDTmk9fO+/FyAS9ekVfrb3RsN0Cv9f8g+Qq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0bUcwgAAANsAAAAPAAAAAAAAAAAAAAAAAJgCAABkcnMvZG93&#10;bnJldi54bWxQSwUGAAAAAAQABAD1AAAAhwMAAAAA&#10;" fillcolor="#f1e7d8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2" o:spid="_x0000_s1066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0Qh8IA&#10;AADbAAAADwAAAGRycy9kb3ducmV2LnhtbESP3WoCMRSE7wXfIRyhN1ITS2tlaxRRLN6JPw9w2Bw3&#10;SzcnSxLd9e2bgtDLYWa+YRar3jXiTiHWnjVMJwoEcelNzZWGy3n3OgcRE7LBxjNpeFCE1XI4WGBh&#10;fMdHup9SJTKEY4EabEptIWUsLTmME98SZ+/qg8OUZaikCdhluGvkm1Iz6bDmvGCxpY2l8ud0cxrG&#10;9thXm8PlG+Wj3IZPpbrDTmn9MurXXyAS9ek//GzvjYb3D/j7kn+AX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nRCHwgAAANsAAAAPAAAAAAAAAAAAAAAAAJgCAABkcnMvZG93&#10;bnJldi54bWxQSwUGAAAAAAQABAD1AAAAhwMAAAAA&#10;" fillcolor="#f1e7d8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3" o:spid="_x0000_s1067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0+O8MIA&#10;AADbAAAADwAAAGRycy9kb3ducmV2LnhtbESP3WoCMRSE74W+QzgFb6QmFdGyGqUoFu/Enwc4bI6b&#10;pZuTJUnd9e1NQfBymJlvmOW6d424UYi1Zw2fYwWCuPSm5krD5bz7+AIRE7LBxjNpuFOE9eptsMTC&#10;+I6PdDulSmQIxwI12JTaQspYWnIYx74lzt7VB4cpy1BJE7DLcNfIiVIz6bDmvGCxpY2l8vf05zSM&#10;7LGvNofLD8p7uQ1zpbrDTmk9fO+/FyAS9ekVfrb3RsN0Bv9f8g+Qq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7T47wwgAAANsAAAAPAAAAAAAAAAAAAAAAAJgCAABkcnMvZG93&#10;bnJldi54bWxQSwUGAAAAAAQABAD1AAAAhwMAAAAA&#10;" fillcolor="#f1e7d8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4" o:spid="_x0000_s1068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1PjPsUA&#10;AADbAAAADwAAAGRycy9kb3ducmV2LnhtbESPQWvCQBSE7wX/w/IK3upGKVaiqxTFIvQgsR7a20v2&#10;mQ1m34bsxqT/3hUKPQ4z8w2z2gy2FjdqfeVYwXSSgCAunK64VHD+2r8sQPiArLF2TAp+ycNmPXpa&#10;YapdzxndTqEUEcI+RQUmhCaV0heGLPqJa4ijd3GtxRBlW0rdYh/htpazJJlLixXHBYMNbQ0V11Nn&#10;Ffzoadd3u/KYmSHPP8LsM7t850qNn4f3JYhAQ/gP/7UPWsHrGzy+xB8g1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U+M+xQAAANsAAAAPAAAAAAAAAAAAAAAAAJgCAABkcnMv&#10;ZG93bnJldi54bWxQSwUGAAAAAAQABAD1AAAAigMAAAAA&#10;" fillcolor="#f0e6d7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5" o:spid="_x0000_s1069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x3TMEA&#10;AADbAAAADwAAAGRycy9kb3ducmV2LnhtbERPz2vCMBS+C/sfwhvsZlNliFSjiGMi7CB1O2y31+bZ&#10;FJuX0qS2++/NQfD48f1eb0fbiBt1vnasYJakIIhLp2uuFPx8f06XIHxA1tg4JgX/5GG7eZmsMdNu&#10;4Jxu51CJGMI+QwUmhDaT0peGLPrEtcSRu7jOYoiwq6TucIjhtpHzNF1IizXHBoMt7Q2V13NvFfzp&#10;WT/0H9UpN2NRHML8K7/8Fkq9vY67FYhAY3iKH+6jVvAex8Yv8QfIz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LMd0zBAAAA2wAAAA8AAAAAAAAAAAAAAAAAmAIAAGRycy9kb3du&#10;cmV2LnhtbFBLBQYAAAAABAAEAPUAAACGAwAAAAA=&#10;" fillcolor="#f0e6d7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6" o:spid="_x0000_s1070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DS18UA&#10;AADbAAAADwAAAGRycy9kb3ducmV2LnhtbESPQWvCQBSE7wX/w/IK3upGKVKjqxTFIvQgsR7a20v2&#10;mQ1m34bsxqT/3hUKPQ4z8w2z2gy2FjdqfeVYwXSSgCAunK64VHD+2r+8gfABWWPtmBT8kofNevS0&#10;wlS7njO6nUIpIoR9igpMCE0qpS8MWfQT1xBH7+JaiyHKtpS6xT7CbS1nSTKXFiuOCwYb2hoqrqfO&#10;KvjR067vduUxM0Oef4TZZ3b5zpUaPw/vSxCBhvAf/msftILXBTy+xB8g1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gNLXxQAAANsAAAAPAAAAAAAAAAAAAAAAAJgCAABkcnMv&#10;ZG93bnJldi54bWxQSwUGAAAAAAQABAD1AAAAigMAAAAA&#10;" fillcolor="#f0e6d7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7" o:spid="_x0000_s1071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K9MR8AA&#10;AADbAAAADwAAAGRycy9kb3ducmV2LnhtbERPTYvCMBC9C/sfwizsTVMFRapR3AUXPQhWd+9DM7bF&#10;ZlKS2FZ/vTkIHh/ve7nuTS1acr6yrGA8SkAQ51ZXXCj4O2+HcxA+IGusLZOCO3lYrz4GS0y17Tij&#10;9hQKEUPYp6igDKFJpfR5SQb9yDbEkbtYZzBE6AqpHXYx3NRykiQzabDi2FBiQz8l5dfTzSgIh+w4&#10;+f3OcvO/u7t9+ziOp0Wn1Ndnv1mACNSHt/jl3mkF07g+fok/QK6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K9MR8AAAADbAAAADwAAAAAAAAAAAAAAAACYAgAAZHJzL2Rvd25y&#10;ZXYueG1sUEsFBgAAAAAEAAQA9QAAAIUDAAAAAA==&#10;" fillcolor="#efe5d6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8" o:spid="_x0000_s1072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Pp3MMA&#10;AADbAAAADwAAAGRycy9kb3ducmV2LnhtbESPQWvCQBSE7wX/w/IEb3UTwVKiq6hg0UPB2Hp/ZJ9J&#10;MPs27G6T6K93C4Ueh5n5hlmuB9OIjpyvLStIpwkI4sLqmksF31/713cQPiBrbCyTgjt5WK9GL0vM&#10;tO05p+4cShEh7DNUUIXQZlL6oiKDfmpb4uhdrTMYonSl1A77CDeNnCXJmzRYc1yosKVdRcXt/GMU&#10;hM/8NPvY5oW5HO7u2D1O6bzslZqMh80CRKAh/If/2getYJ7C75f4A+Tq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+Pp3MMAAADbAAAADwAAAAAAAAAAAAAAAACYAgAAZHJzL2Rv&#10;d25yZXYueG1sUEsFBgAAAAAEAAQA9QAAAIgDAAAAAA==&#10;" fillcolor="#efe5d6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9" o:spid="_x0000_s1073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F3q8MA&#10;AADbAAAADwAAAGRycy9kb3ducmV2LnhtbESPQWvCQBSE7wX/w/IEb3VjwFKiq6hg0UPB2Hp/ZJ9J&#10;MPs27G6T6K93C4Ueh5n5hlmuB9OIjpyvLSuYTRMQxIXVNZcKvr/2r+8gfEDW2FgmBXfysF6NXpaY&#10;adtzTt05lCJC2GeooAqhzaT0RUUG/dS2xNG7WmcwROlKqR32EW4amSbJmzRYc1yosKVdRcXt/GMU&#10;hM/8lH5s88JcDnd37B6n2bzslZqMh80CRKAh/If/2getYJ7C75f4A+Tq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zF3q8MAAADbAAAADwAAAAAAAAAAAAAAAACYAgAAZHJzL2Rv&#10;d25yZXYueG1sUEsFBgAAAAAEAAQA9QAAAIgDAAAAAA==&#10;" fillcolor="#efe5d6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0" o:spid="_x0000_s1074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miI8UA&#10;AADbAAAADwAAAGRycy9kb3ducmV2LnhtbESPQWvCQBSE74L/YXlCL2J2rdjWmFVKacFeBK2X3p7Z&#10;ZxLMvk2zWxP/vVsQehxm5hsmW/e2FhdqfeVYwzRRIIhzZyouNBy+PiYvIHxANlg7Jg1X8rBeDQcZ&#10;psZ1vKPLPhQiQtinqKEMoUml9HlJFn3iGuLonVxrMUTZFtK02EW4reWjUk/SYsVxocSG3krKz/tf&#10;q6Grtt/59LN4V9fno9rhcTEb/xitH0b96xJEoD78h+/tjdEwn8Hfl/gD5Oo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SaIjxQAAANsAAAAPAAAAAAAAAAAAAAAAAJgCAABkcnMv&#10;ZG93bnJldi54bWxQSwUGAAAAAAQABAD1AAAAigMAAAAA&#10;" fillcolor="#eee4d5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1" o:spid="_x0000_s1075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A6V8UA&#10;AADbAAAADwAAAGRycy9kb3ducmV2LnhtbESPQWvCQBSE74L/YXlCL1J3bbXV6CqltFAvQtRLb8/s&#10;MwnNvk2zWxP/fVcQPA4z8w2zXHe2EmdqfOlYw3ikQBBnzpScazjsPx9nIHxANlg5Jg0X8rBe9XtL&#10;TIxrOaXzLuQiQtgnqKEIoU6k9FlBFv3I1cTRO7nGYoiyyaVpsI1wW8knpV6kxZLjQoE1vReU/ez+&#10;rIa23H5n403+oS6vR5Xicf48/DVaPwy6twWIQF24h2/tL6NhOoHrl/gD5O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oDpXxQAAANsAAAAPAAAAAAAAAAAAAAAAAJgCAABkcnMv&#10;ZG93bnJldi54bWxQSwUGAAAAAAQABAD1AAAAigMAAAAA&#10;" fillcolor="#eee4d5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2" o:spid="_x0000_s1076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aORMIA&#10;AADbAAAADwAAAGRycy9kb3ducmV2LnhtbESPQUvDQBSE70L/w/KE3uxGIUVit6W0CB5rlEBvz+wz&#10;G8y+DbvPNP33riB4HGbmG2azm/2gJoqpD2zgflWAIm6D7bkz8P72fPcIKgmyxSEwGbhSgt12cbPB&#10;yoYLv9JUS6cyhFOFBpzIWGmdWkce0yqMxNn7DNGjZBk7bSNeMtwP+qEo1tpjz3nB4UgHR+1X/e0N&#10;rKeyPl77jyaeGmomdz6LxNKY5e28fwIlNMt/+K/9Yg2UJfx+yT9Ab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0No5EwgAAANsAAAAPAAAAAAAAAAAAAAAAAJgCAABkcnMvZG93&#10;bnJldi54bWxQSwUGAAAAAAQABAD1AAAAhwMAAAAA&#10;" fillcolor="#ede3d4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3" o:spid="_x0000_s1077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QQM8IA&#10;AADbAAAADwAAAGRycy9kb3ducmV2LnhtbESPQUvDQBSE70L/w/IK3uymQoLEbotYBI8aJdDbM/vM&#10;BrNvw+4zTf+9Kwgeh5n5htkdFj+qmWIaAhvYbgpQxF2wA/cG3t+ebu5AJUG2OAYmAxdKcNivrnZY&#10;23DmV5ob6VWGcKrRgBOZaq1T58hj2oSJOHufIXqULGOvbcRzhvtR3xZFpT0OnBccTvToqPtqvr2B&#10;ai6b42X4aONLS+3sTieRWBpzvV4e7kEJLfIf/ms/WwNlBb9f8g/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5BAzwgAAANsAAAAPAAAAAAAAAAAAAAAAAJgCAABkcnMvZG93&#10;bnJldi54bWxQSwUGAAAAAAQABAD1AAAAhwMAAAAA&#10;" fillcolor="#ede3d4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4" o:spid="_x0000_s1078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6i1qMIA&#10;AADbAAAADwAAAGRycy9kb3ducmV2LnhtbESPQUvDQBSE74L/YXkFb3ZTIbXEbosogkeNJdDba/aZ&#10;DWbfht1nmv57VxA8DjPzDbPdz35QE8XUBzawWhagiNtge+4MHD5ebjegkiBbHAKTgQsl2O+ur7ZY&#10;2XDmd5pq6VSGcKrQgBMZK61T68hjWoaROHufIXqULGOnbcRzhvtB3xXFWnvsOS84HOnJUftVf3sD&#10;66msny/9qYlvDTWTOx5FYmnMzWJ+fAAlNMt/+K/9ag2U9/D7Jf8Avf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qLWowgAAANsAAAAPAAAAAAAAAAAAAAAAAJgCAABkcnMvZG93&#10;bnJldi54bWxQSwUGAAAAAAQABAD1AAAAhwMAAAAA&#10;" fillcolor="#ede3d4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5" o:spid="_x0000_s1079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aysL4A&#10;AADbAAAADwAAAGRycy9kb3ducmV2LnhtbERPTYvCMBC9L/gfwgjetqmCslRjaYWFPQlWWfY4NGNb&#10;bCYlibX+e3NY8Ph437t8Mr0YyfnOsoJlkoIgrq3uuFFwOX9/foHwAVljb5kUPMlDvp997DDT9sEn&#10;GqvQiBjCPkMFbQhDJqWvWzLoEzsQR+5qncEQoWukdviI4aaXqzTdSIMdx4YWBzq0VN+qu1GApjq6&#10;3+Oq4hJHLp998eewUGoxn4otiEBTeIv/3T9awTqOjV/iD5D7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l2srC+AAAA2wAAAA8AAAAAAAAAAAAAAAAAmAIAAGRycy9kb3ducmV2&#10;LnhtbFBLBQYAAAAABAAEAPUAAACDAwAAAAA=&#10;" fillcolor="#ece2d3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6" o:spid="_x0000_s1080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oXK8IA&#10;AADbAAAADwAAAGRycy9kb3ducmV2LnhtbESPzWrDMBCE74W8g9hAb40cQ0PqRAlOodCTIU4pPS7W&#10;xjaxVkZS/fP2UaDQ4zAz3zD742Q6MZDzrWUF61UCgriyuuVawdfl42ULwgdkjZ1lUjCTh+Nh8bTH&#10;TNuRzzSUoRYRwj5DBU0IfSalrxoy6Fe2J47e1TqDIUpXS+1wjHDTyTRJNtJgy3GhwZ7eG6pu5a9R&#10;gKYs3HeRlnzCgU9zl/84zJV6Xk75DkSgKfyH/9qfWsHrGzy+xB8gD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OhcrwgAAANsAAAAPAAAAAAAAAAAAAAAAAJgCAABkcnMvZG93&#10;bnJldi54bWxQSwUGAAAAAAQABAD1AAAAhwMAAAAA&#10;" fillcolor="#ece2d3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7" o:spid="_x0000_s1081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" fillcolor="#ece2d3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8" o:spid="_x0000_s1082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r3VsEA&#10;AADbAAAADwAAAGRycy9kb3ducmV2LnhtbESPQYvCMBSE74L/ITxhb5p2F1SqUVRY1oMHrf6AR/Ns&#10;is1LSbLa/fcbQfA4zMw3zHLd21bcyYfGsYJ8koEgrpxuuFZwOX+P5yBCRNbYOiYFfxRgvRoOllho&#10;9+AT3ctYiwThUKACE2NXSBkqQxbDxHXEybs6bzEm6WupPT4S3LbyM8um0mLDacFgRztD1a38tQp2&#10;s+O2/PEHQ/PL10bmfotsjVIfo36zABGpj+/wq73XCqY5PL+kHyB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TK91bBAAAA2w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9" o:spid="_x0000_s1083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hpIcEA&#10;AADbAAAADwAAAGRycy9kb3ducmV2LnhtbESPQYvCMBSE78L+h/AWvGmqgpauUVQQPXjQ6g94NG+b&#10;ss1LSbLa/fcbQfA4zMw3zHLd21bcyYfGsYLJOANBXDndcK3gdt2PchAhImtsHZOCPwqwXn0Mllho&#10;9+AL3ctYiwThUKACE2NXSBkqQxbD2HXEyft23mJM0tdSe3wkuG3lNMvm0mLDacFgRztD1U/5axXs&#10;FudtefAnQ/lttpETv0W2RqnhZ7/5AhGpj+/wq33UCuZTeH5JP0C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QYaSHBAAAA2w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0" o:spid="_x0000_s1084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1TMusEA&#10;AADbAAAADwAAAGRycy9kb3ducmV2LnhtbESPQYvCMBSE78L+h/CEvWnqClq6RlFB1sMetPoDHs3b&#10;pti8lCRq/fdGWPA4zMw3zGLV21bcyIfGsYLJOANBXDndcK3gfNqNchAhImtsHZOCBwVYLT8GCyy0&#10;u/ORbmWsRYJwKFCBibErpAyVIYth7Dri5P05bzEm6WupPd4T3LbyK8tm0mLDacFgR1tD1aW8WgXb&#10;+WFT/vhfQ/l5upYTv0G2RqnPYb/+BhGpj+/wf3uvFcym8PqSfoBcP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tUzLrBAAAA2w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1" o:spid="_x0000_s1085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Za88MA&#10;AADbAAAADwAAAGRycy9kb3ducmV2LnhtbESPT2sCMRTE7wW/Q3hCbzWrLSKrUUS07KEH/7Tg8bF5&#10;zS7dvKxJ1O23N4LgcZiZ3zCzRWcbcSEfascKhoMMBHHpdM1Gwfdh8zYBESKyxsYxKfinAIt572WG&#10;uXZX3tFlH41IEA45KqhibHMpQ1mRxTBwLXHyfp23GJP0RmqP1wS3jRxl2VharDktVNjSqqLyb3+2&#10;Cibm0xy/ymJnYrH98ev2/WSQlXrtd8spiEhdfIYf7UIrGH/A/Uv6AXJ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SZa88MAAADbAAAADwAAAAAAAAAAAAAAAACYAgAAZHJzL2Rv&#10;d25yZXYueG1sUEsFBgAAAAAEAAQA9QAAAIgDAAAAAA==&#10;" fillcolor="#eae0d1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2" o:spid="_x0000_s1086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r/aMMA&#10;AADbAAAADwAAAGRycy9kb3ducmV2LnhtbESPT2sCMRTE7wW/Q3hCbzWrpSKrUUS07KEH/7Tg8bF5&#10;zS7dvKxJ1O23N4LgcZiZ3zCzRWcbcSEfascKhoMMBHHpdM1Gwfdh8zYBESKyxsYxKfinAIt572WG&#10;uXZX3tFlH41IEA45KqhibHMpQ1mRxTBwLXHyfp23GJP0RmqP1wS3jRxl2VharDktVNjSqqLyb3+2&#10;Cibm0xy/ymJnYrH98ev2/WSQlXrtd8spiEhdfIYf7UIrGH/A/Uv6AXJ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mr/aMMAAADbAAAADwAAAAAAAAAAAAAAAACYAgAAZHJzL2Rv&#10;d25yZXYueG1sUEsFBgAAAAAEAAQA9QAAAIgDAAAAAA==&#10;" fillcolor="#eae0d1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3" o:spid="_x0000_s1087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hhH8MA&#10;AADbAAAADwAAAGRycy9kb3ducmV2LnhtbESPQWvCQBSE74X+h+UVequbWggS3YRSquTQQ9UWPD6y&#10;z00w+zbubjX+e7cgeBxm5htmUY22FyfyoXOs4HWSgSBunO7YKPjZLl9mIEJE1tg7JgUXClCVjw8L&#10;LLQ785pOm2hEgnAoUEEb41BIGZqWLIaJG4iTt3feYkzSG6k9nhPc9nKaZbm02HFaaHGgj5aaw+bP&#10;KpiZldl9NfXaxPr7138Ob0eDrNTz0/g+BxFpjPfwrV1rBXkO/1/SD5Dl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rhhH8MAAADbAAAADwAAAAAAAAAAAAAAAACYAgAAZHJzL2Rv&#10;d25yZXYueG1sUEsFBgAAAAAEAAQA9QAAAIgDAAAAAA==&#10;" fillcolor="#eae0d1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4" o:spid="_x0000_s1088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LA+sEA&#10;AADbAAAADwAAAGRycy9kb3ducmV2LnhtbESPzWoCMRSF94W+Q7gFdzVTFStTo5QRsUubFuryMrlO&#10;Qic3wyTq+PaNIHR5OD8fZ7kefCvO1EcXWMHLuABBXAfjuFHw/bV9XoCICdlgG5gUXCnCevX4sMTS&#10;hAt/0lmnRuQRjiUqsCl1pZSxtuQxjkNHnL1j6D2mLPtGmh4vedy3clIUc+nRcSZY7KiyVP/qk8+Q&#10;qd/87L0+VLOuaixrvXNHp9ToaXh/A5FoSP/he/vDKJi/wu1L/gFy9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ViwPrBAAAA2wAAAA8AAAAAAAAAAAAAAAAAmAIAAGRycy9kb3du&#10;cmV2LnhtbFBLBQYAAAAABAAEAPUAAACGAwAAAAA=&#10;" fillcolor="#e9dfd0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5" o:spid="_x0000_s1089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1UiL8A&#10;AADbAAAADwAAAGRycy9kb3ducmV2LnhtbERPTUsDMRC9C/6HMEJvNqstRdamRVbEHjUt6HHYTDfB&#10;zWTZxHb7751DwePjfa+3U+zVicYcEht4mFegiNvkAncGDvu3+ydQuSA77BOTgQtl2G5ub9ZYu3Tm&#10;TzrZ0ikJ4VyjAV/KUGudW08R8zwNxMId0xixCBw77UY8S3js9WNVrXTEwNLgcaDGU/tjf6OULOLr&#10;10e0381yaDrP1r6HYzBmdje9PIMqNJV/8dW9cwZWMla+yA/Qmz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E/VSIvwAAANsAAAAPAAAAAAAAAAAAAAAAAJgCAABkcnMvZG93bnJl&#10;di54bWxQSwUGAAAAAAQABAD1AAAAhAMAAAAA&#10;" fillcolor="#e9dfd0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6" o:spid="_x0000_s1090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A5rMMA&#10;AADbAAAADwAAAGRycy9kb3ducmV2LnhtbESP0WrCQBRE3wv+w3KFvtWNFdIYs4oVStqXgjEfcM1e&#10;k2D2bsyumv59t1DwcZiZM0y2GU0nbjS41rKC+SwCQVxZ3XKtoDx8vCQgnEfW2FkmBT/kYLOePGWY&#10;anvnPd0KX4sAYZeigsb7PpXSVQ0ZdDPbEwfvZAeDPsihlnrAe4CbTr5GUSwNthwWGuxp11B1Lq5G&#10;gU2+3rnguBsvdtG/fR9zk5cLpZ6n43YFwtPoH+H/9qdWEC/h70v4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PA5rMMAAADbAAAADwAAAAAAAAAAAAAAAACYAgAAZHJzL2Rv&#10;d25yZXYueG1sUEsFBgAAAAAEAAQA9QAAAIgDAAAAAA==&#10;" fillcolor="#e8decf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7" o:spid="_x0000_s1091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MG7LsA&#10;AADbAAAADwAAAGRycy9kb3ducmV2LnhtbERPzQ7BQBC+S7zDZiRubJEgZQkSwUWiPMDojrbRna3u&#10;ot7eHiSOX77/+bIxpXhR7QrLCgb9CARxanXBmYLLedubgnAeWWNpmRR8yMFy0W7NMdb2zSd6JT4T&#10;IYRdjApy76tYSpfmZND1bUUcuJutDfoA60zqGt8h3JRyGEVjabDg0JBjRZuc0nvyNArs9LDmhMdl&#10;87CjanK87szuMlKq22lWMxCeGv8X/9x7rWAS1ocv4QfIxRc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GATBuy7AAAA2wAAAA8AAAAAAAAAAAAAAAAAmAIAAGRycy9kb3ducmV2Lnht&#10;bFBLBQYAAAAABAAEAPUAAACAAwAAAAA=&#10;" fillcolor="#e8decf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8" o:spid="_x0000_s1092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1+jd8IA&#10;AADbAAAADwAAAGRycy9kb3ducmV2LnhtbESP0YrCMBRE34X9h3AXfNO0K2ipxuIuLOqLYPUDrs21&#10;LTY33Sar9e+NIPg4zMwZZpH1phFX6lxtWUE8jkAQF1bXXCo4Hn5HCQjnkTU2lknBnRxky4/BAlNt&#10;b7yna+5LESDsUlRQed+mUrqiIoNubFvi4J1tZ9AH2ZVSd3gLcNPIryiaSoM1h4UKW/qpqLjk/0aB&#10;TbbfnPO06f/spJ3tTmuzPk6UGn72qzkIT71/h1/tjVYwi+H5JfwAuX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X6N3wgAAANsAAAAPAAAAAAAAAAAAAAAAAJgCAABkcnMvZG93&#10;bnJldi54bWxQSwUGAAAAAAQABAD1AAAAhwMAAAAA&#10;" fillcolor="#e8decf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9" o:spid="_x0000_s1093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9ToKcMA&#10;AADbAAAADwAAAGRycy9kb3ducmV2LnhtbESPwW7CMBBE70j8g7WVegMnOQBNMRGiRBRxauADVvE2&#10;jhqvo9gl6d/jSpV6HM3MG822mGwn7jT41rGCdJmAIK6dbrlRcLuWiw0IH5A1do5JwQ95KHbz2RZz&#10;7Ub+oHsVGhEh7HNUYELocyl9bciiX7qeOHqfbrAYohwaqQccI9x2MkuSlbTYclww2NPBUP1VfVsF&#10;b0en9bnfr039cr5U5Zh2p6xU6vlp2r+CCDSF//Bf+10rWGfw+yX+ALl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9ToKcMAAADbAAAADwAAAAAAAAAAAAAAAACYAgAAZHJzL2Rv&#10;d25yZXYueG1sUEsFBgAAAAAEAAQA9QAAAIgDAAAAAA==&#10;" fillcolor="#e7ddce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0" o:spid="_x0000_s1094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hNssQA&#10;AADbAAAADwAAAGRycy9kb3ducmV2LnhtbESPwWrDMBBE74X+g9hCb7UcF5LWiRJMG5OGnOrmAxZr&#10;Y5lYK2Mpsfv3VSGQ4zAzb5jVZrKduNLgW8cKZkkKgrh2uuVGwfGnfHkD4QOyxs4xKfglD5v148MK&#10;c+1G/qZrFRoRIexzVGBC6HMpfW3Iok9cTxy9kxsshiiHRuoBxwi3nczSdC4tthwXDPb0Yag+Vxer&#10;4HPrtN73xcLU7/tDVY6zbpeVSj0/TcUSRKAp3MO39pdWsHiF/y/xB8j1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YTbLEAAAA2w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1" o:spid="_x0000_s1095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HVxsQA&#10;AADbAAAADwAAAGRycy9kb3ducmV2LnhtbESPwWrDMBBE74X+g9hCb7UcU5LWiRJMG5OGnOrmAxZr&#10;Y5lYK2Mpsfv3VSGQ4zAzb5jVZrKduNLgW8cKZkkKgrh2uuVGwfGnfHkD4QOyxs4xKfglD5v148MK&#10;c+1G/qZrFRoRIexzVGBC6HMpfW3Iok9cTxy9kxsshiiHRuoBxwi3nczSdC4tthwXDPb0Yag+Vxer&#10;4HPrtN73xcLU7/tDVY6zbpeVSj0/TcUSRKAp3MO39pdWsHiF/y/xB8j1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9x1cbEAAAA2w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2" o:spid="_x0000_s1096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cXaMQA&#10;AADbAAAADwAAAGRycy9kb3ducmV2LnhtbESPwWrDMBBE74X8g9hAbo3cgl3jRAklJMSkpzr5gI21&#10;tU2tlZHU2OnXV4VCj8PMvGHW28n04kbOd5YVPC0TEMS11R03Ci7nw2MOwgdkjb1lUnAnD9vN7GGN&#10;hbYjv9OtCo2IEPYFKmhDGAopfd2SQb+0A3H0PqwzGKJ0jdQOxwg3vXxOkkwa7DgutDjQrqX6s/oy&#10;Cvh7vzsP+fWtdMlJHrMqP+3TXKnFfHpdgQg0hf/wX7vUCl5S+P0Sf4Dc/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l3F2jEAAAA2wAAAA8AAAAAAAAAAAAAAAAAmAIAAGRycy9k&#10;b3ducmV2LnhtbFBLBQYAAAAABAAEAPUAAACJAwAAAAA=&#10;" fillcolor="#e6dccd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3" o:spid="_x0000_s1097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WJH8MA&#10;AADbAAAADwAAAGRycy9kb3ducmV2LnhtbESP0WrCQBRE3wv+w3IF3+pGwTSkrlJEUfSpsR9wm71N&#10;QrN3w+6q0a93BcHHYWbOMPNlb1pxJucbywom4wQEcWl1w5WCn+PmPQPhA7LG1jIpuJKH5WLwNsdc&#10;2wt/07kIlYgQ9jkqqEPocil9WZNBP7YdcfT+rDMYonSV1A4vEW5aOU2SVBpsOC7U2NGqpvK/OBkF&#10;fFuvjl32e9i5ZC+3aZHt17NMqdGw//oEEagPr/CzvdMKPlJ4fIk/QC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aWJH8MAAADbAAAADwAAAAAAAAAAAAAAAACYAgAAZHJzL2Rv&#10;d25yZXYueG1sUEsFBgAAAAAEAAQA9QAAAIgDAAAAAA==&#10;" fillcolor="#e6dccd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4" o:spid="_x0000_s1098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kshMIA&#10;AADbAAAADwAAAGRycy9kb3ducmV2LnhtbESP0YrCMBRE34X9h3AXfNN0F9TSNcoiiqJPVj/gbnNt&#10;i81NSbJa/XojCD4OM3OGmc4704gLOV9bVvA1TEAQF1bXXCo4HlaDFIQPyBoby6TgRh7ms4/eFDNt&#10;r7ynSx5KESHsM1RQhdBmUvqiIoN+aFvi6J2sMxiidKXUDq8Rbhr5nSRjabDmuFBhS4uKinP+bxTw&#10;fbk4tOnfbuOSrVyP83S7HKVK9T+73x8QgbrwDr/aG61gMoHnl/gD5O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6SyEwgAAANsAAAAPAAAAAAAAAAAAAAAAAJgCAABkcnMvZG93&#10;bnJldi54bWxQSwUGAAAAAAQABAD1AAAAhwMAAAAA&#10;" fillcolor="#e6dccd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5" o:spid="_x0000_s1099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M/wL8A&#10;AADbAAAADwAAAGRycy9kb3ducmV2LnhtbERPzWrCQBC+C77DMoIXqbsKVUldRYSi7UmjDzBmp0lo&#10;djZkp5q+ffdQ8Pjx/a+3vW/UnbpYB7YwmxpQxEVwNZcWrpf3lxWoKMgOm8Bk4ZcibDfDwRozFx58&#10;pnsupUohHDO0UIm0mdaxqMhjnIaWOHFfofMoCXaldh0+Urhv9NyYhfZYc2qosKV9RcV3/uMtxOb1&#10;lt+kMB9mcjpgv1zI/hOtHY/63RsooV6e4n/30VlYprHpS/oBevM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/Az/AvwAAANsAAAAPAAAAAAAAAAAAAAAAAJgCAABkcnMvZG93bnJl&#10;di54bWxQSwUGAAAAAAQABAD1AAAAhAMAAAAA&#10;" fillcolor="#e5dbcc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6" o:spid="_x0000_s1100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E+aW8MA&#10;AADbAAAADwAAAGRycy9kb3ducmV2LnhtbESPUWvCQBCE34X+h2MLvhS9U6i2qaeIINY+tak/YM1t&#10;k9DcXsitGv+9Vyj4OMzMN8xi1ftGnamLdWALk7EBRVwEV3Np4fC9Hb2AioLssAlMFq4UYbV8GCww&#10;c+HCX3TOpVQJwjFDC5VIm2kdi4o8xnFoiZP3EzqPkmRXatfhJcF9o6fGzLTHmtNChS1tKip+85O3&#10;EJvnY36UwuzN0+cO+/lMNh9o7fCxX7+BEurlHv5vvzsL81f4+5J+gF7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E+aW8MAAADbAAAADwAAAAAAAAAAAAAAAACYAgAAZHJzL2Rv&#10;d25yZXYueG1sUEsFBgAAAAAEAAQA9QAAAIgDAAAAAA==&#10;" fillcolor="#e5dbcc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7" o:spid="_x0000_s1101" style="position:absolute;left:2310;top:570;width:3771;height:27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DBb4A&#10;AADbAAAADwAAAGRycy9kb3ducmV2LnhtbERPy4rCMBTdC/5DuAPuNB0XUjpGGQYKHXFj9QMuze2D&#10;SW5KEm3n781CcHk47/1xtkY8yIfBsYLPTQaCuHF64E7B7VqucxAhIms0jknBPwU4HpaLPRbaTXyh&#10;Rx07kUI4FKigj3EspAxNTxbDxo3EiWudtxgT9J3UHqcUbo3cZtlOWhw4NfQ40k9PzV99twrktS6n&#10;vDY+c6dteza/1aUlp9TqY/7+AhFpjm/xy11pBXlan76kHyAPT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w8gwW+AAAA2wAAAA8AAAAAAAAAAAAAAAAAmAIAAGRycy9kb3ducmV2&#10;LnhtbFBLBQYAAAAABAAEAPUAAACDAwAAAAA=&#10;" filled="f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  <w:proofErr w:type="gram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UCS </w:t>
                          </w: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–</w:t>
                          </w:r>
                          <w:proofErr w:type="gram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Registrar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Decisões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Judiciais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do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Concurso</w:t>
                          </w:r>
                          <w:proofErr w:type="spellEnd"/>
                        </w:p>
                      </w:txbxContent>
                    </v:textbox>
                  </v:rect>
                  <v:rect id="Rectangle 78" o:spid="_x0000_s1102" style="position:absolute;left:4515;top:4830;width:1654;height:27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3AmnsEA&#10;AADbAAAADwAAAGRycy9kb3ducmV2LnhtbESP3YrCMBSE7xd8h3AE77apXkipRhFB0GVvrPsAh+b0&#10;B5OTkkTbffuNIOzlMDPfMNv9ZI14kg+9YwXLLAdBXDvdc6vg53b6LECEiKzROCYFvxRgv5t9bLHU&#10;buQrPavYigThUKKCLsahlDLUHVkMmRuIk9c4bzEm6VupPY4Jbo1c5flaWuw5LXQ40LGj+l49rAJ5&#10;q05jURmfu69V820u52tDTqnFfDpsQESa4n/43T5rBcUSXl/SD5C7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NwJp7BAAAA2wAAAA8AAAAAAAAAAAAAAAAAmAIAAGRycy9kb3du&#10;cmV2LnhtbFBLBQYAAAAABAAEAPUAAACGAwAAAAA=&#10;" filled="f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(</w:t>
                          </w:r>
                          <w:proofErr w:type="gramStart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from</w:t>
                          </w:r>
                          <w:proofErr w:type="gramEnd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Use Case Model)</w:t>
                          </w:r>
                        </w:p>
                      </w:txbxContent>
                    </v:textbox>
                  </v:rect>
                  <v:oval id="Oval 79" o:spid="_x0000_s1103" style="position:absolute;left:2700;top:1065;width:1560;height:10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RmP8IA&#10;AADbAAAADwAAAGRycy9kb3ducmV2LnhtbESP0WrCQBRE34X+w3ILvukmChKjq4i00L4ENPmAS/aa&#10;BLN3w+5G07/vFgo+DjNzhtkfJ9OLBznfWVaQLhMQxLXVHTcKqvJzkYHwAVljb5kU/JCH4+Fttsdc&#10;2ydf6HENjYgQ9jkqaEMYcil93ZJBv7QDcfRu1hkMUbpGaofPCDe9XCXJRhrsOC60ONC5pfp+HY2C&#10;4rzebLPvonBVNpZl6qvUjh9Kzd+n0w5EoCm8wv/tL60gW8Hfl/gD5OE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tGY/wgAAANsAAAAPAAAAAAAAAAAAAAAAAJgCAABkcnMvZG93&#10;bnJldi54bWxQSwUGAAAAAAQABAD1AAAAhwMAAAAA&#10;" fillcolor="#c0bfc0" strokecolor="#c0bfc0" strokeweight="42e-5mm"/>
                  <v:oval id="Oval 80" o:spid="_x0000_s1104" style="position:absolute;left:2655;top:1020;width:1560;height:10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4M8AcMA&#10;AADbAAAADwAAAGRycy9kb3ducmV2LnhtbESPwWrDMBBE74X8g9hAb42cFIpxI5sSYuiptEp96G2x&#10;tpaptTKWkjh/HxUCOQ4z84bZVrMbxImm0HtWsF5lIIhbb3ruFHwf6qccRIjIBgfPpOBCAapy8bDF&#10;wvgzf9FJx04kCIcCFdgYx0LK0FpyGFZ+JE7er58cxiSnTpoJzwnuBrnJshfpsOe0YHGknaX2Tx+d&#10;gmY+fOxr+5ObwWzqptb6k7RW6nE5v72CiDTHe/jWfjcK8mf4/5J+gCy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4M8AcMAAADbAAAADwAAAAAAAAAAAAAAAACYAgAAZHJzL2Rv&#10;d25yZXYueG1sUEsFBgAAAAAEAAQA9QAAAIgDAAAAAA==&#10;" fillcolor="#fcf2e3" strokeweight="42e-5mm"/>
                  <v:rect id="Rectangle 81" o:spid="_x0000_s1105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uaJsAA&#10;AADbAAAADwAAAGRycy9kb3ducmV2LnhtbESPQYvCMBSE74L/ITzBi2iqiEg1iiiCN1ldFo+P5tkW&#10;m5fapBr//UYQPA4z8w2zXAdTiQc1rrSsYDxKQBBnVpecK/g974dzEM4ja6wsk4IXOVivup0lpto+&#10;+YceJ5+LCGGXooLC+zqV0mUFGXQjWxNH72obgz7KJpe6wWeEm0pOkmQmDZYcFwqsaVtQdju1RkGb&#10;uPA3PeP+NrhQcJej3d3HVql+L2wWIDwF/w1/2getYD6F95f4A+Tq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muaJsAAAADbAAAADwAAAAAAAAAAAAAAAACYAgAAZHJzL2Rvd25y&#10;ZXYueG1sUEsFBgAAAAAEAAQA9QAAAIUDAAAAAA==&#10;" fillcolor="#fbf1e2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2" o:spid="_x0000_s1106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c/vcQA&#10;AADbAAAADwAAAGRycy9kb3ducmV2LnhtbESPQWvCQBSE70L/w/IKvUjdWGqRmE0QJdBbqZbi8ZF9&#10;JiHZtzG7xu2/7xYKHoeZ+YbJimB6MdHoWssKlosEBHFldcu1gq9j+bwG4Tyyxt4yKfghB0X+MMsw&#10;1fbGnzQdfC0ihF2KChrvh1RKVzVk0C3sQBy9sx0N+ijHWuoRbxFuevmSJG/SYMtxocGBdg1V3eFq&#10;FFwTF75fj1h28xMFd/qw+8vSKvX0GLYbEJ6Cv4f/2+9awXoFf1/iD5D5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knP73EAAAA2wAAAA8AAAAAAAAAAAAAAAAAmAIAAGRycy9k&#10;b3ducmV2LnhtbFBLBQYAAAAABAAEAPUAAACJAwAAAAA=&#10;" fillcolor="#fbf1e2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3" o:spid="_x0000_s1107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WrLsUA&#10;AADbAAAADwAAAGRycy9kb3ducmV2LnhtbESPS2vDMBCE74H+B7GF3GI5hbwcyyH0Ab0mKU1yW6yN&#10;7dZaGUux3f76KlDIcZiZb5h0M5hadNS6yrKCaRSDIM6trrhQ8HF4myxBOI+ssbZMCn7IwSZ7GKWY&#10;aNvzjrq9L0SAsEtQQel9k0jp8pIMusg2xMG72NagD7ItpG6xD3BTy6c4nkuDFYeFEht6Lin/3l+N&#10;gv63W0zr7Wn1ytfFEWfnl8/j+Uup8eOwXYPwNPh7+L/9rhUs53D7En6Az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9asuxQAAANsAAAAPAAAAAAAAAAAAAAAAAJgCAABkcnMv&#10;ZG93bnJldi54bWxQSwUGAAAAAAQABAD1AAAAigMAAAAA&#10;" fillcolor="#faf0e1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4" o:spid="_x0000_s1108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kOtcUA&#10;AADbAAAADwAAAGRycy9kb3ducmV2LnhtbESPQWvCQBSE74X+h+UVeqsbBY3GrCLVgtdqUXN7ZF+T&#10;tNm3IbsmaX+9WxB6HGbmGyZdD6YWHbWusqxgPIpAEOdWV1wo+Di+vcxBOI+ssbZMCn7IwXr1+JBi&#10;om3P79QdfCEChF2CCkrvm0RKl5dk0I1sQxy8T9sa9EG2hdQt9gFuajmJopk0WHFYKLGh15Ly78PV&#10;KOh/u3hcby6LHV/jM06z7emcfSn1/DRsliA8Df4/fG/vtYJ5DH9fwg+Qq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uQ61xQAAANsAAAAPAAAAAAAAAAAAAAAAAJgCAABkcnMv&#10;ZG93bnJldi54bWxQSwUGAAAAAAQABAD1AAAAigMAAAAA&#10;" fillcolor="#faf0e1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5" o:spid="_x0000_s1109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aw4cIA&#10;AADbAAAADwAAAGRycy9kb3ducmV2LnhtbERPy4rCMBTdC/MP4Qqz01QXpXSMIoowLgZGLcrsrs3t&#10;A5ub0kTt+PVmIbg8nPds0ZtG3KhztWUFk3EEgji3uuZSQXbYjBIQziNrbCyTgn9ysJh/DGaYanvn&#10;Hd32vhQhhF2KCirv21RKl1dk0I1tSxy4wnYGfYBdKXWH9xBuGjmNolgarDk0VNjSqqL8sr8aBfHp&#10;es7Kzd/P7/FU5MU2Wa99/FDqc9gvv0B46v1b/HJ/awVJGBu+hB8g5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RrDhwgAAANsAAAAPAAAAAAAAAAAAAAAAAJgCAABkcnMvZG93&#10;bnJldi54bWxQSwUGAAAAAAQABAD1AAAAhwMAAAAA&#10;" fillcolor="#f9efe0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6" o:spid="_x0000_s1110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oVesYA&#10;AADbAAAADwAAAGRycy9kb3ducmV2LnhtbESPT2vCQBTE70K/w/IKvemmPYQ0ugYxCO2hUK1UvD2z&#10;L38w+zZkV0399K5Q8DjMzG+YWTaYVpypd41lBa+TCARxYXXDlYLtz2qcgHAeWWNrmRT8kYNs/jSa&#10;Yarthdd03vhKBAi7FBXU3neplK6oyaCb2I44eKXtDfog+0rqHi8Bblr5FkWxNNhwWKixo2VNxXFz&#10;Mgri3emwrVb7r+/fXVmUn0me+/iq1MvzsJiC8DT4R/i//aEVJO9w/xJ+gJz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AoVesYAAADbAAAADwAAAAAAAAAAAAAAAACYAgAAZHJz&#10;L2Rvd25yZXYueG1sUEsFBgAAAAAEAAQA9QAAAIsDAAAAAA==&#10;" fillcolor="#f9efe0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7" o:spid="_x0000_s1111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kqOsEA&#10;AADbAAAADwAAAGRycy9kb3ducmV2LnhtbERPy4rCMBTdC/5DuMLsNNVF0WoUUQRnIYyOKO6uze0D&#10;m5vSRK3z9WYhzPJw3rNFayrxoMaVlhUMBxEI4tTqknMFx99NfwzCeWSNlWVS8CIHi3m3M8NE2yfv&#10;6XHwuQgh7BJUUHhfJ1K6tCCDbmBr4sBltjHoA2xyqRt8hnBTyVEUxdJgyaGhwJpWBaW3w90oiM/3&#10;6zHfXHY/p3OWZt/j9drHf0p99drlFISn1v+LP+6tVjAJ68OX8APk/A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zpKjrBAAAA2wAAAA8AAAAAAAAAAAAAAAAAmAIAAGRycy9kb3du&#10;cmV2LnhtbFBLBQYAAAAABAAEAPUAAACGAwAAAAA=&#10;" fillcolor="#f9efe0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8" o:spid="_x0000_s1112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aKhsMA&#10;AADbAAAADwAAAGRycy9kb3ducmV2LnhtbESPS4vCMBSF98L8h3AH3IimuhCnGmVGGBB3PmF21+ba&#10;lkluShNr9dcbQXB5OI+PM1u01oiGal86VjAcJCCIM6dLzhXsd7/9CQgfkDUax6TgRh4W84/ODFPt&#10;rryhZhtyEUfYp6igCKFKpfRZQRb9wFXE0Tu72mKIss6lrvEax62RoyQZS4slR0KBFS0Lyv63Fxsh&#10;q6M8Hm7r7L7v/Z1+Gmnuy41RqvvZfk9BBGrDO/xqr7SCryE8v8QfIO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saKhsMAAADbAAAADwAAAAAAAAAAAAAAAACYAgAAZHJzL2Rv&#10;d25yZXYueG1sUEsFBgAAAAAEAAQA9QAAAIgDAAAAAA==&#10;" fillcolor="#f8eedf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9" o:spid="_x0000_s1113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QU8cMA&#10;AADbAAAADwAAAGRycy9kb3ducmV2LnhtbESPS4vCMBSF9wP+h3AFN4Om42LQahRHGBB3PsHdtbm2&#10;xeSmNJla/fUTQXB5OI+PM5231oiGal86VvA1SEAQZ06XnCvY7377IxA+IGs0jknBnTzMZ52PKaba&#10;3XhDzTbkIo6wT1FBEUKVSumzgiz6gauIo3dxtcUQZZ1LXeMtjlsjh0nyLS2WHAkFVrQsKLtu/2yE&#10;rI7yeLivs8f+83T+aaR5LDdGqV63XUxABGrDO/xqr7SC8RCeX+IPkL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hQU8cMAAADbAAAADwAAAAAAAAAAAAAAAACYAgAAZHJzL2Rv&#10;d25yZXYueG1sUEsFBgAAAAAEAAQA9QAAAIgDAAAAAA==&#10;" fillcolor="#f8eedf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0" o:spid="_x0000_s1114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/MRosQA&#10;AADbAAAADwAAAGRycy9kb3ducmV2LnhtbESPQWvCQBSE74X+h+UJ3upGi6XGrCJCoYgUGmvOj+xL&#10;Nph9m2a3Gv99VxA8DjPzDZOtB9uKM/W+caxgOklAEJdON1wr+Dl8vLyD8AFZY+uYFFzJw3r1/JRh&#10;qt2Fv+mch1pECPsUFZgQulRKXxqy6CeuI45e5XqLIcq+lrrHS4TbVs6S5E1abDguGOxoa6g85X9W&#10;wUF+NXs3N+3iVO3mv8ei6DZ5odR4NGyWIAIN4RG+tz+1gsUr3L7EHyB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/zEaLEAAAA2wAAAA8AAAAAAAAAAAAAAAAAmAIAAGRycy9k&#10;b3ducmV2LnhtbFBLBQYAAAAABAAEAPUAAACJAwAAAAA=&#10;" fillcolor="#f7edde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1" o:spid="_x0000_s1115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qJ1sQA&#10;AADbAAAADwAAAGRycy9kb3ducmV2LnhtbESPQWvCQBSE74X+h+UJ3upGqaXGrCJCoYgUGmvOj+xL&#10;Nph9m2a3Gv99VxA8DjPzDZOtB9uKM/W+caxgOklAEJdON1wr+Dl8vLyD8AFZY+uYFFzJw3r1/JRh&#10;qt2Fv+mch1pECPsUFZgQulRKXxqy6CeuI45e5XqLIcq+lrrHS4TbVs6S5E1abDguGOxoa6g85X9W&#10;wUF+NXs3N+3iVO3mv8ei6DZ5odR4NGyWIAIN4RG+tz+1gsUr3L7EHyB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AaidbEAAAA2wAAAA8AAAAAAAAAAAAAAAAAmAIAAGRycy9k&#10;b3ducmV2LnhtbFBLBQYAAAAABAAEAPUAAACJAwAAAAA=&#10;" fillcolor="#f7edde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2" o:spid="_x0000_s1116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gRRcIA&#10;AADbAAAADwAAAGRycy9kb3ducmV2LnhtbESPwWrDMBBE74X+g9hCb7XclAbbjRKKIdRXp7nktlhr&#10;y9RaGUlJ3L+PAoUeh5l5w2x2i53EhXwYHSt4zXIQxJ3TIw8Kjt/7lwJEiMgaJ8ek4JcC7LaPDxus&#10;tLtyS5dDHESCcKhQgYlxrqQMnSGLIXMzcfJ65y3GJP0gtcdrgttJrvJ8LS2OnBYMzlQb6n4OZ6vA&#10;vu1jd1rXU8N+KcqyNzV9tUo9Py2fHyAiLfE//NdutILyHe5f0g+Q2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2BFFwgAAANsAAAAPAAAAAAAAAAAAAAAAAJgCAABkcnMvZG93&#10;bnJldi54bWxQSwUGAAAAAAQABAD1AAAAhwMAAAAA&#10;" fillcolor="#f6ecdd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3" o:spid="_x0000_s1117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qPMr8A&#10;AADbAAAADwAAAGRycy9kb3ducmV2LnhtbESPQYvCMBSE7wv+h/AEb2uqQrHVKFIQveruxdujeTbF&#10;5qUkUeu/N8LCHoeZ+YZZbwfbiQf50DpWMJtmIIhrp1tuFPz+7L+XIEJE1tg5JgUvCrDdjL7WWGr3&#10;5BM9zrERCcKhRAUmxr6UMtSGLIap64mTd3XeYkzSN1J7fCa47eQ8y3JpseW0YLCnylB9O9+tArvY&#10;x/qSV92R/bAsiqup6HBSajIedisQkYb4H/5rH7WCIofPl/QD5OY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sCo8yvwAAANsAAAAPAAAAAAAAAAAAAAAAAJgCAABkcnMvZG93bnJl&#10;di54bWxQSwUGAAAAAAQABAD1AAAAhAMAAAAA&#10;" fillcolor="#f6ecdd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4" o:spid="_x0000_s1118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7vasUA&#10;AADbAAAADwAAAGRycy9kb3ducmV2LnhtbESP3WoCMRSE74W+QzgF72q2lVZdjVKkQkEs1B/Qu+Pm&#10;uLtscrJsoq5vbwoFL4eZ+YaZzFprxIUaXzpW8NpLQBBnTpecK9huFi9DED4gazSOScGNPMymT50J&#10;ptpd+Zcu65CLCGGfooIihDqV0mcFWfQ9VxNH7+QaiyHKJpe6wWuEWyPfkuRDWiw5LhRY07ygrFqf&#10;rYKfdrcsR/uq6h/Nyn8d54d3Mgelus/t5xhEoDY8wv/tb61gNIC/L/EHyO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Lu9qxQAAANsAAAAPAAAAAAAAAAAAAAAAAJgCAABkcnMv&#10;ZG93bnJldi54bWxQSwUGAAAAAAQABAD1AAAAigMAAAAA&#10;" fillcolor="#f5ebdc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5" o:spid="_x0000_s1119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rF7GMIA&#10;AADbAAAADwAAAGRycy9kb3ducmV2LnhtbERPXWvCMBR9F/wP4Qp7m6kTRTujiEwYDAWrg/l2be7a&#10;0uSmNJnWf28eBj4ezvdi1VkjrtT6yrGC0TABQZw7XXGh4HTcvs5A+ICs0TgmBXfysFr2ewtMtbvx&#10;ga5ZKEQMYZ+igjKEJpXS5yVZ9EPXEEfu17UWQ4RtIXWLtxhujXxLkqm0WHFsKLGhTUl5nf1ZBfvu&#10;+6ua/9T1+GJ2/uOyOU/InJV6GXTrdxCBuvAU/7s/tYJ5HBu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sXsYwgAAANsAAAAPAAAAAAAAAAAAAAAAAJgCAABkcnMvZG93&#10;bnJldi54bWxQSwUGAAAAAAQABAD1AAAAhwMAAAAA&#10;" fillcolor="#f5ebdc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6" o:spid="_x0000_s1120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9ou8MA&#10;AADbAAAADwAAAGRycy9kb3ducmV2LnhtbESPwWrDMBBE74H+g9hCbrHsFkrsWgklkNa3kLT0vLU2&#10;som1MpbsOH8fFQo9DjPzhim3s+3ERINvHSvIkhQEce10y0bB1+d+tQbhA7LGzjEpuJGH7eZhUWKh&#10;3ZWPNJ2CERHCvkAFTQh9IaWvG7LoE9cTR+/sBoshysFIPeA1wm0nn9L0RVpsOS402NOuofpyGq2C&#10;7nA5Z6N1z5xnprI/H9/HdfWu1PJxfnsFEWgO/+G/dqUV5Dn8fok/QG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9ou8MAAADbAAAADwAAAAAAAAAAAAAAAACYAgAAZHJzL2Rv&#10;d25yZXYueG1sUEsFBgAAAAAEAAQA9QAAAIgDAAAAAA==&#10;" fillcolor="#f4eadb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7" o:spid="_x0000_s1121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BEtMMA&#10;AADcAAAADwAAAGRycy9kb3ducmV2LnhtbESPT4vCQAzF78J+hyHC3nRaF8StjiILam/iH/YcO7Et&#10;djKlM2r3228OgreE9/LeL4tV7xr1oC7Ung2k4wQUceFtzaWB82kzmoEKEdli45kM/FGA1fJjsMDM&#10;+icf6HGMpZIQDhkaqGJsM61DUZHDMPYtsWhX3zmMsnalth0+Jdw1epIkU+2wZmmosKWfiorb8e4M&#10;NPvbNb07/8XfaZm7y+73MMu3xnwO+/UcVKQ+vs2v69wKfiL48oxMoJ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xBEtMMAAADcAAAADwAAAAAAAAAAAAAAAACYAgAAZHJzL2Rv&#10;d25yZXYueG1sUEsFBgAAAAAEAAQA9QAAAIgDAAAAAA==&#10;" fillcolor="#f4eadb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8" o:spid="_x0000_s1122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zhL8EA&#10;AADcAAAADwAAAGRycy9kb3ducmV2LnhtbERPTWuDQBC9F/oflinkVldbKInJGkKhrbegCT1P3YmK&#10;7qy4GzX/Plso9DaP9zm7/WJ6MdHoWssKkigGQVxZ3XKt4Hz6eF6DcB5ZY2+ZFNzIwT57fNhhqu3M&#10;BU2lr0UIYZeigsb7IZXSVQ0ZdJEdiAN3saNBH+BYSz3iHMJNL1/i+E0abDk0NDjQe0NVV16Ngv7Y&#10;XZKrsa+8Serc/Hx9F+v8U6nV03LYgvC0+H/xnzvXYX6cwO8z4QKZ3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xc4S/BAAAA3AAAAA8AAAAAAAAAAAAAAAAAmAIAAGRycy9kb3du&#10;cmV2LnhtbFBLBQYAAAAABAAEAPUAAACGAwAAAAA=&#10;" fillcolor="#f4eadb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9" o:spid="_x0000_s1123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6MbiMMA&#10;AADcAAAADwAAAGRycy9kb3ducmV2LnhtbERP22rCQBB9F/oPyxR80936IBJdpRSaKi2ith8wZMck&#10;JDubZjeX9uvdQsG3OZzrbHajrUVPrS8da3iaKxDEmTMl5xq+Pl9nKxA+IBusHZOGH/Kw2z5MNpgY&#10;N/CZ+kvIRQxhn6CGIoQmkdJnBVn0c9cQR+7qWoshwjaXpsUhhttaLpRaSoslx4YCG3opKKsundWw&#10;TMt3vxq+P677I6m0ejucut9G6+nj+LwGEWgMd/G/e2/ifLWAv2fiBXJ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6MbiMMAAADcAAAADwAAAAAAAAAAAAAAAACYAgAAZHJzL2Rv&#10;d25yZXYueG1sUEsFBgAAAAAEAAQA9QAAAIgDAAAAAA==&#10;" fillcolor="#f3e9da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0" o:spid="_x0000_s1124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++E8IA&#10;AADcAAAADwAAAGRycy9kb3ducmV2LnhtbERP3WrCMBS+F/YO4Qx2NxM3EKlGEWHOoYhWH+DQHNti&#10;c9I10XY+vREG3p2P7/dMZp2txJUaXzrWMOgrEMSZMyXnGo6Hr/cRCB+QDVaOScMfeZhNX3oTTIxr&#10;eU/XNOQihrBPUEMRQp1I6bOCLPq+q4kjd3KNxRBhk0vTYBvDbSU/lBpKiyXHhgJrWhSUndOL1TBc&#10;lms/an83p9WW1PL8/bO73Gqt3167+RhEoC48xf/ulYnz1Sc8nokXyO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774TwgAAANwAAAAPAAAAAAAAAAAAAAAAAJgCAABkcnMvZG93&#10;bnJldi54bWxQSwUGAAAAAAQABAD1AAAAhwMAAAAA&#10;" fillcolor="#f3e9da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1" o:spid="_x0000_s1125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3Bh8MA&#10;AADcAAAADwAAAGRycy9kb3ducmV2LnhtbERPTUsDMRC9C/6HMEJvNqm1VbdNSykuitCKVfA6bKab&#10;xc1kSWK7/feNUPA2j/c582XvWnGgEBvPGkZDBYK48qbhWsPXZ3n7CCImZIOtZ9JwogjLxfXVHAvj&#10;j/xBh12qRQ7hWKAGm1JXSBkrSw7j0HfEmdv74DBlGGppAh5zuGvlnVJT6bDh3GCxo7Wl6mf36zTg&#10;S2m3k++3h+cytHGsys37Zv+k9eCmX81AJOrTv/jifjV5vrqHv2fyBXJx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g3Bh8MAAADcAAAADwAAAAAAAAAAAAAAAACYAgAAZHJzL2Rv&#10;d25yZXYueG1sUEsFBgAAAAAEAAQA9QAAAIgDAAAAAA==&#10;" fillcolor="#f2e8d9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2" o:spid="_x0000_s1126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UFkHMMA&#10;AADcAAAADwAAAGRycy9kb3ducmV2LnhtbERPTWsCMRC9F/ofwhS81aSKtd0apYhLpaBSW+h12Iyb&#10;pZvJkkTd/ntTEHqbx/uc2aJ3rThRiI1nDQ9DBYK48qbhWsPXZ3n/BCImZIOtZ9LwSxEW89ubGRbG&#10;n/mDTvtUixzCsUANNqWukDJWlhzGoe+IM3fwwWHKMNTSBDzncNfKkVKP0mHDucFiR0tL1c/+6DTg&#10;W2m3k+/36aoMbRyrcrPbHJ61Htz1ry8gEvXpX3x1r02erybw90y+QM4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UFkHMMAAADcAAAADwAAAAAAAAAAAAAAAACYAgAAZHJzL2Rv&#10;d25yZXYueG1sUEsFBgAAAAAEAAQA9QAAAIgDAAAAAA==&#10;" fillcolor="#f2e8d9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3" o:spid="_x0000_s1127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u7+L8A&#10;AADcAAAADwAAAGRycy9kb3ducmV2LnhtbERPzYrCMBC+C75DGGEvsia7B12qUURx2Zv48wBDMzbF&#10;ZlKSaOvbbwTB23x8v7NY9a4Rdwqx9qzha6JAEJfe1FxpOJ92nz8gYkI22HgmDQ+KsFoOBwssjO/4&#10;QPdjqkQO4VigBptSW0gZS0sO48S3xJm7+OAwZRgqaQJ2Odw18lupqXRYc26w2NLGUnk93pyGsT30&#10;1WZ//kX5KLdhplS33ymtP0b9eg4iUZ/e4pf7z+T5agrPZ/IFcvk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I67v4vwAAANwAAAAPAAAAAAAAAAAAAAAAAJgCAABkcnMvZG93bnJl&#10;di54bWxQSwUGAAAAAAQABAD1AAAAhAMAAAAA&#10;" fillcolor="#f1e7d8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4" o:spid="_x0000_s1128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6ceY78A&#10;AADcAAAADwAAAGRycy9kb3ducmV2LnhtbERPzYrCMBC+C75DGGEvsia7B12qUURx2Zv48wBDMzbF&#10;ZlKSaOvbbwTB23x8v7NY9a4Rdwqx9qzha6JAEJfe1FxpOJ92nz8gYkI22HgmDQ+KsFoOBwssjO/4&#10;QPdjqkQO4VigBptSW0gZS0sO48S3xJm7+OAwZRgqaQJ2Odw18lupqXRYc26w2NLGUnk93pyGsT30&#10;1WZ//kX5KLdhplS33ymtP0b9eg4iUZ/e4pf7z+T5agbPZ/IFcvk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px5jvwAAANwAAAAPAAAAAAAAAAAAAAAAAJgCAABkcnMvZG93bnJl&#10;di54bWxQSwUGAAAAAAQABAD1AAAAhAMAAAAA&#10;" fillcolor="#f1e7d8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5" o:spid="_x0000_s1129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ViqcYA&#10;AADcAAAADwAAAGRycy9kb3ducmV2LnhtbESPQWvDMAyF74P+B6PCbqvTHspI65ax0jHoYaTrobsp&#10;sRqHxXKInSb799NhsJvEe3rv03Y/+VbdqY9NYAPLRQaKuAq24drA5fP49AwqJmSLbWAy8EMR9rvZ&#10;wxZzG0Yu6H5OtZIQjjkacCl1udaxcuQxLkJHLNot9B6TrH2tbY+jhPtWr7JsrT02LA0OO3p1VH2f&#10;B2/gyy6HcTjUH4WbyvItrU7F7Voa8zifXjagEk3p3/x3/W4FPxNaeUYm0L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VViqcYAAADcAAAADwAAAAAAAAAAAAAAAACYAgAAZHJz&#10;L2Rvd25yZXYueG1sUEsFBgAAAAAEAAQA9QAAAIsDAAAAAA==&#10;" fillcolor="#f0e6d7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6" o:spid="_x0000_s1130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nHMsMA&#10;AADcAAAADwAAAGRycy9kb3ducmV2LnhtbERPTWvCQBC9F/wPywi91Y0epI2uIkqL0EOJetDbJDtm&#10;g9nZkN2Y+O/dQqG3ebzPWa4HW4s7tb5yrGA6SUAQF05XXCo4HT/f3kH4gKyxdkwKHuRhvRq9LDHV&#10;rueM7odQihjCPkUFJoQmldIXhiz6iWuII3d1rcUQYVtK3WIfw20tZ0kylxYrjg0GG9oaKm6Hziq4&#10;6GnXd7vyJzNDnn+F2Xd2PedKvY6HzQJEoCH8i//cex3nJx/w+0y8QK6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hnHMsMAAADcAAAADwAAAAAAAAAAAAAAAACYAgAAZHJzL2Rv&#10;d25yZXYueG1sUEsFBgAAAAAEAAQA9QAAAIgDAAAAAA==&#10;" fillcolor="#f0e6d7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7" o:spid="_x0000_s1131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r4csYA&#10;AADcAAAADwAAAGRycy9kb3ducmV2LnhtbESPQWvDMAyF74P+B6PBbquTHsZI65bR0THYYaTrobsp&#10;sRqHxnKInSb799NhsJvEe3rv02Y3+07daIhtYAP5MgNFXAfbcmPg9HV4fAYVE7LFLjAZ+KEIu+3i&#10;boOFDROXdDumRkkIxwINuJT6QutYO/IYl6EnFu0SBo9J1qHRdsBJwn2nV1n2pD22LA0Oe9o7qq/H&#10;0Rv4tvk4ja/NZ+nmqnpLq4/ycq6MebifX9agEs3p3/x3/W4FPxd8eUYm0N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vr4csYAAADcAAAADwAAAAAAAAAAAAAAAACYAgAAZHJz&#10;L2Rvd25yZXYueG1sUEsFBgAAAAAEAAQA9QAAAIsDAAAAAA==&#10;" fillcolor="#f0e6d7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8" o:spid="_x0000_s1132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7SFbsIA&#10;AADcAAAADwAAAGRycy9kb3ducmV2LnhtbERPS2vCQBC+F/wPywi91U0ES4muokLFHgrGx33Ijkkw&#10;Oxt2t0n017uFQm/z8T1nsRpMIzpyvrasIJ0kIIgLq2suFZxPn28fIHxA1thYJgV38rBajl4WmGnb&#10;c07dMZQihrDPUEEVQptJ6YuKDPqJbYkjd7XOYIjQlVI77GO4aeQ0Sd6lwZpjQ4UtbSsqbscfoyB8&#10;54fpbpMX5rK/u6/ucUhnZa/U63hYz0EEGsK/+M+913F+msLvM/ECuX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tIVuwgAAANwAAAAPAAAAAAAAAAAAAAAAAJgCAABkcnMvZG93&#10;bnJldi54bWxQSwUGAAAAAAQABAD1AAAAhwMAAAAA&#10;" fillcolor="#efe5d6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9" o:spid="_x0000_s1133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2YbGcMA&#10;AADcAAAADwAAAGRycy9kb3ducmV2LnhtbERPTWvCQBC9F/oflhG81U0CLZK6Si206KFgot6H7DQJ&#10;zc6G3W0S/fVuoeBtHu9zVpvJdGIg51vLCtJFAoK4srrlWsHp+PG0BOEDssbOMim4kIfN+vFhhbm2&#10;Ixc0lKEWMYR9jgqaEPpcSl81ZNAvbE8cuW/rDIYIXS21wzGGm05mSfIiDbYcGxrs6b2h6qf8NQrC&#10;V3HIPrdFZc67i9sP10P6XI9KzWfT2yuIQFO4i//dOx3npxn8PRMvkO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2YbGcMAAADcAAAADwAAAAAAAAAAAAAAAACYAgAAZHJzL2Rv&#10;d25yZXYueG1sUEsFBgAAAAAEAAQA9QAAAIgDAAAAAA==&#10;" fillcolor="#efe5d6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0" o:spid="_x0000_s1134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nH98MA&#10;AADcAAAADwAAAGRycy9kb3ducmV2LnhtbERPTWvCQBC9F/oflhG8FN2NgtroKqUo6KWg7aW3MTsm&#10;wexsml1N/PduQfA2j/c5i1VnK3GlxpeONSRDBYI4c6bkXMPP92YwA+EDssHKMWm4kYfV8vVlgalx&#10;Le/pegi5iCHsU9RQhFCnUvqsIIt+6GriyJ1cYzFE2OTSNNjGcFvJkVITabHk2FBgTZ8FZefDxWpo&#10;y6/fLNnla3WbHtUej+/jtz+jdb/XfcxBBOrCU/xwb02cn4zh/5l4gVz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PnH98MAAADcAAAADwAAAAAAAAAAAAAAAACYAgAAZHJzL2Rv&#10;d25yZXYueG1sUEsFBgAAAAAEAAQA9QAAAIgDAAAAAA==&#10;" fillcolor="#eee4d5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1" o:spid="_x0000_s1135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Bfg8MA&#10;AADcAAAADwAAAGRycy9kb3ducmV2LnhtbERPTWvCQBC9C/0PyxS8iO5GpWrqKqUo2EtB68XbmJ0m&#10;odnZNLua+O/dgtDbPN7nLNedrcSVGl861pCMFAjizJmScw3Hr+1wDsIHZIOVY9JwIw/r1VNvialx&#10;Le/pegi5iCHsU9RQhFCnUvqsIIt+5GriyH27xmKIsMmlabCN4baSY6VepMWSY0OBNb0XlP0cLlZD&#10;W36esuQj36jb7Kz2eF5MBr9G6/5z9/YKIlAX/sUP987E+ckU/p6JF8jV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xBfg8MAAADcAAAADwAAAAAAAAAAAAAAAACYAgAAZHJzL2Rv&#10;d25yZXYueG1sUEsFBgAAAAAEAAQA9QAAAIgDAAAAAA==&#10;" fillcolor="#eee4d5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2" o:spid="_x0000_s1136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B94sEA&#10;AADcAAAADwAAAGRycy9kb3ducmV2LnhtbERPTUvDQBC9C/0PyxS82U2FFIndFmkRPGqUQG/T7JgN&#10;ZmfD7pim/94VBG/zeJ+z3c9+UBPF1Ac2sF4VoIjbYHvuDHy8P989gEqCbHEITAaulGC/W9xssbLh&#10;wm801dKpHMKpQgNOZKy0Tq0jj2kVRuLMfYboUTKMnbYRLzncD/q+KDbaY8+5weFIB0ftV/3tDWym&#10;sj5e+3MTXxtqJnc6icTSmNvl/PQISmiWf/Gf+8Xm+esSfp/JF+jd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1wfeLBAAAA3AAAAA8AAAAAAAAAAAAAAAAAmAIAAGRycy9kb3du&#10;cmV2LnhtbFBLBQYAAAAABAAEAPUAAACGAwAAAAA=&#10;" fillcolor="#ede3d4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3" o:spid="_x0000_s1137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LjlcEA&#10;AADcAAAADwAAAGRycy9kb3ducmV2LnhtbERPTUvDQBC9C/0PyxS82U2FBondFmkRPGqUQG/T7JgN&#10;ZmfD7pim/94VBG/zeJ+z3c9+UBPF1Ac2sF4VoIjbYHvuDHy8P989gEqCbHEITAaulGC/W9xssbLh&#10;wm801dKpHMKpQgNOZKy0Tq0jj2kVRuLMfYboUTKMnbYRLzncD/q+KErtsefc4HCkg6P2q/72Bspp&#10;Ux+v/bmJrw01kzudROLGmNvl/PQISmiWf/Gf+8Xm+esSfp/JF+jd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2i45XBAAAA3AAAAA8AAAAAAAAAAAAAAAAAmAIAAGRycy9kb3du&#10;cmV2LnhtbFBLBQYAAAAABAAEAPUAAACGAwAAAAA=&#10;" fillcolor="#ede3d4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4" o:spid="_x0000_s1138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6YKsAA&#10;AADcAAAADwAAAGRycy9kb3ducmV2LnhtbERPTWvCQBC9F/oflhG86SY5WEldJSkInoRGKT0O2WkS&#10;zM6G3TWJ/94tFHqbx/uc3WE2vRjJ+c6ygnSdgCCure64UXC9HFdbED4ga+wtk4IHeTjsX192mGs7&#10;8SeNVWhEDGGfo4I2hCGX0tctGfRrOxBH7sc6gyFC10jtcIrhppdZkmykwY5jQ4sDfbRU36q7UYCm&#10;Oruvc1ZxiSOXj774dlgotVzMxTuIQHP4F/+5TzrOT9/g95l4gdw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d6YKsAAAADcAAAADwAAAAAAAAAAAAAAAACYAgAAZHJzL2Rvd25y&#10;ZXYueG1sUEsFBgAAAAAEAAQA9QAAAIUDAAAAAA==&#10;" fillcolor="#ece2d3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5" o:spid="_x0000_s1139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EMWMEA&#10;AADcAAAADwAAAGRycy9kb3ducmV2LnhtbESPQYvCMBCF7wv+hzCCN031IEs1ShWEPQl2F/E4NGNb&#10;bCYlydb673cOwt5meG/e+2a7H12nBgqx9WxguchAEVfetlwb+Pk+zT9BxYRssfNMBl4UYb+bfGwx&#10;t/7JFxrKVCsJ4ZijgSalPtc6Vg05jAvfE4t298FhkjXU2gZ8Srjr9CrL1tphy9LQYE/HhqpH+esM&#10;oCvP4XpelXzAgQ+vrrgFLIyZTcdiAyrRmP7N7+svK/hLoZVnZAK9+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RBDFjBAAAA3AAAAA8AAAAAAAAAAAAAAAAAmAIAAGRycy9kb3du&#10;cmV2LnhtbFBLBQYAAAAABAAEAPUAAACGAwAAAAA=&#10;" fillcolor="#ece2d3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6" o:spid="_x0000_s1140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m3+8AA&#10;AADcAAAADwAAAGRycy9kb3ducmV2LnhtbERPzYrCMBC+L/gOYQRva1qFXa1GUUHcwx7W6gMMzdgU&#10;m0lJota3NwsLe5uP73eW69624k4+NI4V5OMMBHHldMO1gvNp/z4DESKyxtYxKXhSgPVq8LbEQrsH&#10;H+lexlqkEA4FKjAxdoWUoTJkMYxdR5y4i/MWY4K+ltrjI4XbVk6y7ENabDg1GOxoZ6i6ljerYPf5&#10;sy0P/tvQ7DzdyNxvka1RajTsNwsQkfr4L/5zf+k0P5/D7zPpArl6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em3+8AAAADcAAAADwAAAAAAAAAAAAAAAACYAgAAZHJzL2Rvd25y&#10;ZXYueG1sUEsFBgAAAAAEAAQA9QAAAIUDAAAAAA==&#10;" fillcolor="#ebe1d2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7" o:spid="_x0000_s1141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/U28QA&#10;AADcAAAADwAAAGRycy9kb3ducmV2LnhtbESPQW/CMAyF75P2HyIj7QYpTNpQR1oB0jQOHLbCD7Aa&#10;r6lonCrJoPv38wFpN1vv+b3Pm3ryg7pSTH1gA8tFAYq4DbbnzsD59D5fg0oZ2eIQmAz8UoK6enzY&#10;YGnDjb/o2uROSQinEg24nMdS69Q68pgWYSQW7TtEj1nW2Gkb8SbhftCronjRHnuWBocj7R21l+bH&#10;G9i/fu6aj3h0tD4/b/Uy7pC9M+ZpNm3fQGWa8r/5fn2wgr8SfHlGJtDV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q/1NvEAAAA3AAAAA8AAAAAAAAAAAAAAAAAmAIAAGRycy9k&#10;b3ducmV2LnhtbFBLBQYAAAAABAAEAPUAAACJAwAAAAA=&#10;" fillcolor="#ebe1d2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8" o:spid="_x0000_s1142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fNxQMEA&#10;AADcAAAADwAAAGRycy9kb3ducmV2LnhtbERPS2rDMBDdF3oHMYXsatkptMaJEpJAaBddpE4OMFhT&#10;y9QaGUmxndtXhUB383jfWW9n24uRfOgcKyiyHARx43THrYLL+fhcgggRWWPvmBTcKMB28/iwxkq7&#10;ib9orGMrUgiHChWYGIdKytAYshgyNxAn7tt5izFB30rtcUrhtpfLPH+VFjtODQYHOhhqfuqrVXB4&#10;O+3rd/9pqLy87GTh98jWKLV4mncrEJHm+C++uz90mr8s4O+ZdIHc/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XzcUDBAAAA3A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9" o:spid="_x0000_s1143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MNcsEA&#10;AADcAAAADwAAAGRycy9kb3ducmV2LnhtbERPTWsCMRC9C/6HMEJvmnULIqtRSrFlDx6qtuBx2IzZ&#10;xc1km6S6/vtGELzN433Oct3bVlzIh8axgukkA0FcOd2wUfB9+BjPQYSIrLF1TApuFGC9Gg6WWGh3&#10;5R1d9tGIFMKhQAV1jF0hZahqshgmriNO3Ml5izFBb6T2eE3htpV5ls2kxYZTQ40dvddUnfd/VsHc&#10;fJrjtip3JpZfP37Tvf4aZKVeRv3bAkSkPj7FD3ep0/w8h/sz6QK5+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tzDXLBAAAA3AAAAA8AAAAAAAAAAAAAAAAAmAIAAGRycy9kb3du&#10;cmV2LnhtbFBLBQYAAAAABAAEAPUAAACGAwAAAAA=&#10;" fillcolor="#eae0d1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0" o:spid="_x0000_s1144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+o6cIA&#10;AADcAAAADwAAAGRycy9kb3ducmV2LnhtbERPyWrDMBC9F/IPYgK51XIdKMGJYkpJiw89NEuhx8Ga&#10;yKbWyJGUxP37qhDIbR5vnVU12l5cyIfOsYKnLAdB3DjdsVFw2L89LkCEiKyxd0wKfilAtZ48rLDU&#10;7spbuuyiESmEQ4kK2hiHUsrQtGQxZG4gTtzReYsxQW+k9nhN4baXRZ4/S4sdp4YWB3ptqfnZna2C&#10;hXk33x9NvTWx/vzym2F+MshKzabjyxJEpDHexTd3rdP8Yg7/z6QL5P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P6jpwgAAANwAAAAPAAAAAAAAAAAAAAAAAJgCAABkcnMvZG93&#10;bnJldi54bWxQSwUGAAAAAAQABAD1AAAAhwMAAAAA&#10;" fillcolor="#eae0d1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1" o:spid="_x0000_s1145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6Wr8MA&#10;AADcAAAADwAAAGRycy9kb3ducmV2LnhtbESPT2sCMRDF7wW/QxjBW836hyKrUWSl2GObFvQ4bMZN&#10;cDNZNqmu374pFHqb4b15vzeb3eBbcaM+usAKZtMCBHEdjONGwdfn6/MKREzIBtvApOBBEXbb0dMG&#10;SxPu/EE3nRqRQziWqMCm1JVSxtqSxzgNHXHWLqH3mPLaN9L0eM/hvpXzoniRHh1ngsWOKkv1VX/7&#10;DFn4w+nd63O17KrGstZHd3FKTcbDfg0i0ZD+zX/XbybXny/h95k8gdz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r6Wr8MAAADcAAAADwAAAAAAAAAAAAAAAACYAgAAZHJzL2Rv&#10;d25yZXYueG1sUEsFBgAAAAAEAAQA9QAAAIgDAAAAAA==&#10;" fillcolor="#e9dfd0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2" o:spid="_x0000_s1146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IzNMMA&#10;AADcAAAADwAAAGRycy9kb3ducmV2LnhtbESPQWsCMRCF74X+hzAFbzVbtSJbo5Qtosc2Fupx2Iyb&#10;0M1k2aS6/ntTELzN8N68781yPfhWnKiPLrCCl3EBgrgOxnGj4Hu/eV6AiAnZYBuYFFwownr1+LDE&#10;0oQzf9FJp0bkEI4lKrApdaWUsbbkMY5DR5y1Y+g9prz2jTQ9nnO4b+WkKObSo+NMsNhRZan+1X8+&#10;Q6b+4+fT60M166rGstZbd3RKjZ6G9zcQiYZ0N9+udybXn7zC/zN5Arm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fIzNMMAAADcAAAADwAAAAAAAAAAAAAAAACYAgAAZHJzL2Rv&#10;d25yZXYueG1sUEsFBgAAAAAEAAQA9QAAAIgDAAAAAA==&#10;" fillcolor="#e9dfd0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3" o:spid="_x0000_s1147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TGuMAA&#10;AADcAAAADwAAAGRycy9kb3ducmV2LnhtbERPzYrCMBC+L/gOYQRva6pClWpaVBDXy4LVBxibsS02&#10;k9pE7b69WVjY23x8v7PKetOIJ3WutqxgMo5AEBdW11wqOJ92nwsQziNrbCyTgh9ykKWDjxUm2r74&#10;SM/clyKEsEtQQeV9m0jpiooMurFtiQN3tZ1BH2BXSt3hK4SbRk6jKJYGaw4NFba0rai45Q+jwC4O&#10;G845bvq7nbXz78ve7M8zpUbDfr0E4an3/+I/95cO86cx/D4TLpDp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aTGuMAAAADcAAAADwAAAAAAAAAAAAAAAACYAgAAZHJzL2Rvd25y&#10;ZXYueG1sUEsFBgAAAAAEAAQA9QAAAIUDAAAAAA==&#10;" fillcolor="#e8decf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4" o:spid="_x0000_s1148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hjI8IA&#10;AADcAAAADwAAAGRycy9kb3ducmV2LnhtbERPzWqDQBC+B/oOyxRyi2sNqJhsJC2UpJdCjQ8wcScq&#10;cWetu03s23cLhd7m4/udbTmbQdxocr1lBU9RDIK4sbrnVkF9el3lIJxH1jhYJgXf5KDcPSy2WGh7&#10;5w+6Vb4VIYRdgQo678dCStd0ZNBFdiQO3MVOBn2AUyv1hPcQbgaZxHEqDfYcGjoc6aWj5lp9GQU2&#10;f3vmitNh/rTrMXs/H8yhXiu1fJz3GxCeZv8v/nMfdZifZPD7TLhA7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6GMjwgAAANwAAAAPAAAAAAAAAAAAAAAAAJgCAABkcnMvZG93&#10;bnJldi54bWxQSwUGAAAAAAQABAD1AAAAhwMAAAAA&#10;" fillcolor="#e8decf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5" o:spid="_x0000_s1149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LeUcQA&#10;AADcAAAADwAAAGRycy9kb3ducmV2LnhtbESPQW/CMAyF75P2HyJP2m2k9DCgEBDaVg3EiW4/wGpM&#10;U61xqiaj3b+fD0jcbL3n9z5vdpPv1JWG2AY2MJ9loIjrYFtuDHx/lS9LUDEhW+wCk4E/irDbPj5s&#10;sLBh5DNdq9QoCeFYoAGXUl9oHWtHHuMs9MSiXcLgMck6NNoOOEq473SeZa/aY8vS4LCnN0f1T/Xr&#10;Dbx/BGuP/X7h6tXxVJXjvPvMS2Oen6b9GlSiKd3Nt+uDFfxcaOUZmUBv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Ki3lHEAAAA3A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6" o:spid="_x0000_s1150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57ysIA&#10;AADcAAAADwAAAGRycy9kb3ducmV2LnhtbERPzWrCQBC+F/oOyxR6qxtzqDW6CdIaWunJ6AMM2TEb&#10;zM6G7GrSt+8Kgrf5+H5nXUy2E1cafOtYwXyWgCCunW65UXA8lG8fIHxA1tg5JgV/5KHIn5/WmGk3&#10;8p6uVWhEDGGfoQITQp9J6WtDFv3M9cSRO7nBYohwaKQecIzhtpNpkrxLiy3HBoM9fRqqz9XFKvja&#10;Oq13/WZh6uXutyrHefedlkq9vkybFYhAU3iI7+4fHeenS7g9Ey+Q+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7nvKwgAAANwAAAAPAAAAAAAAAAAAAAAAAJgCAABkcnMvZG93&#10;bnJldi54bWxQSwUGAAAAAAQABAD1AAAAhwMAAAAA&#10;" fillcolor="#e7ddce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7" o:spid="_x0000_s1151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1EisQA&#10;AADcAAAADwAAAGRycy9kb3ducmV2LnhtbESPQW/CMAyF70j7D5EncYMUkMZWCAjBqg1xWscPsBqv&#10;qdY4VZPR7t/Ph0ncbL3n9z5v96Nv1Y362AQ2sJhnoIirYBuuDVw/i9kzqJiQLbaBycAvRdjvHiZb&#10;zG0Y+INuZaqVhHDM0YBLqcu1jpUjj3EeOmLRvkLvMcna19r2OEi4b/Uyy560x4alwWFHR0fVd/nj&#10;DZxeg7Xn7rB21cv5UhbDon1bFsZMH8fDBlSiMd3N/9fvVvBXgi/PyAR69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kNRIrEAAAA3A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8" o:spid="_x0000_s1152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4IaMEA&#10;AADcAAAADwAAAGRycy9kb3ducmV2LnhtbERPzYrCMBC+C/sOYYS9aeouSukaRURZ0ZPVB5htxrbY&#10;TEoStevTG0HwNh/f70znnWnElZyvLSsYDRMQxIXVNZcKjof1IAXhA7LGxjIp+CcP89lHb4qZtjfe&#10;0zUPpYgh7DNUUIXQZlL6oiKDfmhb4sidrDMYInSl1A5vMdw08itJJtJgzbGhwpaWFRXn/GIU8H21&#10;PLTp327jkq38neTpdjVOlfrsd4sfEIG68Ba/3Bsd53+P4PlMvEDO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ieCGjBAAAA3AAAAA8AAAAAAAAAAAAAAAAAmAIAAGRycy9kb3du&#10;cmV2LnhtbFBLBQYAAAAABAAEAPUAAACGAwAAAAA=&#10;" fillcolor="#e6dccd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9" o:spid="_x0000_s1153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yWH8EA&#10;AADcAAAADwAAAGRycy9kb3ducmV2LnhtbERPzYrCMBC+C/sOYRa8abqKUqpRFnFR9GT1AcZmbIvN&#10;pCRZrfv0G0HwNh/f78yXnWnEjZyvLSv4GiYgiAuray4VnI4/gxSED8gaG8uk4EEelouP3hwzbe98&#10;oFseShFD2GeooAqhzaT0RUUG/dC2xJG7WGcwROhKqR3eY7hp5ChJptJgzbGhwpZWFRXX/Nco4L/1&#10;6tim5/3WJTu5mebpbj1Jlep/dt8zEIG68Ba/3Fsd549H8HwmXiA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hMlh/BAAAA3AAAAA8AAAAAAAAAAAAAAAAAmAIAAGRycy9kb3du&#10;cmV2LnhtbFBLBQYAAAAABAAEAPUAAACGAwAAAAA=&#10;" fillcolor="#e6dccd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0" o:spid="_x0000_s1154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+wscEA&#10;AADcAAAADwAAAGRycy9kb3ducmV2LnhtbERPzWrCQBC+C32HZQpeiu6q1JbUVUQoVk9t6gOM2WkS&#10;mp0N2anGt+8Kgrf5+H5nsep9o07UxTqwhcnYgCIugqu5tHD4fh+9goqC7LAJTBYuFGG1fBgsMHPh&#10;zF90yqVUKYRjhhYqkTbTOhYVeYzj0BIn7id0HiXBrtSuw3MK942eGjPXHmtODRW2tKmo+M3/vIXY&#10;PB/zoxRmZ54+t9i/zGWzR2uHj/36DZRQL3fxzf3h0vzZDK7PpAv08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gvsLHBAAAA3AAAAA8AAAAAAAAAAAAAAAAAmAIAAGRycy9kb3du&#10;cmV2LnhtbFBLBQYAAAAABAAEAPUAAACGAwAAAAA=&#10;" fillcolor="#e5dbcc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1" o:spid="_x0000_s1155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8YoxcIA&#10;AADcAAAADwAAAGRycy9kb3ducmV2LnhtbERP22rCQBB9L/Qflin4UnS3Wi9EVylCse1TjX7AmB2T&#10;YHY2ZKea/n23UOjbHM51VpveN+pKXawDW3gaGVDERXA1lxaOh9fhAlQUZIdNYLLwTRE26/u7FWYu&#10;3HhP11xKlUI4ZmihEmkzrWNRkcc4Ci1x4s6h8ygJdqV2Hd5SuG/02JiZ9lhzaqiwpW1FxSX/8hZi&#10;Mz3lJynMu3n83GE/n8n2A60dPPQvS1BCvfyL/9xvLs2fPMPvM+kCvf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xijFwgAAANwAAAAPAAAAAAAAAAAAAAAAAJgCAABkcnMvZG93&#10;bnJldi54bWxQSwUGAAAAAAQABAD1AAAAhwMAAAAA&#10;" fillcolor="#e5dbcc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2" o:spid="_x0000_s1156" style="position:absolute;left:2865;top:1350;width:1139;height:27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DWy78A&#10;AADcAAAADwAAAGRycy9kb3ducmV2LnhtbERP24rCMBB9F/yHMIJvmqrsItUoIgi67IvVDxia6QWT&#10;SUmirX+/WVjYtzmc62z3gzXiRT60jhUs5hkI4tLplmsF99tptgYRIrJG45gUvCnAfjcebTHXrucr&#10;vYpYixTCIUcFTYxdLmUoG7IY5q4jTlzlvMWYoK+l9tincGvkMss+pcWWU0ODHR0bKh/F0yqQt+LU&#10;rwvjM/e1rL7N5XytyCk1nQyHDYhIQ/wX/7nPOs1ffcD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2ANbLvwAAANwAAAAPAAAAAAAAAAAAAAAAAJgCAABkcnMvZG93bnJl&#10;di54bWxQSwUGAAAAAAQABAD1AAAAhAMAAAAA&#10;" filled="f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Incluir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Decisão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33" o:spid="_x0000_s1157" style="position:absolute;left:3150;top:1545;width:596;height:27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JIvL4A&#10;AADcAAAADwAAAGRycy9kb3ducmV2LnhtbERP24rCMBB9X/Afwgi+rakKItUoIgiu+GL1A4ZmesFk&#10;UpJou39vhIV9m8O5zmY3WCNe5EPrWMFsmoEgLp1uuVZwvx2/VyBCRNZoHJOCXwqw246+Nphr1/OV&#10;XkWsRQrhkKOCJsYulzKUDVkMU9cRJ65y3mJM0NdSe+xTuDVynmVLabHl1NBgR4eGykfxtArkrTj2&#10;q8L4zJ3n1cX8nK4VOaUm42G/BhFpiP/iP/dJp/mLJXyeSRfI7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bSSLy+AAAA3AAAAA8AAAAAAAAAAAAAAAAAmAIAAGRycy9kb3ducmV2&#10;LnhtbFBLBQYAAAAABAAEAPUAAACDAwAAAAA=&#10;" filled="f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Judicial</w:t>
                          </w:r>
                        </w:p>
                      </w:txbxContent>
                    </v:textbox>
                  </v:rect>
                  <v:oval id="Oval 134" o:spid="_x0000_s1158" style="position:absolute;left:2790;top:3300;width:1830;height:12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iOEsIA&#10;AADcAAAADwAAAGRycy9kb3ducmV2LnhtbERPzWrCQBC+F3yHZQRvdRMFm0ZXEWnBXgI1eYAhO02C&#10;2dmwu9H49m6h0Nt8fL+zO0ymFzdyvrOsIF0mIIhrqztuFFTl52sGwgdkjb1lUvAgD4f97GWHubZ3&#10;/qbbJTQihrDPUUEbwpBL6euWDPqlHYgj92OdwRCha6R2eI/hpperJNlIgx3HhhYHOrVUXy+jUVCc&#10;1pv37KsoXJWNZZn6KrXjh1KL+XTcggg0hX/xn/us4/z1G/w+Ey+Q+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6I4SwgAAANwAAAAPAAAAAAAAAAAAAAAAAJgCAABkcnMvZG93&#10;bnJldi54bWxQSwUGAAAAAAQABAD1AAAAhwMAAAAA&#10;" fillcolor="#c0bfc0" strokecolor="#c0bfc0" strokeweight="42e-5mm"/>
                  <v:oval id="Oval 135" o:spid="_x0000_s1159" style="position:absolute;left:2745;top:3255;width:1830;height:12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zersQA&#10;AADcAAAADwAAAGRycy9kb3ducmV2LnhtbESPQWsCMRCF7wX/Q5iCt5qtQpHVKCIu9CRt1IO3YTPd&#10;LN1Mlk2q67/vHAq9zfDevPfNejuGTt1oSG1kA6+zAhRxHV3LjYHzqXpZgkoZ2WEXmQw8KMF2M3la&#10;Y+ninT/pZnOjJIRTiQZ8zn2pdao9BUyz2BOL9hWHgFnWodFuwLuEh07Pi+JNB2xZGjz2tPdUf9uf&#10;YOAyno6Hyl+XrnPz6lJZ+0HWGjN9HncrUJnG/G/+u353gr8QWnlGJtC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s3q7EAAAA3AAAAA8AAAAAAAAAAAAAAAAAmAIAAGRycy9k&#10;b3ducmV2LnhtbFBLBQYAAAAABAAEAPUAAACJAwAAAAA=&#10;" fillcolor="#fcf2e3" strokeweight="42e-5mm"/>
                  <v:rect id="Rectangle 136" o:spid="_x0000_s1160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VAaMIA&#10;AADcAAAADwAAAGRycy9kb3ducmV2LnhtbERPTWvCQBC9C/0PyxR6Ed2kLWJTVxFLoDdpIuJxyE6T&#10;YHY2zW50++/dQsHbPN7nrDbBdOJCg2stK0jnCQjiyuqWawWHMp8tQTiPrLGzTAp+ycFm/TBZYabt&#10;lb/oUvhaxBB2GSpovO8zKV3VkEE3tz1x5L7tYNBHONRSD3iN4aaTz0mykAZbjg0N9rRrqDoXo1Ew&#10;Ji4cX0vMz9MTBXfa24+f1Cr19Bi27yA8BX8X/7s/dZz/8gZ/z8QL5Po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BUBowgAAANwAAAAPAAAAAAAAAAAAAAAAAJgCAABkcnMvZG93&#10;bnJldi54bWxQSwUGAAAAAAQABAD1AAAAhwMAAAAA&#10;" fillcolor="#fbf1e2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7" o:spid="_x0000_s1161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maiMQA&#10;AADcAAAADwAAAGRycy9kb3ducmV2LnhtbESPQWvDMAyF74P+B6NBL6N1WsooWdwyNgq9jSVj5Chi&#10;LQmN5TR2W/ffT4fBbhLv6b1PxT65QV1pCr1nA6tlBoq48bbn1sBXdVhsQYWIbHHwTAbuFGC/mz0U&#10;mFt/40+6lrFVEsIhRwNdjGOudWg6chiWfiQW7cdPDqOsU6vthDcJd4NeZ9mzdtizNHQ40ltHzam8&#10;OAOXLKTvTYWH01NNKdQf/v288sbMH9PrC6hIKf6b/66PVvA3gi/PyAR69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U5mojEAAAA3AAAAA8AAAAAAAAAAAAAAAAAmAIAAGRycy9k&#10;b3ducmV2LnhtbFBLBQYAAAAABAAEAPUAAACJAwAAAAA=&#10;" fillcolor="#fbf1e2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8" o:spid="_x0000_s1162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DeScQA&#10;AADcAAAADwAAAGRycy9kb3ducmV2LnhtbERPS2vCQBC+C/0PyxS8mU3Eapu6iviAXrWl1tuQnSap&#10;2dmQXZO0v94VhN7m43vOfNmbSrTUuNKygiSKQRBnVpecK/h4342eQTiPrLGyTAp+ycFy8TCYY6pt&#10;x3tqDz4XIYRdigoK7+tUSpcVZNBFtiYO3LdtDPoAm1zqBrsQbio5juOpNFhyaCiwpnVB2flwMQq6&#10;v3aWVKuvly1fZkd8Om0+j6cfpYaP/eoVhKfe/4vv7jcd5k8SuD0TLpCL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Gg3knEAAAA3AAAAA8AAAAAAAAAAAAAAAAAmAIAAGRycy9k&#10;b3ducmV2LnhtbFBLBQYAAAAABAAEAPUAAACJAwAAAAA=&#10;" fillcolor="#faf0e1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9" o:spid="_x0000_s1163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JAPsMA&#10;AADcAAAADwAAAGRycy9kb3ducmV2LnhtbERPTWvCQBC9F/wPywje6kaxTU1dRbSFXo1S9TZkp0k0&#10;Oxuya5L217uFQm/zeJ+zWPWmEi01rrSsYDKOQBBnVpecKzjs3x9fQDiPrLGyTAq+ycFqOXhYYKJt&#10;xztqU5+LEMIuQQWF93UipcsKMujGtiYO3JdtDPoAm1zqBrsQbio5jaJnabDk0FBgTZuCsmt6Mwq6&#10;nzaeVOvT/I1v8RGfztvP4/mi1GjYr19BeOr9v/jP/aHD/NkUfp8JF8jl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XJAPsMAAADcAAAADwAAAAAAAAAAAAAAAACYAgAAZHJzL2Rv&#10;d25yZXYueG1sUEsFBgAAAAAEAAQA9QAAAIgDAAAAAA==&#10;" fillcolor="#faf0e1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0" o:spid="_x0000_s1164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7lpcQA&#10;AADcAAAADwAAAGRycy9kb3ducmV2LnhtbERPTWvCQBC9F/oflil4qxtrNTa6ilQLXmuL1tuQHZNo&#10;djZk1yT113eFgrd5vM+ZLTpTioZqV1hWMOhHIIhTqwvOFHx/fTxPQDiPrLG0TAp+ycFi/vgww0Tb&#10;lj+p2fpMhBB2CSrIva8SKV2ak0HXtxVx4I62NugDrDOpa2xDuCnlSxSNpcGCQ0OOFb3nlJ63F6Og&#10;vTbxoFz+vK35Eu9xdFjt9oeTUr2nbjkF4anzd/G/e6PD/Nch3J4JF8j5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4+5aXEAAAA3AAAAA8AAAAAAAAAAAAAAAAAmAIAAGRycy9k&#10;b3ducmV2LnhtbFBLBQYAAAAABAAEAPUAAACJAwAAAAA=&#10;" fillcolor="#faf0e1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1" o:spid="_x0000_s1165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DjNsMA&#10;AADcAAAADwAAAGRycy9kb3ducmV2LnhtbERPS4vCMBC+L/gfwgje1lSRItUoogh6EFZXFG9jM31g&#10;MylN1Lq/3iws7G0+vudM562pxIMaV1pWMOhHIIhTq0vOFRy/159jEM4ja6wsk4IXOZjPOh9TTLR9&#10;8p4eB5+LEMIuQQWF93UipUsLMuj6tiYOXGYbgz7AJpe6wWcIN5UcRlEsDZYcGgqsaVlQejvcjYL4&#10;fL8e8/Vl93U6Z2m2Ha9WPv5RqtdtFxMQnlr/L/5zb3SYPxrB7zPhAjl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tDjNsMAAADcAAAADwAAAAAAAAAAAAAAAACYAgAAZHJzL2Rv&#10;d25yZXYueG1sUEsFBgAAAAAEAAQA9QAAAIgDAAAAAA==&#10;" fillcolor="#f9efe0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2" o:spid="_x0000_s1166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xGrcQA&#10;AADcAAAADwAAAGRycy9kb3ducmV2LnhtbERPS2sCMRC+C/0PYQreNGvRRVajSEXQg9BaqXgbN7MP&#10;3EyWTdTVX98UBG/z8T1nOm9NJa7UuNKygkE/AkGcWl1yrmD/s+qNQTiPrLGyTAru5GA+e+tMMdH2&#10;xt903flchBB2CSoovK8TKV1akEHXtzVx4DLbGPQBNrnUDd5CuKnkRxTF0mDJoaHAmj4LSs+7i1EQ&#10;Hy6nfb46br9+D1mabcbLpY8fSnXf28UEhKfWv8RP91qH+cMR/D8TLpC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mcRq3EAAAA3AAAAA8AAAAAAAAAAAAAAAAAmAIAAGRycy9k&#10;b3ducmV2LnhtbFBLBQYAAAAABAAEAPUAAACJAwAAAAA=&#10;" fillcolor="#f9efe0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3" o:spid="_x0000_s1167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7Y2sMA&#10;AADcAAAADwAAAGRycy9kb3ducmV2LnhtbERPS4vCMBC+L/gfwgje1lSRItUoogi7B2F9oHgbm+kD&#10;m0lpotb99WZhwdt8fM+ZzltTiTs1rrSsYNCPQBCnVpecKzjs159jEM4ja6wsk4InOZjPOh9TTLR9&#10;8JbuO5+LEMIuQQWF93UipUsLMuj6tiYOXGYbgz7AJpe6wUcIN5UcRlEsDZYcGgqsaVlQet3djIL4&#10;dLsc8vV583M8ZWn2PV6tfPyrVK/bLiYgPLX+Lf53f+kwfxTD3zPhAjl7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U7Y2sMAAADcAAAADwAAAAAAAAAAAAAAAACYAgAAZHJzL2Rv&#10;d25yZXYueG1sUEsFBgAAAAAEAAQA9QAAAIgDAAAAAA==&#10;" fillcolor="#f9efe0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4" o:spid="_x0000_s1168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mPpMYA&#10;AADcAAAADwAAAGRycy9kb3ducmV2LnhtbESPQWvCQBCF7wX/wzJCL0U3LaVKmlVUKEhvahS8TbNj&#10;EtydDdltEv313UKhtxnem/e9yZaDNaKj1teOFTxPExDEhdM1lwryw8dkDsIHZI3GMSm4kYflYvSQ&#10;Yapdzzvq9qEUMYR9igqqEJpUSl9UZNFPXUMctYtrLYa4tqXULfYx3Br5kiRv0mLNkVBhQ5uKiuv+&#10;20bI9iRPx9tncc+fzl/rTpr7ZmeUehwPq3cQgYbwb/673upY/3UGv8/ECeTi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LmPpMYAAADcAAAADwAAAAAAAAAAAAAAAACYAgAAZHJz&#10;L2Rvd25yZXYueG1sUEsFBgAAAAAEAAQA9QAAAIsDAAAAAA==&#10;" fillcolor="#f8eedf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5" o:spid="_x0000_s1169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Yb1sUA&#10;AADcAAAADwAAAGRycy9kb3ducmV2LnhtbESPTWvCQBCG7wX/wzKCl6KbSimSuooKBfGmVcHbNDtN&#10;QndnQ3aN0V/fORR6m2Hej2fmy9471VEb68AGXiYZKOIi2JpLA8fPj/EMVEzIFl1gMnCnCMvF4GmO&#10;uQ033lN3SKWSEI45GqhSanKtY1GRxzgJDbHcvkPrMcnaltq2eJNw7/Q0y960x5qlocKGNhUVP4er&#10;l5LtWZ9P913xOD5fvtaddo/N3hkzGvard1CJ+vQv/nNvreC/Cq08IxPox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JhvWxQAAANwAAAAPAAAAAAAAAAAAAAAAAJgCAABkcnMv&#10;ZG93bnJldi54bWxQSwUGAAAAAAQABAD1AAAAigMAAAAA&#10;" fillcolor="#f8eedf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6" o:spid="_x0000_s1170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q+TcYA&#10;AADcAAAADwAAAGRycy9kb3ducmV2LnhtbESPQWvCQBCF7wX/wzJCL0U3LaVomlVUKEhvahS8TbNj&#10;EtydDdltEv313UKhtxnem/e9yZaDNaKj1teOFTxPExDEhdM1lwryw8dkBsIHZI3GMSm4kYflYvSQ&#10;Yapdzzvq9qEUMYR9igqqEJpUSl9UZNFPXUMctYtrLYa4tqXULfYx3Br5kiRv0mLNkVBhQ5uKiuv+&#10;20bI9iRPx9tncc+fzl/rTpr7ZmeUehwPq3cQgYbwb/673upY/3UOv8/ECeTi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mq+TcYAAADcAAAADwAAAAAAAAAAAAAAAACYAgAAZHJz&#10;L2Rvd25yZXYueG1sUEsFBgAAAAAEAAQA9QAAAIsDAAAAAA==&#10;" fillcolor="#f8eedf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7" o:spid="_x0000_s1171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cnPMUA&#10;AADcAAAADwAAAGRycy9kb3ducmV2LnhtbESPQWvCQBCF74X+h2UEb3VjIVJTV5FCoRQRjDbnITtm&#10;g9nZNLvV9N93DkJvM7w3732z2oy+U1caYhvYwHyWgSKug225MXA6vj+9gIoJ2WIXmAz8UoTN+vFh&#10;hYUNNz7QtUyNkhCOBRpwKfWF1rF25DHOQk8s2jkMHpOsQ6PtgDcJ951+zrKF9tiyNDjs6c1RfSl/&#10;vIGj3re7kLtueTl/5t9fVdVvy8qY6WTcvoJKNKZ/8/36wwp+LvjyjEyg1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pyc8xQAAANwAAAAPAAAAAAAAAAAAAAAAAJgCAABkcnMv&#10;ZG93bnJldi54bWxQSwUGAAAAAAQABAD1AAAAigMAAAAA&#10;" fillcolor="#f7edde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8" o:spid="_x0000_s1172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uCp8IA&#10;AADcAAAADwAAAGRycy9kb3ducmV2LnhtbERP32vCMBB+F/wfwgm+aeqgY6umIoPBEBFWZ5+P5toU&#10;m0vXZFr/ezMY7O0+vp+32Y62E1cafOtYwWqZgCCunG65UfB1el+8gPABWWPnmBTcycM2n042mGl3&#10;40+6FqERMYR9hgpMCH0mpa8MWfRL1xNHrnaDxRDh0Eg94C2G204+JcmztNhybDDY05uh6lL8WAUn&#10;eWwPLjXd66Xep9/nsux3RanUfDbu1iACjeFf/Of+0HF+uoLfZ+IFM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64KnwgAAANwAAAAPAAAAAAAAAAAAAAAAAJgCAABkcnMvZG93&#10;bnJldi54bWxQSwUGAAAAAAQABAD1AAAAhwMAAAAA&#10;" fillcolor="#f7edde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9" o:spid="_x0000_s1173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TBP8AA&#10;AADcAAAADwAAAGRycy9kb3ducmV2LnhtbERPPWvDMBDdC/0P4grdGjkpDYlrORSDiVe7Wbod1sUy&#10;sU5GUhPn31eFQrd7vM8rDoudxJV8GB0rWK8yEMS90yMPCk6f9csORIjIGifHpOBOAQ7l40OBuXY3&#10;bunaxUGkEA45KjAxzrmUoTdkMazcTJy4s/MWY4J+kNrjLYXbSW6ybCstjpwaDM5UGeov3bdVYF/r&#10;2H9tq6lhv+z2+7Op6Ngq9fy0fLyDiLTEf/Gfu9Fp/tsGfp9JF8jy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RTBP8AAAADcAAAADwAAAAAAAAAAAAAAAACYAgAAZHJzL2Rvd25y&#10;ZXYueG1sUEsFBgAAAAAEAAQA9QAAAIUDAAAAAA==&#10;" fillcolor="#f6ecdd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0" o:spid="_x0000_s1174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hkpL4A&#10;AADcAAAADwAAAGRycy9kb3ducmV2LnhtbERPTYvCMBC9C/6HMII3TVUUrUaRguhV14u3oRmbYjMp&#10;SdT67zcLwt7m8T5ns+tsI17kQ+1YwWScgSAuna65UnD9OYyWIEJE1tg4JgUfCrDb9nsbzLV785le&#10;l1iJFMIhRwUmxjaXMpSGLIaxa4kTd3feYkzQV1J7fKdw28hpli2kxZpTg8GWCkPl4/K0CuzsEMvb&#10;omhO7LvlanU3BR3PSg0H3X4NIlIX/8Vf90mn+fMZ/D2TLpDb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JYZKS+AAAA3AAAAA8AAAAAAAAAAAAAAAAAmAIAAGRycy9kb3ducmV2&#10;LnhtbFBLBQYAAAAABAAEAPUAAACDAwAAAAA=&#10;" fillcolor="#f6ecdd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1" o:spid="_x0000_s1175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1Wk8QA&#10;AADcAAAADwAAAGRycy9kb3ducmV2LnhtbERP22oCMRB9L/gPYQTfalZbRVejiFQQSgv1Avo2bsbd&#10;ZZPJsom6/fumUOjbHM515svWGnGnxpeOFQz6CQjizOmScwWH/eZ5AsIHZI3GMSn4Jg/LRedpjql2&#10;D/6i+y7kIoawT1FBEUKdSumzgiz6vquJI3d1jcUQYZNL3eAjhlsjh0kylhZLjg0F1rQuKKt2N6vg&#10;sz2+l9NTVb1czId/u6zPIzJnpXrddjUDEagN/+I/91bH+aNX+H0mXiA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+dVpPEAAAA3AAAAA8AAAAAAAAAAAAAAAAAmAIAAGRycy9k&#10;b3ducmV2LnhtbFBLBQYAAAAABAAEAPUAAACJAwAAAAA=&#10;" fillcolor="#f5ebdc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2" o:spid="_x0000_s1176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HzCMQA&#10;AADcAAAADwAAAGRycy9kb3ducmV2LnhtbERP32vCMBB+F/Y/hBv4ZtNNOrQaZcgGA3Ggm6BvZ3Nr&#10;S5NLaTKt/70ZDHy7j+/nzZe9NeJMna8dK3hKUhDEhdM1lwq+v95HExA+IGs0jknBlTwsFw+DOeba&#10;XXhL510oRQxhn6OCKoQ2l9IXFVn0iWuJI/fjOoshwq6UusNLDLdGPqfpi7RYc2yosKVVRUWz+7UK&#10;Pvv9up4emmZ8Mhv/dlodMzJHpYaP/esMRKA+3MX/7g8d52cZ/D0TL5C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DR8wjEAAAA3AAAAA8AAAAAAAAAAAAAAAAAmAIAAGRycy9k&#10;b3ducmV2LnhtbFBLBQYAAAAABAAEAPUAAACJAwAAAAA=&#10;" fillcolor="#f5ebdc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3" o:spid="_x0000_s1177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Ntf8QA&#10;AADcAAAADwAAAGRycy9kb3ducmV2LnhtbERP32vCMBB+H+x/CDfwbaZzKLM2yhAHgzFhTkHfrs3Z&#10;liaX0kTt/nsjCHu7j+/nZYveGnGmzteOFbwMExDEhdM1lwq2vx/PbyB8QNZoHJOCP/KwmD8+ZJhq&#10;d+EfOm9CKWII+xQVVCG0qZS+qMiiH7qWOHJH11kMEXal1B1eYrg1cpQkE2mx5thQYUvLiopmc7IK&#10;1v3uq57um+Y1N99+lS8PYzIHpQZP/fsMRKA+/Ivv7k8d548ncHsmXiD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ADbX/EAAAA3AAAAA8AAAAAAAAAAAAAAAAAmAIAAGRycy9k&#10;b3ducmV2LnhtbFBLBQYAAAAABAAEAPUAAACJAwAAAAA=&#10;" fillcolor="#f5ebdc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4" o:spid="_x0000_s1178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0rz3cEA&#10;AADcAAAADwAAAGRycy9kb3ducmV2LnhtbERPS4vCMBC+C/6HMAveNO3K+ugaRRbU3sQqnsdmbIvN&#10;pDRR67/fLCx4m4/vOYtVZ2rxoNZVlhXEowgEcW51xYWC03EznIFwHlljbZkUvMjBatnvLTDR9skH&#10;emS+ECGEXYIKSu+bREqXl2TQjWxDHLirbQ36ANtC6hafIdzU8jOKJtJgxaGhxIZ+Sspv2d0oqPe3&#10;a3w3dszzuEjNZXc+zNKtUoOPbv0NwlPn3+J/d6rD/K8p/D0TLpDL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9K893BAAAA3AAAAA8AAAAAAAAAAAAAAAAAmAIAAGRycy9kb3du&#10;cmV2LnhtbFBLBQYAAAAABAAEAPUAAACGAwAAAAA=&#10;" fillcolor="#f4eadb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5" o:spid="_x0000_s1179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Vnr8QA&#10;AADcAAAADwAAAGRycy9kb3ducmV2LnhtbESPT2vCQBDF7wW/wzKCt7pJpaLRVaTQNjfxD57H7JgE&#10;s7Mhu2r67TsHwdsM7817v1mue9eoO3Wh9mwgHSegiAtvay4NHA/f7zNQISJbbDyTgT8KsF4N3paY&#10;Wf/gHd33sVQSwiFDA1WMbaZ1KCpyGMa+JRbt4juHUdau1LbDh4S7Rn8kyVQ7rFkaKmzpq6Liur85&#10;A832eklvzk94npa5O/+edrP8x5jRsN8sQEXq48v8vM6t4H8KrTwjE+jV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7VZ6/EAAAA3AAAAA8AAAAAAAAAAAAAAAAAmAIAAGRycy9k&#10;b3ducmV2LnhtbFBLBQYAAAAABAAEAPUAAACJAwAAAAA=&#10;" fillcolor="#f4eadb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6" o:spid="_x0000_s1180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nCNMEA&#10;AADcAAAADwAAAGRycy9kb3ducmV2LnhtbERPS2vCQBC+C/6HZYTezCaViomuoRRqcys+8DxmxySY&#10;nQ3Zjab/vlsoeJuP7zmbfDStuFPvGssKkigGQVxa3XCl4HT8nK9AOI+ssbVMCn7IQb6dTjaYafvg&#10;Pd0PvhIhhF2GCmrvu0xKV9Zk0EW2Iw7c1fYGfYB9JXWPjxBuWvkax0tpsOHQUGNHHzWVt8NgFLTf&#10;t2syGLvgNKkKc/k671fFTqmX2fi+BuFp9E/xv7vQYf5bCn/PhAvk9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GZwjTBAAAA3AAAAA8AAAAAAAAAAAAAAAAAmAIAAGRycy9kb3du&#10;cmV2LnhtbFBLBQYAAAAABAAEAPUAAACGAwAAAAA=&#10;" fillcolor="#f4eadb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7" o:spid="_x0000_s1181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LFxMYA&#10;AADcAAAADwAAAGRycy9kb3ducmV2LnhtbESP3WrCQBCF7wu+wzKCd3VjL4KkriKCP8VSWvUBhuyY&#10;BLOzMbua6NN3Lgq9m+GcOeeb2aJ3tbpTGyrPBibjBBRx7m3FhYHTcf06BRUissXaMxl4UIDFfPAy&#10;w8z6jn/ofoiFkhAOGRooY2wyrUNeksMw9g2xaGffOoyytoW2LXYS7mr9liSpdlixNJTY0Kqk/HK4&#10;OQPpptqHaXf9PO++KNlcth/ft2djzGjYL99BRerjv/nvemcFPxV8eUYm0P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eLFxMYAAADcAAAADwAAAAAAAAAAAAAAAACYAgAAZHJz&#10;L2Rvd25yZXYueG1sUEsFBgAAAAAEAAQA9QAAAIsDAAAAAA==&#10;" fillcolor="#f3e9da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8" o:spid="_x0000_s1182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5gX8IA&#10;AADcAAAADwAAAGRycy9kb3ducmV2LnhtbERP24rCMBB9F/yHMIJvmupDka5RlgVvKIvb3Q8YmrEt&#10;NpPaRFv9+o0g+DaHc535sjOVuFHjSssKJuMIBHFmdcm5gr/f1WgGwnlkjZVlUnAnB8tFvzfHRNuW&#10;f+iW+lyEEHYJKii8rxMpXVaQQTe2NXHgTrYx6ANscqkbbEO4qeQ0imJpsOTQUGBNXwVl5/RqFMTr&#10;cu9m7eVw2n5TtD5vdsfro1ZqOOg+P0B46vxb/HJvdZgfT+D5TLhAL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rmBfwgAAANwAAAAPAAAAAAAAAAAAAAAAAJgCAABkcnMvZG93&#10;bnJldi54bWxQSwUGAAAAAAQABAD1AAAAhwMAAAAA&#10;" fillcolor="#f3e9da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9" o:spid="_x0000_s1183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z+KMMA&#10;AADcAAAADwAAAGRycy9kb3ducmV2LnhtbERPzWrCQBC+F3yHZYTezKYeQkizighVS6VY9QGG7JgE&#10;s7MxuyapT98tFHqbj+938uVoGtFT52rLCl6iGARxYXXNpYLz6W2WgnAeWWNjmRR8k4PlYvKUY6bt&#10;wF/UH30pQgi7DBVU3reZlK6oyKCLbEscuIvtDPoAu1LqDocQbho5j+NEGqw5NFTY0rqi4nq8GwXJ&#10;pv5w6XDbX3afFG+u2/fD/dEq9TwdV68gPI3+X/zn3ukwP5nD7zPhArn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nz+KMMAAADcAAAADwAAAAAAAAAAAAAAAACYAgAAZHJzL2Rv&#10;d25yZXYueG1sUEsFBgAAAAAEAAQA9QAAAIgDAAAAAA==&#10;" fillcolor="#f3e9da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0" o:spid="_x0000_s1184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Du8U8MA&#10;AADcAAAADwAAAGRycy9kb3ducmV2LnhtbERP22oCMRB9F/oPYYS+1ayVWl2NUkqXloIVL+DrsBk3&#10;SzeTJUl1+/dGEHybw7nOfNnZRpzIh9qxguEgA0FcOl1zpWC/K54mIEJE1tg4JgX/FGC5eOjNMdfu&#10;zBs6bWMlUgiHHBWYGNtcylAashgGriVO3NF5izFBX0nt8ZzCbSOfs2wsLdacGgy29G6o/N3+WQX4&#10;WZifl8P360fhmzDKitV6dZwq9djv3mYgInXxLr65v3SaPx7B9Zl0gVxc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Du8U8MAAADcAAAADwAAAAAAAAAAAAAAAACYAgAAZHJzL2Rv&#10;d25yZXYueG1sUEsFBgAAAAAEAAQA9QAAAIgDAAAAAA==&#10;" fillcolor="#f2e8d9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1" o:spid="_x0000_s1185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9IkJ8MA&#10;AADcAAAADwAAAGRycy9kb3ducmV2LnhtbERP22oCMRB9L/gPYYS+1ay9aF2NUkqXFsEWreDrsBk3&#10;i5vJkqS6/XsjCL7N4VxntuhsI47kQ+1YwXCQgSAuna65UrD9LR5eQYSIrLFxTAr+KcBi3rubYa7d&#10;idd03MRKpBAOOSowMba5lKE0ZDEMXEucuL3zFmOCvpLa4ymF20Y+ZtlIWqw5NRhs6d1Qedj8WQX4&#10;WZjvl91y/FH4JjxlxepntZ8odd/v3qYgInXxJr66v3SaP3qGyzPpAjk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9IkJ8MAAADcAAAADwAAAAAAAAAAAAAAAACYAgAAZHJzL2Rv&#10;d25yZXYueG1sUEsFBgAAAAAEAAQA9QAAAIgDAAAAAA==&#10;" fillcolor="#f2e8d9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2" o:spid="_x0000_s1186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bAL8AA&#10;AADcAAAADwAAAGRycy9kb3ducmV2LnhtbERP22oCMRB9F/oPYQq+SE0qqGU1SlEsvomXDxg242bp&#10;ZrIkqbv+vSkIvs3hXGe57l0jbhRi7VnD51iBIC69qbnScDnvPr5AxIRssPFMGu4UYb16GyyxML7j&#10;I91OqRI5hGOBGmxKbSFlLC05jGPfEmfu6oPDlGGopAnY5XDXyIlSM+mw5txgsaWNpfL39Oc0jOyx&#10;rzaHyw/Ke7kNc6W6w05pPXzvvxcgEvXpJX669ybPn03h/5l8gVw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ebAL8AAAADcAAAADwAAAAAAAAAAAAAAAACYAgAAZHJzL2Rvd25y&#10;ZXYueG1sUEsFBgAAAAAEAAQA9QAAAIUDAAAAAA==&#10;" fillcolor="#f1e7d8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3" o:spid="_x0000_s1187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ReWMAA&#10;AADcAAAADwAAAGRycy9kb3ducmV2LnhtbERPzWoCMRC+F/oOYQq9FE3awypboxTF4k3UfYBhM90s&#10;3UyWJLrr2xtB8DYf3+8sVqPrxIVCbD1r+JwqEMS1Ny03GqrTdjIHEROywc4zabhShNXy9WWBpfED&#10;H+hyTI3IIRxL1GBT6kspY23JYZz6njhzfz44TBmGRpqAQw53nfxSqpAOW84NFntaW6r/j2en4cMe&#10;xma9r35RXutNmCk17LdK6/e38ecbRKIxPcUP987k+UUB92fyBXJ5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TReWMAAAADcAAAADwAAAAAAAAAAAAAAAACYAgAAZHJzL2Rvd25y&#10;ZXYueG1sUEsFBgAAAAAEAAQA9QAAAIUDAAAAAA==&#10;" fillcolor="#f1e7d8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4" o:spid="_x0000_s1188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j7w78A&#10;AADcAAAADwAAAGRycy9kb3ducmV2LnhtbERPzYrCMBC+C75DGMGLaLIedKlGERdlb6LrAwzN2BSb&#10;SUmirW9vFhb2Nh/f76y3vWvEk0KsPWv4mCkQxKU3NVcarj+H6SeImJANNp5Jw4sibDfDwRoL4zs+&#10;0/OSKpFDOBaowabUFlLG0pLDOPMtceZuPjhMGYZKmoBdDneNnCu1kA5rzg0WW9pbKu+Xh9Mwsee+&#10;2p+uR5Sv8isslepOB6X1eNTvViAS9elf/Of+Nnn+Ygm/z+QL5OY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6ePvDvwAAANwAAAAPAAAAAAAAAAAAAAAAAJgCAABkcnMvZG93bnJl&#10;di54bWxQSwUGAAAAAAQABAD1AAAAhAMAAAAA&#10;" fillcolor="#f1e7d8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5" o:spid="_x0000_s1189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qHCcYA&#10;AADcAAAADwAAAGRycy9kb3ducmV2LnhtbESPQWvDMAyF74P9B6PBbqvTHspI65aysVHooaTbYb0p&#10;sRqHxnKInSb799VhsJvEe3rv03o7+VbdqI9NYAPzWQaKuAq24drA99fHyyuomJAttoHJwC9F2G4e&#10;H9aY2zByQbdTqpWEcMzRgEupy7WOlSOPcRY6YtEuofeYZO1rbXscJdy3epFlS+2xYWlw2NGbo+p6&#10;GryBs50P4/BeHws3leVnWhyKy09pzPPTtFuBSjSlf/Pf9d4K/lJo5RmZQG/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IqHCcYAAADcAAAADwAAAAAAAAAAAAAAAACYAgAAZHJz&#10;L2Rvd25yZXYueG1sUEsFBgAAAAAEAAQA9QAAAIsDAAAAAA==&#10;" fillcolor="#f0e6d7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6" o:spid="_x0000_s1190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YiksMA&#10;AADcAAAADwAAAGRycy9kb3ducmV2LnhtbERPTWvCQBC9F/wPywje6kYP0kZXEcVS8FBie9DbJDtm&#10;g9nZkN2Y+O/dQqG3ebzPWW0GW4s7tb5yrGA2TUAQF05XXCr4+T68voHwAVlj7ZgUPMjDZj16WWGq&#10;Xc8Z3U+hFDGEfYoKTAhNKqUvDFn0U9cQR+7qWoshwraUusU+httazpNkIS1WHBsMNrQzVNxOnVVw&#10;0bOu7/blV2aGPP8I82N2PedKTcbDdgki0BD+xX/uTx3nL97h95l4gVw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8YiksMAAADcAAAADwAAAAAAAAAAAAAAAACYAgAAZHJzL2Rv&#10;d25yZXYueG1sUEsFBgAAAAAEAAQA9QAAAIgDAAAAAA==&#10;" fillcolor="#f0e6d7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7" o:spid="_x0000_s1191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fFVcUA&#10;AADcAAAADwAAAGRycy9kb3ducmV2LnhtbESPQUvDQBCF74L/YRnBm920YC2x26KFSj0Umqj3ITsm&#10;wexs2F2T1F/fORS8zfDevPfNeju5Tg0UYuvZwHyWgSKuvG25NvD5sX9YgYoJ2WLnmQycKcJ2c3uz&#10;xtz6kQsaylQrCeGYo4EmpT7XOlYNOYwz3xOL9u2DwyRrqLUNOEq46/Qiy5baYcvS0GBPu4aqn/LX&#10;GUjH4rR4ey0q93U4h/fh7zR/rEdj7u+ml2dQiab0b75eH6zgPwm+PCMT6M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J8VVxQAAANwAAAAPAAAAAAAAAAAAAAAAAJgCAABkcnMv&#10;ZG93bnJldi54bWxQSwUGAAAAAAQABAD1AAAAigMAAAAA&#10;" fillcolor="#efe5d6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8" o:spid="_x0000_s1192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gzsIA&#10;AADcAAAADwAAAGRycy9kb3ducmV2LnhtbERPS2vCQBC+F/wPywi91U2EPoiuooWKHgrGx33Ijkkw&#10;Oxt21yT667uFQm/z8T1nvhxMIzpyvrasIJ0kIIgLq2suFZyOXy8fIHxA1thYJgV38rBcjJ7mmGnb&#10;c07dIZQihrDPUEEVQptJ6YuKDPqJbYkjd7HOYIjQlVI77GO4aeQ0Sd6kwZpjQ4UtfVZUXA83oyB8&#10;5/vpZp0X5ry9u1332KevZa/U83hYzUAEGsK/+M+91XH+ewq/z8QL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a2DOwgAAANwAAAAPAAAAAAAAAAAAAAAAAJgCAABkcnMvZG93&#10;bnJldi54bWxQSwUGAAAAAAQABAD1AAAAhwMAAAAA&#10;" fillcolor="#efe5d6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9" o:spid="_x0000_s1193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n+ucIA&#10;AADcAAAADwAAAGRycy9kb3ducmV2LnhtbERPS2vCQBC+F/wPywi91Y2BPoiuooWKHgrGx33Ijkkw&#10;Oxt21yT667uFQm/z8T1nvhxMIzpyvrasYDpJQBAXVtdcKjgdv14+QPiArLGxTAru5GG5GD3NMdO2&#10;55y6QyhFDGGfoYIqhDaT0hcVGfQT2xJH7mKdwRChK6V22Mdw08g0Sd6kwZpjQ4UtfVZUXA83oyB8&#10;5/t0s84Lc97e3a577KevZa/U83hYzUAEGsK/+M+91XH+ewq/z8QL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uf65wgAAANwAAAAPAAAAAAAAAAAAAAAAAJgCAABkcnMvZG93&#10;bnJldi54bWxQSwUGAAAAAAQABAD1AAAAhwMAAAAA&#10;" fillcolor="#efe5d6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0" o:spid="_x0000_s1194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YiV8QA&#10;AADcAAAADwAAAGRycy9kb3ducmV2LnhtbERPS2vCQBC+C/0PyxS8iO6q4CNmI6W00F4EUy/exuw0&#10;Cc3Optmtif++WxB6m4/vOel+sI24UudrxxrmMwWCuHCm5lLD6eN1ugHhA7LBxjFpuJGHffYwSjEx&#10;rucjXfNQihjCPkENVQhtIqUvKrLoZ64ljtyn6yyGCLtSmg77GG4buVBqJS3WHBsqbOm5ouIr/7Ea&#10;+vpwLubv5Yu6rS/qiJftcvJttB4/Dk87EIGG8C++u99MnL9ewt8z8QKZ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kmIlfEAAAA3AAAAA8AAAAAAAAAAAAAAAAAmAIAAGRycy9k&#10;b3ducmV2LnhtbFBLBQYAAAAABAAEAPUAAACJAwAAAAA=&#10;" fillcolor="#eee4d5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1" o:spid="_x0000_s1195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+6I8MA&#10;AADcAAAADwAAAGRycy9kb3ducmV2LnhtbERPS2sCMRC+C/0PYQpeRBO1VN0apRQFvQg+Lt7GzXR3&#10;6Way3UR3/fdGKPQ2H99z5svWluJGtS8caxgOFAji1JmCMw2n47o/BeEDssHSMWm4k4fl4qUzx8S4&#10;hvd0O4RMxBD2CWrIQ6gSKX2ak0U/cBVx5L5dbTFEWGfS1NjEcFvKkVLv0mLBsSHHir5ySn8OV6uh&#10;KXbndLjNVuo+uag9Xmbj3q/Ruvvafn6ACNSGf/Gfe2Pi/MkbPJ+JF8jF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s+6I8MAAADcAAAADwAAAAAAAAAAAAAAAACYAgAAZHJzL2Rv&#10;d25yZXYueG1sUEsFBgAAAAAEAAQA9QAAAIgDAAAAAA==&#10;" fillcolor="#eee4d5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2" o:spid="_x0000_s1196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+YQsEA&#10;AADcAAAADwAAAGRycy9kb3ducmV2LnhtbERPTUvDQBC9C/6HZQre7KZCaondFlEEjxpLoLdpdswG&#10;s7Nhd0zTf+8Kgrd5vM/Z7mc/qIli6gMbWC0LUMRtsD13Bg4fL7cbUEmQLQ6BycCFEux311dbrGw4&#10;8ztNtXQqh3Cq0IATGSutU+vIY1qGkThznyF6lAxjp23Ecw73g74rirX22HNucDjSk6P2q/72BtZT&#10;WT9f+lMT3xpqJnc8isTSmJvF/PgASmiWf/Gf+9Xm+fcl/D6TL9C7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CvmELBAAAA3AAAAA8AAAAAAAAAAAAAAAAAmAIAAGRycy9kb3du&#10;cmV2LnhtbFBLBQYAAAAABAAEAPUAAACGAwAAAAA=&#10;" fillcolor="#ede3d4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3" o:spid="_x0000_s1197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0GNcEA&#10;AADcAAAADwAAAGRycy9kb3ducmV2LnhtbERPTUvDQBC9C/6HZQre7KZCY4ndFlEEjxpLoLdpdswG&#10;s7Nhd0zTf+8Kgrd5vM/Z7mc/qIli6gMbWC0LUMRtsD13Bg4fL7cbUEmQLQ6BycCFEux311dbrGw4&#10;8ztNtXQqh3Cq0IATGSutU+vIY1qGkThznyF6lAxjp23Ecw73g74rilJ77Dk3OBzpyVH7VX97A+W0&#10;rp8v/amJbw01kzseReLamJvF/PgASmiWf/Gf+9Xm+fcl/D6TL9C7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B9BjXBAAAA3AAAAA8AAAAAAAAAAAAAAAAAmAIAAGRycy9kb3du&#10;cmV2LnhtbFBLBQYAAAAABAAEAPUAAACGAwAAAAA=&#10;" fillcolor="#ede3d4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4" o:spid="_x0000_s1198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zGjrsEA&#10;AADcAAAADwAAAGRycy9kb3ducmV2LnhtbERPTUvDQBC9C/0PyxS82Y1CW4ndFmkRPGqUQG9jdpoN&#10;zc6G3TFN/70rCN7m8T5ns5t8r0aKqQts4H5RgCJugu24NfD58XL3CCoJssU+MBm4UoLddnazwdKG&#10;C7/TWEmrcginEg04kaHUOjWOPKZFGIgzdwrRo2QYW20jXnK47/VDUay0x45zg8OB9o6ac/XtDazG&#10;ZXW4dl91fKupHt3xKBKXxtzOp+cnUEKT/Iv/3K82z1+v4feZfIHe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8xo67BAAAA3AAAAA8AAAAAAAAAAAAAAAAAmAIAAGRycy9kb3du&#10;cmV2LnhtbFBLBQYAAAAABAAEAPUAAACGAwAAAAA=&#10;" fillcolor="#ede3d4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5" o:spid="_x0000_s1199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7p+MIA&#10;AADcAAAADwAAAGRycy9kb3ducmV2LnhtbESPQWvCQBCF7wX/wzKCt7rRgy3RVaJQ6EkwSulxyI5J&#10;MDsbdtcY/71zKPQ2w3vz3jeb3eg6NVCIrWcDi3kGirjytuXawOX89f4JKiZki51nMvCkCLvt5G2D&#10;ufUPPtFQplpJCMccDTQp9bnWsWrIYZz7nli0qw8Ok6yh1jbgQ8Jdp5dZttIOW5aGBns6NFTdyrsz&#10;gK48hp/jsuQ9Drx/dsVvwMKY2XQs1qASjenf/Hf9bQX/Q2jlGZlAb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nun4wgAAANwAAAAPAAAAAAAAAAAAAAAAAJgCAABkcnMvZG93&#10;bnJldi54bWxQSwUGAAAAAAQABAD1AAAAhwMAAAAA&#10;" fillcolor="#ece2d3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6" o:spid="_x0000_s1200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JMY78A&#10;AADcAAAADwAAAGRycy9kb3ducmV2LnhtbERPTYvCMBC9C/6HMII3m64Hd+0apQqCJ2G7Ih6HZrYt&#10;20xKEmv990YQvM3jfc5qM5hW9OR8Y1nBR5KCIC6tbrhScPrdz75A+ICssbVMCu7kYbMej1aYaXvj&#10;H+qLUIkYwj5DBXUIXSalL2sy6BPbEUfuzzqDIUJXSe3wFsNNK+dpupAGG44NNXa0q6n8L65GAZri&#10;6M7HecFb7Hl7b/OLw1yp6WTIv0EEGsJb/HIfdJz/uYTnM/ECuX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W0kxjvwAAANwAAAAPAAAAAAAAAAAAAAAAAJgCAABkcnMvZG93bnJl&#10;di54bWxQSwUGAAAAAAQABAD1AAAAhAMAAAAA&#10;" fillcolor="#ece2d3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7" o:spid="_x0000_s1201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2V2cEA&#10;AADcAAAADwAAAGRycy9kb3ducmV2LnhtbESPQYvCMBCF74L/IYzgTVM9iHSNUgVhT4LdZdnj0Ixt&#10;sZmUJNb673cOwt5meG/e+2Z3GF2nBgqx9WxgtcxAEVfetlwb+P46L7agYkK22HkmAy+KcNhPJzvM&#10;rX/ylYYy1UpCOOZooEmpz7WOVUMO49L3xKLdfHCYZA21tgGfEu46vc6yjXbYsjQ02NOpoepePpwB&#10;dOUl/FzWJR9x4OOrK34DFsbMZ2PxASrRmP7N7+tPK/hbwZdnZAK9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I9ldnBAAAA3AAAAA8AAAAAAAAAAAAAAAAAmAIAAGRycy9kb3du&#10;cmV2LnhtbFBLBQYAAAAABAAEAPUAAACGAwAAAAA=&#10;" fillcolor="#ece2d3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8" o:spid="_x0000_s1202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5UuesAA&#10;AADcAAAADwAAAGRycy9kb3ducmV2LnhtbERPzYrCMBC+L/gOYQRva1qF3VKNosLiHvag1QcYmrEp&#10;NpOSZLW+/UYQ9jYf3+8s14PtxI18aB0ryKcZCOLa6ZYbBefT13sBIkRkjZ1jUvCgAOvV6G2JpXZ3&#10;PtKtio1IIRxKVGBi7EspQ23IYpi6njhxF+ctxgR9I7XHewq3nZxl2Ye02HJqMNjTzlB9rX6tgt3n&#10;YVvt/Y+h4jzfyNxvka1RajIeNgsQkYb4L365v3WaX+TwfCZdIF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5UuesAAAADcAAAADwAAAAAAAAAAAAAAAACYAgAAZHJzL2Rvd25y&#10;ZXYueG1sUEsFBgAAAAAEAAQA9QAAAIUDAAAAAA==&#10;" fillcolor="#ebe1d2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9" o:spid="_x0000_s1203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ewDb8A&#10;AADcAAAADwAAAGRycy9kb3ducmV2LnhtbERPzYrCMBC+C75DGMGbprqwlmoUFWT3sAe3+gBDMzbF&#10;ZlKSqPXtNwuCt/n4fme16W0r7uRD41jBbJqBIK6cbrhWcD4dJjmIEJE1to5JwZMCbNbDwQoL7R78&#10;S/cy1iKFcChQgYmxK6QMlSGLYeo64sRdnLcYE/S11B4fKdy2cp5ln9Jiw6nBYEd7Q9W1vFkF+8Vx&#10;V375H0P5+WMrZ36HbI1S41G/XYKI1Me3+OX+1ml+Pof/Z9IFcv0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DR7ANvwAAANwAAAAPAAAAAAAAAAAAAAAAAJgCAABkcnMvZG93bnJl&#10;di54bWxQSwUGAAAAAAQABAD1AAAAhAMAAAAA&#10;" fillcolor="#ebe1d2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0" o:spid="_x0000_s1204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sVlr8A&#10;AADcAAAADwAAAGRycy9kb3ducmV2LnhtbERPzYrCMBC+C75DGMGbpiqspRpFhWX3sAe3+gBDMzbF&#10;ZlKSqPXtNwuCt/n4fme97W0r7uRD41jBbJqBIK6cbrhWcD59TnIQISJrbB2TgicF2G6GgzUW2j34&#10;l+5lrEUK4VCgAhNjV0gZKkMWw9R1xIm7OG8xJuhrqT0+Urht5TzLPqTFhlODwY4OhqprebMKDsvj&#10;vvzyP4by82InZ36PbI1S41G/W4GI1Me3+OX+1ml+voD/Z9IFcvM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sCxWWvwAAANwAAAAPAAAAAAAAAAAAAAAAAJgCAABkcnMvZG93bnJl&#10;di54bWxQSwUGAAAAAAQABAD1AAAAhAMAAAAA&#10;" fillcolor="#ebe1d2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1" o:spid="_x0000_s1205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Bvp8IA&#10;AADcAAAADwAAAGRycy9kb3ducmV2LnhtbERPS2sCMRC+F/wPYYTeulnbUpbVKCK27KGH+gKPw2bM&#10;Lm4ma5Lq9t83hYK3+fieM1sMthNX8qF1rGCS5SCIa6dbNgr2u/enAkSIyBo7x6TghwIs5qOHGZba&#10;3XhD1200IoVwKFFBE2NfShnqhiyGzPXEiTs5bzEm6I3UHm8p3HbyOc/fpMWWU0ODPa0aqs/bb6ug&#10;MB/m+FlXGxOrr4Nf9y8Xg6zU43hYTkFEGuJd/O+udJpfvMLfM+kCO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sG+nwgAAANwAAAAPAAAAAAAAAAAAAAAAAJgCAABkcnMvZG93&#10;bnJldi54bWxQSwUGAAAAAAQABAD1AAAAhwMAAAAA&#10;" fillcolor="#eae0d1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2" o:spid="_x0000_s1206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zKPMIA&#10;AADcAAAADwAAAGRycy9kb3ducmV2LnhtbERPS2sCMRC+F/wPYYTeullbWpbVKCK27KGH+gKPw2bM&#10;Lm4ma5Lq9t83hYK3+fieM1sMthNX8qF1rGCS5SCIa6dbNgr2u/enAkSIyBo7x6TghwIs5qOHGZba&#10;3XhD1200IoVwKFFBE2NfShnqhiyGzPXEiTs5bzEm6I3UHm8p3HbyOc/fpMWWU0ODPa0aqs/bb6ug&#10;MB/m+FlXGxOrr4Nf9y8Xg6zU43hYTkFEGuJd/O+udJpfvMLfM+kCO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/Mo8wgAAANwAAAAPAAAAAAAAAAAAAAAAAJgCAABkcnMvZG93&#10;bnJldi54bWxQSwUGAAAAAAQABAD1AAAAhwMAAAAA&#10;" fillcolor="#eae0d1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3" o:spid="_x0000_s1207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0byecMA&#10;AADcAAAADwAAAGRycy9kb3ducmV2LnhtbESPQWsCMRCF7wX/Qxiht5pVi8hqFFkpemzTgh6HzbgJ&#10;bibLJtXtvzeFQm8zvDfve7PeDr4VN+qjC6xgOilAENfBOG4UfH2+vSxBxIRssA1MCn4ownYzelpj&#10;acKdP+imUyNyCMcSFdiUulLKWFvyGCehI87aJfQeU177Rpoe7znct3JWFAvp0XEmWOyoslRf9bfP&#10;kLnfn969PlevXdVY1vrgLk6p5/GwW4FINKR/89/10eT6ywX8PpMnkJ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0byecMAAADcAAAADwAAAAAAAAAAAAAAAACYAgAAZHJzL2Rv&#10;d25yZXYueG1sUEsFBgAAAAAEAAQA9QAAAIgDAAAAAA==&#10;" fillcolor="#e9dfd0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4" o:spid="_x0000_s1208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pX4sMA&#10;AADcAAAADwAAAGRycy9kb3ducmV2LnhtbESPQWsCMRCF7wX/QxjBW82qpZXVKLJF7LFNBT0Om3ET&#10;3EyWTarbf98UCr3N8N687816O/hW3KiPLrCC2bQAQVwH47hRcPzcPy5BxIRssA1MCr4pwnYzelhj&#10;acKdP+imUyNyCMcSFdiUulLKWFvyGKehI87aJfQeU177Rpoe7znct3JeFM/So+NMsNhRZam+6i+f&#10;IQv/enr3+lw9dVVjWeuDuzilJuNhtwKRaEj/5r/rN5PrL1/g95k8gdz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ApX4sMAAADcAAAADwAAAAAAAAAAAAAAAACYAgAAZHJzL2Rv&#10;d25yZXYueG1sUEsFBgAAAAAEAAQA9QAAAIgDAAAAAA==&#10;" fillcolor="#e9dfd0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5" o:spid="_x0000_s1209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Goa8QA&#10;AADcAAAADwAAAGRycy9kb3ducmV2LnhtbESPQWvCQBCF74X+h2UK3ppNK2iIrtIWinoRjP6AMTsm&#10;wexsmt1q/PfOQfA2w3vz3jfz5eBadaE+NJ4NfCQpKOLS24YrA4f973sGKkRki61nMnCjAMvF68sc&#10;c+uvvKNLESslIRxyNFDH2OVah7ImhyHxHbFoJ987jLL2lbY9XiXctfozTSfaYcPSUGNHPzWV5+Lf&#10;GfDZ5psLnrTDnx930+1x5VaHsTGjt+FrBirSEJ/mx/XaCn4mtPKMTK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0RqGvEAAAA3AAAAA8AAAAAAAAAAAAAAAAAmAIAAGRycy9k&#10;b3ducmV2LnhtbFBLBQYAAAAABAAEAPUAAACJAwAAAAA=&#10;" fillcolor="#e8decf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6" o:spid="_x0000_s1210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0N8MAA&#10;AADcAAAADwAAAGRycy9kb3ducmV2LnhtbERPzYrCMBC+L/gOYYS9rakKWqtRVFh0L4LVBxibsS02&#10;k9pErW+/EQRv8/H9zmzRmkrcqXGlZQX9XgSCOLO65FzB8fD7E4NwHlljZZkUPMnBYt75mmGi7YP3&#10;dE99LkIIuwQVFN7XiZQuK8ig69maOHBn2xj0ATa51A0+Qrip5CCKRtJgyaGhwJrWBWWX9GYU2Phv&#10;xSmPqvZqh/V4d9qYzXGo1He3XU5BeGr9R/x2b3WYH0/g9Uy4QM7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l0N8MAAAADcAAAADwAAAAAAAAAAAAAAAACYAgAAZHJzL2Rvd25y&#10;ZXYueG1sUEsFBgAAAAAEAAQA9QAAAIUDAAAAAA==&#10;" fillcolor="#e8decf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7" o:spid="_x0000_s1211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4ysMUA&#10;AADcAAAADwAAAGRycy9kb3ducmV2LnhtbESPwW7CQAxE70j9h5UrcYNNQaIhZINKJUR7qdSUDzBZ&#10;k0TNetPsFtK/rw9I3GzNeOY5346uUxcaQuvZwNM8AUVcedtybeD4tZ+loEJEtth5JgN/FGBbPExy&#10;zKy/8iddylgrCeGQoYEmxj7TOlQNOQxz3xOLdvaDwyjrUGs74FXCXacXSbLSDluWhgZ7em2o+i5/&#10;nQGfvu+45FU3/vhl//xxOrjDcWnM9HF82YCKNMa7+Xb9ZgV/LfjyjEyg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vjKwxQAAANwAAAAPAAAAAAAAAAAAAAAAAJgCAABkcnMv&#10;ZG93bnJldi54bWxQSwUGAAAAAAQABAD1AAAAigMAAAAA&#10;" fillcolor="#e8decf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8" o:spid="_x0000_s1212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e+K8EA&#10;AADcAAAADwAAAGRycy9kb3ducmV2LnhtbERPzWrCQBC+C32HZQq96SYeqkldRVqDiqemfYAhO82G&#10;ZmdDdjXx7V1B8DYf3++sNqNtxYV63zhWkM4SEMSV0w3XCn5/iukShA/IGlvHpOBKHjbrl8kKc+0G&#10;/qZLGWoRQ9jnqMCE0OVS+sqQRT9zHXHk/lxvMUTY11L3OMRw28p5krxLiw3HBoMdfRqq/suzVfC1&#10;c1ofu+3CVNnxVBZD2u7nhVJvr+P2A0SgMTzFD/dBx/lZCvdn4gVyf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AnvivBAAAA3AAAAA8AAAAAAAAAAAAAAAAAmAIAAGRycy9kb3du&#10;cmV2LnhtbFBLBQYAAAAABAAEAPUAAACGAwAAAAA=&#10;" fillcolor="#e7ddce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9" o:spid="_x0000_s1213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UgXMIA&#10;AADcAAAADwAAAGRycy9kb3ducmV2LnhtbERPzWrCQBC+F/oOyxR6qxtzqDW6CdIaWunJ6AMM2TEb&#10;zM6G7GrSt+8Kgrf5+H5nXUy2E1cafOtYwXyWgCCunW65UXA8lG8fIHxA1tg5JgV/5KHIn5/WmGk3&#10;8p6uVWhEDGGfoQITQp9J6WtDFv3M9cSRO7nBYohwaKQecIzhtpNpkrxLiy3HBoM9fRqqz9XFKvja&#10;Oq13/WZh6uXutyrHefedlkq9vkybFYhAU3iI7+4fHecvU7g9Ey+Q+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9SBcwgAAANwAAAAPAAAAAAAAAAAAAAAAAJgCAABkcnMvZG93&#10;bnJldi54bWxQSwUGAAAAAAQABAD1AAAAhwMAAAAA&#10;" fillcolor="#e7ddce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0" o:spid="_x0000_s1214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7mFx8EA&#10;AADcAAAADwAAAGRycy9kb3ducmV2LnhtbERPzWrCQBC+C32HZQq96UYL2kRXkdpQxVOjDzBkx2xo&#10;djZkV5O+fVcQvM3H9zurzWAbcaPO144VTCcJCOLS6ZorBedTPv4A4QOyxsYxKfgjD5v1y2iFmXY9&#10;/9CtCJWIIewzVGBCaDMpfWnIop+4ljhyF9dZDBF2ldQd9jHcNnKWJHNpsebYYLClT0Plb3G1CnZf&#10;TutDu12YMj0ci7yfNt+zXKm312G7BBFoCE/xw73XcX76Dvdn4gVy/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+5hcfBAAAA3AAAAA8AAAAAAAAAAAAAAAAAmAIAAGRycy9kb3du&#10;cmV2LnhtbFBLBQYAAAAABAAEAPUAAACGAwAAAAA=&#10;" fillcolor="#e7ddce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1" o:spid="_x0000_s1215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/0ysIA&#10;AADcAAAADwAAAGRycy9kb3ducmV2LnhtbERPzWrCQBC+C77DMkJvulGqpKmriFgUPTXpA0yz0ySY&#10;nQ27W40+fbcgeJuP73eW69604kLON5YVTCcJCOLS6oYrBV/FxzgF4QOyxtYyKbiRh/VqOFhipu2V&#10;P+mSh0rEEPYZKqhD6DIpfVmTQT+xHXHkfqwzGCJ0ldQOrzHctHKWJAtpsOHYUGNH25rKc/5rFPB9&#10;ty269Pt0cMlR7hd5etzNU6VeRv3mHUSgPjzFD/dBx/lvr/D/TLxAr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j/TKwgAAANwAAAAPAAAAAAAAAAAAAAAAAJgCAABkcnMvZG93&#10;bnJldi54bWxQSwUGAAAAAAQABAD1AAAAhwMAAAAA&#10;" fillcolor="#e6dccd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2" o:spid="_x0000_s1216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NRUcEA&#10;AADcAAAADwAAAGRycy9kb3ducmV2LnhtbERPzYrCMBC+C75DmIW9abqCUqtRRJQVPVn3AWabsS02&#10;k5JE7e7TG0HwNh/f78yXnWnEjZyvLSv4GiYgiAuray4V/Jy2gxSED8gaG8uk4I88LBf93hwzbe98&#10;pFseShFD2GeooAqhzaT0RUUG/dC2xJE7W2cwROhKqR3eY7hp5ChJJtJgzbGhwpbWFRWX/GoU8P9m&#10;fWrT38POJXv5PcnT/WacKvX50a1mIAJ14S1+uXc6zp+O4flMvEAu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HDUVHBAAAA3AAAAA8AAAAAAAAAAAAAAAAAmAIAAGRycy9kb3du&#10;cmV2LnhtbFBLBQYAAAAABAAEAPUAAACGAwAAAAA=&#10;" fillcolor="#e6dccd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3" o:spid="_x0000_s1217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RHPJsIA&#10;AADcAAAADwAAAGRycy9kb3ducmV2LnhtbERPzWrCQBC+C77DMoI33bRgiKmrFLFU9GTiA0yz0yQ0&#10;Oxt2txp9+m5B8DYf3++sNoPpxIWcby0reJknIIgrq1uuFZzLj1kGwgdkjZ1lUnAjD5v1eLTCXNsr&#10;n+hShFrEEPY5KmhC6HMpfdWQQT+3PXHkvq0zGCJ0tdQOrzHcdPI1SVJpsOXY0GBP24aqn+LXKOD7&#10;blv22ddx75KD/EyL7LBbZEpNJ8P7G4hAQ3iKH+69jvOXKfw/Ey+Q6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Ec8mwgAAANwAAAAPAAAAAAAAAAAAAAAAAJgCAABkcnMvZG93&#10;bnJldi54bWxQSwUGAAAAAAQABAD1AAAAhwMAAAAA&#10;" fillcolor="#e6dccd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4" o:spid="_x0000_s1218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LpiMEA&#10;AADcAAAADwAAAGRycy9kb3ducmV2LnhtbERPzWrCQBC+C32HZQpeiu4qVNvUVUQQa09t6gOM2WkS&#10;mp0N2VHj27uFgrf5+H5nsep9o87UxTqwhcnYgCIugqu5tHD43o5eQEVBdtgEJgtXirBaPgwWmLlw&#10;4S8651KqFMIxQwuVSJtpHYuKPMZxaIkT9xM6j5JgV2rX4SWF+0ZPjZlpjzWnhgpb2lRU/OYnbyE2&#10;z8f8KIXZm6fPHfbzmWw+0NrhY79+AyXUy1387353af7rHP6eSRfo5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Fy6YjBAAAA3AAAAA8AAAAAAAAAAAAAAAAAmAIAAGRycy9kb3du&#10;cmV2LnhtbFBLBQYAAAAABAAEAPUAAACGAwAAAAA=&#10;" fillcolor="#e5dbcc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5" o:spid="_x0000_s1219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19+sQA&#10;AADcAAAADwAAAGRycy9kb3ducmV2LnhtbESPwU7DQAxE70j8w8pIvSC6S6UWCN1WqFLVwgkCH+Bm&#10;TRKR9UZZ06Z/Xx+QuNma8czzcj3GzhxpyG1iD/dTB4a4SqHl2sPX5/buEUwW5IBdYvJwpgzr1fXV&#10;EouQTvxBx1JqoyGcC/TQiPSFtblqKGKepp5Yte80RBRdh9qGAU8aHjs7c25hI7asDQ32tGmo+il/&#10;o4fczQ/lQSr36m7fdzg+LGTzht5PbsaXZzBCo/yb/673QfGflFaf0Qns6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DtffrEAAAA3AAAAA8AAAAAAAAAAAAAAAAAmAIAAGRycy9k&#10;b3ducmV2LnhtbFBLBQYAAAAABAAEAPUAAACJAwAAAAA=&#10;" fillcolor="#e5dbcc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6" o:spid="_x0000_s1220" style="position:absolute;left:2760;top:3765;width:1832;height:27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uD9L8A&#10;AADcAAAADwAAAGRycy9kb3ducmV2LnhtbERPzYrCMBC+L/gOYQRva6oH0WoUEQRXvFh9gKGZ/mAy&#10;KUm03bc3wsLe5uP7nc1usEa8yIfWsYLZNANBXDrdcq3gfjt+L0GEiKzROCYFvxRgtx19bTDXrucr&#10;vYpYixTCIUcFTYxdLmUoG7IYpq4jTlzlvMWYoK+l9tincGvkPMsW0mLLqaHBjg4NlY/iaRXIW3Hs&#10;l4XxmTvPq4v5OV0rckpNxsN+DSLSEP/Ff+6TTvNXK/g8ky6Q2z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RK4P0vwAAANwAAAAPAAAAAAAAAAAAAAAAAJgCAABkcnMvZG93bnJl&#10;di54bWxQSwUGAAAAAAQABAD1AAAAhAMAAAAA&#10;" filled="f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Excluir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Decisão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Judicial</w:t>
                          </w:r>
                        </w:p>
                      </w:txbxContent>
                    </v:textbox>
                  </v:rect>
                  <v:oval id="Oval 197" o:spid="_x0000_s1221" style="position:absolute;left:4530;top:2055;width:1650;height:1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0i9p8IA&#10;AADcAAAADwAAAGRycy9kb3ducmV2LnhtbESP0WrCQBRE3wX/YblC33STFiRNXUXEgn0JaPIBl+w1&#10;CWbvht2Nxr/vFgo+DjNzhtnsJtOLOznfWVaQrhIQxLXVHTcKqvJ7mYHwAVljb5kUPMnDbjufbTDX&#10;9sFnul9CIyKEfY4K2hCGXEpft2TQr+xAHL2rdQZDlK6R2uEjwk0v35NkLQ12HBdaHOjQUn27jEZB&#10;cfhYf2Y/ReGqbCzL1FepHY9KvS2m/ReIQFN4hf/bJ60gEuHvTDwCcvs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SL2nwgAAANwAAAAPAAAAAAAAAAAAAAAAAJgCAABkcnMvZG93&#10;bnJldi54bWxQSwUGAAAAAAQABAD1AAAAhwMAAAAA&#10;" fillcolor="#c0bfc0" strokecolor="#c0bfc0" strokeweight="42e-5mm"/>
                  <v:oval id="Oval 198" o:spid="_x0000_s1222" style="position:absolute;left:4485;top:2010;width:1650;height:1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/c8sIA&#10;AADcAAAADwAAAGRycy9kb3ducmV2LnhtbESPQYvCMBSE78L+h/AW9qapPSxSjSKyBU+yRj14ezTP&#10;pti8lCar3X9vBMHjMDPfMIvV4Fpxoz40nhVMJxkI4sqbhmsFx0M5noEIEdlg65kU/FOA1fJjtMDC&#10;+Dvv6aZjLRKEQ4EKbIxdIWWoLDkME98RJ+/ie4cxyb6Wpsd7grtW5ln2LR02nBYsdrSxVF31n1Nw&#10;Gg67n9KeZ6Y1eXkqtf4lrZX6+hzWcxCRhvgOv9pboyDPpvA8k46AX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H9zywgAAANwAAAAPAAAAAAAAAAAAAAAAAJgCAABkcnMvZG93&#10;bnJldi54bWxQSwUGAAAAAAQABAD1AAAAhwMAAAAA&#10;" fillcolor="#fcf2e3" strokeweight="42e-5mm"/>
                  <v:rect id="Rectangle 199" o:spid="_x0000_s1223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+h52MIA&#10;AADcAAAADwAAAGRycy9kb3ducmV2LnhtbESPQYvCMBSE7wv+h/AEL8uaWBaRrlEWRfAmqyIeH83b&#10;tti81CZq/PdGEDwOM/MNM51H24grdb52rGE0VCCIC2dqLjXsd6uvCQgfkA02jknDnTzMZ72PKebG&#10;3fiPrttQigRhn6OGKoQ2l9IXFVn0Q9cSJ+/fdRZDkl0pTYe3BLeNzJQaS4s1p4UKW1pUVJy2F6vh&#10;onw8fO9wdfo8UvTHjVueR07rQT/+/oAIFMM7/GqvjYZMZfA8k46A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6HnYwgAAANwAAAAPAAAAAAAAAAAAAAAAAJgCAABkcnMvZG93&#10;bnJldi54bWxQSwUGAAAAAAQABAD1AAAAhwMAAAAA&#10;" fillcolor="#fbf1e2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0" o:spid="_x0000_s1224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TcQ8QA&#10;AADcAAAADwAAAGRycy9kb3ducmV2LnhtbESPQWvCQBSE7wX/w/IEL0V3taVIdBWpBHorjUU8PrLP&#10;JJh9m2bXZPvvu4VCj8PMfMNs99G2YqDeN441LBcKBHHpTMOVhs9TPl+D8AHZYOuYNHyTh/1u8rDF&#10;zLiRP2goQiUShH2GGuoQukxKX9Zk0S9cR5y8q+sthiT7SpoexwS3rVwp9SItNpwWauzotabyVtyt&#10;hrvy8fx8wvz2eKHoL+/u+LV0Ws+m8bABESiG//Bf+81oWKkn+D2TjoDc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ik3EPEAAAA3AAAAA8AAAAAAAAAAAAAAAAAmAIAAGRycy9k&#10;b3ducmV2LnhtbFBLBQYAAAAABAAEAPUAAACJAwAAAAA=&#10;" fillcolor="#fbf1e2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1" o:spid="_x0000_s1225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ilbcYA&#10;AADcAAAADwAAAGRycy9kb3ducmV2LnhtbESPT2vCQBTE74V+h+UVeqsbpTUaXUW0Ba+mxT+3R/aZ&#10;pM2+Ddk1Sf30bkHocZiZ3zDzZW8q0VLjSssKhoMIBHFmdcm5gq/Pj5cJCOeRNVaWScEvOVguHh/m&#10;mGjb8Y7a1OciQNglqKDwvk6kdFlBBt3A1sTBO9vGoA+yyaVusAtwU8lRFI2lwZLDQoE1rQvKftKL&#10;UdBd23hYrY7Td77EB3w7bfaH07dSz0/9agbCU+//w/f2VisYRa/wdyYcAbm4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JilbcYAAADcAAAADwAAAAAAAAAAAAAAAACYAgAAZHJz&#10;L2Rvd25yZXYueG1sUEsFBgAAAAAEAAQA9QAAAIsDAAAAAA==&#10;" fillcolor="#faf0e1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2" o:spid="_x0000_s1226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9QA9sUA&#10;AADcAAAADwAAAGRycy9kb3ducmV2LnhtbESPQWvCQBSE70L/w/IKvTUbBY2NriJtBa9Ni9bbI/tM&#10;otm3Ibsmsb++Wyh4HGbmG2a5HkwtOmpdZVnBOIpBEOdWV1wo+PrcPs9BOI+ssbZMCm7kYL16GC0x&#10;1bbnD+oyX4gAYZeigtL7JpXS5SUZdJFtiIN3sq1BH2RbSN1iH+CmlpM4nkmDFYeFEht6LSm/ZFej&#10;oP/pknG9+X5552tywOnxbX84npV6ehw2CxCeBn8P/7d3WsEknsLfmXA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1AD2xQAAANwAAAAPAAAAAAAAAAAAAAAAAJgCAABkcnMv&#10;ZG93bnJldi54bWxQSwUGAAAAAAQABAD1AAAAigMAAAAA&#10;" fillcolor="#faf0e1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3" o:spid="_x0000_s1227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aegcUA&#10;AADcAAAADwAAAGRycy9kb3ducmV2LnhtbESPT2vCQBTE7wW/w/KE3sxGwT+NriJqoVdt0Xp7ZJ9J&#10;2uzbkF2T1E/vCkKPw8z8hlmsOlOKhmpXWFYwjGIQxKnVBWcKvj7fBzMQziNrLC2Tgj9ysFr2XhaY&#10;aNvynpqDz0SAsEtQQe59lUjp0pwMushWxMG72NqgD7LOpK6xDXBTylEcT6TBgsNCjhVtckp/D1ej&#10;oL0102G5/n7b8XV6wvF5ezydf5R67XfrOQhPnf8PP9sfWsEonsDjTDgCcn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Bp6BxQAAANwAAAAPAAAAAAAAAAAAAAAAAJgCAABkcnMv&#10;ZG93bnJldi54bWxQSwUGAAAAAAQABAD1AAAAigMAAAAA&#10;" fillcolor="#faf0e1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4" o:spid="_x0000_s1228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2l/cYA&#10;AADcAAAADwAAAGRycy9kb3ducmV2LnhtbESPS4sCMRCE78L+h9AL3jSzHkaZNYqsCLsHwRcr3tpJ&#10;zwMnnWESdfTXG0HwWFTVV9R42ppKXKhxpWUFX/0IBHFqdcm5gt120RuBcB5ZY2WZFNzIwXTy0Rlj&#10;ou2V13TZ+FwECLsEFRTe14mULi3IoOvbmjh4mW0M+iCbXOoGrwFuKjmIolgaLDksFFjTT0HpaXM2&#10;CuL9+bjLF4fl6n+fpdnfaD738V2p7mc7+wbhqfXv8Kv9qxUMoiE8z4QjIC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02l/cYAAADcAAAADwAAAAAAAAAAAAAAAACYAgAAZHJz&#10;L2Rvd25yZXYueG1sUEsFBgAAAAAEAAQA9QAAAIsDAAAAAA==&#10;" fillcolor="#f9efe0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</v:group>
                <v:group id="Group 406" o:spid="_x0000_s1229" style="position:absolute;left:95;top:-1619;width:50482;height:30479" coordorigin="15,-255" coordsize="7950,48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6X9ybCAAAA3AAAAA8A&#10;AAAAAAAAAAAAAAAAqgIAAGRycy9kb3ducmV2LnhtbFBLBQYAAAAABAAEAPoAAACZAwAAAAA=&#10;">
                  <v:rect id="Rectangle 206" o:spid="_x0000_s1230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6UFMYA&#10;AADcAAAADwAAAGRycy9kb3ducmV2LnhtbESPS4sCMRCE78L+h9AL3jSzHgadNYqsCLsHwRcr3tpJ&#10;zwMnnWESdfTXG0HwWFTVV9R42ppKXKhxpWUFX/0IBHFqdcm5gt120RuCcB5ZY2WZFNzIwXTy0Rlj&#10;ou2V13TZ+FwECLsEFRTe14mULi3IoOvbmjh4mW0M+iCbXOoGrwFuKjmIolgaLDksFFjTT0HpaXM2&#10;CuL9+bjLF4fl6n+fpdnfcD738V2p7mc7+wbhqfXv8Kv9qxUMohE8z4QjIC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Z6UFMYAAADcAAAADwAAAAAAAAAAAAAAAACYAgAAZHJz&#10;L2Rvd25yZXYueG1sUEsFBgAAAAAEAAQA9QAAAIsDAAAAAA==&#10;" fillcolor="#f9efe0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7" o:spid="_x0000_s1231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8ZZscIA&#10;AADcAAAADwAAAGRycy9kb3ducmV2LnhtbERPTWvCQBC9F/oflin0UnSjhyLRVVpBkN60Kngbs2MS&#10;3J0N2TVGf33nUPD4eN+zRe+d6qiNdWADo2EGirgItubSwO53NZiAignZogtMBu4UYTF/fZlhbsON&#10;N9RtU6kkhGOOBqqUmlzrWFTkMQ5DQyzcObQek8C21LbFm4R7p8dZ9qk91iwNFTa0rKi4bK9eStYH&#10;fdjff4rH7uN4+u60eyw3zpj3t/5rCipRn57if/faGhiPZL6ckSOg5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xlmxwgAAANwAAAAPAAAAAAAAAAAAAAAAAJgCAABkcnMvZG93&#10;bnJldi54bWxQSwUGAAAAAAQABAD1AAAAhwMAAAAA&#10;" fillcolor="#f8eedf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8" o:spid="_x0000_s1232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r8KsMA&#10;AADcAAAADwAAAGRycy9kb3ducmV2LnhtbESPS4vCMBSF9wP+h3AFN4OmdTEM1SgqCOLOJ7i709xp&#10;i8lNaWKt/nozIMzycB4fZzrvrBEtNb5yrCAdJSCIc6crLhQcD+vhNwgfkDUax6TgQR7ms97HFDPt&#10;7ryjdh8KEUfYZ6igDKHOpPR5SRb9yNXE0ft1jcUQZVNI3eA9jlsjx0nyJS1WHAkl1rQqKb/ubzZC&#10;Nmd5Pj22+fP4eflZttI8Vzuj1KDfLSYgAnXhP/xub7SCcZrC35l4BOTs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Ir8KsMAAADcAAAADwAAAAAAAAAAAAAAAACYAgAAZHJzL2Rv&#10;d25yZXYueG1sUEsFBgAAAAAEAAQA9QAAAIgDAAAAAA==&#10;" fillcolor="#f8eedf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9" o:spid="_x0000_s1233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hiXcMA&#10;AADcAAAADwAAAGRycy9kb3ducmV2LnhtbESPS4vCMBSF9wP+h3AFN4OmdjEM1SgqCOLOJ7i709xp&#10;i8lNaWKt/nozIMzycB4fZzrvrBEtNb5yrGA8SkAQ505XXCg4HtbDbxA+IGs0jknBgzzMZ72PKWba&#10;3XlH7T4UIo6wz1BBGUKdSenzkiz6kauJo/frGoshyqaQusF7HLdGpknyJS1WHAkl1rQqKb/ubzZC&#10;Nmd5Pj22+fP4eflZttI8Vzuj1KDfLSYgAnXhP/xub7SCdJzC35l4BOTs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FhiXcMAAADcAAAADwAAAAAAAAAAAAAAAACYAgAAZHJzL2Rv&#10;d25yZXYueG1sUEsFBgAAAAAEAAQA9QAAAIgDAAAAAA==&#10;" fillcolor="#f8eedf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0" o:spid="_x0000_s1234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ph98QA&#10;AADcAAAADwAAAGRycy9kb3ducmV2LnhtbESPQWvCQBSE74L/YXlCb7pRUWzqKiIIUkrBpM35kX1m&#10;g9m3Mbtq+u+7hYLHYWa+Ydbb3jbiTp2vHSuYThIQxKXTNVcKvvLDeAXCB2SNjWNS8EMetpvhYI2p&#10;dg8+0T0LlYgQ9ikqMCG0qZS+NGTRT1xLHL2z6yyGKLtK6g4fEW4bOUuSpbRYc1ww2NLeUHnJblZB&#10;Lj/rD7cwzevl/L64fhdFu8sKpV5G/e4NRKA+PMP/7aNWMJvO4e9MPAJy8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s6YffEAAAA3AAAAA8AAAAAAAAAAAAAAAAAmAIAAGRycy9k&#10;b3ducmV2LnhtbFBLBQYAAAAABAAEAPUAAACJAwAAAAA=&#10;" fillcolor="#f7edde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1" o:spid="_x0000_s1235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4kbMAA&#10;AADcAAAADwAAAGRycy9kb3ducmV2LnhtbESPzarCMBSE94LvEI7gTlN/EK1GkYLoVr2buzs0x6bY&#10;nJQkan37mwuCy2FmvmE2u8424kk+1I4VTMYZCOLS6ZorBT/Xw2gJIkRkjY1jUvCmALttv7fBXLsX&#10;n+l5iZVIEA45KjAxtrmUoTRkMYxdS5y8m/MWY5K+ktrjK8FtI6dZtpAWa04LBlsqDJX3y8MqsLND&#10;LH8XRXNi3y1Xq5sp6HhWajjo9msQkbr4DX/aJ61gOpnD/5l0BOT2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P4kbMAAAADcAAAADwAAAAAAAAAAAAAAAACYAgAAZHJzL2Rvd25y&#10;ZXYueG1sUEsFBgAAAAAEAAQA9QAAAIUDAAAAAA==&#10;" fillcolor="#f6ecdd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2" o:spid="_x0000_s1236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7KB98AA&#10;AADcAAAADwAAAGRycy9kb3ducmV2LnhtbESPQYvCMBSE74L/ITzBm6YqilajSEH0qu5lb4/m2RSb&#10;l5JErf9+syB4HGbmG2az62wjnuRD7VjBZJyBIC6drrlS8HM9jJYgQkTW2DgmBW8KsNv2exvMtXvx&#10;mZ6XWIkE4ZCjAhNjm0sZSkMWw9i1xMm7OW8xJukrqT2+Etw2cpplC2mx5rRgsKXCUHm/PKwCOzvE&#10;8ndRNCf23XK1upmCjmelhoNuvwYRqYvf8Kd90gqmkzn8n0lHQG7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7KB98AAAADcAAAADwAAAAAAAAAAAAAAAACYAgAAZHJzL2Rvd25y&#10;ZXYueG1sUEsFBgAAAAAEAAQA9QAAAIUDAAAAAA==&#10;" fillcolor="#f6ecdd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3" o:spid="_x0000_s1237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AfgMAA&#10;AADcAAAADwAAAGRycy9kb3ducmV2LnhtbESPQYvCMBSE74L/ITzBm6YqFK1GkYLoVXcv3h7Nsyk2&#10;LyWJWv+9ERb2OMzMN8xm19tWPMmHxrGC2TQDQVw53XCt4PfnMFmCCBFZY+uYFLwpwG47HGyw0O7F&#10;Z3peYi0ShEOBCkyMXSFlqAxZDFPXESfv5rzFmKSvpfb4SnDbynmW5dJiw2nBYEeloep+eVgFdnGI&#10;1TUv2xP7frla3UxJx7NS41G/X4OI1Mf/8F/7pBXMZzl8z6QjILc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2AfgMAAAADcAAAADwAAAAAAAAAAAAAAAACYAgAAZHJzL2Rvd25y&#10;ZXYueG1sUEsFBgAAAAAEAAQA9QAAAIUDAAAAAA==&#10;" fillcolor="#f6ecdd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4" o:spid="_x0000_s1238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AQWMYA&#10;AADcAAAADwAAAGRycy9kb3ducmV2LnhtbESP3WoCMRSE74W+QzgF72pWpdVujVKkQkEU/IN6d9yc&#10;7i6bnCybqOvbm0LBy2FmvmEms9YacaHGl44V9HsJCOLM6ZJzBfvd4mUMwgdkjcYxKbiRh9n0qTPB&#10;VLsrb+iyDbmIEPYpKihCqFMpfVaQRd9zNXH0fl1jMUTZ5FI3eI1wa+QgSd6kxZLjQoE1zQvKqu3Z&#10;Kli3h2X5/lNVw5NZ+a/T/PhK5qhU97n9/AARqA2P8H/7WysY9EfwdyYeATm9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gAQWMYAAADcAAAADwAAAAAAAAAAAAAAAACYAgAAZHJz&#10;L2Rvd25yZXYueG1sUEsFBgAAAAAEAAQA9QAAAIsDAAAAAA==&#10;" fillcolor="#f5ebdc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5" o:spid="_x0000_s1239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5+EKsMA&#10;AADcAAAADwAAAGRycy9kb3ducmV2LnhtbERPXWvCMBR9F/Yfwh3sTVMVx9Y1iojCYDjQTdC32+au&#10;LU1uSpNp/ffmQfDxcL6zRW+NOFPna8cKxqMEBHHhdM2lgt+fzfANhA/IGo1jUnAlD4v50yDDVLsL&#10;7+i8D6WIIexTVFCF0KZS+qIii37kWuLI/bnOYoiwK6Xu8BLDrZGTJHmVFmuODRW2tKqoaPb/VsF3&#10;f/iq349NM83N1q/z1WlG5qTUy3O//AARqA8P8d39qRVMxnFtPBOPgJz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5+EKsMAAADcAAAADwAAAAAAAAAAAAAAAACYAgAAZHJzL2Rv&#10;d25yZXYueG1sUEsFBgAAAAAEAAQA9QAAAIgDAAAAAA==&#10;" fillcolor="#f5ebdc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6" o:spid="_x0000_s1240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NYaiMEA&#10;AADcAAAADwAAAGRycy9kb3ducmV2LnhtbESPzarCMBSE94LvEI7gTtMqiFajiHCv3Yk/uD42x7bY&#10;nJQman17Iwguh5n5hlmsWlOJBzWutKwgHkYgiDOrS84VnI5/gykI55E1VpZJwYscrJbdzgITbZ+8&#10;p8fB5yJA2CWooPC+TqR0WUEG3dDWxMG72sagD7LJpW7wGeCmkqMomkiDJYeFAmvaFJTdDnejoNrd&#10;rvHd2DHP4jw1l+15P03/ler32vUchKfW/8LfdqoVjOIZfM6EIyCX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zWGojBAAAA3AAAAA8AAAAAAAAAAAAAAAAAmAIAAGRycy9kb3du&#10;cmV2LnhtbFBLBQYAAAAABAAEAPUAAACGAwAAAAA=&#10;" fillcolor="#f4eadb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7" o:spid="_x0000_s1241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B5qMAA&#10;AADcAAAADwAAAGRycy9kb3ducmV2LnhtbERPTWuDQBC9F/oflin0VlctBGOzhhJI6y2YhJ6n7kRF&#10;d1bcjdp/3z0Ueny8791+NYOYaXKdZQVJFIMgrq3uuFFwvRxfMhDOI2scLJOCH3KwLx4fdphru3BF&#10;89k3IoSwy1FB6/2YS+nqlgy6yI7EgbvZyaAPcGqknnAJ4WaQaRxvpMGOQ0OLIx1aqvvz3SgYTv0t&#10;uRv7ytukKc3351eVlR9KPT+t728gPK3+X/znLrWCNA3zw5lwBGTx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4B5qMAAAADcAAAADwAAAAAAAAAAAAAAAACYAgAAZHJzL2Rvd25y&#10;ZXYueG1sUEsFBgAAAAAEAAQA9QAAAIUDAAAAAA==&#10;" fillcolor="#f4eadb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8" o:spid="_x0000_s1242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zcM8QA&#10;AADcAAAADwAAAGRycy9kb3ducmV2LnhtbESPzWrDMBCE74G8g9hCb4lsF4rjRgklkNS3YrfkvLU2&#10;tom1Mpb807evCoUeh5n5htkfF9OJiQbXWlYQbyMQxJXVLdcKPj/OmxSE88gaO8uk4JscHA/r1R4z&#10;bWcuaCp9LQKEXYYKGu/7TEpXNWTQbW1PHLybHQz6IIda6gHnADedTKLoWRpsOSw02NOpoepejkZB&#10;936/xaOxT7yL69x8vV2LNL8o9fiwvL6A8LT4//BfO9cKkiSG3zPhCMjD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M3DPEAAAA3AAAAA8AAAAAAAAAAAAAAAAAmAIAAGRycy9k&#10;b3ducmV2LnhtbFBLBQYAAAAABAAEAPUAAACJAwAAAAA=&#10;" fillcolor="#f4eadb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9" o:spid="_x0000_s1243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MmlMYA&#10;AADcAAAADwAAAGRycy9kb3ducmV2LnhtbESPzWrDMBCE74W+g9hCbrEcH4xxrYQQyB8NJU37AIu1&#10;sU2slWMpsZunrwqFHoeZ+YYpFqNpxZ1611hWMItiEMSl1Q1XCr4+19MMhPPIGlvLpOCbHCzmz08F&#10;5toO/EH3k69EgLDLUUHtfZdL6cqaDLrIdsTBO9veoA+yr6TucQhw08okjlNpsOGwUGNHq5rKy+lm&#10;FKSb5s1lw/Vw3r1TvLls98fbo1Nq8jIuX0F4Gv1/+K+90wqSJIHfM+EIyPk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zMmlMYAAADcAAAADwAAAAAAAAAAAAAAAACYAgAAZHJz&#10;L2Rvd25yZXYueG1sUEsFBgAAAAAEAAQA9QAAAIsDAAAAAA==&#10;" fillcolor="#f3e9da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0" o:spid="_x0000_s1244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+DD8YA&#10;AADcAAAADwAAAGRycy9kb3ducmV2LnhtbESP0WrCQBRE3wv9h+UW+qabphAkdRURmioWsbYfcMle&#10;k5Ds3TS7JtGv7wpCH4eZOcPMl6NpRE+dqywreJlGIIhzqysuFPx8v09mIJxH1thYJgUXcrBcPD7M&#10;MdV24C/qj74QAcIuRQWl920qpctLMuimtiUO3sl2Bn2QXSF1h0OAm0bGUZRIgxWHhRJbWpeU18ez&#10;UZBk1c7Nht/P02ZPUVZ/bA/na6vU89O4egPhafT/4Xt7oxXE8SvczoQjIB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H+DD8YAAADcAAAADwAAAAAAAAAAAAAAAACYAgAAZHJz&#10;L2Rvd25yZXYueG1sUEsFBgAAAAAEAAQA9QAAAIsDAAAAAA==&#10;" fillcolor="#f3e9da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1" o:spid="_x0000_s1245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38m8YA&#10;AADcAAAADwAAAGRycy9kb3ducmV2LnhtbESPQWsCMRSE7wX/Q3gFbzXbVdu6NUopXSyCLbVCr4/N&#10;c7O4eVmSVNd/bwpCj8PMfMPMl71txZF8aBwruB9lIIgrpxuuFey+y7snECEia2wdk4IzBVguBjdz&#10;LLQ78Rcdt7EWCcKhQAUmxq6QMlSGLIaR64iTt3feYkzS11J7PCW4bWWeZQ/SYsNpwWBHr4aqw/bX&#10;KsBVaT6mP+vHt9K3YZyVm8/NfqbU8LZ/eQYRqY//4Wv7XSvI8wn8nUlHQC4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p38m8YAAADcAAAADwAAAAAAAAAAAAAAAACYAgAAZHJz&#10;L2Rvd25yZXYueG1sUEsFBgAAAAAEAAQA9QAAAIsDAAAAAA==&#10;" fillcolor="#f2e8d9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2" o:spid="_x0000_s1246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FZAMUA&#10;AADcAAAADwAAAGRycy9kb3ducmV2LnhtbESPQWsCMRSE7wX/Q3gFbzXbLdZ2NYpIlxZBS23B62Pz&#10;3CxuXpYk6vbfN4LQ4zAz3zCzRW9bcSYfGscKHkcZCOLK6YZrBT/f5cMLiBCRNbaOScEvBVjMB3cz&#10;LLS78Bedd7EWCcKhQAUmxq6QMlSGLIaR64iTd3DeYkzS11J7vCS4bWWeZc/SYsNpwWBHK0PVcXey&#10;CvC9NNvxfj15K30bnrJy87k5vCo1vO+XUxCR+vgfvrU/tII8H8P1TDoCcv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0VkAxQAAANwAAAAPAAAAAAAAAAAAAAAAAJgCAABkcnMv&#10;ZG93bnJldi54bWxQSwUGAAAAAAQABAD1AAAAigMAAAAA&#10;" fillcolor="#f2e8d9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3" o:spid="_x0000_s1247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uG5MMA&#10;AADcAAAADwAAAGRycy9kb3ducmV2LnhtbESP3WoCMRSE7wu+QziCN0WT7oWV1ShiUXon/jzAYXO6&#10;Wbo5WZLorm/fCEIvh5n5hlltBteKO4XYeNbwMVMgiCtvGq41XC/76QJETMgGW8+k4UERNuvR2wpL&#10;43s+0f2capEhHEvUYFPqSiljZclhnPmOOHs/PjhMWYZamoB9hrtWFkrNpcOG84LFjnaWqt/zzWl4&#10;t6eh3h2vB5SP6it8KtUf90rryXjYLkEkGtJ/+NX+NhqKYg7PM/kIyP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HuG5MMAAADcAAAADwAAAAAAAAAAAAAAAACYAgAAZHJzL2Rv&#10;d25yZXYueG1sUEsFBgAAAAAEAAQA9QAAAIgDAAAAAA==&#10;" fillcolor="#f1e7d8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4" o:spid="_x0000_s1248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cjf8MA&#10;AADcAAAADwAAAGRycy9kb3ducmV2LnhtbESP3WoCMRSE7wu+QziCN0WT7kWV1ShiUXon/jzAYXO6&#10;Wbo5WZLorm/fCEIvh5n5hlltBteKO4XYeNbwMVMgiCtvGq41XC/76QJETMgGW8+k4UERNuvR2wpL&#10;43s+0f2capEhHEvUYFPqSiljZclhnPmOOHs/PjhMWYZamoB9hrtWFkp9SocN5wWLHe0sVb/nm9Pw&#10;bk9DvTteDygf1VeYK9Uf90rryXjYLkEkGtJ/+NX+NhqKYg7PM/kIyP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zcjf8MAAADcAAAADwAAAAAAAAAAAAAAAACYAgAAZHJzL2Rv&#10;d25yZXYueG1sUEsFBgAAAAAEAAQA9QAAAIgDAAAAAA==&#10;" fillcolor="#f1e7d8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5" o:spid="_x0000_s1249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i3Db8A&#10;AADcAAAADwAAAGRycy9kb3ducmV2LnhtbERPzYrCMBC+C75DmAUvsib2sLt0jbIoijfR9QGGZmyK&#10;zaQk0da3NwfB48f3v1gNrhV3CrHxrGE+UyCIK28arjWc/7efPyBiQjbYeiYND4qwWo5HCyyN7/lI&#10;91OqRQ7hWKIGm1JXShkrSw7jzHfEmbv44DBlGGppAvY53LWyUOpLOmw4N1jsaG2pup5uTsPUHod6&#10;fTjvUD6qTfhWqj9sldaTj+HvF0SiIb3FL/feaCiKvDafyUdALp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GqLcNvwAAANwAAAAPAAAAAAAAAAAAAAAAAJgCAABkcnMvZG93bnJl&#10;di54bWxQSwUGAAAAAAQABAD1AAAAhAMAAAAA&#10;" fillcolor="#f1e7d8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6" o:spid="_x0000_s1250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n6LsYA&#10;AADcAAAADwAAAGRycy9kb3ducmV2LnhtbESPQWvCQBSE7wX/w/IKvTUbcyg2dZVSUQo9SNSDvb1k&#10;n9nQ7NuQ3Zj033cFocdhZr5hluvJtuJKvW8cK5gnKQjiyumGawWn4/Z5AcIHZI2tY1LwSx7Wq9nD&#10;EnPtRi7oegi1iBD2OSowIXS5lL4yZNEnriOO3sX1FkOUfS11j2OE21ZmafoiLTYcFwx29GGo+jkM&#10;VsG3ng/jsKn3hZnKcheyr+JyLpV6epze30AEmsJ/+N7+1Aqy7BVuZ+IRkK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on6LsYAAADcAAAADwAAAAAAAAAAAAAAAACYAgAAZHJz&#10;L2Rvd25yZXYueG1sUEsFBgAAAAAEAAQA9QAAAIsDAAAAAA==&#10;" fillcolor="#f0e6d7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7" o:spid="_x0000_s1251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rFbsIA&#10;AADcAAAADwAAAGRycy9kb3ducmV2LnhtbERPz2vCMBS+D/wfwhO8zdQKY1SjiOIYeBh1O+jttXk2&#10;xealNKmt//1yGOz48f1eb0fbiAd1vnasYDFPQBCXTtdcKfj5Pr6+g/ABWWPjmBQ8ycN2M3lZY6bd&#10;wDk9zqESMYR9hgpMCG0mpS8NWfRz1xJH7uY6iyHCrpK6wyGG20amSfImLdYcGwy2tDdU3s+9VXDV&#10;i37oD9VXbsai+AjpKb9dCqVm03G3AhFoDP/iP/enVpAu4/x4Jh4Bufk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asVuwgAAANwAAAAPAAAAAAAAAAAAAAAAAJgCAABkcnMvZG93&#10;bnJldi54bWxQSwUGAAAAAAQABAD1AAAAhwMAAAAA&#10;" fillcolor="#f0e6d7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8" o:spid="_x0000_s1252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S4csUA&#10;AADcAAAADwAAAGRycy9kb3ducmV2LnhtbESPQWvCQBSE74X+h+UJvdVNUlpKdBUrKPYgGFvvj+wz&#10;CWbfht01if31XaHQ4zAz3zDz5Wha0ZPzjWUF6TQBQVxa3XCl4Ptr8/wOwgdkja1lUnAjD8vF48Mc&#10;c20HLqg/hkpECPscFdQhdLmUvqzJoJ/ajjh6Z+sMhihdJbXDIcJNK7MkeZMGG44LNXa0rqm8HK9G&#10;QdgXh2z7UZTmtLu5z/7nkL5Wg1JPk3E1AxFoDP/hv/ZOK8heUrifiUdAL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JLhyxQAAANwAAAAPAAAAAAAAAAAAAAAAAJgCAABkcnMv&#10;ZG93bnJldi54bWxQSwUGAAAAAAQABAD1AAAAigMAAAAA&#10;" fillcolor="#efe5d6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9" o:spid="_x0000_s1253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YmBcUA&#10;AADcAAAADwAAAGRycy9kb3ducmV2LnhtbESPQWvCQBSE74L/YXlCb7oxRSnRVbTQYg8Fk9b7I/ua&#10;hGbfht1tEvvr3YLQ4zAz3zDb/Wha0ZPzjWUFy0UCgri0uuFKwefHy/wJhA/IGlvLpOBKHva76WSL&#10;mbYD59QXoRIRwj5DBXUIXSalL2sy6Be2I47el3UGQ5SuktrhEOGmlWmSrKXBhuNCjR0911R+Fz9G&#10;QXjPz+nrMS/N5XR1b/3vebmqBqUeZuNhAyLQGP7D9/ZJK0gfU/g7E4+A3N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9iYFxQAAANwAAAAPAAAAAAAAAAAAAAAAAJgCAABkcnMv&#10;ZG93bnJldi54bWxQSwUGAAAAAAQABAD1AAAAigMAAAAA&#10;" fillcolor="#efe5d6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0" o:spid="_x0000_s1254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qDnsUA&#10;AADcAAAADwAAAGRycy9kb3ducmV2LnhtbESPQWvCQBSE70L/w/IKvenGSEVSV6mCxR4Eo+39kX1N&#10;QrNvw+6axP76riB4HGbmG2a5HkwjOnK+tqxgOklAEBdW11wq+DrvxgsQPiBrbCyTgit5WK+eRkvM&#10;tO05p+4UShEh7DNUUIXQZlL6oiKDfmJb4uj9WGcwROlKqR32EW4amSbJXBqsOS5U2NK2ouL3dDEK&#10;wiE/ph+bvDDf+6v77P6O09eyV+rleXh/AxFoCI/wvb3XCtLZDG5n4hG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uoOexQAAANwAAAAPAAAAAAAAAAAAAAAAAJgCAABkcnMv&#10;ZG93bnJldi54bWxQSwUGAAAAAAQABAD1AAAAigMAAAAA&#10;" fillcolor="#efe5d6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1" o:spid="_x0000_s1255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4Bin8cA&#10;AADcAAAADwAAAGRycy9kb3ducmV2LnhtbESPzWvCQBTE70L/h+UVvEiz6wf9SLOKSAv1Imi9eHtm&#10;X5PQ7Ns0u5r433cFweMwM79hskVva3Gm1leONYwTBYI4d6biQsP++/PpFYQPyAZrx6ThQh4W84dB&#10;hqlxHW/pvAuFiBD2KWooQ2hSKX1ekkWfuIY4ej+utRiibAtpWuwi3NZyotSztFhxXCixoVVJ+e/u&#10;ZDV01eaQj9fFh7q8HNUWj2/T0Z/RevjYL99BBOrDPXxrfxkNk+kMrmfiEZDz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uAYp/HAAAA3AAAAA8AAAAAAAAAAAAAAAAAmAIAAGRy&#10;cy9kb3ducmV2LnhtbFBLBQYAAAAABAAEAPUAAACMAwAAAAA=&#10;" fillcolor="#eee4d5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2" o:spid="_x0000_s1256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BA/sMA&#10;AADcAAAADwAAAGRycy9kb3ducmV2LnhtbESPQUvDQBSE70L/w/IK3uzGSorEbou0CB41SqC3Z/aZ&#10;DWbfht1nmv57VxA8DjPzDbPdz35QE8XUBzZwuypAEbfB9twZeH97urkHlQTZ4hCYDFwowX63uNpi&#10;ZcOZX2mqpVMZwqlCA05krLROrSOPaRVG4ux9huhRsoydthHPGe4HvS6KjfbYc15wONLBUftVf3sD&#10;m6msj5f+o4kvDTWTO51EYmnM9XJ+fAAlNMt/+K/9bA2s70r4PZOPgN7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eBA/sMAAADcAAAADwAAAAAAAAAAAAAAAACYAgAAZHJzL2Rv&#10;d25yZXYueG1sUEsFBgAAAAAEAAQA9QAAAIgDAAAAAA==&#10;" fillcolor="#ede3d4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3" o:spid="_x0000_s1257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LeicMA&#10;AADcAAAADwAAAGRycy9kb3ducmV2LnhtbESPQUvDQBSE70L/w/IK3uzGSoPEbosogkdNJdDbM/vM&#10;BrNvw+4zTf+9Kwg9DjPzDbPdz35QE8XUBzZwuypAEbfB9twZ+Di83NyDSoJscQhMBs6UYL9bXG2x&#10;suHE7zTV0qkM4VShAScyVlqn1pHHtAojcfa+QvQoWcZO24inDPeDXhdFqT32nBccjvTkqP2uf7yB&#10;ctrUz+f+s4lvDTWTOx5F4saY6+X8+ABKaJZL+L/9ag2s70r4O5OPgN7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TLeicMAAADcAAAADwAAAAAAAAAAAAAAAACYAgAAZHJzL2Rv&#10;d25yZXYueG1sUEsFBgAAAAAEAAQA9QAAAIgDAAAAAA==&#10;" fillcolor="#ede3d4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4" o:spid="_x0000_s1258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57EsQA&#10;AADcAAAADwAAAGRycy9kb3ducmV2LnhtbESPQUvDQBSE74L/YXmCN7ux0iqx21IqgseaSqC3Z/aZ&#10;DWbfht1nmv77riB4HGbmG2a1mXyvRoqpC2zgflaAIm6C7bg18HF4vXsClQTZYh+YDJwpwWZ9fbXC&#10;0oYTv9NYSasyhFOJBpzIUGqdGkce0ywMxNn7CtGjZBlbbSOeMtz3el4US+2x47zgcKCdo+a7+vEG&#10;luOiejl3n3Xc11SP7ngUiQtjbm+m7TMooUn+w3/tN2tg/vAIv2fyEdDrC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J+exLEAAAA3AAAAA8AAAAAAAAAAAAAAAAAmAIAAGRycy9k&#10;b3ducmV2LnhtbFBLBQYAAAAABAAEAPUAAACJAwAAAAA=&#10;" fillcolor="#ede3d4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5" o:spid="_x0000_s1259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ExRL4A&#10;AADcAAAADwAAAGRycy9kb3ducmV2LnhtbERPTYvCMBC9C/6HMII3TbeCSNe0VGFhT8JWEY9DM9uW&#10;bSYlibX++81B8Ph43/tiMr0YyfnOsoKPdQKCuLa640bB5fy12oHwAVljb5kUPMlDkc9ne8y0ffAP&#10;jVVoRAxhn6GCNoQhk9LXLRn0azsQR+7XOoMhQtdI7fARw00v0yTZSoMdx4YWBzq2VP9Vd6MATXVy&#10;11Na8QFHPjz78uawVGq5mMpPEIGm8Ba/3N9aQbqJa+OZeARk/g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RMUS+AAAA3AAAAA8AAAAAAAAAAAAAAAAAmAIAAGRycy9kb3ducmV2&#10;LnhtbFBLBQYAAAAABAAEAPUAAACDAwAAAAA=&#10;" fillcolor="#ece2d3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6" o:spid="_x0000_s1260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52U38IA&#10;AADcAAAADwAAAGRycy9kb3ducmV2LnhtbESPwWrDMBBE74H+g9hCb7EcF0LrWgl2IZBTIG4IPS7W&#10;1jaxVkZSbefvq0Khx2Fm3jDFfjGDmMj53rKCTZKCIG6s7rlVcPk4rF9A+ICscbBMCu7kYb97WBWY&#10;azvzmaY6tCJC2OeooAthzKX0TUcGfWJH4uh9WWcwROlaqR3OEW4GmaXpVhrsOS50ONJ7R82t/jYK&#10;0NQndz1lNVc4cXUfyk+HpVJPj0v5BiLQEv7Df+2jVpA9v8LvmXgE5O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nZTfwgAAANwAAAAPAAAAAAAAAAAAAAAAAJgCAABkcnMvZG93&#10;bnJldi54bWxQSwUGAAAAAAQABAD1AAAAhwMAAAAA&#10;" fillcolor="#ece2d3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7" o:spid="_x0000_s1261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VQB8EA&#10;AADcAAAADwAAAGRycy9kb3ducmV2LnhtbERP3WrCMBS+H/gO4Qi7W1Pd2KQapRXEXexiq32AQ3Ns&#10;is1JSaLWt18uBrv8+P43u8kO4kY+9I4VLLIcBHHrdM+dguZ0eFmBCBFZ4+CYFDwowG47e9pgod2d&#10;f+hWx06kEA4FKjAxjoWUoTVkMWRuJE7c2XmLMUHfSe3xnsLtIJd5/i4t9pwaDI60N9Re6qtVsP/4&#10;ruqj/zK0al5LufAVsjVKPc+ncg0i0hT/xX/uT61g+ZbmpzPpCMjt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xFUAfBAAAA3A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8" o:spid="_x0000_s1262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n1nMIA&#10;AADcAAAADwAAAGRycy9kb3ducmV2LnhtbESPQWsCMRSE7wX/Q3iCt5pdLVVWo6gg9tBDXf0Bj81z&#10;s7h5WZKo6783hUKPw8x8wyzXvW3FnXxoHCvIxxkI4srphmsF59P+fQ4iRGSNrWNS8KQA69XgbYmF&#10;dg8+0r2MtUgQDgUqMDF2hZShMmQxjF1HnLyL8xZjkr6W2uMjwW0rJ1n2KS02nBYMdrQzVF3Lm1Ww&#10;m/1sy4P/NjQ/Tzcy91tka5QaDfvNAkSkPv6H/9pfWsHkI4ffM+kIyN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CfWcwgAAANwAAAAPAAAAAAAAAAAAAAAAAJgCAABkcnMvZG93&#10;bnJldi54bWxQSwUGAAAAAAQABAD1AAAAhwMAAAAA&#10;" fillcolor="#ebe1d2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9" o:spid="_x0000_s1263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9tr68IA&#10;AADcAAAADwAAAGRycy9kb3ducmV2LnhtbESPQWsCMRSE7wX/Q3iCt5p1LVVWo6gg9tBDXf0Bj81z&#10;s7h5WZKo6783hUKPw8x8wyzXvW3FnXxoHCuYjDMQxJXTDdcKzqf9+xxEiMgaW8ek4EkB1qvB2xIL&#10;7R58pHsZa5EgHApUYGLsCilDZchiGLuOOHkX5y3GJH0ttcdHgttW5ln2KS02nBYMdrQzVF3Lm1Ww&#10;m/1sy4P/NjQ/Tzdy4rfI1ig1GvabBYhIffwP/7W/tIL8I4ffM+kIyN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22vrwgAAANwAAAAPAAAAAAAAAAAAAAAAAJgCAABkcnMvZG93&#10;bnJldi54bWxQSwUGAAAAAAQABAD1AAAAhwMAAAAA&#10;" fillcolor="#ebe1d2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0" o:spid="_x0000_s1264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UsNcUA&#10;AADcAAAADwAAAGRycy9kb3ducmV2LnhtbESPzWrDMBCE74W+g9hAbo0cp4TgRjGhpMGHHpqfQo+L&#10;tZVNrJUjqYn79lUhkOMwM98wy3KwnbiQD61jBdNJBoK4drplo+B4eHtagAgRWWPnmBT8UoBy9fiw&#10;xEK7K+/oso9GJAiHAhU0MfaFlKFuyGKYuJ44ed/OW4xJeiO1x2uC207mWTaXFltOCw329NpQfdr/&#10;WAULszVf73W1M7H6+PSbfnY2yEqNR8P6BUSkId7Dt3alFeTPM/g/k46AXP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xSw1xQAAANwAAAAPAAAAAAAAAAAAAAAAAJgCAABkcnMv&#10;ZG93bnJldi54bWxQSwUGAAAAAAQABAD1AAAAigMAAAAA&#10;" fillcolor="#eae0d1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1" o:spid="_x0000_s1265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y0QcQA&#10;AADcAAAADwAAAGRycy9kb3ducmV2LnhtbESPT2sCMRTE7wW/Q3gFbzVbFZGtUYqo7MFD/VPo8bF5&#10;zS7dvKxJ1PXbm4LgcZiZ3zCzRWcbcSEfascK3gcZCOLS6ZqNguNh/TYFESKyxsYxKbhRgMW89zLD&#10;XLsr7+iyj0YkCIccFVQxtrmUoazIYhi4ljh5v85bjEl6I7XHa4LbRg6zbCIt1pwWKmxpWVH5tz9b&#10;BVOzMT/bstiZWHx9+1U7Ohlkpfqv3ecHiEhdfIYf7UIrGI7H8H8mHQE5v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0stEHEAAAA3AAAAA8AAAAAAAAAAAAAAAAAmAIAAGRycy9k&#10;b3ducmV2LnhtbFBLBQYAAAAABAAEAPUAAACJAwAAAAA=&#10;" fillcolor="#eae0d1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2" o:spid="_x0000_s1266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AR2sUA&#10;AADcAAAADwAAAGRycy9kb3ducmV2LnhtbESPQWsCMRSE7wX/Q3hCbzWrtSKrUaS0ZQ891FXB42Pz&#10;zC5uXrZJquu/bwoFj8PMfMMs171txYV8aBwrGI8yEMSV0w0bBfvd+9McRIjIGlvHpOBGAdarwcMS&#10;c+2uvKVLGY1IEA45Kqhj7HIpQ1WTxTByHXHyTs5bjEl6I7XHa4LbVk6ybCYtNpwWauzotabqXP5Y&#10;BXPzYY6fVbE1sfg6+Lfu+dsgK/U47DcLEJH6eA//twutYDJ9gb8z6QjI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YBHaxQAAANwAAAAPAAAAAAAAAAAAAAAAAJgCAABkcnMv&#10;ZG93bnJldi54bWxQSwUGAAAAAAQABAD1AAAAigMAAAAA&#10;" fillcolor="#eae0d1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3" o:spid="_x0000_s1267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9opn8IA&#10;AADcAAAADwAAAGRycy9kb3ducmV2LnhtbESPS2sCMRSF9wX/Q7iCu5rxgZTRKDJF7LKNhXZ5mVwn&#10;wcnNMEl1+u8bQejycB4fZ7MbfCuu1EcXWMFsWoAgroNx3Cj4PB2eX0DEhGywDUwKfinCbjt62mBp&#10;wo0/6KpTI/IIxxIV2JS6UspYW/IYp6Ejzt459B5Tln0jTY+3PO5bOS+KlfToOBMsdlRZqi/6x2fI&#10;wr9+vXv9XS27qrGs9dGdnVKT8bBfg0g0pP/wo/1mFMyXK7ifyUdAb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2imfwgAAANwAAAAPAAAAAAAAAAAAAAAAAJgCAABkcnMvZG93&#10;bnJldi54bWxQSwUGAAAAAAQABAD1AAAAhwMAAAAA&#10;" fillcolor="#e9dfd0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4" o:spid="_x0000_s1268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Ln/8IA&#10;AADcAAAADwAAAGRycy9kb3ducmV2LnhtbESP3YrCMBSE7wXfIRzBO039QaUaxRVEvVmw+gDH5tgW&#10;m5NuE7W+vREWvBxm5htmsWpMKR5Uu8KygkE/AkGcWl1wpuB82vZmIJxH1lhaJgUvcrBatlsLjLV9&#10;8pEeic9EgLCLUUHufRVL6dKcDLq+rYiDd7W1QR9knUld4zPATSmHUTSRBgsOCzlWtMkpvSV3o8DO&#10;Dj+c8KRs/uyomv5edmZ3HinV7TTrOQhPjf+G/9t7rWA4nsLnTDgCcvk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Euf/wgAAANwAAAAPAAAAAAAAAAAAAAAAAJgCAABkcnMvZG93&#10;bnJldi54bWxQSwUGAAAAAAQABAD1AAAAhwMAAAAA&#10;" fillcolor="#e8decf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5" o:spid="_x0000_s1269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1zjcIA&#10;AADcAAAADwAAAGRycy9kb3ducmV2LnhtbERPzWqDQBC+B/oOyxR6S9aakIp1laZQbC6B2DzA1J2q&#10;1J017jbat88eAjl+fP9ZMZteXGh0nWUFz6sIBHFtdceNgtPXxzIB4Tyyxt4yKfgnB0X+sMgw1Xbi&#10;I10q34gQwi5FBa33Qyqlq1sy6FZ2IA7cjx0N+gDHRuoRpxBuehlH0VYa7Dg0tDjQe0v1b/VnFNhk&#10;v+OKt/18tuvh5fBdmvK0VurpcX57BeFp9nfxzf2pFcSbsDacCUdA5l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jXONwgAAANwAAAAPAAAAAAAAAAAAAAAAAJgCAABkcnMvZG93&#10;bnJldi54bWxQSwUGAAAAAAQABAD1AAAAhwMAAAAA&#10;" fillcolor="#e8decf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6" o:spid="_x0000_s1270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HWFsMA&#10;AADcAAAADwAAAGRycy9kb3ducmV2LnhtbESP0YrCMBRE3wX/IdwF3zRdXVytRlFB1Bdhqx9wba5t&#10;sbmpTdTu3xtB8HGYmTPMdN6YUtypdoVlBd+9CARxanXBmYLjYd0dgXAeWWNpmRT8k4P5rN2aYqzt&#10;g//onvhMBAi7GBXk3lexlC7NyaDr2Yo4eGdbG/RB1pnUNT4C3JSyH0VDabDgsJBjRauc0ktyMwrs&#10;aLfkhIdlc7WD6nd/2pjNcaBU56tZTEB4avwn/G5vtYL+zxheZ8IRkL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sHWFsMAAADcAAAADwAAAAAAAAAAAAAAAACYAgAAZHJzL2Rv&#10;d25yZXYueG1sUEsFBgAAAAAEAAQA9QAAAIgDAAAAAA==&#10;" fillcolor="#e8decf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7" o:spid="_x0000_s1271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/fAVsEA&#10;AADcAAAADwAAAGRycy9kb3ducmV2LnhtbERP3WrCMBS+H/gO4Qi7W1ML27QzStGVTbyy7gEOzVlT&#10;1pyUJmvr25uLwS4/vv/tfradGGnwrWMFqyQFQVw73XKj4OtaPq1B+ICssXNMCm7kYb9bPGwx127i&#10;C41VaEQMYZ+jAhNCn0vpa0MWfeJ64sh9u8FiiHBopB5wiuG2k1mavkiLLccGgz0dDNU/1a9VcHx3&#10;Wp/64tXUm9O5KqdV95GVSj0u5+INRKA5/Iv/3J9aQfYc58cz8QjI3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/3wFbBAAAA3AAAAA8AAAAAAAAAAAAAAAAAmAIAAGRycy9kb3du&#10;cmV2LnhtbFBLBQYAAAAABAAEAPUAAACGAwAAAAA=&#10;" fillcolor="#e7ddce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8" o:spid="_x0000_s1272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tlzcQA&#10;AADcAAAADwAAAGRycy9kb3ducmV2LnhtbESP0WrCQBRE3wv9h+UWfKubBLRtdBVpDSo+mfYDLtlr&#10;NjR7N2S3Jv69Kwh9HGbmDLNcj7YVF+p941hBOk1AEFdON1wr+PkuXt9B+ICssXVMCq7kYb16flpi&#10;rt3AJ7qUoRYRwj5HBSaELpfSV4Ys+qnriKN3dr3FEGVfS93jEOG2lVmSzKXFhuOCwY4+DVW/5Z9V&#10;8LV1Wh+6zZupPg7HshjSdpcVSk1exs0CRKAx/Icf7b1WkM1SuJ+JR0C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C7Zc3EAAAA3A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9" o:spid="_x0000_s1273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YSw8MA&#10;AADcAAAADwAAAGRycy9kb3ducmV2LnhtbESP0YrCMBRE3xf8h3CFfVtTC0qpRhFRVtynrX7Atbm2&#10;xeamJFGrX78RhH0cZuYMM1/2phU3cr6xrGA8SkAQl1Y3XCk4HrZfGQgfkDW2lknBgzwsF4OPOeba&#10;3vmXbkWoRISwz1FBHUKXS+nLmgz6ke2Io3e2zmCI0lVSO7xHuGllmiRTabDhuFBjR+uayktxNQr4&#10;uVkfuuz0s3PJXn5Pi2y/mWRKfQ771QxEoD78h9/tnVaQTlJ4nYlHQC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rYSw8MAAADcAAAADwAAAAAAAAAAAAAAAACYAgAAZHJzL2Rv&#10;d25yZXYueG1sUEsFBgAAAAAEAAQA9QAAAIgDAAAAAA==&#10;" fillcolor="#e6dccd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50" o:spid="_x0000_s1274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q3WMUA&#10;AADcAAAADwAAAGRycy9kb3ducmV2LnhtbESPwWrDMBBE74X8g9hAb42cFAfjRAkhpNSkpzr9gK21&#10;sU2slZEU2+3XV4VCj8PMvGG2+8l0YiDnW8sKlosEBHFldcu1go/Ly1MGwgdkjZ1lUvBFHva72cMW&#10;c21HfqehDLWIEPY5KmhC6HMpfdWQQb+wPXH0rtYZDFG6WmqHY4SbTq6SZC0NthwXGuzp2FB1K+9G&#10;AX+fjpc++3wrXHKWr+syO5/STKnH+XTYgAg0hf/wX7vQClbpM/yeiUdA7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+rdYxQAAANwAAAAPAAAAAAAAAAAAAAAAAJgCAABkcnMv&#10;ZG93bnJldi54bWxQSwUGAAAAAAQABAD1AAAAigMAAAAA&#10;" fillcolor="#e6dccd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51" o:spid="_x0000_s1275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MvLMUA&#10;AADcAAAADwAAAGRycy9kb3ducmV2LnhtbESPwWrDMBBE74X8g9hAb42cUAfjRAkhpNSkpzr9gK21&#10;sU2slZEU2+3XV4VCj8PMvGG2+8l0YiDnW8sKlosEBHFldcu1go/Ly1MGwgdkjZ1lUvBFHva72cMW&#10;c21HfqehDLWIEPY5KmhC6HMpfdWQQb+wPXH0rtYZDFG6WmqHY4SbTq6SZC0NthwXGuzp2FB1K+9G&#10;AX+fjpc++3wrXHKWr+syO5/STKnH+XTYgAg0hf/wX7vQClbpM/yeiUdA7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Ey8sxQAAANwAAAAPAAAAAAAAAAAAAAAAAJgCAABkcnMv&#10;ZG93bnJldi54bWxQSwUGAAAAAAQABAD1AAAAigMAAAAA&#10;" fillcolor="#e6dccd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52" o:spid="_x0000_s1276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AJgsQA&#10;AADcAAAADwAAAGRycy9kb3ducmV2LnhtbESPUWvCQBCE3wv+h2MFX4reVYiV1FNEKFWf2rQ/YM1t&#10;k2BuL+S2mv77niD0cZiZb5jVZvCtulAfm8AWnmYGFHEZXMOVha/P1+kSVBRkh21gsvBLETbr0cMK&#10;cxeu/EGXQiqVIBxztFCLdLnWsazJY5yFjjh536H3KEn2lXY9XhPct3puzEJ7bDgt1NjRrqbyXPx4&#10;C7HNTsVJSnMwj+9vODwvZHdEayfjYfsCSmiQ//C9vXcW5lkGtzPpCOj1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5wCYLEAAAA3AAAAA8AAAAAAAAAAAAAAAAAmAIAAGRycy9k&#10;b3ducmV2LnhtbFBLBQYAAAAABAAEAPUAAACJAwAAAAA=&#10;" fillcolor="#e5dbcc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53" o:spid="_x0000_s1277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KX9cQA&#10;AADcAAAADwAAAGRycy9kb3ducmV2LnhtbESPUWvCQBCE3wv+h2MFX4reVTCV1FNEKFWf2rQ/YM1t&#10;k2BuL+S2mv77niD0cZiZb5jVZvCtulAfm8AWnmYGFHEZXMOVha/P1+kSVBRkh21gsvBLETbr0cMK&#10;cxeu/EGXQiqVIBxztFCLdLnWsazJY5yFjjh536H3KEn2lXY9XhPct3puTKY9NpwWauxoV1N5Ln68&#10;hdguTsVJSnMwj+9vODxnsjuitZPxsH0BJTTIf/je3jsL80UGtzPpCOj1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6il/XEAAAA3AAAAA8AAAAAAAAAAAAAAAAAmAIAAGRycy9k&#10;b3ducmV2LnhtbFBLBQYAAAAABAAEAPUAAACJAwAAAAA=&#10;" fillcolor="#e5dbcc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54" o:spid="_x0000_s1278" style="position:absolute;left:4755;top:2370;width:1094;height:27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Rp+8IA&#10;AADcAAAADwAAAGRycy9kb3ducmV2LnhtbESP3WoCMRSE7wXfIRzBO826YCurUUQQbOmNqw9w2Jz9&#10;weRkSaK7ffumUOjlMDPfMLvDaI14kQ+dYwWrZQaCuHK640bB/XZebECEiKzROCYF3xTgsJ9Odlho&#10;N/CVXmVsRIJwKFBBG2NfSBmqliyGpeuJk1c7bzEm6RupPQ4Jbo3Ms+xNWuw4LbTY06ml6lE+rQJ5&#10;K8/DpjQ+c595/WU+LteanFLz2Xjcgog0xv/wX/uiFeTrd/g9k46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ZGn7wgAAANwAAAAPAAAAAAAAAAAAAAAAAJgCAABkcnMvZG93&#10;bnJldi54bWxQSwUGAAAAAAQABAD1AAAAhwMAAAAA&#10;" filled="f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Listar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Decisão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55" o:spid="_x0000_s1279" style="position:absolute;left:5025;top:2565;width:596;height:27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v9ib4A&#10;AADcAAAADwAAAGRycy9kb3ducmV2LnhtbERPy4rCMBTdC/5DuMLsNLUwItUoIgiOzMbqB1ya2wcm&#10;NyWJtvP3ZjHg8nDe2/1ojXiRD51jBctFBoK4crrjRsH9dpqvQYSIrNE4JgV/FGC/m062WGg38JVe&#10;ZWxECuFQoII2xr6QMlQtWQwL1xMnrnbeYkzQN1J7HFK4NTLPspW02HFqaLGnY0vVo3xaBfJWnoZ1&#10;aXzmLnn9a37O15qcUl+z8bABEWmMH/G/+6wV5N9pbTqTjoDcv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77/Ym+AAAA3AAAAA8AAAAAAAAAAAAAAAAAmAIAAGRycy9kb3ducmV2&#10;LnhtbFBLBQYAAAAABAAEAPUAAACDAwAAAAA=&#10;" filled="f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Judicial</w:t>
                          </w:r>
                        </w:p>
                      </w:txbxContent>
                    </v:textbox>
                  </v:rect>
                  <v:oval id="Oval 256" o:spid="_x0000_s1280" style="position:absolute;left:6240;top:3480;width:1605;height:10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E7J8QA&#10;AADcAAAADwAAAGRycy9kb3ducmV2LnhtbESPwWrDMBBE74X+g9hCbo3slATHjWxKaKG9GBr7AxZr&#10;Y5taKyPJifP3VSHQ4zAzb5hDuZhRXMj5wbKCdJ2AIG6tHrhT0NQfzxkIH5A1jpZJwY08lMXjwwFz&#10;ba/8TZdT6ESEsM9RQR/ClEvp254M+rWdiKN3ts5giNJ1Uju8RrgZ5SZJdtLgwHGhx4mOPbU/p9ko&#10;qI4vu332VVWuyea6Tn2T2vldqdXT8vYKItAS/sP39qdWsNnu4e9MPAKy+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3BOyfEAAAA3AAAAA8AAAAAAAAAAAAAAAAAmAIAAGRycy9k&#10;b3ducmV2LnhtbFBLBQYAAAAABAAEAPUAAACJAwAAAAA=&#10;" fillcolor="#c0bfc0" strokecolor="#c0bfc0" strokeweight="42e-5mm"/>
                  <v:oval id="Oval 257" o:spid="_x0000_s1281" style="position:absolute;left:6195;top:3435;width:1605;height:10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ycycAA&#10;AADcAAAADwAAAGRycy9kb3ducmV2LnhtbERPPWvDMBDdC/kP4grdarkejHGshBJi6FQapRmyHdbF&#10;MrVOxlIS999XQ6Dj430328WN4kZzGDwreMtyEMSdNwP3Cr6P7WsFIkRkg6NnUvBLAbab1VODtfF3&#10;PtBNx16kEA41KrAxTrWUobPkMGR+Ik7cxc8OY4JzL82M9xTuRlnkeSkdDpwaLE60s9T96KtTcFqO&#10;n/vWniszmqI9tVp/kdZKvTwv72sQkZb4L364P4yCokzz05l0BOTm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oycycAAAADcAAAADwAAAAAAAAAAAAAAAACYAgAAZHJzL2Rvd25y&#10;ZXYueG1sUEsFBgAAAAAEAAQA9QAAAIUDAAAAAA==&#10;" fillcolor="#fcf2e3" strokeweight="42e-5mm"/>
                  <v:rect id="Rectangle 258" o:spid="_x0000_s1282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UCD8MA&#10;AADcAAAADwAAAGRycy9kb3ducmV2LnhtbESPT4vCMBTE7wt+h/AWvCyaVkSkayrLLoI38Q/i8dG8&#10;bUubl9pEjd/eCILHYWZ+wyyWwbTiSr2rLStIxwkI4sLqmksFh/1qNAfhPLLG1jIpuJODZT74WGCm&#10;7Y23dN35UkQIuwwVVN53mZSuqMigG9uOOHr/tjfoo+xLqXu8Rbhp5SRJZtJgzXGhwo5+Kyqa3cUo&#10;uCQuHKd7XDVfJwrutLF/59QqNfwMP98gPAX/Dr/aa61gMkvheSYeAZk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uUCD8MAAADcAAAADwAAAAAAAAAAAAAAAACYAgAAZHJzL2Rv&#10;d25yZXYueG1sUEsFBgAAAAAEAAQA9QAAAIgDAAAAAA==&#10;" fillcolor="#fbf1e2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59" o:spid="_x0000_s1283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jeceMMA&#10;AADcAAAADwAAAGRycy9kb3ducmV2LnhtbESPT4vCMBTE7wt+h/AEL4umlkWkmorsIngT/yAeH82z&#10;LW1eahM1fnuzsLDHYWZ+wyxXwbTiQb2rLSuYThIQxIXVNZcKTsfNeA7CeWSNrWVS8CIHq3zwscRM&#10;2yfv6XHwpYgQdhkqqLzvMildUZFBN7EdcfSutjfoo+xLqXt8RrhpZZokM2mw5rhQYUffFRXN4W4U&#10;3BMXzl9H3DSfFwrusrM/t6lVajQM6wUIT8H/h//aW60gnaXweyYeAZm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jeceMMAAADcAAAADwAAAAAAAAAAAAAAAACYAgAAZHJzL2Rv&#10;d25yZXYueG1sUEsFBgAAAAAEAAQA9QAAAIgDAAAAAA==&#10;" fillcolor="#fbf1e2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0" o:spid="_x0000_s1284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7YucYA&#10;AADcAAAADwAAAGRycy9kb3ducmV2LnhtbESPQWvCQBSE70L/w/IK3nSjomlTV5Gq4LWx1Hp7ZF+T&#10;tNm3Ibsmsb++KxQ8DjPzDbNc96YSLTWutKxgMo5AEGdWl5wreD/uR08gnEfWWFkmBVdysF49DJaY&#10;aNvxG7Wpz0WAsEtQQeF9nUjpsoIMurGtiYP3ZRuDPsgml7rBLsBNJadRtJAGSw4LBdb0WlD2k16M&#10;gu63jSfV5vN5x5f4hPPz9uN0/lZq+NhvXkB46v09/N8+aAXTxQxuZ8IRkK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q7YucYAAADcAAAADwAAAAAAAAAAAAAAAACYAgAAZHJz&#10;L2Rvd25yZXYueG1sUEsFBgAAAAAEAAQA9QAAAIsDAAAAAA==&#10;" fillcolor="#faf0e1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1" o:spid="_x0000_s1285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dAzcYA&#10;AADcAAAADwAAAGRycy9kb3ducmV2LnhtbESPQWvCQBSE70L/w/IK3nSjqGlTV5Gq4LWx1Hp7ZF+T&#10;tNm3Ibsmsb++KxQ8DjPzDbNc96YSLTWutKxgMo5AEGdWl5wreD/uR08gnEfWWFkmBVdysF49DJaY&#10;aNvxG7Wpz0WAsEtQQeF9nUjpsoIMurGtiYP3ZRuDPsgml7rBLsBNJadRtJAGSw4LBdb0WlD2k16M&#10;gu63jSfV5vN5x5f4hPPz9uN0/lZq+NhvXkB46v09/N8+aAXTxQxuZ8IRkK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UdAzcYAAADcAAAADwAAAAAAAAAAAAAAAACYAgAAZHJz&#10;L2Rvd25yZXYueG1sUEsFBgAAAAAEAAQA9QAAAIsDAAAAAA==&#10;" fillcolor="#faf0e1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2" o:spid="_x0000_s1286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x7sccA&#10;AADcAAAADwAAAGRycy9kb3ducmV2LnhtbESPT2vCQBTE70K/w/IKvemmQoOkWaVUhPZQsCoN3p7Z&#10;lz80+zZk1yT103cFweMwM79h0tVoGtFT52rLCp5nEQji3OqaSwWH/Wa6AOE8ssbGMin4Iwer5cMk&#10;xUTbgb+p3/lSBAi7BBVU3reJlC6vyKCb2ZY4eIXtDPogu1LqDocAN42cR1EsDdYcFips6b2i/Hd3&#10;Ngri7Hw6lJvj1/YnK/Lic7Fe+/ii1NPj+PYKwtPo7+Fb+0MrmMcvcD0TjoBc/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kMe7HHAAAA3AAAAA8AAAAAAAAAAAAAAAAAmAIAAGRy&#10;cy9kb3ducmV2LnhtbFBLBQYAAAAABAAEAPUAAACMAwAAAAA=&#10;" fillcolor="#f9efe0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3" o:spid="_x0000_s1287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d7lxsYA&#10;AADcAAAADwAAAGRycy9kb3ducmV2LnhtbESPT2sCMRTE70K/Q3iF3jSrhyBbo4gitIeCWuni7bl5&#10;+wc3L8sm6uqnbwoFj8PM/IaZLXrbiCt1vnasYTxKQBDnztRcajh8b4ZTED4gG2wck4Y7eVjMXwYz&#10;TI278Y6u+1CKCGGfooYqhDaV0ucVWfQj1xJHr3CdxRBlV0rT4S3CbSMnSaKkxZrjQoUtrSrKz/uL&#10;1aCyy+lQbo5f25+syIvP6Xod1EPrt9d++Q4iUB+e4f/2h9EwUQr+zsQjIO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d7lxsYAAADcAAAADwAAAAAAAAAAAAAAAACYAgAAZHJz&#10;L2Rvd25yZXYueG1sUEsFBgAAAAAEAAQA9QAAAIsDAAAAAA==&#10;" fillcolor="#f9efe0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4" o:spid="_x0000_s1288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JAXccA&#10;AADcAAAADwAAAGRycy9kb3ducmV2LnhtbESPT2vCQBTE7wW/w/KE3upGD6nEbEJRBD0UWisGb8/s&#10;yx+afRuyq6b99N1CocdhZn7DpPloOnGjwbWWFcxnEQji0uqWawXHj+3TEoTzyBo7y6Tgixzk2eQh&#10;xUTbO7/T7eBrESDsElTQeN8nUrqyIYNuZnvi4FV2MOiDHGqpB7wHuOnkIopiabDlsNBgT+uGys/D&#10;1SiIi+vlWG/Pr2+noiqr/XKz8fG3Uo/T8WUFwtPo/8N/7Z1WsIif4fdMOAIy+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aSQF3HAAAA3AAAAA8AAAAAAAAAAAAAAAAAmAIAAGRy&#10;cy9kb3ducmV2LnhtbFBLBQYAAAAABAAEAPUAAACMAwAAAAA=&#10;" fillcolor="#f9efe0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5" o:spid="_x0000_s1289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YmysIA&#10;AADcAAAADwAAAGRycy9kb3ducmV2LnhtbERPS2vCQBC+F/oflin0UnSjBynRVVpBkN58grcxOybB&#10;3dmQ3cbor+8chB4/vvds0XunOmpjHdjAaJiBIi6Crbk0sN+tBp+gYkK26AKTgTtFWMxfX2aY23Dj&#10;DXXbVCoJ4ZijgSqlJtc6FhV5jMPQEAt3Ca3HJLAttW3xJuHe6XGWTbTHmqWhwoaWFRXX7a+XkvVR&#10;Hw/3n+Kx/zidvzvtHsuNM+b9rf+agkrUp3/x0722BsYTWStn5Ajo+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tibKwgAAANwAAAAPAAAAAAAAAAAAAAAAAJgCAABkcnMvZG93&#10;bnJldi54bWxQSwUGAAAAAAQABAD1AAAAhwMAAAAA&#10;" fillcolor="#f8eedf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6" o:spid="_x0000_s1290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vqDUcQA&#10;AADcAAAADwAAAGRycy9kb3ducmV2LnhtbESPS4vCMBSF98L8h3AH3MiY6kK0GmVGEMSdT5jdtbnT&#10;lkluShNr9dcbQXB5OI+PM1u01oiGal86VjDoJyCIM6dLzhUc9quvMQgfkDUax6TgRh4W84/ODFPt&#10;rrylZhdyEUfYp6igCKFKpfRZQRZ931XE0ftztcUQZZ1LXeM1jlsjh0kykhZLjoQCK1oWlP3vLjZC&#10;1id5Ot422f3Q+z3/NNLcl1ujVPez/Z6CCNSGd/jVXmsFw9EEnmfiEZDz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b6g1HEAAAA3AAAAA8AAAAAAAAAAAAAAAAAmAIAAGRycy9k&#10;b3ducmV2LnhtbFBLBQYAAAAABAAEAPUAAACJAwAAAAA=&#10;" fillcolor="#f8eedf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7" o:spid="_x0000_s1291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caIMEA&#10;AADcAAAADwAAAGRycy9kb3ducmV2LnhtbERPy4rCMBTdC/MP4Q7MTlMFH1ONIgPCICJYna4vzbUp&#10;NjedJmr9e7MQXB7Oe7HqbC1u1PrKsYLhIAFBXDhdcangdNz0ZyB8QNZYOyYFD/KwWn70Fphqd+cD&#10;3bJQihjCPkUFJoQmldIXhiz6gWuII3d2rcUQYVtK3eI9httajpJkIi1WHBsMNvRjqLhkV6vgKPfV&#10;zo1N/X05b8f/f3nerLNcqa/Pbj0HEagLb/HL/asVjKZxfjwTj4BcP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Y3GiDBAAAA3AAAAA8AAAAAAAAAAAAAAAAAmAIAAGRycy9kb3du&#10;cmV2LnhtbFBLBQYAAAAABAAEAPUAAACGAwAAAAA=&#10;" fillcolor="#f7edde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8" o:spid="_x0000_s1292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Xu/u8UA&#10;AADcAAAADwAAAGRycy9kb3ducmV2LnhtbESPQWvCQBSE70L/w/IKvelGwWrTrCIFoUgpmLQ5P7LP&#10;bEj2bZpdNf77bqHgcZiZb5hsO9pOXGjwjWMF81kCgrhyuuFawVexn65B+ICssXNMCm7kYbt5mGSY&#10;anflI13yUIsIYZ+iAhNCn0rpK0MW/cz1xNE7ucFiiHKopR7wGuG2k4skeZYWG44LBnt6M1S1+dkq&#10;KORn8+GWpntpT4flz3dZ9ru8VOrpcdy9ggg0hnv4v/2uFSxWc/g7E4+A3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e7+7xQAAANwAAAAPAAAAAAAAAAAAAAAAAJgCAABkcnMv&#10;ZG93bnJldi54bWxQSwUGAAAAAAQABAD1AAAAigMAAAAA&#10;" fillcolor="#f7edde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9" o:spid="_x0000_s1293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T8I8EA&#10;AADcAAAADwAAAGRycy9kb3ducmV2LnhtbESPzYvCMBTE7wv+D+EJ3tbUCn5Uo0hB9OrHxdujeTbF&#10;5qUkUet/v1lY2OMwM79h1tvetuJFPjSOFUzGGQjiyumGawXXy/57ASJEZI2tY1LwoQDbzeBrjYV2&#10;bz7R6xxrkSAcClRgYuwKKUNlyGIYu444eXfnLcYkfS21x3eC21bmWTaTFhtOCwY7Kg1Vj/PTKrDT&#10;faxus7I9su8Xy+XdlHQ4KTUa9rsViEh9/A//tY9aQT7P4fdMOgJy8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2E/CPBAAAA3AAAAA8AAAAAAAAAAAAAAAAAmAIAAGRycy9kb3du&#10;cmV2LnhtbFBLBQYAAAAABAAEAPUAAACGAwAAAAA=&#10;" fillcolor="#f6ecdd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0" o:spid="_x0000_s1294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shZuMMA&#10;AADcAAAADwAAAGRycy9kb3ducmV2LnhtbESPwWrDMBBE74X+g9hCbo3cBNzEtRKKISTXuL30tkhr&#10;y9RaGUlN3L+PAoUeh5l5w9T72Y3iQiEOnhW8LAsQxNqbgXsFnx+H5w2ImJANjp5JwS9F2O8eH2qs&#10;jL/ymS5t6kWGcKxQgU1pqqSM2pLDuPQTcfY6HxymLEMvTcBrhrtRroqilA4HzgsWJ2os6e/2xylw&#10;60PSX2UznjjMm+22sw0dz0otnub3NxCJ5vQf/mufjILV6xruZ/IRkL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shZuMMAAADcAAAADwAAAAAAAAAAAAAAAACYAgAAZHJzL2Rv&#10;d25yZXYueG1sUEsFBgAAAAAEAAQA9QAAAIgDAAAAAA==&#10;" fillcolor="#f6ecdd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1" o:spid="_x0000_s1295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HBzMMA&#10;AADcAAAADwAAAGRycy9kb3ducmV2LnhtbESPQWvCQBSE7wX/w/IK3ppNbVGTuooEQr1qe/H2yD6z&#10;odm3YXdr4r/vFgSPw8x8w2x2k+3FlXzoHCt4zXIQxI3THbcKvr/qlzWIEJE19o5JwY0C7Lazpw2W&#10;2o18pOsptiJBOJSowMQ4lFKGxpDFkLmBOHkX5y3GJH0rtccxwW0vF3m+lBY7TgsGB6oMNT+nX6vA&#10;vtWxOS+r/sB+WhfFxVT0eVRq/jztP0BEmuIjfG8ftILF6h3+z6QjIL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SHBzMMAAADcAAAADwAAAAAAAAAAAAAAAACYAgAAZHJzL2Rv&#10;d25yZXYueG1sUEsFBgAAAAAEAAQA9QAAAIgDAAAAAA==&#10;" fillcolor="#f6ecdd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2" o:spid="_x0000_s1296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HOFMYA&#10;AADcAAAADwAAAGRycy9kb3ducmV2LnhtbESPQWsCMRSE7wX/Q3iF3jRbi1pXo4i0UBAFbQt6e26e&#10;u8smL8sm1fXfG0HocZiZb5jpvLVGnKnxpWMFr70EBHHmdMm5gp/vz+47CB+QNRrHpOBKHuazztMU&#10;U+0uvKXzLuQiQtinqKAIoU6l9FlBFn3P1cTRO7nGYoiyyaVu8BLh1sh+kgylxZLjQoE1LQvKqt2f&#10;VbBpf1fleF9Vb0ez9h/H5WFA5qDUy3O7mIAI1Ib/8KP9pRX0RwO4n4lHQM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EHOFMYAAADcAAAADwAAAAAAAAAAAAAAAACYAgAAZHJz&#10;L2Rvd25yZXYueG1sUEsFBgAAAAAEAAQA9QAAAIsDAAAAAA==&#10;" fillcolor="#f5ebdc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3" o:spid="_x0000_s1297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NQY8YA&#10;AADcAAAADwAAAGRycy9kb3ducmV2LnhtbESPQWvCQBSE7wX/w/IEb7pRqW1TVxFREIpC0xbq7Zl9&#10;TUJ234bsqum/7wpCj8PMfMPMl5014kKtrxwrGI8SEMS50xUXCj4/tsNnED4gazSOScEveVgueg9z&#10;TLW78jtdslCICGGfooIyhCaV0uclWfQj1xBH78e1FkOUbSF1i9cIt0ZOkmQmLVYcF0psaF1SXmdn&#10;q+DQfb1VL991PT2Zvd+c1sdHMkelBv1u9QoiUBf+w/f2TiuYPM3gdiYeAbn4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JNQY8YAAADcAAAADwAAAAAAAAAAAAAAAACYAgAAZHJz&#10;L2Rvd25yZXYueG1sUEsFBgAAAAAEAAQA9QAAAIsDAAAAAA==&#10;" fillcolor="#f5ebdc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4" o:spid="_x0000_s1298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9rOwcQA&#10;AADcAAAADwAAAGRycy9kb3ducmV2LnhtbESPW2vCQBSE3wv9D8sp+FY3iVA1ukoptOateMHnY/aY&#10;BLNnQ3Zz8d93C4KPw8x8w6y3o6lFT62rLCuIpxEI4tzqigsFp+P3+wKE88gaa8uk4E4OtpvXlzWm&#10;2g68p/7gCxEg7FJUUHrfpFK6vCSDbmob4uBdbWvQB9kWUrc4BLipZRJFH9JgxWGhxIa+Sspvh84o&#10;qH9v17gzdsbLuMjMZXfeL7IfpSZv4+cKhKfRP8OPdqYVJPM5/J8JR0B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/azsHEAAAA3AAAAA8AAAAAAAAAAAAAAAAAmAIAAGRycy9k&#10;b3ducmV2LnhtbFBLBQYAAAAABAAEAPUAAACJAwAAAAA=&#10;" fillcolor="#f4eadb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5" o:spid="_x0000_s1299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Vas78A&#10;AADcAAAADwAAAGRycy9kb3ducmV2LnhtbERPTYvCMBC9C/6HMII3TavgajUVEdTeFt3F89iMbWkz&#10;KU3U+u/NYWGPj/e92famEU/qXGVZQTyNQBDnVldcKPj9OUyWIJxH1thYJgVvcrBNh4MNJtq++EzP&#10;iy9ECGGXoILS+zaR0uUlGXRT2xIH7m47gz7ArpC6w1cIN42cRdFCGqw4NJTY0r6kvL48jILmu77H&#10;D2PnvIqLzNxO1/MyOyo1HvW7NQhPvf8X/7kzrWD2FdaGM+EIyPQ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eRVqzvwAAANwAAAAPAAAAAAAAAAAAAAAAAJgCAABkcnMvZG93bnJl&#10;di54bWxQSwUGAAAAAAQABAD1AAAAhAMAAAAA&#10;" fillcolor="#f4eadb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6" o:spid="_x0000_s1300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n/KMMA&#10;AADcAAAADwAAAGRycy9kb3ducmV2LnhtbESPT4vCMBTE74LfIbyFvWlaBVe7jSKCbm+iu3h+Nq9/&#10;sHkpTdT67Y0g7HGYmd8w6ao3jbhR52rLCuJxBII4t7rmUsHf73Y0B+E8ssbGMil4kIPVcjhIMdH2&#10;zge6HX0pAoRdggoq79tESpdXZNCNbUscvMJ2Bn2QXSl1h/cAN42cRNFMGqw5LFTY0qai/HK8GgXN&#10;/lLEV2OnvIjLzJx/Tod5tlPq86Nff4Pw1Pv/8LudaQWTrwW8zoQjIJ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Qn/KMMAAADcAAAADwAAAAAAAAAAAAAAAACYAgAAZHJzL2Rv&#10;d25yZXYueG1sUEsFBgAAAAAEAAQA9QAAAIgDAAAAAA==&#10;" fillcolor="#f4eadb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7" o:spid="_x0000_s1301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tCQsIA&#10;AADcAAAADwAAAGRycy9kb3ducmV2LnhtbERPy2rCQBTdF/oPwxW6aya6kBAdRQStpSI1+gGXzDUJ&#10;Zu6kmcmj/XpnIXR5OO/lejS16Kl1lWUF0ygGQZxbXXGh4HrZvScgnEfWWFsmBb/kYL16fVliqu3A&#10;Z+ozX4gQwi5FBaX3TSqly0sy6CLbEAfuZluDPsC2kLrFIYSbWs7ieC4NVhwaSmxoW1J+zzqjYL6v&#10;vlwy/BxvhxPF+/vH53f31yj1Nhk3CxCeRv8vfroPWsEsCfPDmXAE5O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y0JCwgAAANwAAAAPAAAAAAAAAAAAAAAAAJgCAABkcnMvZG93&#10;bnJldi54bWxQSwUGAAAAAAQABAD1AAAAhwMAAAAA&#10;" fillcolor="#f3e9da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8" o:spid="_x0000_s1302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fn2cQA&#10;AADcAAAADwAAAGRycy9kb3ducmV2LnhtbESP3YrCMBSE7xd8h3AE79ZUL6RUo4jgHy6y/jzAoTm2&#10;xeakNtHWfXojCHs5zMw3zGTWmlI8qHaFZQWDfgSCOLW64EzB+bT8jkE4j6yxtEwKnuRgNu18TTDR&#10;tuEDPY4+EwHCLkEFufdVIqVLczLo+rYiDt7F1gZ9kHUmdY1NgJtSDqNoJA0WHBZyrGiRU3o93o2C&#10;0arYubi5/Vw2e4pW1/X29/5XKdXrtvMxCE+t/w9/2hutYBgP4H0mHAE5f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mH59nEAAAA3AAAAA8AAAAAAAAAAAAAAAAAmAIAAGRycy9k&#10;b3ducmV2LnhtbFBLBQYAAAAABAAEAPUAAACJAwAAAAA=&#10;" fillcolor="#f3e9da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9" o:spid="_x0000_s1303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F6eTsUA&#10;AADcAAAADwAAAGRycy9kb3ducmV2LnhtbESPQWsCMRSE7wX/Q3hCb5rtllq7NYqIi1KwpbbQ62Pz&#10;3CxuXpYk6vbfm4LQ4zAz3zCzRW9bcSYfGscKHsYZCOLK6YZrBd9f5WgKIkRkja1jUvBLARbzwd0M&#10;C+0u/EnnfaxFgnAoUIGJsSukDJUhi2HsOuLkHZy3GJP0tdQeLwluW5ln2URabDgtGOxoZag67k9W&#10;AW5K8/708/a8Ln0bHrNy97E7vCh1P+yXryAi9fE/fGtvtYJ8msPfmXQE5Pw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Xp5OxQAAANwAAAAPAAAAAAAAAAAAAAAAAJgCAABkcnMv&#10;ZG93bnJldi54bWxQSwUGAAAAAAQABAD1AAAAigMAAAAA&#10;" fillcolor="#f2e8d9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0" o:spid="_x0000_s1304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I71cUA&#10;AADcAAAADwAAAGRycy9kb3ducmV2LnhtbESPQWsCMRSE70L/Q3iF3mq2ilVXo5TSpUVQqRW8PjbP&#10;zdLNy5Kkuv77RhA8DjPzDTNfdrYRJ/KhdqzgpZ+BIC6drrlSsP8pnicgQkTW2DgmBRcKsFw89OaY&#10;a3fmbzrtYiUShEOOCkyMbS5lKA1ZDH3XEifv6LzFmKSvpPZ4TnDbyEGWvUqLNacFgy29Gyp/d39W&#10;AX4WZjM6rMYfhW/CMCvW2/VxqtTTY/c2AxGpi/fwrf2lFQwmQ7ieSUdAL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EjvVxQAAANwAAAAPAAAAAAAAAAAAAAAAAJgCAABkcnMv&#10;ZG93bnJldi54bWxQSwUGAAAAAAQABAD1AAAAigMAAAAA&#10;" fillcolor="#f2e8d9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1" o:spid="_x0000_s1305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PiMsIA&#10;AADcAAAADwAAAGRycy9kb3ducmV2LnhtbESP3WoCMRSE7wu+QzgFb4omFVHZGkUUpXfizwMcNqeb&#10;pZuTJUnd9e1NQfBymJlvmOW6d424UYi1Zw2fYwWCuPSm5krD9bIfLUDEhGyw8Uwa7hRhvRq8LbEw&#10;vuMT3c6pEhnCsUANNqW2kDKWlhzGsW+Js/fjg8OUZaikCdhluGvkRKmZdFhzXrDY0tZS+Xv+cxo+&#10;7KmvtsfrAeW93IW5Ut1xr7QevvebLxCJ+vQKP9vfRsNkMYX/M/kIyN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g+IywgAAANwAAAAPAAAAAAAAAAAAAAAAAJgCAABkcnMvZG93&#10;bnJldi54bWxQSwUGAAAAAAQABAD1AAAAhwMAAAAA&#10;" fillcolor="#f1e7d8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2" o:spid="_x0000_s1306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9HqcMA&#10;AADcAAAADwAAAGRycy9kb3ducmV2LnhtbESP3WoCMRSE7wu+QzgFb4omFfxhaxRRlN6JPw9w2Jxu&#10;lm5OliR117c3BcHLYWa+YZbr3jXiRiHWnjV8jhUI4tKbmisN18t+tAARE7LBxjNpuFOE9WrwtsTC&#10;+I5PdDunSmQIxwI12JTaQspYWnIYx74lzt6PDw5TlqGSJmCX4a6RE6Vm0mHNecFiS1tL5e/5z2n4&#10;sKe+2h6vB5T3chfmSnXHvdJ6+N5vvkAk6tMr/Gx/Gw2TxRT+z+QjIF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s9HqcMAAADcAAAADwAAAAAAAAAAAAAAAACYAgAAZHJzL2Rv&#10;d25yZXYueG1sUEsFBgAAAAAEAAQA9QAAAIgDAAAAAA==&#10;" fillcolor="#f1e7d8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3" o:spid="_x0000_s1307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AxZsUA&#10;AADcAAAADwAAAGRycy9kb3ducmV2LnhtbESPQWvCQBSE7wX/w/IEb3VjDiLRVURRCj2U2B7q7SX7&#10;zAazb0N2Y+K/7xYKPQ4z8w2z2Y22EQ/qfO1YwWKegCAuna65UvD1eXpdgfABWWPjmBQ8ycNuO3nZ&#10;YKbdwDk9LqESEcI+QwUmhDaT0peGLPq5a4mjd3OdxRBlV0nd4RDhtpFpkiylxZrjgsGWDobK+6W3&#10;Cq560Q/9sfrIzVgU55C+57fvQqnZdNyvQQQaw3/4r/2mFaSrJfyeiUdAb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cDFmxQAAANwAAAAPAAAAAAAAAAAAAAAAAJgCAABkcnMv&#10;ZG93bnJldi54bWxQSwUGAAAAAAQABAD1AAAAigMAAAAA&#10;" fillcolor="#f0e6d7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4" o:spid="_x0000_s1308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yU/cYA&#10;AADcAAAADwAAAGRycy9kb3ducmV2LnhtbESPQWvCQBSE74L/YXmCN7MxByupq5SWlkIPEvXQ3l6y&#10;z2xo9m3Ibkz6791CocdhZr5hdofJtuJGvW8cK1gnKQjiyumGawWX8+tqC8IHZI2tY1LwQx4O+/ls&#10;h7l2Ixd0O4VaRAj7HBWYELpcSl8ZsugT1xFH7+p6iyHKvpa6xzHCbSuzNN1Iiw3HBYMdPRuqvk+D&#10;VfCl18M4vNTHwkxl+Rayj+L6WSq1XExPjyACTeE//Nd+1wqy7QP8nolHQO7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jyU/cYAAADcAAAADwAAAAAAAAAAAAAAAACYAgAAZHJz&#10;L2Rvd25yZXYueG1sUEsFBgAAAAAEAAQA9QAAAIsDAAAAAA==&#10;" fillcolor="#f0e6d7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5" o:spid="_x0000_s1309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6MAj8IA&#10;AADcAAAADwAAAGRycy9kb3ducmV2LnhtbERPz2vCMBS+C/4P4Qm7aWoPQzqjiLIheBjVHbbba/Ns&#10;is1LaVLb/ffmIHj8+H6vt6NtxJ06XztWsFwkIIhLp2uuFPxcPucrED4ga2wck4J/8rDdTCdrzLQb&#10;OKf7OVQihrDPUIEJoc2k9KUhi37hWuLIXV1nMUTYVVJ3OMRw28g0Sd6lxZpjg8GW9obK27m3Cv70&#10;sh/6Q/Wdm7EovkJ6yq+/hVJvs3H3ASLQGF7ip/uoFaSruDaeiUdAb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/owCPwgAAANwAAAAPAAAAAAAAAAAAAAAAAJgCAABkcnMvZG93&#10;bnJldi54bWxQSwUGAAAAAAQABAD1AAAAhwMAAAAA&#10;" fillcolor="#f0e6d7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6" o:spid="_x0000_s1310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19k8UA&#10;AADcAAAADwAAAGRycy9kb3ducmV2LnhtbESPQWvCQBSE74X+h+UVeqsbAxVNXaUKFj0IRtv7I/ua&#10;hGbfht01if31riB4HGbmG2a+HEwjOnK+tqxgPEpAEBdW11wq+D5t3qYgfEDW2FgmBRfysFw8P80x&#10;07bnnLpjKEWEsM9QQRVCm0npi4oM+pFtiaP3a53BEKUrpXbYR7hpZJokE2mw5rhQYUvrioq/49ko&#10;CPv8kH6t8sL8bC9u1/0fxu9lr9Try/D5ASLQEB7he3urFaTTGdzOxCMgF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7X2TxQAAANwAAAAPAAAAAAAAAAAAAAAAAJgCAABkcnMv&#10;ZG93bnJldi54bWxQSwUGAAAAAAQABAD1AAAAigMAAAAA&#10;" fillcolor="#efe5d6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7" o:spid="_x0000_s1311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5C08IA&#10;AADcAAAADwAAAGRycy9kb3ducmV2LnhtbERPy2rCQBTdF/yH4Qrd1YmBlhodRQsVXRSMj/0lc02C&#10;mTthZkyiX99ZFLo8nPdiNZhGdOR8bVnBdJKAIC6srrlUcD59v32C8AFZY2OZFDzIw2o5ellgpm3P&#10;OXXHUIoYwj5DBVUIbSalLyoy6Ce2JY7c1TqDIUJXSu2wj+GmkWmSfEiDNceGClv6qqi4He9GQfjJ&#10;D+l2kxfmsnu4ffc8TN/LXqnX8bCegwg0hH/xn3unFaSzOD+eiUdAL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DkLTwgAAANwAAAAPAAAAAAAAAAAAAAAAAJgCAABkcnMvZG93&#10;bnJldi54bWxQSwUGAAAAAAQABAD1AAAAhwMAAAAA&#10;" fillcolor="#efe5d6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8" o:spid="_x0000_s1312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GePcUA&#10;AADcAAAADwAAAGRycy9kb3ducmV2LnhtbESPQWvCQBSE74L/YXmCF6m7sVBrdBUpFupFUHvp7Zl9&#10;JsHs2zS7NfHfu0LB4zAz3zCLVWcrcaXGl441JGMFgjhzpuRcw/fx8+UdhA/IBivHpOFGHlbLfm+B&#10;qXEt7+l6CLmIEPYpaihCqFMpfVaQRT92NXH0zq6xGKJscmkabCPcVnKi1Ju0WHJcKLCmj4Kyy+HP&#10;amjL3U+WbPONuk1Pao+n2evo12g9HHTrOYhAXXiG/9tfRsNklsDjTDwCcn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kZ49xQAAANwAAAAPAAAAAAAAAAAAAAAAAJgCAABkcnMv&#10;ZG93bnJldi54bWxQSwUGAAAAAAQABAD1AAAAigMAAAAA&#10;" fillcolor="#eee4d5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9" o:spid="_x0000_s1313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MASsUA&#10;AADcAAAADwAAAGRycy9kb3ducmV2LnhtbESPQWvCQBSE70L/w/IEL6K7Rmg1dZUiFuxF0Hrx9sy+&#10;JsHs25jdmvjvu0LB4zAz3zCLVWcrcaPGl441TMYKBHHmTMm5huP352gGwgdkg5Vj0nAnD6vlS2+B&#10;qXEt7+l2CLmIEPYpaihCqFMpfVaQRT92NXH0flxjMUTZ5NI02Ea4rWSi1Ku0WHJcKLCmdUHZ5fBr&#10;NbTl7pRNvvKNur+d1R7P8+nwarQe9LuPdxCBuvAM/7e3RkMyT+BxJh4B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QwBKxQAAANwAAAAPAAAAAAAAAAAAAAAAAJgCAABkcnMv&#10;ZG93bnJldi54bWxQSwUGAAAAAAQABAD1AAAAigMAAAAA&#10;" fillcolor="#eee4d5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0" o:spid="_x0000_s1314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yMiK8QA&#10;AADcAAAADwAAAGRycy9kb3ducmV2LnhtbESPQUvDQBSE74L/YXmCN7ux0qKx21IqgseaSqC3Z/aZ&#10;DWbfht1nmv77riB4HGbmG2a1mXyvRoqpC2zgflaAIm6C7bg18HF4vXsElQTZYh+YDJwpwWZ9fbXC&#10;0oYTv9NYSasyhFOJBpzIUGqdGkce0ywMxNn7CtGjZBlbbSOeMtz3el4US+2x47zgcKCdo+a7+vEG&#10;luOiejl3n3Xc11SP7ngUiQtjbm+m7TMooUn+w3/tN2tg/vQAv2fyEdDrC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sjIivEAAAA3AAAAA8AAAAAAAAAAAAAAAAAmAIAAGRycy9k&#10;b3ducmV2LnhtbFBLBQYAAAAABAAEAPUAAACJAwAAAAA=&#10;" fillcolor="#ede3d4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1" o:spid="_x0000_s1315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q6X8QA&#10;AADcAAAADwAAAGRycy9kb3ducmV2LnhtbESPQUvDQBSE74L/YXmCN7ux2KKx21IqgseaSqC3Z/aZ&#10;DWbfht1nmv77riB4HGbmG2a1mXyvRoqpC2zgflaAIm6C7bg18HF4vXsElQTZYh+YDJwpwWZ9fbXC&#10;0oYTv9NYSasyhFOJBpzIUGqdGkce0ywMxNn7CtGjZBlbbSOeMtz3el4US+2x47zgcKCdo+a7+vEG&#10;luOiejl3n3Xc11SP7ngUiQtjbm+m7TMooUn+w3/tN2tg/vQAv2fyEdDrC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TKul/EAAAA3AAAAA8AAAAAAAAAAAAAAAAAmAIAAGRycy9k&#10;b3ducmV2LnhtbFBLBQYAAAAABAAEAPUAAACJAwAAAAA=&#10;" fillcolor="#ede3d4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2" o:spid="_x0000_s1316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bB4MIA&#10;AADcAAAADwAAAGRycy9kb3ducmV2LnhtbESPwWrDMBBE74H+g9hCb7EcQ0PrWgl2IZBTIG4IPS7W&#10;1jaxVkZSbefvq0Khx2Fm3jDFfjGDmMj53rKCTZKCIG6s7rlVcPk4rF9A+ICscbBMCu7kYb97WBWY&#10;azvzmaY6tCJC2OeooAthzKX0TUcGfWJH4uh9WWcwROlaqR3OEW4GmaXpVhrsOS50ONJ7R82t/jYK&#10;0NQndz1lNVc4cXUfyk+HpVJPj0v5BiLQEv7Df+2jVpC9PsPvmXgE5O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8tsHgwgAAANwAAAAPAAAAAAAAAAAAAAAAAJgCAABkcnMvZG93&#10;bnJldi54bWxQSwUGAAAAAAQABAD1AAAAhwMAAAAA&#10;" fillcolor="#ece2d3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3" o:spid="_x0000_s1317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Rfl8IA&#10;AADcAAAADwAAAGRycy9kb3ducmV2LnhtbESPzWrDMBCE74W8g9hAbo0cH0zrRAlOoNCToW4pPS7W&#10;xjaxVkZS/PP2UaHQ4zAz3zCH02x6MZLznWUFu20Cgri2uuNGwdfn2/MLCB+QNfaWScFCHk7H1dMB&#10;c20n/qCxCo2IEPY5KmhDGHIpfd2SQb+1A3H0rtYZDFG6RmqHU4SbXqZJkkmDHceFFge6tFTfqrtR&#10;gKYq3XeZVnzGkc9LX/w4LJTarOdiDyLQHP7Df+13rSB9zeD3TDwC8vg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ZF+XwgAAANwAAAAPAAAAAAAAAAAAAAAAAJgCAABkcnMvZG93&#10;bnJldi54bWxQSwUGAAAAAAQABAD1AAAAhwMAAAAA&#10;" fillcolor="#ece2d3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4" o:spid="_x0000_s1318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j6DMMA&#10;AADcAAAADwAAAGRycy9kb3ducmV2LnhtbESPwWrDMBBE74H+g9hCb7EcH5rWtRLsQiCnQNwQelys&#10;rW1irYyk2s7fV4VCj8PMvGGK/WIGMZHzvWUFmyQFQdxY3XOr4PJxWL+A8AFZ42CZFNzJw373sCow&#10;13bmM011aEWEsM9RQRfCmEvpm44M+sSOxNH7ss5giNK1UjucI9wMMkvTZ2mw57jQ4UjvHTW3+tso&#10;QFOf3PWU1VzhxNV9KD8dlko9PS7lG4hAS/gP/7WPWkH2uoXfM/EIyN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yj6DMMAAADcAAAADwAAAAAAAAAAAAAAAACYAgAAZHJzL2Rv&#10;d25yZXYueG1sUEsFBgAAAAAEAAQA9QAAAIgDAAAAAA==&#10;" fillcolor="#ece2d3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5" o:spid="_x0000_s1319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NwRsEA&#10;AADcAAAADwAAAGRycy9kb3ducmV2LnhtbERP3WrCMBS+H/gO4Qi7W1MdbFqN0griLnaxdX2AQ3Ns&#10;is1JSaLWt18uBrv8+P63+8kO4kY+9I4VLLIcBHHrdM+dgubn+LICESKyxsExKXhQgP1u9rTFQrs7&#10;f9Otjp1IIRwKVGBiHAspQ2vIYsjcSJy4s/MWY4K+k9rjPYXbQS7z/E1a7Dk1GBzpYKi91Fer4PD+&#10;VdUn/2lo1byWcuErZGuUep5P5QZEpCn+i//cH1rBcp3WpjPpCMjd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xTcEbBAAAA3A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6" o:spid="_x0000_s1320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/V3cIA&#10;AADcAAAADwAAAGRycy9kb3ducmV2LnhtbESPzYoCMRCE78K+Q2hhb5rRBX9Go6iwrAcPOvoAzaSd&#10;DE46Q5LV2bffCILHoqq+opbrzjbiTj7UjhWMhhkI4tLpmisFl/P3YAYiRGSNjWNS8EcB1quP3hJz&#10;7R58onsRK5EgHHJUYGJscylDachiGLqWOHlX5y3GJH0ltcdHgttGjrNsIi3WnBYMtrQzVN6KX6tg&#10;Nz1uix9/MDS7fG3kyG+RrVHqs99tFiAidfEdfrX3WsF4PofnmXQE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H9XdwgAAANwAAAAPAAAAAAAAAAAAAAAAAJgCAABkcnMvZG93&#10;bnJldi54bWxQSwUGAAAAAAQABAD1AAAAhwMAAAAA&#10;" fillcolor="#ebe1d2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7" o:spid="_x0000_s1321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wEH8EA&#10;AADcAAAADwAAAGRycy9kb3ducmV2LnhtbERPz2vCMBS+C/4P4Qm72XQThtRGkeFGDzus6mDHR/NM&#10;i81LTTLb/ffLYbDjx/e73E22F3fyoXOs4DHLQRA3TndsFJxPr8s1iBCRNfaOScEPBdht57MSC+1G&#10;rul+jEakEA4FKmhjHAopQ9OSxZC5gThxF+ctxgS9kdrjmMJtL5/y/Fla7Dg1tDjQS0vN9fhtFazN&#10;m/l6b6raxOrj0x+G1c0gK/WwmPYbEJGm+C/+c1dawSpP89OZdATk9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KcBB/BAAAA3AAAAA8AAAAAAAAAAAAAAAAAmAIAAGRycy9kb3du&#10;cmV2LnhtbFBLBQYAAAAABAAEAPUAAACGAwAAAAA=&#10;" fillcolor="#eae0d1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8" o:spid="_x0000_s1322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ChhMQA&#10;AADcAAAADwAAAGRycy9kb3ducmV2LnhtbESPQWsCMRSE7wX/Q3iCt5rdCkVW41JEyx56UNtCj4/N&#10;M7t087ImUbf/3hQEj8PMfMMsy8F24kI+tI4V5NMMBHHtdMtGwdfn9nkOIkRkjZ1jUvBHAcrV6GmJ&#10;hXZX3tPlEI1IEA4FKmhi7AspQ92QxTB1PXHyjs5bjEl6I7XHa4LbTr5k2au02HJaaLCndUP17+Fs&#10;FczNu/n5qKu9idXu22/62ckgKzUZD28LEJGG+Ajf25VWMMty+D+TjoBc3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3QoYTEAAAA3AAAAA8AAAAAAAAAAAAAAAAAmAIAAGRycy9k&#10;b3ducmV2LnhtbFBLBQYAAAAABAAEAPUAAACJAwAAAAA=&#10;" fillcolor="#eae0d1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9" o:spid="_x0000_s1323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I/88UA&#10;AADcAAAADwAAAGRycy9kb3ducmV2LnhtbESPzWrDMBCE74W8g9hAbrVcB0pwophS0uJDD81PocfF&#10;2sim1sqRlMR9+6oQyHGYmW+YVTXaXlzIh86xgqcsB0HcON2xUXDYvz0uQISIrLF3TAp+KUC1njys&#10;sNTuylu67KIRCcKhRAVtjEMpZWhashgyNxAn7+i8xZikN1J7vCa47WWR58/SYsdpocWBXltqfnZn&#10;q2Bh3s33R1NvTaw/v/xmmJ8MslKz6fiyBBFpjPfwrV1rBfO8gP8z6QjI9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Aj/zxQAAANwAAAAPAAAAAAAAAAAAAAAAAJgCAABkcnMv&#10;ZG93bnJldi54bWxQSwUGAAAAAAQABAD1AAAAigMAAAAA&#10;" fillcolor="#eae0d1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0" o:spid="_x0000_s1324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Y8WsIA&#10;AADcAAAADwAAAGRycy9kb3ducmV2LnhtbESPX2vCMBTF3wW/Q7jC3jTVjjGqUaQytscZB9vjpbk2&#10;weamNJl2334ZCHs8nD8/zmY3+k5caYgusILlogBB3ATjuFXwcXqZP4OICdlgF5gU/FCE3XY62WBl&#10;wo2PdNWpFXmEY4UKbEp9JWVsLHmMi9ATZ+8cBo8py6GVZsBbHvedXBXFk/ToOBMs9lRbai7622dI&#10;6Q+f715/1Y993VrW+tWdnVIPs3G/BpFoTP/he/vNKCiLEv7O5CM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3JjxawgAAANwAAAAPAAAAAAAAAAAAAAAAAJgCAABkcnMvZG93&#10;bnJldi54bWxQSwUGAAAAAAQABAD1AAAAhwMAAAAA&#10;" fillcolor="#e9dfd0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1" o:spid="_x0000_s1325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vP1cQA&#10;AADcAAAADwAAAGRycy9kb3ducmV2LnhtbESP0WrCQBRE34X+w3KFvjUbjdgQXaUVSuxLwTQfcM1e&#10;k2D2bprdmvTvu4WCj8PMnGG2+8l04kaDay0rWEQxCOLK6pZrBeXn21MKwnlkjZ1lUvBDDva7h9kW&#10;M21HPtGt8LUIEHYZKmi87zMpXdWQQRfZnjh4FzsY9EEOtdQDjgFuOrmM47U02HJYaLCnQ0PVtfg2&#10;Cmz6/soFr7vpyyb988c5N3mZKPU4n142IDxN/h7+bx+1giRewd+ZcATk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xLz9XEAAAA3AAAAA8AAAAAAAAAAAAAAAAAmAIAAGRycy9k&#10;b3ducmV2LnhtbFBLBQYAAAAABAAEAPUAAACJAwAAAAA=&#10;" fillcolor="#e8decf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2" o:spid="_x0000_s1326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wdqTsQA&#10;AADcAAAADwAAAGRycy9kb3ducmV2LnhtbESP0WrCQBRE34X+w3KFvjUbDdoQXaUVSuxLwTQfcM1e&#10;k2D2bprdmvTvu4WCj8PMnGG2+8l04kaDay0rWEQxCOLK6pZrBeXn21MKwnlkjZ1lUvBDDva7h9kW&#10;M21HPtGt8LUIEHYZKmi87zMpXdWQQRfZnjh4FzsY9EEOtdQDjgFuOrmM47U02HJYaLCnQ0PVtfg2&#10;Cmz6/soFr7vpyyb988c5N3mZKPU4n142IDxN/h7+bx+1giRewd+ZcATk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MHak7EAAAA3AAAAA8AAAAAAAAAAAAAAAAAmAIAAGRycy9k&#10;b3ducmV2LnhtbFBLBQYAAAAABAAEAPUAAACJAwAAAAA=&#10;" fillcolor="#e8decf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3" o:spid="_x0000_s1327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X0OcMA&#10;AADcAAAADwAAAGRycy9kb3ducmV2LnhtbESP0YrCMBRE3wX/IVzBN03dQi3VKCos7r4IVj/g2lzb&#10;YnNTm6jdv98IC/s4zMwZZrnuTSOe1LnasoLZNAJBXFhdc6ngfPqcpCCcR9bYWCYFP+RgvRoOlphp&#10;++IjPXNfigBhl6GCyvs2k9IVFRl0U9sSB+9qO4M+yK6UusNXgJtGfkRRIg3WHBYqbGlXUXHLH0aB&#10;Tb+3nHPS9Hcbt/PDZW/251ip8ajfLEB46v1/+K/9pRXEUQLvM+EIyN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9X0OcMAAADcAAAADwAAAAAAAAAAAAAAAACYAgAAZHJzL2Rv&#10;d25yZXYueG1sUEsFBgAAAAAEAAQA9QAAAIgDAAAAAA==&#10;" fillcolor="#e8decf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4" o:spid="_x0000_s1328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x4osQA&#10;AADcAAAADwAAAGRycy9kb3ducmV2LnhtbESP0WrCQBRE3wv+w3KFvtWNKVSNrhLahlZ8MvoBl+w1&#10;G8zeDdmtiX/vFgp9HGbmDLPZjbYVN+p941jBfJaAIK6cbrhWcD4VL0sQPiBrbB2Tgjt52G0nTxvM&#10;tBv4SLcy1CJC2GeowITQZVL6ypBFP3MdcfQurrcYouxrqXscIty2Mk2SN2mx4bhgsKN3Q9W1/LEK&#10;Pj6d1vsuX5hqtT+UxTBvv9JCqefpmK9BBBrDf/iv/a0VvCYL+D0Tj4DcP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VMeKLEAAAA3A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5" o:spid="_x0000_s1329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Ps0MAA&#10;AADcAAAADwAAAGRycy9kb3ducmV2LnhtbERPzYrCMBC+C/sOYRa8aaqC7lajiFpUPG3XBxia2aZs&#10;MylNtPXtzUHw+PH9rza9rcWdWl85VjAZJyCIC6crLhVcf7PRFwgfkDXWjknBgzxs1h+DFabadfxD&#10;9zyUIoawT1GBCaFJpfSFIYt+7BriyP251mKIsC2lbrGL4baW0ySZS4sVxwaDDe0MFf/5zSrYH5zW&#10;52a7MMX3+ZJn3aQ+TjOlhp/9dgkiUB/e4pf7pBXMkrg2nolHQK6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NPs0MAAAADcAAAADwAAAAAAAAAAAAAAAACYAgAAZHJzL2Rvd25y&#10;ZXYueG1sUEsFBgAAAAAEAAQA9QAAAIUDAAAAAA==&#10;" fillcolor="#e7ddce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6" o:spid="_x0000_s1330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CgMsQA&#10;AADcAAAADwAAAGRycy9kb3ducmV2LnhtbESP0WoCMRRE3wX/IVyhb5poqWy3RhGxVOyTqx9wu7nd&#10;XdzcLEmq2369EQo+DjNzhlmsetuKC/nQONYwnSgQxKUzDVcaTsf3cQYiRGSDrWPS8EsBVsvhYIG5&#10;cVc+0KWIlUgQDjlqqGPscilDWZPFMHEdcfK+nbcYk/SVNB6vCW5bOVNqLi02nBZq7GhTU3kufqwG&#10;/ttujl329bnzai8/5kW2375kWj+N+vUbiEh9fIT/2zuj4Vm9wv1MOgJye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VAoDLEAAAA3AAAAA8AAAAAAAAAAAAAAAAAmAIAAGRycy9k&#10;b3ducmV2LnhtbFBLBQYAAAAABAAEAPUAAACJAwAAAAA=&#10;" fillcolor="#e6dccd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7" o:spid="_x0000_s1331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aOfcsIA&#10;AADcAAAADwAAAGRycy9kb3ducmV2LnhtbERP3WrCMBS+F/YO4Qx2p6kbltIZRcSx0l2t9QGOzVlb&#10;bE5KktluT28uBrv8+P63+9kM4kbO95YVrFcJCOLG6p5bBef6bZmB8AFZ42CZFPyQh/3uYbHFXNuJ&#10;P+lWhVbEEPY5KuhCGHMpfdORQb+yI3HkvqwzGCJ0rdQOpxhuBvmcJKk02HNs6HCkY0fNtfo2Cvj3&#10;dKzH7PJRuKSU72mVladNptTT43x4BRFoDv/iP3ehFbys4/x4Jh4Bub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o59ywgAAANwAAAAPAAAAAAAAAAAAAAAAAJgCAABkcnMvZG93&#10;bnJldi54bWxQSwUGAAAAAAQABAD1AAAAhwMAAAAA&#10;" fillcolor="#e6dccd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8" o:spid="_x0000_s1332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866cQA&#10;AADcAAAADwAAAGRycy9kb3ducmV2LnhtbESP0WrCQBRE3wv+w3KFvtVNFCVEVxFRFPvU6Adcs9ck&#10;mL0bdldN+/VdodDHYWbOMItVb1rxIOcbywrSUQKCuLS64UrB+bT7yED4gKyxtUwKvsnDajl4W2Cu&#10;7ZO/6FGESkQI+xwV1CF0uZS+rMmgH9mOOHpX6wyGKF0ltcNnhJtWjpNkJg02HBdq7GhTU3kr7kYB&#10;/2w3py67fB5ccpT7WZEdt9NMqfdhv56DCNSH//Bf+6AVTNIUXmfiEZ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7vOunEAAAA3AAAAA8AAAAAAAAAAAAAAAAAmAIAAGRycy9k&#10;b3ducmV2LnhtbFBLBQYAAAAABAAEAPUAAACJAwAAAAA=&#10;" fillcolor="#e6dccd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9" o:spid="_x0000_s1333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Inq8QA&#10;AADcAAAADwAAAGRycy9kb3ducmV2LnhtbESPUWvCQBCE3wv9D8cKfSl6p1KV1FOKUFr7pNEfsOa2&#10;STC3F3JbTf+9JxT6OMzMN8xy3ftGXaiLdWAL45EBRVwEV3Np4Xh4Hy5ARUF22AQmC78UYb16fFhi&#10;5sKV93TJpVQJwjFDC5VIm2kdi4o8xlFoiZP3HTqPkmRXatfhNcF9oyfGzLTHmtNChS1tKirO+Y+3&#10;EJuXU36SwmzN8+4D+/lMNl9o7dOgf3sFJdTLf/iv/eksTMcTuJ9JR0Cv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ESJ6vEAAAA3AAAAA8AAAAAAAAAAAAAAAAAmAIAAGRycy9k&#10;b3ducmV2LnhtbFBLBQYAAAAABAAEAPUAAACJAwAAAAA=&#10;" fillcolor="#e5dbcc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10" o:spid="_x0000_s1334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6CMMQA&#10;AADcAAAADwAAAGRycy9kb3ducmV2LnhtbESP3WrCQBSE7wt9h+UUeiO6a8UfUlcpgtT2SqMPcMye&#10;JqHZsyF71PTt3UKhl8PMfMMs171v1JW6WAe2MB4ZUMRFcDWXFk7H7XABKgqywyYwWfihCOvV48MS&#10;MxdufKBrLqVKEI4ZWqhE2kzrWFTkMY5CS5y8r9B5lCS7UrsObwnuG/1izEx7rDktVNjSpqLiO794&#10;C7GZnvOzFObDDPbv2M9nsvlEa5+f+rdXUEK9/If/2jtnYTKewO+ZdAT0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5egjDEAAAA3AAAAA8AAAAAAAAAAAAAAAAAmAIAAGRycy9k&#10;b3ducmV2LnhtbFBLBQYAAAAABAAEAPUAAACJAwAAAAA=&#10;" fillcolor="#e5dbcc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11" o:spid="_x0000_s1335" style="position:absolute;left:6225;top:3870;width:1610;height:27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1B0cIA&#10;AADcAAAADwAAAGRycy9kb3ducmV2LnhtbESPzYoCMRCE74LvEFrwphl/WGQ0igiCu3hx9AGaSc8P&#10;Jp0hic7s228WFvZYVNVX1O4wWCPe5EPrWMFinoEgLp1uuVbwuJ9nGxAhIms0jknBNwU47MejHeba&#10;9XyjdxFrkSAcclTQxNjlUoayIYth7jri5FXOW4xJ+lpqj32CWyOXWfYhLbacFhrs6NRQ+SxeVoG8&#10;F+d+Uxifua9ldTWfl1tFTqnpZDhuQUQa4n/4r33RClaLNfyeSUdA7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PUHRwgAAANwAAAAPAAAAAAAAAAAAAAAAAJgCAABkcnMvZG93&#10;bnJldi54bWxQSwUGAAAAAAQABAD1AAAAhwMAAAAA&#10;" filled="f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Dados de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Publicação</w:t>
                          </w:r>
                          <w:proofErr w:type="spellEnd"/>
                        </w:p>
                      </w:txbxContent>
                    </v:textbox>
                  </v:rect>
                  <v:oval id="Oval 312" o:spid="_x0000_s1336" style="position:absolute;left:510;top:1845;width:255;height:2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xDscQA&#10;AADcAAAADwAAAGRycy9kb3ducmV2LnhtbESPQWvCQBSE74L/YXmCN92oVCR1E4oY6Km0qx68PbKv&#10;2dDs25Ddavrvu4WCx2FmvmH25eg6caMhtJ4VrJYZCOLam5YbBedTtdiBCBHZYOeZFPxQgLKYTvaY&#10;G3/nD7rp2IgE4ZCjAhtjn0sZaksOw9L3xMn79IPDmOTQSDPgPcFdJ9dZtpUOW04LFns6WKq/9LdT&#10;cBlPb8fKXnemM+vqUmn9TlorNZ+NL88gIo3xEf5vvxoFm9UT/J1JR0AW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gcQ7HEAAAA3AAAAA8AAAAAAAAAAAAAAAAAmAIAAGRycy9k&#10;b3ducmV2LnhtbFBLBQYAAAAABAAEAPUAAACJAwAAAAA=&#10;" fillcolor="#fcf2e3" strokeweight="42e-5mm"/>
                  <v:rect id="Rectangle 313" o:spid="_x0000_s1337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zmZJscA&#10;AADcAAAADwAAAGRycy9kb3ducmV2LnhtbESPT2vCQBTE7wW/w/IEb3WjQpA0qxRFaA+FaqXB2zP7&#10;8odm34bsmqT99G6h0OMwM79h0u1oGtFT52rLChbzCARxbnXNpYLzx+FxDcJ5ZI2NZVLwTQ62m8lD&#10;iom2Ax+pP/lSBAi7BBVU3reJlC6vyKCb25Y4eIXtDPogu1LqDocAN41cRlEsDdYcFipsaVdR/nW6&#10;GQVxdruey8Pl7f0zK/Lidb3f+/hHqdl0fH4C4Wn0/+G/9otWsFrE8HsmHAG5u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c5mSbHAAAA3AAAAA8AAAAAAAAAAAAAAAAAmAIAAGRy&#10;cy9kb3ducmV2LnhtbFBLBQYAAAAABAAEAPUAAACMAwAAAAA=&#10;" fillcolor="#f9efe0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14" o:spid="_x0000_s1338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21hsMA&#10;AADcAAAADwAAAGRycy9kb3ducmV2LnhtbESPzWrDMBCE74W+g9hCbo3sBPLjRgnBEOKrk156W6yN&#10;ZWqtjKTEzttXhUKPw8x8w+wOk+3Fg3zoHCvI5xkI4sbpjlsFn9fT+wZEiMgae8ek4EkBDvvXlx0W&#10;2o1c0+MSW5EgHApUYGIcCilDY8himLuBOHk35y3GJH0rtccxwW0vF1m2khY7TgsGByoNNd+Xu1Vg&#10;l6fYfK3KvmI/bbbbmynpXCs1e5uOHyAiTfE//NeutIJlvobfM+kIyP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s21hsMAAADcAAAADwAAAAAAAAAAAAAAAACYAgAAZHJzL2Rv&#10;d25yZXYueG1sUEsFBgAAAAAEAAQA9QAAAIgDAAAAAA==&#10;" fillcolor="#f6ecdd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15" o:spid="_x0000_s1339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bUXsEA&#10;AADcAAAADwAAAGRycy9kb3ducmV2LnhtbERPy4rCMBTdC/5DuMLsxlQFkWoUEXwMyuDrAy7NtS02&#10;N7WJtvr1ZiG4PJz3ZNaYQjyocrllBb1uBII4sTrnVMH5tPwdgXAeWWNhmRQ8ycFs2m5NMNa25gM9&#10;jj4VIYRdjAoy78tYSpdkZNB1bUkcuIutDPoAq1TqCusQbgrZj6KhNJhzaMiwpEVGyfV4NwqGq3zr&#10;RvVtd9n8U7S6rv/291ep1E+nmY9BeGr8V/xxb7SCQS+sDWfCEZDT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ZW1F7BAAAA3AAAAA8AAAAAAAAAAAAAAAAAmAIAAGRycy9kb3du&#10;cmV2LnhtbFBLBQYAAAAABAAEAPUAAACGAwAAAAA=&#10;" fillcolor="#f3e9da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16" o:spid="_x0000_s1340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Q/DsYA&#10;AADcAAAADwAAAGRycy9kb3ducmV2LnhtbESPQWvCQBSE7wX/w/KE3uomClJTVxFLpdCDxHpoby/Z&#10;ZzY0+zZkNyb9965Q6HGYmW+Y9Xa0jbhS52vHCtJZAoK4dLrmSsH58+3pGYQPyBobx6TglzxsN5OH&#10;NWbaDZzT9RQqESHsM1RgQmgzKX1pyKKfuZY4ehfXWQxRdpXUHQ4Rbhs5T5KltFhzXDDY0t5Q+XPq&#10;rYJvnfZD/1odczMWxSHMP/LLV6HU43TcvYAINIb/8F/7XStYpCu4n4lHQG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gQ/DsYAAADcAAAADwAAAAAAAAAAAAAAAACYAgAAZHJz&#10;L2Rvd25yZXYueG1sUEsFBgAAAAAEAAQA9QAAAIsDAAAAAA==&#10;" fillcolor="#f0e6d7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17" o:spid="_x0000_s1341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96JsEA&#10;AADcAAAADwAAAGRycy9kb3ducmV2LnhtbERPTUvDQBC9C/0Pywje7MZKS0m7LVIRPGosgd6m2Wk2&#10;mJ0Nu2Oa/nv3IHh8vO/tfvK9GimmLrCBp3kBirgJtuPWwPHr7XENKgmyxT4wGbhRgv1udrfF0oYr&#10;f9JYSatyCKcSDTiRodQ6NY48pnkYiDN3CdGjZBhbbSNec7jv9aIoVtpjx7nB4UAHR8139eMNrMZl&#10;9XrrznX8qKke3ekkEpfGPNxPLxtQQpP8i//c79bA8yLPz2fyEdC7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6veibBAAAA3AAAAA8AAAAAAAAAAAAAAAAAmAIAAGRycy9kb3du&#10;cmV2LnhtbFBLBQYAAAAABAAEAPUAAACGAwAAAAA=&#10;" fillcolor="#ede3d4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18" o:spid="_x0000_s1342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cfocIA&#10;AADcAAAADwAAAGRycy9kb3ducmV2LnhtbESPQYvCMBSE7wv+h/CEva1pFVypRlFB9OBhrf6AR/Ns&#10;is1LSaJ2/70RFvY4zMw3zGLV21Y8yIfGsYJ8lIEgrpxuuFZwOe++ZiBCRNbYOiYFvxRgtRx8LLDQ&#10;7sknepSxFgnCoUAFJsaukDJUhiyGkeuIk3d13mJM0tdSe3wmuG3lOMum0mLDacFgR1tD1a28WwXb&#10;759NufdHQ7PLZC1zv0G2RqnPYb+eg4jUx//wX/ugFUzGObzPpCMgl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Nx+hwgAAANwAAAAPAAAAAAAAAAAAAAAAAJgCAABkcnMvZG93&#10;bnJldi54bWxQSwUGAAAAAAQABAD1AAAAhwMAAAAA&#10;" fillcolor="#ebe1d2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19" o:spid="_x0000_s1343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uuWsQA&#10;AADcAAAADwAAAGRycy9kb3ducmV2LnhtbESP0WqDQBRE3wP5h+UG+hbXKqRisgltoSR9KdT4ATfu&#10;jUrcu9bdqvn7bqHQx2FmzjC7w2w6MdLgWssKHqMYBHFldcu1gvL8ts5AOI+ssbNMCu7k4LBfLnaY&#10;azvxJ42Fr0WAsMtRQeN9n0vpqoYMusj2xMG72sGgD3KopR5wCnDTySSON9Jgy2GhwZ5eG6puxbdR&#10;YLP3Fy54081fNu2fPi5HcyxTpR5W8/MWhKfZ/4f/2ietIE0S+D0TjoD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dbrlrEAAAA3AAAAA8AAAAAAAAAAAAAAAAAmAIAAGRycy9k&#10;b3ducmV2LnhtbFBLBQYAAAAABAAEAPUAAACJAwAAAAA=&#10;" fillcolor="#e8decf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20" o:spid="_x0000_s1344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JIjcQA&#10;AADcAAAADwAAAGRycy9kb3ducmV2LnhtbESPUWvCQBCE3wv9D8cW+iL1TkVbUk8pQlH7pLE/YM1t&#10;k9DcXsitGv+9JxT6OMzMN8x82ftGnamLdWALo6EBRVwEV3Np4fvw+fIGKgqywyYwWbhShOXi8WGO&#10;mQsX3tM5l1IlCMcMLVQibaZ1LCryGIehJU7eT+g8SpJdqV2HlwT3jR4bM9Mea04LFba0qqj4zU/e&#10;Qmymx/wohdmawW6N/etMVl9o7fNT//EOSqiX//Bfe+MsTMYTuJ9JR0Av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AySI3EAAAA3AAAAA8AAAAAAAAAAAAAAAAAmAIAAGRycy9k&#10;b3ducmV2LnhtbFBLBQYAAAAABAAEAPUAAACJAwAAAAA=&#10;" fillcolor="#e5dbcc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line id="Line 321" o:spid="_x0000_s1345" style="position:absolute;visibility:visible;mso-wrap-style:square" from="645,2115" to="645,23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vhwb8QAAADcAAAADwAAAGRycy9kb3ducmV2LnhtbESPS2vDMBCE74X+B7GF3hq5TjDBsRxC&#10;H+CQS/M45LhYG9vEWhlJTdx/HwUCPQ4z8w1TLEfTiws531lW8D5JQBDXVnfcKDjsv9/mIHxA1thb&#10;JgV/5GFZPj8VmGt75S1ddqEREcI+RwVtCEMupa9bMugndiCO3sk6gyFK10jt8BrhppdpkmTSYMdx&#10;ocWBPlqqz7tfo6BCn4288dU0S78+j2v3Uw3HRqnXl3G1ABFoDP/hR7vSCqbpDO5n4hGQ5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O+HBvxAAAANwAAAAPAAAAAAAAAAAA&#10;AAAAAKECAABkcnMvZG93bnJldi54bWxQSwUGAAAAAAQABAD5AAAAkgMAAAAA&#10;" strokeweight="42e-5mm"/>
                  <v:line id="Line 322" o:spid="_x0000_s1346" style="position:absolute;visibility:visible;mso-wrap-style:square" from="480,2175" to="645,21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bTV9MQAAADcAAAADwAAAGRycy9kb3ducmV2LnhtbESPS2vDMBCE74X+B7GF3hq5DjHBsRxC&#10;H+CQS/M45LhYG9vEWhlJTdx/HwUCPQ4z8w1TLEfTiws531lW8D5JQBDXVnfcKDjsv9/mIHxA1thb&#10;JgV/5GFZPj8VmGt75S1ddqEREcI+RwVtCEMupa9bMugndiCO3sk6gyFK10jt8BrhppdpkmTSYMdx&#10;ocWBPlqqz7tfo6BCn4288dU0S78+j2v3Uw3HRqnXl3G1ABFoDP/hR7vSCqbpDO5n4hGQ5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htNX0xAAAANwAAAAPAAAAAAAAAAAA&#10;AAAAAKECAABkcnMvZG93bnJldi54bWxQSwUGAAAAAAQABAD5AAAAkgMAAAAA&#10;" strokeweight="42e-5mm"/>
                  <v:line id="Line 323" o:spid="_x0000_s1347" style="position:absolute;flip:x;visibility:visible;mso-wrap-style:square" from="645,2175" to="825,21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xfEA8UAAADcAAAADwAAAGRycy9kb3ducmV2LnhtbESP0WrCQBRE3wX/YbmCL1I3taAldRUp&#10;CD4oauwHXLK32dDs3Zhdk+jXdwsFH4eZOcMs172tREuNLx0reJ0mIIhzp0suFHxdti/vIHxA1lg5&#10;JgV38rBeDQdLTLXr+ExtFgoRIexTVGBCqFMpfW7Iop+6mjh6366xGKJsCqkb7CLcVnKWJHNpseS4&#10;YLCmT0P5T3azCo4HfZWPrFpMdns6duZxSuq2U2o86jcfIAL14Rn+b++0grfZHP7OxCMgV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xfEA8UAAADcAAAADwAAAAAAAAAA&#10;AAAAAAChAgAAZHJzL2Rvd25yZXYueG1sUEsFBgAAAAAEAAQA+QAAAJMDAAAAAA==&#10;" strokeweight="42e-5mm"/>
                  <v:line id="Line 324" o:spid="_x0000_s1348" style="position:absolute;flip:x;visibility:visible;mso-wrap-style:square" from="525,2385" to="645,26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thmMUAAADcAAAADwAAAGRycy9kb3ducmV2LnhtbESP0WrCQBRE34X+w3ILvkjdqKCSukoR&#10;Cj4o2tQPuGRvs6HZu2l2m0S/3hUEH4eZOcOsNr2tREuNLx0rmIwTEMS50yUXCs7fn29LED4ga6wc&#10;k4ILedisXwYrTLXr+IvaLBQiQtinqMCEUKdS+tyQRT92NXH0flxjMUTZFFI32EW4reQ0SebSYslx&#10;wWBNW0P5b/ZvFRwP+k9es2ox2u3p2JnrKanbTqnha//xDiJQH57hR3unFcymC7ifiUdArm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FthmMUAAADcAAAADwAAAAAAAAAA&#10;AAAAAAChAgAAZHJzL2Rvd25yZXYueG1sUEsFBgAAAAAEAAQA+QAAAJMDAAAAAA==&#10;" strokeweight="42e-5mm"/>
                  <v:line id="Line 325" o:spid="_x0000_s1349" style="position:absolute;visibility:visible;mso-wrap-style:square" from="645,2385" to="780,26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7V6asAAAADcAAAADwAAAGRycy9kb3ducmV2LnhtbERPy4rCMBTdD/gP4QruNLVCkY5RBh9Q&#10;mY1WFy4vzZ22THNTkqj1781iYJaH815tBtOJBznfWlYwnyUgiCurW64VXC+H6RKED8gaO8uk4EUe&#10;NuvRxwpzbZ98pkcZahFD2OeooAmhz6X0VUMG/cz2xJH7sc5giNDVUjt8xnDTyTRJMmmw5djQYE/b&#10;hqrf8m4UFOizgb99scjS/e52dKeiv9VKTcbD1yeIQEP4F/+5C61gkca18Uw8AnL9B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1emrAAAAA3AAAAA8AAAAAAAAAAAAAAAAA&#10;oQIAAGRycy9kb3ducmV2LnhtbFBLBQYAAAAABAAEAPkAAACOAwAAAAA=&#10;" strokeweight="42e-5mm"/>
                  <v:rect id="Rectangle 326" o:spid="_x0000_s1350" style="position:absolute;left:390;top:2610;width:705;height: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9BphcYA&#10;AADcAAAADwAAAGRycy9kb3ducmV2LnhtbESPQWvCQBSE74X+h+UVvJS6MULR6CaUguBBKMYe2tsj&#10;+8xGs29DdjWxv94tFHocZuYbZl2MthVX6n3jWMFsmoAgrpxuuFbwedi8LED4gKyxdUwKbuShyB8f&#10;1phpN/CermWoRYSwz1CBCaHLpPSVIYt+6jri6B1dbzFE2ddS9zhEuG1lmiSv0mLDccFgR++GqnN5&#10;sQo2H18N8Y/cPy8XgztV6Xdpdp1Sk6fxbQUi0Bj+w3/trVYwT5fweyYeAZn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9BphcYAAADcAAAADwAAAAAAAAAAAAAAAACYAgAAZHJz&#10;L2Rvd25yZXYueG1sUEsFBgAAAAAEAAQA9QAAAIsDAAAAAA==&#10;" filled="f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Usuário</w:t>
                          </w:r>
                          <w:proofErr w:type="spellEnd"/>
                        </w:p>
                      </w:txbxContent>
                    </v:textbox>
                  </v:rect>
                  <v:oval id="Oval 327" o:spid="_x0000_s1351" style="position:absolute;left:6405;top:1125;width:1560;height:10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8V4h8AA&#10;AADcAAAADwAAAGRycy9kb3ducmV2LnhtbERP3WrCMBS+H/gO4QjezbQrSNcZRcSBuynM9gEOzbEt&#10;NiclSbW+vbkY7PLj+9/uZzOIOznfW1aQrhMQxI3VPbcK6ur7PQfhA7LGwTIpeJKH/W7xtsVC2wf/&#10;0v0SWhFD2BeooAthLKT0TUcG/dqOxJG7WmcwROhaqR0+YrgZ5EeSbKTBnmNDhyMdO2pul8koKI/Z&#10;5jP/KUtX51NVpb5O7XRSarWcD18gAs3hX/znPmsFWRbnxzPxCMjd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8V4h8AAAADcAAAADwAAAAAAAAAAAAAAAACYAgAAZHJzL2Rvd25y&#10;ZXYueG1sUEsFBgAAAAAEAAQA9QAAAIUDAAAAAA==&#10;" fillcolor="#c0bfc0" strokecolor="#c0bfc0" strokeweight="42e-5mm"/>
                  <v:oval id="Oval 328" o:spid="_x0000_s1352" style="position:absolute;left:6360;top:1080;width:1560;height:10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IZ0sIA&#10;AADcAAAADwAAAGRycy9kb3ducmV2LnhtbESPQYvCMBSE74L/ITzBm6YqiFSjLGJhT6JxPezt0Tyb&#10;ss1LabJa/70RFvY4zMw3zGbXu0bcqQu1ZwWzaQaCuPSm5krB16WYrECEiGyw8UwKnhRgtx0ONpgb&#10;/+Az3XWsRIJwyFGBjbHNpQylJYdh6lvi5N185zAm2VXSdPhIcNfIeZYtpcOa04LFlvaWyh/96xRc&#10;+8vxUNjvlWnMvLgWWp9Ia6XGo/5jDSJSH//Df+1Po2CxmMH7TDoCcvs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khnSwgAAANwAAAAPAAAAAAAAAAAAAAAAAJgCAABkcnMvZG93&#10;bnJldi54bWxQSwUGAAAAAAQABAD1AAAAhwMAAAAA&#10;" fillcolor="#fcf2e3" strokeweight="42e-5mm"/>
                  <v:rect id="Rectangle 329" o:spid="_x0000_s1353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2W8+MEA&#10;AADcAAAADwAAAGRycy9kb3ducmV2LnhtbESPQYvCMBSE74L/ITzBi2iqLiLVKKII3mRVxOOjebbF&#10;5qU2UeO/N8LCHoeZ+YaZL4OpxJMaV1pWMBwkIIgzq0vOFZyO2/4UhPPIGivLpOBNDpaLdmuOqbYv&#10;/qXnweciQtilqKDwvk6ldFlBBt3A1sTRu9rGoI+yyaVu8BXhppKjJJlIgyXHhQJrWheU3Q4Po+CR&#10;uHD+OeL21rtQcJe93dyHVqluJ6xmIDwF/x/+a++0gvF4BN8z8QjIx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9lvPjBAAAA3AAAAA8AAAAAAAAAAAAAAAAAmAIAAGRycy9kb3du&#10;cmV2LnhtbFBLBQYAAAAABAAEAPUAAACGAwAAAAA=&#10;" fillcolor="#fbf1e2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0" o:spid="_x0000_s1354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CkZY8MA&#10;AADcAAAADwAAAGRycy9kb3ducmV2LnhtbESPQYvCMBSE7wv7H8ITvCyaahdZqlEWRfAmWlk8Pppn&#10;W2xeahM1/nsjCHscZuYbZrYIphE36lxtWcFomIAgLqyuuVRwyNeDHxDOI2tsLJOCBzlYzD8/Zphp&#10;e+cd3fa+FBHCLkMFlfdtJqUrKjLohrYljt7JdgZ9lF0pdYf3CDeNHCfJRBqsOS5U2NKyouK8vxoF&#10;18SFv+8c1+evIwV33NrVZWSV6vfC7xSEp+D/w+/2RitI0xReZ+IRkP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CkZY8MAAADcAAAADwAAAAAAAAAAAAAAAACYAgAAZHJzL2Rv&#10;d25yZXYueG1sUEsFBgAAAAAEAAQA9QAAAIgDAAAAAA==&#10;" fillcolor="#fbf1e2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1" o:spid="_x0000_s1355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VgTcYA&#10;AADcAAAADwAAAGRycy9kb3ducmV2LnhtbESPS2/CMBCE70j8B2srcQOH8mpTDEI8JK7QqpTbKt4m&#10;ofE6ik0S+utxJaQeRzPzjWa+bE0haqpcblnBcBCBIE6szjlV8PG+67+AcB5ZY2GZFNzIwXLR7cwx&#10;1rbhA9VHn4oAYRejgsz7MpbSJRkZdANbEgfv21YGfZBVKnWFTYCbQj5H0VQazDksZFjSOqPk53g1&#10;CprfejYsVl+vW77OTjg5bz5P54tSvad29QbCU+v/w4/2XisYjcbwdyYcAbm4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BVgTcYAAADcAAAADwAAAAAAAAAAAAAAAACYAgAAZHJz&#10;L2Rvd25yZXYueG1sUEsFBgAAAAAEAAQA9QAAAIsDAAAAAA==&#10;" fillcolor="#faf0e1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2" o:spid="_x0000_s1356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nF1sUA&#10;AADcAAAADwAAAGRycy9kb3ducmV2LnhtbESPT2vCQBTE74V+h+UVvNWNFf9FVxG14FUtVW+P7GuS&#10;Nvs2ZNck9dO7guBxmJnfMLNFawpRU+Vyywp63QgEcWJ1zqmCr8Pn+xiE88gaC8uk4J8cLOavLzOM&#10;tW14R/XepyJA2MWoIPO+jKV0SUYGXdeWxMH7sZVBH2SVSl1hE+CmkB9RNJQGcw4LGZa0yij521+M&#10;guZaj3rF8jTZ8GV0xMF5/X08/yrVeWuXUxCeWv8MP9pbraDfH8D9TDgC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WcXWxQAAANwAAAAPAAAAAAAAAAAAAAAAAJgCAABkcnMv&#10;ZG93bnJldi54bWxQSwUGAAAAAAQABAD1AAAAigMAAAAA&#10;" fillcolor="#faf0e1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3" o:spid="_x0000_s1357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zFRsUA&#10;AADcAAAADwAAAGRycy9kb3ducmV2LnhtbESPT4vCMBTE7wt+h/AEb2uqQpFqFFEEPQirK4q3Z/P6&#10;B5uX0kSt++nNwsIeh5n5DTOdt6YSD2pcaVnBoB+BIE6tLjlXcPxef45BOI+ssbJMCl7kYD7rfEwx&#10;0fbJe3ocfC4ChF2CCgrv60RKlxZk0PVtTRy8zDYGfZBNLnWDzwA3lRxGUSwNlhwWCqxpWVB6O9yN&#10;gvh8vx7z9WX3dTpnabYdr1Y+/lGq120XExCeWv8f/mtvtILRKIbfM+EIyN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jMVGxQAAANwAAAAPAAAAAAAAAAAAAAAAAJgCAABkcnMv&#10;ZG93bnJldi54bWxQSwUGAAAAAAQABAD1AAAAigMAAAAA&#10;" fillcolor="#f9efe0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4" o:spid="_x0000_s1358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g3ccA&#10;AADcAAAADwAAAGRycy9kb3ducmV2LnhtbESPW2vCQBSE3wv+h+UIvtWNFaKkboIoQn0o1AuVvp1m&#10;Ty6YPRuyq6b99d2C4OMwM98wi6w3jbhS52rLCibjCARxbnXNpYLjYfM8B+E8ssbGMin4IQdZOnha&#10;YKLtjXd03ftSBAi7BBVU3reJlC6vyKAb25Y4eIXtDPogu1LqDm8Bbhr5EkWxNFhzWKiwpVVF+Xl/&#10;MQri0+X7WG6+3j8+T0VebOfrtY9/lRoN++UrCE+9f4Tv7TetYDqdwf+ZcARk+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PAYN3HAAAA3AAAAA8AAAAAAAAAAAAAAAAAmAIAAGRy&#10;cy9kb3ducmV2LnhtbFBLBQYAAAAABAAEAPUAAACMAwAAAAA=&#10;" fillcolor="#f9efe0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5" o:spid="_x0000_s1359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/0r8QA&#10;AADcAAAADwAAAGRycy9kb3ducmV2LnhtbERPy2rCQBTdF/oPwy24ayZtIEjqKFIR2oVgVQzdXTM3&#10;D5q5EzJjjH69syi4PJz3bDGaVgzUu8aygrcoBkFcWN1wpeCwX79OQTiPrLG1TAqu5GAxf36aYabt&#10;hX9o2PlKhBB2GSqove8yKV1Rk0EX2Y44cKXtDfoA+0rqHi8h3LTyPY5TabDh0FBjR581FX+7s1GQ&#10;5ufToVr/brbHvCzK7+lq5dObUpOXcfkBwtPoH+J/95dWkCRhbTgTjoCc3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Jf9K/EAAAA3AAAAA8AAAAAAAAAAAAAAAAAmAIAAGRycy9k&#10;b3ducmV2LnhtbFBLBQYAAAAABAAEAPUAAACJAwAAAAA=&#10;" fillcolor="#f9efe0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6" o:spid="_x0000_s1360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ij0cUA&#10;AADcAAAADwAAAGRycy9kb3ducmV2LnhtbESPX2vCMBTF34V9h3AHvshMVZCtM8oUBPFN7YS93TV3&#10;bVlyU5pYq5/eCIKPh/Pnx5ktOmtES42vHCsYDRMQxLnTFRcKssP67R2ED8gajWNScCEPi/lLb4ap&#10;dmfeUbsPhYgj7FNUUIZQp1L6vCSLfuhq4uj9ucZiiLIppG7wHMetkeMkmUqLFUdCiTWtSsr/9ycb&#10;IZujPH5ftvk1G/z8LltprqudUar/2n19ggjUhWf40d5oBZPJB9zPxCMg5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qKPRxQAAANwAAAAPAAAAAAAAAAAAAAAAAJgCAABkcnMv&#10;ZG93bnJldi54bWxQSwUGAAAAAAQABAD1AAAAigMAAAAA&#10;" fillcolor="#f8eedf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7" o:spid="_x0000_s1361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R5McMA&#10;AADcAAAADwAAAGRycy9kb3ducmV2LnhtbERPS2vCQBC+C/0PyxR6KbppLUWiq7RCQbz5qOBtzI5J&#10;6O5syG5j9Nd3DgWPH997tui9Ux21sQ5s4GWUgSIugq25NLDffQ0noGJCtugCk4ErRVjMHwYzzG24&#10;8Ia6bSqVhHDM0UCVUpNrHYuKPMZRaIiFO4fWYxLYltq2eJFw7/Rrlr1rjzVLQ4UNLSsqfra/XkpW&#10;B334vq6L2/75ePrstLstN86Yp8f+YwoqUZ/u4n/3yhoYv8l8OSNHQM/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pR5McMAAADcAAAADwAAAAAAAAAAAAAAAACYAgAAZHJzL2Rv&#10;d25yZXYueG1sUEsFBgAAAAAEAAQA9QAAAIgDAAAAAA==&#10;" fillcolor="#f8eedf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8" o:spid="_x0000_s1362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Z6m8UA&#10;AADcAAAADwAAAGRycy9kb3ducmV2LnhtbESPQWvCQBSE74L/YXmF3upGrWLTrCIFoRQpGG3Oj+xL&#10;Nph9m2a3mv57t1DwOMzMN0y2GWwrLtT7xrGC6SQBQVw63XCt4HTcPa1A+ICssXVMCn7Jw2Y9HmWY&#10;anflA13yUIsIYZ+iAhNCl0rpS0MW/cR1xNGrXG8xRNnXUvd4jXDbylmSLKXFhuOCwY7eDJXn/Mcq&#10;OMrPZu8Wpn05Vx+L76+i6LZ5odTjw7B9BRFoCPfwf/tdK5g/T+HvTDwCcn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9nqbxQAAANwAAAAPAAAAAAAAAAAAAAAAAJgCAABkcnMv&#10;ZG93bnJldi54bWxQSwUGAAAAAAQABAD1AAAAigMAAAAA&#10;" fillcolor="#f7edde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9" o:spid="_x0000_s1363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Tk7MUA&#10;AADcAAAADwAAAGRycy9kb3ducmV2LnhtbESPQWvCQBSE74X+h+UVvNWNVkuNWUUKBREpNNacH9mX&#10;bDD7Ns2uGv+9Wyj0OMzMN0y2HmwrLtT7xrGCyTgBQVw63XCt4Pvw8fwGwgdkja1jUnAjD+vV40OG&#10;qXZX/qJLHmoRIexTVGBC6FIpfWnIoh+7jjh6lesthij7WuoerxFuWzlNkldpseG4YLCjd0PlKT9b&#10;BQf52ezd3LSLU7Wb/xyLotvkhVKjp2GzBBFoCP/hv/ZWK3iZTeH3TDwCcnU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JOTsxQAAANwAAAAPAAAAAAAAAAAAAAAAAJgCAABkcnMv&#10;ZG93bnJldi54bWxQSwUGAAAAAAQABAD1AAAAigMAAAAA&#10;" fillcolor="#f7edde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0" o:spid="_x0000_s1364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WcmMIA&#10;AADcAAAADwAAAGRycy9kb3ducmV2LnhtbESPT4vCMBTE74LfITxhbzZdK6Jdo0hB1qt/Lnt7NM+m&#10;bPNSkqj1228WBI/DzPyGWW8H24k7+dA6VvCZ5SCIa6dbbhRczvvpEkSIyBo7x6TgSQG2m/FojaV2&#10;Dz7S/RQbkSAcSlRgYuxLKUNtyGLIXE+cvKvzFmOSvpHa4yPBbSdneb6QFltOCwZ7qgzVv6ebVWCL&#10;fax/FlV3YD8sV6urqej7qNTHZNh9gYg0xHf41T5oBcW8gP8z6QjIz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RZyYwgAAANwAAAAPAAAAAAAAAAAAAAAAAJgCAABkcnMvZG93&#10;bnJldi54bWxQSwUGAAAAAAQABAD1AAAAhwMAAAAA&#10;" fillcolor="#f6ecdd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1" o:spid="_x0000_s1365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awE7MIA&#10;AADcAAAADwAAAGRycy9kb3ducmV2LnhtbESPT4vCMBTE7wv7HcJb8LamqyLabZSlIHr1z8Xbo3lt&#10;yjYvJYlav70RBI/DzPyGKdaD7cSVfGgdK/gZZyCIK6dbbhScjpvvBYgQkTV2jknBnQKsV58fBeba&#10;3XhP10NsRIJwyFGBibHPpQyVIYth7Hri5NXOW4xJ+kZqj7cEt52cZNlcWmw5LRjsqTRU/R8uVoGd&#10;bmJ1npfdjv2wWC5rU9J2r9Toa/j7BRFpiO/wq73TCqazGTzPpCMgV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rATswgAAANwAAAAPAAAAAAAAAAAAAAAAAJgCAABkcnMvZG93&#10;bnJldi54bWxQSwUGAAAAAAQABAD1AAAAhwMAAAAA&#10;" fillcolor="#f6ecdd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2" o:spid="_x0000_s1366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wLNMYA&#10;AADcAAAADwAAAGRycy9kb3ducmV2LnhtbESP3WrCQBSE7wXfYTmCd3XjX2lTVxFREKRC0xbq3TF7&#10;moTsng3ZVdO37xYKXg4z8w2zWHXWiCu1vnKsYDxKQBDnTldcKPh43z08gfABWaNxTAp+yMNq2e8t&#10;MNXuxm90zUIhIoR9igrKEJpUSp+XZNGPXEMcvW/XWgxRtoXULd4i3Bo5SZJHabHiuFBiQ5uS8jq7&#10;WAXH7vNQPX/V9fRsXv32vDnNyZyUGg669QuIQF24h//be61gOpvD35l4BOTy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MwLNMYAAADcAAAADwAAAAAAAAAAAAAAAACYAgAAZHJz&#10;L2Rvd25yZXYueG1sUEsFBgAAAAAEAAQA9QAAAIsDAAAAAA==&#10;" fillcolor="#f5ebdc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3" o:spid="_x0000_s1367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6VQ8YA&#10;AADcAAAADwAAAGRycy9kb3ducmV2LnhtbESPQWvCQBSE74X+h+UVequbaisaXaWIhUKpYFTQ2zP7&#10;TEJ234bsVuO/dwsFj8PMfMNM55014kytrxwreO0lIIhzpysuFGw3ny8jED4gazSOScGVPMxnjw9T&#10;TLW78JrOWShEhLBPUUEZQpNK6fOSLPqea4ijd3KtxRBlW0jd4iXCrZH9JBlKixXHhRIbWpSU19mv&#10;VbDqdt/VeF/Xg6P58cvj4vBO5qDU81P3MQERqAv38H/7SysYvA3h70w8AnJ2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B6VQ8YAAADcAAAADwAAAAAAAAAAAAAAAACYAgAAZHJz&#10;L2Rvd25yZXYueG1sUEsFBgAAAAAEAAQA9QAAAIsDAAAAAA==&#10;" fillcolor="#f5ebdc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4" o:spid="_x0000_s1368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1cL4cMA&#10;AADcAAAADwAAAGRycy9kb3ducmV2LnhtbESPQYvCMBSE74L/ITxhb5pWxdVqFBHc7U2s4vnZPNti&#10;81KaqN1/bxYW9jjMzDfMatOZWjypdZVlBfEoAkGcW11xoeB82g/nIJxH1lhbJgU/5GCz7vdWmGj7&#10;4iM9M1+IAGGXoILS+yaR0uUlGXQj2xAH72Zbgz7ItpC6xVeAm1qOo2gmDVYcFkpsaFdSfs8eRkF9&#10;uN/ih7ETXsRFaq7fl+M8/VLqY9BtlyA8df4//NdOtYLJ9BN+z4QjINd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1cL4cMAAADcAAAADwAAAAAAAAAAAAAAAACYAgAAZHJzL2Rv&#10;d25yZXYueG1sUEsFBgAAAAAEAAQA9QAAAIgDAAAAAA==&#10;" fillcolor="#f4eadb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5" o:spid="_x0000_s1369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ifk78A&#10;AADcAAAADwAAAGRycy9kb3ducmV2LnhtbERPTYvCMBC9L/gfwgje1rS6iFajiKD2JlbxPDZjW2wm&#10;pYla//3mIHh8vO/FqjO1eFLrKssK4mEEgji3uuJCwfm0/Z2CcB5ZY22ZFLzJwWrZ+1lgou2Lj/TM&#10;fCFCCLsEFZTeN4mULi/JoBvahjhwN9sa9AG2hdQtvkK4qeUoiibSYMWhocSGNiXl9+xhFNSH+y1+&#10;GDvmWVyk5rq/HKfpTqlBv1vPQXjq/Ff8cadawfgvrA1nwhGQy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myJ+TvwAAANwAAAAPAAAAAAAAAAAAAAAAAJgCAABkcnMvZG93bnJl&#10;di54bWxQSwUGAAAAAAQABAD1AAAAhAMAAAAA&#10;" fillcolor="#f4eadb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6" o:spid="_x0000_s1370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Q6CMMA&#10;AADcAAAADwAAAGRycy9kb3ducmV2LnhtbESPS4vCQBCE74L/YegFbzqJLqLZjCKCmtvigz33ZjoP&#10;zPSEzKjx3zsLCx6LqvqKSte9acSdOldbVhBPIhDEudU1lwou5914AcJ5ZI2NZVLwJAfr1XCQYqLt&#10;g490P/lSBAi7BBVU3reJlC6vyKCb2JY4eIXtDPogu1LqDh8Bbho5jaK5NFhzWKiwpW1F+fV0Mwqa&#10;72sR34yd8TIuM/N7+Dkusr1So49+8wXCU+/f4f92phXMPpfwdyYcAbl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YQ6CMMAAADcAAAADwAAAAAAAAAAAAAAAACYAgAAZHJzL2Rv&#10;d25yZXYueG1sUEsFBgAAAAAEAAQA9QAAAIgDAAAAAA==&#10;" fillcolor="#f4eadb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7" o:spid="_x0000_s1371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phmMMA&#10;AADcAAAADwAAAGRycy9kb3ducmV2LnhtbERP3WrCMBS+F3yHcITdrek2JqUaZQh2jom4zgc4NMe2&#10;tDnpmmi7Pb25GHj58f0v16NpxZV6V1tW8BTFIIgLq2suFZy+t48JCOeRNbaWScEvOVivppMlptoO&#10;/EXX3JcihLBLUUHlfZdK6YqKDLrIdsSBO9veoA+wL6XucQjhppXPcTyXBmsODRV2tKmoaPKLUTDP&#10;6k+XDD/78+5Acda8fxwvf51SD7PxbQHC0+jv4n/3Tit4eQ3zw5lwBOTq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kphmMMAAADcAAAADwAAAAAAAAAAAAAAAACYAgAAZHJzL2Rv&#10;d25yZXYueG1sUEsFBgAAAAAEAAQA9QAAAIgDAAAAAA==&#10;" fillcolor="#f3e9da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8" o:spid="_x0000_s1372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bEA8QA&#10;AADcAAAADwAAAGRycy9kb3ducmV2LnhtbESP0YrCMBRE3xf2H8Jd8G1NdVGkGkUEXUWRXfUDLs21&#10;LTY3tYm2+vVGEHwcZuYMM5o0phBXqlxuWUGnHYEgTqzOOVVw2M+/ByCcR9ZYWCYFN3IwGX9+jDDW&#10;tuZ/uu58KgKEXYwKMu/LWEqXZGTQtW1JHLyjrQz6IKtU6grrADeF7EZRXxrMOSxkWNIso+S0uxgF&#10;/UW+doP6vDkutxQtTr+rv8u9VKr11UyHIDw1/h1+tZdawU+vA88z4QjI8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EGxAPEAAAA3AAAAA8AAAAAAAAAAAAAAAAAmAIAAGRycy9k&#10;b3ducmV2LnhtbFBLBQYAAAAABAAEAPUAAACJAwAAAAA=&#10;" fillcolor="#f3e9da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9" o:spid="_x0000_s1373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N+9lMUA&#10;AADcAAAADwAAAGRycy9kb3ducmV2LnhtbESP3WoCMRSE7wu+QzhC72q2iq1ujVLEpVLQ4g94e9gc&#10;N0s3J0uS6vbtTUHo5TAz3zCzRWcbcSEfascKngcZCOLS6ZorBcdD8TQBESKyxsYxKfilAIt572GG&#10;uXZX3tFlHyuRIBxyVGBibHMpQ2nIYhi4ljh5Z+ctxiR9JbXHa4LbRg6z7EVarDktGGxpaaj83v9Y&#10;BfhRmO349Pm6KnwTRlmx+dqcp0o99rv3NxCRuvgfvrfXWsFoPIS/M+kIy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372UxQAAANwAAAAPAAAAAAAAAAAAAAAAAJgCAABkcnMv&#10;ZG93bnJldi54bWxQSwUGAAAAAAQABAD1AAAAigMAAAAA&#10;" fillcolor="#f2e8d9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0" o:spid="_x0000_s1374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5MYD8UA&#10;AADcAAAADwAAAGRycy9kb3ducmV2LnhtbESPQWsCMRSE7wX/Q3iF3jRbF7VdjSKlS4ugpbbg9bF5&#10;bhY3L0uS6vbfN4LQ4zAz3zCLVW9bcSYfGscKHkcZCOLK6YZrBd9f5fAJRIjIGlvHpOCXAqyWg7sF&#10;Ftpd+JPO+1iLBOFQoAITY1dIGSpDFsPIdcTJOzpvMSbpa6k9XhLctnKcZVNpseG0YLCjF0PVaf9j&#10;FeBbaXaTw2b2Wvo25Fm5/dgen5V6uO/XcxCR+vgfvrXftYJ8ksP1TDoCcv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kxgPxQAAANwAAAAPAAAAAAAAAAAAAAAAAJgCAABkcnMv&#10;ZG93bnJldi54bWxQSwUGAAAAAAQABAD1AAAAigMAAAAA&#10;" fillcolor="#f2e8d9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1" o:spid="_x0000_s1375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LB6MMA&#10;AADcAAAADwAAAGRycy9kb3ducmV2LnhtbESP0WoCMRRE3wv+Q7hCX0pNtNqWrVHEovgmWj/gsrnd&#10;LN3cLEl0179vBMHHYWbOMPNl7xpxoRBrzxrGIwWCuPSm5krD6Wfz+gkiJmSDjWfScKUIy8XgaY6F&#10;8R0f6HJMlcgQjgVqsCm1hZSxtOQwjnxLnL1fHxymLEMlTcAuw10jJ0q9S4c15wWLLa0tlX/Hs9Pw&#10;Yg99td6ftiiv5Xf4UKrbb5TWz8N+9QUiUZ8e4Xt7ZzS8zaZwO5OPgFz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QLB6MMAAADcAAAADwAAAAAAAAAAAAAAAACYAgAAZHJzL2Rv&#10;d25yZXYueG1sUEsFBgAAAAAEAAQA9QAAAIgDAAAAAA==&#10;" fillcolor="#f1e7d8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2" o:spid="_x0000_s1376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5kc8MA&#10;AADcAAAADwAAAGRycy9kb3ducmV2LnhtbESP3WoCMRSE7wu+QzhCb0pNqqhlaxRRlN6JPw9w2Jxu&#10;FjcnS5K669s3gtDLYWa+YRar3jXiRiHWnjV8jBQI4tKbmisNl/Pu/RNETMgGG8+k4U4RVsvBywIL&#10;4zs+0u2UKpEhHAvUYFNqCyljaclhHPmWOHs/PjhMWYZKmoBdhrtGjpWaSYc15wWLLW0sldfTr9Pw&#10;Zo99tTlc9ijv5TbMleoOO6X167Bff4FI1Kf/8LP9bTRMplN4nMlHQC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k5kc8MAAADcAAAADwAAAAAAAAAAAAAAAACYAgAAZHJzL2Rv&#10;d25yZXYueG1sUEsFBgAAAAAEAAQA9QAAAIgDAAAAAA==&#10;" fillcolor="#f1e7d8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3" o:spid="_x0000_s1377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ESvMYA&#10;AADcAAAADwAAAGRycy9kb3ducmV2LnhtbESPQWvCQBSE74X+h+UVems2WhSJriJKS8FDifZQby/Z&#10;ZzaYfRuyG5P++26h4HGYmW+Y1Wa0jbhR52vHCiZJCoK4dLrmSsHX6e1lAcIHZI2NY1LwQx4268eH&#10;FWbaDZzT7RgqESHsM1RgQmgzKX1pyKJPXEscvYvrLIYou0rqDocIt42cpulcWqw5LhhsaWeovB57&#10;q+CsJ/3Q76vP3IxF8R6mh/zyXSj1/DRulyACjeEe/m9/aAWvszn8nYlHQK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fESvMYAAADcAAAADwAAAAAAAAAAAAAAAACYAgAAZHJz&#10;L2Rvd25yZXYueG1sUEsFBgAAAAAEAAQA9QAAAIsDAAAAAA==&#10;" fillcolor="#f0e6d7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4" o:spid="_x0000_s1378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23J8YA&#10;AADcAAAADwAAAGRycy9kb3ducmV2LnhtbESPQWvCQBSE74X+h+UVeqsbLWpJXUUsFcFDifbQ3l6y&#10;z2xo9m3Ibkz8925B8DjMzDfMYjXYWpyp9ZVjBeNRAoK4cLriUsH38fPlDYQPyBprx6TgQh5Wy8eH&#10;Baba9ZzR+RBKESHsU1RgQmhSKX1hyKIfuYY4eifXWgxRtqXULfYRbms5SZKZtFhxXDDY0MZQ8Xfo&#10;rIJfPe767qP8ysyQ59sw2Wenn1yp56dh/Q4i0BDu4Vt7pxW8TufwfyYeAbm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r23J8YAAADcAAAADwAAAAAAAAAAAAAAAACYAgAAZHJz&#10;L2Rvd25yZXYueG1sUEsFBgAAAAAEAAQA9QAAAIsDAAAAAA==&#10;" fillcolor="#f0e6d7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5" o:spid="_x0000_s1379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IjVcMA&#10;AADcAAAADwAAAGRycy9kb3ducmV2LnhtbERPz2vCMBS+D/wfwhvsNlMdE6mmZSiOwQ6j6mG7vTbP&#10;pti8lCa13X+/HAYeP77f23yyrbhR7xvHChbzBARx5XTDtYLz6fC8BuEDssbWMSn4JQ95NnvYYqrd&#10;yAXdjqEWMYR9igpMCF0qpa8MWfRz1xFH7uJ6iyHCvpa6xzGG21Yuk2QlLTYcGwx2tDNUXY+DVfCj&#10;F8M47Ouvwkxl+R6Wn8Xlu1Tq6XF624AINIW7+N/9oRW8vMa18Uw8AjL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yIjVcMAAADcAAAADwAAAAAAAAAAAAAAAACYAgAAZHJzL2Rv&#10;d25yZXYueG1sUEsFBgAAAAAEAAQA9QAAAIgDAAAAAA==&#10;" fillcolor="#f0e6d7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6" o:spid="_x0000_s1380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xeScUA&#10;AADcAAAADwAAAGRycy9kb3ducmV2LnhtbESPQWvCQBSE7wX/w/IEb3WjYrGpq6hQsYeCsXp/ZF+T&#10;YPZt2N0m0V/fLRQ8DjPzDbNc96YWLTlfWVYwGScgiHOrKy4UnL/enxcgfEDWWFsmBTfysF4NnpaY&#10;attxRu0pFCJC2KeooAyhSaX0eUkG/dg2xNH7ts5giNIVUjvsItzUcpokL9JgxXGhxIZ2JeXX049R&#10;ED6z43S/zXJzOdzcR3s/TuZFp9Ro2G/eQATqwyP83z5oBbP5K/ydiUdAr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bF5JxQAAANwAAAAPAAAAAAAAAAAAAAAAAJgCAABkcnMv&#10;ZG93bnJldi54bWxQSwUGAAAAAAQABAD1AAAAigMAAAAA&#10;" fillcolor="#efe5d6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7" o:spid="_x0000_s1381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o9acIA&#10;AADcAAAADwAAAGRycy9kb3ducmV2LnhtbERPz2vCMBS+C/4P4QneNNWhjM4o28Chh4Ht9P5o3tqy&#10;5qUksa3+9ctB8Pjx/d7sBtOIjpyvLStYzBMQxIXVNZcKzj/72SsIH5A1NpZJwY087Lbj0QZTbXvO&#10;qMtDKWII+xQVVCG0qZS+qMign9uWOHK/1hkMEbpSaod9DDeNXCbJWhqsOTZU2NJnRcVffjUKwnd2&#10;Wn59ZIW5HG7u2N1Pi1XZKzWdDO9vIAIN4Sl+uA9awcs6zo9n4hGQ2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Oj1pwgAAANwAAAAPAAAAAAAAAAAAAAAAAJgCAABkcnMvZG93&#10;bnJldi54bWxQSwUGAAAAAAQABAD1AAAAhwMAAAAA&#10;" fillcolor="#efe5d6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8" o:spid="_x0000_s1382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Xhh8UA&#10;AADcAAAADwAAAGRycy9kb3ducmV2LnhtbESPQWvCQBSE7wX/w/IEL6XuRkHb1FVELNSLoPbS2zP7&#10;TILZtzG7NfHfdwXB4zAz3zCzRWcrcaXGl441JEMFgjhzpuRcw8/h6+0dhA/IBivHpOFGHhbz3ssM&#10;U+Na3tF1H3IRIexT1FCEUKdS+qwgi37oauLonVxjMUTZ5NI02Ea4reRIqYm0WHJcKLCmVUHZef9n&#10;NbTl9jdLNvla3aZHtcPjx/j1YrQe9LvlJ4hAXXiGH+1vo2E8SeB+Jh4BOf8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peGHxQAAANwAAAAPAAAAAAAAAAAAAAAAAJgCAABkcnMv&#10;ZG93bnJldi54bWxQSwUGAAAAAAQABAD1AAAAigMAAAAA&#10;" fillcolor="#eee4d5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9" o:spid="_x0000_s1383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d/8MYA&#10;AADcAAAADwAAAGRycy9kb3ducmV2LnhtbESPQWvCQBSE70L/w/IKvYjuqmA1ZiOlVNBLQduLt2f2&#10;mYRm36bZ1cR/7wqFHoeZ+YZJ172txZVaXznWMBkrEMS5MxUXGr6/NqMFCB+QDdaOScONPKyzp0GK&#10;iXEd7+l6CIWIEPYJaihDaBIpfV6SRT92DXH0zq61GKJsC2la7CLc1nKq1FxarDgulNjQe0n5z+Fi&#10;NXTV5zGf7IoPdXs9qT2elrPhr9H65bl/W4EI1If/8F97azTM5lN4nIlHQGZ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nd/8MYAAADcAAAADwAAAAAAAAAAAAAAAACYAgAAZHJz&#10;L2Rvd25yZXYueG1sUEsFBgAAAAAEAAQA9QAAAIsDAAAAAA==&#10;" fillcolor="#eee4d5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60" o:spid="_x0000_s1384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ddkcMA&#10;AADcAAAADwAAAGRycy9kb3ducmV2LnhtbESPQUvDQBSE70L/w/IK3uxGS4PEbosogkcbJdDbM/vM&#10;BrNvw+4zTf99VxA8DjPzDbPdz35QE8XUBzZwuypAEbfB9twZ+Hh/ubkHlQTZ4hCYDJwpwX63uNpi&#10;ZcOJDzTV0qkM4VShAScyVlqn1pHHtAojcfa+QvQoWcZO24inDPeDviuKUnvsOS84HOnJUftd/3gD&#10;5bSpn8/9ZxPfGmomdzyKxI0x18v58QGU0Cz/4b/2qzWwLtfweyYfAb2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BddkcMAAADcAAAADwAAAAAAAAAAAAAAAACYAgAAZHJzL2Rv&#10;d25yZXYueG1sUEsFBgAAAAAEAAQA9QAAAIgDAAAAAA==&#10;" fillcolor="#ede3d4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61" o:spid="_x0000_s1385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7F5cQA&#10;AADcAAAADwAAAGRycy9kb3ducmV2LnhtbESPX0vDQBDE3wW/w7GCb/binwaJvZZSKfioUQJ9W3Nr&#10;LpjbC3fbNP32niD4OMzMb5jVZvaDmiimPrCB20UBirgNtufOwMf7/uYRVBJki0NgMnCmBJv15cUK&#10;KxtO/EZTLZ3KEE4VGnAiY6V1ah15TIswEmfvK0SPkmXstI14ynA/6LuiKLXHnvOCw5F2jtrv+ugN&#10;lNOyfj73n018baiZ3OEgEpfGXF/N2ydQQrP8h//aL9bAffkAv2fyEdD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+xeXEAAAA3AAAAA8AAAAAAAAAAAAAAAAAmAIAAGRycy9k&#10;b3ducmV2LnhtbFBLBQYAAAAABAAEAPUAAACJAwAAAAA=&#10;" fillcolor="#ede3d4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62" o:spid="_x0000_s1386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K+WsMA&#10;AADcAAAADwAAAGRycy9kb3ducmV2LnhtbESPwWrDMBBE74H+g9hCb7HclIbiWjZ2IdBToE4oPS7W&#10;xjaxVkZSHOfvq0Ihx2Fm3jB5uZhRzOT8YFnBc5KCIG6tHrhTcDzs1m8gfEDWOFomBTfyUBYPqxwz&#10;ba/8RXMTOhEh7DNU0IcwZVL6tieDPrETcfRO1hkMUbpOaofXCDej3KTpVhocOC70ONFHT+25uRgF&#10;aJq9+95vGq5x5vo2Vj8OK6WeHpfqHUSgJdzD/+1PreBl+wp/Z+IRkM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4K+WsMAAADcAAAADwAAAAAAAAAAAAAAAACYAgAAZHJzL2Rv&#10;d25yZXYueG1sUEsFBgAAAAAEAAQA9QAAAIgDAAAAAA==&#10;" fillcolor="#ece2d3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63" o:spid="_x0000_s1387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AgLcIA&#10;AADcAAAADwAAAGRycy9kb3ducmV2LnhtbESPzWrDMBCE74W8g9hAbo0cB0xxogQnUOjJULeUHhdr&#10;Y5tYKyMp/nn7qlDocZiZb5jjeTa9GMn5zrKC3TYBQVxb3XGj4PPj9fkFhA/IGnvLpGAhD+fT6umI&#10;ubYTv9NYhUZECPscFbQhDLmUvm7JoN/agTh6N+sMhihdI7XDKcJNL9MkyaTBjuNCiwNdW6rv1cMo&#10;QFOV7qtMK77gyJelL74dFkpt1nNxABFoDv/hv/abVrDPMvg9E4+APP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UCAtwgAAANwAAAAPAAAAAAAAAAAAAAAAAJgCAABkcnMvZG93&#10;bnJldi54bWxQSwUGAAAAAAQABAD1AAAAhwMAAAAA&#10;" fillcolor="#ece2d3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64" o:spid="_x0000_s1388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ibjsMA&#10;AADcAAAADwAAAGRycy9kb3ducmV2LnhtbESPwWrDMBBE74X+g9hCb42cGOzgRglJIKSHHlo3H7BY&#10;G8vEWhlJid2/rwqBHIeZecOsNpPtxY186BwrmM8yEMSN0x23Ck4/h7cliBCRNfaOScEvBdisn59W&#10;WGk38jfd6tiKBOFQoQIT41BJGRpDFsPMDcTJOztvMSbpW6k9jglue7nIskJa7DgtGBxob6i51Fer&#10;YF9+7eqj/zS0POVbOfc7ZGuUen2Ztu8gIk3xEb63P7SCvCjh/0w6AnL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vibjsMAAADcAAAADwAAAAAAAAAAAAAAAACYAgAAZHJzL2Rv&#10;d25yZXYueG1sUEsFBgAAAAAEAAQA9QAAAIgDAAAAAA==&#10;" fillcolor="#ebe1d2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65" o:spid="_x0000_s1389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cP/MAA&#10;AADcAAAADwAAAGRycy9kb3ducmV2LnhtbERP3WrCMBS+H/gO4QjezVQLnXRGsYUxL3axdT7AoTk2&#10;xeakJFHr25uLwS4/vv/tfrKDuJEPvWMFq2UGgrh1uudOwen343UDIkRkjYNjUvCgAPvd7GWLpXZ3&#10;/qFbEzuRQjiUqMDEOJZShtaQxbB0I3Hizs5bjAn6TmqP9xRuB7nOskJa7Dk1GBypNtRemqtVUL99&#10;V82n/zK0OeUHufIVsjVKLebT4R1EpCn+i//cR60gL9LadCYdAbl7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2cP/MAAAADcAAAADwAAAAAAAAAAAAAAAACYAgAAZHJzL2Rvd25y&#10;ZXYueG1sUEsFBgAAAAAEAAQA9QAAAIUDAAAAAA==&#10;" fillcolor="#ebe1d2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66" o:spid="_x0000_s1390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uqZ8IA&#10;AADcAAAADwAAAGRycy9kb3ducmV2LnhtbESPzYoCMRCE78K+Q+iFvWnGFfwZjaLCogcP7qwP0Eza&#10;yeCkMyRZHd/eCILHoqq+oharzjbiSj7UjhUMBxkI4tLpmisFp7+f/hREiMgaG8ek4E4BVsuP3gJz&#10;7W78S9ciViJBOOSowMTY5lKG0pDFMHAtcfLOzluMSfpKao+3BLeN/M6ysbRYc1ow2NLWUHkp/q2C&#10;7eS4KXb+YGh6Gq3l0G+QrVHq67Nbz0FE6uI7/GrvtYLReAbPM+kIyO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K6pnwgAAANwAAAAPAAAAAAAAAAAAAAAAAJgCAABkcnMvZG93&#10;bnJldi54bWxQSwUGAAAAAAQABAD1AAAAhwMAAAAA&#10;" fillcolor="#ebe1d2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67" o:spid="_x0000_s1391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pp3YsEA&#10;AADcAAAADwAAAGRycy9kb3ducmV2LnhtbERPTWsCMRC9C/6HMII3zVqhytYoIlX24KFqCz0OmzG7&#10;uJmsSdT13zeHgsfH+16sOtuIO/lQO1YwGWcgiEunazYKvk/b0RxEiMgaG8ek4EkBVst+b4G5dg8+&#10;0P0YjUghHHJUUMXY5lKGsiKLYexa4sSdnbcYE/RGao+PFG4b+ZZl79JizamhwpY2FZWX480qmJud&#10;+d2XxcHE4uvHf7bTq0FWajjo1h8gInXxJf53F1rBdJbmpzPpCMjl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qad2LBAAAA3AAAAA8AAAAAAAAAAAAAAAAAmAIAAGRycy9kb3du&#10;cmV2LnhtbFBLBQYAAAAABAAEAPUAAACGAwAAAAA=&#10;" fillcolor="#eae0d1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68" o:spid="_x0000_s1392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bS+cQA&#10;AADcAAAADwAAAGRycy9kb3ducmV2LnhtbESPT2sCMRTE7wW/Q3iCt5pVoZWtUURU9tCD/wo9Pjav&#10;2cXNy5pE3X77Rih4HGbmN8xs0dlG3MiH2rGC0TADQVw6XbNRcDpuXqcgQkTW2DgmBb8UYDHvvcww&#10;1+7Oe7odohEJwiFHBVWMbS5lKCuyGIauJU7ej/MWY5LeSO3xnuC2keMse5MWa04LFba0qqg8H65W&#10;wdRszfdnWexNLHZfft1OLgZZqUG/W36AiNTFZ/i/XWgFk/cRPM6kIy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W0vnEAAAA3AAAAA8AAAAAAAAAAAAAAAAAmAIAAGRycy9k&#10;b3ducmV2LnhtbFBLBQYAAAAABAAEAPUAAACJAwAAAAA=&#10;" fillcolor="#eae0d1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69" o:spid="_x0000_s1393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zqvMIA&#10;AADcAAAADwAAAGRycy9kb3ducmV2LnhtbESPzWoCMRSF94W+Q7gFdzVTFS1To5QpokuNQru8TK6T&#10;0MnNMIk6fftGKHR5OD8fZ7kefCuu1EcXWMHLuABBXAfjuFFwOm6eX0HEhGywDUwKfijCevX4sMTS&#10;hBsf6KpTI/IIxxIV2JS6UspYW/IYx6Ejzt459B5Tln0jTY+3PO5bOSmKufToOBMsdlRZqr/1xWfI&#10;1H987r3+qmZd1VjWeuvOTqnR0/D+BiLRkP7Df+2dUTBdTOB+Jh8B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bOq8wgAAANwAAAAPAAAAAAAAAAAAAAAAAJgCAABkcnMvZG93&#10;bnJldi54bWxQSwUGAAAAAAQABAD1AAAAhwMAAAAA&#10;" fillcolor="#e9dfd0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70" o:spid="_x0000_s1394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BPJ8IA&#10;AADcAAAADwAAAGRycy9kb3ducmV2LnhtbESPX2vCMBTF3wd+h3CFvc3UdczRGUU6xva4RcE9Xppr&#10;E9bclCbT+u3NQPDxcP78OMv16DtxpCG6wArmswIEcROM41bBbvv+8AIiJmSDXWBScKYI69XkbomV&#10;CSf+pqNOrcgjHCtUYFPqKyljY8ljnIWeOHuHMHhMWQ6tNAOe8rjv5GNRPEuPjjPBYk+1peZX//kM&#10;Kf3b/svrn/qpr1vLWn+4g1PqfjpuXkEkGtMtfG1/GgXlooT/M/kIyNU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IE8nwgAAANwAAAAPAAAAAAAAAAAAAAAAAJgCAABkcnMvZG93&#10;bnJldi54bWxQSwUGAAAAAAQABAD1AAAAhwMAAAAA&#10;" fillcolor="#e9dfd0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71" o:spid="_x0000_s1395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28qMMA&#10;AADcAAAADwAAAGRycy9kb3ducmV2LnhtbESP0YrCMBRE3wX/IVzBN03dLlqqUVxBdF8WrH7Atbm2&#10;xeamNlHr328WFnwcZuYMs1h1phYPal1lWcFkHIEgzq2uuFBwOm5HCQjnkTXWlknBixyslv3eAlNt&#10;n3ygR+YLESDsUlRQet+kUrq8JINubBvi4F1sa9AH2RZSt/gMcFPLjyiaSoMVh4USG9qUlF+zu1Fg&#10;k+8vznhadzcbN7Of887sTrFSw0G3noPw1Pl3+L+91wri2Sf8nQlHQC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E28qMMAAADcAAAADwAAAAAAAAAAAAAAAACYAgAAZHJzL2Rv&#10;d25yZXYueG1sUEsFBgAAAAAEAAQA9QAAAIgDAAAAAA==&#10;" fillcolor="#e8decf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72" o:spid="_x0000_s1396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EZM8MA&#10;AADcAAAADwAAAGRycy9kb3ducmV2LnhtbESP0YrCMBRE3wX/IVzBN03dslqqUVxBdF8WrH7Atbm2&#10;xeamNlHr328WFnwcZuYMs1h1phYPal1lWcFkHIEgzq2uuFBwOm5HCQjnkTXWlknBixyslv3eAlNt&#10;n3ygR+YLESDsUlRQet+kUrq8JINubBvi4F1sa9AH2RZSt/gMcFPLjyiaSoMVh4USG9qUlF+zu1Fg&#10;k+8vznhadzcbN7Of887sTrFSw0G3noPw1Pl3+L+91wri2Sf8nQlHQC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wEZM8MAAADcAAAADwAAAAAAAAAAAAAAAACYAgAAZHJzL2Rv&#10;d25yZXYueG1sUEsFBgAAAAAEAAQA9QAAAIgDAAAAAA==&#10;" fillcolor="#e8decf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73" o:spid="_x0000_s1397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auRMQA&#10;AADcAAAADwAAAGRycy9kb3ducmV2LnhtbESP0WrCQBRE34X+w3ILfTMbLWiNriK1oYpPpn7AJXvN&#10;hmbvhuxq0r/vCoKPw8ycYVabwTbiRp2vHSuYJCkI4tLpmisF5598/AHCB2SNjWNS8EceNuuX0Qoz&#10;7Xo+0a0IlYgQ9hkqMCG0mZS+NGTRJ64ljt7FdRZDlF0ldYd9hNtGTtN0Ji3WHBcMtvRpqPwtrlbB&#10;7stpfWi3c1MuDsci7yfN9zRX6u112C5BBBrCM/xo77WC9/kM7mfiEZD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IGrkTEAAAA3A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74" o:spid="_x0000_s1398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oL38QA&#10;AADcAAAADwAAAGRycy9kb3ducmV2LnhtbESP0WrCQBRE3wv9h+UWfKsbFRqNriJqaMUnox9wyV6z&#10;wezdkF1N+vfdQqGPw8ycYVabwTbiSZ2vHSuYjBMQxKXTNVcKrpf8fQ7CB2SNjWNS8E0eNuvXlxVm&#10;2vV8pmcRKhEh7DNUYEJoMyl9aciiH7uWOHo311kMUXaV1B32EW4bOU2SD2mx5rhgsKWdofJePKyC&#10;/cFpfWy3qSkXx1OR95Pmc5orNXobtksQgYbwH/5rf2kFszSF3zPxCMj1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1KC9/EAAAA3A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75" o:spid="_x0000_s1399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WfrcAA&#10;AADcAAAADwAAAGRycy9kb3ducmV2LnhtbERPy4rCMBTdC/MP4Q7MTlMd8FGNIuMUFVdWP+DSXJsy&#10;zU1pou38vVkILg/nvdr0thYPan3lWMF4lIAgLpyuuFRwvWTDOQgfkDXWjknBP3nYrD8GK0y16/hM&#10;jzyUIoawT1GBCaFJpfSFIYt+5BriyN1cazFE2JZSt9jFcFvLSZJMpcWKY4PBhn4MFX/53SrY/Tqt&#10;j812ZorF8ZRn3bjeTzKlvj777RJEoD68xS/3QSv4nsW18Uw8AnL9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NWfrcAAAADcAAAADwAAAAAAAAAAAAAAAACYAgAAZHJzL2Rvd25y&#10;ZXYueG1sUEsFBgAAAAAEAAQA9QAAAIUDAAAAAA==&#10;" fillcolor="#e7ddce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76" o:spid="_x0000_s1400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bTT8UA&#10;AADcAAAADwAAAGRycy9kb3ducmV2LnhtbESP0WrCQBRE3wv9h+UWfNONldo0dQ0lKIp9auwH3GZv&#10;k2D2bthdNfbrXUHo4zAzZ5hFPphOnMj51rKC6SQBQVxZ3XKt4Hu/HqcgfEDW2FkmBRfykC8fHxaY&#10;aXvmLzqVoRYRwj5DBU0IfSalrxoy6Ce2J47er3UGQ5SultrhOcJNJ5+TZC4NthwXGuypaKg6lEej&#10;gP9Wxb5Pfz63LtnJzbxMd6uXVKnR0/DxDiLQEP7D9/ZWK5i9vsHtTDwCcn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RtNPxQAAANwAAAAPAAAAAAAAAAAAAAAAAJgCAABkcnMv&#10;ZG93bnJldi54bWxQSwUGAAAAAAQABAD1AAAAigMAAAAA&#10;" fillcolor="#e6dccd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77" o:spid="_x0000_s1401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kK9cAA&#10;AADcAAAADwAAAGRycy9kb3ducmV2LnhtbERP3WrCMBS+H/gO4QjezVRlEjqjiCiKXq36AGfNsS02&#10;JyWJ2u3plwthlx/f/2LV21Y8yIfGsYbJOANBXDrTcKXhct69KxAhIhtsHZOGHwqwWg7eFpgb9+Qv&#10;ehSxEimEQ44a6hi7XMpQ1mQxjF1HnLir8xZjgr6SxuMzhdtWTrNsLi02nBpq7GhTU3kr7lYD/243&#10;5059nw4+O8r9vFDH7YfSejTs158gIvXxX/xyH4yGmUrz05l0BOTy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akK9cAAAADcAAAADwAAAAAAAAAAAAAAAACYAgAAZHJzL2Rvd25y&#10;ZXYueG1sUEsFBgAAAAAEAAQA9QAAAIUDAAAAAA==&#10;" fillcolor="#e6dccd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78" o:spid="_x0000_s1402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cosW8QA&#10;AADcAAAADwAAAGRycy9kb3ducmV2LnhtbESPUWvCQBCE3wv9D8cW+iL1TkUrqaeIIK190tgfsOa2&#10;SWhuL+RWTf+9JxT6OMzMN8xi1ftGXaiLdWALo6EBRVwEV3Np4eu4fZmDioLssAlMFn4pwmr5+LDA&#10;zIUrH+iSS6kShGOGFiqRNtM6FhV5jMPQEifvO3QeJcmu1K7Da4L7Ro+NmWmPNaeFClvaVFT85Gdv&#10;ITbTU36SwuzMYP+O/etMNp9o7fNTv34DJdTLf/iv/eEsTOYjuJ9JR0Av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nKLFvEAAAA3AAAAA8AAAAAAAAAAAAAAAAAmAIAAGRycy9k&#10;b3ducmV2LnhtbFBLBQYAAAAABAAEAPUAAACJAwAAAAA=&#10;" fillcolor="#e5dbcc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79" o:spid="_x0000_s1403" style="position:absolute;left:15;top:-25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iyLMQA&#10;AADcAAAADwAAAGRycy9kb3ducmV2LnhtbESPUWvCQBCE3wv9D8cW+lL0TqUq0VNEKLV90ugPWHPb&#10;JDS3F3Jbjf/eKxT6OMzMN8xy3ftGXaiLdWALo6EBRVwEV3Np4XR8G8xBRUF22AQmCzeKsF49Piwx&#10;c+HKB7rkUqoE4ZihhUqkzbSORUUe4zC0xMn7Cp1HSbIrtevwmuC+0WNjptpjzWmhwpa2FRXf+Y+3&#10;EJvXc36WwnyYl/079rOpbD/R2uenfrMAJdTLf/ivvXMWJvMx/J5JR0Cv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kYsizEAAAA3AAAAA8AAAAAAAAAAAAAAAAAmAIAAGRycy9k&#10;b3ducmV2LnhtbFBLBQYAAAAABAAEAPUAAACJAwAAAAA=&#10;" fillcolor="#e5dbcc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80" o:spid="_x0000_s1404" style="position:absolute;left:6555;top:1410;width:1165;height:27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5MIsEA&#10;AADcAAAADwAAAGRycy9kb3ducmV2LnhtbESP3YrCMBSE7xd8h3AE79ZUhaVUo4gguLI3Vh/g0Jz+&#10;YHJSkmi7b2+Ehb0cZuYbZrMbrRFP8qFzrGAxz0AQV0533Ci4XY+fOYgQkTUax6TglwLstpOPDRba&#10;DXyhZxkbkSAcClTQxtgXUoaqJYth7nri5NXOW4xJ+kZqj0OCWyOXWfYlLXacFlrs6dBSdS8fVoG8&#10;lschL43P3HlZ/5jv06Ump9RsOu7XICKN8T/81z5pBat8Be8z6QjI7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jeTCLBAAAA3AAAAA8AAAAAAAAAAAAAAAAAmAIAAGRycy9kb3du&#10;cmV2LnhtbFBLBQYAAAAABAAEAPUAAACGAwAAAAA=&#10;" filled="f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Anular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Decisão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381" o:spid="_x0000_s1405" style="position:absolute;left:6855;top:1605;width:596;height:27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zfUVsIA&#10;AADcAAAADwAAAGRycy9kb3ducmV2LnhtbESP3WoCMRSE74W+QzgF7zRbFVlWoxRBsMUbVx/gsDn7&#10;g8nJkkR3+/ZNoeDlMDPfMNv9aI14kg+dYwUf8wwEceV0x42C2/U4y0GEiKzROCYFPxRgv3ubbLHQ&#10;buALPcvYiAThUKCCNsa+kDJULVkMc9cTJ6923mJM0jdSexwS3Bq5yLK1tNhxWmixp0NL1b18WAXy&#10;Wh6HvDQ+c9+L+my+TpeanFLT9/FzAyLSGF/h//ZJK1jmK/g7k46A3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N9RWwgAAANwAAAAPAAAAAAAAAAAAAAAAAJgCAABkcnMvZG93&#10;bnJldi54bWxQSwUGAAAAAAQABAD1AAAAhwMAAAAA&#10;" filled="f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Judicial</w:t>
                          </w:r>
                        </w:p>
                      </w:txbxContent>
                    </v:textbox>
                  </v:rect>
                  <v:line id="Line 382" o:spid="_x0000_s1406" style="position:absolute;visibility:visible;mso-wrap-style:square" from="930,2430" to="1035,24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9KKzsUAAADcAAAADwAAAGRycy9kb3ducmV2LnhtbESPQWvCQBSE74X+h+UVequbJhgkdQ1S&#10;LUR6UduDx0f2NQlm34bdbUz/vSsUPA4z8w2zLCfTi5Gc7ywreJ0lIIhrqztuFHx/fbwsQPiArLG3&#10;TAr+yEO5enxYYqHthQ80HkMjIoR9gQraEIZCSl+3ZNDP7EAcvR/rDIYoXSO1w0uEm16mSZJLgx3H&#10;hRYHem+pPh9/jYIKfT7xp6+yPN1uTju3r4ZTo9Tz07R+AxFoCvfwf7vSCrLFHG5n4hGQqy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9KKzsUAAADcAAAADwAAAAAAAAAA&#10;AAAAAAChAgAAZHJzL2Rvd25yZXYueG1sUEsFBgAAAAAEAAQA+QAAAJMDAAAAAA==&#10;" strokeweight="42e-5mm"/>
                  <v:line id="Line 383" o:spid="_x0000_s1407" style="position:absolute;visibility:visible;mso-wrap-style:square" from="1095,2430" to="1200,24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wAUucQAAADcAAAADwAAAGRycy9kb3ducmV2LnhtbESPwWrDMBBE74X8g9hAb7WcBIxxo4SS&#10;NuDSS+L24ONibW1Ta2UkJXb/vioEchxm5g2z3c9mEFdyvresYJWkIIgbq3tuFXx9Hp9yED4gaxws&#10;k4Jf8rDfLR62WGg78ZmuVWhFhLAvUEEXwlhI6ZuODPrEjsTR+7bOYIjStVI7nCLcDHKdppk02HNc&#10;6HCkQ0fNT3UxCkr02cwfvtxk67fX+t2dyrFulXpczi/PIALN4R6+tUutYJNn8H8mHgG5+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3ABS5xAAAANwAAAAPAAAAAAAAAAAA&#10;AAAAAKECAABkcnMvZG93bnJldi54bWxQSwUGAAAAAAQABAD5AAAAkgMAAAAA&#10;" strokeweight="42e-5mm"/>
                  <v:line id="Line 384" o:spid="_x0000_s1408" style="position:absolute;visibility:visible;mso-wrap-style:square" from="1260,2430" to="1365,24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EyxIsMAAADcAAAADwAAAGRycy9kb3ducmV2LnhtbESPT4vCMBTE7wt+h/AEb2uqQpVqFHFX&#10;6LIX/x08PppnW2xeShK1fvvNguBxmJnfMItVZxpxJ+drywpGwwQEcWF1zaWC03H7OQPhA7LGxjIp&#10;eJKH1bL3scBM2wfv6X4IpYgQ9hkqqEJoMyl9UZFBP7QtcfQu1hkMUbpSaoePCDeNHCdJKg3WHBcq&#10;bGlTUXE93IyCHH3a8a/PJ+n4++v843Z5ey6VGvS79RxEoC68w692rhVMZlP4PxOPgFz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hMsSLDAAAA3AAAAA8AAAAAAAAAAAAA&#10;AAAAoQIAAGRycy9kb3ducmV2LnhtbFBLBQYAAAAABAAEAPkAAACRAwAAAAA=&#10;" strokeweight="42e-5mm"/>
                  <v:line id="Line 385" o:spid="_x0000_s1409" style="position:absolute;visibility:visible;mso-wrap-style:square" from="1425,2430" to="1530,24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dMlUMAAAADcAAAADwAAAGRycy9kb3ducmV2LnhtbERPy4rCMBTdC/5DuII7TVUoUk3LMI5Q&#10;mY2vhctLc6ct09yUJKP17ycLweXhvLfFYDpxJ+dbywoW8wQEcWV1y7WC62U/W4PwAVljZ5kUPMlD&#10;kY9HW8y0ffCJ7udQixjCPkMFTQh9JqWvGjLo57YnjtyPdQZDhK6W2uEjhptOLpMklQZbjg0N9vTZ&#10;UPV7/jMKSvTpwN++XKXLr93t4I5lf6uVmk6Gjw2IQEN4i1/uUitYrePaeCYeAZn/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nTJVDAAAAA3AAAAA8AAAAAAAAAAAAAAAAA&#10;oQIAAGRycy9kb3ducmV2LnhtbFBLBQYAAAAABAAEAPkAAACOAwAAAAA=&#10;" strokeweight="42e-5mm"/>
                  <v:line id="Line 386" o:spid="_x0000_s1410" style="position:absolute;visibility:visible;mso-wrap-style:square" from="1590,2430" to="1695,24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p+Ay8UAAADcAAAADwAAAGRycy9kb3ducmV2LnhtbESPQWvCQBSE7wX/w/IEb3VjAsGmriJa&#10;IaWXanvw+Mg+k2D2bdjdJum/7xYKPQ4z8w2z2U2mEwM531pWsFomIIgrq1uuFXx+nB7XIHxA1thZ&#10;JgXf5GG3nT1ssNB25DMNl1CLCGFfoIImhL6Q0lcNGfRL2xNH72adwRClq6V2OEa46WSaJLk02HJc&#10;aLCnQ0PV/fJlFJTo84nffJnl6cvx+urey/5aK7WYT/tnEIGm8B/+a5daQbZ+gt8z8QjI7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p+Ay8UAAADcAAAADwAAAAAAAAAA&#10;AAAAAAChAgAAZHJzL2Rvd25yZXYueG1sUEsFBgAAAAAEAAQA+QAAAJMDAAAAAA==&#10;" strokeweight="42e-5mm"/>
                  <v:line id="Line 387" o:spid="_x0000_s1411" style="position:absolute;visibility:visible;mso-wrap-style:square" from="1755,2430" to="1860,24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ny/i8IAAADcAAAADwAAAGRycy9kb3ducmV2LnhtbERPu2rDMBTdC/kHcQPdGrkOmMaxbEqb&#10;gkuW5jFkvFg3tol1ZSQlcf++GgoZD+ddVJMZxI2c7y0reF0kIIgbq3tuFRwPXy9vIHxA1jhYJgW/&#10;5KEqZ08F5treeUe3fWhFDGGfo4IuhDGX0jcdGfQLOxJH7mydwRCha6V2eI/hZpBpkmTSYM+xocOR&#10;PjpqLvurUVCjzybe+nqZpZvP07f7qcdTq9TzfHpfgwg0hYf4311rBctVnB/PxCMgy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ny/i8IAAADcAAAADwAAAAAAAAAAAAAA&#10;AAChAgAAZHJzL2Rvd25yZXYueG1sUEsFBgAAAAAEAAQA+QAAAJADAAAAAA==&#10;" strokeweight="42e-5mm"/>
                  <v:line id="Line 388" o:spid="_x0000_s1412" style="position:absolute;visibility:visible;mso-wrap-style:square" from="1920,2430" to="2025,24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TAaEMMAAADcAAAADwAAAGRycy9kb3ducmV2LnhtbESPT4vCMBTE7wt+h/AEb2uqQtFqFHFX&#10;6LIX/x08PppnW2xeShK1fvvNguBxmJnfMItVZxpxJ+drywpGwwQEcWF1zaWC03H7OQXhA7LGxjIp&#10;eJKH1bL3scBM2wfv6X4IpYgQ9hkqqEJoMyl9UZFBP7QtcfQu1hkMUbpSaoePCDeNHCdJKg3WHBcq&#10;bGlTUXE93IyCHH3a8a/PJ+n4++v843Z5ey6VGvS79RxEoC68w692rhVMZiP4PxOPgFz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0wGhDDAAAA3AAAAA8AAAAAAAAAAAAA&#10;AAAAoQIAAGRycy9kb3ducmV2LnhtbFBLBQYAAAAABAAEAPkAAACRAwAAAAA=&#10;" strokeweight="42e-5mm"/>
                  <v:line id="Line 389" o:spid="_x0000_s1413" style="position:absolute;visibility:visible;mso-wrap-style:square" from="2085,2430" to="2190,24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eKEZ8QAAADcAAAADwAAAGRycy9kb3ducmV2LnhtbESPQWvCQBSE70L/w/IKvemmEYKNriLV&#10;QooXGz14fGSfSTD7NuxuNf33XUHwOMzMN8xiNZhOXMn51rKC90kCgriyuuVawfHwNZ6B8AFZY2eZ&#10;FPyRh9XyZbTAXNsb/9C1DLWIEPY5KmhC6HMpfdWQQT+xPXH0ztYZDFG6WmqHtwg3nUyTJJMGW44L&#10;Dfb02VB1KX+NggJ9NvDOF9Ms3W5O325f9KdaqbfXYT0HEWgIz/CjXWgF048U7mfiEZDL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N4oRnxAAAANwAAAAPAAAAAAAAAAAA&#10;AAAAAKECAABkcnMvZG93bnJldi54bWxQSwUGAAAAAAQABAD5AAAAkgMAAAAA&#10;" strokeweight="42e-5mm"/>
                  <v:line id="Line 390" o:spid="_x0000_s1414" style="position:absolute;flip:x;visibility:visible;mso-wrap-style:square" from="2010,2430" to="2235,25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RMz2cYAAADcAAAADwAAAGRycy9kb3ducmV2LnhtbESPT2vCQBTE7wW/w/IEb82mCtKmWaUa&#10;LFIv/smhx0f2NUmbfRuy2xj99F2h4HGYmd8w6XIwjeipc7VlBU9RDIK4sLrmUkF+2jw+g3AeWWNj&#10;mRRcyMFyMXpIMdH2zAfqj74UAcIuQQWV920ipSsqMugi2xIH78t2Bn2QXSl1h+cAN42cxvFcGqw5&#10;LFTY0rqi4uf4axR8sszfP8wm2/eHbJfJ/vq94pNSk/Hw9grC0+Dv4f/2ViuYvczgdiYcAbn4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0TM9nGAAAA3AAAAA8AAAAAAAAA&#10;AAAAAAAAoQIAAGRycy9kb3ducmV2LnhtbFBLBQYAAAAABAAEAPkAAACUAwAAAAA=&#10;" strokeweight="42e-5mm">
                    <v:stroke joinstyle="bevel" endcap="round"/>
                  </v:line>
                  <v:line id="Line 391" o:spid="_x0000_s1415" style="position:absolute;flip:x y;visibility:visible;mso-wrap-style:square" from="2010,2355" to="2235,24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y6wHMcAAADcAAAADwAAAGRycy9kb3ducmV2LnhtbESPW2vCQBSE3wv+h+UIfaub2tZLdBVb&#10;awkIghd8PmRPk2D2bNjdxvjvu0Khj8PMfMPMl52pRUvOV5YVPA8SEMS51RUXCk7HzdMEhA/IGmvL&#10;pOBGHpaL3sMcU22vvKf2EAoRIexTVFCG0KRS+rwkg35gG+LofVtnMETpCqkdXiPc1HKYJCNpsOK4&#10;UGJDHyXll8OPUdCex5fb9HO9Ozn79rVt1tl7u8+Ueux3qxmIQF34D/+1M63gZfoK9zPxCMjF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rLrAcxwAAANwAAAAPAAAAAAAA&#10;AAAAAAAAAKECAABkcnMvZG93bnJldi54bWxQSwUGAAAAAAQABAD5AAAAlQMAAAAA&#10;" strokeweight="42e-5mm">
                    <v:stroke joinstyle="bevel" endcap="round"/>
                  </v:line>
                  <v:line id="Line 392" o:spid="_x0000_s1416" style="position:absolute;flip:y;visibility:visible;mso-wrap-style:square" from="4425,3180" to="4530,32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qTk8YAAADcAAAADwAAAGRycy9kb3ducmV2LnhtbESP0WrCQBRE3wv+w3KFvohubLGt0VVK&#10;QfChYhv7AZfsNRvM3o3ZNUn9+q4g9HGYmTPMct3bSrTU+NKxgukkAUGcO11yoeDnsBm/gfABWWPl&#10;mBT8kof1avCwxFS7jr+pzUIhIoR9igpMCHUqpc8NWfQTVxNH7+gaiyHKppC6wS7CbSWfkuRFWiw5&#10;Lhis6cNQfsouVsF+p8/ymlWvo+0n7Ttz/UrqtlPqcdi/L0AE6sN/+N7eagXP8xnczsQjIF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h6k5PGAAAA3AAAAA8AAAAAAAAA&#10;AAAAAAAAoQIAAGRycy9kb3ducmV2LnhtbFBLBQYAAAAABAAEAPkAAACUAwAAAAA=&#10;" strokeweight="42e-5mm"/>
                  <v:line id="Line 393" o:spid="_x0000_s1417" style="position:absolute;flip:y;visibility:visible;mso-wrap-style:square" from="4590,3120" to="4605,3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gN5MUAAADcAAAADwAAAGRycy9kb3ducmV2LnhtbESP0WrCQBRE34X+w3ILfSm6sQWtqauI&#10;IPhgUVM/4JK9ZkOzd2N2TaJf3y0UfBxm5gwzX/a2Ei01vnSsYDxKQBDnTpdcKDh9b4YfIHxA1lg5&#10;JgU38rBcPA3mmGrX8ZHaLBQiQtinqMCEUKdS+tyQRT9yNXH0zq6xGKJsCqkb7CLcVvItSSbSYslx&#10;wWBNa0P5T3a1CvZf+iLvWTV93e5o35n7IanbTqmX5371CSJQHx7h//ZWK3ifTeDvTDwCcvE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KgN5MUAAADcAAAADwAAAAAAAAAA&#10;AAAAAAChAgAAZHJzL2Rvd25yZXYueG1sUEsFBgAAAAAEAAQA+QAAAJMDAAAAAA==&#10;" strokeweight="42e-5mm"/>
                  <v:line id="Line 394" o:spid="_x0000_s1418" style="position:absolute;flip:x;visibility:visible;mso-wrap-style:square" from="4485,3120" to="4605,33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ig12sYAAADcAAAADwAAAGRycy9kb3ducmV2LnhtbESPzWvCQBTE74L/w/IKvdVNW+hHzCra&#10;YBG9+JGDx0f2mUSzb0N2G1P/erdQ8DjMzG+YZNqbWnTUusqygudRBII4t7riQkG2Xzx9gHAeWWNt&#10;mRT8koPpZDhIMNb2wlvqdr4QAcIuRgWl900spctLMuhGtiEO3tG2Bn2QbSF1i5cAN7V8iaI3abDi&#10;sFBiQ18l5efdj1FwYJl9r8wi3XTbdJ3K7nqa816px4d+Ngbhqff38H97qRW8fr7D35lwBOTkB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IoNdrGAAAA3AAAAA8AAAAAAAAA&#10;AAAAAAAAoQIAAGRycy9kb3ducmV2LnhtbFBLBQYAAAAABAAEAPkAAACUAwAAAAA=&#10;" strokeweight="42e-5mm">
                    <v:stroke joinstyle="bevel" endcap="round"/>
                  </v:line>
                  <v:line id="Line 395" o:spid="_x0000_s1419" style="position:absolute;flip:x;visibility:visible;mso-wrap-style:square" from="4365,3120" to="4605,31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7ehqMIAAADcAAAADwAAAGRycy9kb3ducmV2LnhtbERPy4rCMBTdD/gP4QruxlQFGatR1KKI&#10;sxkfC5eX5tpWm5vSxFr9+sliYJaH854tWlOKhmpXWFYw6EcgiFOrC84UnE+bzy8QziNrLC2Tghc5&#10;WMw7HzOMtX3ygZqjz0QIYRejgtz7KpbSpTkZdH1bEQfuamuDPsA6k7rGZwg3pRxG0VgaLDg05FjR&#10;Oqf0fnwYBReW5+3ebJKf5pB8J7J531Z8UqrXbZdTEJ5a/y/+c++0gtEkrA1nwhGQ8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7ehqMIAAADcAAAADwAAAAAAAAAAAAAA&#10;AAChAgAAZHJzL2Rvd25yZXYueG1sUEsFBgAAAAAEAAQA+QAAAJADAAAAAA==&#10;" strokeweight="42e-5mm">
                    <v:stroke joinstyle="bevel" endcap="round"/>
                  </v:line>
                  <v:rect id="Rectangle 396" o:spid="_x0000_s1420" style="position:absolute;left:4185;top:3240;width:659;height:27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/tFcIA&#10;AADcAAAADwAAAGRycy9kb3ducmV2LnhtbESPzYoCMRCE74LvEFrwphkVFp01igiCLl4c9wGaSc8P&#10;Jp0hyTqzb28WhD0WVfUVtd0P1ogn+dA6VrCYZyCIS6dbrhV830+zNYgQkTUax6TglwLsd+PRFnPt&#10;er7Rs4i1SBAOOSpoYuxyKUPZkMUwdx1x8irnLcYkfS21xz7BrZHLLPuQFltOCw12dGyofBQ/VoG8&#10;F6d+XRifua9ldTWX860ip9R0Mhw+QUQa4n/43T5rBavNBv7OpCMgd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7+0VwgAAANwAAAAPAAAAAAAAAAAAAAAAAJgCAABkcnMvZG93&#10;bnJldi54bWxQSwUGAAAAAAQABAD1AAAAhwMAAAAA&#10;" filled="f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  <w:r>
                            <w:rPr>
                              <w:rFonts w:cs="Arial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cs="Arial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cs="Arial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line id="Line 397" o:spid="_x0000_s1421" style="position:absolute;flip:x y;visibility:visible;mso-wrap-style:square" from="6240,3360" to="6345,34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TUv68AAAADcAAAADwAAAGRycy9kb3ducmV2LnhtbERPy4rCMBTdC/5DuII7TRQZpGOUUVAE&#10;EXzCLC/NtS3T3JQmauvXTxaCy8N5zxaNLcWDal841jAaKhDEqTMFZxou5/VgCsIHZIOlY9LQkofF&#10;vNuZYWLck4/0OIVMxBD2CWrIQ6gSKX2ak0U/dBVx5G6uthgirDNpanzGcFvKsVJf0mLBsSHHilY5&#10;pX+nu9WwO+6vm9Xmxupgdr9Lsi2/XKt1v9f8fIMI1ISP+O3eGg0TFefHM/EIyPk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U1L+vAAAAA3AAAAA8AAAAAAAAAAAAAAAAA&#10;oQIAAGRycy9kb3ducmV2LnhtbFBLBQYAAAAABAAEAPkAAACOAwAAAAA=&#10;" strokeweight="42e-5mm"/>
                  <v:line id="Line 398" o:spid="_x0000_s1422" style="position:absolute;flip:x y;visibility:visible;mso-wrap-style:square" from="6075,3210" to="6180,33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nmKcMUAAADcAAAADwAAAGRycy9kb3ducmV2LnhtbESP3WrCQBSE7wt9h+UUeld3LUUkdZVW&#10;qBSCYGwLXh6yxySYPRuy2/z49K4geDnMzDfMYjXYWnTU+sqxhulEgSDOnam40PD78/UyB+EDssHa&#10;MWkYycNq+fiwwMS4njPq9qEQEcI+QQ1lCE0ipc9LsugnriGO3tG1FkOUbSFNi32E21q+KjWTFiuO&#10;CyU2tC4pP+3/rYY02/5t1psjq51JD59kRz67Uevnp+HjHUSgIdzDt/a30fCmpnA9E4+AXF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nmKcMUAAADcAAAADwAAAAAAAAAA&#10;AAAAAAChAgAAZHJzL2Rvd25yZXYueG1sUEsFBgAAAAAEAAQA+QAAAJMDAAAAAA==&#10;" strokeweight="42e-5mm"/>
                  <v:line id="Line 399" o:spid="_x0000_s1423" style="position:absolute;flip:x y;visibility:visible;mso-wrap-style:square" from="5970,3120" to="6015,31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qsUB8UAAADcAAAADwAAAGRycy9kb3ducmV2LnhtbESPzWrDMBCE74W8g9hAb7UUU0pxrIQ2&#10;EFMIheYPclysjW1irYylJnafvioUchxm5hsmXw62FVfqfeNYwyxRIIhLZxquNBz266dXED4gG2wd&#10;k4aRPCwXk4ccM+NuvKXrLlQiQthnqKEOocuk9GVNFn3iOuLonV1vMUTZV9L0eItw28pUqRdpseG4&#10;UGNHq5rKy+7bathsP4/Fqjiz+jKb0zvZkX/cqPXjdHibgwg0hHv4v/1hNDyrFP7OxCMgF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qsUB8UAAADcAAAADwAAAAAAAAAA&#10;AAAAAAChAgAAZHJzL2Rvd25yZXYueG1sUEsFBgAAAAAEAAQA+QAAAJMDAAAAAA==&#10;" strokeweight="42e-5mm"/>
                  <v:line id="Line 400" o:spid="_x0000_s1424" style="position:absolute;visibility:visible;mso-wrap-style:square" from="5970,3120" to="6195,31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rPVacMAAADcAAAADwAAAGRycy9kb3ducmV2LnhtbESP3YrCMBSE7xd8h3AEb2RN/V2pRlFR&#10;9EIE3X2AY3Nsi81JaaLWtzeCsJfDzHzDTOe1KcSdKpdbVtDtRCCIE6tzThX8/W6+xyCcR9ZYWCYF&#10;T3IwnzW+phhr++Aj3U8+FQHCLkYFmfdlLKVLMjLoOrYkDt7FVgZ9kFUqdYWPADeF7EXRSBrMOSxk&#10;WNIqo+R6uhkFCeq9u5nl9Wdh2wd7PhTb4bqrVKtZLyYgPNX+P/xp77SCQdSH95lwBOTs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az1WnDAAAA3AAAAA8AAAAAAAAAAAAA&#10;AAAAoQIAAGRycy9kb3ducmV2LnhtbFBLBQYAAAAABAAEAPkAAACRAwAAAAA=&#10;" strokeweight="42e-5mm">
                    <v:stroke joinstyle="bevel" endcap="round"/>
                  </v:line>
                  <v:line id="Line 401" o:spid="_x0000_s1425" style="position:absolute;visibility:visible;mso-wrap-style:square" from="5970,3120" to="6090,33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VpNHcQAAADcAAAADwAAAGRycy9kb3ducmV2LnhtbESP3YrCMBSE7wXfIRzBm2VNFXWlayru&#10;ouiFCP48wLE525Y2J6WJWt/eCAteDjPzDTNftKYSN2pcYVnBcBCBIE6tLjhTcD6tP2cgnEfWWFkm&#10;BQ9ysEi6nTnG2t75QLejz0SAsItRQe59HUvp0pwMuoGtiYP3ZxuDPsgmk7rBe4CbSo6iaCoNFhwW&#10;cqzpN6e0PF6NghT1zl3NT/m1tB97e9lXm8lqqFS/1y6/QXhq/Tv8395qBeNoDK8z4QjI5A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Wk0dxAAAANwAAAAPAAAAAAAAAAAA&#10;AAAAAKECAABkcnMvZG93bnJldi54bWxQSwUGAAAAAAQABAD5AAAAkgMAAAAA&#10;" strokeweight="42e-5mm">
                    <v:stroke joinstyle="bevel" endcap="round"/>
                  </v:line>
                  <v:rect id="Rectangle 402" o:spid="_x0000_s1426" style="position:absolute;left:5835;top:3330;width:659;height:27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K/8sIA&#10;AADcAAAADwAAAGRycy9kb3ducmV2LnhtbESP3WoCMRSE74W+QziF3mmi1CJbo4ggWPHG1Qc4bM7+&#10;0ORkSaK7fXtTKPRymJlvmPV2dFY8KMTOs4b5TIEgrrzpuNFwux6mKxAxIRu0nknDD0XYbl4mayyM&#10;H/hCjzI1IkM4FqihTakvpIxVSw7jzPfE2at9cJiyDI00AYcMd1YulPqQDjvOCy32tG+p+i7vToO8&#10;lodhVdqg/GlRn+3X8VKT1/rtddx9gkg0pv/wX/toNLyrJfyeyUdAb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Ar/ywgAAANwAAAAPAAAAAAAAAAAAAAAAAJgCAABkcnMvZG93&#10;bnJldi54bWxQSwUGAAAAAAQABAD1AAAAhwMAAAAA&#10;" filled="f" stroked="f">
                    <v:textbox style="mso-fit-shape-to-text:t" inset="0,0,0,0">
                      <w:txbxContent>
                        <w:p w:rsidR="00240E5F" w:rsidRDefault="00240E5F">
                          <w:pPr>
                            <w:ind w:left="0"/>
                          </w:pPr>
                          <w:r>
                            <w:rPr>
                              <w:rFonts w:cs="Arial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cs="Arial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cs="Arial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line id="Line 403" o:spid="_x0000_s1427" style="position:absolute;flip:x;visibility:visible;mso-wrap-style:square" from="6255,2010" to="6360,20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AhVBsUAAADcAAAADwAAAGRycy9kb3ducmV2LnhtbESPUWvCMBSF3wf+h3AHvgxNNsRJZxQZ&#10;DHxQ3Ko/4NLcNWXNTddkbfXXG0HY4+Gc8x3Ocj24WnTUhsqzhuepAkFceFNxqeF0/JgsQISIbLD2&#10;TBrOFGC9Gj0sMTO+5y/q8liKBOGQoQYbY5NJGQpLDsPUN8TJ+/atw5hkW0rTYp/grpYvSs2lw4rT&#10;gsWG3i0VP/mf03DYm195yevXp+2ODr29fKqm67UePw6bNxCRhvgfvre3RsNMzeF2Jh0Bubo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AhVBsUAAADcAAAADwAAAAAAAAAA&#10;AAAAAAChAgAAZHJzL2Rvd25yZXYueG1sUEsFBgAAAAAEAAQA+QAAAJMDAAAAAA==&#10;" strokeweight="42e-5mm"/>
                  <v:line id="Line 404" o:spid="_x0000_s1428" style="position:absolute;flip:x;visibility:visible;mso-wrap-style:square" from="6150,2085" to="6195,21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0TwncUAAADcAAAADwAAAGRycy9kb3ducmV2LnhtbESPUWvCMBSF3wf+h3AHvgxNNmRKZxQZ&#10;DHxQnNUfcGnumrLmpmuytvrrzWDg4+Gc8x3Ocj24WnTUhsqzhuepAkFceFNxqeF8+pgsQISIbLD2&#10;TBouFGC9Gj0sMTO+5yN1eSxFgnDIUIONscmkDIUlh2HqG+LkffnWYUyyLaVpsU9wV8sXpV6lw4rT&#10;gsWG3i0V3/mv03DYmx95zev503ZHh95eP1XT9VqPH4fNG4hIQ7yH/9tbo2Gm5vB3Jh0Bubo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0TwncUAAADcAAAADwAAAAAAAAAA&#10;AAAAAAChAgAAZHJzL2Rvd25yZXYueG1sUEsFBgAAAAAEAAQA+QAAAJMDAAAAAA==&#10;" strokeweight="42e-5mm"/>
                  <v:line id="Line 405" o:spid="_x0000_s1429" style="position:absolute;flip:y;visibility:visible;mso-wrap-style:square" from="6150,1935" to="6315,21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f5SsIAAADcAAAADwAAAGRycy9kb3ducmV2LnhtbERPTWvCQBC9C/0PyxS8mY1FpKSuUhsU&#10;sZea5NDjkB2T2OxsyK4x9td3DwWPj/e92oymFQP1rrGsYB7FIIhLqxuuFBT5bvYKwnlkja1lUnAn&#10;B5v102SFibY3PtGQ+UqEEHYJKqi97xIpXVmTQRfZjjhwZ9sb9AH2ldQ93kK4aeVLHC+lwYZDQ40d&#10;fdRU/mRXo+CbZbE/ml36NZzSz1QOv5ct50pNn8f3NxCeRv8Q/7sPWsEiDmvDmXAE5P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xf5SsIAAADcAAAADwAAAAAAAAAAAAAA&#10;AAChAgAAZHJzL2Rvd25yZXYueG1sUEsFBgAAAAAEAAQA+QAAAJADAAAAAA==&#10;" strokeweight="42e-5mm">
                    <v:stroke joinstyle="bevel" endcap="round"/>
                  </v:line>
                </v:group>
                <v:line id="Line 407" o:spid="_x0000_s1430" style="position:absolute;flip:y;visibility:visible;mso-wrap-style:square" from="39052,13335" to="40576,134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Ftc0cUAAADcAAAADwAAAGRycy9kb3ducmV2LnhtbESPT2vCQBTE74LfYXmCN91YpNToKtqg&#10;lPbiv4PHR/aZRLNvQ3aN0U/fLRQ8DjPzG2a2aE0pGqpdYVnBaBiBIE6tLjhTcDysBx8gnEfWWFom&#10;BQ9ysJh3OzOMtb3zjpq9z0SAsItRQe59FUvp0pwMuqGtiIN3trVBH2SdSV3jPcBNKd+i6F0aLDgs&#10;5FjRZ07pdX8zCk4sj5tvs062zS75SWTzvKz4oFS/1y6nIDy1/hX+b39pBeNoAn9nwhGQ8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Ftc0cUAAADcAAAADwAAAAAAAAAA&#10;AAAAAAChAgAAZHJzL2Rvd25yZXYueG1sUEsFBgAAAAAEAAQA+QAAAJMDAAAAAA==&#10;" strokeweight="42e-5mm">
                  <v:stroke joinstyle="bevel" endcap="round"/>
                </v:line>
                <v:rect id="Rectangle 408" o:spid="_x0000_s1431" style="position:absolute;left:37623;top:13430;width:4185;height:175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yKt8AA&#10;AADcAAAADwAAAGRycy9kb3ducmV2LnhtbERPS2rDMBDdF3IHMYHsGjkhFONGNiUQSEs2sXuAwRp/&#10;qDQykhK7t68WgS4f73+sFmvEg3wYHSvYbTMQxK3TI/cKvpvzaw4iRGSNxjEp+KUAVbl6OWKh3cw3&#10;etSxFymEQ4EKhhinQsrQDmQxbN1EnLjOeYsxQd9L7XFO4dbIfZa9SYsjp4YBJzoN1P7Ud6tANvV5&#10;zmvjM/e1767m83LryCm1WS8f7yAiLfFf/HRftILDLs1PZ9IRkOU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KyKt8AAAADcAAAADwAAAAAAAAAAAAAAAACYAgAAZHJzL2Rvd25y&#10;ZXYueG1sUEsFBgAAAAAEAAQA9QAAAIUDAAAAAA==&#10;" filled="f" stroked="f">
                  <v:textbox style="mso-fit-shape-to-text:t" inset="0,0,0,0">
                    <w:txbxContent>
                      <w:p w:rsidR="00240E5F" w:rsidRDefault="00240E5F">
                        <w:pPr>
                          <w:ind w:left="0"/>
                        </w:pPr>
                        <w:r>
                          <w:rPr>
                            <w:rFonts w:cs="Arial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cs="Arial"/>
                            <w:color w:val="000000"/>
                            <w:sz w:val="16"/>
                            <w:szCs w:val="16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cs="Arial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0E74D7" w:rsidRDefault="000E74D7" w:rsidP="000E74D7">
      <w:pPr>
        <w:widowControl w:val="0"/>
        <w:jc w:val="center"/>
        <w:rPr>
          <w:rFonts w:cs="Arial"/>
        </w:rPr>
      </w:pPr>
    </w:p>
    <w:p w:rsidR="000E74D7" w:rsidRDefault="000E74D7" w:rsidP="000E74D7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10" w:name="_Toc404610616"/>
      <w:r>
        <w:lastRenderedPageBreak/>
        <w:t>Casos de Uso</w:t>
      </w:r>
      <w:bookmarkEnd w:id="10"/>
    </w:p>
    <w:p w:rsidR="000E74D7" w:rsidRDefault="000E74D7" w:rsidP="000E74D7">
      <w:pPr>
        <w:pStyle w:val="Ttulo2"/>
      </w:pPr>
      <w:r>
        <w:rPr>
          <w:vanish/>
        </w:rPr>
        <w:t xml:space="preserve">UCS801 </w:t>
      </w:r>
      <w:bookmarkStart w:id="11" w:name="_Toc404610617"/>
      <w:r>
        <w:t>Registrar Decisão Judicial do Concurso</w:t>
      </w:r>
      <w:bookmarkEnd w:id="11"/>
      <w:r>
        <w:t> </w:t>
      </w:r>
    </w:p>
    <w:p w:rsidR="000E74D7" w:rsidRDefault="000E74D7" w:rsidP="000E74D7">
      <w:pPr>
        <w:pStyle w:val="Ttulo3"/>
        <w:keepNext w:val="0"/>
        <w:widowControl w:val="0"/>
        <w:spacing w:before="120" w:line="240" w:lineRule="auto"/>
      </w:pPr>
      <w:bookmarkStart w:id="12" w:name="_Toc404610618"/>
      <w:r>
        <w:t>Fluxo Básico – Inserir candidato numa determinada etapa</w:t>
      </w:r>
      <w:bookmarkEnd w:id="12"/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980"/>
        </w:tabs>
        <w:spacing w:line="240" w:lineRule="auto"/>
        <w:ind w:left="2007" w:hanging="927"/>
      </w:pPr>
      <w:r>
        <w:t>O ator solicita a funcionalidade “Registrar Decisão Judicial do Concurso” e seleciona a opção de novo.</w:t>
      </w:r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980"/>
        </w:tabs>
        <w:spacing w:line="240" w:lineRule="auto"/>
        <w:ind w:left="2007" w:hanging="927"/>
      </w:pPr>
      <w:r>
        <w:t>O ator informa o número e ano do edital do concurso</w:t>
      </w:r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980"/>
        </w:tabs>
        <w:spacing w:line="240" w:lineRule="auto"/>
        <w:ind w:left="2007" w:hanging="927"/>
      </w:pPr>
      <w:r>
        <w:t>O sistema verifica se o edital de concurso está cadastrado e ativo, executando a regra de negócio RN01.</w:t>
      </w:r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980"/>
        </w:tabs>
        <w:spacing w:line="240" w:lineRule="auto"/>
        <w:ind w:left="2007" w:hanging="927"/>
      </w:pPr>
      <w:r>
        <w:t>O ator informa o número de inscrição do candidato.</w:t>
      </w:r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980"/>
        </w:tabs>
        <w:spacing w:line="240" w:lineRule="auto"/>
        <w:ind w:left="2007" w:hanging="927"/>
      </w:pPr>
      <w:r>
        <w:t>O sistema executa a regra de negócio RN02 e apresenta o nome do candidato.</w:t>
      </w:r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980"/>
        </w:tabs>
        <w:spacing w:line="240" w:lineRule="auto"/>
        <w:ind w:left="2007" w:hanging="927"/>
      </w:pPr>
      <w:r>
        <w:t>O ator informa a data da decisão judicial.</w:t>
      </w:r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980"/>
        </w:tabs>
        <w:spacing w:line="240" w:lineRule="auto"/>
        <w:ind w:left="2007" w:hanging="927"/>
      </w:pPr>
      <w:r>
        <w:t>O ator seleciona a determinação judicial “Inserir o candidato numa determinada etapa”</w:t>
      </w:r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980"/>
        </w:tabs>
        <w:spacing w:line="240" w:lineRule="auto"/>
        <w:ind w:left="2007" w:hanging="927"/>
      </w:pPr>
      <w:r>
        <w:t>O sistema exibe as etapas do edital que estejam em andamento (</w:t>
      </w:r>
      <w:proofErr w:type="gramStart"/>
      <w:r>
        <w:t>vide anexo</w:t>
      </w:r>
      <w:proofErr w:type="gramEnd"/>
      <w:r>
        <w:t xml:space="preserve"> “Etapas do edital”). Caso não existam etapas em andamento exibir a última etapa finalizada.</w:t>
      </w:r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980"/>
        </w:tabs>
        <w:spacing w:line="240" w:lineRule="auto"/>
        <w:ind w:left="2007" w:hanging="927"/>
      </w:pPr>
      <w:r>
        <w:t>O ator seleciona a etapa, informa as informações do documento de publicação e submete a operação.</w:t>
      </w:r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980"/>
        </w:tabs>
        <w:spacing w:line="240" w:lineRule="auto"/>
        <w:ind w:left="2007" w:hanging="927"/>
      </w:pPr>
      <w:r>
        <w:t>O sistema verifica as regras de negócios:</w:t>
      </w:r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980"/>
        </w:tabs>
        <w:spacing w:line="240" w:lineRule="auto"/>
        <w:ind w:left="2007" w:hanging="927"/>
      </w:pPr>
      <w:r>
        <w:t> </w:t>
      </w:r>
      <w:r>
        <w:noBreakHyphen/>
        <w:t> RN01: Validar se as informações estão cadastradas/ativas</w:t>
      </w:r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980"/>
        </w:tabs>
        <w:spacing w:line="240" w:lineRule="auto"/>
        <w:ind w:left="2007" w:hanging="927"/>
      </w:pPr>
      <w:r>
        <w:t> </w:t>
      </w:r>
      <w:r>
        <w:noBreakHyphen/>
        <w:t> RN02: Verificar se o candidato informado pertence ao edital informado</w:t>
      </w:r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980"/>
        </w:tabs>
        <w:spacing w:line="240" w:lineRule="auto"/>
        <w:ind w:left="2007" w:hanging="927"/>
      </w:pPr>
      <w:r>
        <w:t> </w:t>
      </w:r>
      <w:r>
        <w:noBreakHyphen/>
        <w:t> RN03: Verificar se já existe decisão judicial para candidato</w:t>
      </w:r>
    </w:p>
    <w:p w:rsidR="000E74D7" w:rsidRPr="006151C5" w:rsidRDefault="000E74D7" w:rsidP="000E74D7">
      <w:pPr>
        <w:pStyle w:val="Ttulo4"/>
        <w:keepNext w:val="0"/>
        <w:widowControl w:val="0"/>
        <w:tabs>
          <w:tab w:val="clear" w:pos="1985"/>
          <w:tab w:val="num" w:pos="1980"/>
        </w:tabs>
        <w:spacing w:line="240" w:lineRule="auto"/>
        <w:ind w:left="2007" w:hanging="927"/>
      </w:pPr>
      <w:r>
        <w:t> </w:t>
      </w:r>
      <w:r w:rsidRPr="006151C5">
        <w:noBreakHyphen/>
        <w:t xml:space="preserve"> RN06: Verificar se </w:t>
      </w:r>
      <w:proofErr w:type="gramStart"/>
      <w:r w:rsidRPr="006151C5">
        <w:t>existe</w:t>
      </w:r>
      <w:proofErr w:type="gramEnd"/>
      <w:r w:rsidRPr="006151C5">
        <w:t xml:space="preserve"> etapas para o candidato</w:t>
      </w:r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980"/>
        </w:tabs>
        <w:spacing w:line="240" w:lineRule="auto"/>
        <w:ind w:left="2007" w:hanging="927"/>
      </w:pPr>
      <w:r>
        <w:t>O sistema realiza as seguintes operações:</w:t>
      </w:r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980"/>
        </w:tabs>
        <w:spacing w:line="240" w:lineRule="auto"/>
        <w:ind w:left="2007" w:hanging="927"/>
      </w:pPr>
      <w:r>
        <w:t> </w:t>
      </w:r>
      <w:r>
        <w:noBreakHyphen/>
        <w:t> Inclui um registro de “Decisão Judicial” e;</w:t>
      </w:r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980"/>
        </w:tabs>
        <w:spacing w:line="240" w:lineRule="auto"/>
        <w:ind w:left="2007" w:hanging="927"/>
      </w:pPr>
      <w:r>
        <w:t> </w:t>
      </w:r>
      <w:r>
        <w:noBreakHyphen/>
        <w:t> Inclui/altera a “Etapa do candidato” para situação “Não compareceu” caso a etapa selecionada esteja em andamento ou;</w:t>
      </w:r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980"/>
        </w:tabs>
        <w:spacing w:line="240" w:lineRule="auto"/>
        <w:ind w:left="2007" w:hanging="927"/>
      </w:pPr>
      <w:r>
        <w:t xml:space="preserve"> </w:t>
      </w:r>
      <w:r>
        <w:noBreakHyphen/>
        <w:t> Inclui/altera a “Etapa do candidato” para situação “Aprovada” caso a etapa selecionada esteja finalizada e inclui a “Etapa do candidato” para próxima etapa não iniciada (caso exista) com a situação “Não compareceu”.</w:t>
      </w:r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980"/>
        </w:tabs>
        <w:spacing w:line="240" w:lineRule="auto"/>
        <w:ind w:left="2007" w:hanging="927"/>
      </w:pPr>
      <w:r>
        <w:t>O sistema processa a operação e exibe a mensagem MSG0050 ("Inclusão efetuada com sucesso!").</w:t>
      </w:r>
    </w:p>
    <w:p w:rsidR="000E74D7" w:rsidRDefault="000E74D7" w:rsidP="000E74D7">
      <w:pPr>
        <w:pStyle w:val="Ttulo3"/>
        <w:keepNext w:val="0"/>
        <w:widowControl w:val="0"/>
        <w:spacing w:before="120" w:line="240" w:lineRule="auto"/>
      </w:pPr>
      <w:bookmarkStart w:id="13" w:name="_Toc404610619"/>
      <w:r>
        <w:t>Fluxo Alternativo – Nomeação</w:t>
      </w:r>
      <w:bookmarkEnd w:id="13"/>
      <w:r>
        <w:t xml:space="preserve"> </w:t>
      </w:r>
    </w:p>
    <w:p w:rsidR="000E74D7" w:rsidRPr="006151C5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6151C5">
        <w:t>O ator seleciona a determinação judicial igual a “Nomear candidato”, fornece as demais informações e submete a operação.</w:t>
      </w:r>
    </w:p>
    <w:p w:rsidR="000E74D7" w:rsidRPr="006151C5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6151C5">
        <w:lastRenderedPageBreak/>
        <w:t>O sistema executa a regra de negócio:</w:t>
      </w:r>
    </w:p>
    <w:p w:rsidR="000E74D7" w:rsidRPr="006151C5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6151C5">
        <w:t xml:space="preserve"> – RN11: Verificar se o candidato já está nomeado. </w:t>
      </w:r>
    </w:p>
    <w:p w:rsidR="000E74D7" w:rsidRPr="006151C5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6151C5">
        <w:t>– RN12: Verificar duplicidade de decisão judicial.</w:t>
      </w:r>
    </w:p>
    <w:p w:rsidR="000E74D7" w:rsidRPr="006151C5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6151C5">
        <w:t>O sistema realiza as seguintes operações:</w:t>
      </w:r>
    </w:p>
    <w:p w:rsidR="000E74D7" w:rsidRPr="006151C5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6151C5">
        <w:t> – inclui decisão judicial;</w:t>
      </w:r>
    </w:p>
    <w:p w:rsidR="000E74D7" w:rsidRPr="006151C5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6151C5">
        <w:t> </w:t>
      </w:r>
      <w:r w:rsidRPr="006151C5">
        <w:noBreakHyphen/>
        <w:t xml:space="preserve"> inclui uma “Nomeação” com data da nomeação sendo a data da decisão, abrangência igual a </w:t>
      </w:r>
      <w:r w:rsidRPr="006151C5">
        <w:rPr>
          <w:iCs/>
        </w:rPr>
        <w:t>Nomear candidatos específicos</w:t>
      </w:r>
      <w:r w:rsidRPr="006151C5">
        <w:t>, chamada (que contenha o item de edital do candidato e onde o candidato tenha escolhido a vaga) e colocando o indicativo de que o registro provém de uma decisão judicial. E inclui um registro de “Candidato Nomeado”, para a nomeação criada ou;</w:t>
      </w:r>
    </w:p>
    <w:p w:rsidR="000E74D7" w:rsidRPr="006151C5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6151C5">
        <w:t>O sistema processa a operação e exibe a mensagem MSG0050 ("Inclusão efetuada com sucesso!").</w:t>
      </w:r>
    </w:p>
    <w:p w:rsidR="000E74D7" w:rsidRDefault="000E74D7" w:rsidP="000E74D7">
      <w:pPr>
        <w:pStyle w:val="Ttulo3"/>
        <w:keepNext w:val="0"/>
        <w:widowControl w:val="0"/>
        <w:spacing w:before="120" w:line="240" w:lineRule="auto"/>
      </w:pPr>
      <w:bookmarkStart w:id="14" w:name="_Toc404610620"/>
      <w:r>
        <w:t>Fluxo Alternativo – Indicar que o Candidato está apto</w:t>
      </w:r>
      <w:bookmarkEnd w:id="14"/>
    </w:p>
    <w:p w:rsidR="000E74D7" w:rsidRPr="006151C5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6151C5">
        <w:t>O ator seleciona opção de determinação judicial igual “Indicar que o candidato está apto”.</w:t>
      </w:r>
    </w:p>
    <w:p w:rsidR="000E74D7" w:rsidRPr="006151C5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6151C5">
        <w:t>O sistema executa as regras de negócios:</w:t>
      </w:r>
    </w:p>
    <w:p w:rsidR="000E74D7" w:rsidRPr="006151C5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6151C5">
        <w:t xml:space="preserve"> – RN09: Verificar se o candidato possui nomeação. </w:t>
      </w:r>
    </w:p>
    <w:p w:rsidR="000E74D7" w:rsidRPr="006151C5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6151C5">
        <w:t> – RN10: Verificar se a nomeação determinou perícia médica.</w:t>
      </w:r>
    </w:p>
    <w:p w:rsidR="000E74D7" w:rsidRPr="006151C5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6151C5">
        <w:t>O sistema realiza as seguintes operações:</w:t>
      </w:r>
    </w:p>
    <w:p w:rsidR="000E74D7" w:rsidRPr="006151C5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6151C5">
        <w:t> – inclui decisão judicial;</w:t>
      </w:r>
    </w:p>
    <w:p w:rsidR="000E74D7" w:rsidRPr="006151C5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6151C5">
        <w:t> – o sistema identifica que o candidato possui perícia médica, então atualiza indicando que está apto e que provém de uma decisão judicial, senão inclui uma nova perícia médica.</w:t>
      </w:r>
    </w:p>
    <w:p w:rsidR="000E74D7" w:rsidRPr="006151C5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6151C5">
        <w:t>O sistema processa a operação e exibe a mensagem MSG0050 ("Inclusão efetuada com sucesso!").</w:t>
      </w:r>
    </w:p>
    <w:p w:rsidR="000E74D7" w:rsidRDefault="000E74D7" w:rsidP="000E74D7">
      <w:pPr>
        <w:pStyle w:val="Ttulo3"/>
        <w:keepNext w:val="0"/>
        <w:widowControl w:val="0"/>
        <w:spacing w:before="120" w:line="240" w:lineRule="auto"/>
      </w:pPr>
      <w:bookmarkStart w:id="15" w:name="_Toc404610621"/>
      <w:r>
        <w:t>Fluxo Alternativo – Empossar Candidato “Liberar posse”</w:t>
      </w:r>
      <w:bookmarkEnd w:id="15"/>
    </w:p>
    <w:p w:rsidR="000E74D7" w:rsidRPr="006151C5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6151C5">
        <w:t>O ator seleciona opção de determinação judicial igual “Empossar Candidato”.</w:t>
      </w:r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realiza as seguintes operações:</w:t>
      </w:r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– inclui registro de decisão judicial.</w:t>
      </w:r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– o sistema identifica que o candidato não possui os registros anteriores à posse então, gera-os:</w:t>
      </w:r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 – nomeação do candidato. Caso o sistema identifique uma nomeação e está exige perícia médica, incluir uma decisão para perícia médica.</w:t>
      </w:r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– confirmação da escolha do candidato e sua respectiva chamada. Caso não possua chamada, gerar uma chamada com escolha de vaga. </w:t>
      </w:r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processa a operação e exibe a mensagem MSG1680: “</w:t>
      </w:r>
      <w:r w:rsidRPr="00321A52">
        <w:rPr>
          <w:u w:val="single"/>
        </w:rPr>
        <w:t>Inclusão</w:t>
      </w:r>
      <w:r>
        <w:t xml:space="preserve"> efetuada com sucesso! Favor, acessar a </w:t>
      </w:r>
      <w:r>
        <w:lastRenderedPageBreak/>
        <w:t>página de Registrar posse/efetivação para concluir a efetivação”.</w:t>
      </w:r>
    </w:p>
    <w:p w:rsidR="000E74D7" w:rsidRDefault="000E74D7" w:rsidP="000E74D7">
      <w:pPr>
        <w:pStyle w:val="Ttulo3"/>
        <w:keepNext w:val="0"/>
        <w:widowControl w:val="0"/>
        <w:spacing w:before="120" w:line="240" w:lineRule="auto"/>
      </w:pPr>
      <w:bookmarkStart w:id="16" w:name="_Toc404610622"/>
      <w:r>
        <w:t>Fluxo Alternativo – Pesquisar Edital</w:t>
      </w:r>
      <w:bookmarkEnd w:id="16"/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pesquisa de Edital de Concurso.</w:t>
      </w:r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executa o caso de uso “Pesquisa Auxiliar de Edital de Concurso”.</w:t>
      </w:r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o edital pesquisado.</w:t>
      </w:r>
    </w:p>
    <w:p w:rsidR="000E74D7" w:rsidRDefault="000E74D7" w:rsidP="000E74D7">
      <w:pPr>
        <w:pStyle w:val="Ttulo3"/>
        <w:keepNext w:val="0"/>
        <w:widowControl w:val="0"/>
        <w:spacing w:before="120" w:line="240" w:lineRule="auto"/>
      </w:pPr>
      <w:bookmarkStart w:id="17" w:name="_Toc404610623"/>
      <w:r>
        <w:t>Fluxo Alternativo – Pesquisar Candidato</w:t>
      </w:r>
      <w:bookmarkEnd w:id="17"/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pesquisa de Candidato do Concurso.</w:t>
      </w:r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executa o caso de uso “Pesquisa Auxiliar de Candidatos”.</w:t>
      </w:r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o candidato pesquisado.</w:t>
      </w:r>
    </w:p>
    <w:p w:rsidR="000E74D7" w:rsidRDefault="000E74D7" w:rsidP="000E74D7">
      <w:pPr>
        <w:pStyle w:val="Ttulo4"/>
        <w:numPr>
          <w:ilvl w:val="0"/>
          <w:numId w:val="0"/>
        </w:numPr>
        <w:ind w:left="2160" w:hanging="1080"/>
      </w:pPr>
    </w:p>
    <w:p w:rsidR="000E74D7" w:rsidRDefault="000E74D7" w:rsidP="000E74D7">
      <w:pPr>
        <w:pStyle w:val="Ttulo2"/>
      </w:pPr>
      <w:r>
        <w:rPr>
          <w:vanish/>
        </w:rPr>
        <w:t xml:space="preserve">UCS809 </w:t>
      </w:r>
      <w:bookmarkStart w:id="18" w:name="_Toc404610624"/>
      <w:r>
        <w:t>Alterar Dados da Publicação</w:t>
      </w:r>
      <w:bookmarkEnd w:id="18"/>
      <w:r>
        <w:t> </w:t>
      </w:r>
    </w:p>
    <w:p w:rsidR="000E74D7" w:rsidRDefault="000E74D7" w:rsidP="000E74D7">
      <w:pPr>
        <w:pStyle w:val="Ttulo3"/>
        <w:keepNext w:val="0"/>
        <w:widowControl w:val="0"/>
        <w:spacing w:before="120" w:line="240" w:lineRule="auto"/>
      </w:pPr>
      <w:bookmarkStart w:id="19" w:name="_Toc404610625"/>
      <w:r>
        <w:t>Fluxo Básico</w:t>
      </w:r>
      <w:bookmarkEnd w:id="19"/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seleciona uma decisão judicial após executar o caso de uso “Listar Decisões Judiciais do Concurso” e seleciona a opção de alteração.</w:t>
      </w:r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verifica a regra de negócio RN08 da seção “Regras de Negócio”.</w:t>
      </w:r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apresenta as informações da “Decisão Judicial”: Nº do Edital, Data da decisão, Nº de inscrição, Nome do candidato e Determinação da decisão.</w:t>
      </w:r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altera os dados da publicação e submete a operação.</w:t>
      </w:r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altera a “Decisão Judicial” e exibe a mensagem MSG0051 ("Alteração efetuada com sucesso!").</w:t>
      </w:r>
    </w:p>
    <w:p w:rsidR="000E74D7" w:rsidRDefault="000E74D7" w:rsidP="000E74D7">
      <w:pPr>
        <w:pStyle w:val="Ttulo4"/>
        <w:numPr>
          <w:ilvl w:val="0"/>
          <w:numId w:val="0"/>
        </w:numPr>
        <w:ind w:left="2160" w:hanging="1080"/>
      </w:pPr>
    </w:p>
    <w:p w:rsidR="000E74D7" w:rsidRDefault="000E74D7" w:rsidP="000E74D7">
      <w:pPr>
        <w:pStyle w:val="Ttulo2"/>
      </w:pPr>
      <w:r>
        <w:rPr>
          <w:vanish/>
        </w:rPr>
        <w:t xml:space="preserve">UCS811 </w:t>
      </w:r>
      <w:bookmarkStart w:id="20" w:name="_Toc404610626"/>
      <w:r>
        <w:t>Excluir Decisão Judicial do Concurso</w:t>
      </w:r>
      <w:bookmarkEnd w:id="20"/>
      <w:r>
        <w:t> </w:t>
      </w:r>
    </w:p>
    <w:p w:rsidR="000E74D7" w:rsidRDefault="000E74D7" w:rsidP="000E74D7">
      <w:pPr>
        <w:pStyle w:val="Ttulo3"/>
        <w:keepNext w:val="0"/>
        <w:widowControl w:val="0"/>
        <w:spacing w:before="120" w:line="240" w:lineRule="auto"/>
      </w:pPr>
      <w:bookmarkStart w:id="21" w:name="_Toc404610627"/>
      <w:r>
        <w:t>Fluxo Básico</w:t>
      </w:r>
      <w:bookmarkEnd w:id="21"/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seleciona uma decisão judicial após executar o caso de uso “Listar Decisões Judiciais do Concurso” e seleciona a opção de exclusão.</w:t>
      </w:r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verifica as regras de negócios:</w:t>
      </w:r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noBreakHyphen/>
        <w:t xml:space="preserve">  RN08: </w:t>
      </w:r>
      <w:r w:rsidRPr="006151C5">
        <w:t>Verificar se a decisão judicial está anulada</w:t>
      </w:r>
      <w:r>
        <w:t>.</w:t>
      </w:r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 </w:t>
      </w:r>
      <w:r>
        <w:noBreakHyphen/>
        <w:t xml:space="preserve"> RN05: </w:t>
      </w:r>
      <w:r w:rsidRPr="006151C5">
        <w:t>Verificar se o candidato já efetivou o exercício</w:t>
      </w:r>
      <w:r>
        <w:t>.</w:t>
      </w:r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anula a ação da determinação judicial (</w:t>
      </w:r>
      <w:proofErr w:type="gramStart"/>
      <w:r>
        <w:t>vide anexo</w:t>
      </w:r>
      <w:proofErr w:type="gramEnd"/>
      <w:r>
        <w:t xml:space="preserve"> “Ações da determinação judicial”).</w:t>
      </w:r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exclui a “Decisão Judicial” e exibe a mensagem MSG0052 ("Exclusão efetuada com sucesso!").</w:t>
      </w:r>
    </w:p>
    <w:p w:rsidR="000E74D7" w:rsidRDefault="000E74D7" w:rsidP="000E74D7">
      <w:pPr>
        <w:pStyle w:val="Ttulo4"/>
        <w:numPr>
          <w:ilvl w:val="0"/>
          <w:numId w:val="0"/>
        </w:numPr>
        <w:ind w:left="2160" w:hanging="1080"/>
      </w:pPr>
    </w:p>
    <w:p w:rsidR="000E74D7" w:rsidRDefault="000E74D7" w:rsidP="000E74D7">
      <w:pPr>
        <w:pStyle w:val="Ttulo2"/>
      </w:pPr>
      <w:r>
        <w:rPr>
          <w:vanish/>
        </w:rPr>
        <w:t xml:space="preserve">UCS812 </w:t>
      </w:r>
      <w:bookmarkStart w:id="22" w:name="_Toc404610628"/>
      <w:r>
        <w:t>Anular Decisão Judicial do Concurso</w:t>
      </w:r>
      <w:bookmarkEnd w:id="22"/>
      <w:r>
        <w:t> </w:t>
      </w:r>
    </w:p>
    <w:p w:rsidR="000E74D7" w:rsidRPr="006151C5" w:rsidRDefault="000E74D7" w:rsidP="000E74D7">
      <w:pPr>
        <w:pStyle w:val="Ttulo3"/>
        <w:keepNext w:val="0"/>
        <w:widowControl w:val="0"/>
        <w:spacing w:before="120" w:line="240" w:lineRule="auto"/>
      </w:pPr>
      <w:bookmarkStart w:id="23" w:name="_Toc404610629"/>
      <w:r>
        <w:t>Fluxo Básico</w:t>
      </w:r>
      <w:bookmarkEnd w:id="23"/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seleciona uma decisão judicial após executar o caso de uso “Listar Decisões Judiciais do Concurso” e seleciona a opção de anulação.</w:t>
      </w:r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verifica as regras de negócios:</w:t>
      </w:r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 </w:t>
      </w:r>
      <w:r>
        <w:noBreakHyphen/>
        <w:t> RN08: Verificar se a decisão judicial está anulada.</w:t>
      </w:r>
      <w:proofErr w:type="gramStart"/>
      <w:r>
        <w:tab/>
      </w:r>
      <w:proofErr w:type="gramEnd"/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 </w:t>
      </w:r>
      <w:r>
        <w:noBreakHyphen/>
        <w:t> RN05: Verificar se o candidato já efetivou o exercício.</w:t>
      </w:r>
      <w:proofErr w:type="gramStart"/>
      <w:r>
        <w:tab/>
      </w:r>
      <w:proofErr w:type="gramEnd"/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anula a determinação judicial (</w:t>
      </w:r>
      <w:proofErr w:type="gramStart"/>
      <w:r>
        <w:t>vide anexo</w:t>
      </w:r>
      <w:proofErr w:type="gramEnd"/>
      <w:r>
        <w:t xml:space="preserve"> “Anular as ações da determinação judicial”).</w:t>
      </w:r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anula a “Decisão Judicial”, inclui um registro no “Histórico de Publicação” (caso tenha sido informado) e exibe a mensagem MSG007 ("Anulação efetuada com sucesso!").</w:t>
      </w:r>
    </w:p>
    <w:p w:rsidR="000E74D7" w:rsidRDefault="000E74D7" w:rsidP="000E74D7">
      <w:pPr>
        <w:pStyle w:val="Recuodecorpodetexto"/>
      </w:pPr>
    </w:p>
    <w:p w:rsidR="000E74D7" w:rsidRDefault="000E74D7" w:rsidP="000E74D7">
      <w:pPr>
        <w:pStyle w:val="Ttulo2"/>
      </w:pPr>
      <w:r>
        <w:rPr>
          <w:vanish/>
        </w:rPr>
        <w:t xml:space="preserve">UCS810 </w:t>
      </w:r>
      <w:bookmarkStart w:id="24" w:name="_Toc404610630"/>
      <w:r>
        <w:t>Listar Decisões Judiciais do Concurso</w:t>
      </w:r>
      <w:bookmarkEnd w:id="24"/>
      <w:r>
        <w:t> </w:t>
      </w:r>
    </w:p>
    <w:p w:rsidR="000E74D7" w:rsidRDefault="000E74D7" w:rsidP="000E74D7">
      <w:pPr>
        <w:pStyle w:val="Ttulo3"/>
        <w:keepNext w:val="0"/>
        <w:widowControl w:val="0"/>
        <w:spacing w:before="120" w:line="240" w:lineRule="auto"/>
      </w:pPr>
      <w:bookmarkStart w:id="25" w:name="_Toc404610631"/>
      <w:r>
        <w:t>Fluxo Básico</w:t>
      </w:r>
      <w:bookmarkEnd w:id="25"/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980"/>
        </w:tabs>
        <w:spacing w:line="240" w:lineRule="auto"/>
        <w:ind w:left="1980" w:hanging="900"/>
      </w:pPr>
      <w:r>
        <w:t>O ator solicita a funcionalidade de “Registrar Decisão Judicial do Concurso”.</w:t>
      </w:r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os filtros de pesquisa.</w:t>
      </w:r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o número e ano do edital.</w:t>
      </w:r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os dados necessários e submete a operação.</w:t>
      </w:r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980"/>
        </w:tabs>
        <w:spacing w:line="240" w:lineRule="auto"/>
        <w:ind w:left="1980" w:hanging="900"/>
      </w:pPr>
      <w:r>
        <w:t>O sistema verifica as regras de negócios:</w:t>
      </w:r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980"/>
        </w:tabs>
        <w:spacing w:line="240" w:lineRule="auto"/>
        <w:ind w:left="1980" w:hanging="900"/>
      </w:pPr>
      <w:r>
        <w:t> </w:t>
      </w:r>
      <w:r>
        <w:noBreakHyphen/>
        <w:t> RN01: Validar se as informações estão cadastradas/ativas</w:t>
      </w:r>
      <w:r>
        <w:tab/>
      </w:r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980"/>
        </w:tabs>
        <w:spacing w:line="240" w:lineRule="auto"/>
        <w:ind w:left="1980" w:hanging="900"/>
      </w:pPr>
      <w:r>
        <w:t> </w:t>
      </w:r>
      <w:r>
        <w:noBreakHyphen/>
        <w:t> RN02: Verificar se o candidato informado pertence ao edital informado</w:t>
      </w:r>
    </w:p>
    <w:p w:rsidR="000E74D7" w:rsidRPr="001E4218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 w:rsidRPr="001E4218">
        <w:t xml:space="preserve">O sistema exibe uma lista das “Decisões Judiciais” de acordo com os filtros informados, ordenando os registros pela data da decisão. Caso o usuário não seja do tipo Central o sistema considera somente os Candidatos que possuem Item de Edital de Concurso com os Órgãos autorizados. </w:t>
      </w:r>
    </w:p>
    <w:p w:rsidR="000E74D7" w:rsidRDefault="000E74D7" w:rsidP="000E74D7">
      <w:pPr>
        <w:pStyle w:val="Ttulo3"/>
        <w:keepNext w:val="0"/>
        <w:widowControl w:val="0"/>
        <w:spacing w:before="120" w:line="240" w:lineRule="auto"/>
      </w:pPr>
      <w:bookmarkStart w:id="26" w:name="_Toc404610632"/>
      <w:r>
        <w:t>Fluxo Alternativo – Pesquisar Edital</w:t>
      </w:r>
      <w:bookmarkEnd w:id="26"/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pesquisa de Edital de Concurso.</w:t>
      </w:r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executa o caso de uso “Pesquisa Auxiliar de Edital de Concurso”.</w:t>
      </w:r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o edital pesquisado.</w:t>
      </w:r>
    </w:p>
    <w:p w:rsidR="000E74D7" w:rsidRDefault="000E74D7" w:rsidP="000E74D7">
      <w:pPr>
        <w:pStyle w:val="Ttulo3"/>
        <w:keepNext w:val="0"/>
        <w:widowControl w:val="0"/>
        <w:spacing w:before="120" w:line="240" w:lineRule="auto"/>
      </w:pPr>
      <w:bookmarkStart w:id="27" w:name="_Toc404610633"/>
      <w:r>
        <w:t>Fluxo Alternativo – Pesquisar Candidato</w:t>
      </w:r>
      <w:bookmarkEnd w:id="27"/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pesquisa de Candidato do Concurso.</w:t>
      </w:r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executa o caso de uso “Pesquisa Auxiliar de </w:t>
      </w:r>
      <w:r>
        <w:lastRenderedPageBreak/>
        <w:t>Candidatos”.</w:t>
      </w:r>
    </w:p>
    <w:p w:rsidR="000E74D7" w:rsidRDefault="000E74D7" w:rsidP="000E74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o candidato pesquisado.</w:t>
      </w:r>
    </w:p>
    <w:p w:rsidR="000E74D7" w:rsidRDefault="000E74D7" w:rsidP="000E74D7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8" w:name="_Toc404610634"/>
      <w:r>
        <w:lastRenderedPageBreak/>
        <w:t>Anexos</w:t>
      </w:r>
      <w:bookmarkEnd w:id="28"/>
    </w:p>
    <w:p w:rsidR="000E74D7" w:rsidRDefault="000E74D7" w:rsidP="000E74D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9" w:name="_Toc404610635"/>
      <w:r>
        <w:t>Regras de Negócio</w:t>
      </w:r>
      <w:bookmarkEnd w:id="29"/>
    </w:p>
    <w:p w:rsidR="000E74D7" w:rsidRDefault="000E74D7" w:rsidP="000E74D7">
      <w:pPr>
        <w:pStyle w:val="Ttulo3"/>
        <w:keepNext w:val="0"/>
        <w:widowControl w:val="0"/>
        <w:spacing w:before="120" w:line="240" w:lineRule="auto"/>
      </w:pPr>
      <w:bookmarkStart w:id="30" w:name="_Toc404610636"/>
      <w:r>
        <w:t>RN01: Validar se as informações estão cadastradas/ativas</w:t>
      </w:r>
      <w:bookmarkEnd w:id="30"/>
    </w:p>
    <w:p w:rsidR="000E74D7" w:rsidRDefault="000E74D7" w:rsidP="000E74D7">
      <w:pPr>
        <w:pStyle w:val="Recuodecorpodetexto"/>
      </w:pPr>
      <w:r>
        <w:t>Considerar as validações descritas no documento #3417 “SIGRH – PDI – Padrões de Desenvolvimento de Interface: Telas de Manter”.</w:t>
      </w:r>
    </w:p>
    <w:p w:rsidR="000E74D7" w:rsidRDefault="000E74D7" w:rsidP="000E74D7">
      <w:pPr>
        <w:pStyle w:val="Recuodecorpodetexto"/>
      </w:pPr>
    </w:p>
    <w:p w:rsidR="000E74D7" w:rsidRPr="001E4218" w:rsidRDefault="000E74D7" w:rsidP="000E74D7">
      <w:pPr>
        <w:pStyle w:val="Ttulo3"/>
        <w:keepNext w:val="0"/>
        <w:widowControl w:val="0"/>
        <w:spacing w:before="120" w:line="240" w:lineRule="auto"/>
      </w:pPr>
      <w:bookmarkStart w:id="31" w:name="_Toc404610637"/>
      <w:r w:rsidRPr="001E4218">
        <w:t>RN02: Verificar se o candidato informado pertence ao edital informado</w:t>
      </w:r>
      <w:bookmarkEnd w:id="31"/>
    </w:p>
    <w:p w:rsidR="000E74D7" w:rsidRDefault="000E74D7" w:rsidP="000E74D7">
      <w:pPr>
        <w:pStyle w:val="Recuodecorpodetexto"/>
      </w:pPr>
      <w:r w:rsidRPr="001E4218">
        <w:t>Tentativa de informar um candidato que não pertence ao edital informado. O sistema exibe a mensagem MSG0999 ("O candidato não pertence ao edital informado.").</w:t>
      </w:r>
    </w:p>
    <w:p w:rsidR="000E74D7" w:rsidRDefault="000E74D7" w:rsidP="000E74D7">
      <w:pPr>
        <w:pStyle w:val="Recuodecorpodetexto"/>
      </w:pPr>
    </w:p>
    <w:p w:rsidR="000E74D7" w:rsidRPr="001E4218" w:rsidRDefault="000E74D7" w:rsidP="000E74D7">
      <w:pPr>
        <w:pStyle w:val="Ttulo3"/>
        <w:keepNext w:val="0"/>
        <w:widowControl w:val="0"/>
        <w:spacing w:before="120" w:line="240" w:lineRule="auto"/>
      </w:pPr>
      <w:bookmarkStart w:id="32" w:name="_Toc404610638"/>
      <w:r w:rsidRPr="001E4218">
        <w:t>RN03: Verificar se já existe decisão judicial para candidato</w:t>
      </w:r>
      <w:bookmarkEnd w:id="32"/>
    </w:p>
    <w:p w:rsidR="000E74D7" w:rsidRDefault="000E74D7" w:rsidP="000E74D7">
      <w:pPr>
        <w:pStyle w:val="Recuodecorpodetexto"/>
      </w:pPr>
      <w:r w:rsidRPr="001E4218">
        <w:t>Tentativa de incluir uma decisão judicial para o mesmo candidato referente ao mesmo edital e a uma mesma determinação judicial. O sistema exibe a mensagem MSG1000 ("Já existe a decisão judicial informada.").</w:t>
      </w:r>
    </w:p>
    <w:p w:rsidR="000E74D7" w:rsidRDefault="000E74D7" w:rsidP="000E74D7">
      <w:pPr>
        <w:pStyle w:val="Recuodecorpodetexto"/>
      </w:pPr>
    </w:p>
    <w:p w:rsidR="000E74D7" w:rsidRDefault="000E74D7" w:rsidP="000E74D7">
      <w:pPr>
        <w:pStyle w:val="Ttulo3"/>
        <w:keepNext w:val="0"/>
        <w:widowControl w:val="0"/>
        <w:spacing w:before="120" w:line="240" w:lineRule="auto"/>
      </w:pPr>
      <w:bookmarkStart w:id="33" w:name="_Toc404610639"/>
      <w:r>
        <w:t>RN04: Verificar se a determinação é válida</w:t>
      </w:r>
      <w:bookmarkEnd w:id="33"/>
    </w:p>
    <w:p w:rsidR="000E74D7" w:rsidRDefault="000E74D7" w:rsidP="000E74D7">
      <w:pPr>
        <w:pStyle w:val="Recuodecorpodetexto"/>
      </w:pPr>
      <w:r>
        <w:t xml:space="preserve">Tentativa de incluir uma determinação sendo que o candidato já está na “Etapa do candidato” com a situação “Não compareceu” ou “Aprovado” ou na “Nomeação” ou na “Perícia </w:t>
      </w:r>
      <w:proofErr w:type="gramStart"/>
      <w:r>
        <w:t>Médica” com a situação “Apto”</w:t>
      </w:r>
      <w:proofErr w:type="gramEnd"/>
      <w:r>
        <w:t xml:space="preserve"> ou na “Posse” com a situação “Tomou posse” conforme a determinação. O sistema exibe a mensagem MSG1001 ("Não é possível incluir a decisão judicial</w:t>
      </w:r>
      <w:proofErr w:type="gramStart"/>
      <w:r>
        <w:t xml:space="preserve"> pois</w:t>
      </w:r>
      <w:proofErr w:type="gramEnd"/>
      <w:r>
        <w:t xml:space="preserve"> o candidato já foi &lt;operação&gt; para determinação judicial informada.").</w:t>
      </w:r>
    </w:p>
    <w:p w:rsidR="000E74D7" w:rsidRDefault="000E74D7" w:rsidP="000E74D7">
      <w:pPr>
        <w:pStyle w:val="Recuodecorpodetexto"/>
      </w:pPr>
    </w:p>
    <w:p w:rsidR="000E74D7" w:rsidRDefault="000E74D7" w:rsidP="000E74D7">
      <w:pPr>
        <w:pStyle w:val="Recuodecorpodetexto"/>
      </w:pPr>
      <w:proofErr w:type="spellStart"/>
      <w:r>
        <w:t>Obs</w:t>
      </w:r>
      <w:proofErr w:type="spellEnd"/>
      <w:r>
        <w:t>: &lt;operação&gt; = inserido na etapa</w:t>
      </w:r>
    </w:p>
    <w:p w:rsidR="000E74D7" w:rsidRDefault="000E74D7" w:rsidP="000E74D7">
      <w:pPr>
        <w:pStyle w:val="Recuodecorpodetexto"/>
      </w:pPr>
      <w:r>
        <w:tab/>
        <w:t>&lt;operação&gt; = nomeado</w:t>
      </w:r>
    </w:p>
    <w:p w:rsidR="000E74D7" w:rsidRDefault="000E74D7" w:rsidP="000E74D7">
      <w:pPr>
        <w:pStyle w:val="Recuodecorpodetexto"/>
      </w:pPr>
      <w:r>
        <w:tab/>
        <w:t>&lt;operação&gt; = periciado</w:t>
      </w:r>
    </w:p>
    <w:p w:rsidR="000E74D7" w:rsidRDefault="000E74D7" w:rsidP="000E74D7">
      <w:pPr>
        <w:pStyle w:val="Recuodecorpodetexto"/>
      </w:pPr>
      <w:r>
        <w:tab/>
        <w:t>&lt;operação&gt; = empossado</w:t>
      </w:r>
    </w:p>
    <w:p w:rsidR="000E74D7" w:rsidRDefault="000E74D7" w:rsidP="000E74D7">
      <w:pPr>
        <w:pStyle w:val="Recuodecorpodetexto"/>
      </w:pPr>
    </w:p>
    <w:p w:rsidR="000E74D7" w:rsidRPr="001E4218" w:rsidRDefault="000E74D7" w:rsidP="000E74D7">
      <w:pPr>
        <w:pStyle w:val="Ttulo3"/>
        <w:keepNext w:val="0"/>
        <w:widowControl w:val="0"/>
        <w:spacing w:before="120" w:line="240" w:lineRule="auto"/>
      </w:pPr>
      <w:bookmarkStart w:id="34" w:name="_Toc404610640"/>
      <w:r w:rsidRPr="001E4218">
        <w:t>RN05: Verificar se o candidato já efetivou o exercício</w:t>
      </w:r>
      <w:bookmarkEnd w:id="34"/>
    </w:p>
    <w:p w:rsidR="000E74D7" w:rsidRPr="001E4218" w:rsidRDefault="000E74D7" w:rsidP="000E74D7">
      <w:pPr>
        <w:pStyle w:val="Recuodecorpodetexto"/>
      </w:pPr>
      <w:r w:rsidRPr="001E4218">
        <w:t>Tentativa de excluir/anular uma decisão judicial sendo que o candidato já tem “Vínculo”. O sistema exibe a mensagem MSG1002 ("Não é possível &lt;operação&gt; a decisão judicial</w:t>
      </w:r>
      <w:proofErr w:type="gramStart"/>
      <w:r w:rsidRPr="001E4218">
        <w:t xml:space="preserve"> pois</w:t>
      </w:r>
      <w:proofErr w:type="gramEnd"/>
      <w:r w:rsidRPr="001E4218">
        <w:t xml:space="preserve"> o candidato já efetivou o exercício.").</w:t>
      </w:r>
    </w:p>
    <w:p w:rsidR="000E74D7" w:rsidRPr="001E4218" w:rsidRDefault="000E74D7" w:rsidP="000E74D7">
      <w:pPr>
        <w:pStyle w:val="Recuodecorpodetexto"/>
      </w:pPr>
    </w:p>
    <w:p w:rsidR="000E74D7" w:rsidRPr="001E4218" w:rsidRDefault="000E74D7" w:rsidP="000E74D7">
      <w:pPr>
        <w:pStyle w:val="Recuodecorpodetexto"/>
      </w:pPr>
      <w:proofErr w:type="spellStart"/>
      <w:r w:rsidRPr="001E4218">
        <w:t>Obs</w:t>
      </w:r>
      <w:proofErr w:type="spellEnd"/>
      <w:r w:rsidRPr="001E4218">
        <w:t>: &lt;operação&gt; = excluir</w:t>
      </w:r>
    </w:p>
    <w:p w:rsidR="000E74D7" w:rsidRPr="001E4218" w:rsidRDefault="000E74D7" w:rsidP="000E74D7">
      <w:pPr>
        <w:pStyle w:val="Recuodecorpodetexto"/>
      </w:pPr>
      <w:r w:rsidRPr="001E4218">
        <w:tab/>
        <w:t>&lt;operação&gt; = anular</w:t>
      </w:r>
    </w:p>
    <w:p w:rsidR="000E74D7" w:rsidRPr="001E4218" w:rsidRDefault="000E74D7" w:rsidP="000E74D7">
      <w:pPr>
        <w:pStyle w:val="Ttulo3"/>
        <w:keepNext w:val="0"/>
        <w:widowControl w:val="0"/>
        <w:spacing w:before="120" w:line="240" w:lineRule="auto"/>
      </w:pPr>
      <w:bookmarkStart w:id="35" w:name="_Toc404610641"/>
      <w:proofErr w:type="gramStart"/>
      <w:r w:rsidRPr="001E4218">
        <w:t>RN06:</w:t>
      </w:r>
      <w:proofErr w:type="gramEnd"/>
      <w:r w:rsidRPr="001E4218">
        <w:t>Verificar se existem etapas para o candidato</w:t>
      </w:r>
      <w:bookmarkEnd w:id="35"/>
    </w:p>
    <w:p w:rsidR="000E74D7" w:rsidRPr="001E4218" w:rsidRDefault="000E74D7" w:rsidP="000E74D7">
      <w:pPr>
        <w:pStyle w:val="Recuodecorpodetexto"/>
      </w:pPr>
      <w:r w:rsidRPr="001E4218">
        <w:lastRenderedPageBreak/>
        <w:t>Tentativa de inserir o candidato numa</w:t>
      </w:r>
      <w:proofErr w:type="gramStart"/>
      <w:r w:rsidRPr="001E4218">
        <w:t xml:space="preserve">  </w:t>
      </w:r>
      <w:proofErr w:type="gramEnd"/>
      <w:r w:rsidRPr="001E4218">
        <w:t>etapa no qual existe esta posterior finalizada, o  sistema exibe a mensagem MSG1003 ("Não é possível incluir esta determinação pois existe(m) etapa(s)/fase(s) posteriores para o candidato.").</w:t>
      </w:r>
    </w:p>
    <w:p w:rsidR="000E74D7" w:rsidRPr="001E4218" w:rsidRDefault="000E74D7" w:rsidP="000E74D7">
      <w:pPr>
        <w:pStyle w:val="Ttulo3"/>
        <w:keepNext w:val="0"/>
        <w:widowControl w:val="0"/>
        <w:spacing w:before="120" w:line="240" w:lineRule="auto"/>
      </w:pPr>
      <w:bookmarkStart w:id="36" w:name="_Toc404610642"/>
      <w:r w:rsidRPr="001E4218">
        <w:t>RN07: Verificar se o candidato escolheu a vaga</w:t>
      </w:r>
      <w:bookmarkEnd w:id="36"/>
    </w:p>
    <w:p w:rsidR="000E74D7" w:rsidRDefault="000E74D7" w:rsidP="000E74D7">
      <w:pPr>
        <w:pStyle w:val="Recuodecorpodetexto"/>
      </w:pPr>
      <w:r>
        <w:t>Tentativa de incluir uma nomeação/perícia médica/posse sendo que o candidato não escolheu a vaga. O sistema exibe a mensagem MSG1004 ("Não é possível incluir a decisão judicial</w:t>
      </w:r>
      <w:proofErr w:type="gramStart"/>
      <w:r>
        <w:t xml:space="preserve"> pois</w:t>
      </w:r>
      <w:proofErr w:type="gramEnd"/>
      <w:r>
        <w:t xml:space="preserve"> o candidato não fez a escolha de vaga.").</w:t>
      </w:r>
    </w:p>
    <w:p w:rsidR="000E74D7" w:rsidRDefault="000E74D7" w:rsidP="000E74D7">
      <w:pPr>
        <w:pStyle w:val="Recuodecorpodetexto"/>
      </w:pPr>
    </w:p>
    <w:p w:rsidR="000E74D7" w:rsidRDefault="000E74D7" w:rsidP="000E74D7">
      <w:pPr>
        <w:pStyle w:val="Ttulo3"/>
        <w:keepNext w:val="0"/>
        <w:widowControl w:val="0"/>
        <w:spacing w:before="120" w:line="240" w:lineRule="auto"/>
      </w:pPr>
      <w:bookmarkStart w:id="37" w:name="_Toc404610643"/>
      <w:r>
        <w:t>RN08: Verificar se a decisão judicial está anulada</w:t>
      </w:r>
      <w:bookmarkEnd w:id="37"/>
    </w:p>
    <w:p w:rsidR="000E74D7" w:rsidRDefault="000E74D7" w:rsidP="000E74D7">
      <w:pPr>
        <w:pStyle w:val="Recuodecorpodetexto"/>
      </w:pPr>
      <w:r>
        <w:t>Tentativa de alterar/excluir/anular os dados da publicação sendo que a decisão está anulada. O sistema exibe a mensagem MSG1005 ("Não é possível &lt;operação&gt; os dados da publicação</w:t>
      </w:r>
      <w:proofErr w:type="gramStart"/>
      <w:r>
        <w:t xml:space="preserve"> pois</w:t>
      </w:r>
      <w:proofErr w:type="gramEnd"/>
      <w:r>
        <w:t xml:space="preserve"> a decisão judicial está anulada.")</w:t>
      </w:r>
    </w:p>
    <w:p w:rsidR="000E74D7" w:rsidRDefault="000E74D7" w:rsidP="000E74D7">
      <w:pPr>
        <w:pStyle w:val="Recuodecorpodetexto"/>
      </w:pPr>
    </w:p>
    <w:p w:rsidR="000E74D7" w:rsidRDefault="000E74D7" w:rsidP="000E74D7">
      <w:pPr>
        <w:pStyle w:val="Recuodecorpodetexto"/>
      </w:pPr>
      <w:proofErr w:type="spellStart"/>
      <w:r>
        <w:t>Obs</w:t>
      </w:r>
      <w:proofErr w:type="spellEnd"/>
      <w:r>
        <w:t>: &lt;operação&gt; = alterar</w:t>
      </w:r>
    </w:p>
    <w:p w:rsidR="000E74D7" w:rsidRDefault="000E74D7" w:rsidP="000E74D7">
      <w:pPr>
        <w:pStyle w:val="Recuodecorpodetexto"/>
      </w:pPr>
      <w:r>
        <w:tab/>
        <w:t>&lt;operação&gt; = excluir</w:t>
      </w:r>
    </w:p>
    <w:p w:rsidR="000E74D7" w:rsidRDefault="000E74D7" w:rsidP="000E74D7">
      <w:pPr>
        <w:pStyle w:val="Recuodecorpodetexto"/>
      </w:pPr>
      <w:r>
        <w:tab/>
        <w:t>&lt;operação&gt; = anular</w:t>
      </w:r>
    </w:p>
    <w:p w:rsidR="000E74D7" w:rsidRDefault="000E74D7" w:rsidP="000E74D7">
      <w:pPr>
        <w:pStyle w:val="Recuodecorpodetexto"/>
      </w:pPr>
    </w:p>
    <w:p w:rsidR="000E74D7" w:rsidRDefault="000E74D7" w:rsidP="000E74D7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8" w:name="_Toc404610644"/>
      <w:r>
        <w:t>RN09: Verificar se o candidato possui nomeação</w:t>
      </w:r>
      <w:bookmarkEnd w:id="38"/>
    </w:p>
    <w:p w:rsidR="000E74D7" w:rsidRDefault="000E74D7" w:rsidP="000E74D7">
      <w:pPr>
        <w:pStyle w:val="Recuodecorpodetexto"/>
      </w:pPr>
      <w:r>
        <w:t xml:space="preserve">O sistema identifica que o candidato não possui nomeação então levanta exceção com a mensagem MSG0262: “Candidato não possui registro de </w:t>
      </w:r>
      <w:r w:rsidRPr="00391366">
        <w:rPr>
          <w:u w:val="single"/>
        </w:rPr>
        <w:t>nomeação</w:t>
      </w:r>
      <w:r>
        <w:t>”.</w:t>
      </w:r>
    </w:p>
    <w:p w:rsidR="000E74D7" w:rsidRDefault="000E74D7" w:rsidP="000E74D7">
      <w:pPr>
        <w:pStyle w:val="Recuodecorpodetexto"/>
      </w:pPr>
    </w:p>
    <w:p w:rsidR="000E74D7" w:rsidRDefault="000E74D7" w:rsidP="000E74D7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9" w:name="_Toc404610645"/>
      <w:r>
        <w:t>RN10: Verificar se a nomeação determinou perícia médica</w:t>
      </w:r>
      <w:bookmarkEnd w:id="39"/>
      <w:r>
        <w:t xml:space="preserve"> </w:t>
      </w:r>
    </w:p>
    <w:p w:rsidR="000E74D7" w:rsidRDefault="000E74D7" w:rsidP="000E74D7">
      <w:pPr>
        <w:pStyle w:val="Recuodecorpodetexto"/>
      </w:pPr>
      <w:r>
        <w:t>O sistema identifica que a nomeação do candidato não determinou perícia médica, então levanta exceção com a mensagem 2458: “</w:t>
      </w:r>
      <w:r w:rsidRPr="005D0559">
        <w:t>Não foi determinada perícia médica para o candidato.</w:t>
      </w:r>
      <w:r>
        <w:t>”.</w:t>
      </w:r>
    </w:p>
    <w:p w:rsidR="000E74D7" w:rsidRDefault="000E74D7" w:rsidP="000E74D7">
      <w:pPr>
        <w:pStyle w:val="Recuodecorpodetexto"/>
      </w:pPr>
    </w:p>
    <w:p w:rsidR="000E74D7" w:rsidRDefault="000E74D7" w:rsidP="000E74D7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40" w:name="_Toc404610646"/>
      <w:r>
        <w:t>RN11: Verificar se o candidato já está nomeado.</w:t>
      </w:r>
      <w:bookmarkEnd w:id="40"/>
    </w:p>
    <w:p w:rsidR="000E74D7" w:rsidRDefault="000E74D7" w:rsidP="000E74D7">
      <w:pPr>
        <w:pStyle w:val="Recuodecorpodetexto"/>
      </w:pPr>
      <w:r>
        <w:t>O sistema identifica que o candidato já está nomeado no edital de concurso, então levanta exceção com a mensagem 1031: “</w:t>
      </w:r>
      <w:r w:rsidRPr="00D21418">
        <w:t xml:space="preserve">Candidato possui </w:t>
      </w:r>
      <w:r w:rsidRPr="00D21418">
        <w:rPr>
          <w:u w:val="single"/>
        </w:rPr>
        <w:t>registro de nomeação ativo</w:t>
      </w:r>
      <w:r>
        <w:t>”</w:t>
      </w:r>
      <w:r w:rsidRPr="00D21418">
        <w:t xml:space="preserve">. </w:t>
      </w:r>
    </w:p>
    <w:p w:rsidR="000E74D7" w:rsidRDefault="000E74D7" w:rsidP="000E74D7">
      <w:pPr>
        <w:pStyle w:val="Recuodecorpodetexto"/>
      </w:pPr>
    </w:p>
    <w:p w:rsidR="000E74D7" w:rsidRDefault="000E74D7" w:rsidP="000E74D7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41" w:name="_Toc404610647"/>
      <w:r>
        <w:t>RN12: Verificar duplicidade de decisão judicial</w:t>
      </w:r>
      <w:bookmarkEnd w:id="41"/>
      <w:r>
        <w:t xml:space="preserve"> </w:t>
      </w:r>
    </w:p>
    <w:p w:rsidR="000E74D7" w:rsidRDefault="000E74D7" w:rsidP="000E74D7">
      <w:pPr>
        <w:pStyle w:val="Recuodecorpodetexto"/>
      </w:pPr>
      <w:r>
        <w:t>O sistema identifica que o ator está tentando incluir uma decisão judicial com uma opção já cadastrada, então levanta exceção com a mensagem MSG0022: “J</w:t>
      </w:r>
      <w:r w:rsidRPr="00B4429D">
        <w:t xml:space="preserve">á existe registro cadastrado com </w:t>
      </w:r>
      <w:proofErr w:type="gramStart"/>
      <w:r w:rsidRPr="00B4429D">
        <w:t>este(</w:t>
      </w:r>
      <w:proofErr w:type="gramEnd"/>
      <w:r w:rsidRPr="00B4429D">
        <w:t xml:space="preserve">a) </w:t>
      </w:r>
      <w:r w:rsidRPr="00B4429D">
        <w:rPr>
          <w:u w:val="single"/>
        </w:rPr>
        <w:t>decisão judicial</w:t>
      </w:r>
      <w:r>
        <w:t>”.</w:t>
      </w:r>
      <w:r>
        <w:br w:type="page"/>
      </w:r>
    </w:p>
    <w:p w:rsidR="000E74D7" w:rsidRDefault="000E74D7" w:rsidP="000E74D7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42" w:name="_Toc404610648"/>
      <w:r>
        <w:lastRenderedPageBreak/>
        <w:t>Anexos</w:t>
      </w:r>
      <w:bookmarkEnd w:id="42"/>
    </w:p>
    <w:p w:rsidR="000E74D7" w:rsidRDefault="000E74D7" w:rsidP="000E74D7"/>
    <w:p w:rsidR="000E74D7" w:rsidRDefault="000E74D7" w:rsidP="000E74D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3" w:name="_Toc404610649"/>
      <w:r>
        <w:t>Anular as ações da determinação judicial</w:t>
      </w:r>
      <w:bookmarkEnd w:id="43"/>
    </w:p>
    <w:p w:rsidR="000E74D7" w:rsidRDefault="000E74D7" w:rsidP="000E74D7">
      <w:pPr>
        <w:pStyle w:val="Recuodecorpodetexto"/>
      </w:pPr>
      <w:r>
        <w:t xml:space="preserve">Conforme </w:t>
      </w:r>
      <w:proofErr w:type="gramStart"/>
      <w:r>
        <w:t>a determinação judicial definida podem existir</w:t>
      </w:r>
      <w:proofErr w:type="gramEnd"/>
      <w:r>
        <w:t xml:space="preserve"> quatro ações:</w:t>
      </w:r>
    </w:p>
    <w:p w:rsidR="000E74D7" w:rsidRDefault="000E74D7" w:rsidP="000E74D7">
      <w:pPr>
        <w:pStyle w:val="Recuodecorpodetexto"/>
        <w:numPr>
          <w:ilvl w:val="0"/>
          <w:numId w:val="18"/>
        </w:numPr>
      </w:pPr>
      <w:r>
        <w:t>Inserir o candidato numa determinada etapa</w:t>
      </w:r>
    </w:p>
    <w:p w:rsidR="000E74D7" w:rsidRDefault="000E74D7" w:rsidP="000E74D7">
      <w:pPr>
        <w:pStyle w:val="Recuodecorpodetexto"/>
        <w:numPr>
          <w:ilvl w:val="0"/>
          <w:numId w:val="18"/>
        </w:numPr>
      </w:pPr>
      <w:r>
        <w:t>Nomear o candidato</w:t>
      </w:r>
    </w:p>
    <w:p w:rsidR="000E74D7" w:rsidRDefault="000E74D7" w:rsidP="000E74D7">
      <w:pPr>
        <w:pStyle w:val="Recuodecorpodetexto"/>
        <w:numPr>
          <w:ilvl w:val="0"/>
          <w:numId w:val="18"/>
        </w:numPr>
      </w:pPr>
      <w:r>
        <w:t>Indicar que o candidato está apto</w:t>
      </w:r>
    </w:p>
    <w:p w:rsidR="000E74D7" w:rsidRDefault="000E74D7" w:rsidP="000E74D7">
      <w:pPr>
        <w:pStyle w:val="Recuodecorpodetexto"/>
        <w:numPr>
          <w:ilvl w:val="0"/>
          <w:numId w:val="18"/>
        </w:numPr>
      </w:pPr>
      <w:r>
        <w:t>Empossar o candidato</w:t>
      </w:r>
    </w:p>
    <w:p w:rsidR="000E74D7" w:rsidRDefault="000E74D7" w:rsidP="000E74D7">
      <w:pPr>
        <w:pStyle w:val="Recuodecorpodetexto"/>
      </w:pPr>
      <w:r>
        <w:t>Para cada uma das ações a anulação deve ocorrer de formas distintas:</w:t>
      </w:r>
    </w:p>
    <w:p w:rsidR="000E74D7" w:rsidRDefault="000E74D7" w:rsidP="000E74D7">
      <w:pPr>
        <w:pStyle w:val="Recuodecorpodetexto"/>
        <w:numPr>
          <w:ilvl w:val="0"/>
          <w:numId w:val="19"/>
        </w:numPr>
      </w:pPr>
      <w:r>
        <w:t>Inserir o candidato numa determinada etapa: devem ser anuladas a “Etapa do candidato” definida na decisão e as posteriores a mesma (caso existam). E caso existam fases posteriores, devem ser anuladas. E caso exista registro de “Candidato chamado” o mesmo deve ser anulado.</w:t>
      </w:r>
    </w:p>
    <w:p w:rsidR="000E74D7" w:rsidRDefault="000E74D7" w:rsidP="000E74D7">
      <w:pPr>
        <w:pStyle w:val="Recuodecorpodetexto"/>
        <w:numPr>
          <w:ilvl w:val="0"/>
          <w:numId w:val="19"/>
        </w:numPr>
      </w:pPr>
      <w:r>
        <w:t>Nomear o candidato: devem ser anuladas a</w:t>
      </w:r>
      <w:proofErr w:type="gramStart"/>
      <w:r>
        <w:t xml:space="preserve">  </w:t>
      </w:r>
      <w:proofErr w:type="gramEnd"/>
      <w:r>
        <w:t>“Nomeação” e as fases posteriores (caso existam).</w:t>
      </w:r>
    </w:p>
    <w:p w:rsidR="000E74D7" w:rsidRDefault="000E74D7" w:rsidP="000E74D7">
      <w:pPr>
        <w:pStyle w:val="Recuodecorpodetexto"/>
        <w:numPr>
          <w:ilvl w:val="0"/>
          <w:numId w:val="19"/>
        </w:numPr>
      </w:pPr>
      <w:r>
        <w:t>Indicar que o candidato está apto: deve ser anulada a “Perícia Médica” e as fases posteriores (caso existam).</w:t>
      </w:r>
    </w:p>
    <w:p w:rsidR="000E74D7" w:rsidRDefault="000E74D7" w:rsidP="000E74D7">
      <w:pPr>
        <w:pStyle w:val="Recuodecorpodetexto"/>
        <w:numPr>
          <w:ilvl w:val="0"/>
          <w:numId w:val="19"/>
        </w:numPr>
      </w:pPr>
      <w:r>
        <w:t>Empossar o candidato: deve ser anulada a “Posse”.</w:t>
      </w:r>
    </w:p>
    <w:p w:rsidR="000E74D7" w:rsidRDefault="000E74D7" w:rsidP="000E74D7"/>
    <w:p w:rsidR="000E74D7" w:rsidRDefault="000E74D7" w:rsidP="000E74D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4" w:name="_Toc404610650"/>
      <w:r>
        <w:t>Etapas do edital</w:t>
      </w:r>
      <w:bookmarkEnd w:id="44"/>
    </w:p>
    <w:p w:rsidR="000E74D7" w:rsidRDefault="000E74D7" w:rsidP="000E74D7">
      <w:pPr>
        <w:pStyle w:val="Recuodecorpodetexto"/>
        <w:jc w:val="both"/>
      </w:pPr>
      <w:r>
        <w:t xml:space="preserve">As etapas a serem exibidas devem ser as “Etapas do concurso” que estejam relacionadas ao “Item de edital” que o candidato está inscrito, no conceito “Itens das etapas do concurso”. </w:t>
      </w:r>
    </w:p>
    <w:p w:rsidR="000E74D7" w:rsidRDefault="000E74D7" w:rsidP="000E74D7">
      <w:pPr>
        <w:pStyle w:val="Recuodecorpodetexto"/>
      </w:pPr>
    </w:p>
    <w:p w:rsidR="000E74D7" w:rsidRDefault="000E74D7" w:rsidP="000E74D7">
      <w:pPr>
        <w:pStyle w:val="Recuodecorpodetexto"/>
      </w:pPr>
    </w:p>
    <w:p w:rsidR="000E74D7" w:rsidRDefault="000E74D7" w:rsidP="000E74D7">
      <w:pPr>
        <w:pStyle w:val="Recuodecorpodetexto"/>
        <w:jc w:val="both"/>
      </w:pPr>
      <w:r>
        <w:br w:type="page"/>
      </w:r>
    </w:p>
    <w:p w:rsidR="000E74D7" w:rsidRDefault="000E74D7" w:rsidP="000E74D7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45" w:name="_Toc404610651"/>
      <w:r>
        <w:lastRenderedPageBreak/>
        <w:t>Revisões</w:t>
      </w:r>
      <w:bookmarkEnd w:id="45"/>
    </w:p>
    <w:p w:rsidR="000E74D7" w:rsidRDefault="000E74D7" w:rsidP="000E74D7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0E74D7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E74D7" w:rsidRPr="000E74D7" w:rsidRDefault="000E74D7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E74D7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E74D7" w:rsidRPr="000E74D7" w:rsidRDefault="000E74D7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E74D7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E74D7" w:rsidRPr="000E74D7" w:rsidRDefault="000E74D7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E74D7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E74D7" w:rsidRPr="000E74D7" w:rsidRDefault="000E74D7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0E74D7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E74D7" w:rsidRPr="000E74D7" w:rsidRDefault="000E74D7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E74D7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0E74D7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Default="000E74D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Default="000E74D7" w:rsidP="00240E5F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Default="000E74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Default="000E74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Default="000E74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E74D7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Default="000E74D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Pr="00240E5F" w:rsidRDefault="000E74D7" w:rsidP="00240E5F">
            <w:pPr>
              <w:widowControl w:val="0"/>
              <w:ind w:left="0"/>
              <w:rPr>
                <w:rFonts w:cs="Arial"/>
                <w:sz w:val="16"/>
              </w:rPr>
            </w:pPr>
            <w:r w:rsidRPr="00240E5F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Default="000E74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Default="000E74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Default="000E74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E74D7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Default="000E74D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Pr="00240E5F" w:rsidRDefault="000E74D7" w:rsidP="00240E5F">
            <w:pPr>
              <w:widowControl w:val="0"/>
              <w:ind w:left="0"/>
              <w:rPr>
                <w:rFonts w:cs="Arial"/>
                <w:sz w:val="16"/>
              </w:rPr>
            </w:pPr>
            <w:r w:rsidRPr="00240E5F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Default="000E74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Default="000E74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Default="000E74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E74D7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4D7" w:rsidRDefault="000E74D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Pr="00240E5F" w:rsidRDefault="000E74D7" w:rsidP="00240E5F">
            <w:pPr>
              <w:widowControl w:val="0"/>
              <w:ind w:left="0"/>
              <w:rPr>
                <w:rFonts w:cs="Arial"/>
                <w:sz w:val="16"/>
              </w:rPr>
            </w:pPr>
            <w:r w:rsidRPr="00240E5F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Default="000E74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Default="000E74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Default="000E74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E74D7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74D7" w:rsidRDefault="000E74D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4D7" w:rsidRPr="00240E5F" w:rsidRDefault="000E74D7" w:rsidP="00240E5F">
            <w:pPr>
              <w:widowControl w:val="0"/>
              <w:ind w:left="0"/>
              <w:rPr>
                <w:rFonts w:cs="Arial"/>
                <w:sz w:val="16"/>
              </w:rPr>
            </w:pPr>
            <w:r w:rsidRPr="00240E5F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Default="000E74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Default="000E74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Default="000E74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E74D7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Default="000E74D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4D7" w:rsidRPr="00240E5F" w:rsidRDefault="000E74D7" w:rsidP="00240E5F">
            <w:pPr>
              <w:widowControl w:val="0"/>
              <w:ind w:left="0"/>
              <w:rPr>
                <w:rFonts w:cs="Arial"/>
                <w:sz w:val="16"/>
              </w:rPr>
            </w:pPr>
            <w:r w:rsidRPr="00240E5F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4D7" w:rsidRDefault="000E74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4D7" w:rsidRDefault="000E74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4D7" w:rsidRDefault="000E74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E74D7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E74D7" w:rsidRDefault="000E74D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Pr="00240E5F" w:rsidRDefault="000E74D7" w:rsidP="00240E5F">
            <w:pPr>
              <w:widowControl w:val="0"/>
              <w:ind w:left="0"/>
              <w:rPr>
                <w:rFonts w:cs="Arial"/>
                <w:sz w:val="16"/>
              </w:rPr>
            </w:pPr>
            <w:r w:rsidRPr="00240E5F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Default="000E74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Default="000E74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Default="000E74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E74D7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E74D7" w:rsidRDefault="000E74D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Pr="00240E5F" w:rsidRDefault="000E74D7" w:rsidP="00240E5F">
            <w:pPr>
              <w:widowControl w:val="0"/>
              <w:ind w:left="0"/>
              <w:rPr>
                <w:rFonts w:cs="Arial"/>
                <w:sz w:val="16"/>
              </w:rPr>
            </w:pPr>
            <w:r w:rsidRPr="00240E5F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Default="000E74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Default="000E74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Default="000E74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E74D7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E74D7" w:rsidRDefault="000E74D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Pr="00240E5F" w:rsidRDefault="000E74D7" w:rsidP="00240E5F">
            <w:pPr>
              <w:widowControl w:val="0"/>
              <w:ind w:left="0"/>
              <w:rPr>
                <w:rFonts w:cs="Arial"/>
                <w:sz w:val="16"/>
              </w:rPr>
            </w:pPr>
            <w:r w:rsidRPr="00240E5F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Default="000E74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Default="000E74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Default="000E74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E74D7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E74D7" w:rsidRDefault="000E74D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Pr="00240E5F" w:rsidRDefault="000E74D7" w:rsidP="00240E5F">
            <w:pPr>
              <w:widowControl w:val="0"/>
              <w:ind w:left="0"/>
              <w:rPr>
                <w:rFonts w:cs="Arial"/>
                <w:sz w:val="16"/>
              </w:rPr>
            </w:pPr>
            <w:r w:rsidRPr="00240E5F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Default="000E74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Default="000E74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Default="000E74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E74D7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E74D7" w:rsidRDefault="000E74D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Pr="00240E5F" w:rsidRDefault="000E74D7" w:rsidP="00240E5F">
            <w:pPr>
              <w:widowControl w:val="0"/>
              <w:ind w:left="0"/>
              <w:rPr>
                <w:rFonts w:cs="Arial"/>
                <w:sz w:val="16"/>
              </w:rPr>
            </w:pPr>
            <w:r w:rsidRPr="00240E5F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Default="000E74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Default="000E74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Default="000E74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E74D7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E74D7" w:rsidRDefault="000E74D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Pr="00240E5F" w:rsidRDefault="000E74D7" w:rsidP="00240E5F">
            <w:pPr>
              <w:widowControl w:val="0"/>
              <w:ind w:left="0"/>
              <w:rPr>
                <w:rFonts w:cs="Arial"/>
                <w:sz w:val="16"/>
              </w:rPr>
            </w:pPr>
            <w:r w:rsidRPr="00240E5F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Default="000E74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Default="000E74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Default="000E74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E74D7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Default="000E74D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Pr="00240E5F" w:rsidRDefault="000E74D7" w:rsidP="00240E5F">
            <w:pPr>
              <w:widowControl w:val="0"/>
              <w:ind w:left="0"/>
              <w:rPr>
                <w:rFonts w:cs="Arial"/>
                <w:sz w:val="16"/>
              </w:rPr>
            </w:pPr>
            <w:r w:rsidRPr="00240E5F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Default="000E74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Default="000E74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Default="000E74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E74D7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Default="000E74D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Pr="00240E5F" w:rsidRDefault="000E74D7" w:rsidP="00240E5F">
            <w:pPr>
              <w:widowControl w:val="0"/>
              <w:ind w:left="0"/>
              <w:rPr>
                <w:rFonts w:cs="Arial"/>
                <w:sz w:val="16"/>
              </w:rPr>
            </w:pPr>
            <w:r w:rsidRPr="00240E5F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Default="000E74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Default="000E74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74D7" w:rsidRDefault="000E74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E74D7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E74D7" w:rsidRDefault="000E74D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E74D7" w:rsidRDefault="000E74D7" w:rsidP="00240E5F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E74D7" w:rsidRDefault="000E74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E74D7" w:rsidRDefault="000E74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E74D7" w:rsidRDefault="000E74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0E74D7" w:rsidRDefault="000E74D7" w:rsidP="000E74D7">
      <w:pPr>
        <w:pStyle w:val="Recuodecorpodetexto"/>
      </w:pPr>
    </w:p>
    <w:p w:rsidR="000E74D7" w:rsidRDefault="000E74D7" w:rsidP="000E74D7"/>
    <w:p w:rsidR="00F41655" w:rsidRPr="000E74D7" w:rsidRDefault="00F41655" w:rsidP="000E74D7"/>
    <w:sectPr w:rsidR="00F41655" w:rsidRPr="000E74D7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74D7" w:rsidRDefault="000E74D7" w:rsidP="002908D9">
      <w:r>
        <w:separator/>
      </w:r>
    </w:p>
  </w:endnote>
  <w:endnote w:type="continuationSeparator" w:id="0">
    <w:p w:rsidR="000E74D7" w:rsidRDefault="000E74D7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240E5F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0E74D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Brandão Luiz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240E5F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240E5F">
            <w:rPr>
              <w:sz w:val="20"/>
              <w:szCs w:val="20"/>
            </w:rPr>
            <w:t xml:space="preserve">Keila </w:t>
          </w:r>
          <w:proofErr w:type="spellStart"/>
          <w:r w:rsidRPr="00240E5F">
            <w:rPr>
              <w:sz w:val="20"/>
              <w:szCs w:val="20"/>
            </w:rPr>
            <w:t>Joanês</w:t>
          </w:r>
          <w:proofErr w:type="spellEnd"/>
          <w:r w:rsidRPr="00240E5F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240E5F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0E74D7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0E74D7">
            <w:rPr>
              <w:b/>
              <w:sz w:val="20"/>
              <w:szCs w:val="20"/>
            </w:rPr>
            <w:t>Processo Seletivo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0E74D7">
            <w:rPr>
              <w:b/>
              <w:sz w:val="20"/>
              <w:szCs w:val="20"/>
            </w:rPr>
            <w:t>UCS0606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240E5F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240E5F">
            <w:rPr>
              <w:b/>
              <w:sz w:val="20"/>
              <w:szCs w:val="20"/>
            </w:rPr>
            <w:t>Registrar Decisões Judiciais de Concursos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74D7" w:rsidRDefault="000E74D7" w:rsidP="002908D9">
      <w:r>
        <w:separator/>
      </w:r>
    </w:p>
  </w:footnote>
  <w:footnote w:type="continuationSeparator" w:id="0">
    <w:p w:rsidR="000E74D7" w:rsidRDefault="000E74D7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432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0D604B1A"/>
    <w:multiLevelType w:val="hybridMultilevel"/>
    <w:tmpl w:val="C6D2F13E"/>
    <w:lvl w:ilvl="0" w:tplc="04160005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2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3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4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5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7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>
    <w:nsid w:val="4FCF767B"/>
    <w:multiLevelType w:val="hybridMultilevel"/>
    <w:tmpl w:val="1A42DEB8"/>
    <w:lvl w:ilvl="0" w:tplc="04160005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1" w:tplc="EB2C8C32"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Times New Roman" w:hAnsi="Times New Roman" w:cs="Times New Roman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11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2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3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7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8"/>
  </w:num>
  <w:num w:numId="2">
    <w:abstractNumId w:val="12"/>
  </w:num>
  <w:num w:numId="3">
    <w:abstractNumId w:val="4"/>
  </w:num>
  <w:num w:numId="4">
    <w:abstractNumId w:val="18"/>
  </w:num>
  <w:num w:numId="5">
    <w:abstractNumId w:val="14"/>
  </w:num>
  <w:num w:numId="6">
    <w:abstractNumId w:val="17"/>
  </w:num>
  <w:num w:numId="7">
    <w:abstractNumId w:val="9"/>
  </w:num>
  <w:num w:numId="8">
    <w:abstractNumId w:val="2"/>
  </w:num>
  <w:num w:numId="9">
    <w:abstractNumId w:val="7"/>
  </w:num>
  <w:num w:numId="10">
    <w:abstractNumId w:val="0"/>
  </w:num>
  <w:num w:numId="11">
    <w:abstractNumId w:val="16"/>
  </w:num>
  <w:num w:numId="12">
    <w:abstractNumId w:val="15"/>
  </w:num>
  <w:num w:numId="13">
    <w:abstractNumId w:val="3"/>
  </w:num>
  <w:num w:numId="14">
    <w:abstractNumId w:val="11"/>
  </w:num>
  <w:num w:numId="15">
    <w:abstractNumId w:val="6"/>
  </w:num>
  <w:num w:numId="16">
    <w:abstractNumId w:val="13"/>
  </w:num>
  <w:num w:numId="17">
    <w:abstractNumId w:val="5"/>
  </w:num>
  <w:num w:numId="18">
    <w:abstractNumId w:val="1"/>
  </w:num>
  <w:num w:numId="19">
    <w:abstractNumId w:val="10"/>
  </w:num>
  <w:num w:numId="20">
    <w:abstractNumId w:val="5"/>
  </w:num>
  <w:num w:numId="21">
    <w:abstractNumId w:val="5"/>
  </w:num>
  <w:num w:numId="22">
    <w:abstractNumId w:val="5"/>
  </w:num>
  <w:num w:numId="23">
    <w:abstractNumId w:val="5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74D7"/>
    <w:rsid w:val="0000536A"/>
    <w:rsid w:val="00010C94"/>
    <w:rsid w:val="00011A7E"/>
    <w:rsid w:val="00080AA2"/>
    <w:rsid w:val="000A2BFB"/>
    <w:rsid w:val="000B4005"/>
    <w:rsid w:val="000E74D7"/>
    <w:rsid w:val="000F0299"/>
    <w:rsid w:val="00111169"/>
    <w:rsid w:val="001A25E3"/>
    <w:rsid w:val="001C7A01"/>
    <w:rsid w:val="00240E5F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66DE2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E74D7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E74D7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E74D7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E74D7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E74D7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E74D7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E74D7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E74D7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E74D7"/>
    <w:pPr>
      <w:ind w:left="0"/>
    </w:pPr>
  </w:style>
  <w:style w:type="paragraph" w:styleId="ndicedeilustraes">
    <w:name w:val="table of figures"/>
    <w:basedOn w:val="Normal"/>
    <w:next w:val="Normal"/>
    <w:semiHidden/>
    <w:rsid w:val="000E74D7"/>
  </w:style>
  <w:style w:type="paragraph" w:styleId="Sumrio2">
    <w:name w:val="toc 2"/>
    <w:basedOn w:val="Normal"/>
    <w:next w:val="Normal"/>
    <w:autoRedefine/>
    <w:uiPriority w:val="39"/>
    <w:rsid w:val="000E74D7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E74D7"/>
    <w:pPr>
      <w:ind w:left="480"/>
    </w:pPr>
  </w:style>
  <w:style w:type="character" w:styleId="Hyperlink">
    <w:name w:val="Hyperlink"/>
    <w:basedOn w:val="Fontepargpadro"/>
    <w:uiPriority w:val="99"/>
    <w:rsid w:val="000E74D7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E74D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E74D7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E74D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E74D7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E74D7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E74D7"/>
    <w:rPr>
      <w:sz w:val="16"/>
    </w:rPr>
  </w:style>
  <w:style w:type="character" w:styleId="Nmerodepgina">
    <w:name w:val="page number"/>
    <w:basedOn w:val="Fontepargpadro"/>
    <w:rsid w:val="000E74D7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E74D7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E74D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E74D7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E74D7"/>
  </w:style>
  <w:style w:type="paragraph" w:styleId="Corpodetexto">
    <w:name w:val="Body Text"/>
    <w:basedOn w:val="Normal"/>
    <w:link w:val="CorpodetextoChar"/>
    <w:rsid w:val="000E74D7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E74D7"/>
    <w:rPr>
      <w:rFonts w:eastAsia="Arial Unicode MS"/>
    </w:rPr>
  </w:style>
  <w:style w:type="paragraph" w:customStyle="1" w:styleId="tabletext">
    <w:name w:val="tabletext"/>
    <w:basedOn w:val="Normal"/>
    <w:rsid w:val="000E74D7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E74D7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E74D7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E74D7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E74D7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E74D7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E74D7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E74D7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E74D7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E74D7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E74D7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E74D7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E74D7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E74D7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E74D7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E74D7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E74D7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E74D7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E74D7"/>
    <w:pPr>
      <w:ind w:left="0"/>
    </w:pPr>
  </w:style>
  <w:style w:type="paragraph" w:styleId="ndicedeilustraes">
    <w:name w:val="table of figures"/>
    <w:basedOn w:val="Normal"/>
    <w:next w:val="Normal"/>
    <w:semiHidden/>
    <w:rsid w:val="000E74D7"/>
  </w:style>
  <w:style w:type="paragraph" w:styleId="Sumrio2">
    <w:name w:val="toc 2"/>
    <w:basedOn w:val="Normal"/>
    <w:next w:val="Normal"/>
    <w:autoRedefine/>
    <w:uiPriority w:val="39"/>
    <w:rsid w:val="000E74D7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E74D7"/>
    <w:pPr>
      <w:ind w:left="480"/>
    </w:pPr>
  </w:style>
  <w:style w:type="character" w:styleId="Hyperlink">
    <w:name w:val="Hyperlink"/>
    <w:basedOn w:val="Fontepargpadro"/>
    <w:uiPriority w:val="99"/>
    <w:rsid w:val="000E74D7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E74D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E74D7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E74D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E74D7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E74D7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E74D7"/>
    <w:rPr>
      <w:sz w:val="16"/>
    </w:rPr>
  </w:style>
  <w:style w:type="character" w:styleId="Nmerodepgina">
    <w:name w:val="page number"/>
    <w:basedOn w:val="Fontepargpadro"/>
    <w:rsid w:val="000E74D7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E74D7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E74D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E74D7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E74D7"/>
  </w:style>
  <w:style w:type="paragraph" w:styleId="Corpodetexto">
    <w:name w:val="Body Text"/>
    <w:basedOn w:val="Normal"/>
    <w:link w:val="CorpodetextoChar"/>
    <w:rsid w:val="000E74D7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E74D7"/>
    <w:rPr>
      <w:rFonts w:eastAsia="Arial Unicode MS"/>
    </w:rPr>
  </w:style>
  <w:style w:type="paragraph" w:customStyle="1" w:styleId="tabletext">
    <w:name w:val="tabletext"/>
    <w:basedOn w:val="Normal"/>
    <w:rsid w:val="000E74D7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E74D7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E74D7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E74D7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E74D7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E74D7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E74D7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E74D7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E74D7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E74D7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04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808511-C169-4722-AB58-34A07409F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9</TotalTime>
  <Pages>15</Pages>
  <Words>2542</Words>
  <Characters>16111</Characters>
  <Application>Microsoft Office Word</Application>
  <DocSecurity>0</DocSecurity>
  <Lines>134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18616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2014-11-09T03:30:00Z</cp:lastPrinted>
  <dcterms:created xsi:type="dcterms:W3CDTF">2014-11-09T03:30:00Z</dcterms:created>
  <dcterms:modified xsi:type="dcterms:W3CDTF">2014-11-24T18:41:00Z</dcterms:modified>
</cp:coreProperties>
</file>