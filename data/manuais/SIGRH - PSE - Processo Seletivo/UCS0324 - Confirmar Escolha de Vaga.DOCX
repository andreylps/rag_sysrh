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8A4" w:rsidRDefault="00A938A4" w:rsidP="00A938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38A4" w:rsidRDefault="00A938A4" w:rsidP="00A938A4">
      <w:pPr>
        <w:widowControl w:val="0"/>
        <w:rPr>
          <w:rFonts w:cs="Arial"/>
          <w:sz w:val="20"/>
          <w:u w:val="single"/>
        </w:rPr>
      </w:pPr>
    </w:p>
    <w:p w:rsidR="00A938A4" w:rsidRDefault="00A938A4" w:rsidP="00A938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widowControl w:val="0"/>
        <w:rPr>
          <w:rFonts w:cs="Arial"/>
          <w:sz w:val="20"/>
        </w:rPr>
      </w:pPr>
    </w:p>
    <w:p w:rsidR="00A938A4" w:rsidRDefault="00A938A4" w:rsidP="00A938A4">
      <w:pPr>
        <w:widowControl w:val="0"/>
        <w:rPr>
          <w:rFonts w:cs="Arial"/>
        </w:rPr>
      </w:pPr>
    </w:p>
    <w:p w:rsidR="00A938A4" w:rsidRDefault="00A938A4" w:rsidP="00A938A4">
      <w:pPr>
        <w:pStyle w:val="Capa"/>
        <w:rPr>
          <w:color w:val="FF9900"/>
        </w:rPr>
      </w:pPr>
      <w:r>
        <w:t>SINDRAPE</w:t>
      </w:r>
    </w:p>
    <w:p w:rsidR="00A938A4" w:rsidRDefault="00A938A4" w:rsidP="00A938A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938A4" w:rsidRPr="00A938A4" w:rsidRDefault="00A938A4" w:rsidP="00A938A4">
      <w:pPr>
        <w:widowControl w:val="0"/>
        <w:rPr>
          <w:color w:val="000080"/>
        </w:rPr>
      </w:pPr>
    </w:p>
    <w:p w:rsidR="00A938A4" w:rsidRPr="00A938A4" w:rsidRDefault="00A938A4" w:rsidP="00A938A4">
      <w:pPr>
        <w:widowControl w:val="0"/>
        <w:jc w:val="right"/>
        <w:rPr>
          <w:rFonts w:cs="Arial"/>
          <w:b/>
          <w:bCs/>
          <w:color w:val="000080"/>
        </w:rPr>
      </w:pPr>
    </w:p>
    <w:p w:rsidR="00A938A4" w:rsidRDefault="00A938A4" w:rsidP="00A938A4">
      <w:pPr>
        <w:pStyle w:val="Capa"/>
      </w:pPr>
      <w:r>
        <w:t>UCS0324</w:t>
      </w:r>
      <w:r w:rsidR="00FC61AC">
        <w:t xml:space="preserve"> </w:t>
      </w:r>
      <w:r>
        <w:t>– Confirmar Escolha de Vaga</w:t>
      </w:r>
    </w:p>
    <w:p w:rsidR="00A938A4" w:rsidRDefault="00A938A4" w:rsidP="00A938A4">
      <w:pPr>
        <w:widowControl w:val="0"/>
        <w:rPr>
          <w:rFonts w:cs="Arial"/>
        </w:rPr>
      </w:pPr>
    </w:p>
    <w:p w:rsidR="00A938A4" w:rsidRDefault="00A938A4" w:rsidP="00A938A4">
      <w:pPr>
        <w:widowControl w:val="0"/>
      </w:pPr>
    </w:p>
    <w:p w:rsidR="00A938A4" w:rsidRDefault="00A938A4" w:rsidP="00A938A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938A4" w:rsidRPr="00A938A4" w:rsidRDefault="00A938A4" w:rsidP="00A938A4">
      <w:pPr>
        <w:pStyle w:val="Corpodetexto3"/>
        <w:widowControl w:val="0"/>
        <w:spacing w:after="0"/>
        <w:rPr>
          <w:rFonts w:cs="Arial"/>
        </w:rPr>
      </w:pPr>
      <w:r w:rsidRPr="00A938A4">
        <w:rPr>
          <w:rFonts w:cs="Arial"/>
        </w:rPr>
        <w:lastRenderedPageBreak/>
        <w:t>Histórico de Revisões</w:t>
      </w:r>
    </w:p>
    <w:p w:rsidR="00A938A4" w:rsidRDefault="00A938A4" w:rsidP="00A938A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938A4" w:rsidTr="00A938A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938A4" w:rsidTr="00A938A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A938A4" w:rsidTr="00A938A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11/10/2006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referente às regras de negócio da mudança 149.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A938A4" w:rsidTr="00A938A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28/12/2006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de exceção referente à regra de escolha da </w:t>
            </w:r>
            <w:proofErr w:type="spellStart"/>
            <w:r>
              <w:rPr>
                <w:rFonts w:cs="Arial"/>
              </w:rPr>
              <w:t>enturmação</w:t>
            </w:r>
            <w:proofErr w:type="spellEnd"/>
            <w:r>
              <w:rPr>
                <w:rFonts w:cs="Arial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A938A4" w:rsidTr="00A938A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04/01/2007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Retirada exceção que trata de dói vínculos no sistema, já é tratada no caso de uso Verificar Regras de Acumulação de Vínculos.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A938A4" w:rsidTr="00A938A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magenta"/>
              </w:rPr>
            </w:pPr>
            <w:r>
              <w:rPr>
                <w:rFonts w:cs="Arial"/>
                <w:highlight w:val="magenta"/>
              </w:rPr>
              <w:t>15/08/2007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magenta"/>
              </w:rPr>
            </w:pPr>
            <w:r>
              <w:rPr>
                <w:rFonts w:cs="Arial"/>
                <w:highlight w:val="magenta"/>
              </w:rPr>
              <w:t>1.4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magenta"/>
              </w:rPr>
            </w:pPr>
            <w:r>
              <w:rPr>
                <w:rFonts w:cs="Arial"/>
                <w:highlight w:val="magenta"/>
              </w:rPr>
              <w:t>Alterações referentes ao RCM # 9458.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magenta"/>
              </w:rPr>
            </w:pPr>
            <w:r>
              <w:rPr>
                <w:rFonts w:cs="Arial"/>
                <w:highlight w:val="magenta"/>
              </w:rPr>
              <w:t>Tatiane Tomasi Rocha</w:t>
            </w:r>
          </w:p>
        </w:tc>
      </w:tr>
      <w:tr w:rsidR="00A938A4" w:rsidTr="00A938A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02/10/2007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1.5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Inclusão das chamadas para os casos de uso do módulo Movimentações/QLP.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magenta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A938A4" w:rsidTr="00A938A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501" w:type="dxa"/>
            <w:shd w:val="clear" w:color="auto" w:fill="80808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darkGray"/>
              </w:rPr>
            </w:pPr>
            <w:r>
              <w:rPr>
                <w:rFonts w:cs="Arial"/>
                <w:highlight w:val="darkGray"/>
              </w:rPr>
              <w:t>10/01/2008</w:t>
            </w:r>
          </w:p>
        </w:tc>
        <w:tc>
          <w:tcPr>
            <w:tcW w:w="1033" w:type="dxa"/>
            <w:shd w:val="clear" w:color="auto" w:fill="80808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darkGray"/>
              </w:rPr>
            </w:pPr>
            <w:r>
              <w:rPr>
                <w:rFonts w:cs="Arial"/>
                <w:highlight w:val="darkGray"/>
              </w:rPr>
              <w:t>1.6</w:t>
            </w:r>
          </w:p>
        </w:tc>
        <w:tc>
          <w:tcPr>
            <w:tcW w:w="3836" w:type="dxa"/>
            <w:shd w:val="clear" w:color="auto" w:fill="80808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  <w:highlight w:val="darkGray"/>
              </w:rPr>
            </w:pPr>
            <w:r>
              <w:rPr>
                <w:rFonts w:cs="Arial"/>
                <w:highlight w:val="darkGray"/>
              </w:rPr>
              <w:t>Incluído autorização de acesso de processo seletivo para verificar se o autor pode gerenciar informações do edital informado.</w:t>
            </w:r>
          </w:p>
        </w:tc>
        <w:tc>
          <w:tcPr>
            <w:tcW w:w="2700" w:type="dxa"/>
            <w:shd w:val="clear" w:color="auto" w:fill="808080"/>
          </w:tcPr>
          <w:p w:rsidR="00A938A4" w:rsidRDefault="00A938A4" w:rsidP="00A938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darkGray"/>
              </w:rPr>
              <w:t>Nelson Brandão Luiz</w:t>
            </w:r>
            <w:r>
              <w:rPr>
                <w:rFonts w:cs="Arial"/>
              </w:rPr>
              <w:t xml:space="preserve"> </w:t>
            </w:r>
          </w:p>
        </w:tc>
      </w:tr>
    </w:tbl>
    <w:p w:rsidR="00A938A4" w:rsidRDefault="00A938A4" w:rsidP="00A938A4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A938A4" w:rsidRPr="00A938A4" w:rsidRDefault="00A938A4" w:rsidP="00A938A4">
      <w:pPr>
        <w:pStyle w:val="Corpodetexto3"/>
        <w:widowControl w:val="0"/>
        <w:spacing w:after="0"/>
        <w:rPr>
          <w:rFonts w:cs="Arial"/>
        </w:rPr>
      </w:pPr>
      <w:r w:rsidRPr="00A938A4">
        <w:rPr>
          <w:rFonts w:cs="Arial"/>
        </w:rPr>
        <w:lastRenderedPageBreak/>
        <w:t>Índice</w:t>
      </w:r>
    </w:p>
    <w:p w:rsidR="00A938A4" w:rsidRPr="00A938A4" w:rsidRDefault="00A938A4" w:rsidP="00A938A4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FC61AC" w:rsidRDefault="00A938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1416" w:history="1">
        <w:r w:rsidR="00FC61AC" w:rsidRPr="00154DE4">
          <w:rPr>
            <w:rStyle w:val="Hyperlink"/>
            <w:noProof/>
          </w:rPr>
          <w:t>1.</w:t>
        </w:r>
        <w:r w:rsidR="00FC61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C61AC" w:rsidRPr="00154DE4">
          <w:rPr>
            <w:rStyle w:val="Hyperlink"/>
            <w:noProof/>
          </w:rPr>
          <w:t>Pacote/Caso de Uso</w:t>
        </w:r>
        <w:r w:rsidR="00FC61AC">
          <w:rPr>
            <w:noProof/>
            <w:webHidden/>
          </w:rPr>
          <w:tab/>
        </w:r>
        <w:r w:rsidR="00FC61AC">
          <w:rPr>
            <w:noProof/>
            <w:webHidden/>
          </w:rPr>
          <w:fldChar w:fldCharType="begin"/>
        </w:r>
        <w:r w:rsidR="00FC61AC">
          <w:rPr>
            <w:noProof/>
            <w:webHidden/>
          </w:rPr>
          <w:instrText xml:space="preserve"> PAGEREF _Toc404601416 \h </w:instrText>
        </w:r>
        <w:r w:rsidR="00FC61AC">
          <w:rPr>
            <w:noProof/>
            <w:webHidden/>
          </w:rPr>
        </w:r>
        <w:r w:rsidR="00FC61AC">
          <w:rPr>
            <w:noProof/>
            <w:webHidden/>
          </w:rPr>
          <w:fldChar w:fldCharType="separate"/>
        </w:r>
        <w:r w:rsidR="00FC61AC">
          <w:rPr>
            <w:noProof/>
            <w:webHidden/>
          </w:rPr>
          <w:t>6</w:t>
        </w:r>
        <w:r w:rsidR="00FC61AC"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17" w:history="1">
        <w:r w:rsidRPr="00154DE4">
          <w:rPr>
            <w:rStyle w:val="Hyperlink"/>
            <w:noProof/>
          </w:rPr>
          <w:t>Confirmar Escolha de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18" w:history="1">
        <w:r w:rsidRPr="00154DE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19" w:history="1">
        <w:r w:rsidRPr="00154DE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0" w:history="1">
        <w:r w:rsidRPr="00154DE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1" w:history="1">
        <w:r w:rsidRPr="00154DE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2" w:history="1">
        <w:r w:rsidRPr="00154DE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3" w:history="1">
        <w:r w:rsidRPr="00154DE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4" w:history="1">
        <w:r w:rsidRPr="00154DE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5" w:history="1">
        <w:r w:rsidRPr="00154DE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Confirmar Escolha de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6" w:history="1">
        <w:r w:rsidRPr="00154DE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Fluxo Básico – opção “escolheu a vaga” e não utiliza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7" w:history="1">
        <w:r w:rsidRPr="00154DE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Fluxo alternativo – opção “escolheu a vaga” e utiliza enturmação, diferente de 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8" w:history="1">
        <w:r w:rsidRPr="00154DE4">
          <w:rPr>
            <w:rStyle w:val="Hyperlink"/>
            <w:noProof/>
            <w:highlight w:val="magenta"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Fluxo alternativo – opção “escolheu a vaga” e utiliza enturmação, igual a 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29" w:history="1">
        <w:r w:rsidRPr="00154DE4">
          <w:rPr>
            <w:rStyle w:val="Hyperlink"/>
            <w:noProof/>
            <w:highlight w:val="magenta"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Fluxo alternativo – opção diferente de “escolheu a vaga”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0" w:history="1">
        <w:r w:rsidRPr="00154DE4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Fluxo Alternativo – Pesquisar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1" w:history="1">
        <w:r w:rsidRPr="00154DE4">
          <w:rPr>
            <w:rStyle w:val="Hyperlink"/>
            <w:strike/>
            <w:noProof/>
            <w:highlight w:val="magenta"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strike/>
            <w:noProof/>
            <w:highlight w:val="magenta"/>
          </w:rPr>
          <w:t xml:space="preserve">Fluxo Alternativo – Escolha de vaga para </w:t>
        </w:r>
        <w:r w:rsidRPr="00154DE4">
          <w:rPr>
            <w:rStyle w:val="Hyperlink"/>
            <w:rFonts w:ascii="Arial (W1)" w:hAnsi="Arial (W1)"/>
            <w:strike/>
            <w:noProof/>
            <w:highlight w:val="magenta"/>
          </w:rPr>
          <w:t xml:space="preserve">Item de Carreira de tipo Carreira que no Órgão utiliza enturmação </w:t>
        </w:r>
        <w:r w:rsidRPr="00154DE4">
          <w:rPr>
            <w:rStyle w:val="Hyperlink"/>
            <w:strike/>
            <w:noProof/>
            <w:highlight w:val="magenta"/>
          </w:rPr>
          <w:t>- 4.1.1.7.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2" w:history="1">
        <w:r w:rsidRPr="00154DE4">
          <w:rPr>
            <w:rStyle w:val="Hyperlink"/>
            <w:strike/>
            <w:noProof/>
            <w:highlight w:val="magenta"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strike/>
            <w:noProof/>
            <w:highlight w:val="magenta"/>
          </w:rPr>
          <w:t>Fluxo Alternativo – Escolha de vaga como excedente para candidato Admitido em Caráter Temporário (ACT) – 4.1.1.7.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3" w:history="1">
        <w:r w:rsidRPr="00154DE4">
          <w:rPr>
            <w:rStyle w:val="Hyperlink"/>
            <w:strike/>
            <w:noProof/>
            <w:highlight w:val="magenta"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strike/>
            <w:noProof/>
            <w:highlight w:val="magenta"/>
          </w:rPr>
          <w:t>Fluxo Alternativo – Escolha de vaga como vinculado para candidato Admitido em Caráter Temporário (ACT) – 4.1.1.7.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4" w:history="1">
        <w:r w:rsidRPr="00154DE4">
          <w:rPr>
            <w:rStyle w:val="Hyperlink"/>
            <w:noProof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5" w:history="1">
        <w:r w:rsidRPr="00154DE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Consultar escolha de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6" w:history="1">
        <w:r w:rsidRPr="00154DE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Listar Escolha de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7" w:history="1">
        <w:r w:rsidRPr="00154DE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8" w:history="1">
        <w:r w:rsidRPr="00154DE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Emitir Ficha de Confirmação de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39" w:history="1">
        <w:r w:rsidRPr="00154DE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0" w:history="1">
        <w:r w:rsidRPr="00154DE4">
          <w:rPr>
            <w:rStyle w:val="Hyperlink"/>
            <w:noProof/>
            <w:highlight w:val="magenta"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Emitir Documento de Desistência de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1" w:history="1">
        <w:r w:rsidRPr="00154DE4">
          <w:rPr>
            <w:rStyle w:val="Hyperlink"/>
            <w:strike/>
            <w:noProof/>
            <w:highlight w:val="magenta"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strike/>
            <w:noProof/>
            <w:highlight w:val="magenta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2" w:history="1">
        <w:r w:rsidRPr="00154DE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3" w:history="1">
        <w:r w:rsidRPr="00154DE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RN01: Verificar se o candidato já escolheu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4" w:history="1">
        <w:r w:rsidRPr="00154DE4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RN02: Verificar se a vaga do candidato utiliza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5" w:history="1">
        <w:r w:rsidRPr="00154DE4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RN03: Verificar se a chamada está em aberto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6" w:history="1">
        <w:r w:rsidRPr="00154DE4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RN04: Verificar se existe candidato melhor classificado que não escolheu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7" w:history="1">
        <w:r w:rsidRPr="00154DE4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RN05: Validar a unidade organizacional informada na escolha da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8" w:history="1">
        <w:r w:rsidRPr="00154DE4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RN06: Validar se a carga horária informada não é superior aquela permitida para a carreira/item de carreira do item do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49" w:history="1">
        <w:r w:rsidRPr="00154DE4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RN07: Validar vagas escolhidas para relação de trabalho diferente de 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0" w:history="1">
        <w:r w:rsidRPr="00154DE4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RN08: Validar carga horária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1" w:history="1">
        <w:r w:rsidRPr="00154DE4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RN09: Validar vagas escolhidas para relação de trabalho igual a 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2" w:history="1">
        <w:r w:rsidRPr="00154DE4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RN10: Verificar se a vaga está reservada para portadores de necessidades especiais (PNE)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3" w:history="1">
        <w:r w:rsidRPr="00154DE4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RN11: Verificar se a vaga está reservada para mulheres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4" w:history="1">
        <w:r w:rsidRPr="00154DE4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RN12: Verificar se existe vaga disponível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5" w:history="1">
        <w:r w:rsidRPr="00154DE4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RN13: Verificar se existe vaga disponível no quadro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6" w:history="1">
        <w:r w:rsidRPr="00154DE4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RN14: Verificar se existe previsão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7" w:history="1">
        <w:r w:rsidRPr="00154DE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Mapeamento de Conceito X Tabela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8" w:history="1">
        <w:r w:rsidRPr="00154DE4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59" w:history="1">
        <w:r w:rsidRPr="00154DE4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  <w:highlight w:val="magenta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60" w:history="1">
        <w:r w:rsidRPr="00154DE4">
          <w:rPr>
            <w:rStyle w:val="Hyperlink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Escolha do Candidato: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61" w:history="1">
        <w:r w:rsidRPr="00154DE4">
          <w:rPr>
            <w:rStyle w:val="Hyperlink"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Definição de Módulo: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62" w:history="1">
        <w:r w:rsidRPr="00154DE4">
          <w:rPr>
            <w:rStyle w:val="Hyperlink"/>
            <w:noProof/>
          </w:rPr>
          <w:t>8.3.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Reserva de vagas para portadores de necessidades especiais (PNE):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63" w:history="1">
        <w:r w:rsidRPr="00154DE4">
          <w:rPr>
            <w:rStyle w:val="Hyperlink"/>
            <w:noProof/>
          </w:rPr>
          <w:t>8.4.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Reserva de vagas para o sexo feminino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64" w:history="1">
        <w:r w:rsidRPr="00154DE4">
          <w:rPr>
            <w:rStyle w:val="Hyperlink"/>
            <w:noProof/>
          </w:rPr>
          <w:t>8.5.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Escopo das Unidades Organizacionais do item do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65" w:history="1">
        <w:r w:rsidRPr="00154DE4">
          <w:rPr>
            <w:rStyle w:val="Hyperlink"/>
            <w:noProof/>
          </w:rPr>
          <w:t>8.6.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Priorização na escolha das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C61AC" w:rsidRDefault="00FC61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1466" w:history="1">
        <w:r w:rsidRPr="00154DE4">
          <w:rPr>
            <w:rStyle w:val="Hyperlink"/>
            <w:rFonts w:eastAsia="Arial Unicode MS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54DE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938A4" w:rsidRDefault="00A938A4" w:rsidP="00A938A4">
      <w:pPr>
        <w:pStyle w:val="Sumrio1"/>
      </w:pPr>
      <w:r>
        <w:fldChar w:fldCharType="end"/>
      </w:r>
    </w:p>
    <w:p w:rsidR="00A938A4" w:rsidRDefault="00A938A4" w:rsidP="00A938A4">
      <w:pPr>
        <w:widowControl w:val="0"/>
        <w:rPr>
          <w:rFonts w:cs="Arial"/>
          <w:b/>
          <w:bCs/>
          <w:color w:val="000000"/>
        </w:rPr>
      </w:pPr>
    </w:p>
    <w:p w:rsidR="00A938A4" w:rsidRDefault="00A938A4" w:rsidP="00A938A4">
      <w:pPr>
        <w:pStyle w:val="Heading"/>
        <w:rPr>
          <w:rFonts w:cs="Arial"/>
          <w:szCs w:val="24"/>
          <w:lang w:val="pt-BR"/>
        </w:rPr>
      </w:pPr>
    </w:p>
    <w:p w:rsidR="00A938A4" w:rsidRDefault="00A938A4" w:rsidP="00A938A4">
      <w:pPr>
        <w:pStyle w:val="Heading"/>
      </w:pPr>
    </w:p>
    <w:p w:rsidR="00A938A4" w:rsidRDefault="00A938A4" w:rsidP="00A938A4">
      <w:pPr>
        <w:pStyle w:val="Heading"/>
        <w:jc w:val="center"/>
      </w:pPr>
    </w:p>
    <w:p w:rsidR="00A938A4" w:rsidRDefault="00A938A4" w:rsidP="00A938A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bookmarkStart w:id="1" w:name="_Toc404601416"/>
      <w:r>
        <w:lastRenderedPageBreak/>
        <w:t>Pacote/Caso de Uso</w:t>
      </w:r>
      <w:bookmarkEnd w:id="1"/>
    </w:p>
    <w:p w:rsidR="00A938A4" w:rsidRDefault="00A938A4" w:rsidP="00A938A4"/>
    <w:p w:rsidR="00A938A4" w:rsidRPr="00A938A4" w:rsidRDefault="00A938A4" w:rsidP="00FC61AC">
      <w:pPr>
        <w:pStyle w:val="Subttulo"/>
      </w:pPr>
      <w:bookmarkStart w:id="2" w:name="_Toc404601417"/>
      <w:r w:rsidRPr="00A938A4">
        <w:t>Confirmar Escolha de Vaga</w:t>
      </w:r>
      <w:bookmarkEnd w:id="2"/>
    </w:p>
    <w:p w:rsidR="00A938A4" w:rsidRDefault="00A938A4" w:rsidP="00A938A4">
      <w:pPr>
        <w:widowControl w:val="0"/>
        <w:ind w:left="902"/>
        <w:rPr>
          <w:rFonts w:cs="Arial"/>
          <w:b/>
          <w:bCs/>
          <w:color w:val="FF0000"/>
        </w:rPr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601418"/>
      <w:r>
        <w:t>Descrição</w:t>
      </w:r>
      <w:bookmarkEnd w:id="3"/>
    </w:p>
    <w:p w:rsidR="00A938A4" w:rsidRDefault="00A938A4" w:rsidP="00A938A4">
      <w:pPr>
        <w:pStyle w:val="Recuodecorpodetexto2"/>
        <w:widowControl w:val="0"/>
        <w:ind w:left="1620" w:firstLine="0"/>
        <w:rPr>
          <w:sz w:val="24"/>
        </w:rPr>
      </w:pPr>
    </w:p>
    <w:p w:rsidR="00A938A4" w:rsidRDefault="00A938A4" w:rsidP="00A938A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que confirmam a escolha de vaga do candidato.</w:t>
      </w:r>
    </w:p>
    <w:p w:rsidR="00A938A4" w:rsidRDefault="00A938A4" w:rsidP="00A938A4">
      <w:pPr>
        <w:pStyle w:val="Recuodecorpodetexto2"/>
        <w:widowControl w:val="0"/>
        <w:ind w:left="1620" w:firstLine="0"/>
        <w:rPr>
          <w:sz w:val="24"/>
        </w:rPr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601419"/>
      <w:r>
        <w:t>Requisitos atendidos</w:t>
      </w:r>
      <w:bookmarkEnd w:id="4"/>
    </w:p>
    <w:p w:rsidR="00A938A4" w:rsidRDefault="00A938A4" w:rsidP="00A938A4"/>
    <w:p w:rsidR="00A938A4" w:rsidRDefault="00A938A4" w:rsidP="00A938A4">
      <w:pPr>
        <w:pStyle w:val="Recuodecorpodetexto"/>
        <w:ind w:left="1260"/>
      </w:pPr>
      <w:r>
        <w:t xml:space="preserve">R40 - Permitir a chamada, nomeação e posse do </w:t>
      </w:r>
      <w:proofErr w:type="gramStart"/>
      <w:r>
        <w:t>classificado</w:t>
      </w:r>
      <w:proofErr w:type="gramEnd"/>
    </w:p>
    <w:p w:rsidR="00A938A4" w:rsidRDefault="00A938A4" w:rsidP="00A938A4"/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bookmarkStart w:id="5" w:name="_Toc404601420"/>
      <w:r>
        <w:t>Conceito</w:t>
      </w:r>
      <w:bookmarkEnd w:id="5"/>
      <w:r>
        <w:tab/>
      </w:r>
    </w:p>
    <w:p w:rsidR="00A938A4" w:rsidRDefault="00A938A4" w:rsidP="00A938A4"/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601421"/>
      <w:r>
        <w:t>Conceitos principais</w:t>
      </w:r>
      <w:bookmarkEnd w:id="6"/>
    </w:p>
    <w:p w:rsidR="00A938A4" w:rsidRDefault="00A938A4" w:rsidP="00A938A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5228"/>
        <w:gridCol w:w="3842"/>
      </w:tblGrid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A938A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Chamada</w:t>
            </w:r>
          </w:p>
        </w:tc>
        <w:tc>
          <w:tcPr>
            <w:tcW w:w="3842" w:type="dxa"/>
          </w:tcPr>
          <w:p w:rsidR="00A938A4" w:rsidRDefault="00A938A4" w:rsidP="00FF700E">
            <w:r>
              <w:t>Relação de candidatos que foram chamados para escolha das vagas de concurso.</w:t>
            </w:r>
          </w:p>
        </w:tc>
      </w:tr>
    </w:tbl>
    <w:p w:rsidR="00A938A4" w:rsidRDefault="00A938A4" w:rsidP="00A938A4"/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601422"/>
      <w:r>
        <w:t>Conceitos associados</w:t>
      </w:r>
      <w:bookmarkEnd w:id="7"/>
    </w:p>
    <w:p w:rsidR="00A938A4" w:rsidRDefault="00A938A4" w:rsidP="00A938A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5228"/>
        <w:gridCol w:w="3842"/>
      </w:tblGrid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A938A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  <w:r>
              <w:rPr>
                <w:rFonts w:cs="Arial"/>
                <w:b/>
              </w:rPr>
              <w:t xml:space="preserve"> de carreira no órgão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Quantitativo de pessoas previstas em cada órgão por carreira.</w:t>
            </w:r>
          </w:p>
        </w:tc>
      </w:tr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Órgão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</w:t>
            </w:r>
          </w:p>
        </w:tc>
      </w:tr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de </w:t>
            </w:r>
            <w:proofErr w:type="spellStart"/>
            <w:r>
              <w:rPr>
                <w:rFonts w:cs="Arial"/>
                <w:b/>
              </w:rPr>
              <w:t>enturmação</w:t>
            </w:r>
            <w:proofErr w:type="spellEnd"/>
            <w:r>
              <w:rPr>
                <w:rFonts w:cs="Arial"/>
                <w:b/>
              </w:rPr>
              <w:t xml:space="preserve"> por área e disciplina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Necessidade de aulas nas turmas da rede pública de ensino.</w:t>
            </w:r>
          </w:p>
        </w:tc>
      </w:tr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Módulos de carga horária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Carga horária do professor para uma determinada disciplina.</w:t>
            </w:r>
          </w:p>
        </w:tc>
      </w:tr>
      <w:tr w:rsidR="00A938A4" w:rsidTr="00FF700E">
        <w:trPr>
          <w:trHeight w:val="600"/>
        </w:trPr>
        <w:tc>
          <w:tcPr>
            <w:tcW w:w="522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  <w:r>
              <w:rPr>
                <w:rFonts w:cs="Arial"/>
                <w:b/>
              </w:rPr>
              <w:t xml:space="preserve"> de carreira na unidade organizacional</w:t>
            </w:r>
          </w:p>
        </w:tc>
        <w:tc>
          <w:tcPr>
            <w:tcW w:w="384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Quantitativo de pessoas previstas em cada unidade organizacional por carreira.</w:t>
            </w:r>
          </w:p>
        </w:tc>
      </w:tr>
    </w:tbl>
    <w:p w:rsidR="00A938A4" w:rsidRDefault="00A938A4" w:rsidP="00A938A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938A4" w:rsidTr="00FF700E">
        <w:trPr>
          <w:trHeight w:val="600"/>
        </w:trPr>
        <w:tc>
          <w:tcPr>
            <w:tcW w:w="2338" w:type="dxa"/>
          </w:tcPr>
          <w:p w:rsidR="00A938A4" w:rsidRDefault="00A938A4" w:rsidP="00A938A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dos itens do edital de concurso</w:t>
            </w:r>
          </w:p>
        </w:tc>
        <w:tc>
          <w:tcPr>
            <w:tcW w:w="673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itens do edital existentes durante sua vigência.</w:t>
            </w:r>
          </w:p>
        </w:tc>
      </w:tr>
      <w:tr w:rsidR="00A938A4" w:rsidTr="00FF700E">
        <w:trPr>
          <w:trHeight w:val="600"/>
        </w:trPr>
        <w:tc>
          <w:tcPr>
            <w:tcW w:w="2338" w:type="dxa"/>
          </w:tcPr>
          <w:p w:rsidR="00A938A4" w:rsidRDefault="00A938A4" w:rsidP="00FC61AC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Classificados</w:t>
            </w:r>
          </w:p>
        </w:tc>
        <w:tc>
          <w:tcPr>
            <w:tcW w:w="673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participaram de concursos públicos e foram classificadas em suas etapas.</w:t>
            </w:r>
          </w:p>
        </w:tc>
      </w:tr>
    </w:tbl>
    <w:p w:rsidR="00A938A4" w:rsidRDefault="00A938A4" w:rsidP="00A938A4">
      <w:pPr>
        <w:pStyle w:val="Cabealho"/>
        <w:rPr>
          <w:rFonts w:cs="Arial"/>
        </w:rPr>
      </w:pPr>
    </w:p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601423"/>
      <w:r>
        <w:lastRenderedPageBreak/>
        <w:t>Diagrama</w:t>
      </w:r>
      <w:bookmarkEnd w:id="8"/>
    </w:p>
    <w:p w:rsidR="00A938A4" w:rsidRDefault="00A938A4" w:rsidP="00A938A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938A4" w:rsidRDefault="00FC61AC" w:rsidP="00A938A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6324600"/>
                <wp:effectExtent l="0" t="0" r="1152525" b="0"/>
                <wp:docPr id="319" name="Tela 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8260" y="15875"/>
                            <a:ext cx="6417945" cy="4472305"/>
                            <a:chOff x="76" y="25"/>
                            <a:chExt cx="10107" cy="7043"/>
                          </a:xfrm>
                        </wpg:grpSpPr>
                        <wps:wsp>
                          <wps:cNvPr id="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2" y="2880"/>
                              <a:ext cx="1233" cy="1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2" y="3018"/>
                              <a:ext cx="3109" cy="405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53" y="3182"/>
                              <a:ext cx="234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Confirmar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Escolha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Vaga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3" y="3584"/>
                              <a:ext cx="2153" cy="75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8" y="3697"/>
                              <a:ext cx="80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Confirmar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9" y="3898"/>
                              <a:ext cx="130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Escolha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Vaga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7" y="6087"/>
                              <a:ext cx="2153" cy="74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882" y="6200"/>
                              <a:ext cx="135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Escolha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6" y="6401"/>
                              <a:ext cx="40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Vaga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6" y="4087"/>
                              <a:ext cx="227" cy="22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Line 15"/>
                          <wps:cNvCnPr/>
                          <wps:spPr bwMode="auto">
                            <a:xfrm>
                              <a:off x="629" y="4313"/>
                              <a:ext cx="0" cy="2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6"/>
                          <wps:cNvCnPr/>
                          <wps:spPr bwMode="auto">
                            <a:xfrm>
                              <a:off x="503" y="4402"/>
                              <a:ext cx="2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7"/>
                          <wps:cNvCnPr/>
                          <wps:spPr bwMode="auto">
                            <a:xfrm flipH="1">
                              <a:off x="478" y="4540"/>
                              <a:ext cx="151" cy="2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8"/>
                          <wps:cNvCnPr/>
                          <wps:spPr bwMode="auto">
                            <a:xfrm>
                              <a:off x="629" y="4540"/>
                              <a:ext cx="151" cy="2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76" y="4766"/>
                              <a:ext cx="8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Line 20"/>
                          <wps:cNvCnPr/>
                          <wps:spPr bwMode="auto">
                            <a:xfrm>
                              <a:off x="831" y="4414"/>
                              <a:ext cx="1221" cy="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1" y="5370"/>
                              <a:ext cx="2643" cy="56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1" y="5458"/>
                              <a:ext cx="11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Emitir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Ficha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56" y="5659"/>
                              <a:ext cx="170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Confirmação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Vaga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0" y="25"/>
                              <a:ext cx="1321" cy="1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40" y="163"/>
                              <a:ext cx="3310" cy="338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684" y="327"/>
                              <a:ext cx="140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Line 27"/>
                          <wps:cNvCnPr/>
                          <wps:spPr bwMode="auto">
                            <a:xfrm>
                              <a:off x="5765" y="5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8"/>
                          <wps:cNvCnPr/>
                          <wps:spPr bwMode="auto">
                            <a:xfrm>
                              <a:off x="5765" y="50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9"/>
                          <wps:cNvCnPr/>
                          <wps:spPr bwMode="auto">
                            <a:xfrm flipH="1">
                              <a:off x="5777" y="63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0"/>
                          <wps:cNvCnPr/>
                          <wps:spPr bwMode="auto">
                            <a:xfrm flipV="1">
                              <a:off x="5777" y="63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1"/>
                          <wps:cNvCnPr/>
                          <wps:spPr bwMode="auto">
                            <a:xfrm>
                              <a:off x="5765" y="5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2"/>
                          <wps:cNvCnPr/>
                          <wps:spPr bwMode="auto">
                            <a:xfrm>
                              <a:off x="5765" y="88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3"/>
                          <wps:cNvCnPr/>
                          <wps:spPr bwMode="auto">
                            <a:xfrm>
                              <a:off x="5777" y="5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4"/>
                          <wps:cNvCnPr/>
                          <wps:spPr bwMode="auto">
                            <a:xfrm>
                              <a:off x="5765" y="6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5"/>
                          <wps:cNvCnPr/>
                          <wps:spPr bwMode="auto">
                            <a:xfrm>
                              <a:off x="5765" y="6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6"/>
                          <wps:cNvCnPr/>
                          <wps:spPr bwMode="auto">
                            <a:xfrm>
                              <a:off x="5777" y="5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7"/>
                          <wps:cNvCnPr/>
                          <wps:spPr bwMode="auto">
                            <a:xfrm>
                              <a:off x="5777" y="5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8"/>
                          <wps:cNvCnPr/>
                          <wps:spPr bwMode="auto">
                            <a:xfrm>
                              <a:off x="5765" y="5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39"/>
                          <wps:cNvCnPr/>
                          <wps:spPr bwMode="auto">
                            <a:xfrm>
                              <a:off x="5765" y="6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0"/>
                          <wps:cNvCnPr/>
                          <wps:spPr bwMode="auto">
                            <a:xfrm>
                              <a:off x="5765" y="5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1"/>
                          <wps:cNvCnPr/>
                          <wps:spPr bwMode="auto">
                            <a:xfrm flipH="1">
                              <a:off x="5765" y="5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2"/>
                          <wps:cNvCnPr/>
                          <wps:spPr bwMode="auto">
                            <a:xfrm>
                              <a:off x="5777" y="6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3"/>
                          <wps:cNvCnPr/>
                          <wps:spPr bwMode="auto">
                            <a:xfrm flipH="1" flipV="1">
                              <a:off x="5777" y="6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4"/>
                          <wps:cNvCnPr/>
                          <wps:spPr bwMode="auto">
                            <a:xfrm flipH="1" flipV="1">
                              <a:off x="5777" y="50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5"/>
                          <wps:cNvCnPr/>
                          <wps:spPr bwMode="auto">
                            <a:xfrm flipH="1" flipV="1">
                              <a:off x="5777" y="6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6"/>
                          <wps:cNvCnPr/>
                          <wps:spPr bwMode="auto">
                            <a:xfrm flipH="1" flipV="1">
                              <a:off x="5777" y="6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7"/>
                          <wps:cNvCnPr/>
                          <wps:spPr bwMode="auto">
                            <a:xfrm flipH="1" flipV="1">
                              <a:off x="5765" y="63"/>
                              <a:ext cx="75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8"/>
                          <wps:cNvCnPr/>
                          <wps:spPr bwMode="auto">
                            <a:xfrm flipH="1" flipV="1">
                              <a:off x="5790" y="6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49"/>
                          <wps:cNvCnPr/>
                          <wps:spPr bwMode="auto">
                            <a:xfrm>
                              <a:off x="5765" y="50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0"/>
                          <wps:cNvCnPr/>
                          <wps:spPr bwMode="auto">
                            <a:xfrm>
                              <a:off x="5765" y="50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092" y="2050"/>
                              <a:ext cx="2580" cy="56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5" y="2138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973" y="2339"/>
                              <a:ext cx="8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Candidato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Line 54"/>
                          <wps:cNvCnPr/>
                          <wps:spPr bwMode="auto">
                            <a:xfrm>
                              <a:off x="6117" y="207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5"/>
                          <wps:cNvCnPr/>
                          <wps:spPr bwMode="auto">
                            <a:xfrm>
                              <a:off x="6117" y="2075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6"/>
                          <wps:cNvCnPr/>
                          <wps:spPr bwMode="auto">
                            <a:xfrm flipH="1">
                              <a:off x="6130" y="2088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7"/>
                          <wps:cNvCnPr/>
                          <wps:spPr bwMode="auto">
                            <a:xfrm flipV="1">
                              <a:off x="6130" y="2088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8"/>
                          <wps:cNvCnPr/>
                          <wps:spPr bwMode="auto">
                            <a:xfrm>
                              <a:off x="6117" y="207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59"/>
                          <wps:cNvCnPr/>
                          <wps:spPr bwMode="auto">
                            <a:xfrm>
                              <a:off x="6117" y="2113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0"/>
                          <wps:cNvCnPr/>
                          <wps:spPr bwMode="auto">
                            <a:xfrm>
                              <a:off x="6130" y="207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1"/>
                          <wps:cNvCnPr/>
                          <wps:spPr bwMode="auto">
                            <a:xfrm>
                              <a:off x="6117" y="208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2"/>
                          <wps:cNvCnPr/>
                          <wps:spPr bwMode="auto">
                            <a:xfrm>
                              <a:off x="6117" y="208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3"/>
                          <wps:cNvCnPr/>
                          <wps:spPr bwMode="auto">
                            <a:xfrm>
                              <a:off x="6130" y="207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4"/>
                          <wps:cNvCnPr/>
                          <wps:spPr bwMode="auto">
                            <a:xfrm>
                              <a:off x="6130" y="207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5"/>
                          <wps:cNvCnPr/>
                          <wps:spPr bwMode="auto">
                            <a:xfrm>
                              <a:off x="6117" y="207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6"/>
                          <wps:cNvCnPr/>
                          <wps:spPr bwMode="auto">
                            <a:xfrm>
                              <a:off x="6117" y="208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7"/>
                          <wps:cNvCnPr/>
                          <wps:spPr bwMode="auto">
                            <a:xfrm>
                              <a:off x="6117" y="207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8"/>
                          <wps:cNvCnPr/>
                          <wps:spPr bwMode="auto">
                            <a:xfrm flipH="1">
                              <a:off x="6117" y="207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69"/>
                          <wps:cNvCnPr/>
                          <wps:spPr bwMode="auto">
                            <a:xfrm>
                              <a:off x="6130" y="2088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0"/>
                          <wps:cNvCnPr/>
                          <wps:spPr bwMode="auto">
                            <a:xfrm flipH="1" flipV="1">
                              <a:off x="6130" y="2088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1"/>
                          <wps:cNvCnPr/>
                          <wps:spPr bwMode="auto">
                            <a:xfrm flipH="1" flipV="1">
                              <a:off x="6130" y="2075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2"/>
                          <wps:cNvCnPr/>
                          <wps:spPr bwMode="auto">
                            <a:xfrm flipH="1" flipV="1">
                              <a:off x="6130" y="2088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3"/>
                          <wps:cNvCnPr/>
                          <wps:spPr bwMode="auto">
                            <a:xfrm flipH="1" flipV="1">
                              <a:off x="6130" y="2088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4"/>
                          <wps:cNvCnPr/>
                          <wps:spPr bwMode="auto">
                            <a:xfrm flipH="1" flipV="1">
                              <a:off x="6117" y="2088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5"/>
                          <wps:cNvCnPr/>
                          <wps:spPr bwMode="auto">
                            <a:xfrm flipH="1" flipV="1">
                              <a:off x="6142" y="2088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6"/>
                          <wps:cNvCnPr/>
                          <wps:spPr bwMode="auto">
                            <a:xfrm>
                              <a:off x="6117" y="207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7"/>
                          <wps:cNvCnPr/>
                          <wps:spPr bwMode="auto">
                            <a:xfrm>
                              <a:off x="6117" y="207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Freeform 78"/>
                          <wps:cNvSpPr>
                            <a:spLocks/>
                          </wps:cNvSpPr>
                          <wps:spPr bwMode="auto">
                            <a:xfrm>
                              <a:off x="3700" y="2377"/>
                              <a:ext cx="2417" cy="641"/>
                            </a:xfrm>
                            <a:custGeom>
                              <a:avLst/>
                              <a:gdLst>
                                <a:gd name="T0" fmla="*/ 2417 w 2417"/>
                                <a:gd name="T1" fmla="*/ 0 h 641"/>
                                <a:gd name="T2" fmla="*/ 0 w 2417"/>
                                <a:gd name="T3" fmla="*/ 0 h 641"/>
                                <a:gd name="T4" fmla="*/ 0 w 2417"/>
                                <a:gd name="T5" fmla="*/ 641 h 6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17" h="641">
                                  <a:moveTo>
                                    <a:pt x="241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1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Line 79"/>
                          <wps:cNvCnPr/>
                          <wps:spPr bwMode="auto">
                            <a:xfrm flipH="1" flipV="1">
                              <a:off x="3650" y="2918"/>
                              <a:ext cx="50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0"/>
                          <wps:cNvCnPr/>
                          <wps:spPr bwMode="auto">
                            <a:xfrm flipV="1">
                              <a:off x="3700" y="2918"/>
                              <a:ext cx="51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1"/>
                          <wps:cNvCnPr/>
                          <wps:spPr bwMode="auto">
                            <a:xfrm>
                              <a:off x="10095" y="274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2"/>
                          <wps:cNvCnPr/>
                          <wps:spPr bwMode="auto">
                            <a:xfrm>
                              <a:off x="10095" y="2742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3"/>
                          <wps:cNvCnPr/>
                          <wps:spPr bwMode="auto">
                            <a:xfrm flipH="1">
                              <a:off x="10107" y="2754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4"/>
                          <wps:cNvCnPr/>
                          <wps:spPr bwMode="auto">
                            <a:xfrm flipV="1">
                              <a:off x="10107" y="2754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5"/>
                          <wps:cNvCnPr/>
                          <wps:spPr bwMode="auto">
                            <a:xfrm>
                              <a:off x="10095" y="274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6"/>
                          <wps:cNvCnPr/>
                          <wps:spPr bwMode="auto">
                            <a:xfrm>
                              <a:off x="10095" y="2779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7"/>
                          <wps:cNvCnPr/>
                          <wps:spPr bwMode="auto">
                            <a:xfrm>
                              <a:off x="10107" y="274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8"/>
                          <wps:cNvCnPr/>
                          <wps:spPr bwMode="auto">
                            <a:xfrm>
                              <a:off x="10095" y="2754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89"/>
                          <wps:cNvCnPr/>
                          <wps:spPr bwMode="auto">
                            <a:xfrm>
                              <a:off x="10095" y="2754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0"/>
                          <wps:cNvCnPr/>
                          <wps:spPr bwMode="auto">
                            <a:xfrm>
                              <a:off x="10107" y="274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1"/>
                          <wps:cNvCnPr/>
                          <wps:spPr bwMode="auto">
                            <a:xfrm>
                              <a:off x="10107" y="274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2"/>
                          <wps:cNvCnPr/>
                          <wps:spPr bwMode="auto">
                            <a:xfrm>
                              <a:off x="10095" y="274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3"/>
                          <wps:cNvCnPr/>
                          <wps:spPr bwMode="auto">
                            <a:xfrm>
                              <a:off x="10095" y="2754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4"/>
                          <wps:cNvCnPr/>
                          <wps:spPr bwMode="auto">
                            <a:xfrm>
                              <a:off x="10095" y="274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5"/>
                          <wps:cNvCnPr/>
                          <wps:spPr bwMode="auto">
                            <a:xfrm flipH="1">
                              <a:off x="10095" y="274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6"/>
                          <wps:cNvCnPr/>
                          <wps:spPr bwMode="auto">
                            <a:xfrm>
                              <a:off x="10107" y="27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7"/>
                          <wps:cNvCnPr/>
                          <wps:spPr bwMode="auto">
                            <a:xfrm flipH="1" flipV="1">
                              <a:off x="10107" y="27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8"/>
                          <wps:cNvCnPr/>
                          <wps:spPr bwMode="auto">
                            <a:xfrm flipH="1" flipV="1">
                              <a:off x="10107" y="2742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99"/>
                          <wps:cNvCnPr/>
                          <wps:spPr bwMode="auto">
                            <a:xfrm flipH="1" flipV="1">
                              <a:off x="10107" y="27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0"/>
                          <wps:cNvCnPr/>
                          <wps:spPr bwMode="auto">
                            <a:xfrm flipH="1" flipV="1">
                              <a:off x="10107" y="27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1"/>
                          <wps:cNvCnPr/>
                          <wps:spPr bwMode="auto">
                            <a:xfrm flipH="1" flipV="1">
                              <a:off x="10095" y="2754"/>
                              <a:ext cx="75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2"/>
                          <wps:cNvCnPr/>
                          <wps:spPr bwMode="auto">
                            <a:xfrm flipH="1" flipV="1">
                              <a:off x="10120" y="27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3"/>
                          <wps:cNvCnPr/>
                          <wps:spPr bwMode="auto">
                            <a:xfrm>
                              <a:off x="10095" y="2742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4"/>
                          <wps:cNvCnPr/>
                          <wps:spPr bwMode="auto">
                            <a:xfrm>
                              <a:off x="10095" y="2742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0" y="2440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Oval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92" y="616"/>
                              <a:ext cx="2580" cy="57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5" y="704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2" y="905"/>
                              <a:ext cx="45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Line 109"/>
                          <wps:cNvCnPr/>
                          <wps:spPr bwMode="auto">
                            <a:xfrm>
                              <a:off x="6117" y="64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0"/>
                          <wps:cNvCnPr/>
                          <wps:spPr bwMode="auto">
                            <a:xfrm>
                              <a:off x="6117" y="641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1"/>
                          <wps:cNvCnPr/>
                          <wps:spPr bwMode="auto">
                            <a:xfrm flipH="1">
                              <a:off x="6130" y="654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2"/>
                          <wps:cNvCnPr/>
                          <wps:spPr bwMode="auto">
                            <a:xfrm flipV="1">
                              <a:off x="6130" y="654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3"/>
                          <wps:cNvCnPr/>
                          <wps:spPr bwMode="auto">
                            <a:xfrm>
                              <a:off x="6117" y="64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4"/>
                          <wps:cNvCnPr/>
                          <wps:spPr bwMode="auto">
                            <a:xfrm>
                              <a:off x="6117" y="679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5"/>
                          <wps:cNvCnPr/>
                          <wps:spPr bwMode="auto">
                            <a:xfrm>
                              <a:off x="6130" y="64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6"/>
                          <wps:cNvCnPr/>
                          <wps:spPr bwMode="auto">
                            <a:xfrm>
                              <a:off x="6117" y="65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7"/>
                          <wps:cNvCnPr/>
                          <wps:spPr bwMode="auto">
                            <a:xfrm>
                              <a:off x="6117" y="65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8"/>
                          <wps:cNvCnPr/>
                          <wps:spPr bwMode="auto">
                            <a:xfrm>
                              <a:off x="6130" y="64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19"/>
                          <wps:cNvCnPr/>
                          <wps:spPr bwMode="auto">
                            <a:xfrm>
                              <a:off x="6130" y="64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0"/>
                          <wps:cNvCnPr/>
                          <wps:spPr bwMode="auto">
                            <a:xfrm>
                              <a:off x="6117" y="64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1"/>
                          <wps:cNvCnPr/>
                          <wps:spPr bwMode="auto">
                            <a:xfrm>
                              <a:off x="6117" y="65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2"/>
                          <wps:cNvCnPr/>
                          <wps:spPr bwMode="auto">
                            <a:xfrm>
                              <a:off x="6117" y="64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3"/>
                          <wps:cNvCnPr/>
                          <wps:spPr bwMode="auto">
                            <a:xfrm flipH="1">
                              <a:off x="6117" y="64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4"/>
                          <wps:cNvCnPr/>
                          <wps:spPr bwMode="auto">
                            <a:xfrm>
                              <a:off x="6130" y="6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5"/>
                          <wps:cNvCnPr/>
                          <wps:spPr bwMode="auto">
                            <a:xfrm flipH="1" flipV="1">
                              <a:off x="6130" y="6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6"/>
                          <wps:cNvCnPr/>
                          <wps:spPr bwMode="auto">
                            <a:xfrm flipH="1" flipV="1">
                              <a:off x="6130" y="641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7"/>
                          <wps:cNvCnPr/>
                          <wps:spPr bwMode="auto">
                            <a:xfrm flipH="1" flipV="1">
                              <a:off x="6130" y="6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8"/>
                          <wps:cNvCnPr/>
                          <wps:spPr bwMode="auto">
                            <a:xfrm flipH="1" flipV="1">
                              <a:off x="6130" y="6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29"/>
                          <wps:cNvCnPr/>
                          <wps:spPr bwMode="auto">
                            <a:xfrm flipH="1" flipV="1">
                              <a:off x="6117" y="654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0"/>
                          <wps:cNvCnPr/>
                          <wps:spPr bwMode="auto">
                            <a:xfrm flipH="1" flipV="1">
                              <a:off x="6142" y="654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1"/>
                          <wps:cNvCnPr/>
                          <wps:spPr bwMode="auto">
                            <a:xfrm>
                              <a:off x="6117" y="64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2"/>
                          <wps:cNvCnPr/>
                          <wps:spPr bwMode="auto">
                            <a:xfrm>
                              <a:off x="6117" y="64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Oval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092" y="1333"/>
                              <a:ext cx="2580" cy="56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45" y="1421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97" y="1622"/>
                              <a:ext cx="117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Itens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Line 136"/>
                          <wps:cNvCnPr/>
                          <wps:spPr bwMode="auto">
                            <a:xfrm>
                              <a:off x="6117" y="135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7"/>
                          <wps:cNvCnPr/>
                          <wps:spPr bwMode="auto">
                            <a:xfrm>
                              <a:off x="6117" y="1358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8"/>
                          <wps:cNvCnPr/>
                          <wps:spPr bwMode="auto">
                            <a:xfrm flipH="1">
                              <a:off x="6130" y="1371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39"/>
                          <wps:cNvCnPr/>
                          <wps:spPr bwMode="auto">
                            <a:xfrm flipV="1">
                              <a:off x="6130" y="1371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0"/>
                          <wps:cNvCnPr/>
                          <wps:spPr bwMode="auto">
                            <a:xfrm>
                              <a:off x="6117" y="135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1"/>
                          <wps:cNvCnPr/>
                          <wps:spPr bwMode="auto">
                            <a:xfrm>
                              <a:off x="6117" y="1396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2"/>
                          <wps:cNvCnPr/>
                          <wps:spPr bwMode="auto">
                            <a:xfrm>
                              <a:off x="6130" y="135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3"/>
                          <wps:cNvCnPr/>
                          <wps:spPr bwMode="auto">
                            <a:xfrm>
                              <a:off x="6117" y="137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4"/>
                          <wps:cNvCnPr/>
                          <wps:spPr bwMode="auto">
                            <a:xfrm>
                              <a:off x="6117" y="137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5"/>
                          <wps:cNvCnPr/>
                          <wps:spPr bwMode="auto">
                            <a:xfrm>
                              <a:off x="6130" y="135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6"/>
                          <wps:cNvCnPr/>
                          <wps:spPr bwMode="auto">
                            <a:xfrm>
                              <a:off x="6130" y="135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7"/>
                          <wps:cNvCnPr/>
                          <wps:spPr bwMode="auto">
                            <a:xfrm>
                              <a:off x="6117" y="135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8"/>
                          <wps:cNvCnPr/>
                          <wps:spPr bwMode="auto">
                            <a:xfrm>
                              <a:off x="6117" y="137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49"/>
                          <wps:cNvCnPr/>
                          <wps:spPr bwMode="auto">
                            <a:xfrm>
                              <a:off x="6117" y="135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0"/>
                          <wps:cNvCnPr/>
                          <wps:spPr bwMode="auto">
                            <a:xfrm flipH="1">
                              <a:off x="6117" y="135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1"/>
                          <wps:cNvCnPr/>
                          <wps:spPr bwMode="auto">
                            <a:xfrm>
                              <a:off x="6130" y="137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2"/>
                          <wps:cNvCnPr/>
                          <wps:spPr bwMode="auto">
                            <a:xfrm flipH="1" flipV="1">
                              <a:off x="6130" y="137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3"/>
                          <wps:cNvCnPr/>
                          <wps:spPr bwMode="auto">
                            <a:xfrm flipH="1" flipV="1">
                              <a:off x="6130" y="1358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4"/>
                          <wps:cNvCnPr/>
                          <wps:spPr bwMode="auto">
                            <a:xfrm flipH="1" flipV="1">
                              <a:off x="6130" y="137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5"/>
                          <wps:cNvCnPr/>
                          <wps:spPr bwMode="auto">
                            <a:xfrm flipH="1" flipV="1">
                              <a:off x="6130" y="137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6"/>
                          <wps:cNvCnPr/>
                          <wps:spPr bwMode="auto">
                            <a:xfrm flipH="1" flipV="1">
                              <a:off x="6117" y="1371"/>
                              <a:ext cx="76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7"/>
                          <wps:cNvCnPr/>
                          <wps:spPr bwMode="auto">
                            <a:xfrm flipH="1" flipV="1">
                              <a:off x="6142" y="1371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8"/>
                          <wps:cNvCnPr/>
                          <wps:spPr bwMode="auto">
                            <a:xfrm>
                              <a:off x="6117" y="135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59"/>
                          <wps:cNvCnPr/>
                          <wps:spPr bwMode="auto">
                            <a:xfrm>
                              <a:off x="6117" y="135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Freeform 160"/>
                          <wps:cNvSpPr>
                            <a:spLocks/>
                          </wps:cNvSpPr>
                          <wps:spPr bwMode="auto">
                            <a:xfrm>
                              <a:off x="3285" y="1421"/>
                              <a:ext cx="3210" cy="1459"/>
                            </a:xfrm>
                            <a:custGeom>
                              <a:avLst/>
                              <a:gdLst>
                                <a:gd name="T0" fmla="*/ 3210 w 3210"/>
                                <a:gd name="T1" fmla="*/ 0 h 1459"/>
                                <a:gd name="T2" fmla="*/ 13 w 3210"/>
                                <a:gd name="T3" fmla="*/ 0 h 1459"/>
                                <a:gd name="T4" fmla="*/ 0 w 3210"/>
                                <a:gd name="T5" fmla="*/ 1459 h 145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210" h="1459">
                                  <a:moveTo>
                                    <a:pt x="3210" y="0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0" y="1459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Line 161"/>
                          <wps:cNvCnPr/>
                          <wps:spPr bwMode="auto">
                            <a:xfrm flipH="1" flipV="1">
                              <a:off x="3235" y="2779"/>
                              <a:ext cx="50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2"/>
                          <wps:cNvCnPr/>
                          <wps:spPr bwMode="auto">
                            <a:xfrm flipV="1">
                              <a:off x="3285" y="2779"/>
                              <a:ext cx="50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3"/>
                          <wps:cNvCnPr/>
                          <wps:spPr bwMode="auto">
                            <a:xfrm>
                              <a:off x="10082" y="176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4"/>
                          <wps:cNvCnPr/>
                          <wps:spPr bwMode="auto">
                            <a:xfrm>
                              <a:off x="10082" y="1761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5"/>
                          <wps:cNvCnPr/>
                          <wps:spPr bwMode="auto">
                            <a:xfrm flipH="1">
                              <a:off x="10095" y="1773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6"/>
                          <wps:cNvCnPr/>
                          <wps:spPr bwMode="auto">
                            <a:xfrm flipV="1">
                              <a:off x="10095" y="1773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7"/>
                          <wps:cNvCnPr/>
                          <wps:spPr bwMode="auto">
                            <a:xfrm>
                              <a:off x="10082" y="176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8"/>
                          <wps:cNvCnPr/>
                          <wps:spPr bwMode="auto">
                            <a:xfrm>
                              <a:off x="10082" y="1798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69"/>
                          <wps:cNvCnPr/>
                          <wps:spPr bwMode="auto">
                            <a:xfrm>
                              <a:off x="10095" y="176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0"/>
                          <wps:cNvCnPr/>
                          <wps:spPr bwMode="auto">
                            <a:xfrm>
                              <a:off x="10082" y="177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1"/>
                          <wps:cNvCnPr/>
                          <wps:spPr bwMode="auto">
                            <a:xfrm>
                              <a:off x="10082" y="177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2"/>
                          <wps:cNvCnPr/>
                          <wps:spPr bwMode="auto">
                            <a:xfrm>
                              <a:off x="10095" y="176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3"/>
                          <wps:cNvCnPr/>
                          <wps:spPr bwMode="auto">
                            <a:xfrm>
                              <a:off x="10095" y="176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4"/>
                          <wps:cNvCnPr/>
                          <wps:spPr bwMode="auto">
                            <a:xfrm>
                              <a:off x="10082" y="176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5"/>
                          <wps:cNvCnPr/>
                          <wps:spPr bwMode="auto">
                            <a:xfrm>
                              <a:off x="10082" y="1773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6"/>
                          <wps:cNvCnPr/>
                          <wps:spPr bwMode="auto">
                            <a:xfrm>
                              <a:off x="10082" y="176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7"/>
                          <wps:cNvCnPr/>
                          <wps:spPr bwMode="auto">
                            <a:xfrm flipH="1">
                              <a:off x="10082" y="176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8"/>
                          <wps:cNvCnPr/>
                          <wps:spPr bwMode="auto">
                            <a:xfrm>
                              <a:off x="10095" y="1773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79"/>
                          <wps:cNvCnPr/>
                          <wps:spPr bwMode="auto">
                            <a:xfrm flipH="1" flipV="1">
                              <a:off x="10095" y="1773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0"/>
                          <wps:cNvCnPr/>
                          <wps:spPr bwMode="auto">
                            <a:xfrm flipH="1" flipV="1">
                              <a:off x="10095" y="1761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1"/>
                          <wps:cNvCnPr/>
                          <wps:spPr bwMode="auto">
                            <a:xfrm flipH="1" flipV="1">
                              <a:off x="10095" y="1773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2"/>
                          <wps:cNvCnPr/>
                          <wps:spPr bwMode="auto">
                            <a:xfrm flipH="1" flipV="1">
                              <a:off x="10095" y="1773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3"/>
                          <wps:cNvCnPr/>
                          <wps:spPr bwMode="auto">
                            <a:xfrm flipH="1" flipV="1">
                              <a:off x="10082" y="1773"/>
                              <a:ext cx="75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4"/>
                          <wps:cNvCnPr/>
                          <wps:spPr bwMode="auto">
                            <a:xfrm flipH="1" flipV="1">
                              <a:off x="10107" y="1773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5"/>
                          <wps:cNvCnPr/>
                          <wps:spPr bwMode="auto">
                            <a:xfrm>
                              <a:off x="10082" y="176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6"/>
                          <wps:cNvCnPr/>
                          <wps:spPr bwMode="auto">
                            <a:xfrm>
                              <a:off x="10082" y="176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5" y="1459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C61AC" w:rsidRDefault="00FC61A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Freeform 188"/>
                          <wps:cNvSpPr>
                            <a:spLocks/>
                          </wps:cNvSpPr>
                          <wps:spPr bwMode="auto">
                            <a:xfrm>
                              <a:off x="3033" y="692"/>
                              <a:ext cx="3525" cy="2188"/>
                            </a:xfrm>
                            <a:custGeom>
                              <a:avLst/>
                              <a:gdLst>
                                <a:gd name="T0" fmla="*/ 3525 w 3525"/>
                                <a:gd name="T1" fmla="*/ 0 h 2188"/>
                                <a:gd name="T2" fmla="*/ 0 w 3525"/>
                                <a:gd name="T3" fmla="*/ 0 h 2188"/>
                                <a:gd name="T4" fmla="*/ 0 w 3525"/>
                                <a:gd name="T5" fmla="*/ 2188 h 2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25" h="2188">
                                  <a:moveTo>
                                    <a:pt x="35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88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Line 189"/>
                          <wps:cNvCnPr/>
                          <wps:spPr bwMode="auto">
                            <a:xfrm flipH="1" flipV="1">
                              <a:off x="2983" y="2779"/>
                              <a:ext cx="50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0"/>
                          <wps:cNvCnPr/>
                          <wps:spPr bwMode="auto">
                            <a:xfrm flipV="1">
                              <a:off x="3033" y="2779"/>
                              <a:ext cx="51" cy="101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1"/>
                          <wps:cNvCnPr/>
                          <wps:spPr bwMode="auto">
                            <a:xfrm>
                              <a:off x="9981" y="104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2"/>
                          <wps:cNvCnPr/>
                          <wps:spPr bwMode="auto">
                            <a:xfrm>
                              <a:off x="9981" y="1044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3"/>
                          <wps:cNvCnPr/>
                          <wps:spPr bwMode="auto">
                            <a:xfrm flipH="1">
                              <a:off x="9994" y="1056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4"/>
                          <wps:cNvCnPr/>
                          <wps:spPr bwMode="auto">
                            <a:xfrm flipV="1">
                              <a:off x="9994" y="1056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5"/>
                          <wps:cNvCnPr/>
                          <wps:spPr bwMode="auto">
                            <a:xfrm>
                              <a:off x="9981" y="104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6"/>
                          <wps:cNvCnPr/>
                          <wps:spPr bwMode="auto">
                            <a:xfrm>
                              <a:off x="9981" y="1082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7"/>
                          <wps:cNvCnPr/>
                          <wps:spPr bwMode="auto">
                            <a:xfrm>
                              <a:off x="9994" y="104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8"/>
                          <wps:cNvCnPr/>
                          <wps:spPr bwMode="auto">
                            <a:xfrm>
                              <a:off x="9981" y="105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199"/>
                          <wps:cNvCnPr/>
                          <wps:spPr bwMode="auto">
                            <a:xfrm>
                              <a:off x="9981" y="105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0"/>
                          <wps:cNvCnPr/>
                          <wps:spPr bwMode="auto">
                            <a:xfrm>
                              <a:off x="9994" y="104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1"/>
                          <wps:cNvCnPr/>
                          <wps:spPr bwMode="auto">
                            <a:xfrm>
                              <a:off x="9994" y="104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2"/>
                          <wps:cNvCnPr/>
                          <wps:spPr bwMode="auto">
                            <a:xfrm>
                              <a:off x="9981" y="104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3"/>
                          <wps:cNvCnPr/>
                          <wps:spPr bwMode="auto">
                            <a:xfrm>
                              <a:off x="9981" y="105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204"/>
                          <wps:cNvCnPr/>
                          <wps:spPr bwMode="auto">
                            <a:xfrm>
                              <a:off x="9981" y="104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9" name="Line 206"/>
                        <wps:cNvCnPr/>
                        <wps:spPr bwMode="auto">
                          <a:xfrm flipH="1">
                            <a:off x="6337935" y="6629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7"/>
                        <wps:cNvCnPr/>
                        <wps:spPr bwMode="auto">
                          <a:xfrm>
                            <a:off x="6346190" y="67056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8"/>
                        <wps:cNvCnPr/>
                        <wps:spPr bwMode="auto">
                          <a:xfrm flipH="1" flipV="1">
                            <a:off x="6346190" y="67056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09"/>
                        <wps:cNvCnPr/>
                        <wps:spPr bwMode="auto">
                          <a:xfrm flipH="1" flipV="1">
                            <a:off x="6346190" y="662940"/>
                            <a:ext cx="40005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0"/>
                        <wps:cNvCnPr/>
                        <wps:spPr bwMode="auto">
                          <a:xfrm flipH="1" flipV="1">
                            <a:off x="6346190" y="67056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1"/>
                        <wps:cNvCnPr/>
                        <wps:spPr bwMode="auto">
                          <a:xfrm flipH="1" flipV="1">
                            <a:off x="6346190" y="67056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2"/>
                        <wps:cNvCnPr/>
                        <wps:spPr bwMode="auto">
                          <a:xfrm flipH="1" flipV="1">
                            <a:off x="6337935" y="670560"/>
                            <a:ext cx="48260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3"/>
                        <wps:cNvCnPr/>
                        <wps:spPr bwMode="auto">
                          <a:xfrm flipH="1" flipV="1">
                            <a:off x="6353810" y="67056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4"/>
                        <wps:cNvCnPr/>
                        <wps:spPr bwMode="auto">
                          <a:xfrm>
                            <a:off x="6337935" y="66294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5"/>
                        <wps:cNvCnPr/>
                        <wps:spPr bwMode="auto">
                          <a:xfrm>
                            <a:off x="6337935" y="66294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2293620" y="46291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Oval 217"/>
                        <wps:cNvSpPr>
                          <a:spLocks noChangeArrowheads="1"/>
                        </wps:cNvSpPr>
                        <wps:spPr bwMode="auto">
                          <a:xfrm>
                            <a:off x="1454785" y="2882900"/>
                            <a:ext cx="1702435" cy="3594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1758315" y="2938780"/>
                            <a:ext cx="10604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escolha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2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2190115" y="3066415"/>
                            <a:ext cx="24447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3" name="Line 220"/>
                        <wps:cNvCnPr/>
                        <wps:spPr bwMode="auto">
                          <a:xfrm flipH="1">
                            <a:off x="1670685" y="2731135"/>
                            <a:ext cx="367665" cy="21526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1"/>
                        <wps:cNvCnPr/>
                        <wps:spPr bwMode="auto">
                          <a:xfrm flipV="1">
                            <a:off x="1670685" y="2890520"/>
                            <a:ext cx="40005" cy="5588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2"/>
                        <wps:cNvCnPr/>
                        <wps:spPr bwMode="auto">
                          <a:xfrm flipV="1">
                            <a:off x="1670685" y="2938780"/>
                            <a:ext cx="71755" cy="762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1511935" y="267589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Oval 224"/>
                        <wps:cNvSpPr>
                          <a:spLocks noChangeArrowheads="1"/>
                        </wps:cNvSpPr>
                        <wps:spPr bwMode="auto">
                          <a:xfrm>
                            <a:off x="3788410" y="1677035"/>
                            <a:ext cx="1870075" cy="542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4187825" y="175704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9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4108450" y="1884680"/>
                            <a:ext cx="12103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Unidade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Organizacional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0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4260215" y="2012315"/>
                            <a:ext cx="9239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Item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Edital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1" name="Line 228"/>
                        <wps:cNvCnPr/>
                        <wps:spPr bwMode="auto">
                          <a:xfrm>
                            <a:off x="3804285" y="169291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29"/>
                        <wps:cNvCnPr/>
                        <wps:spPr bwMode="auto">
                          <a:xfrm>
                            <a:off x="3804285" y="1692910"/>
                            <a:ext cx="323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0"/>
                        <wps:cNvCnPr/>
                        <wps:spPr bwMode="auto">
                          <a:xfrm flipH="1">
                            <a:off x="3812540" y="1701165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1"/>
                        <wps:cNvCnPr/>
                        <wps:spPr bwMode="auto">
                          <a:xfrm flipV="1">
                            <a:off x="3812540" y="1701165"/>
                            <a:ext cx="0" cy="23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2"/>
                        <wps:cNvCnPr/>
                        <wps:spPr bwMode="auto">
                          <a:xfrm>
                            <a:off x="3804285" y="169291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3"/>
                        <wps:cNvCnPr/>
                        <wps:spPr bwMode="auto">
                          <a:xfrm>
                            <a:off x="3804285" y="171704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4"/>
                        <wps:cNvCnPr/>
                        <wps:spPr bwMode="auto">
                          <a:xfrm>
                            <a:off x="3812540" y="169291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5"/>
                        <wps:cNvCnPr/>
                        <wps:spPr bwMode="auto">
                          <a:xfrm>
                            <a:off x="3804285" y="170116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6"/>
                        <wps:cNvCnPr/>
                        <wps:spPr bwMode="auto">
                          <a:xfrm>
                            <a:off x="3804285" y="170116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7"/>
                        <wps:cNvCnPr/>
                        <wps:spPr bwMode="auto">
                          <a:xfrm>
                            <a:off x="3812540" y="169291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8"/>
                        <wps:cNvCnPr/>
                        <wps:spPr bwMode="auto">
                          <a:xfrm>
                            <a:off x="3812540" y="169291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39"/>
                        <wps:cNvCnPr/>
                        <wps:spPr bwMode="auto">
                          <a:xfrm>
                            <a:off x="3804285" y="169291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0"/>
                        <wps:cNvCnPr/>
                        <wps:spPr bwMode="auto">
                          <a:xfrm>
                            <a:off x="3804285" y="170116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1"/>
                        <wps:cNvCnPr/>
                        <wps:spPr bwMode="auto">
                          <a:xfrm>
                            <a:off x="3804285" y="169291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2"/>
                        <wps:cNvCnPr/>
                        <wps:spPr bwMode="auto">
                          <a:xfrm flipH="1">
                            <a:off x="3804285" y="169291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3"/>
                        <wps:cNvCnPr/>
                        <wps:spPr bwMode="auto">
                          <a:xfrm>
                            <a:off x="3812540" y="170116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4"/>
                        <wps:cNvCnPr/>
                        <wps:spPr bwMode="auto">
                          <a:xfrm flipH="1" flipV="1">
                            <a:off x="3812540" y="170116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5"/>
                        <wps:cNvCnPr/>
                        <wps:spPr bwMode="auto">
                          <a:xfrm flipH="1" flipV="1">
                            <a:off x="3812540" y="1692910"/>
                            <a:ext cx="4000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6"/>
                        <wps:cNvCnPr/>
                        <wps:spPr bwMode="auto">
                          <a:xfrm flipH="1" flipV="1">
                            <a:off x="3812540" y="170116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7"/>
                        <wps:cNvCnPr/>
                        <wps:spPr bwMode="auto">
                          <a:xfrm flipH="1" flipV="1">
                            <a:off x="3812540" y="170116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8"/>
                        <wps:cNvCnPr/>
                        <wps:spPr bwMode="auto">
                          <a:xfrm flipH="1" flipV="1">
                            <a:off x="3804285" y="1701165"/>
                            <a:ext cx="48260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49"/>
                        <wps:cNvCnPr/>
                        <wps:spPr bwMode="auto">
                          <a:xfrm flipH="1" flipV="1">
                            <a:off x="3820160" y="170116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0"/>
                        <wps:cNvCnPr/>
                        <wps:spPr bwMode="auto">
                          <a:xfrm>
                            <a:off x="3804285" y="169291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1"/>
                        <wps:cNvCnPr/>
                        <wps:spPr bwMode="auto">
                          <a:xfrm>
                            <a:off x="3804285" y="169291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2"/>
                        <wps:cNvCnPr/>
                        <wps:spPr bwMode="auto">
                          <a:xfrm flipH="1">
                            <a:off x="3277235" y="1972310"/>
                            <a:ext cx="527050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3"/>
                        <wps:cNvCnPr/>
                        <wps:spPr bwMode="auto">
                          <a:xfrm flipV="1">
                            <a:off x="3277235" y="1972310"/>
                            <a:ext cx="63500" cy="3238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4"/>
                        <wps:cNvCnPr/>
                        <wps:spPr bwMode="auto">
                          <a:xfrm>
                            <a:off x="3277235" y="2004695"/>
                            <a:ext cx="63500" cy="3175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5"/>
                        <wps:cNvCnPr/>
                        <wps:spPr bwMode="auto">
                          <a:xfrm>
                            <a:off x="6833870" y="221996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6"/>
                        <wps:cNvCnPr/>
                        <wps:spPr bwMode="auto">
                          <a:xfrm>
                            <a:off x="6833870" y="2219960"/>
                            <a:ext cx="317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7"/>
                        <wps:cNvCnPr/>
                        <wps:spPr bwMode="auto">
                          <a:xfrm flipH="1">
                            <a:off x="6841490" y="2228215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8"/>
                        <wps:cNvCnPr/>
                        <wps:spPr bwMode="auto">
                          <a:xfrm flipV="1">
                            <a:off x="6841490" y="2228215"/>
                            <a:ext cx="0" cy="23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59"/>
                        <wps:cNvCnPr/>
                        <wps:spPr bwMode="auto">
                          <a:xfrm>
                            <a:off x="6833870" y="22199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0"/>
                        <wps:cNvCnPr/>
                        <wps:spPr bwMode="auto">
                          <a:xfrm>
                            <a:off x="6833870" y="224409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1"/>
                        <wps:cNvCnPr/>
                        <wps:spPr bwMode="auto">
                          <a:xfrm>
                            <a:off x="6841490" y="221996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2"/>
                        <wps:cNvCnPr/>
                        <wps:spPr bwMode="auto">
                          <a:xfrm>
                            <a:off x="6833870" y="222821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3"/>
                        <wps:cNvCnPr/>
                        <wps:spPr bwMode="auto">
                          <a:xfrm>
                            <a:off x="6833870" y="222821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4"/>
                        <wps:cNvCnPr/>
                        <wps:spPr bwMode="auto">
                          <a:xfrm>
                            <a:off x="6841490" y="221996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5"/>
                        <wps:cNvCnPr/>
                        <wps:spPr bwMode="auto">
                          <a:xfrm>
                            <a:off x="6841490" y="221996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6"/>
                        <wps:cNvCnPr/>
                        <wps:spPr bwMode="auto">
                          <a:xfrm>
                            <a:off x="6833870" y="22199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7"/>
                        <wps:cNvCnPr/>
                        <wps:spPr bwMode="auto">
                          <a:xfrm>
                            <a:off x="6833870" y="2228215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8"/>
                        <wps:cNvCnPr/>
                        <wps:spPr bwMode="auto">
                          <a:xfrm>
                            <a:off x="6833870" y="221996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69"/>
                        <wps:cNvCnPr/>
                        <wps:spPr bwMode="auto">
                          <a:xfrm flipH="1">
                            <a:off x="6833870" y="22199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0"/>
                        <wps:cNvCnPr/>
                        <wps:spPr bwMode="auto">
                          <a:xfrm>
                            <a:off x="6841490" y="222821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1"/>
                        <wps:cNvCnPr/>
                        <wps:spPr bwMode="auto">
                          <a:xfrm flipH="1" flipV="1">
                            <a:off x="6841490" y="222821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2"/>
                        <wps:cNvCnPr/>
                        <wps:spPr bwMode="auto">
                          <a:xfrm flipH="1" flipV="1">
                            <a:off x="6841490" y="2219960"/>
                            <a:ext cx="40005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3"/>
                        <wps:cNvCnPr/>
                        <wps:spPr bwMode="auto">
                          <a:xfrm flipH="1" flipV="1">
                            <a:off x="6841490" y="222821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4"/>
                        <wps:cNvCnPr/>
                        <wps:spPr bwMode="auto">
                          <a:xfrm flipH="1" flipV="1">
                            <a:off x="6841490" y="222821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5"/>
                        <wps:cNvCnPr/>
                        <wps:spPr bwMode="auto">
                          <a:xfrm flipH="1" flipV="1">
                            <a:off x="6833870" y="2228215"/>
                            <a:ext cx="47625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6"/>
                        <wps:cNvCnPr/>
                        <wps:spPr bwMode="auto">
                          <a:xfrm flipH="1" flipV="1">
                            <a:off x="6849745" y="222821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7"/>
                        <wps:cNvCnPr/>
                        <wps:spPr bwMode="auto">
                          <a:xfrm>
                            <a:off x="6833870" y="221996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8"/>
                        <wps:cNvCnPr/>
                        <wps:spPr bwMode="auto">
                          <a:xfrm>
                            <a:off x="6833870" y="2219960"/>
                            <a:ext cx="400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3373120" y="203644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3644900" y="2507615"/>
                            <a:ext cx="814705" cy="958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3644900" y="2595245"/>
                            <a:ext cx="2045970" cy="10541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3756660" y="2699385"/>
                            <a:ext cx="15589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reserva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6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3972560" y="2827020"/>
                            <a:ext cx="137414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7" name="Oval 284"/>
                        <wps:cNvSpPr>
                          <a:spLocks noChangeArrowheads="1"/>
                        </wps:cNvSpPr>
                        <wps:spPr bwMode="auto">
                          <a:xfrm>
                            <a:off x="3788410" y="3034665"/>
                            <a:ext cx="1766570" cy="542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4131945" y="3114675"/>
                            <a:ext cx="100774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reserva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9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4100195" y="3242310"/>
                            <a:ext cx="1088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0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4220210" y="3369945"/>
                            <a:ext cx="8801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1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3644900" y="3785235"/>
                            <a:ext cx="814705" cy="958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3644900" y="3872865"/>
                            <a:ext cx="2053590" cy="11341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3780790" y="3977005"/>
                            <a:ext cx="15309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Reservar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4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4211955" y="4104640"/>
                            <a:ext cx="9080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5" name="Oval 292"/>
                        <wps:cNvSpPr>
                          <a:spLocks noChangeArrowheads="1"/>
                        </wps:cNvSpPr>
                        <wps:spPr bwMode="auto">
                          <a:xfrm>
                            <a:off x="3788410" y="4319905"/>
                            <a:ext cx="1846580" cy="5353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4236085" y="4399915"/>
                            <a:ext cx="8826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Reservar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vaga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7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4108450" y="4527550"/>
                            <a:ext cx="114236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8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4507865" y="4655820"/>
                            <a:ext cx="39814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9" name="Line 296"/>
                        <wps:cNvCnPr/>
                        <wps:spPr bwMode="auto">
                          <a:xfrm>
                            <a:off x="2933065" y="2651125"/>
                            <a:ext cx="1111250" cy="174879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7"/>
                        <wps:cNvCnPr/>
                        <wps:spPr bwMode="auto">
                          <a:xfrm flipH="1" flipV="1">
                            <a:off x="3980180" y="4359910"/>
                            <a:ext cx="64135" cy="4000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8"/>
                        <wps:cNvCnPr/>
                        <wps:spPr bwMode="auto">
                          <a:xfrm flipH="1" flipV="1">
                            <a:off x="4036060" y="4328160"/>
                            <a:ext cx="8255" cy="7175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3516630" y="323405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3" name="Line 300"/>
                        <wps:cNvCnPr/>
                        <wps:spPr bwMode="auto">
                          <a:xfrm>
                            <a:off x="2933065" y="2395855"/>
                            <a:ext cx="1031240" cy="75057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01"/>
                        <wps:cNvCnPr/>
                        <wps:spPr bwMode="auto">
                          <a:xfrm flipH="1" flipV="1">
                            <a:off x="3892550" y="3138170"/>
                            <a:ext cx="71755" cy="825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2"/>
                        <wps:cNvCnPr/>
                        <wps:spPr bwMode="auto">
                          <a:xfrm flipH="1" flipV="1">
                            <a:off x="3932555" y="3082290"/>
                            <a:ext cx="31750" cy="6413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3476625" y="24834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7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1303020" y="4767580"/>
                            <a:ext cx="758825" cy="958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1303020" y="4855210"/>
                            <a:ext cx="1901825" cy="14535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Rectangle 306"/>
                        <wps:cNvSpPr>
                          <a:spLocks noChangeArrowheads="1"/>
                        </wps:cNvSpPr>
                        <wps:spPr bwMode="auto">
                          <a:xfrm>
                            <a:off x="1462405" y="4959350"/>
                            <a:ext cx="13131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UCS 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0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1614805" y="5086985"/>
                            <a:ext cx="12579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1" name="Oval 308"/>
                        <wps:cNvSpPr>
                          <a:spLocks noChangeArrowheads="1"/>
                        </wps:cNvSpPr>
                        <wps:spPr bwMode="auto">
                          <a:xfrm>
                            <a:off x="1406525" y="5374005"/>
                            <a:ext cx="1686560" cy="7188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Rectangle 309"/>
                        <wps:cNvSpPr>
                          <a:spLocks noChangeArrowheads="1"/>
                        </wps:cNvSpPr>
                        <wps:spPr bwMode="auto">
                          <a:xfrm>
                            <a:off x="1694180" y="5486400"/>
                            <a:ext cx="10674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3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1894205" y="5614035"/>
                            <a:ext cx="6616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4" name="Rectangle 311"/>
                        <wps:cNvSpPr>
                          <a:spLocks noChangeArrowheads="1"/>
                        </wps:cNvSpPr>
                        <wps:spPr bwMode="auto">
                          <a:xfrm>
                            <a:off x="1798320" y="5741670"/>
                            <a:ext cx="8947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5" name="Line 312"/>
                        <wps:cNvCnPr/>
                        <wps:spPr bwMode="auto">
                          <a:xfrm>
                            <a:off x="2381885" y="4336415"/>
                            <a:ext cx="71755" cy="105410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3"/>
                        <wps:cNvCnPr/>
                        <wps:spPr bwMode="auto">
                          <a:xfrm flipH="1" flipV="1">
                            <a:off x="2413635" y="5326380"/>
                            <a:ext cx="40005" cy="6413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4"/>
                        <wps:cNvCnPr/>
                        <wps:spPr bwMode="auto">
                          <a:xfrm flipV="1">
                            <a:off x="2453640" y="5326380"/>
                            <a:ext cx="24130" cy="6413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Rectangle 315"/>
                        <wps:cNvSpPr>
                          <a:spLocks noChangeArrowheads="1"/>
                        </wps:cNvSpPr>
                        <wps:spPr bwMode="auto">
                          <a:xfrm>
                            <a:off x="2453640" y="457581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C61AC" w:rsidRDefault="00FC61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9" o:spid="_x0000_s1026" editas="canvas" style="width:453.75pt;height:498pt;mso-position-horizontal-relative:char;mso-position-vertical-relative:line" coordsize="57626,6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63246;visibility:visible;mso-wrap-style:square">
                  <v:fill o:detectmouseclick="t"/>
                  <v:path o:connecttype="none"/>
                </v:shape>
                <v:group id="Group 205" o:spid="_x0000_s1028" style="position:absolute;left:482;top:158;width:64180;height:44723" coordorigin="76,25" coordsize="10107,70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052;top:2880;width:1233;height: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6" o:spid="_x0000_s1030" style="position:absolute;left:2052;top:3018;width:3109;height:4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RwbsIA&#10;AADb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EIvv8gA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BHBuwgAAANsAAAAPAAAAAAAAAAAAAAAAAJgCAABkcnMvZG93&#10;bnJldi54bWxQSwUGAAAAAAQABAD1AAAAhwMAAAAA&#10;" fillcolor="#ffc" strokecolor="#903" strokeweight="0"/>
                  <v:rect id="Rectangle 7" o:spid="_x0000_s1031" style="position:absolute;left:2253;top:3182;width:234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Confirmar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Escolha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Vaga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2643;top:3584;width:2153;height: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rect id="Rectangle 9" o:spid="_x0000_s1033" style="position:absolute;left:3298;top:3697;width:80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Confirmar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" o:spid="_x0000_s1034" style="position:absolute;left:3059;top:3898;width:130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Escolha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Vaga</w:t>
                          </w:r>
                          <w:proofErr w:type="spellEnd"/>
                        </w:p>
                      </w:txbxContent>
                    </v:textbox>
                  </v:rect>
                  <v:oval id="Oval 11" o:spid="_x0000_s1035" style="position:absolute;left:2517;top:6087;width:2153;height:7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  <v:rect id="Rectangle 12" o:spid="_x0000_s1036" style="position:absolute;left:2882;top:6200;width:135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Escolha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" o:spid="_x0000_s1037" style="position:absolute;left:3386;top:6401;width:40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Vaga</w:t>
                          </w:r>
                          <w:proofErr w:type="spellEnd"/>
                        </w:p>
                      </w:txbxContent>
                    </v:textbox>
                  </v:rect>
                  <v:oval id="Oval 14" o:spid="_x0000_s1038" style="position:absolute;left:516;top:4087;width:227;height: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line id="Line 15" o:spid="_x0000_s1039" style="position:absolute;visibility:visible;mso-wrap-style:square" from="629,4313" to="629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  <v:line id="Line 16" o:spid="_x0000_s1040" style="position:absolute;visibility:visible;mso-wrap-style:square" from="503,4402" to="768,4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  <v:line id="Line 17" o:spid="_x0000_s1041" style="position:absolute;flip:x;visibility:visible;mso-wrap-style:square" from="478,4540" to="629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R+WcAAAADbAAAADwAAAGRycy9kb3ducmV2LnhtbESPzarCMBSE94LvEI7g7prahXirUaQg&#10;6FK9Lro7NKc/2JyUJmp8eyNccDnMzDfMehtMJx40uNaygvksAUFcWt1yreDvsv9ZgnAeWWNnmRS8&#10;yMF2Mx6tMdP2ySd6nH0tIoRdhgoa7/tMSlc2ZNDNbE8cvcoOBn2UQy31gM8IN51Mk2QhDbYcFxrs&#10;KW+ovJ3vRsExPxWHEK7F9VXlKdYuVL86KDWdhN0KhKfgv+H/9kErSOfw+RJ/gNy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+0flnAAAAA2wAAAA8AAAAAAAAAAAAAAAAA&#10;oQIAAGRycy9kb3ducmV2LnhtbFBLBQYAAAAABAAEAPkAAACOAwAAAAA=&#10;" strokecolor="#903" strokeweight="0"/>
                  <v:line id="Line 18" o:spid="_x0000_s1042" style="position:absolute;visibility:visible;mso-wrap-style:square" from="629,4540" to="780,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  <v:rect id="Rectangle 19" o:spid="_x0000_s1043" style="position:absolute;left:76;top:4766;width:8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20" o:spid="_x0000_s1044" style="position:absolute;visibility:visible;mso-wrap-style:square" from="831,4414" to="2052,4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GWd8YAAADbAAAADwAAAGRycy9kb3ducmV2LnhtbESPT2vCQBTE74V+h+UVvJS60VqRmFVS&#10;QYy3Ni3i8ZF9zR+zb0N21fTbu0Khx2FmfsMk68G04kK9qy0rmIwjEMSF1TWXCr6/ti8LEM4ja2wt&#10;k4JfcrBePT4kGGt75U+65L4UAcIuRgWV910spSsqMujGtiMO3o/tDfog+1LqHq8Bblo5jaK5NFhz&#10;WKiwo01FxSk/GwVNdnyfpN3z62mbzdO04bfd4WOv1OhpSJcgPA3+P/zXzrSC6QzuX8IPkK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hlnfGAAAA2wAAAA8AAAAAAAAA&#10;AAAAAAAAoQIAAGRycy9kb3ducmV2LnhtbFBLBQYAAAAABAAEAPkAAACUAwAAAAA=&#10;" strokecolor="#903" strokeweight="36e-5mm"/>
                  <v:oval id="Oval 21" o:spid="_x0000_s1045" style="position:absolute;left:2291;top:5370;width:2643;height: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  <v:rect id="Rectangle 22" o:spid="_x0000_s1046" style="position:absolute;left:3021;top:5458;width:11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Emitir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Ficha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23" o:spid="_x0000_s1047" style="position:absolute;left:2756;top:5659;width:170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Confirmação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Vaga</w:t>
                          </w:r>
                          <w:proofErr w:type="spellEnd"/>
                        </w:p>
                      </w:txbxContent>
                    </v:textbox>
                  </v:rect>
                  <v:rect id="Rectangle 24" o:spid="_x0000_s1048" style="position:absolute;left:5740;top:25;width:1321;height:1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621b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x8Y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UettW+AAAA2wAAAA8AAAAAAAAAAAAAAAAAmAIAAGRycy9kb3ducmV2&#10;LnhtbFBLBQYAAAAABAAEAPUAAACDAwAAAAA=&#10;" fillcolor="#ffc" strokecolor="#903" strokeweight="0"/>
                  <v:rect id="Rectangle 25" o:spid="_x0000_s1049" style="position:absolute;left:5740;top:163;width:3310;height:3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  <v:rect id="Rectangle 26" o:spid="_x0000_s1050" style="position:absolute;left:6684;top:327;width:140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Auxiliares</w:t>
                          </w:r>
                          <w:proofErr w:type="spellEnd"/>
                        </w:p>
                      </w:txbxContent>
                    </v:textbox>
                  </v:rect>
                  <v:line id="Line 27" o:spid="_x0000_s1051" style="position:absolute;visibility:visible;mso-wrap-style:square" from="5765,50" to="5765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  <v:line id="Line 28" o:spid="_x0000_s1052" style="position:absolute;visibility:visible;mso-wrap-style:square" from="5765,50" to="5815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29" o:spid="_x0000_s1053" style="position:absolute;flip:x;visibility:visible;mso-wrap-style:square" from="5777,63" to="5815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QtsUAAADb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CQtsUAAADbAAAADwAAAAAAAAAA&#10;AAAAAAChAgAAZHJzL2Rvd25yZXYueG1sUEsFBgAAAAAEAAQA+QAAAJMDAAAAAA==&#10;" strokeweight="0"/>
                  <v:line id="Line 30" o:spid="_x0000_s1054" style="position:absolute;flip:y;visibility:visible;mso-wrap-style:square" from="5777,63" to="5777,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kIws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ZCMLGAAAA2wAAAA8AAAAAAAAA&#10;AAAAAAAAoQIAAGRycy9kb3ducmV2LnhtbFBLBQYAAAAABAAEAPkAAACUAwAAAAA=&#10;" strokeweight="0"/>
                  <v:line id="Line 31" o:spid="_x0000_s1055" style="position:absolute;visibility:visible;mso-wrap-style:square" from="5765,50" to="5828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2" o:spid="_x0000_s1056" style="position:absolute;visibility:visible;mso-wrap-style:square" from="5765,88" to="5765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3" o:spid="_x0000_s1057" style="position:absolute;visibility:visible;mso-wrap-style:square" from="5777,50" to="5777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4" o:spid="_x0000_s1058" style="position:absolute;visibility:visible;mso-wrap-style:square" from="5765,63" to="5828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5" o:spid="_x0000_s1059" style="position:absolute;visibility:visible;mso-wrap-style:square" from="5765,63" to="5828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6" o:spid="_x0000_s1060" style="position:absolute;visibility:visible;mso-wrap-style:square" from="5777,50" to="5777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7" o:spid="_x0000_s1061" style="position:absolute;visibility:visible;mso-wrap-style:square" from="5777,50" to="5777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8" o:spid="_x0000_s1062" style="position:absolute;visibility:visible;mso-wrap-style:square" from="5765,50" to="5828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39" o:spid="_x0000_s1063" style="position:absolute;visibility:visible;mso-wrap-style:square" from="5765,63" to="5828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  <v:line id="Line 40" o:spid="_x0000_s1064" style="position:absolute;visibility:visible;mso-wrap-style:square" from="5765,50" to="5765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  <v:line id="Line 41" o:spid="_x0000_s1065" style="position:absolute;flip:x;visibility:visible;mso-wrap-style:square" from="5765,50" to="5828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PeJM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gT3iTGAAAA2wAAAA8AAAAAAAAA&#10;AAAAAAAAoQIAAGRycy9kb3ducmV2LnhtbFBLBQYAAAAABAAEAPkAAACUAwAAAAA=&#10;" strokeweight="0"/>
                  <v:line id="Line 42" o:spid="_x0000_s1066" style="position:absolute;visibility:visible;mso-wrap-style:square" from="5777,63" to="5840,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Tw2cQAAADbAAAADwAAAGRycy9kb3ducmV2LnhtbESPUUsDMRCE3wX/Q1ihL9LmPGotZ9Oi&#10;0oLgk9UfsL1s7w4vmyPZXtN/3wiCj8PMfMOsNsn1aqQQO88GHmYFKOLa244bA99fu+kSVBRki71n&#10;MnChCJv17c0KK+vP/EnjXhqVIRwrNNCKDJXWsW7JYZz5gTh7Rx8cSpah0TbgOcNdr8uiWGiHHeeF&#10;Fgd6a6n+2Z+cAekuZfk6BvmY99uUTveheXw6GDO5Sy/PoISS/If/2u/WwHwBv1/yD9D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9PDZxAAAANsAAAAPAAAAAAAAAAAA&#10;AAAAAKECAABkcnMvZG93bnJldi54bWxQSwUGAAAAAAQABAD5AAAAkgMAAAAA&#10;" strokeweight="69e-5mm"/>
                  <v:line id="Line 43" o:spid="_x0000_s1067" style="position:absolute;flip:x y;visibility:visible;mso-wrap-style:square" from="5777,63" to="5840,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  <v:line id="Line 44" o:spid="_x0000_s1068" style="position:absolute;flip:x y;visibility:visible;mso-wrap-style:square" from="5777,50" to="5840,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  <v:line id="Line 45" o:spid="_x0000_s1069" style="position:absolute;flip:x y;visibility:visible;mso-wrap-style:square" from="5777,63" to="5840,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  <v:line id="Line 46" o:spid="_x0000_s1070" style="position:absolute;flip:x y;visibility:visible;mso-wrap-style:square" from="5777,63" to="5840,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  <v:line id="Line 47" o:spid="_x0000_s1071" style="position:absolute;flip:x y;visibility:visible;mso-wrap-style:square" from="5765,63" to="5840,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  <v:line id="Line 48" o:spid="_x0000_s1072" style="position:absolute;flip:x y;visibility:visible;mso-wrap-style:square" from="5790,63" to="5853,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  <v:line id="Line 49" o:spid="_x0000_s1073" style="position:absolute;visibility:visible;mso-wrap-style:square" from="5765,50" to="5765,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0" o:spid="_x0000_s1074" style="position:absolute;visibility:visible;mso-wrap-style:square" from="5765,50" to="5828,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oval id="Oval 51" o:spid="_x0000_s1075" style="position:absolute;left:6092;top:2050;width:2580;height: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fdsMA&#10;AADbAAAADwAAAGRycy9kb3ducmV2LnhtbESPT2sCMRTE7wW/Q3iCt5pVtMhqFBEKhR780x48PjfP&#10;3eDmJW5Sjd/eFAo9DjPzG2axSrYVN+qCcaxgNCxAEFdOG64VfH+9v85AhIissXVMCh4UYLXsvSyw&#10;1O7Oe7odYi0yhEOJCpoYfSllqBqyGIbOE2fv7DqLMcuulrrDe4bbVo6L4k1aNJwXGvS0aai6HH6s&#10;Au93k0lKWxPG6Xw1n3zaP44npQb9tJ6DiJTif/iv/aEVTKf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bfdsMAAADbAAAADwAAAAAAAAAAAAAAAACYAgAAZHJzL2Rv&#10;d25yZXYueG1sUEsFBgAAAAAEAAQA9QAAAIgDAAAAAA==&#10;" fillcolor="#ffc" strokecolor="#903" strokeweight="0"/>
                  <v:rect id="Rectangle 52" o:spid="_x0000_s1076" style="position:absolute;left:6545;top:2138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3" o:spid="_x0000_s1077" style="position:absolute;left:6973;top:2339;width:8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Candidato</w:t>
                          </w:r>
                          <w:proofErr w:type="spellEnd"/>
                        </w:p>
                      </w:txbxContent>
                    </v:textbox>
                  </v:rect>
                  <v:line id="Line 54" o:spid="_x0000_s1078" style="position:absolute;visibility:visible;mso-wrap-style:square" from="6117,2075" to="6117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5" o:spid="_x0000_s1079" style="position:absolute;visibility:visible;mso-wrap-style:square" from="6117,2075" to="6167,2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6" o:spid="_x0000_s1080" style="position:absolute;flip:x;visibility:visible;mso-wrap-style:square" from="6130,2088" to="6167,2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  <v:line id="Line 57" o:spid="_x0000_s1081" style="position:absolute;flip:y;visibility:visible;mso-wrap-style:square" from="6130,2088" to="6130,2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2ER8UAAADbAAAADwAAAGRycy9kb3ducmV2LnhtbESPQWsCMRSE74X+h/AKvdWsHlS2RpEW&#10;SymoqPXQ23Pzuru4eVmS6MZ/bwTB4zAz3zCTWTSNOJPztWUF/V4GgriwuuZSwe9u8TYG4QOyxsYy&#10;KbiQh9n0+WmCubYdb+i8DaVIEPY5KqhCaHMpfVGRQd+zLXHy/q0zGJJ0pdQOuwQ3jRxk2VAarDkt&#10;VNjSR0XFcXsyCjarER/c1yke46Fbrv/25c/+c67U60ucv4MIFMMjfG9/awXDPt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2ER8UAAADbAAAADwAAAAAAAAAA&#10;AAAAAAChAgAAZHJzL2Rvd25yZXYueG1sUEsFBgAAAAAEAAQA+QAAAJMDAAAAAA==&#10;" strokeweight="0"/>
                  <v:line id="Line 58" o:spid="_x0000_s1082" style="position:absolute;visibility:visible;mso-wrap-style:square" from="6117,2075" to="6180,2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59" o:spid="_x0000_s1083" style="position:absolute;visibility:visible;mso-wrap-style:square" from="6117,2113" to="6117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0" o:spid="_x0000_s1084" style="position:absolute;visibility:visible;mso-wrap-style:square" from="6130,2075" to="6130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1" o:spid="_x0000_s1085" style="position:absolute;visibility:visible;mso-wrap-style:square" from="6117,2088" to="6180,2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2" o:spid="_x0000_s1086" style="position:absolute;visibility:visible;mso-wrap-style:square" from="6117,2088" to="6180,2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3" o:spid="_x0000_s1087" style="position:absolute;visibility:visible;mso-wrap-style:square" from="6130,2075" to="6130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4" o:spid="_x0000_s1088" style="position:absolute;visibility:visible;mso-wrap-style:square" from="6130,2075" to="6130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5" o:spid="_x0000_s1089" style="position:absolute;visibility:visible;mso-wrap-style:square" from="6117,2075" to="6180,2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6" o:spid="_x0000_s1090" style="position:absolute;visibility:visible;mso-wrap-style:square" from="6117,2088" to="6180,2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  <v:line id="Line 67" o:spid="_x0000_s1091" style="position:absolute;visibility:visible;mso-wrap-style:square" from="6117,2075" to="6117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  <v:line id="Line 68" o:spid="_x0000_s1092" style="position:absolute;flip:x;visibility:visible;mso-wrap-style:square" from="6117,2075" to="6180,2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aM7c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omI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aM7cUAAADbAAAADwAAAAAAAAAA&#10;AAAAAAChAgAAZHJzL2Rvd25yZXYueG1sUEsFBgAAAAAEAAQA+QAAAJMDAAAAAA==&#10;" strokeweight="0"/>
                  <v:line id="Line 69" o:spid="_x0000_s1093" style="position:absolute;visibility:visible;mso-wrap-style:square" from="6130,2088" to="6193,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+Z/MQAAADbAAAADwAAAGRycy9kb3ducmV2LnhtbESPUUsDMRCE3wX/Q1ihL2JzXtWWa9Ni&#10;RUHwyeoPWC/bu6OXzZFsr+m/bwTBx2FmvmFWm+R6NVKInWcD99MCFHHtbceNge+vt7sFqCjIFnvP&#10;ZOBMETbr66sVVtaf+JPGnTQqQzhWaKAVGSqtY92Swzj1A3H29j44lCxDo23AU4a7XpdF8aQddpwX&#10;WhzopaX6sDs6A9Kdy3I7Bvl46F9TOt6G5nH+Y8zkJj0vQQkl+Q//td+tgfkMfr/kH6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75n8xAAAANsAAAAPAAAAAAAAAAAA&#10;AAAAAKECAABkcnMvZG93bnJldi54bWxQSwUGAAAAAAQABAD5AAAAkgMAAAAA&#10;" strokeweight="69e-5mm"/>
                  <v:line id="Line 70" o:spid="_x0000_s1094" style="position:absolute;flip:x y;visibility:visible;mso-wrap-style:square" from="6130,2088" to="6193,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1" o:spid="_x0000_s1095" style="position:absolute;flip:x y;visibility:visible;mso-wrap-style:square" from="6130,2075" to="6193,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2" o:spid="_x0000_s1096" style="position:absolute;flip:x y;visibility:visible;mso-wrap-style:square" from="6130,2088" to="6193,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73" o:spid="_x0000_s1097" style="position:absolute;flip:x y;visibility:visible;mso-wrap-style:square" from="6130,2088" to="6193,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  <v:line id="Line 74" o:spid="_x0000_s1098" style="position:absolute;flip:x y;visibility:visible;mso-wrap-style:square" from="6117,2088" to="6193,2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  <v:line id="Line 75" o:spid="_x0000_s1099" style="position:absolute;flip:x y;visibility:visible;mso-wrap-style:square" from="6142,2088" to="6205,2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  <v:line id="Line 76" o:spid="_x0000_s1100" style="position:absolute;visibility:visible;mso-wrap-style:square" from="6117,2075" to="6117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7" o:spid="_x0000_s1101" style="position:absolute;visibility:visible;mso-wrap-style:square" from="6117,2075" to="6180,20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shape id="Freeform 78" o:spid="_x0000_s1102" style="position:absolute;left:3700;top:2377;width:2417;height:641;visibility:visible;mso-wrap-style:square;v-text-anchor:top" coordsize="2417,6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xVWccA&#10;AADbAAAADwAAAGRycy9kb3ducmV2LnhtbESPQWvCQBSE7wX/w/IEb3XTSEVTV7GWVhGkVNuCt0f2&#10;NQlm34bdrYn99V2h0OMwM98ws0VnanEm5yvLCu6GCQji3OqKCwXvh+fbCQgfkDXWlknBhTws5r2b&#10;GWbatvxG530oRISwz1BBGUKTSenzkgz6oW2Io/dlncEQpSukdthGuKllmiRjabDiuFBiQ6uS8tP+&#10;2yhIPj+O9+n25ee1fdodp4+rda7dSKlBv1s+gAjUhf/wX3ujFUxSuH6JP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8VVnHAAAA2wAAAA8AAAAAAAAAAAAAAAAAmAIAAGRy&#10;cy9kb3ducmV2LnhtbFBLBQYAAAAABAAEAPUAAACMAwAAAAA=&#10;" path="m2417,l,,,641e" filled="f" strokecolor="#903" strokeweight="36e-5mm">
                    <v:stroke dashstyle="1 1"/>
                    <v:path arrowok="t" o:connecttype="custom" o:connectlocs="2417,0;0,0;0,641" o:connectangles="0,0,0"/>
                  </v:shape>
                  <v:line id="Line 79" o:spid="_x0000_s1103" style="position:absolute;flip:x y;visibility:visible;mso-wrap-style:square" from="3650,2918" to="3700,3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GYhsEAAADbAAAADwAAAGRycy9kb3ducmV2LnhtbESPT2sCMRTE7wW/Q3hCbzVrBbuuRlFB&#10;7LW2eH4kb/9g8rJs0t3ttzcFweMwM79hNrvRWdFTFxrPCuazDASx9qbhSsHP9+ktBxEiskHrmRT8&#10;UYDddvKywcL4gb+ov8RKJAiHAhXUMbaFlEHX5DDMfEucvNJ3DmOSXSVNh0OCOyvfs2wpHTacFmps&#10;6ViTvl1+nYLe5h8rfbOyvR5KuSz3i2Glz0q9Tsf9GkSkMT7Dj/anUZAv4P9L+gFye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YZiGwQAAANsAAAAPAAAAAAAAAAAAAAAA&#10;AKECAABkcnMvZG93bnJldi54bWxQSwUGAAAAAAQABAD5AAAAjwMAAAAA&#10;" strokecolor="#903" strokeweight="36e-5mm"/>
                  <v:line id="Line 80" o:spid="_x0000_s1104" style="position:absolute;flip:y;visibility:visible;mso-wrap-style:square" from="3700,2918" to="3751,3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cmOsEAAADbAAAADwAAAGRycy9kb3ducmV2LnhtbESPQYvCMBSE7wv+h/CEva2psruEahQR&#10;BPFmXVBvj+bZFpuX2kRt/71ZEDwOM/MNM1t0thZ3an3lWMN4lIAgzp2puNDwt19/KRA+IBusHZOG&#10;njws5oOPGabGPXhH9ywUIkLYp6ihDKFJpfR5SRb9yDXE0Tu71mKIsi2kafER4baWkyT5lRYrjgsl&#10;NrQqKb9kN6vhEPr+R3Vmn/Wn63ZplFNmctT6c9gtpyACdeEdfrU3RoP6hv8v8QfI+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9yY6wQAAANsAAAAPAAAAAAAAAAAAAAAA&#10;AKECAABkcnMvZG93bnJldi54bWxQSwUGAAAAAAQABAD5AAAAjwMAAAAA&#10;" strokecolor="#903" strokeweight="36e-5mm"/>
                  <v:line id="Line 81" o:spid="_x0000_s1105" style="position:absolute;visibility:visible;mso-wrap-style:square" from="10095,2742" to="10095,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2" o:spid="_x0000_s1106" style="position:absolute;visibility:visible;mso-wrap-style:square" from="10095,2742" to="10145,2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3" o:spid="_x0000_s1107" style="position:absolute;flip:x;visibility:visible;mso-wrap-style:square" from="10107,2754" to="10145,2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  <v:line id="Line 84" o:spid="_x0000_s1108" style="position:absolute;flip:y;visibility:visible;mso-wrap-style:square" from="10107,2754" to="10107,2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vLIM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vLIMIAAADbAAAADwAAAAAAAAAAAAAA&#10;AAChAgAAZHJzL2Rvd25yZXYueG1sUEsFBgAAAAAEAAQA+QAAAJADAAAAAA==&#10;" strokeweight="0"/>
                  <v:line id="Line 85" o:spid="_x0000_s1109" style="position:absolute;visibility:visible;mso-wrap-style:square" from="10095,2742" to="10157,2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6" o:spid="_x0000_s1110" style="position:absolute;visibility:visible;mso-wrap-style:square" from="10095,2779" to="10095,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7" o:spid="_x0000_s1111" style="position:absolute;visibility:visible;mso-wrap-style:square" from="10107,2742" to="10107,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8" o:spid="_x0000_s1112" style="position:absolute;visibility:visible;mso-wrap-style:square" from="10095,2754" to="10157,2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89" o:spid="_x0000_s1113" style="position:absolute;visibility:visible;mso-wrap-style:square" from="10095,2754" to="10157,2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0" o:spid="_x0000_s1114" style="position:absolute;visibility:visible;mso-wrap-style:square" from="10107,2742" to="10107,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1" o:spid="_x0000_s1115" style="position:absolute;visibility:visible;mso-wrap-style:square" from="10107,2742" to="10107,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2" o:spid="_x0000_s1116" style="position:absolute;visibility:visible;mso-wrap-style:square" from="10095,2742" to="10157,2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3" o:spid="_x0000_s1117" style="position:absolute;visibility:visible;mso-wrap-style:square" from="10095,2754" to="10157,2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  <v:line id="Line 94" o:spid="_x0000_s1118" style="position:absolute;visibility:visible;mso-wrap-style:square" from="10095,2742" to="10095,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  <v:line id="Line 95" o:spid="_x0000_s1119" style="position:absolute;flip:x;visibility:visible;mso-wrap-style:square" from="10095,2742" to="10157,2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74ZsUAAADbAAAADwAAAGRycy9kb3ducmV2LnhtbESPQWsCMRSE74L/IbxCb5qth1a3RhGl&#10;RYRW1Hro7bl53V3cvCxJdNN/3xQEj8PMfMNM59E04krO15YVPA0zEMSF1TWXCr4Ob4MxCB+QNTaW&#10;ScEveZjP+r0p5tp2vKPrPpQiQdjnqKAKoc2l9EVFBv3QtsTJ+7HOYEjSlVI77BLcNHKUZc/SYM1p&#10;ocKWlhUV5/3FKNh9vvDJvV/iOZ66j+33sdwcVwulHh/i4hVEoBju4Vt7rRVMJvD/Jf0AOf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74ZsUAAADbAAAADwAAAAAAAAAA&#10;AAAAAAChAgAAZHJzL2Rvd25yZXYueG1sUEsFBgAAAAAEAAQA+QAAAJMDAAAAAA==&#10;" strokeweight="0"/>
                  <v:line id="Line 96" o:spid="_x0000_s1120" style="position:absolute;visibility:visible;mso-wrap-style:square" from="10107,2754" to="10170,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OsLsQAAADcAAAADwAAAGRycy9kb3ducmV2LnhtbESPzU7DQAyE70i8w8pIXFC7IeJPodsK&#10;EEhInFp4ADdrkoisN9p10+3b4wMSN1sznvm82pQwmplSHiI7uF5WYIjb6AfuHHx9vi0ewGRB9jhG&#10;JgcnyrBZn5+tsPHxyFuad9IZDeHcoINeZGqszW1PAfMyTsSqfccUUHRNnfUJjxoeRltX1Z0NOLA2&#10;9DjRS0/tz+4QHMhwquvnOcnHzfhayuEqdbf3e+cuL8rTIxihIv/mv+t3r/iV4uszOoFd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g6wuxAAAANwAAAAPAAAAAAAAAAAA&#10;AAAAAKECAABkcnMvZG93bnJldi54bWxQSwUGAAAAAAQABAD5AAAAkgMAAAAA&#10;" strokeweight="69e-5mm"/>
                  <v:line id="Line 97" o:spid="_x0000_s1121" style="position:absolute;flip:x y;visibility:visible;mso-wrap-style:square" from="10107,2754" to="10170,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8" o:spid="_x0000_s1122" style="position:absolute;flip:x y;visibility:visible;mso-wrap-style:square" from="10107,2742" to="10170,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99" o:spid="_x0000_s1123" style="position:absolute;flip:x y;visibility:visible;mso-wrap-style:square" from="10107,2754" to="10170,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100" o:spid="_x0000_s1124" style="position:absolute;flip:x y;visibility:visible;mso-wrap-style:square" from="10107,2754" to="10170,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  <v:line id="Line 101" o:spid="_x0000_s1125" style="position:absolute;flip:x y;visibility:visible;mso-wrap-style:square" from="10095,2754" to="10170,2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  <v:line id="Line 102" o:spid="_x0000_s1126" style="position:absolute;flip:x y;visibility:visible;mso-wrap-style:square" from="10120,2754" to="10183,2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  <v:line id="Line 103" o:spid="_x0000_s1127" style="position:absolute;visibility:visible;mso-wrap-style:square" from="10095,2742" to="10095,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4" o:spid="_x0000_s1128" style="position:absolute;visibility:visible;mso-wrap-style:square" from="10095,2742" to="10157,2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rect id="Rectangle 105" o:spid="_x0000_s1129" style="position:absolute;left:4380;top:2440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EWc78A&#10;AADcAAAADwAAAGRycy9kb3ducmV2LnhtbERPzWoCMRC+F3yHMEJvNdFDsVujiCBo8eLaBxg2sz+Y&#10;TJYkuuvbm4LQ23x8v7PajM6KO4XYedYwnykQxJU3HTcafi/7jyWImJANWs+k4UERNuvJ2woL4wc+&#10;071MjcghHAvU0KbUF1LGqiWHceZ74szVPjhMGYZGmoBDDndWLpT6lA47zg0t9rRrqbqWN6dBXsr9&#10;sCxtUP5nUZ/s8XCuyWv9Ph233yASjelf/HIfTJ6vvuDvmXy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5IRZzvwAAANwAAAAPAAAAAAAAAAAAAAAAAJgCAABkcnMvZG93bnJl&#10;di54bWxQSwUGAAAAAAQABAD1AAAAhAMAAAAA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06" o:spid="_x0000_s1130" style="position:absolute;left:6092;top:616;width:2580;height: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iCS8UA&#10;AADcAAAADwAAAGRycy9kb3ducmV2LnhtbESPT2sCMRDF74V+hzAFbzWrSClbo5RCoeDBP/XgcdyM&#10;u6GbSbpJNX77zkHwNsN7895v5svie3WmIbnABibjChRxE6zj1sD++/P5FVTKyBb7wGTgSgmWi8eH&#10;OdY2XHhL511ulYRwqtFAl3OstU5NRx7TOERi0U5h8JhlHVptB7xIuO/1tKpetEfH0tBhpI+Omp/d&#10;nzcQ42Y2K2Xt0rScft2Kj9vr4WjM6Km8v4HKVPLdfLv+soI/EX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2IJLxQAAANwAAAAPAAAAAAAAAAAAAAAAAJgCAABkcnMv&#10;ZG93bnJldi54bWxQSwUGAAAAAAQABAD1AAAAigMAAAAA&#10;" fillcolor="#ffc" strokecolor="#903" strokeweight="0"/>
                  <v:rect id="Rectangle 107" o:spid="_x0000_s1131" style="position:absolute;left:6545;top:704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6MqL4A&#10;AADcAAAADwAAAGRycy9kb3ducmV2LnhtbERPzYrCMBC+C75DGGFvmtbDItUoIggqXqz7AEMz/cFk&#10;UpJo69ubhYW9zcf3O5vdaI14kQ+dYwX5IgNBXDndcaPg536cr0CEiKzROCYFbwqw204nGyy0G/hG&#10;rzI2IoVwKFBBG2NfSBmqliyGheuJE1c7bzEm6BupPQ4p3Bq5zLJvabHj1NBiT4eWqkf5tArkvTwO&#10;q9L4zF2W9dWcT7eanFJfs3G/BhFpjP/iP/dJp/l5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KOjKi+AAAA3AAAAA8AAAAAAAAAAAAAAAAAmAIAAGRycy9kb3ducmV2&#10;LnhtbFBLBQYAAAAABAAEAPUAAACD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8" o:spid="_x0000_s1132" style="position:absolute;left:7162;top:905;width:45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S374A&#10;AADcAAAADwAAAGRycy9kb3ducmV2LnhtbERPzYrCMBC+C75DGGFvmtrDItUoIggqXqz7AEMz/cFk&#10;UpJo69ubhYW9zcf3O5vdaI14kQ+dYwXLRQaCuHK640bBz/04X4EIEVmjcUwK3hRgt51ONlhoN/CN&#10;XmVsRArhUKCCNsa+kDJULVkMC9cTJ6523mJM0DdSexxSuDUyz7JvabHj1NBiT4eWqkf5tArkvTwO&#10;q9L4zF3y+mrOp1tNTqmv2bhfg4g0xn/xn/uk0/xl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cEt++AAAA3AAAAA8AAAAAAAAAAAAAAAAAmAIAAGRycy9kb3ducmV2&#10;LnhtbFBLBQYAAAAABAAEAPUAAACDAwAAAAA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09" o:spid="_x0000_s1133" style="position:absolute;visibility:visible;mso-wrap-style:square" from="6117,641" to="6117,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0" o:spid="_x0000_s1134" style="position:absolute;visibility:visible;mso-wrap-style:square" from="6117,641" to="6167,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1" o:spid="_x0000_s1135" style="position:absolute;flip:x;visibility:visible;mso-wrap-style:square" from="6130,654" to="6167,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x4AM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zHgAxAAAANwAAAAPAAAAAAAAAAAA&#10;AAAAAKECAABkcnMvZG93bnJldi54bWxQSwUGAAAAAAQABAD5AAAAkgMAAAAA&#10;" strokeweight="0"/>
                  <v:line id="Line 112" o:spid="_x0000_s1136" style="position:absolute;flip:y;visibility:visible;mso-wrap-style:square" from="6130,654" to="6130,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7md8MAAADcAAAADwAAAGRycy9kb3ducmV2LnhtbERPTWsCMRC9F/ofwhR6q1k9qGyNIi2W&#10;UlBR66G3cTPdXdxMliS68d8bQfA2j/c5k1k0jTiT87VlBf1eBoK4sLrmUsHvbvE2BuEDssbGMim4&#10;kIfZ9Plpgrm2HW/ovA2lSCHsc1RQhdDmUvqiIoO+Z1vixP1bZzAk6EqpHXYp3DRykGVDabDm1FBh&#10;Sx8VFcftySjYrEZ8cF+neIyHbrn+25c/+8+5Uq8vcf4OIlAMD/Hd/a3T/P4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e5nfDAAAA3AAAAA8AAAAAAAAAAAAA&#10;AAAAoQIAAGRycy9kb3ducmV2LnhtbFBLBQYAAAAABAAEAPkAAACRAwAAAAA=&#10;" strokeweight="0"/>
                  <v:line id="Line 113" o:spid="_x0000_s1137" style="position:absolute;visibility:visible;mso-wrap-style:square" from="6117,641" to="6180,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4" o:spid="_x0000_s1138" style="position:absolute;visibility:visible;mso-wrap-style:square" from="6117,679" to="6117,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5" o:spid="_x0000_s1139" style="position:absolute;visibility:visible;mso-wrap-style:square" from="6130,641" to="6130,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6" o:spid="_x0000_s1140" style="position:absolute;visibility:visible;mso-wrap-style:square" from="6117,654" to="6180,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7" o:spid="_x0000_s1141" style="position:absolute;visibility:visible;mso-wrap-style:square" from="6117,654" to="6180,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8" o:spid="_x0000_s1142" style="position:absolute;visibility:visible;mso-wrap-style:square" from="6130,641" to="6130,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19" o:spid="_x0000_s1143" style="position:absolute;visibility:visible;mso-wrap-style:square" from="6130,641" to="6130,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0" o:spid="_x0000_s1144" style="position:absolute;visibility:visible;mso-wrap-style:square" from="6117,641" to="6180,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1" o:spid="_x0000_s1145" style="position:absolute;visibility:visible;mso-wrap-style:square" from="6117,654" to="6180,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2" o:spid="_x0000_s1146" style="position:absolute;visibility:visible;mso-wrap-style:square" from="6117,641" to="6117,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3" o:spid="_x0000_s1147" style="position:absolute;flip:x;visibility:visible;mso-wrap-style:square" from="6117,641" to="6180,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6JUcMAAADcAAAADwAAAGRycy9kb3ducmV2LnhtbERPS2sCMRC+F/wPYQRvNVsPWlajSMVS&#10;CrX4OvQ2bqa7i5vJkkQ3/feNIHibj+85s0U0jbiS87VlBS/DDARxYXXNpYLDfv38CsIHZI2NZVLw&#10;Rx4W897TDHNtO97SdRdKkULY56igCqHNpfRFRQb90LbEifu1zmBI0JVSO+xSuGnkKMvG0mDNqaHC&#10;lt4qKs67i1Gw3Uz45N4v8RxP3df3z7H8PK6WSg36cTkFESiGh/ju/tBp/mgCt2fSBXL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+iVHDAAAA3AAAAA8AAAAAAAAAAAAA&#10;AAAAoQIAAGRycy9kb3ducmV2LnhtbFBLBQYAAAAABAAEAPkAAACRAwAAAAA=&#10;" strokeweight="0"/>
                  <v:line id="Line 124" o:spid="_x0000_s1148" style="position:absolute;visibility:visible;mso-wrap-style:square" from="6130,654" to="6193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D8SMQAAADcAAAADwAAAGRycy9kb3ducmV2LnhtbESPzU7DQAyE70i8w8pIXFC7IeJPodsK&#10;EEhInFp4ADdrkoisN9p10+3b4wMSN1sznvm82pQwmplSHiI7uF5WYIjb6AfuHHx9vi0ewGRB9jhG&#10;JgcnyrBZn5+tsPHxyFuad9IZDeHcoINeZGqszW1PAfMyTsSqfccUUHRNnfUJjxoeRltX1Z0NOLA2&#10;9DjRS0/tz+4QHMhwquvnOcnHzfhayuEqdbf3e+cuL8rTIxihIv/mv+t3r/i10uozOoFd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QPxIxAAAANwAAAAPAAAAAAAAAAAA&#10;AAAAAKECAABkcnMvZG93bnJldi54bWxQSwUGAAAAAAQABAD5AAAAkgMAAAAA&#10;" strokeweight="69e-5mm"/>
                  <v:line id="Line 125" o:spid="_x0000_s1149" style="position:absolute;flip:x y;visibility:visible;mso-wrap-style:square" from="6130,654" to="6193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6" o:spid="_x0000_s1150" style="position:absolute;flip:x y;visibility:visible;mso-wrap-style:square" from="6130,641" to="6193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27" o:spid="_x0000_s1151" style="position:absolute;flip:x y;visibility:visible;mso-wrap-style:square" from="6130,654" to="6193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28" o:spid="_x0000_s1152" style="position:absolute;flip:x y;visibility:visible;mso-wrap-style:square" from="6130,654" to="6193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  <v:line id="Line 129" o:spid="_x0000_s1153" style="position:absolute;flip:x y;visibility:visible;mso-wrap-style:square" from="6117,654" to="6193,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  <v:line id="Line 130" o:spid="_x0000_s1154" style="position:absolute;flip:x y;visibility:visible;mso-wrap-style:square" from="6142,654" to="6205,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  <v:line id="Line 131" o:spid="_x0000_s1155" style="position:absolute;visibility:visible;mso-wrap-style:square" from="6117,641" to="6117,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2" o:spid="_x0000_s1156" style="position:absolute;visibility:visible;mso-wrap-style:square" from="6117,641" to="6180,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  <v:oval id="Oval 133" o:spid="_x0000_s1157" style="position:absolute;left:6092;top:1333;width:2580;height:5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RGX8IA&#10;AADcAAAADwAAAGRycy9kb3ducmV2LnhtbERPS2sCMRC+C/0PYQq9abYqtqxGKQVB6KE+euhx3Iy7&#10;wc0k3USN/74RBG/z8T1ntki2FWfqgnGs4HVQgCCunDZcK/jZLfvvIEJE1tg6JgVXCrCYP/VmWGp3&#10;4Q2dt7EWOYRDiQqaGH0pZagashgGzhNn7uA6izHDrpa6w0sOt60cFsVEWjScGxr09NlQddyerALv&#10;1+NxSt8mDNPhz3zxfnP93Sv18pw+piAipfgQ390rneeP3uD2TL5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hEZfwgAAANwAAAAPAAAAAAAAAAAAAAAAAJgCAABkcnMvZG93&#10;bnJldi54bWxQSwUGAAAAAAQABAD1AAAAhwMAAAAA&#10;" fillcolor="#ffc" strokecolor="#903" strokeweight="0"/>
                  <v:rect id="Rectangle 134" o:spid="_x0000_s1158" style="position:absolute;left:6545;top:1421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F5VcMA&#10;AADcAAAADwAAAGRycy9kb3ducmV2LnhtbESP3WoCMRCF74W+Q5hC7zRbCy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F5V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5" o:spid="_x0000_s1159" style="position:absolute;left:6797;top:1622;width:117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3czr8A&#10;AADcAAAADwAAAGRycy9kb3ducmV2LnhtbERP24rCMBB9X/Afwgi+rakK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TdzOvwAAANwAAAAPAAAAAAAAAAAAAAAAAJgCAABkcnMvZG93bnJl&#10;di54bWxQSwUGAAAAAAQABAD1AAAAhAMAAAAA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Itens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36" o:spid="_x0000_s1160" style="position:absolute;visibility:visible;mso-wrap-style:square" from="6117,1358" to="6117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7" o:spid="_x0000_s1161" style="position:absolute;visibility:visible;mso-wrap-style:square" from="6117,1358" to="6167,1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8" o:spid="_x0000_s1162" style="position:absolute;flip:x;visibility:visible;mso-wrap-style:square" from="6130,1371" to="6167,1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bPac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ls9pxAAAANwAAAAPAAAAAAAAAAAA&#10;AAAAAKECAABkcnMvZG93bnJldi54bWxQSwUGAAAAAAQABAD5AAAAkgMAAAAA&#10;" strokeweight="0"/>
                  <v:line id="Line 139" o:spid="_x0000_s1163" style="position:absolute;flip:y;visibility:visible;mso-wrap-style:square" from="6130,1371" to="6130,1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pq8s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2mryxAAAANwAAAAPAAAAAAAAAAAA&#10;AAAAAKECAABkcnMvZG93bnJldi54bWxQSwUGAAAAAAQABAD5AAAAkgMAAAAA&#10;" strokeweight="0"/>
                  <v:line id="Line 140" o:spid="_x0000_s1164" style="position:absolute;visibility:visible;mso-wrap-style:square" from="6117,1358" to="6180,1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1" o:spid="_x0000_s1165" style="position:absolute;visibility:visible;mso-wrap-style:square" from="6117,1396" to="6117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2" o:spid="_x0000_s1166" style="position:absolute;visibility:visible;mso-wrap-style:square" from="6130,1358" to="6130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3" o:spid="_x0000_s1167" style="position:absolute;visibility:visible;mso-wrap-style:square" from="6117,1371" to="6180,1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4" o:spid="_x0000_s1168" style="position:absolute;visibility:visible;mso-wrap-style:square" from="6117,1371" to="6180,1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5" o:spid="_x0000_s1169" style="position:absolute;visibility:visible;mso-wrap-style:square" from="6130,1358" to="6130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6" o:spid="_x0000_s1170" style="position:absolute;visibility:visible;mso-wrap-style:square" from="6130,1358" to="6130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7" o:spid="_x0000_s1171" style="position:absolute;visibility:visible;mso-wrap-style:square" from="6117,1358" to="6180,1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8" o:spid="_x0000_s1172" style="position:absolute;visibility:visible;mso-wrap-style:square" from="6117,1371" to="6180,1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49" o:spid="_x0000_s1173" style="position:absolute;visibility:visible;mso-wrap-style:square" from="6117,1358" to="6117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line id="Line 150" o:spid="_x0000_s1174" style="position:absolute;flip:x;visibility:visible;mso-wrap-style:square" from="6117,1358" to="6180,1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pkW8QAAADcAAAADwAAAGRycy9kb3ducmV2LnhtbERPTWsCMRC9F/wPYQrearZS27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6mRbxAAAANwAAAAPAAAAAAAAAAAA&#10;AAAAAKECAABkcnMvZG93bnJldi54bWxQSwUGAAAAAAQABAD5AAAAkgMAAAAA&#10;" strokeweight="0"/>
                  <v:line id="Line 151" o:spid="_x0000_s1175" style="position:absolute;visibility:visible;mso-wrap-style:square" from="6130,1371" to="6193,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cgq8IAAADcAAAADwAAAGRycy9kb3ducmV2LnhtbERPzUrDQBC+C77DMoIXaTcNpkrstlRR&#10;EDy19QGm2TEJZmfD7jTdvr0rCN7m4/ud1Sa5QU0UYu/ZwGJegCJuvO25NfB5eJs9goqCbHHwTAYu&#10;FGGzvr5aYW39mXc07aVVOYRjjQY6kbHWOjYdOYxzPxJn7ssHh5JhaLUNeM7hbtBlUSy1w55zQ4cj&#10;vXTUfO9PzoD0l7J8noJ83A+vKZ3uQls9HI25vUnbJ1BCSf7Ff+53m+dXFfw+ky/Q6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cgq8IAAADcAAAADwAAAAAAAAAAAAAA&#10;AAChAgAAZHJzL2Rvd25yZXYueG1sUEsFBgAAAAAEAAQA+QAAAJADAAAAAA==&#10;" strokeweight="69e-5mm"/>
                  <v:line id="Line 152" o:spid="_x0000_s1176" style="position:absolute;flip:x y;visibility:visible;mso-wrap-style:square" from="6130,1371" to="6193,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3" o:spid="_x0000_s1177" style="position:absolute;flip:x y;visibility:visible;mso-wrap-style:square" from="6130,1358" to="6193,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4" o:spid="_x0000_s1178" style="position:absolute;flip:x y;visibility:visible;mso-wrap-style:square" from="6130,1371" to="6193,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5" o:spid="_x0000_s1179" style="position:absolute;flip:x y;visibility:visible;mso-wrap-style:square" from="6130,1371" to="6193,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  <v:line id="Line 156" o:spid="_x0000_s1180" style="position:absolute;flip:x y;visibility:visible;mso-wrap-style:square" from="6117,1371" to="6193,1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  <v:line id="Line 157" o:spid="_x0000_s1181" style="position:absolute;flip:x y;visibility:visible;mso-wrap-style:square" from="6142,1371" to="6205,1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  <v:line id="Line 158" o:spid="_x0000_s1182" style="position:absolute;visibility:visible;mso-wrap-style:square" from="6117,1358" to="6117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59" o:spid="_x0000_s1183" style="position:absolute;visibility:visible;mso-wrap-style:square" from="6117,1358" to="6180,1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shape id="Freeform 160" o:spid="_x0000_s1184" style="position:absolute;left:3285;top:1421;width:3210;height:1459;visibility:visible;mso-wrap-style:square;v-text-anchor:top" coordsize="3210,1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ZW/8EA&#10;AADcAAAADwAAAGRycy9kb3ducmV2LnhtbERPTWsCMRC9F/wPYQRvNau0i6xGWQSxBy/dFnodknF3&#10;dTNZk6jrvzeFQm/zeJ+z2gy2EzfyoXWsYDbNQBBrZ1quFXx/7V4XIEJENtg5JgUPCrBZj15WWBh3&#10;50+6VbEWKYRDgQqaGPtCyqAbshimridO3NF5izFBX0vj8Z7CbSfnWZZLiy2nhgZ72jakz9XVKjiV&#10;8fLzvg/7crfV1dz3h7y0WqnJeCiXICIN8V/85/4waX7+Br/PpAv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WVv/BAAAA3AAAAA8AAAAAAAAAAAAAAAAAmAIAAGRycy9kb3du&#10;cmV2LnhtbFBLBQYAAAAABAAEAPUAAACGAwAAAAA=&#10;" path="m3210,l13,,,1459e" filled="f" strokecolor="#903" strokeweight="36e-5mm">
                    <v:stroke dashstyle="1 1"/>
                    <v:path arrowok="t" o:connecttype="custom" o:connectlocs="3210,0;13,0;0,1459" o:connectangles="0,0,0"/>
                  </v:shape>
                  <v:line id="Line 161" o:spid="_x0000_s1185" style="position:absolute;flip:x y;visibility:visible;mso-wrap-style:square" from="3235,2779" to="3285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y5/cAAAADcAAAADwAAAGRycy9kb3ducmV2LnhtbERPS2sCMRC+C/6HMEJvmtXSra5GsYXS&#10;XrXieUhmH5hMlk3c3f77plDwNh/fc3aH0VnRUxcazwqWiwwEsfam4UrB5ftjvgYRIrJB65kU/FCA&#10;w3462WFh/MAn6s+xEimEQ4EK6hjbQsqga3IYFr4lTlzpO4cxwa6SpsMhhTsrV1mWS4cNp4YaW3qv&#10;Sd/Od6egt+vXjb5Z2V7fSpmXx+dhoz+VepqNxy2ISGN8iP/dXybNz1/g75l0gdz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suf3AAAAA3AAAAA8AAAAAAAAAAAAAAAAA&#10;oQIAAGRycy9kb3ducmV2LnhtbFBLBQYAAAAABAAEAPkAAACOAwAAAAA=&#10;" strokecolor="#903" strokeweight="36e-5mm"/>
                  <v:line id="Line 162" o:spid="_x0000_s1186" style="position:absolute;flip:y;visibility:visible;mso-wrap-style:square" from="3285,2779" to="3335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bkPsEAAADcAAAADwAAAGRycy9kb3ducmV2LnhtbERPTWvCQBC9F/wPywi9NZsKDSFmFSkI&#10;4s1YqN6G7DQbmp2N2VWTf+8Khd7m8T6nXI+2EzcafOtYwXuSgiCunW65UfB13L7lIHxA1tg5JgUT&#10;eVivZi8lFtrd+UC3KjQihrAvUIEJoS+k9LUhiz5xPXHkftxgMUQ4NFIPeI/htpOLNM2kxZZjg8Ge&#10;Pg3Vv9XVKvgO0/SRj/pYTefLfqNzl+vFSanX+bhZggg0hn/xn3un4/wsg+cz8QK5e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JuQ+wQAAANwAAAAPAAAAAAAAAAAAAAAA&#10;AKECAABkcnMvZG93bnJldi54bWxQSwUGAAAAAAQABAD5AAAAjwMAAAAA&#10;" strokecolor="#903" strokeweight="36e-5mm"/>
                  <v:line id="Line 163" o:spid="_x0000_s1187" style="position:absolute;visibility:visible;mso-wrap-style:square" from="10082,1761" to="10082,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4" o:spid="_x0000_s1188" style="position:absolute;visibility:visible;mso-wrap-style:square" from="10082,1761" to="10132,1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5" o:spid="_x0000_s1189" style="position:absolute;flip:x;visibility:visible;mso-wrap-style:square" from="10095,1773" to="10132,1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cBeM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0d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hwF4xAAAANwAAAAPAAAAAAAAAAAA&#10;AAAAAKECAABkcnMvZG93bnJldi54bWxQSwUGAAAAAAQABAD5AAAAkgMAAAAA&#10;" strokeweight="0"/>
                  <v:line id="Line 166" o:spid="_x0000_s1190" style="position:absolute;flip:y;visibility:visible;mso-wrap-style:square" from="10095,1773" to="10095,1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Q+OM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+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ZD44xwAAANwAAAAPAAAAAAAA&#10;AAAAAAAAAKECAABkcnMvZG93bnJldi54bWxQSwUGAAAAAAQABAD5AAAAlQMAAAAA&#10;" strokeweight="0"/>
                  <v:line id="Line 167" o:spid="_x0000_s1191" style="position:absolute;visibility:visible;mso-wrap-style:square" from="10082,1761" to="10145,1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8" o:spid="_x0000_s1192" style="position:absolute;visibility:visible;mso-wrap-style:square" from="10082,1798" to="10082,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69" o:spid="_x0000_s1193" style="position:absolute;visibility:visible;mso-wrap-style:square" from="10095,1761" to="10095,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0" o:spid="_x0000_s1194" style="position:absolute;visibility:visible;mso-wrap-style:square" from="10082,1773" to="10145,1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1" o:spid="_x0000_s1195" style="position:absolute;visibility:visible;mso-wrap-style:square" from="10082,1773" to="10145,1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2" o:spid="_x0000_s1196" style="position:absolute;visibility:visible;mso-wrap-style:square" from="10095,1761" to="10095,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3" o:spid="_x0000_s1197" style="position:absolute;visibility:visible;mso-wrap-style:square" from="10095,1761" to="10095,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4" o:spid="_x0000_s1198" style="position:absolute;visibility:visible;mso-wrap-style:square" from="10082,1761" to="10145,1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5" o:spid="_x0000_s1199" style="position:absolute;visibility:visible;mso-wrap-style:square" from="10082,1773" to="10145,1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6" o:spid="_x0000_s1200" style="position:absolute;visibility:visible;mso-wrap-style:square" from="10082,1761" to="10082,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7" o:spid="_x0000_s1201" style="position:absolute;flip:x;visibility:visible;mso-wrap-style:square" from="10082,1761" to="10145,1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3rhMMAAADcAAAADwAAAGRycy9kb3ducmV2LnhtbERPTWsCMRC9C/0PYQq9adYeqmyNIi0t&#10;RVBR66G3cTPdXdxMliS68d8bQfA2j/c5k1k0jTiT87VlBcNBBoK4sLrmUsHv7qs/BuEDssbGMim4&#10;kIfZ9Kk3wVzbjjd03oZSpBD2OSqoQmhzKX1RkUE/sC1x4v6tMxgSdKXUDrsUbhr5mmVv0mDNqaHC&#10;lj4qKo7bk1GwWY344L5P8RgP3XL9ty8X+8+5Ui/Pcf4OIlAMD/Hd/aPT/PE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964TDAAAA3AAAAA8AAAAAAAAAAAAA&#10;AAAAoQIAAGRycy9kb3ducmV2LnhtbFBLBQYAAAAABAAEAPkAAACRAwAAAAA=&#10;" strokeweight="0"/>
                  <v:line id="Line 178" o:spid="_x0000_s1202" style="position:absolute;visibility:visible;mso-wrap-style:square" from="10095,1773" to="10157,1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86UmMIAAADcAAAADwAAAGRycy9kb3ducmV2LnhtbERPzUoDMRC+C32HMIIXsVmXqmXbtFSx&#10;UPDU6gOMm+nu4mayJNNt+vamIHibj+93luvkejVSiJ1nA4/TAhRx7W3HjYGvz+3DHFQUZIu9ZzJw&#10;oQjr1eRmiZX1Z97TeJBG5RCOFRpoRYZK61i35DBO/UCcuaMPDiXD0Ggb8JzDXa/LonjWDjvODS0O&#10;9NZS/XM4OQPSXcrydQzyMevfUzrdh+bp5duYu9u0WYASSvIv/nPvbJ4/L+H6TL5Ar3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86UmMIAAADcAAAADwAAAAAAAAAAAAAA&#10;AAChAgAAZHJzL2Rvd25yZXYueG1sUEsFBgAAAAAEAAQA+QAAAJADAAAAAA==&#10;" strokeweight="69e-5mm"/>
                  <v:line id="Line 179" o:spid="_x0000_s1203" style="position:absolute;flip:x y;visibility:visible;mso-wrap-style:square" from="10095,1773" to="10157,1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0" o:spid="_x0000_s1204" style="position:absolute;flip:x y;visibility:visible;mso-wrap-style:square" from="10095,1761" to="10157,1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1" o:spid="_x0000_s1205" style="position:absolute;flip:x y;visibility:visible;mso-wrap-style:square" from="10095,1773" to="10157,1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2" o:spid="_x0000_s1206" style="position:absolute;flip:x y;visibility:visible;mso-wrap-style:square" from="10095,1773" to="10157,1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3" o:spid="_x0000_s1207" style="position:absolute;flip:x y;visibility:visible;mso-wrap-style:square" from="10082,1773" to="10157,1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  <v:line id="Line 184" o:spid="_x0000_s1208" style="position:absolute;flip:x y;visibility:visible;mso-wrap-style:square" from="10107,1773" to="10170,1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85" o:spid="_x0000_s1209" style="position:absolute;visibility:visible;mso-wrap-style:square" from="10082,1761" to="10082,1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6" o:spid="_x0000_s1210" style="position:absolute;visibility:visible;mso-wrap-style:square" from="10082,1761" to="10145,1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rect id="Rectangle 187" o:spid="_x0000_s1211" style="position:absolute;left:4015;top:1459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2P8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Y/yvwAAANwAAAAPAAAAAAAAAAAAAAAAAJgCAABkcnMvZG93bnJl&#10;di54bWxQSwUGAAAAAAQABAD1AAAAhAMAAAAA&#10;" filled="f" stroked="f">
                    <v:textbox style="mso-fit-shape-to-text:t" inset="0,0,0,0">
                      <w:txbxContent>
                        <w:p w:rsidR="00FC61AC" w:rsidRDefault="00FC61A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88" o:spid="_x0000_s1212" style="position:absolute;left:3033;top:692;width:3525;height:2188;visibility:visible;mso-wrap-style:square;v-text-anchor:top" coordsize="3525,2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8PacIA&#10;AADcAAAADwAAAGRycy9kb3ducmV2LnhtbERPS2sCMRC+F/wPYQRvNasHH6tRfCAU2kNdvXgbknF3&#10;cTNZkqjbf98Ihd7m43vOct3ZRjzIh9qxgtEwA0Gsnam5VHA+Hd5nIEJENtg4JgU/FGC96r0tMTfu&#10;yUd6FLEUKYRDjgqqGNtcyqArshiGriVO3NV5izFBX0rj8ZnCbSPHWTaRFmtODRW2tKtI34q7VfDp&#10;gy70fja/6m/e3i7T3ddoUyg16HebBYhIXfwX/7k/TJo/H8PrmXSB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vw9pwgAAANwAAAAPAAAAAAAAAAAAAAAAAJgCAABkcnMvZG93&#10;bnJldi54bWxQSwUGAAAAAAQABAD1AAAAhwMAAAAA&#10;" path="m3525,l,,,2188e" filled="f" strokecolor="#903" strokeweight="36e-5mm">
                    <v:stroke dashstyle="1 1"/>
                    <v:path arrowok="t" o:connecttype="custom" o:connectlocs="3525,0;0,0;0,2188" o:connectangles="0,0,0"/>
                  </v:shape>
                  <v:line id="Line 189" o:spid="_x0000_s1213" style="position:absolute;flip:x y;visibility:visible;mso-wrap-style:square" from="2983,2779" to="3033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z0NcAAAADcAAAADwAAAGRycy9kb3ducmV2LnhtbERPS2sCMRC+F/wPYYTeatYK1l2NooLY&#10;a23xPCSzD0wmyybd3f57UxC8zcf3nM1udFb01IXGs4L5LANBrL1puFLw8316W4EIEdmg9UwK/ijA&#10;bjt52WBh/MBf1F9iJVIIhwIV1DG2hZRB1+QwzHxLnLjSdw5jgl0lTYdDCndWvmfZUjpsODXU2NKx&#10;Jn27/DoFvV195PpmZXs9lHJZ7hdDrs9KvU7H/RpEpDE+xQ/3p0nz8wX8P5MukNs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0c9DXAAAAA3AAAAA8AAAAAAAAAAAAAAAAA&#10;oQIAAGRycy9kb3ducmV2LnhtbFBLBQYAAAAABAAEAPkAAACOAwAAAAA=&#10;" strokecolor="#903" strokeweight="36e-5mm"/>
                  <v:line id="Line 190" o:spid="_x0000_s1214" style="position:absolute;flip:y;visibility:visible;mso-wrap-style:square" from="3033,2779" to="3084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2v9cEAAADcAAAADwAAAGRycy9kb3ducmV2LnhtbERPTYvCMBC9C/6HMMLebKqsS61GkYUF&#10;8WYV1NvQjG2xmdQmavvvzcLC3ubxPme57kwtntS6yrKCSRSDIM6trrhQcDz8jBMQziNrrC2Tgp4c&#10;rFfDwRJTbV+8p2fmCxFC2KWooPS+SaV0eUkGXWQb4sBdbWvQB9gWUrf4CuGmltM4/pIGKw4NJTb0&#10;XVJ+yx5Gwcn3/Szp9CHrL/fdRic20dOzUh+jbrMA4anz/+I/91aH+fNP+H0mXCB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ba/1wQAAANwAAAAPAAAAAAAAAAAAAAAA&#10;AKECAABkcnMvZG93bnJldi54bWxQSwUGAAAAAAQABAD5AAAAjwMAAAAA&#10;" strokecolor="#903" strokeweight="36e-5mm"/>
                  <v:line id="Line 191" o:spid="_x0000_s1215" style="position:absolute;visibility:visible;mso-wrap-style:square" from="9981,1044" to="9981,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2" o:spid="_x0000_s1216" style="position:absolute;visibility:visible;mso-wrap-style:square" from="9981,1044" to="10032,1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3" o:spid="_x0000_s1217" style="position:absolute;flip:x;visibility:visible;mso-wrap-style:square" from="9994,1056" to="10032,1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FAts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8n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gUC2xAAAANwAAAAPAAAAAAAAAAAA&#10;AAAAAKECAABkcnMvZG93bnJldi54bWxQSwUGAAAAAAQABAD5AAAAkgMAAAAA&#10;" strokeweight="0"/>
                  <v:line id="Line 194" o:spid="_x0000_s1218" style="position:absolute;flip:y;visibility:visible;mso-wrap-style:square" from="9994,1056" to="9994,1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7UxMcAAADcAAAADwAAAGRycy9kb3ducmV2LnhtbESPT08CMRDF7yZ+h2ZIvEkXD/5ZKIRo&#10;NMZECQgHbsN22N2wnW7awtZv7xxMvM3kvXnvN7NFdp26UIitZwOTcQGKuPK25drA9vv19hFUTMgW&#10;O89k4IciLObXVzMsrR94TZdNqpWEcCzRQJNSX2odq4YcxrHviUU7+uAwyRpqbQMOEu46fVcU99ph&#10;y9LQYE/PDVWnzdkZWH898CG8nfMpH4bP1X5Xf+xelsbcjPJyCipRTv/mv+t3K/hPQiv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HtTExwAAANwAAAAPAAAAAAAA&#10;AAAAAAAAAKECAABkcnMvZG93bnJldi54bWxQSwUGAAAAAAQABAD5AAAAlQMAAAAA&#10;" strokeweight="0"/>
                  <v:line id="Line 195" o:spid="_x0000_s1219" style="position:absolute;visibility:visible;mso-wrap-style:square" from="9981,1044" to="10044,1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6" o:spid="_x0000_s1220" style="position:absolute;visibility:visible;mso-wrap-style:square" from="9981,1082" to="9981,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7" o:spid="_x0000_s1221" style="position:absolute;visibility:visible;mso-wrap-style:square" from="9994,1044" to="9994,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8" o:spid="_x0000_s1222" style="position:absolute;visibility:visible;mso-wrap-style:square" from="9981,1056" to="10044,1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199" o:spid="_x0000_s1223" style="position:absolute;visibility:visible;mso-wrap-style:square" from="9981,1056" to="10044,1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0" o:spid="_x0000_s1224" style="position:absolute;visibility:visible;mso-wrap-style:square" from="9994,1044" to="9994,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1" o:spid="_x0000_s1225" style="position:absolute;visibility:visible;mso-wrap-style:square" from="9994,1044" to="9994,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2" o:spid="_x0000_s1226" style="position:absolute;visibility:visible;mso-wrap-style:square" from="9981,1044" to="10044,1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3" o:spid="_x0000_s1227" style="position:absolute;visibility:visible;mso-wrap-style:square" from="9981,1056" to="10044,1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  <v:line id="Line 204" o:spid="_x0000_s1228" style="position:absolute;visibility:visible;mso-wrap-style:square" from="9981,1044" to="9981,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/v:group>
                <v:line id="Line 206" o:spid="_x0000_s1229" style="position:absolute;flip:x;visibility:visible;mso-wrap-style:square" from="63379,6629" to="63779,6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2FpMYAAADc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sYZ1P4P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9haTGAAAA3AAAAA8AAAAAAAAA&#10;AAAAAAAAoQIAAGRycy9kb3ducmV2LnhtbFBLBQYAAAAABAAEAPkAAACUAwAAAAA=&#10;" strokeweight="0"/>
                <v:line id="Line 207" o:spid="_x0000_s1230" style="position:absolute;visibility:visible;mso-wrap-style:square" from="63461,6705" to="63861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9bj8EAAADcAAAADwAAAGRycy9kb3ducmV2LnhtbERPzWoCMRC+F/oOYQq9FM262CqrUaq0&#10;UOiptg8wbsbdpZvJkoxrfPvmIPT48f2vt8n1aqQQO88GZtMCFHHtbceNgZ/v98kSVBRki71nMnCl&#10;CNvN/d0aK+sv/EXjQRqVQzhWaKAVGSqtY92Swzj1A3HmTj44lAxDo23ASw53vS6L4kU77Dg3tDjQ&#10;vqX693B2BqS7luVuDPI5799SOj+F5nlxNObxIb2uQAkl+Rff3B/WQDnL8/OZfAT05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f1uPwQAAANwAAAAPAAAAAAAAAAAAAAAA&#10;AKECAABkcnMvZG93bnJldi54bWxQSwUGAAAAAAQABAD5AAAAjwMAAAAA&#10;" strokeweight="69e-5mm"/>
                <v:line id="Line 208" o:spid="_x0000_s1231" style="position:absolute;flip:x y;visibility:visible;mso-wrap-style:square" from="63461,6705" to="63861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09" o:spid="_x0000_s1232" style="position:absolute;flip:x y;visibility:visible;mso-wrap-style:square" from="63461,6629" to="63861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0" o:spid="_x0000_s1233" style="position:absolute;flip:x y;visibility:visible;mso-wrap-style:square" from="63461,6705" to="63861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1" o:spid="_x0000_s1234" style="position:absolute;flip:x y;visibility:visible;mso-wrap-style:square" from="63461,6705" to="63861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<v:line id="Line 212" o:spid="_x0000_s1235" style="position:absolute;flip:x y;visibility:visible;mso-wrap-style:square" from="63379,6705" to="63861,7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CVds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wlXbDAAAA3AAAAA8AAAAAAAAAAAAA&#10;AAAAoQIAAGRycy9kb3ducmV2LnhtbFBLBQYAAAAABAAEAPkAAACRAwAAAAA=&#10;" strokeweight="0"/>
                <v:line id="Line 213" o:spid="_x0000_s1236" style="position:absolute;flip:x y;visibility:visible;mso-wrap-style:square" from="63538,6705" to="63938,7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LAc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piX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iCwHDAAAA3AAAAA8AAAAAAAAAAAAA&#10;AAAAoQIAAGRycy9kb3ducmV2LnhtbFBLBQYAAAAABAAEAPkAAACRAwAAAAA=&#10;" strokeweight="0"/>
                <v:line id="Line 214" o:spid="_x0000_s1237" style="position:absolute;visibility:visible;mso-wrap-style:square" from="63379,6629" to="63379,7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5" o:spid="_x0000_s1238" style="position:absolute;visibility:visible;mso-wrap-style:square" from="63379,6629" to="63779,6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rect id="Rectangle 216" o:spid="_x0000_s1239" style="position:absolute;left:22936;top:4629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3h0sIA&#10;AADcAAAADwAAAGRycy9kb3ducmV2LnhtbESPzYoCMRCE7wu+Q2jB25pxDuLOGmVZEFS8OPoAzaTn&#10;h006QxKd8e2NIOyxqKqvqPV2tEbcyYfOsYLFPANBXDndcaPgetl9rkCEiKzROCYFDwqw3Uw+1lho&#10;N/CZ7mVsRIJwKFBBG2NfSBmqliyGueuJk1c7bzEm6RupPQ4Jbo3Ms2wpLXacFlrs6bel6q+8WQXy&#10;Uu6GVWl85o55fTKH/bkmp9RsOv58g4g0xv/wu73XCvLFF7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3eHS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17" o:spid="_x0000_s1240" style="position:absolute;left:14547;top:28829;width:17025;height:3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EpisAA&#10;AADc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Znn5zP5CM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5EpisAAAADcAAAADwAAAAAAAAAAAAAAAACYAgAAZHJzL2Rvd25y&#10;ZXYueG1sUEsFBgAAAAAEAAQA9QAAAIUDAAAAAA==&#10;" fillcolor="#ffc" strokecolor="#903" strokeweight="0"/>
                <v:rect id="Rectangle 218" o:spid="_x0000_s1241" style="position:absolute;left:17583;top:29387;width:1060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cnac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PMl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HJ2nBAAAA3AAAAA8AAAAAAAAAAAAAAAAAmAIAAGRycy9kb3du&#10;cmV2LnhtbFBLBQYAAAAABAAEAPUAAACG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escolha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9" o:spid="_x0000_s1242" style="position:absolute;left:21901;top:30664;width:244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W5HsIA&#10;AADcAAAADwAAAGRycy9kb3ducmV2LnhtbESPzWrDMBCE74W+g9hCb7VcHUpwooRSCLgllzh5gMVa&#10;/1BpZSTVdt8+KhRyHGbmG2Z3WJ0VM4U4etbwWpQgiFtvRu41XC/Hlw2ImJANWs+k4ZciHPaPDzus&#10;jF/4THOTepEhHCvUMKQ0VVLGdiCHsfATcfY6HxymLEMvTcAlw52VqizfpMOR88KAE30M1H43P06D&#10;vDTHZdPYUPov1Z3sZ33uyGv9/LS+b0EkWtM9/N+ujQalFP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Fbke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220" o:spid="_x0000_s1243" style="position:absolute;flip:x;visibility:visible;mso-wrap-style:square" from="16706,27311" to="20383,29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EQLsUAAADcAAAADwAAAGRycy9kb3ducmV2LnhtbESPQWsCMRSE74X+h/AKvYhm3UIrW6NU&#10;qVAUwarQ62Pzutl287Ik0V3/vSkIPQ4z8w0znfe2EWfyoXasYDzKQBCXTtdcKTgeVsMJiBCRNTaO&#10;ScGFAsxn93dTLLTr+JPO+1iJBOFQoAITY1tIGUpDFsPItcTJ+3beYkzSV1J77BLcNjLPsmdpsea0&#10;YLClpaHyd3+yCt5fftpsO4jrcfNF3i3MhnadV+rxoX97BRGpj//hW/tDK8jzJ/g7k46An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AEQLsUAAADcAAAADwAAAAAAAAAA&#10;AAAAAAChAgAAZHJzL2Rvd25yZXYueG1sUEsFBgAAAAAEAAQA+QAAAJMDAAAAAA==&#10;" strokecolor="#903" strokeweight="36e-5mm">
                  <v:stroke dashstyle="1 1"/>
                </v:line>
                <v:line id="Line 221" o:spid="_x0000_s1244" style="position:absolute;flip:y;visibility:visible;mso-wrap-style:square" from="16706,28905" to="17106,29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cHbsIAAADcAAAADwAAAGRycy9kb3ducmV2LnhtbESPQYvCMBSE74L/ITxhb5puWaV0jSKC&#10;IN6sgnp7NG/bss1LbaK2/94IgsdhZr5h5svO1OJOrassK/ieRCCIc6srLhQcD5txAsJ5ZI21ZVLQ&#10;k4PlYjiYY6rtg/d0z3whAoRdigpK75tUSpeXZNBNbEMcvD/bGvRBtoXULT4C3NQyjqKZNFhxWCix&#10;oXVJ+X92MwpOvu+nSacPWX+57lY6sYmOz0p9jbrVLwhPnf+E3+2tVhDHP/A6E46A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vcHbsIAAADcAAAADwAAAAAAAAAAAAAA&#10;AAChAgAAZHJzL2Rvd25yZXYueG1sUEsFBgAAAAAEAAQA+QAAAJADAAAAAA==&#10;" strokecolor="#903" strokeweight="36e-5mm"/>
                <v:line id="Line 222" o:spid="_x0000_s1245" style="position:absolute;flip:y;visibility:visible;mso-wrap-style:square" from="16706,29387" to="17424,29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ui9cMAAADcAAAADwAAAGRycy9kb3ducmV2LnhtbESPQWvCQBSE7wX/w/KE3uqmgUiIriIF&#10;QbwZC9XbI/uaDc2+jdnVJP++KxR6HGbmG2a9HW0rHtT7xrGC90UCgrhyuuFawed5/5aD8AFZY+uY&#10;FEzkYbuZvayx0G7gEz3KUIsIYV+gAhNCV0jpK0MW/cJ1xNH7dr3FEGVfS93jEOG2lWmSLKXFhuOC&#10;wY4+DFU/5d0q+ArTlOWjPpfT9Xbc6dzlOr0o9TofdysQgcbwH/5rH7SCNM3geSYeAbn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7ovXDAAAA3AAAAA8AAAAAAAAAAAAA&#10;AAAAoQIAAGRycy9kb3ducmV2LnhtbFBLBQYAAAAABAAEAPkAAACRAwAAAAA=&#10;" strokecolor="#903" strokeweight="36e-5mm"/>
                <v:rect id="Rectangle 223" o:spid="_x0000_s1246" style="position:absolute;left:15119;top:26758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6/HcEA&#10;AADc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OcreJ9JR0D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uvx3BAAAA3AAAAA8AAAAAAAAAAAAAAAAAmAIAAGRycy9kb3du&#10;cmV2LnhtbFBLBQYAAAAABAAEAPUAAACG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24" o:spid="_x0000_s1247" style="position:absolute;left:37884;top:16770;width:18700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ix/sQA&#10;AADc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JbP8HsmHw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4sf7EAAAA3AAAAA8AAAAAAAAAAAAAAAAAmAIAAGRycy9k&#10;b3ducmV2LnhtbFBLBQYAAAAABAAEAPUAAACJAwAAAAA=&#10;" fillcolor="#ffc" strokecolor="#903" strokeweight="0"/>
                <v:rect id="Rectangle 225" o:spid="_x0000_s1248" style="position:absolute;left:41878;top:17570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2O9L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9p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/Y70vwAAANwAAAAPAAAAAAAAAAAAAAAAAJgCAABkcnMvZG93bnJl&#10;di54bWxQSwUGAAAAAAQABAD1AAAAhA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6" o:spid="_x0000_s1249" style="position:absolute;left:41084;top:18846;width:1210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Erb8IA&#10;AADc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J8BX9n0hG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sStv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Unidade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Organizacional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250" style="position:absolute;left:42602;top:20123;width:923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IUL7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5N9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1SFC++AAAA3AAAAA8AAAAAAAAAAAAAAAAAmAIAAGRycy9kb3ducmV2&#10;LnhtbFBLBQYAAAAABAAEAPUAAACD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por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Item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Edital</w:t>
                        </w:r>
                        <w:proofErr w:type="spellEnd"/>
                      </w:p>
                    </w:txbxContent>
                  </v:textbox>
                </v:rect>
                <v:line id="Line 228" o:spid="_x0000_s1251" style="position:absolute;visibility:visible;mso-wrap-style:square" from="38042,16929" to="38042,17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29" o:spid="_x0000_s1252" style="position:absolute;visibility:visible;mso-wrap-style:square" from="38042,16929" to="38366,16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0" o:spid="_x0000_s1253" style="position:absolute;flip:x;visibility:visible;mso-wrap-style:square" from="38125,17011" to="38366,17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l488YAAADcAAAADwAAAGRycy9kb3ducmV2LnhtbESPT2sCMRTE74V+h/CE3mpWh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5ePPGAAAA3AAAAA8AAAAAAAAA&#10;AAAAAAAAoQIAAGRycy9kb3ducmV2LnhtbFBLBQYAAAAABAAEAPkAAACUAwAAAAA=&#10;" strokeweight="0"/>
                <v:line id="Line 231" o:spid="_x0000_s1254" style="position:absolute;flip:y;visibility:visible;mso-wrap-style:square" from="38125,17011" to="38125,17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Dgh8YAAADcAAAADwAAAGRycy9kb3ducmV2LnhtbESPQWsCMRSE7wX/Q3iCt5qtLb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Q4IfGAAAA3AAAAA8AAAAAAAAA&#10;AAAAAAAAoQIAAGRycy9kb3ducmV2LnhtbFBLBQYAAAAABAAEAPkAAACUAwAAAAA=&#10;" strokeweight="0"/>
                <v:line id="Line 232" o:spid="_x0000_s1255" style="position:absolute;visibility:visible;mso-wrap-style:square" from="38042,16929" to="38442,16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3" o:spid="_x0000_s1256" style="position:absolute;visibility:visible;mso-wrap-style:square" from="38042,17170" to="38042,17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4" o:spid="_x0000_s1257" style="position:absolute;visibility:visible;mso-wrap-style:square" from="38125,16929" to="38125,17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5" o:spid="_x0000_s1258" style="position:absolute;visibility:visible;mso-wrap-style:square" from="38042,17011" to="38442,17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line id="Line 236" o:spid="_x0000_s1259" style="position:absolute;visibility:visible;mso-wrap-style:square" from="38042,17011" to="38442,17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7" o:spid="_x0000_s1260" style="position:absolute;visibility:visible;mso-wrap-style:square" from="38125,16929" to="38125,17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8" o:spid="_x0000_s1261" style="position:absolute;visibility:visible;mso-wrap-style:square" from="38125,16929" to="38125,17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39" o:spid="_x0000_s1262" style="position:absolute;visibility:visible;mso-wrap-style:square" from="38042,16929" to="38442,16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line id="Line 240" o:spid="_x0000_s1263" style="position:absolute;visibility:visible;mso-wrap-style:square" from="38042,17011" to="38442,17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<v:line id="Line 241" o:spid="_x0000_s1264" style="position:absolute;visibility:visible;mso-wrap-style:square" from="38042,16929" to="38042,17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<v:line id="Line 242" o:spid="_x0000_s1265" style="position:absolute;flip:x;visibility:visible;mso-wrap-style:square" from="38042,16929" to="38442,16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o2YcYAAADcAAAADwAAAGRycy9kb3ducmV2LnhtbESPQWsCMRSE7wX/Q3iCt5qttL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1aNmHGAAAA3AAAAA8AAAAAAAAA&#10;AAAAAAAAoQIAAGRycy9kb3ducmV2LnhtbFBLBQYAAAAABAAEAPkAAACUAwAAAAA=&#10;" strokeweight="0"/>
                <v:line id="Line 243" o:spid="_x0000_s1266" style="position:absolute;visibility:visible;mso-wrap-style:square" from="38125,17011" to="38525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lJfcQAAADcAAAADwAAAGRycy9kb3ducmV2LnhtbESPUUsDMRCE3wX/Q1ihL9LmPGotZ9Oi&#10;0oLgk9UfsL1s7w4vmyPZXtN/3wiCj8PMfMOsNsn1aqQQO88GHmYFKOLa244bA99fu+kSVBRki71n&#10;MnChCJv17c0KK+vP/EnjXhqVIRwrNNCKDJXWsW7JYZz5gTh7Rx8cSpah0TbgOcNdr8uiWGiHHeeF&#10;Fgd6a6n+2Z+cAekuZfk6BvmY99uUTveheXw6GDO5Sy/PoISS/If/2u/WQDlfwO+ZfAT0+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aUl9xAAAANwAAAAPAAAAAAAAAAAA&#10;AAAAAKECAABkcnMvZG93bnJldi54bWxQSwUGAAAAAAQABAD5AAAAkgMAAAAA&#10;" strokeweight="69e-5mm"/>
                <v:line id="Line 244" o:spid="_x0000_s1267" style="position:absolute;flip:x y;visibility:visible;mso-wrap-style:square" from="38125,17011" to="38525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2Bh8MAAADcAAAADwAAAGRycy9kb3ducmV2LnhtbESPQWsCMRSE74X+h/AKvZSa1Ra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dgYfDAAAA3AAAAA8AAAAAAAAAAAAA&#10;AAAAoQIAAGRycy9kb3ducmV2LnhtbFBLBQYAAAAABAAEAPkAAACRAwAAAAA=&#10;" strokeweight="0"/>
                <v:line id="Line 245" o:spid="_x0000_s1268" style="position:absolute;flip:x y;visibility:visible;mso-wrap-style:square" from="38125,16929" to="38525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IV9c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sCFfXAAAAA3AAAAA8AAAAAAAAAAAAAAAAA&#10;oQIAAGRycy9kb3ducmV2LnhtbFBLBQYAAAAABAAEAPkAAACOAwAAAAA=&#10;" strokeweight="0"/>
                <v:line id="Line 246" o:spid="_x0000_s1269" style="position:absolute;flip:x y;visibility:visible;mso-wrap-style:square" from="38125,17011" to="38525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wbs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sG7DAAAA3AAAAA8AAAAAAAAAAAAA&#10;AAAAoQIAAGRycy9kb3ducmV2LnhtbFBLBQYAAAAABAAEAPkAAACRAwAAAAA=&#10;" strokeweight="0"/>
                <v:line id="Line 247" o:spid="_x0000_s1270" style="position:absolute;flip:x y;visibility:visible;mso-wrap-style:square" from="38125,17011" to="38525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PLs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tjy7AAAAA3AAAAA8AAAAAAAAAAAAAAAAA&#10;oQIAAGRycy9kb3ducmV2LnhtbFBLBQYAAAAABAAEAPkAAACOAwAAAAA=&#10;" strokeweight="0"/>
                <v:line id="Line 248" o:spid="_x0000_s1271" style="position:absolute;flip:x y;visibility:visible;mso-wrap-style:square" from="38042,17011" to="38525,17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Eqtc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hKrXDAAAA3AAAAA8AAAAAAAAAAAAA&#10;AAAAoQIAAGRycy9kb3ducmV2LnhtbFBLBQYAAAAABAAEAPkAAACRAwAAAAA=&#10;" strokeweight="0"/>
                <v:line id="Line 249" o:spid="_x0000_s1272" style="position:absolute;flip:x y;visibility:visible;mso-wrap-style:square" from="38201,17011" to="38601,17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O0ws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ztMLDAAAA3AAAAA8AAAAAAAAAAAAA&#10;AAAAoQIAAGRycy9kb3ducmV2LnhtbFBLBQYAAAAABAAEAPkAAACRAwAAAAA=&#10;" strokeweight="0"/>
                <v:line id="Line 250" o:spid="_x0000_s1273" style="position:absolute;visibility:visible;mso-wrap-style:square" from="38042,16929" to="38042,17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line id="Line 251" o:spid="_x0000_s1274" style="position:absolute;visibility:visible;mso-wrap-style:square" from="38042,16929" to="38442,16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line id="Line 252" o:spid="_x0000_s1275" style="position:absolute;flip:x;visibility:visible;mso-wrap-style:square" from="32772,19723" to="38042,20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JevMUAAADcAAAADwAAAGRycy9kb3ducmV2LnhtbESP3WoCMRSE7wXfIRyhN0WzClpZjdKW&#10;FkqLUH/A28PmuFndnCxJ6m7fvhEKXg4z8w2zXHe2FlfyoXKsYDzKQBAXTldcKjjs34dzECEia6wd&#10;k4JfCrBe9XtLzLVreUvXXSxFgnDIUYGJscmlDIUhi2HkGuLknZy3GJP0pdQe2wS3tZxk2UxarDgt&#10;GGzo1VBx2f1YBW9P5ybbPMbPcX0k717MF323XqmHQfe8ABGpi/fwf/tDK5hMp3A7k46AX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KJevMUAAADcAAAADwAAAAAAAAAA&#10;AAAAAAChAgAAZHJzL2Rvd25yZXYueG1sUEsFBgAAAAAEAAQA+QAAAJMDAAAAAA==&#10;" strokecolor="#903" strokeweight="36e-5mm">
                  <v:stroke dashstyle="1 1"/>
                </v:line>
                <v:line id="Line 253" o:spid="_x0000_s1276" style="position:absolute;flip:y;visibility:visible;mso-wrap-style:square" from="32772,19723" to="33407,20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9P/8MAAADcAAAADwAAAGRycy9kb3ducmV2LnhtbESPQYvCMBSE74L/ITzBm6YWlFJNiwgL&#10;y96sC6u3R/Nsi81LbbLa/nsjLOxxmJlvmF0+mFY8qHeNZQWrZQSCuLS64UrB9+ljkYBwHllja5kU&#10;jOQgz6aTHabaPvlIj8JXIkDYpaig9r5LpXRlTQbd0nbEwbva3qAPsq+k7vEZ4KaVcRRtpMGGw0KN&#10;HR1qKm/Fr1Hw48dxnQz6VIyX+9deJzbR8Vmp+WzYb0F4Gvx/+K/9qRXE6w28z4QjIL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vT//DAAAA3AAAAA8AAAAAAAAAAAAA&#10;AAAAoQIAAGRycy9kb3ducmV2LnhtbFBLBQYAAAAABAAEAPkAAACRAwAAAAA=&#10;" strokecolor="#903" strokeweight="36e-5mm"/>
                <v:line id="Line 254" o:spid="_x0000_s1277" style="position:absolute;visibility:visible;mso-wrap-style:square" from="32772,20046" to="33407,20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hACcYAAADcAAAADwAAAGRycy9kb3ducmV2LnhtbESPT2vCQBTE7wW/w/IEL6VutGhLdCNR&#10;kMabTUvx+Mg+88fs25DdavrtuwWhx2FmfsOsN4NpxZV6V1tWMJtGIIgLq2suFXx+7J9eQTiPrLG1&#10;TAp+yMEmGT2sMdb2xu90zX0pAoRdjAoq77tYSldUZNBNbUccvLPtDfog+1LqHm8Bblo5j6KlNFhz&#10;WKiwo11FxSX/Ngqa7LSdpd3j82WfLdO04cXb1/Gg1GQ8pCsQngb/H763M61gvniBvzPhCMjk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EoQAnGAAAA3AAAAA8AAAAAAAAA&#10;AAAAAAAAoQIAAGRycy9kb3ducmV2LnhtbFBLBQYAAAAABAAEAPkAAACUAwAAAAA=&#10;" strokecolor="#903" strokeweight="36e-5mm"/>
                <v:line id="Line 255" o:spid="_x0000_s1278" style="position:absolute;visibility:visible;mso-wrap-style:square" from="68338,22199" to="68338,2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56" o:spid="_x0000_s1279" style="position:absolute;visibility:visible;mso-wrap-style:square" from="68338,22199" to="68656,22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57" o:spid="_x0000_s1280" style="position:absolute;flip:x;visibility:visible;mso-wrap-style:square" from="68414,22282" to="68656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jJmcMAAADcAAAADwAAAGRycy9kb3ducmV2LnhtbERPTWsCMRC9F/wPYQRvNasHLatRRLEU&#10;wRatHryNm3F3cTNZkuim/745FHp8vO/5MppGPMn52rKC0TADQVxYXXOp4PS9fX0D4QOyxsYyKfgh&#10;D8tF72WOubYdH+h5DKVIIexzVFCF0OZS+qIig35oW+LE3awzGBJ0pdQOuxRuGjnOsok0WHNqqLCl&#10;dUXF/fgwCg6fU76690e8x2u3/7qcy915s1Jq0I+rGYhAMfyL/9wfWsF4kuan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YyZnDAAAA3AAAAA8AAAAAAAAAAAAA&#10;AAAAoQIAAGRycy9kb3ducmV2LnhtbFBLBQYAAAAABAAEAPkAAACRAwAAAAA=&#10;" strokeweight="0"/>
                <v:line id="Line 258" o:spid="_x0000_s1281" style="position:absolute;flip:y;visibility:visible;mso-wrap-style:square" from="68414,22282" to="68414,22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RsAsYAAADcAAAADwAAAGRycy9kb3ducmV2LnhtbESPQWsCMRSE7wX/Q3iCt5rVgy2rUcTS&#10;UoRatPXg7bl57i5uXpYkuvHfG6HQ4zAz3zCzRTSNuJLztWUFo2EGgriwuuZSwe/P+/MrCB+QNTaW&#10;ScGNPCzmvacZ5tp2vKXrLpQiQdjnqKAKoc2l9EVFBv3QtsTJO1lnMCTpSqkddgluGjnOsok0WHNa&#10;qLClVUXFeXcxCrabFz66j0s8x2P39X3Yl+v921KpQT8upyACxfAf/mt/agXjyQgeZ9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UbALGAAAA3AAAAA8AAAAAAAAA&#10;AAAAAAAAoQIAAGRycy9kb3ducmV2LnhtbFBLBQYAAAAABAAEAPkAAACUAwAAAAA=&#10;" strokeweight="0"/>
                <v:line id="Line 259" o:spid="_x0000_s1282" style="position:absolute;visibility:visible;mso-wrap-style:square" from="68338,22199" to="68738,22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60" o:spid="_x0000_s1283" style="position:absolute;visibility:visible;mso-wrap-style:square" from="68338,22440" to="68338,2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line id="Line 261" o:spid="_x0000_s1284" style="position:absolute;visibility:visible;mso-wrap-style:square" from="68414,22199" to="68414,2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f8X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R/xfxAAAANwAAAAPAAAAAAAAAAAA&#10;AAAAAKECAABkcnMvZG93bnJldi54bWxQSwUGAAAAAAQABAD5AAAAkgMAAAAA&#10;" strokeweight="0"/>
                <v:line id="Line 262" o:spid="_x0000_s1285" style="position:absolute;visibility:visible;mso-wrap-style:square" from="68338,22282" to="68738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<v:line id="Line 263" o:spid="_x0000_s1286" style="position:absolute;visibility:visible;mso-wrap-style:square" from="68338,22282" to="68738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nHs8QAAADcAAAADwAAAGRycy9kb3ducmV2LnhtbESPQWvCQBSE74X+h+UJvdWNQmMa3UgR&#10;i+1NrYLHR/aZLMm+Ddmtpv++Kwgeh5n5hlksB9uKC/XeOFYwGScgiEunDVcKDj+frxkIH5A1to5J&#10;wR95WBbPTwvMtbvyji77UIkIYZ+jgjqELpfSlzVZ9GPXEUfv7HqLIcq+krrHa4TbVk6TJJUWDceF&#10;Gjta1VQ2+1+rwGzTzdv37Ph+lOtNmJyyJjP2oNTLaPiYgwg0hEf43v7SCqZp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2cezxAAAANwAAAAPAAAAAAAAAAAA&#10;AAAAAKECAABkcnMvZG93bnJldi54bWxQSwUGAAAAAAQABAD5AAAAkgMAAAAA&#10;" strokeweight="0"/>
                <v:line id="Line 264" o:spid="_x0000_s1287" style="position:absolute;visibility:visible;mso-wrap-style:square" from="68414,22199" to="68414,2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ViKM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Eon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WIoxAAAANwAAAAPAAAAAAAAAAAA&#10;AAAAAKECAABkcnMvZG93bnJldi54bWxQSwUGAAAAAAQABAD5AAAAkgMAAAAA&#10;" strokeweight="0"/>
                <v:line id="Line 265" o:spid="_x0000_s1288" style="position:absolute;visibility:visible;mso-wrap-style:square" from="68414,22199" to="68414,2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r2Ws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bX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r2WsIAAADcAAAADwAAAAAAAAAAAAAA&#10;AAChAgAAZHJzL2Rvd25yZXYueG1sUEsFBgAAAAAEAAQA+QAAAJADAAAAAA==&#10;" strokeweight="0"/>
                <v:line id="Line 266" o:spid="_x0000_s1289" style="position:absolute;visibility:visible;mso-wrap-style:square" from="68338,22199" to="68738,22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<v:line id="Line 267" o:spid="_x0000_s1290" style="position:absolute;visibility:visible;mso-wrap-style:square" from="68338,22282" to="68738,2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<v:line id="Line 268" o:spid="_x0000_s1291" style="position:absolute;visibility:visible;mso-wrap-style:square" from="68338,22199" to="68338,2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JGs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E5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6ckaxAAAANwAAAAPAAAAAAAAAAAA&#10;AAAAAKECAABkcnMvZG93bnJldi54bWxQSwUGAAAAAAQABAD5AAAAkgMAAAAA&#10;" strokeweight="0"/>
                <v:line id="Line 269" o:spid="_x0000_s1292" style="position:absolute;flip:x;visibility:visible;mso-wrap-style:square" from="68338,22199" to="68738,22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9kqMYAAADcAAAADwAAAGRycy9kb3ducmV2LnhtbESPQWsCMRSE7wX/Q3hCbzXrHmpZjSKK&#10;pRTaotWDt+fmubu4eVmS6Kb/vikIPQ4z8w0zW0TTihs531hWMB5lIIhLqxuuFOy/N08vIHxA1tha&#10;JgU/5GExHzzMsNC25y3ddqESCcK+QAV1CF0hpS9rMuhHtiNO3tk6gyFJV0ntsE9w08o8y56lwYbT&#10;Qo0drWoqL7urUbD9nPDJvV7jJZ76j6/joXo/rJdKPQ7jcgoiUAz/4Xv7TSvIJz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zfZKjGAAAA3AAAAA8AAAAAAAAA&#10;AAAAAAAAoQIAAGRycy9kb3ducmV2LnhtbFBLBQYAAAAABAAEAPkAAACUAwAAAAA=&#10;" strokeweight="0"/>
                <v:line id="Line 270" o:spid="_x0000_s1293" style="position:absolute;visibility:visible;mso-wrap-style:square" from="68414,22282" to="68814,2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IgWMQAAADcAAAADwAAAGRycy9kb3ducmV2LnhtbESPUUsDMRCE3wX/Q1ihL2JzXtWWa9Ni&#10;RUHwyeoPWC/bu6OXzZFsr+m/bwTBx2FmvmFWm+R6NVKInWcD99MCFHHtbceNge+vt7sFqCjIFnvP&#10;ZOBMETbr66sVVtaf+JPGnTQqQzhWaKAVGSqtY92Swzj1A3H29j44lCxDo23AU4a7XpdF8aQddpwX&#10;WhzopaX6sDs6A9Kdy3I7Bvl46F9TOt6G5nH+Y8zkJj0vQQkl+Q//td+tgXI+g98z+Qjo9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ciBYxAAAANwAAAAPAAAAAAAAAAAA&#10;AAAAAKECAABkcnMvZG93bnJldi54bWxQSwUGAAAAAAQABAD5AAAAkgMAAAAA&#10;" strokeweight="69e-5mm"/>
                <v:line id="Line 271" o:spid="_x0000_s1294" style="position:absolute;flip:x y;visibility:visible;mso-wrap-style:square" from="68414,22282" to="68814,2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PVTcMAAADcAAAADwAAAGRycy9kb3ducmV2LnhtbESPQWsCMRSE74X+h/AKvZSa1RaV1Sgi&#10;tUhvrvX+2Dw3i8nLkkRd/31TEDwOM/MNM1/2zooLhdh6VjAcFCCIa69bbhT87jfvUxAxIWu0nknB&#10;jSIsF89Pcyy1v/KOLlVqRIZwLFGBSakrpYy1IYdx4Dvi7B19cJiyDI3UAa8Z7qwcFcVYOmw5Lxjs&#10;aG2oPlVnp+BjcthvT/bN/GyiM1/ftqrH4abU60u/moFI1KdH+N7eagWjyS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j1U3DAAAA3AAAAA8AAAAAAAAAAAAA&#10;AAAAoQIAAGRycy9kb3ducmV2LnhtbFBLBQYAAAAABAAEAPkAAACRAwAAAAA=&#10;" strokeweight="0"/>
                <v:line id="Line 272" o:spid="_x0000_s1295" style="position:absolute;flip:x y;visibility:visible;mso-wrap-style:square" from="68414,22199" to="68814,2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9w1sMAAADcAAAADwAAAGRycy9kb3ducmV2LnhtbESPQWsCMRSE74X+h/AKvZSa1VKV1Sgi&#10;tUhvrvX+2Dw3i8nLkkRd/31TEDwOM/MNM1/2zooLhdh6VjAcFCCIa69bbhT87jfvUxAxIWu0nknB&#10;jSIsF89Pcyy1v/KOLlVqRIZwLFGBSakrpYy1IYdx4Dvi7B19cJiyDI3UAa8Z7qwcFcVYOmw5Lxjs&#10;aG2oPlVnp+BjcthvT/bN/GyiM1/ftqrH4abU60u/moFI1KdH+N7eagWjyS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vcNbDAAAA3AAAAA8AAAAAAAAAAAAA&#10;AAAAoQIAAGRycy9kb3ducmV2LnhtbFBLBQYAAAAABAAEAPkAAACRAwAAAAA=&#10;" strokeweight="0"/>
                <v:line id="Line 273" o:spid="_x0000_s1296" style="position:absolute;flip:x y;visibility:visible;mso-wrap-style:square" from="68414,22282" to="68814,2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3uoc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Uq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97qHDAAAA3AAAAA8AAAAAAAAAAAAA&#10;AAAAoQIAAGRycy9kb3ducmV2LnhtbFBLBQYAAAAABAAEAPkAAACRAwAAAAA=&#10;" strokeweight="0"/>
                <v:line id="Line 274" o:spid="_x0000_s1297" style="position:absolute;flip:x y;visibility:visible;mso-wrap-style:square" from="68414,22282" to="68814,2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PFLOsMAAADcAAAADwAAAGRycy9kb3ducmV2LnhtbESPQWsCMRSE7wX/Q3iCl1KzteCWrVFK&#10;URFvXfX+2LxuFpOXJUl1/femIPQ4zMw3zGI1OCsuFGLnWcHrtABB3HjdcavgeNi8vIOICVmj9UwK&#10;bhRhtRw9LbDS/srfdKlTKzKEY4UKTEp9JWVsDDmMU98TZ+/HB4cpy9BKHfCa4c7KWVHMpcOO84LB&#10;nr4MNef61yl4K0+H3dk+m/0mOrPe2rqZh5tSk/Hw+QEi0ZD+w4/2TiuYlS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xSzrDAAAA3AAAAA8AAAAAAAAAAAAA&#10;AAAAoQIAAGRycy9kb3ducmV2LnhtbFBLBQYAAAAABAAEAPkAAACRAwAAAAA=&#10;" strokeweight="0"/>
                <v:line id="Line 275" o:spid="_x0000_s1298" style="position:absolute;flip:x y;visibility:visible;mso-wrap-style:square" from="68338,22282" to="68814,2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7fSL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dfm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W7fSL8AAADcAAAADwAAAAAAAAAAAAAAAACh&#10;AgAAZHJzL2Rvd25yZXYueG1sUEsFBgAAAAAEAAQA+QAAAI0DAAAAAA==&#10;" strokeweight="0"/>
                <v:line id="Line 276" o:spid="_x0000_s1299" style="position:absolute;flip:x y;visibility:visible;mso-wrap-style:square" from="68497,22282" to="68897,2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J608MAAADcAAAADwAAAGRycy9kb3ducmV2LnhtbESPQWsCMRSE74X+h/AKXopmq6B1a5RS&#10;qkhvrvX+2Dw3i8nLkqS6/nsjCD0OM/MNs1j1zoozhdh6VvA2KkAQ11633Cj43a+H7yBiQtZoPZOC&#10;K0VYLZ+fFlhqf+EdnavUiAzhWKICk1JXShlrQw7jyHfE2Tv64DBlGRqpA14y3Fk5LoqpdNhyXjDY&#10;0Zeh+lT9OQWT2WG/PdlX87OOznxvbFVPw1WpwUv/+QEiUZ/+w4/2VisYz+Z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ietPDAAAA3AAAAA8AAAAAAAAAAAAA&#10;AAAAoQIAAGRycy9kb3ducmV2LnhtbFBLBQYAAAAABAAEAPkAAACRAwAAAAA=&#10;" strokeweight="0"/>
                <v:line id="Line 277" o:spid="_x0000_s1300" style="position:absolute;visibility:visible;mso-wrap-style:square" from="68338,22199" to="68338,2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<v:line id="Line 278" o:spid="_x0000_s1301" style="position:absolute;visibility:visible;mso-wrap-style:square" from="68338,22199" to="68738,22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y5PcUAAADcAAAADwAAAGRycy9kb3ducmV2LnhtbESPT2vCQBTE7wW/w/IKvdVNhNqYuhER&#10;Rb21/oEeH9nXZEn2bciuGr+9Wyj0OMzMb5j5YrCtuFLvjWMF6TgBQVw6bbhScDpuXjMQPiBrbB2T&#10;gjt5WBSjpznm2t34i66HUIkIYZ+jgjqELpfSlzVZ9GPXEUfvx/UWQ5R9JXWPtwi3rZwkyVRaNBwX&#10;auxoVVPZHC5Wgfmcbt/27+fZWa63If3OmszYk1Ivz8PyA0SgIfyH/9o7rWCSpfB7Jh4BW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zy5PcUAAADcAAAADwAAAAAAAAAA&#10;AAAAAAChAgAAZHJzL2Rvd25yZXYueG1sUEsFBgAAAAAEAAQA+QAAAJMDAAAAAA==&#10;" strokeweight="0"/>
                <v:rect id="Rectangle 279" o:spid="_x0000_s1302" style="position:absolute;left:33731;top:20364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PmJMEA&#10;AADc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vIih9eZdAT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z5iTBAAAA3AAAAA8AAAAAAAAAAAAAAAAAmAIAAGRycy9kb3du&#10;cmV2LnhtbFBLBQYAAAAABAAEAPUAAACG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80" o:spid="_x0000_s1303" style="position:absolute;left:36449;top:25076;width:8147;height: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uiaMIA&#10;AADcAAAADwAAAGRycy9kb3ducmV2LnhtbESPzYoCMRCE7wu+Q2jBy6IZFVwZjaKC4GWRdX2AdtLO&#10;bzpDEnV8+40g7LGoqq+o5bozjbiT86VlBeNRAoI4s7rkXMH5dz+cg/ABWWNjmRQ8ycN61ftYYqrt&#10;g3/ofgq5iBD2KSooQmhTKX1WkEE/si1x9K7WGQxRulxqh48IN42cJMlMGiw5LhTY0q6grD7djIJN&#10;Lf1nnZGvvm9fx2pmXYXbi1KDfrdZgAjUhf/wu33QCibzKbzOxCM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i6JowgAAANwAAAAPAAAAAAAAAAAAAAAAAJgCAABkcnMvZG93&#10;bnJldi54bWxQSwUGAAAAAAQABAD1AAAAhwMAAAAA&#10;" fillcolor="#ffc" strokecolor="#903" strokeweight="0"/>
                <v:rect id="Rectangle 281" o:spid="_x0000_s1304" style="position:absolute;left:36449;top:25952;width:20459;height:105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I6HMIA&#10;AADcAAAADwAAAGRycy9kb3ducmV2LnhtbESPzYoCMRCE7wu+Q2jBy6IZRVwZjaKC4GWRdX2AdtLO&#10;bzpDEnV8+40g7LGoqq+o5bozjbiT86VlBeNRAoI4s7rkXMH5dz+cg/ABWWNjmRQ8ycN61ftYYqrt&#10;g3/ofgq5iBD2KSooQmhTKX1WkEE/si1x9K7WGQxRulxqh48IN42cJMlMGiw5LhTY0q6grD7djIJN&#10;Lf1nnZGvvm9fx2pmXYXbi1KDfrdZgAjUhf/wu33QCibzKbzOxCM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YjocwgAAANwAAAAPAAAAAAAAAAAAAAAAAJgCAABkcnMvZG93&#10;bnJldi54bWxQSwUGAAAAAAQABAD1AAAAhwMAAAAA&#10;" fillcolor="#ffc" strokecolor="#903" strokeweight="0"/>
                <v:rect id="Rectangle 282" o:spid="_x0000_s1305" style="position:absolute;left:37566;top:26993;width:1558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p+UMIA&#10;AADcAAAADwAAAGRycy9kb3ducmV2LnhtbESP3WoCMRSE7wu+QziCdzXbBcuyNUopCCreuPYBDpuz&#10;PzQ5WZLorm9vBKGXw8x8w6y3kzXiRj70jhV8LDMQxLXTPbcKfi+79wJEiMgajWNScKcA283sbY2l&#10;diOf6VbFViQIhxIVdDEOpZSh7shiWLqBOHmN8xZjkr6V2uOY4NbIPMs+pcWe00KHA/10VP9VV6tA&#10;XqrdWFTGZ+6YNydz2J8bckot5tP3F4hIU/wPv9p7rSAvVv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mn5Q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reserva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3" o:spid="_x0000_s1306" style="position:absolute;left:39725;top:28270;width:1374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jgJ8EA&#10;AADcAAAADwAAAGRycy9kb3ducmV2LnhtbESP3YrCMBSE7wXfIZwF7zTdXkjpGmVZEFS8se4DHJrT&#10;HzY5KUm09e2NIOzlMDPfMJvdZI24kw+9YwWfqwwEce10z62C3+t+WYAIEVmjcUwKHhRgt53PNlhq&#10;N/KF7lVsRYJwKFFBF+NQShnqjiyGlRuIk9c4bzEm6VupPY4Jbo3Ms2wtLfacFjoc6Kej+q+6WQXy&#10;Wu3HojI+c6e8OZvj4dKQU2rxMX1/gYg0xf/wu33QCvJiDa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I4CfBAAAA3AAAAA8AAAAAAAAAAAAAAAAAmAIAAGRycy9kb3du&#10;cmV2LnhtbFBLBQYAAAAABAAEAPUAAACG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candidato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284" o:spid="_x0000_s1307" style="position:absolute;left:37884;top:30346;width:17665;height:5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7uxMQA&#10;AADcAAAADwAAAGRycy9kb3ducmV2LnhtbESPT2sCMRTE74LfITzBm2ZdpJWtUYpQKHho/XPo8bl5&#10;7oZuXtJNqvHbN4LQ4zAzv2GW62Q7caE+GMcKZtMCBHHttOFGwfHwNlmACBFZY+eYFNwowHo1HCyx&#10;0u7KO7rsYyMyhEOFCtoYfSVlqFuyGKbOE2fv7HqLMcu+kbrHa4bbTpZF8SQtGs4LLXratFR/73+t&#10;Au8/5/OUPkwo0/nHbPm0u32dlBqP0usLiEgp/ocf7XetoFw8w/1MPg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e7sTEAAAA3AAAAA8AAAAAAAAAAAAAAAAAmAIAAGRycy9k&#10;b3ducmV2LnhtbFBLBQYAAAAABAAEAPUAAACJAwAAAAA=&#10;" fillcolor="#ffc" strokecolor="#903" strokeweight="0"/>
                <v:rect id="Rectangle 285" o:spid="_x0000_s1308" style="position:absolute;left:41319;top:31146;width:1007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vRzr4A&#10;AADcAAAADwAAAGRycy9kb3ducmV2LnhtbERPy4rCMBTdD/gP4QruxtQupHSMIoLgiBurH3Bpbh9M&#10;clOSaDt/bxaCy8N5b3aTNeJJPvSOFayWGQji2umeWwX32/G7ABEiskbjmBT8U4Dddva1wVK7ka/0&#10;rGIrUgiHEhV0MQ6llKHuyGJYuoE4cY3zFmOCvpXa45jCrZF5lq2lxZ5TQ4cDHTqq/6qHVSBv1XEs&#10;KuMzd86bi/k9XRtySi3m0/4HRKQpfsRv90kryIu0Np1JR0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Cb0c6+AAAA3AAAAA8AAAAAAAAAAAAAAAAAmAIAAGRycy9kb3ducmV2&#10;LnhtbFBLBQYAAAAABAAEAPUAAACD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reserva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6" o:spid="_x0000_s1309" style="position:absolute;left:41001;top:32423;width:1088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d0VcIA&#10;AADcAAAADwAAAGRycy9kb3ducmV2LnhtbESP3WoCMRSE7wu+QziCdzXbvZDt1iilIKh449oHOGzO&#10;/tDkZEmiu769EYReDjPzDbPeTtaIG/nQO1bwscxAENdO99wq+L3s3gsQISJrNI5JwZ0CbDeztzWW&#10;2o18plsVW5EgHEpU0MU4lFKGuiOLYekG4uQ1zluMSfpWao9jglsj8yxbSYs9p4UOB/rpqP6rrlaB&#10;vFS7saiMz9wxb07msD835JRazKfvLxCRpvgffrX3WkFefMLzTDoC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13RV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candidato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87" o:spid="_x0000_s1310" style="position:absolute;left:42202;top:33699;width:880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RLFb4A&#10;AADcAAAADwAAAGRycy9kb3ducmV2LnhtbERPy4rCMBTdC/5DuMLsNLWLwalGEUFQmY3VD7g0tw9M&#10;bkoSbf17sxiY5eG8N7vRGvEiHzrHCpaLDARx5XTHjYL77ThfgQgRWaNxTAreFGC3nU42WGg38JVe&#10;ZWxECuFQoII2xr6QMlQtWQwL1xMnrnbeYkzQN1J7HFK4NTLPsm9psePU0GJPh5aqR/m0CuStPA6r&#10;0vjMXfL615xP15qcUl+zcb8GEWmM/+I/90kryH/S/HQmHQG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s0SxW+AAAA3AAAAA8AAAAAAAAAAAAAAAAAmAIAAGRycy9kb3ducmV2&#10;LnhtbFBLBQYAAAAABAAEAPUAAACD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rect id="Rectangle 288" o:spid="_x0000_s1311" style="position:absolute;left:36449;top:37852;width:8147;height: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wPWcQA&#10;AADcAAAADwAAAGRycy9kb3ducmV2LnhtbESPzWrDMBCE74W8g9hALiWR44PbOFFCWgj0UkrTPMDG&#10;2vhXKyMptvv2VaHQ4zAz3zC7w2Q6MZDztWUF61UCgriwuuZSweXrtHwG4QOyxs4yKfgmD4f97GGH&#10;ubYjf9JwDqWIEPY5KqhC6HMpfVGRQb+yPXH0btYZDFG6UmqHY4SbTqZJkkmDNceFCnt6rahoz3ej&#10;4NhK/9gW5Jv3+9NHk1nX4MtVqcV8Om5BBJrCf/iv/aYVpJs1/J6JR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MD1nEAAAA3AAAAA8AAAAAAAAAAAAAAAAAmAIAAGRycy9k&#10;b3ducmV2LnhtbFBLBQYAAAAABAAEAPUAAACJAwAAAAA=&#10;" fillcolor="#ffc" strokecolor="#903" strokeweight="0"/>
                <v:rect id="Rectangle 289" o:spid="_x0000_s1312" style="position:absolute;left:36449;top:38728;width:20535;height:113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6RLsMA&#10;AADcAAAADwAAAGRycy9kb3ducmV2LnhtbESP3WoCMRSE74W+QzgFb0Sz3QtbV6PYgtAbka59gOPm&#10;dH9zsiRRt29vBMHLYWa+YVabwXTiQs7XlhW8zRIQxIXVNZcKfo+76QcIH5A1dpZJwT952KxfRivM&#10;tL3yD13yUIoIYZ+hgiqEPpPSFxUZ9DPbE0fvzzqDIUpXSu3wGuGmk2mSzKXBmuNChT19VVS0+dko&#10;2LbST9qCfLM/vx+auXUNfp6UGr8O2yWIQEN4hh/tb60gXaRwPxOP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6RLsMAAADcAAAADwAAAAAAAAAAAAAAAACYAgAAZHJzL2Rv&#10;d25yZXYueG1sUEsFBgAAAAAEAAQA9QAAAIgDAAAAAA==&#10;" fillcolor="#ffc" strokecolor="#903" strokeweight="0"/>
                <v:rect id="Rectangle 290" o:spid="_x0000_s1313" style="position:absolute;left:37807;top:39770;width:153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bVY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pCvl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5tVi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Reservar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candidato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314" style="position:absolute;left:42119;top:41046;width:908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9NFsIA&#10;AADcAAAADwAAAGRycy9kb3ducmV2LnhtbESP3WoCMRSE7wu+QziCdzXrIkVXo4ggaOmNqw9w2Jz9&#10;weRkSVJ3+/amUOjlMDPfMNv9aI14kg+dYwWLeQaCuHK640bB/XZ6X4EIEVmjcUwKfijAfjd522Kh&#10;3cBXepaxEQnCoUAFbYx9IWWoWrIY5q4nTl7tvMWYpG+k9jgkuDUyz7IPabHjtNBiT8eWqkf5bRXI&#10;W3kaVqXxmfvM6y9zOV9rckrNpuNhAyLSGP/Df+2zVpCvl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D00W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292" o:spid="_x0000_s1315" style="position:absolute;left:37884;top:43199;width:18465;height:5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lD9cUA&#10;AADcAAAADwAAAGRycy9kb3ducmV2LnhtbESPT2sCMRTE74LfIbyCN8120dJujSKFgtBD/dNDj8/N&#10;czd085JuUo3f3ggFj8PM/IaZL5PtxIn6YBwreJwUIIhrpw03Cr727+NnECEia+wck4ILBVguhoM5&#10;VtqdeUunXWxEhnCoUEEbo6+kDHVLFsPEeeLsHV1vMWbZN1L3eM5w28myKJ6kRcN5oUVPby3VP7s/&#10;q8D7zXSa0qcJZTr+mg8+bC/fB6VGD2n1CiJSivfwf3utFZQvM7idyUd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WUP1xQAAANwAAAAPAAAAAAAAAAAAAAAAAJgCAABkcnMv&#10;ZG93bnJldi54bWxQSwUGAAAAAAQABAD1AAAAigMAAAAA&#10;" fillcolor="#ffc" strokecolor="#903" strokeweight="0"/>
                <v:rect id="Rectangle 293" o:spid="_x0000_s1316" style="position:absolute;left:42360;top:43999;width:882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F2+sIA&#10;AADcAAAADwAAAGRycy9kb3ducmV2LnhtbESPzYoCMRCE7wv7DqGFva0Z5yDuaBQRBBUvjj5AM+n5&#10;waQzJFlnfHuzIOyxqKqvqNVmtEY8yIfOsYLZNANBXDndcaPgdt1/L0CEiKzROCYFTwqwWX9+rLDQ&#10;buALPcrYiAThUKCCNsa+kDJULVkMU9cTJ6923mJM0jdSexwS3BqZZ9lcWuw4LbTY066l6l7+WgXy&#10;Wu6HRWl85k55fTbHw6Ump9TXZNwuQUQa43/43T5oBfnPHP7Op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kXb6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Reservar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vaga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4" o:spid="_x0000_s1317" style="position:absolute;left:41084;top:45275;width:1142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3TYcIA&#10;AADcAAAADwAAAGRycy9kb3ducmV2LnhtbESP3WoCMRSE7wu+QziCdzXrXlhdjSKCoKU3rj7AYXP2&#10;B5OTJUnd7dubQqGXw8x8w2z3ozXiST50jhUs5hkI4srpjhsF99vpfQUiRGSNxjEp+KEA+93kbYuF&#10;dgNf6VnGRiQIhwIVtDH2hZShaslimLueOHm18xZjkr6R2uOQ4NbIPMuW0mLHaaHFno4tVY/y2yqQ&#10;t/I0rErjM/eZ11/mcr7W5JSaTcfDBkSkMf6H/9pnrSBff8DvmXQE5O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3dNh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candidato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318" style="position:absolute;left:45078;top:46558;width:398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JHE74A&#10;AADcAAAADwAAAGRycy9kb3ducmV2LnhtbERPy4rCMBTdC/5DuMLsNLWLwalGEUFQmY3VD7g0tw9M&#10;bkoSbf17sxiY5eG8N7vRGvEiHzrHCpaLDARx5XTHjYL77ThfgQgRWaNxTAreFGC3nU42WGg38JVe&#10;ZWxECuFQoII2xr6QMlQtWQwL1xMnrnbeYkzQN1J7HFK4NTLPsm9psePU0GJPh5aqR/m0CuStPA6r&#10;0vjMXfL615xP15qcUl+zcb8GEWmM/+I/90kryH/S2nQmHQG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VCRxO+AAAA3AAAAA8AAAAAAAAAAAAAAAAAmAIAAGRycy9kb3ducmV2&#10;LnhtbFBLBQYAAAAABAAEAPUAAACD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296" o:spid="_x0000_s1319" style="position:absolute;visibility:visible;mso-wrap-style:square" from="29330,26511" to="40443,43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73ZsUAAADcAAAADwAAAGRycy9kb3ducmV2LnhtbESP0YrCMBRE3xf8h3AF39ZUH8R2jSKK&#10;IAiCdT/gbnO3rTY3tYlt9euNsLCPw8ycYRar3lSipcaVlhVMxhEI4szqknMF3+fd5xyE88gaK8uk&#10;4EEOVsvBxwITbTs+UZv6XAQIuwQVFN7XiZQuK8igG9uaOHi/tjHog2xyqRvsAtxUchpFM2mw5LBQ&#10;YE2bgrJrejcKtt3ldrjtup94M7+mz/352KaXo1KjYb/+AuGp9//hv/ZeK5jGMbzPhCMgl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k73ZsUAAADcAAAADwAAAAAAAAAA&#10;AAAAAAChAgAAZHJzL2Rvd25yZXYueG1sUEsFBgAAAAAEAAQA+QAAAJMDAAAAAA==&#10;" strokecolor="#903" strokeweight="36e-5mm">
                  <v:stroke dashstyle="1 1"/>
                </v:line>
                <v:line id="Line 297" o:spid="_x0000_s1320" style="position:absolute;flip:x y;visibility:visible;mso-wrap-style:square" from="39801,43599" to="40443,43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CRJL4AAADcAAAADwAAAGRycy9kb3ducmV2LnhtbERPy4rCMBTdC/5DuII7TWcERztGcQRx&#10;tqPi+pLcPjC5KU1s69+bhTDLw3lvdoOzoqM21J4VfMwzEMTam5pLBdfLcbYCESKyQeuZFDwpwG47&#10;Hm0wN77nP+rOsRQphEOOCqoYm1zKoCtyGOa+IU5c4VuHMcG2lKbFPoU7Kz+zbCkd1pwaKmzoUJG+&#10;nx9OQWdXX2t9t7K5/RRyWewX/VqflJpOhv03iEhD/Be/3b9GwSJL89OZdATk9g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AJEkvgAAANwAAAAPAAAAAAAAAAAAAAAAAKEC&#10;AABkcnMvZG93bnJldi54bWxQSwUGAAAAAAQABAD5AAAAjAMAAAAA&#10;" strokecolor="#903" strokeweight="36e-5mm"/>
                <v:line id="Line 298" o:spid="_x0000_s1321" style="position:absolute;flip:x y;visibility:visible;mso-wrap-style:square" from="40360,43281" to="40443,43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w0v8IAAADcAAAADwAAAGRycy9kb3ducmV2LnhtbESPW2sCMRSE3wv9D+EUfKtZFbxsjWIF&#10;qa9q6fMhOXvB5GTZxN313zeC4OMwM98w6+3grOioDbVnBZNxBoJYe1NzqeD3cvhcgggR2aD1TAru&#10;FGC7eX9bY258zyfqzrEUCcIhRwVVjE0uZdAVOQxj3xAnr/Ctw5hkW0rTYp/gzsppls2lw5rTQoUN&#10;7SvS1/PNKejscrHSVyubv+9CzovdrF/pH6VGH8PuC0SkIb7Cz/bRKJhlE3icSUdAb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0w0v8IAAADcAAAADwAAAAAAAAAAAAAA&#10;AAChAgAAZHJzL2Rvd25yZXYueG1sUEsFBgAAAAAEAAQA+QAAAJADAAAAAA==&#10;" strokecolor="#903" strokeweight="36e-5mm"/>
                <v:rect id="Rectangle 299" o:spid="_x0000_s1322" style="position:absolute;left:35166;top:32340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Hq48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CxVA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erj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00" o:spid="_x0000_s1323" style="position:absolute;visibility:visible;mso-wrap-style:square" from="29330,23958" to="39643,31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1alsUAAADcAAAADwAAAGRycy9kb3ducmV2LnhtbESP0YrCMBRE3xf2H8Jd8G1NXUHcahRx&#10;EQRBsPoBd5trW21uahPb6tcbQfBxmJkzzHTemVI0VLvCsoJBPwJBnFpdcKbgsF99j0E4j6yxtEwK&#10;buRgPvv8mGKsbcs7ahKfiQBhF6OC3PsqltKlORl0fVsRB+9oa4M+yDqTusY2wE0pf6JoJA0WHBZy&#10;rGiZU3pOrkbBX3u6bC6r9v93OT4n9/V+2ySnrVK9r24xAeGp8+/wq73WCobREJ5nwhGQs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U1alsUAAADcAAAADwAAAAAAAAAA&#10;AAAAAAChAgAAZHJzL2Rvd25yZXYueG1sUEsFBgAAAAAEAAQA+QAAAJMDAAAAAA==&#10;" strokecolor="#903" strokeweight="36e-5mm">
                  <v:stroke dashstyle="1 1"/>
                </v:line>
                <v:line id="Line 301" o:spid="_x0000_s1324" style="position:absolute;flip:x y;visibility:visible;mso-wrap-style:square" from="38925,31381" to="39643,31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uXJ8IAAADcAAAADwAAAGRycy9kb3ducmV2LnhtbESPW2sCMRSE3wv+h3AKfavZqnjZGkUL&#10;RV+r0udDcvaCycmyibvbf28EoY/DzHzDrLeDs6KjNtSeFXyMMxDE2puaSwWX8/f7EkSIyAatZ1Lw&#10;RwG2m9HLGnPje/6h7hRLkSAcclRQxdjkUgZdkcMw9g1x8grfOoxJtqU0LfYJ7qycZNlcOqw5LVTY&#10;0FdF+nq6OQWdXS5W+mpl87sv5LzYTfuVPij19jrsPkFEGuJ/+Nk+GgXTbAaPM+kIyM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zuXJ8IAAADcAAAADwAAAAAAAAAAAAAA&#10;AAChAgAAZHJzL2Rvd25yZXYueG1sUEsFBgAAAAAEAAQA+QAAAJADAAAAAA==&#10;" strokecolor="#903" strokeweight="36e-5mm"/>
                <v:line id="Line 302" o:spid="_x0000_s1325" style="position:absolute;flip:x y;visibility:visible;mso-wrap-style:square" from="39325,30822" to="39643,31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cyvMIAAADcAAAADwAAAGRycy9kb3ducmV2LnhtbESPW2sCMRSE3wv+h3AKfavZKt62RtFC&#10;0deq9PmQnL1gcrJs4u723xtB6OMwM98w6+3grOioDbVnBR/jDASx9qbmUsHl/P2+BBEiskHrmRT8&#10;UYDtZvSyxtz4nn+oO8VSJAiHHBVUMTa5lEFX5DCMfUOcvMK3DmOSbSlNi32COysnWTaXDmtOCxU2&#10;9FWRvp5uTkFnl4uVvlrZ/O4LOS92036lD0q9vQ67TxCRhvgffraPRsE0m8HjTDoCcnM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cyvMIAAADcAAAADwAAAAAAAAAAAAAA&#10;AAChAgAAZHJzL2Rvd25yZXYueG1sUEsFBgAAAAAEAAQA+QAAAJADAAAAAA==&#10;" strokecolor="#903" strokeweight="36e-5mm"/>
                <v:rect id="Rectangle 303" o:spid="_x0000_s1326" style="position:absolute;left:34766;top:24834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rs4MEA&#10;AADcAAAADwAAAGRycy9kb3ducmV2LnhtbESP3WoCMRSE74W+QzhC7zTRgsjWKCIIVnrj6gMcNmd/&#10;aHKyJKm7fXtTELwcZuYbZrMbnRV3CrHzrGExVyCIK286bjTcrsfZGkRMyAatZ9LwRxF227fJBgvj&#10;B77QvUyNyBCOBWpoU+oLKWPVksM49z1x9mofHKYsQyNNwCHDnZVLpVbSYcd5ocWeDi1VP+Wv0yCv&#10;5XFYlzYof17W3/brdKnJa/0+HfefIBKN6RV+tk9Gw4dawf+Zf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67ODBAAAA3AAAAA8AAAAAAAAAAAAAAAAAmAIAAGRycy9kb3du&#10;cmV2LnhtbFBLBQYAAAAABAAEAPUAAACG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304" o:spid="_x0000_s1327" style="position:absolute;left:13030;top:47675;width:7588;height: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KorMQA&#10;AADcAAAADwAAAGRycy9kb3ducmV2LnhtbESPzWrDMBCE74W+g9hCLiWWk0ISXMsmKRRyKaVJHmBj&#10;bf2rlZGUxHn7qlDocZiZb5i8nMwgruR8a1nBIklBEFdWt1wrOB3f5xsQPiBrHCyTgjt5KIvHhxwz&#10;bW/8RddDqEWEsM9QQRPCmEnpq4YM+sSOxNH7ts5giNLVUju8RbgZ5DJNV9Jgy3GhwZHeGqr6w8Uo&#10;2PbSP/cV+e7jsv7sVtZ1uDsrNXuatq8gAk3hP/zX3msFL+kafs/EI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CqKzEAAAA3AAAAA8AAAAAAAAAAAAAAAAAmAIAAGRycy9k&#10;b3ducmV2LnhtbFBLBQYAAAAABAAEAPUAAACJAwAAAAA=&#10;" fillcolor="#ffc" strokecolor="#903" strokeweight="0"/>
                <v:rect id="Rectangle 305" o:spid="_x0000_s1328" style="position:absolute;left:13030;top:48552;width:19018;height:14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083r8A&#10;AADcAAAADwAAAGRycy9kb3ducmV2LnhtbERPy2oCMRTdC/5DuIVupGZU0DI1igpCNyKOfsDt5Hae&#10;uRmSqOPfm4Xg8nDey3VvWnEj5yvLCibjBARxbnXFhYLLef/1DcIHZI2tZVLwIA/r1XCwxFTbO5/o&#10;loVCxBD2KSooQ+hSKX1ekkE/th1x5P6tMxgidIXUDu8x3LRymiRzabDi2FBiR7uS8ia7GgWbRvpR&#10;k5OvD9fFsZ5bV+P2T6nPj37zAyJQH97il/tXK5glcW08E4+AXD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HTzevwAAANwAAAAPAAAAAAAAAAAAAAAAAJgCAABkcnMvZG93bnJl&#10;di54bWxQSwUGAAAAAAQABAD1AAAAhAMAAAAA&#10;" fillcolor="#ffc" strokecolor="#903" strokeweight="0"/>
                <v:rect id="Rectangle 306" o:spid="_x0000_s1329" style="position:absolute;left:14624;top:49593;width:131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V4ksIA&#10;AADcAAAADwAAAGRycy9kb3ducmV2LnhtbESP3WoCMRSE74W+QzgF7zSpBbFbo0hBsNIbVx/gsDn7&#10;g8nJkqTu9u2NUPBymJlvmPV2dFbcKMTOs4a3uQJBXHnTcaPhct7PViBiQjZoPZOGP4qw3bxM1lgY&#10;P/CJbmVqRIZwLFBDm1JfSBmrlhzGue+Js1f74DBlGRppAg4Z7qxcKLWUDjvOCy329NVSdS1/nQZ5&#10;LvfDqrRB+eOi/rHfh1NNXuvp67j7BJFoTM/wf/tgNLyrD3icyUd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5XiS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UCS 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07" o:spid="_x0000_s1330" style="position:absolute;left:16148;top:50869;width:1257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ZH0sAA&#10;AADcAAAADwAAAGRycy9kb3ducmV2LnhtbERPS2rDMBDdF3IHMYHsGjkJFONGNiUQSEs2sXuAwRp/&#10;qDQykhK7t68WgS4f73+sFmvEg3wYHSvYbTMQxK3TI/cKvpvzaw4iRGSNxjEp+KUAVbl6OWKh3cw3&#10;etSxFymEQ4EKhhinQsrQDmQxbN1EnLjOeYsxQd9L7XFO4dbIfZa9SYsjp4YBJzoN1P7Ud6tANvV5&#10;zmvjM/e1767m83LryCm1WS8f7yAiLfFf/HRftILDLs1P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AZH0sAAAADcAAAADwAAAAAAAAAAAAAAAACYAgAAZHJzL2Rvd25y&#10;ZXYueG1sUEsFBgAAAAAEAAQA9QAAAIUDAAAAAA=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308" o:spid="_x0000_s1331" style="position:absolute;left:14065;top:53740;width:16865;height:7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BJMcQA&#10;AADcAAAADwAAAGRycy9kb3ducmV2LnhtbESPT2sCMRTE74LfIbyCN82ulVK2RilCQejBP+2hx+fm&#10;uRu6eUk3UeO3N4LQ4zAzv2Hmy2Q7caY+GMcKykkBgrh22nCj4PvrY/wKIkRkjZ1jUnClAMvFcDDH&#10;SrsL7+i8j43IEA4VKmhj9JWUoW7JYpg4T5y9o+stxiz7RuoeLxluOzktihdp0XBeaNHTqqX6d3+y&#10;CrzfzmYpbUyYpuOf+eTD7vpzUGr0lN7fQERK8T/8aK+1gueyhPuZf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QSTHEAAAA3AAAAA8AAAAAAAAAAAAAAAAAmAIAAGRycy9k&#10;b3ducmV2LnhtbFBLBQYAAAAABAAEAPUAAACJAwAAAAA=&#10;" fillcolor="#ffc" strokecolor="#903" strokeweight="0"/>
                <v:rect id="Rectangle 309" o:spid="_x0000_s1332" style="position:absolute;left:16941;top:54864;width:1067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h8Ps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ctFDq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+YfD7BAAAA3AAAAA8AAAAAAAAAAAAAAAAAmAIAAGRycy9kb3du&#10;cmV2LnhtbFBLBQYAAAAABAAEAPUAAACGAwAAAAA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333" style="position:absolute;left:18942;top:56140;width:661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TZpcIA&#10;AADcAAAADwAAAGRycy9kb3ducmV2LnhtbESP3YrCMBSE74V9h3AE72yqwiJdoyyCoOKNdR/g0Jz+&#10;sMlJSbK2vr0RhL0cZuYbZrMbrRF38qFzrGCR5SCIK6c7bhT83A7zNYgQkTUax6TgQQF224/JBgvt&#10;Br7SvYyNSBAOBSpoY+wLKUPVksWQuZ44ebXzFmOSvpHa45Dg1shlnn9Kix2nhRZ72rdU/ZZ/VoG8&#10;lYdhXRqfu/OyvpjT8VqTU2o2Hb+/QEQa43/43T5qBavFCl5n0hG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1Nml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311" o:spid="_x0000_s1334" style="position:absolute;left:17983;top:57416;width:894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1B0cIA&#10;AADcAAAADwAAAGRycy9kb3ducmV2LnhtbESPzYoCMRCE74LvEFrwphl/WGQ0igiCu3hx9AGaSc8P&#10;Jp0hic7s228WFvZYVNVX1O4wWCPe5EPrWMFinoEgLp1uuVbwuJ9nGxAhIms0jknBNwU47MejHeba&#10;9XyjdxFrkSAcclTQxNjlUoayIYth7jri5FXOW4xJ+lpqj32CWyOXWfYhLbacFhrs6NRQ+SxeVoG8&#10;F+d+Uxifua9ldTWfl1tFTqnpZDhuQUQa4n/4r33RClaLNfyeSUdA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PUHRwgAAANwAAAAPAAAAAAAAAAAAAAAAAJgCAABkcnMvZG93&#10;bnJldi54bWxQSwUGAAAAAAQABAD1AAAAhwMAAAAA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line id="Line 312" o:spid="_x0000_s1335" style="position:absolute;visibility:visible;mso-wrap-style:square" from="23818,43364" to="24536,5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HxpMYAAADcAAAADwAAAGRycy9kb3ducmV2LnhtbESP0WrCQBRE3wv9h+UWfGs2Vioas0qx&#10;CEJBMPoB1+w1iWbvxuw2Sfv13YLg4zAzZ5h0NZhadNS6yrKCcRSDIM6trrhQcDxsXmcgnEfWWFsm&#10;BT/kYLV8fkox0bbnPXWZL0SAsEtQQel9k0jp8pIMusg2xME729agD7ItpG6xD3BTy7c4nkqDFYeF&#10;Ehtal5Rfs2+j4LO/3L5um/40X8+u2e/2sOuyy06p0cvwsQDhafCP8L291Qom43f4PxOO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Qx8aTGAAAA3AAAAA8AAAAAAAAA&#10;AAAAAAAAoQIAAGRycy9kb3ducmV2LnhtbFBLBQYAAAAABAAEAPkAAACUAwAAAAA=&#10;" strokecolor="#903" strokeweight="36e-5mm">
                  <v:stroke dashstyle="1 1"/>
                </v:line>
                <v:line id="Line 313" o:spid="_x0000_s1336" style="position:absolute;flip:x y;visibility:visible;mso-wrap-style:square" from="24136,53263" to="24536,5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w6FsIAAADcAAAADwAAAGRycy9kb3ducmV2LnhtbESPT2sCMRTE7wW/Q3gFbzVrhVW3RtFC&#10;qVe19PxI3v7B5GXZpLvrt28EweMwM79hNrvRWdFTFxrPCuazDASx9qbhSsHP5ettBSJEZIPWMym4&#10;UYDddvKywcL4gU/Un2MlEoRDgQrqGNtCyqBrchhmviVOXuk7hzHJrpKmwyHBnZXvWZZLhw2nhRpb&#10;+qxJX89/TkFvV8u1vlrZ/h5KmZf7xbDW30pNX8f9B4hIY3yGH+2jUbCY53A/k46A3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Xw6FsIAAADcAAAADwAAAAAAAAAAAAAA&#10;AAChAgAAZHJzL2Rvd25yZXYueG1sUEsFBgAAAAAEAAQA+QAAAJADAAAAAA==&#10;" strokecolor="#903" strokeweight="36e-5mm"/>
                <v:line id="Line 314" o:spid="_x0000_s1337" style="position:absolute;flip:y;visibility:visible;mso-wrap-style:square" from="24536,53263" to="24777,5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hcOcMAAADcAAAADwAAAGRycy9kb3ducmV2LnhtbESPQYvCMBSE74L/IbyFvdlUF7V0jSKC&#10;IHuzCurt0bxtyzYvtYna/vuNIHgcZuYbZrHqTC3u1LrKsoJxFIMgzq2uuFBwPGxHCQjnkTXWlklB&#10;Tw5Wy+Fggam2D97TPfOFCBB2KSoovW9SKV1ekkEX2YY4eL+2NeiDbAupW3wEuKnlJI5n0mDFYaHE&#10;hjYl5X/ZzSg4+b6fJp0+ZP3l+rPWiU305KzU50e3/gbhqfPv8Ku90wq+xnN4nglH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oXDnDAAAA3AAAAA8AAAAAAAAAAAAA&#10;AAAAoQIAAGRycy9kb3ducmV2LnhtbFBLBQYAAAAABAAEAPkAAACRAwAAAAA=&#10;" strokecolor="#903" strokeweight="36e-5mm"/>
                <v:rect id="Rectangle 315" o:spid="_x0000_s1338" style="position:absolute;left:24536;top:45758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BL1MAA&#10;AADcAAAADwAAAGRycy9kb3ducmV2LnhtbERPS2rDMBDdF3IHMYHsGjkJFONGNiUQSEs2sXuAwRp/&#10;qDQykhK7t68WgS4f73+sFmvEg3wYHSvYbTMQxK3TI/cKvpvzaw4iRGSNxjEp+KUAVbl6OWKh3cw3&#10;etSxFymEQ4EKhhinQsrQDmQxbN1EnLjOeYsxQd9L7XFO4dbIfZa9SYsjp4YBJzoN1P7Ud6tANvV5&#10;zmvjM/e1767m83LryCm1WS8f7yAiLfFf/HRftILDLq1NZ9IRk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BL1MAAAADcAAAADwAAAAAAAAAAAAAAAACYAgAAZHJzL2Rvd25y&#10;ZXYueG1sUEsFBgAAAAAEAAQA9QAAAIUDAAAAAA==&#10;" filled="f" stroked="f">
                  <v:textbox style="mso-fit-shape-to-text:t" inset="0,0,0,0">
                    <w:txbxContent>
                      <w:p w:rsidR="00FC61AC" w:rsidRDefault="00FC61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938A4" w:rsidRDefault="00A938A4" w:rsidP="00A938A4">
      <w:pPr>
        <w:widowControl w:val="0"/>
        <w:jc w:val="center"/>
        <w:rPr>
          <w:rFonts w:cs="Arial"/>
        </w:rPr>
      </w:pPr>
    </w:p>
    <w:p w:rsidR="00A938A4" w:rsidRDefault="00A938A4" w:rsidP="00A938A4">
      <w:pPr>
        <w:widowControl w:val="0"/>
        <w:jc w:val="center"/>
        <w:rPr>
          <w:rFonts w:cs="Arial"/>
        </w:rPr>
      </w:pPr>
    </w:p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601424"/>
      <w:r>
        <w:lastRenderedPageBreak/>
        <w:t>Casos de Uso</w:t>
      </w:r>
      <w:bookmarkEnd w:id="9"/>
    </w:p>
    <w:p w:rsidR="00A938A4" w:rsidRDefault="00A938A4" w:rsidP="00A938A4">
      <w:pPr>
        <w:pStyle w:val="Ttulo2"/>
      </w:pPr>
      <w:r>
        <w:rPr>
          <w:vanish/>
        </w:rPr>
        <w:t xml:space="preserve">UCS450 </w:t>
      </w:r>
      <w:bookmarkStart w:id="10" w:name="_Toc404601425"/>
      <w:r>
        <w:t>Confirmar Escolha de Vaga</w:t>
      </w:r>
      <w:bookmarkEnd w:id="10"/>
      <w:r>
        <w:t> </w:t>
      </w:r>
    </w:p>
    <w:p w:rsidR="00A938A4" w:rsidRDefault="00A938A4" w:rsidP="00A938A4">
      <w:pPr>
        <w:pStyle w:val="Ttulo3"/>
        <w:keepNext w:val="0"/>
        <w:widowControl w:val="0"/>
        <w:spacing w:before="120" w:line="240" w:lineRule="auto"/>
      </w:pPr>
      <w:bookmarkStart w:id="11" w:name="_Toc404601426"/>
      <w:r>
        <w:rPr>
          <w:highlight w:val="magenta"/>
        </w:rPr>
        <w:t xml:space="preserve">Fluxo Básico – opção “escolheu a vaga” e não utiliza </w:t>
      </w:r>
      <w:proofErr w:type="spellStart"/>
      <w:r>
        <w:rPr>
          <w:highlight w:val="magenta"/>
        </w:rPr>
        <w:t>enturmação</w:t>
      </w:r>
      <w:bookmarkEnd w:id="11"/>
      <w:proofErr w:type="spellEnd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seleciona um candidato da lista após realizar o caso de uso ”Listar Escolha de Vaga”.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solicita a funcionalidade de “Confirmar Escolha de Vaga”.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verifica a regra de negócio RN03.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as informações do candidato selecionado, mostrando dados do edital e item do edital do concurso que o candidato está inscrito e para isto consulta os conceitos: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Edital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Histórico de edital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Histórico de item de edital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Classificados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 xml:space="preserve">Carreira 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Item de carreira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Órgão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Unidade Organizacional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Nível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Referência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Região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Município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Disciplina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Área de Ensino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</w:pPr>
      <w:r>
        <w:t>Chamada do edital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4"/>
        </w:numPr>
        <w:tabs>
          <w:tab w:val="left" w:pos="2160"/>
          <w:tab w:val="left" w:pos="5040"/>
        </w:tabs>
        <w:spacing w:line="240" w:lineRule="auto"/>
        <w:rPr>
          <w:highlight w:val="yellow"/>
        </w:rPr>
      </w:pPr>
      <w:r>
        <w:t>Candidatos chamados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as opções de escolha do candidato para seleção, sendo que a opção padrão é “Não escolheu a vaga”.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executa o caso de uso “Consultar escolha de vaga”.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seleciona a opção “Escolheu a vaga”.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verifica as vagas excedentes ocupadas pelos candidatos Admitidos em Caráter Temporário (ACT) que desistiram da mesma, tornando-as disponíveis.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ator seleciona a escolha do candidato (</w:t>
      </w:r>
      <w:proofErr w:type="gramStart"/>
      <w:r>
        <w:rPr>
          <w:strike/>
        </w:rPr>
        <w:t>Vide anexo</w:t>
      </w:r>
      <w:proofErr w:type="gramEnd"/>
      <w:r>
        <w:rPr>
          <w:strike/>
        </w:rPr>
        <w:t xml:space="preserve"> item 5.1.).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ator informa a Unidade Organizacional.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recupera a carga horária máxima do item de edital do candidato.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lastRenderedPageBreak/>
        <w:t xml:space="preserve">O sistema recupera as cargas horárias do cargo efetivo que não </w:t>
      </w:r>
      <w:proofErr w:type="gramStart"/>
      <w:r>
        <w:rPr>
          <w:strike/>
        </w:rPr>
        <w:t>sejam maior</w:t>
      </w:r>
      <w:proofErr w:type="gramEnd"/>
      <w:r>
        <w:rPr>
          <w:strike/>
        </w:rPr>
        <w:t xml:space="preserve"> que a carga horária máxima recuperado no item acima, e caso o cargo efetivo permite </w:t>
      </w:r>
      <w:proofErr w:type="spellStart"/>
      <w:r>
        <w:rPr>
          <w:strike/>
        </w:rPr>
        <w:t>enturmação</w:t>
      </w:r>
      <w:proofErr w:type="spellEnd"/>
      <w:r>
        <w:rPr>
          <w:strike/>
        </w:rPr>
        <w:t>, o sistema recupera todos os módulos de carga horária associados a Área de Ensino e Disciplina do item de edital do candidato cuja carga horária semanal não seja maior que a carga horária máxima recuperada no item acima.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ator submete a operação.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O sistema verifica se </w:t>
      </w:r>
      <w:proofErr w:type="gramStart"/>
      <w:r>
        <w:rPr>
          <w:strike/>
        </w:rPr>
        <w:t>existem</w:t>
      </w:r>
      <w:proofErr w:type="gramEnd"/>
      <w:r>
        <w:rPr>
          <w:strike/>
        </w:rPr>
        <w:t xml:space="preserve"> algum candidato melhor classificado do que o candidato que esta escolhendo a vaga e que esteja em uma chamada aberta.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O sistema recupera as Unidades Organizacionais do item de edital, caso o item de edital seja regionalizado (por região) todas as </w:t>
      </w:r>
      <w:proofErr w:type="spellStart"/>
      <w:r>
        <w:rPr>
          <w:strike/>
        </w:rPr>
        <w:t>UO´s</w:t>
      </w:r>
      <w:proofErr w:type="spellEnd"/>
      <w:r>
        <w:rPr>
          <w:strike/>
        </w:rPr>
        <w:t xml:space="preserve"> que são dos municípios da região, caso seja especificado o município, são todas as </w:t>
      </w:r>
      <w:proofErr w:type="spellStart"/>
      <w:r>
        <w:rPr>
          <w:strike/>
        </w:rPr>
        <w:t>UO´s</w:t>
      </w:r>
      <w:proofErr w:type="spellEnd"/>
      <w:r>
        <w:rPr>
          <w:strike/>
        </w:rPr>
        <w:t xml:space="preserve"> que fazem parte do município, caso esteja especificado o órgão, todas as </w:t>
      </w:r>
      <w:proofErr w:type="spellStart"/>
      <w:r>
        <w:rPr>
          <w:strike/>
        </w:rPr>
        <w:t>UO´s</w:t>
      </w:r>
      <w:proofErr w:type="spellEnd"/>
      <w:r>
        <w:rPr>
          <w:strike/>
        </w:rPr>
        <w:t xml:space="preserve"> que fazem parte do órgão, caso o item de edital possua mais do que um dos itens acima, as </w:t>
      </w:r>
      <w:proofErr w:type="spellStart"/>
      <w:r>
        <w:rPr>
          <w:strike/>
        </w:rPr>
        <w:t>UO´s</w:t>
      </w:r>
      <w:proofErr w:type="spellEnd"/>
      <w:r>
        <w:rPr>
          <w:strike/>
        </w:rPr>
        <w:t xml:space="preserve"> terão que respeitar todas as informações.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O sistema verifica se existe vaga no quadro </w:t>
      </w:r>
      <w:proofErr w:type="spellStart"/>
      <w:r>
        <w:rPr>
          <w:strike/>
        </w:rPr>
        <w:t>lotacional</w:t>
      </w:r>
      <w:proofErr w:type="spellEnd"/>
      <w:r>
        <w:rPr>
          <w:strike/>
        </w:rPr>
        <w:t xml:space="preserve"> da Unidade Organizacional informada realizando o caso de uso “UCS 007 Verificar Vaga Disponível” do </w:t>
      </w:r>
      <w:proofErr w:type="spellStart"/>
      <w:r>
        <w:rPr>
          <w:strike/>
        </w:rPr>
        <w:t>submodulo</w:t>
      </w:r>
      <w:proofErr w:type="spellEnd"/>
      <w:r>
        <w:rPr>
          <w:strike/>
        </w:rPr>
        <w:t xml:space="preserve"> QLP, caso possua o sistema reserva a vaga no quadro </w:t>
      </w:r>
      <w:proofErr w:type="spellStart"/>
      <w:r>
        <w:rPr>
          <w:strike/>
        </w:rPr>
        <w:t>lotacional</w:t>
      </w:r>
      <w:proofErr w:type="spellEnd"/>
      <w:r>
        <w:rPr>
          <w:strike/>
        </w:rPr>
        <w:t xml:space="preserve"> da Unidade Organizacional informada.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rPr>
          <w:strike/>
        </w:rPr>
        <w:t>O sistema verifica na regra de acumulação de vínculo, realizando o caso de uso “UCS 092 - Verificar Regras de Acumulação de Vínculos”, se o candidato não possui dois vínculos no estado.  Caso o servidor não possua, o sistema verifica, através do CPF, se o candidato possui outras inscrições ou outras opções do mesmo edital e se não ultrapassou o limite permitido de dois vínculos.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as unidades organizacionais conforme escopo definido no item do edital (</w:t>
      </w:r>
      <w:proofErr w:type="gramStart"/>
      <w:r>
        <w:t>vide anexo</w:t>
      </w:r>
      <w:proofErr w:type="gramEnd"/>
      <w:r>
        <w:t xml:space="preserve"> “Escopo das Unidades Organizacionais do item do edital”). Porém caso a classificação do edital seja por órgão</w:t>
      </w:r>
      <w:proofErr w:type="gramStart"/>
      <w:r>
        <w:t xml:space="preserve">  </w:t>
      </w:r>
      <w:proofErr w:type="gramEnd"/>
      <w:r>
        <w:t>exibir todas as unidades do órgão.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informa a unidade organizacional.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exibe as cargas horárias permitidas para a carreira/item de carreira (lembrando que a estrutura de carreira tem vigência) do item do edital, obtidas do conceito “Carga horária sem </w:t>
      </w:r>
      <w:proofErr w:type="spellStart"/>
      <w:r>
        <w:t>enturmação</w:t>
      </w:r>
      <w:proofErr w:type="spellEnd"/>
      <w:r>
        <w:t>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informa a carga horária.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verifica as regras de negócio RN12, RN10, RN11, RN04, RN05 e RN06.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highlight w:val="lightGray"/>
        </w:rPr>
      </w:pPr>
      <w:r>
        <w:rPr>
          <w:highlight w:val="lightGray"/>
        </w:rPr>
        <w:t xml:space="preserve">Caso a opção atual do candidato seja “Escolheu a vaga”, ou seja, está sendo realizada uma alteração da escolha da vaga, o sistema executa o caso de uso “Cancelar reserva </w:t>
      </w:r>
      <w:r>
        <w:rPr>
          <w:highlight w:val="lightGray"/>
        </w:rPr>
        <w:lastRenderedPageBreak/>
        <w:t>de vaga do candidato do processo seletivo” informando a identificação do candidato na chamada, do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rPr>
          <w:highlight w:val="lightGray"/>
        </w:rPr>
        <w:t>O sistema executa o caso de uso “Reservar vaga do candidato do processo seletivo” informando a identificação do candidato na chamada, do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atualiza o registro do candidato na chamada no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3"/>
        <w:keepNext w:val="0"/>
        <w:widowControl w:val="0"/>
        <w:spacing w:before="120" w:line="240" w:lineRule="auto"/>
      </w:pPr>
      <w:bookmarkStart w:id="12" w:name="_Toc404601427"/>
      <w:r>
        <w:rPr>
          <w:highlight w:val="magenta"/>
        </w:rPr>
        <w:t xml:space="preserve">Fluxo alternativo – opção “escolheu a vaga” e utiliza </w:t>
      </w:r>
      <w:proofErr w:type="spellStart"/>
      <w:r>
        <w:rPr>
          <w:highlight w:val="magenta"/>
        </w:rPr>
        <w:t>enturmação</w:t>
      </w:r>
      <w:proofErr w:type="spellEnd"/>
      <w:r>
        <w:rPr>
          <w:highlight w:val="magenta"/>
        </w:rPr>
        <w:t xml:space="preserve">, diferente de </w:t>
      </w:r>
      <w:proofErr w:type="spellStart"/>
      <w:proofErr w:type="gramStart"/>
      <w:r>
        <w:rPr>
          <w:highlight w:val="magenta"/>
        </w:rPr>
        <w:t>act</w:t>
      </w:r>
      <w:bookmarkEnd w:id="12"/>
      <w:proofErr w:type="spellEnd"/>
      <w:proofErr w:type="gramEnd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informa a unidade organizacional.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verifica a regra de negócio RN14.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exibe o “Quadro de vagas” da chamada referente à unidade organizacional selecionada e área de ensino/disciplina do item do edital e que ainda tenham vagas disponíveis (diferença entre vagas previstas do quadro de vagas e vagas reservadas). 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ator adiciona quantas </w:t>
      </w:r>
      <w:proofErr w:type="spellStart"/>
      <w:r>
        <w:t>enturmações</w:t>
      </w:r>
      <w:proofErr w:type="spellEnd"/>
      <w:r>
        <w:t xml:space="preserve"> desejar informando o número de vagas no quadro de vagas da unidade organizacional selecionada.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submete a operação.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verifica as regras de negócio RN12, RN13, RN10, RN11, RN04, RN05, RN07 e RN08.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highlight w:val="lightGray"/>
        </w:rPr>
      </w:pPr>
      <w:r>
        <w:rPr>
          <w:highlight w:val="lightGray"/>
        </w:rPr>
        <w:t>Caso a opção atual do candidato seja “Escolheu a vaga”, ou seja, está sendo realizada uma alteração da escolha da vaga, o sistema executa o caso de uso “Cancelar reserva de vaga do candidato do processo seletivo” informando a identificação do candidato na chamada, do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rPr>
          <w:highlight w:val="lightGray"/>
        </w:rPr>
        <w:t>O sistema executa o caso de uso “Reservar vaga do candidato do processo seletivo” informando a identificação do candidato na chamada, do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atualiza o registro do candidato na chamada no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inclui/altera/exclui </w:t>
      </w:r>
      <w:proofErr w:type="gramStart"/>
      <w:r>
        <w:t xml:space="preserve">um registro no conceito “Chamada com </w:t>
      </w:r>
      <w:proofErr w:type="spellStart"/>
      <w:r>
        <w:t>enturmação</w:t>
      </w:r>
      <w:proofErr w:type="spellEnd"/>
      <w:r>
        <w:t>”</w:t>
      </w:r>
      <w:proofErr w:type="gramEnd"/>
      <w:r>
        <w:t>, conforme a ação realizada pelo ator.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A938A4" w:rsidRDefault="00A938A4" w:rsidP="00A938A4">
      <w:pPr>
        <w:pStyle w:val="Ttulo4"/>
        <w:numPr>
          <w:ilvl w:val="0"/>
          <w:numId w:val="0"/>
        </w:numPr>
        <w:ind w:left="1080"/>
        <w:rPr>
          <w:highlight w:val="magenta"/>
        </w:rPr>
      </w:pPr>
    </w:p>
    <w:p w:rsidR="00A938A4" w:rsidRDefault="00A938A4" w:rsidP="00A938A4">
      <w:pPr>
        <w:pStyle w:val="Ttulo3"/>
        <w:keepNext w:val="0"/>
        <w:widowControl w:val="0"/>
        <w:spacing w:before="120" w:line="240" w:lineRule="auto"/>
        <w:rPr>
          <w:highlight w:val="magenta"/>
        </w:rPr>
      </w:pPr>
      <w:bookmarkStart w:id="13" w:name="_Toc404601428"/>
      <w:r>
        <w:rPr>
          <w:highlight w:val="magenta"/>
        </w:rPr>
        <w:t xml:space="preserve">Fluxo alternativo – opção “escolheu a vaga” e utiliza </w:t>
      </w:r>
      <w:proofErr w:type="spellStart"/>
      <w:r>
        <w:rPr>
          <w:highlight w:val="magenta"/>
        </w:rPr>
        <w:lastRenderedPageBreak/>
        <w:t>enturmação</w:t>
      </w:r>
      <w:proofErr w:type="spellEnd"/>
      <w:r>
        <w:rPr>
          <w:highlight w:val="magenta"/>
        </w:rPr>
        <w:t xml:space="preserve">, igual </w:t>
      </w:r>
      <w:proofErr w:type="gramStart"/>
      <w:r>
        <w:rPr>
          <w:highlight w:val="magenta"/>
        </w:rPr>
        <w:t>a</w:t>
      </w:r>
      <w:proofErr w:type="gramEnd"/>
      <w:r>
        <w:rPr>
          <w:highlight w:val="magenta"/>
        </w:rPr>
        <w:t xml:space="preserve"> </w:t>
      </w:r>
      <w:proofErr w:type="spellStart"/>
      <w:r>
        <w:rPr>
          <w:highlight w:val="magenta"/>
        </w:rPr>
        <w:t>act</w:t>
      </w:r>
      <w:bookmarkEnd w:id="13"/>
      <w:proofErr w:type="spellEnd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informa a unidade organizacional.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verifica a regra de negócio RN14: Verificar se existe previsão de vagas.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exibe o “Quadro de vagas” da chamada referentes </w:t>
      </w:r>
      <w:proofErr w:type="gramStart"/>
      <w:r>
        <w:t>a</w:t>
      </w:r>
      <w:proofErr w:type="gramEnd"/>
      <w:r>
        <w:t xml:space="preserve"> unidade organizacional selecionada e área de ensino/disciplina do item do edital e que ainda tenham vagas disponíveis (diferença entre vagas previstas no quadro de vagas e vagas reservadas). 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ator adiciona a </w:t>
      </w:r>
      <w:proofErr w:type="spellStart"/>
      <w:r>
        <w:t>enturmação</w:t>
      </w:r>
      <w:proofErr w:type="spellEnd"/>
      <w:r>
        <w:t xml:space="preserve"> informando o número de vagas no quadro de vagas da unidade organizacional selecionada.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submete a operação.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executa as regras de negócio: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noBreakHyphen/>
        <w:t> RN12: Verificar se existe vaga disponível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noBreakHyphen/>
        <w:t> RN13: Verificar se existe vaga disponível no quadro de vagas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noBreakHyphen/>
        <w:t> RN10: Verificar se a vaga está reservada para portadores de necessidades especiais (PNE)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noBreakHyphen/>
        <w:t> RN11: Verificar se a vaga está reservada para mulheres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noBreakHyphen/>
        <w:t> RN04: Verificar se existe candidato melhor classificado que não escolheu a vaga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noBreakHyphen/>
        <w:t> RN05: Validar a unidade organizacional informada na escolha da vaga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 </w:t>
      </w:r>
      <w:r>
        <w:noBreakHyphen/>
        <w:t> RN08: Validar carga horária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 </w:t>
      </w:r>
      <w:r>
        <w:noBreakHyphen/>
        <w:t xml:space="preserve"> RN09: Validar vagas escolhidas para relação de trabalho igual </w:t>
      </w:r>
      <w:proofErr w:type="gramStart"/>
      <w:r>
        <w:t>a</w:t>
      </w:r>
      <w:proofErr w:type="gramEnd"/>
      <w:r>
        <w:t xml:space="preserve"> ACT.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highlight w:val="lightGray"/>
        </w:rPr>
      </w:pPr>
      <w:r>
        <w:rPr>
          <w:highlight w:val="lightGray"/>
        </w:rPr>
        <w:t>Caso a opção atual do candidato seja “Escolheu a vaga”, ou seja, está sendo realizada uma alteração da escolha da vaga, o sistema executa o caso de uso “Cancelar reserva de vaga do candidato do processo seletivo” informando a identificação do candidato na chamada, do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rPr>
          <w:highlight w:val="lightGray"/>
        </w:rPr>
        <w:t>O sistema executa o caso de uso “Reservar vaga do candidato do processo seletivo” informando a identificação do candidato na chamada, do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atualiza o registro do candidato na chamada no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inclui/altera/exclui </w:t>
      </w:r>
      <w:proofErr w:type="gramStart"/>
      <w:r>
        <w:t xml:space="preserve">os registros no conceito “Chamada com </w:t>
      </w:r>
      <w:proofErr w:type="spellStart"/>
      <w:r>
        <w:t>enturmação</w:t>
      </w:r>
      <w:proofErr w:type="spellEnd"/>
      <w:r>
        <w:t>”</w:t>
      </w:r>
      <w:proofErr w:type="gramEnd"/>
      <w:r>
        <w:t>, conforme a ação realizada pelo ator.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A938A4" w:rsidRDefault="00A938A4" w:rsidP="00A938A4">
      <w:pPr>
        <w:pStyle w:val="Ttulo4"/>
        <w:numPr>
          <w:ilvl w:val="0"/>
          <w:numId w:val="0"/>
        </w:numPr>
        <w:ind w:left="2160" w:hanging="1080"/>
      </w:pPr>
    </w:p>
    <w:p w:rsidR="00A938A4" w:rsidRDefault="00A938A4" w:rsidP="00A938A4">
      <w:pPr>
        <w:pStyle w:val="Ttulo3"/>
        <w:keepNext w:val="0"/>
        <w:widowControl w:val="0"/>
        <w:spacing w:before="120" w:line="240" w:lineRule="auto"/>
        <w:rPr>
          <w:highlight w:val="magenta"/>
        </w:rPr>
      </w:pPr>
      <w:bookmarkStart w:id="14" w:name="_Toc404601429"/>
      <w:r>
        <w:rPr>
          <w:highlight w:val="magenta"/>
        </w:rPr>
        <w:t xml:space="preserve">Fluxo alternativo – opção diferente de “escolheu a </w:t>
      </w:r>
      <w:r>
        <w:rPr>
          <w:highlight w:val="magenta"/>
        </w:rPr>
        <w:lastRenderedPageBreak/>
        <w:t>vaga”</w:t>
      </w:r>
      <w:bookmarkEnd w:id="14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seleciona a opção diferente de “Escolheu a vaga”.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rPr>
          <w:highlight w:val="lightGray"/>
        </w:rPr>
        <w:t>Caso a opção atual do candidato seja “Escolheu a vaga”, ou seja, está sendo realizada uma alteração da escolha da vaga, o sistema executa o caso de uso “Cancelar reserva de vaga do candidato do processo seletivo” informando a identificação do candidato na chamada, do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atualiza o registro do candidato na chamada no conceito “Candidatos chamados”.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exclui </w:t>
      </w:r>
      <w:proofErr w:type="gramStart"/>
      <w:r>
        <w:t xml:space="preserve">os registros no conceito “Chamada com </w:t>
      </w:r>
      <w:proofErr w:type="spellStart"/>
      <w:r>
        <w:t>enturmação</w:t>
      </w:r>
      <w:proofErr w:type="spellEnd"/>
      <w:r>
        <w:t>”</w:t>
      </w:r>
      <w:proofErr w:type="gramEnd"/>
      <w:r>
        <w:t>, caso existam.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highlight w:val="magenta"/>
        </w:rPr>
      </w:pPr>
      <w:r>
        <w:t>O sistema exibe a mensagem MSG0006 ("Operação efetuada com sucesso!").</w:t>
      </w:r>
    </w:p>
    <w:p w:rsidR="00A938A4" w:rsidRDefault="00A938A4" w:rsidP="00A938A4">
      <w:pPr>
        <w:pStyle w:val="Ttulo3"/>
        <w:keepNext w:val="0"/>
        <w:widowControl w:val="0"/>
        <w:spacing w:before="120" w:line="240" w:lineRule="auto"/>
      </w:pPr>
      <w:bookmarkStart w:id="15" w:name="_Toc404601430"/>
      <w:r>
        <w:rPr>
          <w:highlight w:val="magenta"/>
        </w:rPr>
        <w:t>Fluxo Alternativo – Pesquisar Unidade Organizacional</w:t>
      </w:r>
      <w:bookmarkEnd w:id="15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solicita a pesquisa de “Unidade Organizacional”.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executa o caso de uso “Pesquisa Auxiliar de Unidade Organizacional por Item de Edital” (</w:t>
      </w:r>
      <w:proofErr w:type="gramStart"/>
      <w:r>
        <w:t>vide anexo</w:t>
      </w:r>
      <w:proofErr w:type="gramEnd"/>
      <w:r>
        <w:t xml:space="preserve"> “Escopo das Unidades Organizacionais do item do edital”).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a Unidade Organizacional pesquisada.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3"/>
        <w:keepNext w:val="0"/>
        <w:widowControl w:val="0"/>
        <w:spacing w:before="120" w:line="240" w:lineRule="auto"/>
        <w:rPr>
          <w:strike/>
          <w:highlight w:val="magenta"/>
        </w:rPr>
      </w:pPr>
      <w:bookmarkStart w:id="16" w:name="_Toc404601431"/>
      <w:r>
        <w:rPr>
          <w:strike/>
          <w:highlight w:val="magenta"/>
        </w:rPr>
        <w:t xml:space="preserve">Fluxo Alternativo – Escolha de vaga para </w:t>
      </w:r>
      <w:r>
        <w:rPr>
          <w:rFonts w:ascii="Arial (W1)" w:hAnsi="Arial (W1)"/>
          <w:strike/>
          <w:highlight w:val="magenta"/>
        </w:rPr>
        <w:t xml:space="preserve">Item de Carreira de tipo Carreira que no Órgão utiliza </w:t>
      </w:r>
      <w:proofErr w:type="spellStart"/>
      <w:r>
        <w:rPr>
          <w:rFonts w:ascii="Arial (W1)" w:hAnsi="Arial (W1)"/>
          <w:strike/>
          <w:highlight w:val="magenta"/>
        </w:rPr>
        <w:t>enturmação</w:t>
      </w:r>
      <w:proofErr w:type="spellEnd"/>
      <w:r>
        <w:rPr>
          <w:rFonts w:ascii="Arial (W1)" w:hAnsi="Arial (W1)"/>
          <w:strike/>
          <w:highlight w:val="magenta"/>
        </w:rPr>
        <w:t xml:space="preserve"> </w:t>
      </w:r>
      <w:r>
        <w:rPr>
          <w:strike/>
          <w:highlight w:val="magenta"/>
        </w:rPr>
        <w:t>- 4.1.1.7.</w:t>
      </w:r>
      <w:bookmarkEnd w:id="16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exibe período, turno, séries e turmas de acordo com a área de ensino e disciplina da inscrição do candidato para a Unidade Organizacional selecionada.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O sistema exibe a quantidade de aulas conforme o quantitativo previsto no quadro de </w:t>
      </w:r>
      <w:proofErr w:type="spellStart"/>
      <w:r>
        <w:rPr>
          <w:strike/>
        </w:rPr>
        <w:t>enturmação</w:t>
      </w:r>
      <w:proofErr w:type="spellEnd"/>
      <w:r>
        <w:rPr>
          <w:strike/>
        </w:rPr>
        <w:t xml:space="preserve"> da Unidade escolhida.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ator seleciona as informações.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O sistema soma todas as quantidades de aula das </w:t>
      </w:r>
      <w:proofErr w:type="spellStart"/>
      <w:r>
        <w:rPr>
          <w:strike/>
        </w:rPr>
        <w:t>enturmações</w:t>
      </w:r>
      <w:proofErr w:type="spellEnd"/>
      <w:r>
        <w:rPr>
          <w:strike/>
        </w:rPr>
        <w:t xml:space="preserve"> que o ator informou, e verifica se o somatório é igual </w:t>
      </w:r>
      <w:proofErr w:type="gramStart"/>
      <w:r>
        <w:rPr>
          <w:strike/>
        </w:rPr>
        <w:t>as</w:t>
      </w:r>
      <w:proofErr w:type="gramEnd"/>
      <w:r>
        <w:rPr>
          <w:strike/>
        </w:rPr>
        <w:t xml:space="preserve"> aulas normais do modulo de carga horária informada.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O sistema efetua a reserva de todas as </w:t>
      </w:r>
      <w:proofErr w:type="spellStart"/>
      <w:r>
        <w:rPr>
          <w:strike/>
        </w:rPr>
        <w:t>enturmações</w:t>
      </w:r>
      <w:proofErr w:type="spellEnd"/>
      <w:r>
        <w:rPr>
          <w:strike/>
        </w:rPr>
        <w:t xml:space="preserve"> que o ator informou.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  <w:highlight w:val="magenta"/>
        </w:rPr>
      </w:pPr>
      <w:r>
        <w:rPr>
          <w:strike/>
        </w:rPr>
        <w:t>Retornar ao item 4.1.1.8.</w:t>
      </w:r>
    </w:p>
    <w:p w:rsidR="00A938A4" w:rsidRDefault="00A938A4" w:rsidP="00A938A4">
      <w:pPr>
        <w:pStyle w:val="Ttulo3"/>
        <w:keepNext w:val="0"/>
        <w:widowControl w:val="0"/>
        <w:spacing w:before="120" w:line="240" w:lineRule="auto"/>
        <w:rPr>
          <w:strike/>
          <w:highlight w:val="magenta"/>
        </w:rPr>
      </w:pPr>
      <w:bookmarkStart w:id="17" w:name="_Toc404601432"/>
      <w:r>
        <w:rPr>
          <w:strike/>
          <w:highlight w:val="magenta"/>
        </w:rPr>
        <w:t>Fluxo Alternativo – Escolha de vaga como excedente para candidato Admitido em Caráter Temporário (ACT) – 4.1.1.7.</w:t>
      </w:r>
      <w:bookmarkEnd w:id="17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exibe as Unidades Organizacionais que possuem turmas sem titulares.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ator seleciona os dados.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lastRenderedPageBreak/>
        <w:t>O sistema considera a carga horária do candidato na Unidade Organizacional como definitiva.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  <w:highlight w:val="magenta"/>
        </w:rPr>
      </w:pPr>
      <w:r>
        <w:rPr>
          <w:strike/>
        </w:rPr>
        <w:t>Retornar ao item 4.1.1.8.</w:t>
      </w:r>
    </w:p>
    <w:p w:rsidR="00A938A4" w:rsidRDefault="00A938A4" w:rsidP="00A938A4">
      <w:pPr>
        <w:pStyle w:val="Ttulo3"/>
        <w:keepNext w:val="0"/>
        <w:widowControl w:val="0"/>
        <w:spacing w:before="120" w:line="240" w:lineRule="auto"/>
        <w:rPr>
          <w:strike/>
          <w:highlight w:val="magenta"/>
        </w:rPr>
      </w:pPr>
      <w:bookmarkStart w:id="18" w:name="_Toc404601433"/>
      <w:r>
        <w:rPr>
          <w:strike/>
          <w:highlight w:val="magenta"/>
        </w:rPr>
        <w:t>Fluxo Alternativo – Escolha de vaga como vinculado para candidato Admitido em Caráter Temporário (ACT) – 4.1.1.7.</w:t>
      </w:r>
      <w:bookmarkEnd w:id="18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exibe as Unidades Organizacionais que possuem turmas vagas por motivo de afastamento do ocupante.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ator seleciona os dados.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sistema considera a carga horária do candidato na Unidade Organizacional como temporária.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  <w:highlight w:val="magenta"/>
        </w:rPr>
      </w:pPr>
      <w:r>
        <w:rPr>
          <w:strike/>
        </w:rPr>
        <w:t>Retornar ao item 4.1.1.8.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3"/>
        <w:keepNext w:val="0"/>
        <w:widowControl w:val="0"/>
        <w:spacing w:before="120" w:line="240" w:lineRule="auto"/>
      </w:pPr>
      <w:bookmarkStart w:id="19" w:name="_Toc404601434"/>
      <w:r>
        <w:rPr>
          <w:highlight w:val="magenta"/>
        </w:rPr>
        <w:t>Exceções</w:t>
      </w:r>
      <w:bookmarkEnd w:id="19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Tentativa de escolher vaga que já está reservada no Quadro </w:t>
      </w:r>
      <w:proofErr w:type="spellStart"/>
      <w:r>
        <w:rPr>
          <w:strike/>
        </w:rPr>
        <w:t>Lotacional</w:t>
      </w:r>
      <w:proofErr w:type="spellEnd"/>
      <w:r>
        <w:rPr>
          <w:strike/>
        </w:rPr>
        <w:t xml:space="preserve"> do órgão. O sistema exibe a mensagem MSG0137 ("Vagas reservadas no quadro </w:t>
      </w:r>
      <w:proofErr w:type="spellStart"/>
      <w:r>
        <w:rPr>
          <w:strike/>
        </w:rPr>
        <w:t>lotacional</w:t>
      </w:r>
      <w:proofErr w:type="spellEnd"/>
      <w:r>
        <w:rPr>
          <w:strike/>
        </w:rPr>
        <w:t xml:space="preserve"> do órgão.").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Tentativa de confirmar a escolha da vaga, e o sistema </w:t>
      </w:r>
      <w:proofErr w:type="gramStart"/>
      <w:r>
        <w:rPr>
          <w:strike/>
        </w:rPr>
        <w:t>verificar</w:t>
      </w:r>
      <w:proofErr w:type="gramEnd"/>
      <w:r>
        <w:rPr>
          <w:strike/>
        </w:rPr>
        <w:t xml:space="preserve"> que o candidato já possui dois vínculos no estado. O sistema exibe a mensagem MSG0731 ("O candidato já possui dois vínculos no estado."</w:t>
      </w:r>
      <w:proofErr w:type="gramStart"/>
      <w:r>
        <w:rPr>
          <w:strike/>
        </w:rPr>
        <w:t>)</w:t>
      </w:r>
      <w:proofErr w:type="gramEnd"/>
      <w:r>
        <w:rPr>
          <w:strike/>
        </w:rPr>
        <w:t xml:space="preserve"> 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 xml:space="preserve">Tentativa de confirmar a escolha da vaga, e o sistema </w:t>
      </w:r>
      <w:proofErr w:type="gramStart"/>
      <w:r>
        <w:rPr>
          <w:strike/>
        </w:rPr>
        <w:t>verificar</w:t>
      </w:r>
      <w:proofErr w:type="gramEnd"/>
      <w:r>
        <w:rPr>
          <w:strike/>
        </w:rPr>
        <w:t xml:space="preserve"> que o candidato já possui outras inscrições ou outras opções do mesmo edital e que tenha ultrapassado o limite permitido de duas vagas que acarretará o total de até dois vínculos. O sistema exibe a mensagem MSG0732 ("O candidato já ultrapassou o limite permitido de dois vínculos, pois já possui outras inscrições ou outras opções do mesmo edital."</w:t>
      </w:r>
      <w:proofErr w:type="gramStart"/>
      <w:r>
        <w:rPr>
          <w:strike/>
        </w:rPr>
        <w:t>)</w:t>
      </w:r>
      <w:proofErr w:type="gramEnd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highlight w:val="cyan"/>
        </w:rPr>
      </w:pPr>
      <w:r>
        <w:rPr>
          <w:strike/>
        </w:rPr>
        <w:t xml:space="preserve">Tentativa de adicionar uma </w:t>
      </w:r>
      <w:proofErr w:type="spellStart"/>
      <w:r>
        <w:rPr>
          <w:strike/>
        </w:rPr>
        <w:t>enturmação</w:t>
      </w:r>
      <w:proofErr w:type="spellEnd"/>
      <w:r>
        <w:rPr>
          <w:strike/>
        </w:rPr>
        <w:t xml:space="preserve"> com detalhes diferentes das </w:t>
      </w:r>
      <w:proofErr w:type="spellStart"/>
      <w:r>
        <w:rPr>
          <w:strike/>
        </w:rPr>
        <w:t>enturmações</w:t>
      </w:r>
      <w:proofErr w:type="spellEnd"/>
      <w:r>
        <w:rPr>
          <w:strike/>
        </w:rPr>
        <w:t xml:space="preserve"> já adicionadas (padrão diferente). O sistema exibe a mensagem MSG0383 ("&lt;nome_conceito1&gt; tem que ser igual a &lt;nome_conceito2&gt;"), onde “&lt;nome_conceito1&gt;” é igual a “Parâmetros da </w:t>
      </w:r>
      <w:proofErr w:type="spellStart"/>
      <w:r>
        <w:rPr>
          <w:strike/>
        </w:rPr>
        <w:t>enturmação</w:t>
      </w:r>
      <w:proofErr w:type="spellEnd"/>
      <w:r>
        <w:rPr>
          <w:strike/>
        </w:rPr>
        <w:t xml:space="preserve"> a ser adicionada” e “&lt;nome_conceito2&gt;” é igual a “parâmetros das </w:t>
      </w:r>
      <w:proofErr w:type="spellStart"/>
      <w:r>
        <w:rPr>
          <w:strike/>
        </w:rPr>
        <w:t>enturmações</w:t>
      </w:r>
      <w:proofErr w:type="spellEnd"/>
      <w:r>
        <w:rPr>
          <w:strike/>
        </w:rPr>
        <w:t xml:space="preserve"> já adicionadas”.</w:t>
      </w:r>
    </w:p>
    <w:p w:rsidR="00A938A4" w:rsidRDefault="00A938A4" w:rsidP="00A938A4">
      <w:pPr>
        <w:pStyle w:val="Ttulo4"/>
        <w:numPr>
          <w:ilvl w:val="0"/>
          <w:numId w:val="0"/>
        </w:numPr>
        <w:ind w:left="2160" w:hanging="1080"/>
        <w:rPr>
          <w:highlight w:val="cyan"/>
        </w:rPr>
      </w:pPr>
    </w:p>
    <w:p w:rsidR="00A938A4" w:rsidRDefault="00A938A4" w:rsidP="00A938A4">
      <w:pPr>
        <w:pStyle w:val="Ttulo2"/>
      </w:pPr>
      <w:r>
        <w:rPr>
          <w:vanish/>
        </w:rPr>
        <w:t xml:space="preserve">UCS802 </w:t>
      </w:r>
      <w:bookmarkStart w:id="20" w:name="_Toc404601435"/>
      <w:r>
        <w:t>Consultar escolha de vaga</w:t>
      </w:r>
      <w:bookmarkEnd w:id="20"/>
      <w:r>
        <w:t> 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recebe da origem as informações do “Candidato </w:t>
      </w:r>
      <w:r>
        <w:lastRenderedPageBreak/>
        <w:t>chamado”.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Para a escolha de vaga o sistema recupera as informações dos conceitos “Candidatos </w:t>
      </w:r>
      <w:proofErr w:type="gramStart"/>
      <w:r>
        <w:t xml:space="preserve">chamados“ e “Chamada com </w:t>
      </w:r>
      <w:proofErr w:type="spellStart"/>
      <w:r>
        <w:t>enturmação</w:t>
      </w:r>
      <w:proofErr w:type="spellEnd"/>
      <w:r>
        <w:t>”</w:t>
      </w:r>
      <w:proofErr w:type="gramEnd"/>
      <w:r>
        <w:t>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</w:pPr>
      <w:r>
        <w:rPr>
          <w:vanish/>
        </w:rPr>
        <w:t xml:space="preserve">UCS451 </w:t>
      </w:r>
      <w:bookmarkStart w:id="21" w:name="_Toc404601436"/>
      <w:r>
        <w:t>Listar Escolha de Vaga</w:t>
      </w:r>
      <w:bookmarkEnd w:id="21"/>
      <w:r>
        <w:t> </w:t>
      </w:r>
    </w:p>
    <w:p w:rsidR="00A938A4" w:rsidRDefault="00A938A4" w:rsidP="00A938A4">
      <w:pPr>
        <w:pStyle w:val="Ttulo3"/>
        <w:keepNext w:val="0"/>
        <w:widowControl w:val="0"/>
        <w:spacing w:before="120" w:line="240" w:lineRule="auto"/>
      </w:pPr>
      <w:bookmarkStart w:id="22" w:name="_Toc404601437"/>
      <w:r>
        <w:rPr>
          <w:highlight w:val="magenta"/>
        </w:rPr>
        <w:t>Fluxo Básico</w:t>
      </w:r>
      <w:bookmarkEnd w:id="22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solicita a funcionalidade de confirmar escolha de vaga.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exibe os filtros de pesquisa. 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informa o nº e ano do edital.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exibe o tipo de classificação do edital informado.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ator pesquisa um Item de Edital ou informa a inscrição do candidato. 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informa os dados necessários e submete a operação.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highlight w:val="darkGray"/>
        </w:rPr>
      </w:pPr>
      <w:r>
        <w:rPr>
          <w:highlight w:val="darkGray"/>
        </w:rPr>
        <w:t xml:space="preserve">Caso o tipo de usuário </w:t>
      </w:r>
      <w:r>
        <w:rPr>
          <w:b/>
          <w:bCs w:val="0"/>
          <w:highlight w:val="darkGray"/>
        </w:rPr>
        <w:t>não</w:t>
      </w:r>
      <w:r>
        <w:rPr>
          <w:highlight w:val="darkGray"/>
        </w:rPr>
        <w:t xml:space="preserve"> seja Central, o sistema executa o caso de uso “Verificar Autorização de Acesso do Processo Seletivo”, passando a identificação do Órgão da Autorização de Acesso, a identificação do Item de Edital e a identificação do Usuário.  Caso o ator tenha informado a Inscrição, o sistema passa a identificação do Item de Edital de Concurso do candidato.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 xml:space="preserve">O sistema exibe uma lista </w:t>
      </w:r>
      <w:r>
        <w:rPr>
          <w:strike/>
        </w:rPr>
        <w:t>com os itens de edital</w:t>
      </w:r>
      <w:r>
        <w:t xml:space="preserve"> dos candidatos </w:t>
      </w:r>
      <w:r>
        <w:rPr>
          <w:strike/>
        </w:rPr>
        <w:t>inscritos</w:t>
      </w:r>
      <w:r>
        <w:t xml:space="preserve"> chamados ordenados pela classificação e pelo nº da chamada de forma crescente, conforme os filtros informados. Os dados apresentados na lista são consultados nos conceitos: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6"/>
        </w:numPr>
        <w:tabs>
          <w:tab w:val="left" w:pos="2160"/>
          <w:tab w:val="left" w:pos="5040"/>
        </w:tabs>
        <w:spacing w:line="240" w:lineRule="auto"/>
      </w:pPr>
      <w:r>
        <w:t xml:space="preserve">Edital do concurso, Histórico de </w:t>
      </w:r>
      <w:proofErr w:type="gramStart"/>
      <w:r>
        <w:t>edital</w:t>
      </w:r>
      <w:proofErr w:type="gramEnd"/>
    </w:p>
    <w:p w:rsidR="00A938A4" w:rsidRDefault="00A938A4" w:rsidP="00A938A4">
      <w:pPr>
        <w:pStyle w:val="Ttulo4"/>
        <w:keepNext w:val="0"/>
        <w:widowControl w:val="0"/>
        <w:numPr>
          <w:ilvl w:val="0"/>
          <w:numId w:val="6"/>
        </w:numPr>
        <w:tabs>
          <w:tab w:val="left" w:pos="2160"/>
          <w:tab w:val="left" w:pos="5040"/>
        </w:tabs>
        <w:spacing w:line="240" w:lineRule="auto"/>
      </w:pPr>
      <w:r>
        <w:t>Histórico de item do edital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6"/>
        </w:numPr>
        <w:tabs>
          <w:tab w:val="left" w:pos="2160"/>
          <w:tab w:val="left" w:pos="5040"/>
        </w:tabs>
        <w:spacing w:line="240" w:lineRule="auto"/>
      </w:pPr>
      <w:r>
        <w:t>Classificados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Candidatos chamados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 xml:space="preserve">Chamada com </w:t>
      </w:r>
      <w:proofErr w:type="spellStart"/>
      <w:r>
        <w:t>enturmação</w:t>
      </w:r>
      <w:proofErr w:type="spellEnd"/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Unidade Organizacional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Área de ensino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Disciplina</w:t>
      </w:r>
    </w:p>
    <w:p w:rsidR="00A938A4" w:rsidRDefault="00A938A4" w:rsidP="00A938A4">
      <w:pPr>
        <w:pStyle w:val="Ttulo4"/>
        <w:numPr>
          <w:ilvl w:val="0"/>
          <w:numId w:val="0"/>
        </w:numPr>
        <w:ind w:left="1080"/>
      </w:pPr>
    </w:p>
    <w:p w:rsidR="00A938A4" w:rsidRDefault="00A938A4" w:rsidP="00A938A4">
      <w:pPr>
        <w:pStyle w:val="Recuodecorpodetexto"/>
      </w:pPr>
      <w:proofErr w:type="spellStart"/>
      <w:r>
        <w:t>Obs</w:t>
      </w:r>
      <w:proofErr w:type="spellEnd"/>
      <w:r>
        <w:t>: para uma mesma inscrição pode aparecer mais de uma linha na lista</w:t>
      </w:r>
      <w:proofErr w:type="gramStart"/>
      <w:r>
        <w:t xml:space="preserve"> pois</w:t>
      </w:r>
      <w:proofErr w:type="gramEnd"/>
      <w:r>
        <w:t xml:space="preserve"> o mesmo candidato pode ser chamado mais de uma vez.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</w:pPr>
      <w:r>
        <w:rPr>
          <w:vanish/>
        </w:rPr>
        <w:t xml:space="preserve">UCS587 </w:t>
      </w:r>
      <w:bookmarkStart w:id="23" w:name="_Toc404601438"/>
      <w:r>
        <w:t>Emitir Ficha de Confirmação de Vaga</w:t>
      </w:r>
      <w:bookmarkEnd w:id="23"/>
      <w:r>
        <w:t> </w:t>
      </w:r>
    </w:p>
    <w:p w:rsidR="00A938A4" w:rsidRDefault="00A938A4" w:rsidP="00A938A4">
      <w:pPr>
        <w:pStyle w:val="Ttulo3"/>
        <w:keepNext w:val="0"/>
        <w:widowControl w:val="0"/>
        <w:spacing w:before="120" w:line="240" w:lineRule="auto"/>
      </w:pPr>
      <w:bookmarkStart w:id="24" w:name="_Toc404601439"/>
      <w:r>
        <w:rPr>
          <w:highlight w:val="magenta"/>
        </w:rPr>
        <w:lastRenderedPageBreak/>
        <w:t>Fluxo Básico</w:t>
      </w:r>
      <w:bookmarkEnd w:id="24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ator solicita a funcionalidade de Emissão de Ficha de Confirmação de vaga.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verifica as regras de negócio RN01 e RN02.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t>O sistema gera a ficha de confirmação conforme modelo definido, preenchendo a ficha com os dados dos conceitos: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Órgão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 xml:space="preserve">Edital do concurso, Histórico de </w:t>
      </w:r>
      <w:proofErr w:type="gramStart"/>
      <w:r>
        <w:t>edital</w:t>
      </w:r>
      <w:proofErr w:type="gramEnd"/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Histórico de item de edital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Classificados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Chamada do edital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Candidatos chamados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 xml:space="preserve">Chamada com </w:t>
      </w:r>
      <w:proofErr w:type="spellStart"/>
      <w:r>
        <w:t>enturmação</w:t>
      </w:r>
      <w:proofErr w:type="spellEnd"/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Unidade Organizacional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Área de ensino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>Disciplina</w:t>
      </w:r>
    </w:p>
    <w:p w:rsidR="00A938A4" w:rsidRDefault="00A938A4" w:rsidP="00A938A4">
      <w:pPr>
        <w:pStyle w:val="Ttulo4"/>
        <w:keepNext w:val="0"/>
        <w:widowControl w:val="0"/>
        <w:numPr>
          <w:ilvl w:val="0"/>
          <w:numId w:val="5"/>
        </w:numPr>
        <w:tabs>
          <w:tab w:val="left" w:pos="2160"/>
          <w:tab w:val="left" w:pos="5040"/>
        </w:tabs>
        <w:spacing w:line="240" w:lineRule="auto"/>
      </w:pPr>
      <w:r>
        <w:t xml:space="preserve">Carreira, Item de </w:t>
      </w:r>
      <w:proofErr w:type="gramStart"/>
      <w:r>
        <w:t>carreira</w:t>
      </w:r>
      <w:proofErr w:type="gramEnd"/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rPr>
          <w:highlight w:val="magenta"/>
        </w:rPr>
      </w:pPr>
      <w:r>
        <w:rPr>
          <w:vanish/>
          <w:highlight w:val="magenta"/>
        </w:rPr>
        <w:t xml:space="preserve">UCS588 </w:t>
      </w:r>
      <w:bookmarkStart w:id="25" w:name="_Toc404601440"/>
      <w:r>
        <w:rPr>
          <w:highlight w:val="magenta"/>
        </w:rPr>
        <w:t>Emitir Documento de Desistência de Vaga</w:t>
      </w:r>
      <w:bookmarkEnd w:id="25"/>
      <w:r>
        <w:rPr>
          <w:highlight w:val="magenta"/>
        </w:rPr>
        <w:t> </w:t>
      </w:r>
    </w:p>
    <w:p w:rsidR="00A938A4" w:rsidRDefault="00A938A4" w:rsidP="00A938A4">
      <w:pPr>
        <w:pStyle w:val="Ttulo3"/>
        <w:keepNext w:val="0"/>
        <w:widowControl w:val="0"/>
        <w:spacing w:before="120" w:line="240" w:lineRule="auto"/>
        <w:rPr>
          <w:strike/>
          <w:highlight w:val="magenta"/>
        </w:rPr>
      </w:pPr>
      <w:bookmarkStart w:id="26" w:name="_Toc404601441"/>
      <w:r>
        <w:rPr>
          <w:strike/>
          <w:highlight w:val="magenta"/>
        </w:rPr>
        <w:t>Fluxo Básico</w:t>
      </w:r>
      <w:bookmarkEnd w:id="26"/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  <w:rPr>
          <w:strike/>
        </w:rPr>
      </w:pPr>
      <w:r>
        <w:rPr>
          <w:strike/>
        </w:rPr>
        <w:t>O ator solicita a funcionalidade de emissão do documento de desistência de vaga</w:t>
      </w:r>
    </w:p>
    <w:p w:rsidR="00A938A4" w:rsidRDefault="00A938A4" w:rsidP="00A938A4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  <w:tab w:val="left" w:pos="5040"/>
        </w:tabs>
        <w:spacing w:line="240" w:lineRule="auto"/>
        <w:ind w:left="2160" w:hanging="1080"/>
      </w:pPr>
      <w:r>
        <w:rPr>
          <w:strike/>
        </w:rPr>
        <w:t>O sistema gera o documento de desistência de vaga conforme modelo definido.</w:t>
      </w:r>
    </w:p>
    <w:p w:rsidR="00A938A4" w:rsidRDefault="00A938A4" w:rsidP="00A938A4">
      <w:pPr>
        <w:pStyle w:val="Ttulo4"/>
        <w:numPr>
          <w:ilvl w:val="0"/>
          <w:numId w:val="0"/>
        </w:numPr>
        <w:ind w:left="2160" w:hanging="1080"/>
        <w:rPr>
          <w:strike/>
        </w:rPr>
      </w:pPr>
    </w:p>
    <w:p w:rsidR="00A938A4" w:rsidRDefault="00A938A4" w:rsidP="00A938A4">
      <w:pPr>
        <w:pStyle w:val="Ttulo4"/>
        <w:numPr>
          <w:ilvl w:val="0"/>
          <w:numId w:val="0"/>
        </w:numPr>
        <w:ind w:left="2160" w:hanging="1080"/>
      </w:pPr>
    </w:p>
    <w:p w:rsidR="00A938A4" w:rsidRDefault="00A938A4" w:rsidP="00A938A4">
      <w:pPr>
        <w:pStyle w:val="Ttulo4"/>
        <w:numPr>
          <w:ilvl w:val="0"/>
          <w:numId w:val="0"/>
        </w:numPr>
        <w:ind w:left="2160" w:hanging="1080"/>
      </w:pPr>
    </w:p>
    <w:p w:rsidR="00A938A4" w:rsidRDefault="00A938A4" w:rsidP="00A938A4">
      <w:pPr>
        <w:pStyle w:val="Ttulo4"/>
        <w:numPr>
          <w:ilvl w:val="0"/>
          <w:numId w:val="0"/>
        </w:numPr>
        <w:ind w:left="2160" w:hanging="1080"/>
        <w:rPr>
          <w:highlight w:val="magenta"/>
        </w:rPr>
      </w:pPr>
    </w:p>
    <w:p w:rsidR="00A938A4" w:rsidRDefault="00A938A4" w:rsidP="00A938A4"/>
    <w:p w:rsidR="00A938A4" w:rsidRDefault="00A938A4" w:rsidP="00A938A4"/>
    <w:p w:rsidR="00A938A4" w:rsidRDefault="00A938A4" w:rsidP="00A938A4"/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7" w:name="_Toc404601442"/>
      <w:r>
        <w:rPr>
          <w:highlight w:val="magenta"/>
        </w:rPr>
        <w:lastRenderedPageBreak/>
        <w:t>Regras de Negócio</w:t>
      </w:r>
      <w:bookmarkEnd w:id="27"/>
    </w:p>
    <w:p w:rsidR="00A938A4" w:rsidRDefault="00A938A4" w:rsidP="00A938A4"/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8" w:name="_Toc404601443"/>
      <w:r>
        <w:t>RN01: Verificar se o candidato já escolheu a vaga</w:t>
      </w:r>
      <w:bookmarkEnd w:id="28"/>
    </w:p>
    <w:p w:rsidR="00A938A4" w:rsidRDefault="00A938A4" w:rsidP="00A938A4">
      <w:pPr>
        <w:pStyle w:val="Recuodecorpodetexto"/>
      </w:pPr>
      <w:r>
        <w:t xml:space="preserve">Tentativa de emitir a ficha de confirmação de um candidato com situação diferente de “Escolheu a vaga”. O sistema exibe a </w:t>
      </w:r>
      <w:proofErr w:type="gramStart"/>
      <w:r>
        <w:t>mensagem .</w:t>
      </w:r>
      <w:proofErr w:type="gramEnd"/>
      <w:r>
        <w:t>MSG0951 ("Não é possível emitir a ficha de confirmação pois o candidato não escolheu a vaga.")</w:t>
      </w:r>
    </w:p>
    <w:p w:rsidR="00A938A4" w:rsidRDefault="00A938A4" w:rsidP="00A938A4"/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9" w:name="_Toc404601444"/>
      <w:r>
        <w:t xml:space="preserve">RN02: Verificar se a vaga do candidato utiliza </w:t>
      </w:r>
      <w:proofErr w:type="spellStart"/>
      <w:r>
        <w:t>enturmação</w:t>
      </w:r>
      <w:bookmarkEnd w:id="29"/>
      <w:proofErr w:type="spellEnd"/>
    </w:p>
    <w:p w:rsidR="00A938A4" w:rsidRDefault="00A938A4" w:rsidP="00A938A4">
      <w:pPr>
        <w:pStyle w:val="Recuodecorpodetexto"/>
      </w:pPr>
      <w:r>
        <w:t xml:space="preserve">Tentativa de emitir a ficha de confirmação sendo que a carreira/item de carreira escolhida pelo candidato não utiliza </w:t>
      </w:r>
      <w:proofErr w:type="spellStart"/>
      <w:r>
        <w:t>enturmação</w:t>
      </w:r>
      <w:proofErr w:type="spellEnd"/>
      <w:r>
        <w:t xml:space="preserve">. O sistema exibe a </w:t>
      </w:r>
      <w:proofErr w:type="gramStart"/>
      <w:r>
        <w:t>mensagem.</w:t>
      </w:r>
      <w:proofErr w:type="gramEnd"/>
      <w:r>
        <w:t xml:space="preserve">MSG0952 ("Não é possível emitir a ficha de confirmação pois a vaga do candidato não utiliza </w:t>
      </w:r>
      <w:proofErr w:type="spellStart"/>
      <w:r>
        <w:t>enturmação</w:t>
      </w:r>
      <w:proofErr w:type="spellEnd"/>
      <w:r>
        <w:t>.")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0" w:name="_Toc404601445"/>
      <w:r>
        <w:t>RN03: Verificar se a chamada está em aberto</w:t>
      </w:r>
      <w:bookmarkEnd w:id="30"/>
    </w:p>
    <w:p w:rsidR="00A938A4" w:rsidRDefault="00A938A4" w:rsidP="00A938A4">
      <w:pPr>
        <w:pStyle w:val="Recuodecorpodetexto"/>
      </w:pPr>
      <w:r>
        <w:t xml:space="preserve">Tentativa de confirmar a escolha de vaga sendo que a chamada do candidato já tenha sido finalizada. O sistema emite a seguinte mensagem MSG0312 ("Não é </w:t>
      </w:r>
      <w:proofErr w:type="spellStart"/>
      <w:r>
        <w:t>possivel</w:t>
      </w:r>
      <w:proofErr w:type="spellEnd"/>
      <w:r>
        <w:t xml:space="preserve"> alterar a escolha da vaga do candidato, a chamada já foi finalizada."</w:t>
      </w:r>
      <w:proofErr w:type="gramStart"/>
      <w:r>
        <w:t>)</w:t>
      </w:r>
      <w:proofErr w:type="gramEnd"/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1" w:name="_Toc404601446"/>
      <w:r>
        <w:t>RN04: Verificar se existe candidato melhor classificado que não escolheu a vaga</w:t>
      </w:r>
      <w:bookmarkEnd w:id="31"/>
    </w:p>
    <w:p w:rsidR="00A938A4" w:rsidRDefault="00A938A4" w:rsidP="00A938A4">
      <w:pPr>
        <w:pStyle w:val="Recuodecorpodetexto"/>
      </w:pPr>
      <w:r>
        <w:t>Tentativa de confirmar a escolha da vaga sendo que possui um candidato melhor classificado na mesma chamada que ainda não fez a escolha da vaga observando-se o escopo do item do edital (</w:t>
      </w:r>
      <w:proofErr w:type="gramStart"/>
      <w:r>
        <w:t>vide anexo</w:t>
      </w:r>
      <w:proofErr w:type="gramEnd"/>
      <w:r>
        <w:t xml:space="preserve"> “Priorização na escolha das vagas”). O sistema emite a seguinte mensagem MSG0256 ("Existe um candidato melhor classificado que ainda não confirmou a escolha de vaga.").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2" w:name="_Toc404601447"/>
      <w:r>
        <w:t>RN05: Validar a unidade organizacional informada na escolha da vaga</w:t>
      </w:r>
      <w:bookmarkEnd w:id="32"/>
    </w:p>
    <w:p w:rsidR="00A938A4" w:rsidRDefault="00A938A4" w:rsidP="00A938A4">
      <w:pPr>
        <w:pStyle w:val="Recuodecorpodetexto"/>
      </w:pPr>
      <w:r>
        <w:t>Tentativa de confirmar a vaga informando unidade organizacional que não esteja dentro do escopo do item de edital (</w:t>
      </w:r>
      <w:proofErr w:type="gramStart"/>
      <w:r>
        <w:t>vide anexo</w:t>
      </w:r>
      <w:proofErr w:type="gramEnd"/>
      <w:r>
        <w:t xml:space="preserve"> “Escopo das Unidades Organizacionais do item do edital”). O sistema emite a seguinte mensagem MSG0313 ("Unidade Organizacional informada, é diferente da Unidade Organizacional da inscrição do candidato"</w:t>
      </w:r>
      <w:proofErr w:type="gramStart"/>
      <w:r>
        <w:t>)</w:t>
      </w:r>
      <w:proofErr w:type="gramEnd"/>
    </w:p>
    <w:p w:rsidR="00A938A4" w:rsidRDefault="00A938A4" w:rsidP="00A938A4">
      <w:pPr>
        <w:pStyle w:val="Recuodecorpodetexto"/>
      </w:pPr>
      <w:r>
        <w:t xml:space="preserve">Porém caso a classificação do edital seja por órgão e a carreira/item de carreira não utilize </w:t>
      </w:r>
      <w:proofErr w:type="spellStart"/>
      <w:r>
        <w:t>enturmação</w:t>
      </w:r>
      <w:proofErr w:type="spellEnd"/>
      <w:r>
        <w:t xml:space="preserve"> e não existam mais candidatos classificados a serem chamados pode ser selecionada unidade organizacional não condizente com o escopo do item do edital, sendo </w:t>
      </w:r>
      <w:r>
        <w:lastRenderedPageBreak/>
        <w:t>assim qualquer unidade organizacional que pertença ao órgão do item do edital.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3" w:name="_Toc404601448"/>
      <w:r>
        <w:t xml:space="preserve">RN06: Validar se a carga horária informada não é superior </w:t>
      </w:r>
      <w:proofErr w:type="gramStart"/>
      <w:r>
        <w:t>aquela</w:t>
      </w:r>
      <w:proofErr w:type="gramEnd"/>
      <w:r>
        <w:t xml:space="preserve"> permitida para a carreira/item de carreira do item do edital</w:t>
      </w:r>
      <w:bookmarkEnd w:id="33"/>
    </w:p>
    <w:p w:rsidR="00A938A4" w:rsidRDefault="00A938A4" w:rsidP="00A938A4">
      <w:pPr>
        <w:pStyle w:val="Recuodecorpodetexto"/>
      </w:pPr>
      <w:r>
        <w:t xml:space="preserve">Tentativa de informar carga horária superior às cargas horárias permitidas para a carreira/item de carreira (lembrando que a estrutura de carreira tem vigência) do item do edital. O sistema emite a mensagem MSG0956 ("A carga horária informada é superior </w:t>
      </w:r>
      <w:proofErr w:type="gramStart"/>
      <w:r>
        <w:t>a</w:t>
      </w:r>
      <w:proofErr w:type="gramEnd"/>
      <w:r>
        <w:t xml:space="preserve"> carga horária permitida.")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4" w:name="_Toc404601449"/>
      <w:r>
        <w:t>RN07: Validar vagas escolhidas para relação de trabalho diferente de ACT</w:t>
      </w:r>
      <w:bookmarkEnd w:id="34"/>
    </w:p>
    <w:p w:rsidR="00A938A4" w:rsidRDefault="00A938A4" w:rsidP="00A938A4">
      <w:pPr>
        <w:pStyle w:val="Recuodecorpodetexto"/>
      </w:pPr>
      <w:r>
        <w:t>Tentativa de confirmar a escolha de vaga informando mais de uma Unidade Organizacional para o candidato que não é Admitido em Caráter Temporário (ACT). O sistema emite a seguinte mensagem MSG0319 ("Candidato não pode escolher mais de</w:t>
      </w:r>
      <w:proofErr w:type="gramStart"/>
      <w:r>
        <w:t xml:space="preserve">  </w:t>
      </w:r>
      <w:proofErr w:type="gramEnd"/>
      <w:r>
        <w:t>uma Unidade Organizacional").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5" w:name="_Toc404601450"/>
      <w:r>
        <w:t>RN08: Validar carga horária</w:t>
      </w:r>
      <w:bookmarkEnd w:id="35"/>
    </w:p>
    <w:p w:rsidR="00A938A4" w:rsidRDefault="00A938A4" w:rsidP="00A938A4">
      <w:pPr>
        <w:pStyle w:val="Recuodecorpodetexto"/>
      </w:pPr>
      <w:r>
        <w:t>Tentativa de escolher carga horária (</w:t>
      </w:r>
      <w:proofErr w:type="spellStart"/>
      <w:r>
        <w:t>qtde</w:t>
      </w:r>
      <w:proofErr w:type="spellEnd"/>
      <w:r>
        <w:t xml:space="preserve"> vagas*</w:t>
      </w:r>
      <w:proofErr w:type="spellStart"/>
      <w:r>
        <w:t>qtde</w:t>
      </w:r>
      <w:proofErr w:type="spellEnd"/>
      <w:r>
        <w:t xml:space="preserve"> horas/aula) não definida no “</w:t>
      </w:r>
      <w:proofErr w:type="gramStart"/>
      <w:r>
        <w:t>Módulo carga</w:t>
      </w:r>
      <w:proofErr w:type="gramEnd"/>
      <w:r>
        <w:t xml:space="preserve"> horária” permitido para a área de ensino e disciplina do item do edital, encontrada no conceito “Carga horária para </w:t>
      </w:r>
      <w:proofErr w:type="spellStart"/>
      <w:r>
        <w:t>enturmação</w:t>
      </w:r>
      <w:proofErr w:type="spellEnd"/>
      <w:r>
        <w:t>”. O sistema exibe a mensagem MSG0139 ("Módulo não disponível.").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6" w:name="_Toc404601451"/>
      <w:r>
        <w:t xml:space="preserve">RN09: Validar vagas escolhidas para relação de trabalho igual </w:t>
      </w:r>
      <w:proofErr w:type="gramStart"/>
      <w:r>
        <w:t>a</w:t>
      </w:r>
      <w:proofErr w:type="gramEnd"/>
      <w:r>
        <w:t xml:space="preserve"> ACT</w:t>
      </w:r>
      <w:bookmarkEnd w:id="36"/>
    </w:p>
    <w:p w:rsidR="00A938A4" w:rsidRDefault="00A938A4" w:rsidP="00A938A4">
      <w:pPr>
        <w:pStyle w:val="Recuodecorpodetexto"/>
      </w:pPr>
      <w:r>
        <w:t xml:space="preserve">Tentativa de confirmar a escolha de vaga informando mais de duas Unidades Organizacionais para o candidato Admitido em Caráter Temporário (ACT). O sistema emite a seguinte </w:t>
      </w:r>
      <w:proofErr w:type="gramStart"/>
      <w:r>
        <w:t>mensagem .</w:t>
      </w:r>
      <w:proofErr w:type="gramEnd"/>
      <w:r>
        <w:t>MSG0320 ("Candidato Admitido em Caráter Temporário já possui duas Unidades Organizacionais escolhidas")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7" w:name="_Toc404601452"/>
      <w:r>
        <w:t>RN10: Verificar se a vaga está reservada para portadores de necessidades especiais (PNE)</w:t>
      </w:r>
      <w:bookmarkEnd w:id="37"/>
    </w:p>
    <w:p w:rsidR="00A938A4" w:rsidRDefault="00A938A4" w:rsidP="00A938A4">
      <w:pPr>
        <w:pStyle w:val="Recuodecorpodetexto"/>
      </w:pPr>
      <w:r>
        <w:t xml:space="preserve">Tentativa de confirmar a escolha de vaga sendo que a mesma está reservada para portadores de necessidades especiais conforme percentual definido no Agrupamento (vide anexo “Reserva de vagas para portadores de necessidades </w:t>
      </w:r>
      <w:proofErr w:type="gramStart"/>
      <w:r>
        <w:t>especiais(</w:t>
      </w:r>
      <w:proofErr w:type="gramEnd"/>
      <w:r>
        <w:t>PNE)”). O sistema emite a mensagem MSG0953 ("Não é possível escolher esta vaga</w:t>
      </w:r>
      <w:proofErr w:type="gramStart"/>
      <w:r>
        <w:t xml:space="preserve"> pois</w:t>
      </w:r>
      <w:proofErr w:type="gramEnd"/>
      <w:r>
        <w:t xml:space="preserve"> a mesma está reservada para portadores de necessidades especiais.")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8" w:name="_Toc404601453"/>
      <w:r>
        <w:lastRenderedPageBreak/>
        <w:t>RN11: Verificar se a vaga está reservada para mulheres</w:t>
      </w:r>
      <w:bookmarkEnd w:id="38"/>
    </w:p>
    <w:p w:rsidR="00A938A4" w:rsidRDefault="00A938A4" w:rsidP="00A938A4">
      <w:pPr>
        <w:pStyle w:val="Recuodecorpodetexto"/>
      </w:pPr>
      <w:r>
        <w:t>Quando o órgão do item de edital for Militar, na tentativa de confirmar a escolha de vaga sendo que a mesma está reservada para mulheres conforme percentual definido para órgãos militares (</w:t>
      </w:r>
      <w:proofErr w:type="gramStart"/>
      <w:r>
        <w:t>vide anexo</w:t>
      </w:r>
      <w:proofErr w:type="gramEnd"/>
      <w:r>
        <w:t xml:space="preserve"> “Reserva de vagas para o sexo feminino”). O sistema emite a mensagem MSG0954 ("Não é possível confirmar esta vaga</w:t>
      </w:r>
      <w:proofErr w:type="gramStart"/>
      <w:r>
        <w:t xml:space="preserve"> pois</w:t>
      </w:r>
      <w:proofErr w:type="gramEnd"/>
      <w:r>
        <w:t xml:space="preserve"> a mesma está reservada para o sexo feminino.")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9" w:name="_Toc404601454"/>
      <w:r>
        <w:t>RN12: Verificar se existe vaga disponível</w:t>
      </w:r>
      <w:bookmarkEnd w:id="39"/>
    </w:p>
    <w:p w:rsidR="00A938A4" w:rsidRDefault="00A938A4" w:rsidP="00A938A4">
      <w:pPr>
        <w:pStyle w:val="Recuodecorpodetexto"/>
      </w:pPr>
      <w:r>
        <w:t>Tentativa de escolher vaga quando não existe vaga disponível, isto é, todas as vagas definidas no item do edital já foram reservadas. Caso o número de vagas não esteja definido (zero) no item do edital permitir que todos os candidatos chamados escolham a vaga. O sistema emite a mensagem MSG0132 ("Está vaga não existe mais!"</w:t>
      </w:r>
      <w:proofErr w:type="gramStart"/>
      <w:r>
        <w:t>) .</w:t>
      </w:r>
      <w:proofErr w:type="gramEnd"/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0" w:name="_Toc404601455"/>
      <w:r>
        <w:t>RN13: Verificar se existe vaga disponível no quadro de vagas</w:t>
      </w:r>
      <w:bookmarkEnd w:id="40"/>
    </w:p>
    <w:p w:rsidR="00A938A4" w:rsidRDefault="00A938A4" w:rsidP="00A938A4">
      <w:pPr>
        <w:pStyle w:val="Recuodecorpodetexto"/>
      </w:pPr>
      <w:r>
        <w:t xml:space="preserve">Tentativa de escolher quantidade de vagas que não são permitidos por já estarem reservados na “Chamada com </w:t>
      </w:r>
      <w:proofErr w:type="spellStart"/>
      <w:r>
        <w:t>enturmação</w:t>
      </w:r>
      <w:proofErr w:type="spellEnd"/>
      <w:r>
        <w:t>”. O sistema exibe a mensagem MSG0138 ("Módulo reservado.").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1" w:name="_Toc404601456"/>
      <w:r>
        <w:t>RN14: Verificar se existe previsão de vagas</w:t>
      </w:r>
      <w:bookmarkEnd w:id="41"/>
    </w:p>
    <w:p w:rsidR="00A938A4" w:rsidRDefault="00A938A4" w:rsidP="00A938A4">
      <w:pPr>
        <w:pStyle w:val="Recuodecorpodetexto"/>
      </w:pPr>
      <w:r>
        <w:t xml:space="preserve">Ao consultar o “Quadro de vagas” da chamada para a unidade selecionada e para área/ disciplina do item não retorna nenhum resultado ou então as vagas previstas no “Quadro de vagas” já foram todas reservadas na “Chamada com </w:t>
      </w:r>
      <w:proofErr w:type="spellStart"/>
      <w:r>
        <w:t>enturmação</w:t>
      </w:r>
      <w:proofErr w:type="spellEnd"/>
      <w:r>
        <w:t>”. O sistema emite a mensagem MSG0955 ("Não há previsão de vagas para a unidade organizacional selecionada."</w:t>
      </w:r>
      <w:proofErr w:type="gramStart"/>
      <w:r>
        <w:t>)</w:t>
      </w:r>
      <w:proofErr w:type="gramEnd"/>
    </w:p>
    <w:p w:rsidR="00A938A4" w:rsidRDefault="00A938A4" w:rsidP="00A938A4">
      <w:pPr>
        <w:pStyle w:val="Ttulo4"/>
        <w:numPr>
          <w:ilvl w:val="0"/>
          <w:numId w:val="0"/>
        </w:numPr>
        <w:ind w:left="2160" w:hanging="1080"/>
      </w:pP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Recuodecorpodetexto"/>
      </w:pPr>
      <w:r>
        <w:br w:type="page"/>
      </w:r>
    </w:p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bookmarkStart w:id="42" w:name="_Toc174962355"/>
      <w:bookmarkStart w:id="43" w:name="_Toc404601457"/>
      <w:r>
        <w:rPr>
          <w:highlight w:val="magenta"/>
        </w:rPr>
        <w:lastRenderedPageBreak/>
        <w:t>Mapeamento de Conceito X Tabela do banco de dados</w:t>
      </w:r>
      <w:bookmarkEnd w:id="42"/>
      <w:bookmarkEnd w:id="43"/>
      <w:r>
        <w:t xml:space="preserve"> </w:t>
      </w:r>
    </w:p>
    <w:tbl>
      <w:tblPr>
        <w:tblW w:w="9062" w:type="dxa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A938A4" w:rsidTr="00FF700E">
        <w:trPr>
          <w:trHeight w:val="285"/>
        </w:trPr>
        <w:tc>
          <w:tcPr>
            <w:tcW w:w="3600" w:type="dxa"/>
            <w:shd w:val="clear" w:color="auto" w:fill="FF9900"/>
          </w:tcPr>
          <w:p w:rsidR="00A938A4" w:rsidRDefault="00A938A4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A938A4" w:rsidRDefault="00A938A4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A938A4" w:rsidTr="00FF700E">
        <w:trPr>
          <w:trHeight w:val="361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Edital de Concurso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ECADEdital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ECADHistEdital</w:t>
            </w:r>
            <w:proofErr w:type="spell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Histórico de item de edital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Carreira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Item de carreira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Órgão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ECADOrgao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Unidade Organizacional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ECADUnidadeOrganizacional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Região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ECADRegiao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Município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ECADLocalidade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Disciplina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ECASDisciplina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Área de Ensino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ECADAreaEnsino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Chamada do edital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E </w:t>
            </w:r>
            <w:proofErr w:type="spellStart"/>
            <w:proofErr w:type="gramStart"/>
            <w:r>
              <w:rPr>
                <w:rFonts w:cs="Arial"/>
              </w:rPr>
              <w:t>ECADChamadaEdital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Quadro de vagas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ECADQuadroVagaEnsino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Chamada com </w:t>
            </w:r>
            <w:proofErr w:type="spellStart"/>
            <w:r>
              <w:rPr>
                <w:rFonts w:cs="Arial"/>
              </w:rPr>
              <w:t>enturmação</w:t>
            </w:r>
            <w:proofErr w:type="spellEnd"/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ECADChamadaCandDet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gramStart"/>
            <w:r>
              <w:rPr>
                <w:rFonts w:cs="Arial"/>
              </w:rPr>
              <w:t>Módulo carga</w:t>
            </w:r>
            <w:proofErr w:type="gramEnd"/>
            <w:r>
              <w:rPr>
                <w:rFonts w:cs="Arial"/>
              </w:rPr>
              <w:t xml:space="preserve"> horária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ECADModuloCargaHoraria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Evolução de Estrutura Carreira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ECADEvolucaoEstruturaCarreira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Carga horária sem </w:t>
            </w:r>
            <w:proofErr w:type="spellStart"/>
            <w:r>
              <w:rPr>
                <w:rFonts w:cs="Arial"/>
              </w:rPr>
              <w:t>enturmação</w:t>
            </w:r>
            <w:proofErr w:type="spellEnd"/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ECADEvolucaoCEFCargaHoraria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Disciplina e Área de ensino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ECADDisciplinaAreaEnsino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Carga horária para </w:t>
            </w:r>
            <w:proofErr w:type="spellStart"/>
            <w:r>
              <w:rPr>
                <w:rFonts w:cs="Arial"/>
              </w:rPr>
              <w:t>enturmação</w:t>
            </w:r>
            <w:proofErr w:type="spellEnd"/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ECADDiscipAreaCarga</w:t>
            </w:r>
            <w:proofErr w:type="spellEnd"/>
            <w:proofErr w:type="gramEnd"/>
          </w:p>
        </w:tc>
      </w:tr>
      <w:tr w:rsidR="00A938A4" w:rsidTr="00FF700E">
        <w:trPr>
          <w:trHeight w:val="355"/>
        </w:trPr>
        <w:tc>
          <w:tcPr>
            <w:tcW w:w="3600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Candidatos chamados</w:t>
            </w:r>
          </w:p>
        </w:tc>
        <w:tc>
          <w:tcPr>
            <w:tcW w:w="5462" w:type="dxa"/>
          </w:tcPr>
          <w:p w:rsidR="00A938A4" w:rsidRDefault="00A938A4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ECADChamadaCandidato</w:t>
            </w:r>
            <w:proofErr w:type="spellEnd"/>
            <w:proofErr w:type="gramEnd"/>
          </w:p>
        </w:tc>
      </w:tr>
    </w:tbl>
    <w:p w:rsidR="00A938A4" w:rsidRDefault="00A938A4" w:rsidP="00A938A4">
      <w:pPr>
        <w:pStyle w:val="Cabealho"/>
        <w:rPr>
          <w:rFonts w:cs="Arial"/>
        </w:rPr>
      </w:pPr>
    </w:p>
    <w:p w:rsidR="00A938A4" w:rsidRDefault="00A938A4" w:rsidP="00A938A4">
      <w:pPr>
        <w:pStyle w:val="Cabealho"/>
        <w:rPr>
          <w:rFonts w:cs="Arial"/>
        </w:rPr>
      </w:pPr>
      <w:r>
        <w:rPr>
          <w:rFonts w:cs="Arial"/>
        </w:rPr>
        <w:br w:type="page"/>
      </w:r>
    </w:p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bookmarkStart w:id="44" w:name="_Toc174962356"/>
      <w:bookmarkStart w:id="45" w:name="_Toc404601458"/>
      <w:r>
        <w:rPr>
          <w:highlight w:val="magenta"/>
        </w:rPr>
        <w:lastRenderedPageBreak/>
        <w:t>Banco de dados</w:t>
      </w:r>
      <w:bookmarkEnd w:id="44"/>
      <w:bookmarkEnd w:id="45"/>
    </w:p>
    <w:p w:rsidR="00A938A4" w:rsidRDefault="00A938A4" w:rsidP="00A938A4">
      <w:pPr>
        <w:pStyle w:val="Recuodecorpodetexto"/>
        <w:ind w:left="0"/>
      </w:pPr>
    </w:p>
    <w:p w:rsidR="00A938A4" w:rsidRDefault="00A938A4" w:rsidP="00A938A4">
      <w:pPr>
        <w:pStyle w:val="Recuodecorpodetexto"/>
        <w:ind w:left="0"/>
      </w:pPr>
    </w:p>
    <w:p w:rsidR="00A938A4" w:rsidRDefault="00A938A4" w:rsidP="00A938A4">
      <w:pPr>
        <w:pStyle w:val="Recuodecorpodetexto"/>
        <w:ind w:left="20"/>
      </w:pPr>
      <w:r>
        <w:rPr>
          <w:noProof/>
        </w:rPr>
        <w:drawing>
          <wp:inline distT="0" distB="0" distL="0" distR="0">
            <wp:extent cx="5762625" cy="34099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:rsidR="00A938A4" w:rsidRDefault="00A938A4" w:rsidP="00A938A4">
      <w:pPr>
        <w:pStyle w:val="Ttulo1"/>
        <w:keepNext w:val="0"/>
        <w:widowControl w:val="0"/>
        <w:spacing w:before="0" w:line="240" w:lineRule="auto"/>
      </w:pPr>
      <w:bookmarkStart w:id="46" w:name="_Toc404601459"/>
      <w:r>
        <w:rPr>
          <w:highlight w:val="magenta"/>
        </w:rPr>
        <w:lastRenderedPageBreak/>
        <w:t>Anexos</w:t>
      </w:r>
      <w:bookmarkEnd w:id="46"/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7" w:name="_Toc404601460"/>
      <w:r>
        <w:t>Escolha do Candidato:</w:t>
      </w:r>
      <w:bookmarkEnd w:id="47"/>
    </w:p>
    <w:p w:rsidR="00A938A4" w:rsidRDefault="00A938A4" w:rsidP="00A938A4">
      <w:pPr>
        <w:pStyle w:val="Recuodecorpodetexto"/>
        <w:rPr>
          <w:rFonts w:eastAsia="Arial Unicode MS"/>
        </w:rPr>
      </w:pPr>
      <w:r>
        <w:rPr>
          <w:rFonts w:eastAsia="Arial Unicode MS"/>
        </w:rPr>
        <w:t>Não escolheu a vaga</w:t>
      </w:r>
    </w:p>
    <w:p w:rsidR="00A938A4" w:rsidRDefault="00A938A4" w:rsidP="00A938A4">
      <w:pPr>
        <w:pStyle w:val="Recuodecorpodetexto"/>
        <w:rPr>
          <w:rFonts w:eastAsia="Arial Unicode MS"/>
        </w:rPr>
      </w:pPr>
      <w:r>
        <w:t>Escolheu a vaga;</w:t>
      </w:r>
    </w:p>
    <w:p w:rsidR="00A938A4" w:rsidRDefault="00A938A4" w:rsidP="00A938A4">
      <w:pPr>
        <w:pStyle w:val="Recuodecorpodetexto"/>
        <w:rPr>
          <w:rFonts w:eastAsia="Arial Unicode MS"/>
        </w:rPr>
      </w:pPr>
      <w:r>
        <w:t>Desistiu da vaga;</w:t>
      </w:r>
    </w:p>
    <w:p w:rsidR="00A938A4" w:rsidRDefault="00A938A4" w:rsidP="00A938A4">
      <w:pPr>
        <w:pStyle w:val="Recuodecorpodetexto"/>
        <w:rPr>
          <w:rFonts w:eastAsia="Arial Unicode MS"/>
        </w:rPr>
      </w:pPr>
      <w:r>
        <w:t>Não aceitou a vaga;</w:t>
      </w:r>
    </w:p>
    <w:p w:rsidR="00A938A4" w:rsidRDefault="00A938A4" w:rsidP="00A938A4">
      <w:pPr>
        <w:pStyle w:val="Recuodecorpodetexto"/>
      </w:pPr>
      <w:r>
        <w:t>Não compareceu.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8" w:name="_Toc404601461"/>
      <w:r>
        <w:t>Definição de Módulo:</w:t>
      </w:r>
      <w:bookmarkEnd w:id="48"/>
    </w:p>
    <w:p w:rsidR="00A938A4" w:rsidRDefault="00A938A4" w:rsidP="00A938A4">
      <w:pPr>
        <w:pStyle w:val="Recuodecorpodetexto"/>
        <w:rPr>
          <w:rFonts w:eastAsia="Arial Unicode MS"/>
          <w:strike/>
        </w:rPr>
      </w:pPr>
      <w:r>
        <w:rPr>
          <w:rFonts w:eastAsia="Arial Unicode MS"/>
          <w:strike/>
        </w:rPr>
        <w:t xml:space="preserve">Módulo para Item de carreira do tipo carreira que utiliza </w:t>
      </w:r>
      <w:proofErr w:type="spellStart"/>
      <w:r>
        <w:rPr>
          <w:rFonts w:eastAsia="Arial Unicode MS"/>
          <w:strike/>
        </w:rPr>
        <w:t>enturmação</w:t>
      </w:r>
      <w:proofErr w:type="spellEnd"/>
      <w:r>
        <w:rPr>
          <w:rFonts w:eastAsia="Arial Unicode MS"/>
          <w:strike/>
        </w:rPr>
        <w:t xml:space="preserve"> para Cargo efetivo:</w:t>
      </w:r>
    </w:p>
    <w:p w:rsidR="00A938A4" w:rsidRDefault="00A938A4" w:rsidP="00A938A4">
      <w:pPr>
        <w:pStyle w:val="Recuodecorpodetexto"/>
        <w:rPr>
          <w:rFonts w:eastAsia="Arial Unicode MS"/>
          <w:strike/>
        </w:rPr>
      </w:pPr>
      <w:r>
        <w:rPr>
          <w:rFonts w:eastAsia="Arial Unicode MS"/>
          <w:strike/>
        </w:rPr>
        <w:t xml:space="preserve">Módulo = Quantidade de aulas </w:t>
      </w:r>
    </w:p>
    <w:p w:rsidR="00A938A4" w:rsidRDefault="00A938A4" w:rsidP="00A938A4">
      <w:pPr>
        <w:pStyle w:val="Recuodecorpodetexto"/>
        <w:rPr>
          <w:rFonts w:eastAsia="Arial Unicode MS"/>
          <w:strike/>
        </w:rPr>
      </w:pPr>
      <w:r>
        <w:rPr>
          <w:rFonts w:eastAsia="Arial Unicode MS"/>
          <w:strike/>
        </w:rPr>
        <w:t>Exemplo:</w:t>
      </w: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2"/>
        <w:gridCol w:w="2520"/>
      </w:tblGrid>
      <w:tr w:rsidR="00A938A4" w:rsidTr="00FF700E">
        <w:tc>
          <w:tcPr>
            <w:tcW w:w="2302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r>
              <w:rPr>
                <w:rFonts w:eastAsia="Arial Unicode MS" w:cs="Arial"/>
                <w:strike/>
              </w:rPr>
              <w:t>Módulo</w:t>
            </w:r>
          </w:p>
        </w:tc>
        <w:tc>
          <w:tcPr>
            <w:tcW w:w="2520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proofErr w:type="spellStart"/>
            <w:r>
              <w:rPr>
                <w:rFonts w:eastAsia="Arial Unicode MS" w:cs="Arial"/>
                <w:strike/>
              </w:rPr>
              <w:t>Qtde</w:t>
            </w:r>
            <w:proofErr w:type="spellEnd"/>
            <w:r>
              <w:rPr>
                <w:rFonts w:eastAsia="Arial Unicode MS" w:cs="Arial"/>
                <w:strike/>
              </w:rPr>
              <w:t xml:space="preserve"> aulas</w:t>
            </w:r>
          </w:p>
        </w:tc>
      </w:tr>
      <w:tr w:rsidR="00A938A4" w:rsidTr="00FF700E">
        <w:tc>
          <w:tcPr>
            <w:tcW w:w="2302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r>
              <w:rPr>
                <w:rFonts w:eastAsia="Arial Unicode MS" w:cs="Arial"/>
                <w:strike/>
              </w:rPr>
              <w:t>10</w:t>
            </w:r>
          </w:p>
        </w:tc>
        <w:tc>
          <w:tcPr>
            <w:tcW w:w="2520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r>
              <w:rPr>
                <w:rFonts w:eastAsia="Arial Unicode MS" w:cs="Arial"/>
                <w:strike/>
              </w:rPr>
              <w:t>10</w:t>
            </w:r>
          </w:p>
        </w:tc>
      </w:tr>
    </w:tbl>
    <w:p w:rsidR="00A938A4" w:rsidRDefault="00A938A4" w:rsidP="00A938A4">
      <w:pPr>
        <w:pStyle w:val="Recuodecorpodetexto"/>
        <w:rPr>
          <w:rFonts w:eastAsia="Arial Unicode MS"/>
          <w:strike/>
        </w:rPr>
      </w:pPr>
    </w:p>
    <w:p w:rsidR="00A938A4" w:rsidRDefault="00A938A4" w:rsidP="00A938A4">
      <w:pPr>
        <w:pStyle w:val="Recuodecorpodetexto"/>
        <w:rPr>
          <w:rFonts w:eastAsia="Arial Unicode MS"/>
          <w:strike/>
        </w:rPr>
      </w:pPr>
      <w:r>
        <w:rPr>
          <w:rFonts w:eastAsia="Arial Unicode MS"/>
          <w:strike/>
        </w:rPr>
        <w:t xml:space="preserve">Módulo para Item de carreira do tipo carreira que utiliza </w:t>
      </w:r>
      <w:proofErr w:type="spellStart"/>
      <w:r>
        <w:rPr>
          <w:rFonts w:eastAsia="Arial Unicode MS"/>
          <w:strike/>
        </w:rPr>
        <w:t>enturmação</w:t>
      </w:r>
      <w:proofErr w:type="spellEnd"/>
      <w:r>
        <w:rPr>
          <w:rFonts w:eastAsia="Arial Unicode MS"/>
          <w:strike/>
        </w:rPr>
        <w:t xml:space="preserve"> para Admitido em Caráter Temporário (ACT):</w:t>
      </w:r>
    </w:p>
    <w:p w:rsidR="00A938A4" w:rsidRDefault="00A938A4" w:rsidP="00A938A4">
      <w:pPr>
        <w:pStyle w:val="Recuodecorpodetexto"/>
        <w:rPr>
          <w:rFonts w:eastAsia="Arial Unicode MS"/>
          <w:strike/>
        </w:rPr>
      </w:pPr>
      <w:r>
        <w:rPr>
          <w:rFonts w:eastAsia="Arial Unicode MS"/>
          <w:strike/>
        </w:rPr>
        <w:t>Módulo = Quantidade de aulas + Limite de aulas excedentes</w:t>
      </w:r>
    </w:p>
    <w:p w:rsidR="00A938A4" w:rsidRDefault="00A938A4" w:rsidP="00A938A4">
      <w:pPr>
        <w:pStyle w:val="Recuodecorpodetexto"/>
        <w:rPr>
          <w:rFonts w:eastAsia="Arial Unicode MS"/>
          <w:strike/>
        </w:rPr>
      </w:pPr>
      <w:r>
        <w:rPr>
          <w:rFonts w:eastAsia="Arial Unicode MS"/>
          <w:strike/>
        </w:rPr>
        <w:t>Exemplo:</w:t>
      </w:r>
    </w:p>
    <w:tbl>
      <w:tblPr>
        <w:tblW w:w="8062" w:type="dxa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2"/>
        <w:gridCol w:w="2520"/>
        <w:gridCol w:w="3240"/>
      </w:tblGrid>
      <w:tr w:rsidR="00A938A4" w:rsidTr="00FF700E">
        <w:tc>
          <w:tcPr>
            <w:tcW w:w="2302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r>
              <w:rPr>
                <w:rFonts w:eastAsia="Arial Unicode MS" w:cs="Arial"/>
                <w:strike/>
              </w:rPr>
              <w:t>Módulo</w:t>
            </w:r>
          </w:p>
        </w:tc>
        <w:tc>
          <w:tcPr>
            <w:tcW w:w="2520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proofErr w:type="spellStart"/>
            <w:r>
              <w:rPr>
                <w:rFonts w:eastAsia="Arial Unicode MS" w:cs="Arial"/>
                <w:strike/>
              </w:rPr>
              <w:t>Qtde</w:t>
            </w:r>
            <w:proofErr w:type="spellEnd"/>
            <w:r>
              <w:rPr>
                <w:rFonts w:eastAsia="Arial Unicode MS" w:cs="Arial"/>
                <w:strike/>
              </w:rPr>
              <w:t xml:space="preserve"> aulas</w:t>
            </w:r>
          </w:p>
        </w:tc>
        <w:tc>
          <w:tcPr>
            <w:tcW w:w="3240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r>
              <w:rPr>
                <w:rFonts w:eastAsia="Arial Unicode MS" w:cs="Arial"/>
                <w:strike/>
              </w:rPr>
              <w:t>Limite aulas excedentes</w:t>
            </w:r>
          </w:p>
        </w:tc>
      </w:tr>
      <w:tr w:rsidR="00A938A4" w:rsidTr="00FF700E">
        <w:tc>
          <w:tcPr>
            <w:tcW w:w="2302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r>
              <w:rPr>
                <w:rFonts w:eastAsia="Arial Unicode MS" w:cs="Arial"/>
                <w:strike/>
              </w:rPr>
              <w:t>10</w:t>
            </w:r>
          </w:p>
        </w:tc>
        <w:tc>
          <w:tcPr>
            <w:tcW w:w="2520" w:type="dxa"/>
          </w:tcPr>
          <w:p w:rsidR="00A938A4" w:rsidRDefault="00A938A4" w:rsidP="00FF700E">
            <w:pPr>
              <w:rPr>
                <w:rFonts w:eastAsia="Arial Unicode MS" w:cs="Arial"/>
                <w:strike/>
              </w:rPr>
            </w:pPr>
            <w:proofErr w:type="gramStart"/>
            <w:r>
              <w:rPr>
                <w:rFonts w:eastAsia="Arial Unicode MS" w:cs="Arial"/>
                <w:strike/>
              </w:rPr>
              <w:t>8</w:t>
            </w:r>
            <w:proofErr w:type="gramEnd"/>
          </w:p>
        </w:tc>
        <w:tc>
          <w:tcPr>
            <w:tcW w:w="3240" w:type="dxa"/>
          </w:tcPr>
          <w:p w:rsidR="00A938A4" w:rsidRDefault="00A938A4" w:rsidP="00FF700E">
            <w:pPr>
              <w:pStyle w:val="Cabealho"/>
              <w:rPr>
                <w:rFonts w:eastAsia="Arial Unicode MS" w:cs="Arial"/>
                <w:strike/>
              </w:rPr>
            </w:pPr>
            <w:proofErr w:type="gramStart"/>
            <w:r>
              <w:rPr>
                <w:rFonts w:eastAsia="Arial Unicode MS" w:cs="Arial"/>
                <w:strike/>
              </w:rPr>
              <w:t>2</w:t>
            </w:r>
            <w:proofErr w:type="gramEnd"/>
          </w:p>
        </w:tc>
      </w:tr>
    </w:tbl>
    <w:p w:rsidR="00A938A4" w:rsidRDefault="00A938A4" w:rsidP="00A938A4">
      <w:pPr>
        <w:widowControl w:val="0"/>
        <w:ind w:left="540"/>
        <w:rPr>
          <w:rFonts w:cs="Arial"/>
          <w:strike/>
        </w:rPr>
      </w:pPr>
    </w:p>
    <w:p w:rsidR="00A938A4" w:rsidRDefault="00A938A4" w:rsidP="00A938A4">
      <w:pPr>
        <w:widowControl w:val="0"/>
        <w:ind w:left="540"/>
        <w:rPr>
          <w:rFonts w:cs="Arial"/>
        </w:rPr>
      </w:pPr>
    </w:p>
    <w:p w:rsidR="00A938A4" w:rsidRDefault="00A938A4" w:rsidP="00A938A4">
      <w:pPr>
        <w:pStyle w:val="Recuodecorpodetexto"/>
        <w:rPr>
          <w:strike/>
        </w:rPr>
      </w:pPr>
      <w:proofErr w:type="gramStart"/>
      <w:r>
        <w:rPr>
          <w:strike/>
        </w:rPr>
        <w:t>1</w:t>
      </w:r>
      <w:proofErr w:type="gramEnd"/>
      <w:r>
        <w:rPr>
          <w:strike/>
        </w:rPr>
        <w:t xml:space="preserve">) verifica se o </w:t>
      </w:r>
      <w:proofErr w:type="spellStart"/>
      <w:r>
        <w:rPr>
          <w:strike/>
        </w:rPr>
        <w:t>cpf</w:t>
      </w:r>
      <w:proofErr w:type="spellEnd"/>
      <w:r>
        <w:rPr>
          <w:strike/>
        </w:rPr>
        <w:t xml:space="preserve"> , data de nascimento e sexo, do candidato já existe no cadastro de pessoa. Caso exista: O sistema verifica na regra de acumulação de vínculo, realizando o caso de uso “UCS 092 - Verificar Regras de Acumulação de Vínculos”, se o candidato não possui dois vínculos no estado.  </w:t>
      </w:r>
    </w:p>
    <w:p w:rsidR="00A938A4" w:rsidRDefault="00A938A4" w:rsidP="00A938A4">
      <w:pPr>
        <w:pStyle w:val="Recuodecorpodetexto"/>
        <w:rPr>
          <w:strike/>
        </w:rPr>
      </w:pPr>
    </w:p>
    <w:p w:rsidR="00A938A4" w:rsidRDefault="00A938A4" w:rsidP="00A938A4">
      <w:pPr>
        <w:pStyle w:val="Recuodecorpodetexto"/>
        <w:rPr>
          <w:strike/>
        </w:rPr>
      </w:pPr>
      <w:r>
        <w:rPr>
          <w:strike/>
        </w:rPr>
        <w:t xml:space="preserve">Caso o servidor não possua </w:t>
      </w:r>
      <w:proofErr w:type="gramStart"/>
      <w:r>
        <w:rPr>
          <w:strike/>
        </w:rPr>
        <w:t>2</w:t>
      </w:r>
      <w:proofErr w:type="gramEnd"/>
      <w:r>
        <w:rPr>
          <w:strike/>
        </w:rPr>
        <w:t xml:space="preserve"> vínculos, o sistema verifica, através do CPF do candidato, se é possível a confirmação da escolha da vaga, conforme as regras a seguir.</w:t>
      </w:r>
    </w:p>
    <w:p w:rsidR="00A938A4" w:rsidRDefault="00A938A4" w:rsidP="00A938A4">
      <w:pPr>
        <w:pStyle w:val="Recuodecorpodetexto"/>
        <w:rPr>
          <w:strike/>
        </w:rPr>
      </w:pPr>
    </w:p>
    <w:p w:rsidR="00A938A4" w:rsidRDefault="00A938A4" w:rsidP="00A938A4">
      <w:pPr>
        <w:pStyle w:val="Recuodecorpodetexto"/>
      </w:pPr>
      <w:proofErr w:type="gramStart"/>
      <w:r>
        <w:rPr>
          <w:strike/>
        </w:rPr>
        <w:t>Deve</w:t>
      </w:r>
      <w:proofErr w:type="gramEnd"/>
      <w:r>
        <w:rPr>
          <w:strike/>
        </w:rPr>
        <w:t xml:space="preserve"> ser verificado quantos vínculos serão gerados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9" w:name="_Toc404601462"/>
      <w:r>
        <w:t>Reserva de vagas para portadores de necessidades especiais (PNE):</w:t>
      </w:r>
      <w:bookmarkEnd w:id="49"/>
    </w:p>
    <w:p w:rsidR="00A938A4" w:rsidRDefault="00A938A4" w:rsidP="00A938A4">
      <w:pPr>
        <w:widowControl w:val="0"/>
        <w:autoSpaceDE w:val="0"/>
        <w:autoSpaceDN w:val="0"/>
        <w:adjustRightInd w:val="0"/>
        <w:ind w:left="1080"/>
        <w:rPr>
          <w:rFonts w:cs="Arial"/>
        </w:rPr>
      </w:pPr>
      <w:r>
        <w:rPr>
          <w:rFonts w:cs="Arial"/>
        </w:rPr>
        <w:t xml:space="preserve">Ao quantitativo de vagas do percentual reservado no Agrupamento para candidatos PNE, devendo ser </w:t>
      </w:r>
      <w:proofErr w:type="spellStart"/>
      <w:proofErr w:type="gramStart"/>
      <w:r>
        <w:rPr>
          <w:rFonts w:cs="Arial"/>
        </w:rPr>
        <w:t>atribuído-lhe</w:t>
      </w:r>
      <w:proofErr w:type="spellEnd"/>
      <w:proofErr w:type="gramEnd"/>
      <w:r>
        <w:rPr>
          <w:rFonts w:cs="Arial"/>
        </w:rPr>
        <w:t xml:space="preserve"> as últimas posições.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080"/>
        <w:rPr>
          <w:rFonts w:cs="Arial"/>
        </w:rPr>
      </w:pPr>
      <w:r>
        <w:rPr>
          <w:rFonts w:cs="Arial"/>
        </w:rPr>
        <w:lastRenderedPageBreak/>
        <w:t>Exemplo: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080" w:firstLine="900"/>
        <w:rPr>
          <w:rFonts w:cs="Arial"/>
        </w:rPr>
      </w:pPr>
      <w:r>
        <w:rPr>
          <w:rFonts w:cs="Arial"/>
        </w:rPr>
        <w:t>Agrupamento: SEA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080" w:firstLine="900"/>
        <w:rPr>
          <w:rFonts w:cs="Arial"/>
        </w:rPr>
      </w:pPr>
      <w:r>
        <w:rPr>
          <w:rFonts w:cs="Arial"/>
        </w:rPr>
        <w:t>Percentual de vagas reservadas a PNE em processo seletivo: 5%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539" w:firstLine="1440"/>
        <w:rPr>
          <w:rFonts w:cs="Arial"/>
        </w:rPr>
      </w:pPr>
      <w:r>
        <w:rPr>
          <w:rFonts w:cs="Arial"/>
        </w:rPr>
        <w:t>80 candidatos para serem chamados.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1979"/>
        <w:rPr>
          <w:rFonts w:cs="Arial"/>
        </w:rPr>
      </w:pPr>
      <w:r>
        <w:rPr>
          <w:rFonts w:cs="Arial"/>
        </w:rPr>
        <w:t>77ª, 78ª, 79ª e 80ª posições são reservadas aos candidatos portadores de necessidade especial.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1077"/>
        <w:rPr>
          <w:rFonts w:cs="Arial"/>
        </w:rPr>
      </w:pPr>
      <w:r>
        <w:rPr>
          <w:rFonts w:cs="Arial"/>
        </w:rPr>
        <w:t xml:space="preserve">No caso do candidato PNE obter classificação superior a um candidato não PNE deverá ser obedecida para a chamada,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ordem normal da lista de classificação.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911" w:firstLine="169"/>
        <w:rPr>
          <w:rFonts w:cs="Arial"/>
        </w:rPr>
      </w:pPr>
      <w:r>
        <w:rPr>
          <w:rFonts w:cs="Arial"/>
        </w:rPr>
        <w:t>Exemplo: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080" w:firstLine="338"/>
        <w:rPr>
          <w:rFonts w:cs="Arial"/>
        </w:rPr>
      </w:pPr>
      <w:r>
        <w:rPr>
          <w:rFonts w:cs="Arial"/>
        </w:rPr>
        <w:t>3° colocado PNE.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080" w:firstLine="338"/>
        <w:rPr>
          <w:rFonts w:cs="Arial"/>
        </w:rPr>
      </w:pPr>
      <w:r>
        <w:rPr>
          <w:rFonts w:cs="Arial"/>
        </w:rPr>
        <w:t>77° colocado não PNE.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418"/>
        <w:rPr>
          <w:rFonts w:cs="Arial"/>
        </w:rPr>
      </w:pPr>
      <w:r>
        <w:rPr>
          <w:rFonts w:cs="Arial"/>
        </w:rPr>
        <w:t>Deverá ser realizada a chamada na ordem natural. A 3ª posição para o portador de necessidade especial e a 77ª posição para o candidato Não portador de necessidade especial.</w:t>
      </w:r>
    </w:p>
    <w:p w:rsidR="00A938A4" w:rsidRDefault="00A938A4" w:rsidP="00A938A4">
      <w:pPr>
        <w:pStyle w:val="Recuodecorpodetexto"/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50" w:name="_Toc404601463"/>
      <w:r>
        <w:t>Reserva de vagas para o sexo feminino</w:t>
      </w:r>
      <w:bookmarkEnd w:id="50"/>
    </w:p>
    <w:p w:rsidR="00A938A4" w:rsidRDefault="00A938A4" w:rsidP="00A938A4"/>
    <w:p w:rsidR="00A938A4" w:rsidRDefault="00A938A4" w:rsidP="00A938A4">
      <w:pPr>
        <w:autoSpaceDE w:val="0"/>
        <w:autoSpaceDN w:val="0"/>
        <w:adjustRightInd w:val="0"/>
        <w:ind w:left="1080"/>
        <w:rPr>
          <w:rFonts w:cs="Arial"/>
        </w:rPr>
      </w:pPr>
      <w:r>
        <w:rPr>
          <w:rFonts w:cs="Arial"/>
        </w:rPr>
        <w:t xml:space="preserve">Ao quantitativo de vagas do percentual reservado no Órgão Militar para o candidato do sexo feminino, deverá ser </w:t>
      </w:r>
      <w:proofErr w:type="spellStart"/>
      <w:proofErr w:type="gramStart"/>
      <w:r>
        <w:rPr>
          <w:rFonts w:cs="Arial"/>
        </w:rPr>
        <w:t>atribuído-lhe</w:t>
      </w:r>
      <w:proofErr w:type="spellEnd"/>
      <w:proofErr w:type="gramEnd"/>
      <w:r>
        <w:rPr>
          <w:rFonts w:cs="Arial"/>
        </w:rPr>
        <w:t xml:space="preserve"> as últimas posições.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080"/>
        <w:rPr>
          <w:rFonts w:cs="Arial"/>
        </w:rPr>
      </w:pPr>
      <w:r>
        <w:rPr>
          <w:rFonts w:cs="Arial"/>
        </w:rPr>
        <w:t>Exemplo: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080" w:firstLine="900"/>
        <w:rPr>
          <w:rFonts w:cs="Arial"/>
        </w:rPr>
      </w:pPr>
      <w:r>
        <w:rPr>
          <w:rFonts w:cs="Arial"/>
        </w:rPr>
        <w:t>Órgão: PM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1980"/>
        <w:rPr>
          <w:rFonts w:cs="Arial"/>
        </w:rPr>
      </w:pPr>
      <w:r>
        <w:rPr>
          <w:rFonts w:cs="Arial"/>
        </w:rPr>
        <w:t>Percentual de vagas reservadas ao sexo feminino em processo seletivo: 5%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539" w:firstLine="1440"/>
        <w:rPr>
          <w:rFonts w:cs="Arial"/>
        </w:rPr>
      </w:pPr>
      <w:r>
        <w:rPr>
          <w:rFonts w:cs="Arial"/>
        </w:rPr>
        <w:t>80 candidatos para serem chamados.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1979"/>
        <w:rPr>
          <w:rFonts w:cs="Arial"/>
        </w:rPr>
      </w:pPr>
      <w:r>
        <w:rPr>
          <w:rFonts w:cs="Arial"/>
        </w:rPr>
        <w:t>77ª, 78ª, 79ª e 80ª posições são reservadas aos candidatos do sexo feminino.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1077"/>
        <w:rPr>
          <w:rFonts w:cs="Arial"/>
        </w:rPr>
      </w:pPr>
      <w:r>
        <w:rPr>
          <w:rFonts w:cs="Arial"/>
        </w:rPr>
        <w:t xml:space="preserve">No caso do candidato do candidato do sexo feminino obter classificação superior a um candidato do sexo masculino deverá ser </w:t>
      </w:r>
      <w:r>
        <w:rPr>
          <w:rFonts w:cs="Arial"/>
        </w:rPr>
        <w:lastRenderedPageBreak/>
        <w:t xml:space="preserve">obedecido para a chamada,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ordem normal da lista de classificação.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911" w:firstLine="169"/>
        <w:rPr>
          <w:rFonts w:cs="Arial"/>
        </w:rPr>
      </w:pPr>
      <w:r>
        <w:rPr>
          <w:rFonts w:cs="Arial"/>
        </w:rPr>
        <w:t>Exemplo:</w:t>
      </w:r>
    </w:p>
    <w:p w:rsidR="00A938A4" w:rsidRDefault="00A938A4" w:rsidP="00A938A4">
      <w:pPr>
        <w:widowControl w:val="0"/>
        <w:autoSpaceDE w:val="0"/>
        <w:autoSpaceDN w:val="0"/>
        <w:adjustRightInd w:val="0"/>
        <w:ind w:left="911" w:firstLine="1069"/>
        <w:rPr>
          <w:rFonts w:cs="Arial"/>
        </w:rPr>
      </w:pPr>
      <w:r>
        <w:rPr>
          <w:rFonts w:cs="Arial"/>
        </w:rPr>
        <w:t>3° colocado candidato do sexo feminino.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913" w:firstLine="1072"/>
        <w:rPr>
          <w:rFonts w:cs="Arial"/>
        </w:rPr>
      </w:pPr>
      <w:r>
        <w:rPr>
          <w:rFonts w:cs="Arial"/>
        </w:rPr>
        <w:t>77° colocado candidato do sexo masculino.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ind w:left="1979"/>
        <w:rPr>
          <w:rFonts w:cs="Arial"/>
        </w:rPr>
      </w:pPr>
      <w:r>
        <w:rPr>
          <w:rFonts w:cs="Arial"/>
        </w:rPr>
        <w:t>Deverá ser realizada a chamada na ordem natural. A 3ª posição para o candidato do sexo feminino e a 77ª posição para o candidato do sexo masculino.</w:t>
      </w:r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rPr>
          <w:rFonts w:cs="Arial"/>
        </w:rPr>
      </w:pPr>
    </w:p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51" w:name="_Toc404601464"/>
      <w:r>
        <w:t>Escopo das Unidades Organizacionais do item do edital</w:t>
      </w:r>
      <w:bookmarkEnd w:id="51"/>
    </w:p>
    <w:p w:rsidR="00A938A4" w:rsidRDefault="00A938A4" w:rsidP="00A938A4">
      <w:pPr>
        <w:widowControl w:val="0"/>
        <w:autoSpaceDE w:val="0"/>
        <w:autoSpaceDN w:val="0"/>
        <w:adjustRightInd w:val="0"/>
        <w:spacing w:before="120"/>
        <w:rPr>
          <w:rFonts w:cs="Arial"/>
        </w:rPr>
      </w:pPr>
      <w:r>
        <w:rPr>
          <w:rFonts w:cs="Arial"/>
        </w:rPr>
        <w:t>O sistema recupera as Unidades Organizacionais conforme as informações do item de edital, descritas abaixo:</w:t>
      </w:r>
    </w:p>
    <w:p w:rsidR="00A938A4" w:rsidRDefault="00A938A4" w:rsidP="00A938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line="240" w:lineRule="auto"/>
        <w:rPr>
          <w:rFonts w:cs="Arial"/>
        </w:rPr>
      </w:pPr>
      <w:r>
        <w:rPr>
          <w:rFonts w:cs="Arial"/>
        </w:rPr>
        <w:t xml:space="preserve">Região: todas as </w:t>
      </w:r>
      <w:proofErr w:type="spellStart"/>
      <w:r>
        <w:rPr>
          <w:rFonts w:cs="Arial"/>
        </w:rPr>
        <w:t>UO´s</w:t>
      </w:r>
      <w:proofErr w:type="spellEnd"/>
      <w:r>
        <w:rPr>
          <w:rFonts w:cs="Arial"/>
        </w:rPr>
        <w:t xml:space="preserve"> que são dos municípios da região;</w:t>
      </w:r>
    </w:p>
    <w:p w:rsidR="00A938A4" w:rsidRDefault="00A938A4" w:rsidP="00A938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line="240" w:lineRule="auto"/>
        <w:rPr>
          <w:rFonts w:cs="Arial"/>
        </w:rPr>
      </w:pPr>
      <w:r>
        <w:rPr>
          <w:rFonts w:cs="Arial"/>
        </w:rPr>
        <w:t xml:space="preserve">Município: são todas as </w:t>
      </w:r>
      <w:proofErr w:type="spellStart"/>
      <w:r>
        <w:rPr>
          <w:rFonts w:cs="Arial"/>
        </w:rPr>
        <w:t>UO´s</w:t>
      </w:r>
      <w:proofErr w:type="spellEnd"/>
      <w:r>
        <w:rPr>
          <w:rFonts w:cs="Arial"/>
        </w:rPr>
        <w:t xml:space="preserve"> que fazem parte do município;</w:t>
      </w:r>
    </w:p>
    <w:p w:rsidR="00A938A4" w:rsidRDefault="00A938A4" w:rsidP="00A938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line="240" w:lineRule="auto"/>
        <w:rPr>
          <w:rFonts w:cs="Arial"/>
        </w:rPr>
      </w:pPr>
      <w:r>
        <w:rPr>
          <w:rFonts w:cs="Arial"/>
        </w:rPr>
        <w:t xml:space="preserve">Órgão: todas as </w:t>
      </w:r>
      <w:proofErr w:type="spellStart"/>
      <w:r>
        <w:rPr>
          <w:rFonts w:cs="Arial"/>
        </w:rPr>
        <w:t>UO´s</w:t>
      </w:r>
      <w:proofErr w:type="spellEnd"/>
      <w:r>
        <w:rPr>
          <w:rFonts w:cs="Arial"/>
        </w:rPr>
        <w:t xml:space="preserve"> que fazem parte do órgão;</w:t>
      </w:r>
    </w:p>
    <w:p w:rsidR="00A938A4" w:rsidRDefault="00A938A4" w:rsidP="00A938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line="240" w:lineRule="auto"/>
        <w:rPr>
          <w:rFonts w:cs="Arial"/>
        </w:rPr>
      </w:pPr>
      <w:r>
        <w:rPr>
          <w:rFonts w:cs="Arial"/>
        </w:rPr>
        <w:t>Unidade organizacional: apenas a unidade especificada.</w:t>
      </w:r>
    </w:p>
    <w:p w:rsidR="00A938A4" w:rsidRDefault="00A938A4" w:rsidP="00A938A4"/>
    <w:p w:rsidR="00A938A4" w:rsidRDefault="00A938A4" w:rsidP="00A938A4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52" w:name="_Toc404601465"/>
      <w:r>
        <w:t>Priorização na escolha das vagas</w:t>
      </w:r>
      <w:bookmarkEnd w:id="52"/>
    </w:p>
    <w:p w:rsidR="00A938A4" w:rsidRDefault="00A938A4" w:rsidP="00A938A4">
      <w:pPr>
        <w:rPr>
          <w:rFonts w:cs="Arial"/>
        </w:rPr>
      </w:pPr>
      <w:r>
        <w:rPr>
          <w:rFonts w:cs="Arial"/>
        </w:rPr>
        <w:t xml:space="preserve">O candidato que escolhe a vaga deve obedecer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ordem de classificação do edital,</w:t>
      </w:r>
    </w:p>
    <w:p w:rsidR="00A938A4" w:rsidRDefault="00A938A4" w:rsidP="00A938A4">
      <w:pPr>
        <w:rPr>
          <w:rFonts w:cs="Arial"/>
        </w:rPr>
      </w:pPr>
      <w:proofErr w:type="gramStart"/>
      <w:r>
        <w:rPr>
          <w:rFonts w:cs="Arial"/>
        </w:rPr>
        <w:t>dentro</w:t>
      </w:r>
      <w:proofErr w:type="gramEnd"/>
      <w:r>
        <w:rPr>
          <w:rFonts w:cs="Arial"/>
        </w:rPr>
        <w:t xml:space="preserve"> da esfera do item do edital em que se inscreveu. </w:t>
      </w:r>
    </w:p>
    <w:p w:rsidR="00A938A4" w:rsidRDefault="00A938A4" w:rsidP="00A938A4">
      <w:pPr>
        <w:rPr>
          <w:rFonts w:cs="Arial"/>
        </w:rPr>
      </w:pPr>
      <w:r>
        <w:rPr>
          <w:rFonts w:cs="Arial"/>
        </w:rPr>
        <w:t xml:space="preserve">Com base no exemplo abaixo, o candidato “T” poderá escolher a vaga no município M3 onde se inscreveu, antes do candidato “Z”, pois apesar do primeiro estar </w:t>
      </w:r>
      <w:proofErr w:type="gramStart"/>
      <w:r>
        <w:rPr>
          <w:rFonts w:cs="Arial"/>
        </w:rPr>
        <w:t>numa</w:t>
      </w:r>
      <w:proofErr w:type="gramEnd"/>
      <w:r>
        <w:rPr>
          <w:rFonts w:cs="Arial"/>
        </w:rPr>
        <w:t xml:space="preserve"> </w:t>
      </w:r>
    </w:p>
    <w:p w:rsidR="00A938A4" w:rsidRDefault="00A938A4" w:rsidP="00A938A4">
      <w:pPr>
        <w:rPr>
          <w:rFonts w:cs="Arial"/>
        </w:rPr>
      </w:pPr>
      <w:proofErr w:type="gramStart"/>
      <w:r>
        <w:rPr>
          <w:rFonts w:cs="Arial"/>
        </w:rPr>
        <w:t>classificação</w:t>
      </w:r>
      <w:proofErr w:type="gramEnd"/>
      <w:r>
        <w:rPr>
          <w:rFonts w:cs="Arial"/>
        </w:rPr>
        <w:t xml:space="preserve"> inferior que o segundo, ele é o primeiro do município M3.</w:t>
      </w:r>
    </w:p>
    <w:p w:rsidR="00A938A4" w:rsidRDefault="00A938A4" w:rsidP="00A938A4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1204"/>
        <w:gridCol w:w="3015"/>
        <w:gridCol w:w="2805"/>
      </w:tblGrid>
      <w:tr w:rsidR="00A938A4" w:rsidTr="00FF700E">
        <w:tc>
          <w:tcPr>
            <w:tcW w:w="1690" w:type="dxa"/>
          </w:tcPr>
          <w:p w:rsidR="00A938A4" w:rsidRDefault="00A938A4" w:rsidP="00FC61AC">
            <w:pPr>
              <w:ind w:left="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Candidato</w:t>
            </w:r>
          </w:p>
        </w:tc>
        <w:tc>
          <w:tcPr>
            <w:tcW w:w="1260" w:type="dxa"/>
          </w:tcPr>
          <w:p w:rsidR="00A938A4" w:rsidRDefault="00A938A4" w:rsidP="00FC61AC">
            <w:pPr>
              <w:ind w:left="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Região</w:t>
            </w:r>
          </w:p>
        </w:tc>
        <w:tc>
          <w:tcPr>
            <w:tcW w:w="3240" w:type="dxa"/>
          </w:tcPr>
          <w:p w:rsidR="00A938A4" w:rsidRDefault="00A938A4" w:rsidP="00FC61AC">
            <w:pPr>
              <w:ind w:left="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Classificação na região</w:t>
            </w:r>
          </w:p>
        </w:tc>
        <w:tc>
          <w:tcPr>
            <w:tcW w:w="3021" w:type="dxa"/>
          </w:tcPr>
          <w:p w:rsidR="00A938A4" w:rsidRDefault="00A938A4" w:rsidP="00FC61AC">
            <w:pPr>
              <w:ind w:left="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Município</w:t>
            </w:r>
          </w:p>
        </w:tc>
      </w:tr>
      <w:tr w:rsidR="00A938A4" w:rsidTr="00FF700E">
        <w:tc>
          <w:tcPr>
            <w:tcW w:w="169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Candidato X</w:t>
            </w:r>
          </w:p>
        </w:tc>
        <w:tc>
          <w:tcPr>
            <w:tcW w:w="126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Norte</w:t>
            </w:r>
          </w:p>
        </w:tc>
        <w:tc>
          <w:tcPr>
            <w:tcW w:w="3240" w:type="dxa"/>
          </w:tcPr>
          <w:p w:rsidR="00A938A4" w:rsidRDefault="00A938A4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1º</w:t>
            </w:r>
          </w:p>
        </w:tc>
        <w:tc>
          <w:tcPr>
            <w:tcW w:w="3021" w:type="dxa"/>
          </w:tcPr>
          <w:p w:rsidR="00A938A4" w:rsidRDefault="00A938A4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M1</w:t>
            </w:r>
          </w:p>
        </w:tc>
      </w:tr>
      <w:tr w:rsidR="00A938A4" w:rsidRPr="00FC61AC" w:rsidTr="00FF700E">
        <w:tc>
          <w:tcPr>
            <w:tcW w:w="1690" w:type="dxa"/>
          </w:tcPr>
          <w:p w:rsidR="00A938A4" w:rsidRPr="00FC61AC" w:rsidRDefault="00A938A4" w:rsidP="00FC61AC">
            <w:pPr>
              <w:ind w:left="0"/>
              <w:rPr>
                <w:rFonts w:cs="Arial"/>
                <w:sz w:val="20"/>
              </w:rPr>
            </w:pPr>
            <w:r w:rsidRPr="00FC61AC">
              <w:rPr>
                <w:rFonts w:cs="Arial"/>
                <w:sz w:val="20"/>
              </w:rPr>
              <w:t>Candidato Y</w:t>
            </w:r>
          </w:p>
        </w:tc>
        <w:tc>
          <w:tcPr>
            <w:tcW w:w="1260" w:type="dxa"/>
          </w:tcPr>
          <w:p w:rsidR="00A938A4" w:rsidRPr="00FC61AC" w:rsidRDefault="00A938A4" w:rsidP="00FC61AC">
            <w:pPr>
              <w:ind w:left="0"/>
              <w:rPr>
                <w:rFonts w:cs="Arial"/>
                <w:sz w:val="20"/>
              </w:rPr>
            </w:pPr>
            <w:r w:rsidRPr="00FC61AC">
              <w:rPr>
                <w:rFonts w:cs="Arial"/>
                <w:sz w:val="20"/>
              </w:rPr>
              <w:t>Norte</w:t>
            </w:r>
          </w:p>
        </w:tc>
        <w:tc>
          <w:tcPr>
            <w:tcW w:w="324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2º</w:t>
            </w:r>
          </w:p>
        </w:tc>
        <w:tc>
          <w:tcPr>
            <w:tcW w:w="3021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M2</w:t>
            </w:r>
          </w:p>
        </w:tc>
      </w:tr>
      <w:tr w:rsidR="00A938A4" w:rsidRPr="00FC61AC" w:rsidTr="00FF700E">
        <w:tc>
          <w:tcPr>
            <w:tcW w:w="169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Candidato Z</w:t>
            </w:r>
          </w:p>
        </w:tc>
        <w:tc>
          <w:tcPr>
            <w:tcW w:w="126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Norte</w:t>
            </w:r>
          </w:p>
        </w:tc>
        <w:tc>
          <w:tcPr>
            <w:tcW w:w="324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3º</w:t>
            </w:r>
          </w:p>
        </w:tc>
        <w:tc>
          <w:tcPr>
            <w:tcW w:w="3021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M2</w:t>
            </w:r>
          </w:p>
        </w:tc>
      </w:tr>
      <w:tr w:rsidR="00A938A4" w:rsidRPr="00FC61AC" w:rsidTr="00FF700E">
        <w:tc>
          <w:tcPr>
            <w:tcW w:w="169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Candidato T</w:t>
            </w:r>
          </w:p>
        </w:tc>
        <w:tc>
          <w:tcPr>
            <w:tcW w:w="126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Norte</w:t>
            </w:r>
          </w:p>
        </w:tc>
        <w:tc>
          <w:tcPr>
            <w:tcW w:w="3240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4º</w:t>
            </w:r>
          </w:p>
        </w:tc>
        <w:tc>
          <w:tcPr>
            <w:tcW w:w="3021" w:type="dxa"/>
          </w:tcPr>
          <w:p w:rsidR="00A938A4" w:rsidRDefault="00A938A4" w:rsidP="00FC61AC">
            <w:pPr>
              <w:ind w:lef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M3</w:t>
            </w:r>
          </w:p>
        </w:tc>
      </w:tr>
    </w:tbl>
    <w:p w:rsidR="00A938A4" w:rsidRDefault="00A938A4" w:rsidP="00FC61AC">
      <w:pPr>
        <w:pStyle w:val="Ttulo1"/>
        <w:rPr>
          <w:rFonts w:eastAsia="Arial Unicode MS"/>
        </w:rPr>
      </w:pPr>
      <w:r>
        <w:br w:type="page"/>
      </w:r>
      <w:bookmarkStart w:id="53" w:name="_Toc404601466"/>
      <w:r>
        <w:lastRenderedPageBreak/>
        <w:t>Revisões</w:t>
      </w:r>
      <w:bookmarkEnd w:id="53"/>
    </w:p>
    <w:p w:rsidR="00A938A4" w:rsidRDefault="00A938A4" w:rsidP="00A938A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938A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Pr="00A938A4" w:rsidRDefault="00A938A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38A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Pr="00A938A4" w:rsidRDefault="00A938A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38A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Pr="00A938A4" w:rsidRDefault="00A938A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38A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Pr="00A938A4" w:rsidRDefault="00A938A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938A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Pr="00A938A4" w:rsidRDefault="00A938A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938A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938A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C61A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8A4" w:rsidRDefault="00A938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38A4" w:rsidRDefault="00A938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38A4" w:rsidRDefault="00A938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38A4" w:rsidRDefault="00A938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38A4" w:rsidRDefault="00A938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38A4" w:rsidRDefault="00A938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938A4" w:rsidRDefault="00A938A4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Pr="00FC61AC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 w:rsidRPr="00FC61A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938A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Default="00A938A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Default="00A938A4" w:rsidP="00FC61A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Default="00A938A4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938A4" w:rsidRDefault="00A938A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938A4" w:rsidRDefault="00A938A4" w:rsidP="00A938A4">
      <w:pPr>
        <w:pStyle w:val="Recuodecorpodetexto"/>
      </w:pPr>
    </w:p>
    <w:p w:rsidR="00A938A4" w:rsidRDefault="00A938A4" w:rsidP="00A938A4"/>
    <w:p w:rsidR="00F41655" w:rsidRPr="00A938A4" w:rsidRDefault="00F41655" w:rsidP="00A938A4"/>
    <w:sectPr w:rsidR="00F41655" w:rsidRPr="00A938A4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8A4" w:rsidRDefault="00A938A4" w:rsidP="002908D9">
      <w:r>
        <w:separator/>
      </w:r>
    </w:p>
  </w:endnote>
  <w:endnote w:type="continuationSeparator" w:id="0">
    <w:p w:rsidR="00A938A4" w:rsidRDefault="00A938A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C61AC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938A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C61A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C61AC">
            <w:rPr>
              <w:sz w:val="20"/>
              <w:szCs w:val="20"/>
            </w:rPr>
            <w:t xml:space="preserve">Keila </w:t>
          </w:r>
          <w:proofErr w:type="spellStart"/>
          <w:r w:rsidRPr="00FC61AC">
            <w:rPr>
              <w:sz w:val="20"/>
              <w:szCs w:val="20"/>
            </w:rPr>
            <w:t>Joanês</w:t>
          </w:r>
          <w:proofErr w:type="spellEnd"/>
          <w:r w:rsidRPr="00FC61A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C61A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938A4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938A4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938A4">
            <w:rPr>
              <w:b/>
              <w:sz w:val="20"/>
              <w:szCs w:val="20"/>
            </w:rPr>
            <w:t>UCS0324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C61A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C61AC">
            <w:rPr>
              <w:b/>
              <w:sz w:val="20"/>
              <w:szCs w:val="20"/>
            </w:rPr>
            <w:t>Confirmar Escolha de Vaga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8A4" w:rsidRDefault="00A938A4" w:rsidP="002908D9">
      <w:r>
        <w:separator/>
      </w:r>
    </w:p>
  </w:footnote>
  <w:footnote w:type="continuationSeparator" w:id="0">
    <w:p w:rsidR="00A938A4" w:rsidRDefault="00A938A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B518A"/>
    <w:multiLevelType w:val="hybridMultilevel"/>
    <w:tmpl w:val="CA989D4A"/>
    <w:lvl w:ilvl="0" w:tplc="0416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47"/>
        </w:tabs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67"/>
        </w:tabs>
        <w:ind w:left="53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07"/>
        </w:tabs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27"/>
        </w:tabs>
        <w:ind w:left="75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</w:rPr>
    </w:lvl>
  </w:abstractNum>
  <w:abstractNum w:abstractNumId="1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3AE34B1E"/>
    <w:multiLevelType w:val="hybridMultilevel"/>
    <w:tmpl w:val="FA728B6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4">
    <w:nsid w:val="653D2077"/>
    <w:multiLevelType w:val="hybridMultilevel"/>
    <w:tmpl w:val="402435E2"/>
    <w:lvl w:ilvl="0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>
    <w:nsid w:val="7AB40CC8"/>
    <w:multiLevelType w:val="multilevel"/>
    <w:tmpl w:val="AE2EB154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2919"/>
        </w:tabs>
        <w:ind w:left="291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67"/>
        </w:tabs>
        <w:ind w:left="335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27"/>
        </w:tabs>
        <w:ind w:left="38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47"/>
        </w:tabs>
        <w:ind w:left="43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0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2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8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07"/>
        </w:tabs>
        <w:ind w:left="6447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8A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43DED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938A4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C61AC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38A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938A4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938A4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938A4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938A4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A938A4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A938A4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A938A4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A938A4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A938A4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938A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938A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938A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938A4"/>
    <w:pPr>
      <w:ind w:left="0"/>
    </w:pPr>
  </w:style>
  <w:style w:type="paragraph" w:styleId="ndicedeilustraes">
    <w:name w:val="table of figures"/>
    <w:basedOn w:val="Normal"/>
    <w:next w:val="Normal"/>
    <w:semiHidden/>
    <w:rsid w:val="00A938A4"/>
  </w:style>
  <w:style w:type="paragraph" w:styleId="Sumrio2">
    <w:name w:val="toc 2"/>
    <w:basedOn w:val="Normal"/>
    <w:next w:val="Normal"/>
    <w:autoRedefine/>
    <w:uiPriority w:val="39"/>
    <w:rsid w:val="00A938A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938A4"/>
    <w:pPr>
      <w:ind w:left="480"/>
    </w:pPr>
  </w:style>
  <w:style w:type="character" w:styleId="Hyperlink">
    <w:name w:val="Hyperlink"/>
    <w:basedOn w:val="Fontepargpadro"/>
    <w:uiPriority w:val="99"/>
    <w:rsid w:val="00A938A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938A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938A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938A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938A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938A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938A4"/>
    <w:rPr>
      <w:sz w:val="16"/>
    </w:rPr>
  </w:style>
  <w:style w:type="character" w:styleId="Nmerodepgina">
    <w:name w:val="page number"/>
    <w:basedOn w:val="Fontepargpadro"/>
    <w:rsid w:val="00A938A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938A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938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938A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938A4"/>
  </w:style>
  <w:style w:type="character" w:customStyle="1" w:styleId="Ttulo5Char">
    <w:name w:val="Título 5 Char"/>
    <w:basedOn w:val="Fontepargpadro"/>
    <w:link w:val="Ttulo5"/>
    <w:rsid w:val="00A938A4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A938A4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A938A4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A938A4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A938A4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A938A4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A938A4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A938A4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A938A4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A938A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938A4"/>
    <w:rPr>
      <w:rFonts w:eastAsia="Arial Unicode MS"/>
    </w:rPr>
  </w:style>
  <w:style w:type="paragraph" w:customStyle="1" w:styleId="tabletext">
    <w:name w:val="tabletext"/>
    <w:basedOn w:val="Normal"/>
    <w:rsid w:val="00A938A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A938A4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A938A4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A938A4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A938A4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A938A4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A938A4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A938A4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A938A4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A938A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938A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938A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938A4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A938A4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A938A4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A938A4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A938A4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A938A4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A938A4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A938A4"/>
    <w:rPr>
      <w:color w:val="0000FF"/>
    </w:rPr>
  </w:style>
  <w:style w:type="character" w:styleId="Refdecomentrio">
    <w:name w:val="annotation reference"/>
    <w:basedOn w:val="Fontepargpadro"/>
    <w:rsid w:val="00A938A4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A938A4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A938A4"/>
    <w:rPr>
      <w:lang w:eastAsia="en-US"/>
    </w:rPr>
  </w:style>
  <w:style w:type="paragraph" w:styleId="Corpodetexto2">
    <w:name w:val="Body Text 2"/>
    <w:basedOn w:val="Normal"/>
    <w:link w:val="Corpodetexto2Char"/>
    <w:rsid w:val="00A938A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938A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938A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938A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938A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38A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938A4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938A4"/>
    <w:pPr>
      <w:numPr>
        <w:ilvl w:val="1"/>
        <w:numId w:val="1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938A4"/>
    <w:pPr>
      <w:keepNext/>
      <w:numPr>
        <w:ilvl w:val="2"/>
        <w:numId w:val="1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938A4"/>
    <w:pPr>
      <w:keepNext/>
      <w:numPr>
        <w:ilvl w:val="3"/>
        <w:numId w:val="1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A938A4"/>
    <w:pPr>
      <w:keepNext/>
      <w:numPr>
        <w:ilvl w:val="4"/>
        <w:numId w:val="2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A938A4"/>
    <w:pPr>
      <w:keepNext/>
      <w:numPr>
        <w:ilvl w:val="5"/>
        <w:numId w:val="2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A938A4"/>
    <w:pPr>
      <w:keepNext/>
      <w:numPr>
        <w:ilvl w:val="6"/>
        <w:numId w:val="2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A938A4"/>
    <w:pPr>
      <w:keepNext/>
      <w:numPr>
        <w:ilvl w:val="7"/>
        <w:numId w:val="2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A938A4"/>
    <w:pPr>
      <w:keepNext/>
      <w:numPr>
        <w:ilvl w:val="8"/>
        <w:numId w:val="2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938A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938A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938A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938A4"/>
    <w:pPr>
      <w:ind w:left="0"/>
    </w:pPr>
  </w:style>
  <w:style w:type="paragraph" w:styleId="ndicedeilustraes">
    <w:name w:val="table of figures"/>
    <w:basedOn w:val="Normal"/>
    <w:next w:val="Normal"/>
    <w:semiHidden/>
    <w:rsid w:val="00A938A4"/>
  </w:style>
  <w:style w:type="paragraph" w:styleId="Sumrio2">
    <w:name w:val="toc 2"/>
    <w:basedOn w:val="Normal"/>
    <w:next w:val="Normal"/>
    <w:autoRedefine/>
    <w:uiPriority w:val="39"/>
    <w:rsid w:val="00A938A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938A4"/>
    <w:pPr>
      <w:ind w:left="480"/>
    </w:pPr>
  </w:style>
  <w:style w:type="character" w:styleId="Hyperlink">
    <w:name w:val="Hyperlink"/>
    <w:basedOn w:val="Fontepargpadro"/>
    <w:uiPriority w:val="99"/>
    <w:rsid w:val="00A938A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938A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938A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938A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938A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938A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938A4"/>
    <w:rPr>
      <w:sz w:val="16"/>
    </w:rPr>
  </w:style>
  <w:style w:type="character" w:styleId="Nmerodepgina">
    <w:name w:val="page number"/>
    <w:basedOn w:val="Fontepargpadro"/>
    <w:rsid w:val="00A938A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938A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938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938A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938A4"/>
  </w:style>
  <w:style w:type="character" w:customStyle="1" w:styleId="Ttulo5Char">
    <w:name w:val="Título 5 Char"/>
    <w:basedOn w:val="Fontepargpadro"/>
    <w:link w:val="Ttulo5"/>
    <w:rsid w:val="00A938A4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A938A4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A938A4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A938A4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A938A4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A938A4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A938A4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A938A4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A938A4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A938A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938A4"/>
    <w:rPr>
      <w:rFonts w:eastAsia="Arial Unicode MS"/>
    </w:rPr>
  </w:style>
  <w:style w:type="paragraph" w:customStyle="1" w:styleId="tabletext">
    <w:name w:val="tabletext"/>
    <w:basedOn w:val="Normal"/>
    <w:rsid w:val="00A938A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A938A4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A938A4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A938A4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A938A4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A938A4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A938A4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A938A4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A938A4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A938A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938A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938A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938A4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A938A4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A938A4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A938A4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A938A4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A938A4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A938A4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A938A4"/>
    <w:rPr>
      <w:color w:val="0000FF"/>
    </w:rPr>
  </w:style>
  <w:style w:type="character" w:styleId="Refdecomentrio">
    <w:name w:val="annotation reference"/>
    <w:basedOn w:val="Fontepargpadro"/>
    <w:rsid w:val="00A938A4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A938A4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A938A4"/>
    <w:rPr>
      <w:lang w:eastAsia="en-US"/>
    </w:rPr>
  </w:style>
  <w:style w:type="paragraph" w:styleId="Corpodetexto2">
    <w:name w:val="Body Text 2"/>
    <w:basedOn w:val="Normal"/>
    <w:link w:val="Corpodetexto2Char"/>
    <w:rsid w:val="00A938A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938A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938A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938A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938A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6F7CD-57CD-479A-BD1C-D02FD4FC6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19</TotalTime>
  <Pages>25</Pages>
  <Words>4708</Words>
  <Characters>27921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32564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2014-11-09T03:19:00Z</cp:lastPrinted>
  <dcterms:created xsi:type="dcterms:W3CDTF">2014-11-09T03:18:00Z</dcterms:created>
  <dcterms:modified xsi:type="dcterms:W3CDTF">2014-11-24T16:08:00Z</dcterms:modified>
</cp:coreProperties>
</file>