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F6B" w:rsidRDefault="00F37F6B" w:rsidP="00F37F6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37F6B" w:rsidRDefault="00F37F6B" w:rsidP="00F37F6B">
      <w:pPr>
        <w:widowControl w:val="0"/>
        <w:rPr>
          <w:rFonts w:cs="Arial"/>
          <w:sz w:val="20"/>
        </w:rPr>
      </w:pPr>
    </w:p>
    <w:p w:rsidR="00F37F6B" w:rsidRDefault="00F37F6B" w:rsidP="00F37F6B">
      <w:pPr>
        <w:widowControl w:val="0"/>
        <w:rPr>
          <w:rFonts w:cs="Arial"/>
          <w:sz w:val="20"/>
        </w:rPr>
      </w:pPr>
    </w:p>
    <w:p w:rsidR="00F37F6B" w:rsidRDefault="00F37F6B" w:rsidP="00F37F6B">
      <w:pPr>
        <w:widowControl w:val="0"/>
        <w:rPr>
          <w:rFonts w:cs="Arial"/>
          <w:sz w:val="20"/>
        </w:rPr>
      </w:pPr>
    </w:p>
    <w:p w:rsidR="00F37F6B" w:rsidRDefault="00F37F6B" w:rsidP="00F37F6B">
      <w:pPr>
        <w:widowControl w:val="0"/>
        <w:rPr>
          <w:rFonts w:cs="Arial"/>
          <w:sz w:val="20"/>
        </w:rPr>
      </w:pPr>
    </w:p>
    <w:p w:rsidR="00F37F6B" w:rsidRDefault="00F37F6B" w:rsidP="00F37F6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37F6B" w:rsidRDefault="00F37F6B" w:rsidP="00F37F6B">
      <w:pPr>
        <w:widowControl w:val="0"/>
        <w:rPr>
          <w:rFonts w:cs="Arial"/>
          <w:sz w:val="20"/>
          <w:u w:val="single"/>
        </w:rPr>
      </w:pPr>
    </w:p>
    <w:p w:rsidR="00F37F6B" w:rsidRDefault="00F37F6B" w:rsidP="00F37F6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37F6B" w:rsidRDefault="00F37F6B" w:rsidP="00F37F6B">
      <w:pPr>
        <w:widowControl w:val="0"/>
        <w:rPr>
          <w:rFonts w:cs="Arial"/>
          <w:sz w:val="20"/>
        </w:rPr>
      </w:pPr>
    </w:p>
    <w:p w:rsidR="00F37F6B" w:rsidRDefault="00F37F6B" w:rsidP="00F37F6B">
      <w:pPr>
        <w:widowControl w:val="0"/>
        <w:rPr>
          <w:rFonts w:cs="Arial"/>
          <w:sz w:val="20"/>
        </w:rPr>
      </w:pPr>
    </w:p>
    <w:p w:rsidR="00F37F6B" w:rsidRDefault="00F37F6B" w:rsidP="00F37F6B">
      <w:pPr>
        <w:widowControl w:val="0"/>
        <w:rPr>
          <w:rFonts w:cs="Arial"/>
          <w:sz w:val="20"/>
        </w:rPr>
      </w:pPr>
    </w:p>
    <w:p w:rsidR="00F37F6B" w:rsidRDefault="00F37F6B" w:rsidP="00F37F6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37F6B" w:rsidRDefault="00F37F6B" w:rsidP="00F37F6B">
      <w:pPr>
        <w:widowControl w:val="0"/>
        <w:rPr>
          <w:rFonts w:cs="Arial"/>
          <w:sz w:val="20"/>
        </w:rPr>
      </w:pPr>
    </w:p>
    <w:p w:rsidR="00F37F6B" w:rsidRDefault="00F37F6B" w:rsidP="00F37F6B">
      <w:pPr>
        <w:widowControl w:val="0"/>
        <w:rPr>
          <w:rFonts w:cs="Arial"/>
          <w:sz w:val="20"/>
        </w:rPr>
      </w:pPr>
    </w:p>
    <w:p w:rsidR="00F37F6B" w:rsidRDefault="00F37F6B" w:rsidP="00F37F6B">
      <w:pPr>
        <w:widowControl w:val="0"/>
        <w:rPr>
          <w:rFonts w:cs="Arial"/>
        </w:rPr>
      </w:pPr>
    </w:p>
    <w:p w:rsidR="00F37F6B" w:rsidRDefault="00F37F6B" w:rsidP="00F37F6B">
      <w:pPr>
        <w:pStyle w:val="Capa"/>
        <w:rPr>
          <w:color w:val="FF9900"/>
        </w:rPr>
      </w:pPr>
      <w:r>
        <w:t>SINDRAPE</w:t>
      </w:r>
    </w:p>
    <w:p w:rsidR="00F37F6B" w:rsidRDefault="00F37F6B" w:rsidP="00F37F6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37F6B" w:rsidRPr="00F37F6B" w:rsidRDefault="00F37F6B" w:rsidP="00F37F6B">
      <w:pPr>
        <w:widowControl w:val="0"/>
        <w:rPr>
          <w:color w:val="000080"/>
        </w:rPr>
      </w:pPr>
    </w:p>
    <w:p w:rsidR="00F37F6B" w:rsidRPr="00F37F6B" w:rsidRDefault="00F37F6B" w:rsidP="00F37F6B">
      <w:pPr>
        <w:widowControl w:val="0"/>
        <w:jc w:val="right"/>
        <w:rPr>
          <w:rFonts w:cs="Arial"/>
          <w:b/>
          <w:bCs/>
          <w:color w:val="000080"/>
        </w:rPr>
      </w:pPr>
    </w:p>
    <w:p w:rsidR="00F37F6B" w:rsidRDefault="00F37F6B" w:rsidP="00F37F6B">
      <w:pPr>
        <w:pStyle w:val="Capa"/>
      </w:pPr>
      <w:r>
        <w:t>UCS0331- Pesquisar Candidato</w:t>
      </w:r>
      <w:r w:rsidR="0070554D">
        <w:t>s</w:t>
      </w:r>
    </w:p>
    <w:p w:rsidR="00F37F6B" w:rsidRDefault="00F37F6B" w:rsidP="00F37F6B">
      <w:pPr>
        <w:widowControl w:val="0"/>
        <w:rPr>
          <w:rFonts w:cs="Arial"/>
        </w:rPr>
      </w:pPr>
    </w:p>
    <w:p w:rsidR="00F37F6B" w:rsidRDefault="00F37F6B" w:rsidP="00F37F6B">
      <w:pPr>
        <w:widowControl w:val="0"/>
      </w:pPr>
    </w:p>
    <w:p w:rsidR="00F37F6B" w:rsidRDefault="00F37F6B" w:rsidP="00F37F6B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F37F6B" w:rsidRPr="00F37F6B" w:rsidRDefault="00F37F6B" w:rsidP="00F37F6B">
      <w:pPr>
        <w:pStyle w:val="Corpodetexto3"/>
        <w:widowControl w:val="0"/>
        <w:spacing w:after="0"/>
        <w:rPr>
          <w:rFonts w:cs="Arial"/>
        </w:rPr>
      </w:pPr>
      <w:r w:rsidRPr="00F37F6B">
        <w:rPr>
          <w:rFonts w:cs="Arial"/>
        </w:rPr>
        <w:lastRenderedPageBreak/>
        <w:t>Histórico de Revisões</w:t>
      </w:r>
    </w:p>
    <w:p w:rsidR="00F37F6B" w:rsidRDefault="00F37F6B" w:rsidP="00F37F6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37F6B" w:rsidTr="00F37F6B">
        <w:tc>
          <w:tcPr>
            <w:tcW w:w="1501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37F6B" w:rsidTr="00F37F6B">
        <w:tc>
          <w:tcPr>
            <w:tcW w:w="1501" w:type="dxa"/>
            <w:tcBorders>
              <w:bottom w:val="single" w:sz="4" w:space="0" w:color="auto"/>
            </w:tcBorders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07/10/2005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bottom w:val="single" w:sz="4" w:space="0" w:color="auto"/>
            </w:tcBorders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F37F6B" w:rsidTr="00F37F6B">
        <w:tc>
          <w:tcPr>
            <w:tcW w:w="1501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10/10/2006</w:t>
            </w:r>
          </w:p>
        </w:tc>
        <w:tc>
          <w:tcPr>
            <w:tcW w:w="1033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devido à mudança M149</w:t>
            </w:r>
          </w:p>
        </w:tc>
        <w:tc>
          <w:tcPr>
            <w:tcW w:w="2700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André </w:t>
            </w:r>
            <w:proofErr w:type="spellStart"/>
            <w:r>
              <w:rPr>
                <w:rFonts w:cs="Arial"/>
              </w:rPr>
              <w:t>Frare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Gallo</w:t>
            </w:r>
            <w:proofErr w:type="spellEnd"/>
          </w:p>
        </w:tc>
      </w:tr>
      <w:tr w:rsidR="00F37F6B" w:rsidTr="00F37F6B">
        <w:tc>
          <w:tcPr>
            <w:tcW w:w="1501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20/08/2007</w:t>
            </w:r>
          </w:p>
        </w:tc>
        <w:tc>
          <w:tcPr>
            <w:tcW w:w="1033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RCM “RSE/012”</w:t>
            </w:r>
          </w:p>
        </w:tc>
        <w:tc>
          <w:tcPr>
            <w:tcW w:w="2700" w:type="dxa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F37F6B" w:rsidTr="00F37F6B">
        <w:tc>
          <w:tcPr>
            <w:tcW w:w="1501" w:type="dxa"/>
            <w:shd w:val="clear" w:color="auto" w:fill="F3F3F3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16/01/2008</w:t>
            </w:r>
          </w:p>
        </w:tc>
        <w:tc>
          <w:tcPr>
            <w:tcW w:w="1033" w:type="dxa"/>
            <w:shd w:val="clear" w:color="auto" w:fill="F3F3F3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3836" w:type="dxa"/>
            <w:shd w:val="clear" w:color="auto" w:fill="F3F3F3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Incluído autorização de acesso de processo seletivo para verificar se o autor pode gerenciar informações do edital informado</w:t>
            </w:r>
          </w:p>
        </w:tc>
        <w:tc>
          <w:tcPr>
            <w:tcW w:w="2700" w:type="dxa"/>
            <w:shd w:val="clear" w:color="auto" w:fill="F3F3F3"/>
          </w:tcPr>
          <w:p w:rsidR="00F37F6B" w:rsidRDefault="00F37F6B" w:rsidP="00F37F6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F37F6B" w:rsidRDefault="00F37F6B" w:rsidP="00F37F6B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F37F6B" w:rsidRPr="00F37F6B" w:rsidRDefault="00F37F6B" w:rsidP="00F37F6B">
      <w:pPr>
        <w:pStyle w:val="Corpodetexto3"/>
        <w:widowControl w:val="0"/>
        <w:spacing w:after="0"/>
        <w:rPr>
          <w:rFonts w:cs="Arial"/>
        </w:rPr>
      </w:pPr>
      <w:r w:rsidRPr="00F37F6B">
        <w:rPr>
          <w:rFonts w:cs="Arial"/>
        </w:rPr>
        <w:lastRenderedPageBreak/>
        <w:t>Índice</w:t>
      </w:r>
    </w:p>
    <w:p w:rsidR="00F37F6B" w:rsidRPr="00F37F6B" w:rsidRDefault="00F37F6B" w:rsidP="00F37F6B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70554D" w:rsidRDefault="00F37F6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7264" w:history="1">
        <w:r w:rsidR="0070554D" w:rsidRPr="009918D7">
          <w:rPr>
            <w:rStyle w:val="Hyperlink"/>
            <w:noProof/>
          </w:rPr>
          <w:t>1.</w:t>
        </w:r>
        <w:r w:rsidR="0070554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0554D" w:rsidRPr="009918D7">
          <w:rPr>
            <w:rStyle w:val="Hyperlink"/>
            <w:noProof/>
          </w:rPr>
          <w:t>Pacote/Caso de Uso</w:t>
        </w:r>
        <w:r w:rsidR="0070554D">
          <w:rPr>
            <w:noProof/>
            <w:webHidden/>
          </w:rPr>
          <w:tab/>
        </w:r>
        <w:r w:rsidR="0070554D">
          <w:rPr>
            <w:noProof/>
            <w:webHidden/>
          </w:rPr>
          <w:fldChar w:fldCharType="begin"/>
        </w:r>
        <w:r w:rsidR="0070554D">
          <w:rPr>
            <w:noProof/>
            <w:webHidden/>
          </w:rPr>
          <w:instrText xml:space="preserve"> PAGEREF _Toc404607264 \h </w:instrText>
        </w:r>
        <w:r w:rsidR="0070554D">
          <w:rPr>
            <w:noProof/>
            <w:webHidden/>
          </w:rPr>
        </w:r>
        <w:r w:rsidR="0070554D">
          <w:rPr>
            <w:noProof/>
            <w:webHidden/>
          </w:rPr>
          <w:fldChar w:fldCharType="separate"/>
        </w:r>
        <w:r w:rsidR="0070554D">
          <w:rPr>
            <w:noProof/>
            <w:webHidden/>
          </w:rPr>
          <w:t>4</w:t>
        </w:r>
        <w:r w:rsidR="0070554D"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65" w:history="1">
        <w:r w:rsidRPr="009918D7">
          <w:rPr>
            <w:rStyle w:val="Hyperlink"/>
            <w:noProof/>
          </w:rPr>
          <w:t>Pesquisar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66" w:history="1">
        <w:r w:rsidRPr="009918D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67" w:history="1">
        <w:r w:rsidRPr="009918D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68" w:history="1">
        <w:r w:rsidRPr="009918D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69" w:history="1">
        <w:r w:rsidRPr="009918D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0" w:history="1">
        <w:r w:rsidRPr="009918D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1" w:history="1">
        <w:r w:rsidRPr="009918D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2" w:history="1">
        <w:r w:rsidRPr="009918D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3" w:history="1">
        <w:r w:rsidRPr="009918D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Pesquisar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4" w:history="1">
        <w:r w:rsidRPr="009918D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Fluxo Básico – Edital/Inscrição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5" w:history="1">
        <w:r w:rsidRPr="009918D7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Fluxo Básico – CPF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6" w:history="1">
        <w:r w:rsidRPr="009918D7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Fluxo Alternativo – Detalhar Item de Edital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7" w:history="1">
        <w:r w:rsidRPr="009918D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8" w:history="1">
        <w:r w:rsidRPr="009918D7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Etapas e Fases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79" w:history="1">
        <w:r w:rsidRPr="009918D7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Relação Conceito x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554D" w:rsidRDefault="007055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280" w:history="1">
        <w:r w:rsidRPr="009918D7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8D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37F6B" w:rsidRDefault="00F37F6B" w:rsidP="00F37F6B">
      <w:pPr>
        <w:pStyle w:val="Sumrio1"/>
      </w:pPr>
      <w:r>
        <w:fldChar w:fldCharType="end"/>
      </w:r>
    </w:p>
    <w:p w:rsidR="00F37F6B" w:rsidRDefault="00F37F6B" w:rsidP="00F37F6B">
      <w:pPr>
        <w:widowControl w:val="0"/>
        <w:rPr>
          <w:rFonts w:cs="Arial"/>
          <w:b/>
          <w:bCs/>
          <w:color w:val="000000"/>
        </w:rPr>
      </w:pPr>
    </w:p>
    <w:p w:rsidR="00F37F6B" w:rsidRDefault="00F37F6B" w:rsidP="00F37F6B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F37F6B" w:rsidRDefault="00F37F6B" w:rsidP="00F37F6B">
      <w:pPr>
        <w:pStyle w:val="Heading"/>
      </w:pPr>
    </w:p>
    <w:p w:rsidR="00F37F6B" w:rsidRDefault="00F37F6B" w:rsidP="00F37F6B">
      <w:pPr>
        <w:pStyle w:val="Heading"/>
        <w:jc w:val="center"/>
      </w:pPr>
    </w:p>
    <w:p w:rsidR="00F37F6B" w:rsidRDefault="00F37F6B" w:rsidP="00F37F6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37F6B" w:rsidRDefault="00F37F6B" w:rsidP="00F37F6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07264"/>
      <w:r>
        <w:lastRenderedPageBreak/>
        <w:t>Pacote/Caso de Uso</w:t>
      </w:r>
      <w:bookmarkEnd w:id="2"/>
    </w:p>
    <w:p w:rsidR="00F37F6B" w:rsidRDefault="00F37F6B" w:rsidP="00F37F6B"/>
    <w:p w:rsidR="00F37F6B" w:rsidRPr="00F37F6B" w:rsidRDefault="00F37F6B" w:rsidP="0070554D">
      <w:pPr>
        <w:pStyle w:val="Subttulo"/>
      </w:pPr>
      <w:bookmarkStart w:id="3" w:name="_Toc404607265"/>
      <w:r w:rsidRPr="00F37F6B">
        <w:t>Pesquisar Candidato</w:t>
      </w:r>
      <w:bookmarkEnd w:id="3"/>
    </w:p>
    <w:p w:rsidR="00F37F6B" w:rsidRDefault="00F37F6B" w:rsidP="00F37F6B">
      <w:pPr>
        <w:widowControl w:val="0"/>
        <w:ind w:left="902"/>
        <w:rPr>
          <w:rFonts w:cs="Arial"/>
          <w:b/>
          <w:bCs/>
          <w:color w:val="FF0000"/>
        </w:rPr>
      </w:pPr>
    </w:p>
    <w:p w:rsidR="00F37F6B" w:rsidRDefault="00F37F6B" w:rsidP="00F37F6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77584278"/>
      <w:bookmarkStart w:id="5" w:name="_Toc404607266"/>
      <w:r>
        <w:t>Descrição</w:t>
      </w:r>
      <w:bookmarkEnd w:id="4"/>
      <w:bookmarkEnd w:id="5"/>
    </w:p>
    <w:p w:rsidR="00F37F6B" w:rsidRDefault="00F37F6B" w:rsidP="00F37F6B">
      <w:pPr>
        <w:pStyle w:val="Recuodecorpodetexto2"/>
        <w:widowControl w:val="0"/>
        <w:ind w:left="1620" w:firstLine="0"/>
        <w:rPr>
          <w:sz w:val="24"/>
        </w:rPr>
      </w:pPr>
    </w:p>
    <w:p w:rsidR="00F37F6B" w:rsidRDefault="00F37F6B" w:rsidP="00F37F6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o candidato nas etapas do(s) processo(s) seletivo(s) realizado(s).</w:t>
      </w:r>
    </w:p>
    <w:p w:rsidR="00F37F6B" w:rsidRDefault="00F37F6B" w:rsidP="00F37F6B">
      <w:pPr>
        <w:pStyle w:val="Recuodecorpodetexto2"/>
        <w:widowControl w:val="0"/>
        <w:ind w:left="1620" w:firstLine="0"/>
        <w:rPr>
          <w:sz w:val="24"/>
        </w:rPr>
      </w:pPr>
    </w:p>
    <w:p w:rsidR="00F37F6B" w:rsidRDefault="00F37F6B" w:rsidP="00F37F6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607267"/>
      <w:r>
        <w:t>Requisitos atendidos</w:t>
      </w:r>
      <w:bookmarkEnd w:id="6"/>
    </w:p>
    <w:p w:rsidR="00F37F6B" w:rsidRDefault="00F37F6B" w:rsidP="00F37F6B"/>
    <w:p w:rsidR="00F37F6B" w:rsidRDefault="00F37F6B" w:rsidP="00F37F6B">
      <w:pPr>
        <w:pStyle w:val="Recuodecorpodetexto"/>
        <w:ind w:left="1260"/>
      </w:pPr>
      <w:r>
        <w:t>R39 - Permitir o cumprimento das demais etapas definidas para o concurso. </w:t>
      </w:r>
    </w:p>
    <w:p w:rsidR="00F37F6B" w:rsidRDefault="00F37F6B" w:rsidP="00F37F6B">
      <w:pPr>
        <w:pStyle w:val="Recuodecorpodetexto"/>
        <w:ind w:left="1260"/>
      </w:pPr>
    </w:p>
    <w:p w:rsidR="00F37F6B" w:rsidRDefault="00F37F6B" w:rsidP="00F37F6B"/>
    <w:p w:rsidR="00F37F6B" w:rsidRDefault="00F37F6B" w:rsidP="00F37F6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07268"/>
      <w:r>
        <w:t>Conceito</w:t>
      </w:r>
      <w:bookmarkEnd w:id="7"/>
      <w:r>
        <w:tab/>
      </w:r>
    </w:p>
    <w:p w:rsidR="00F37F6B" w:rsidRDefault="00F37F6B" w:rsidP="00F37F6B"/>
    <w:p w:rsidR="00F37F6B" w:rsidRDefault="00F37F6B" w:rsidP="00F37F6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8" w:name="_Toc404607269"/>
      <w:r>
        <w:t>Conceitos principais</w:t>
      </w:r>
      <w:bookmarkEnd w:id="8"/>
    </w:p>
    <w:p w:rsidR="00F37F6B" w:rsidRDefault="00F37F6B" w:rsidP="00F37F6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528"/>
        <w:gridCol w:w="6542"/>
      </w:tblGrid>
      <w:tr w:rsidR="00F37F6B" w:rsidTr="00FF700E">
        <w:trPr>
          <w:trHeight w:val="600"/>
        </w:trPr>
        <w:tc>
          <w:tcPr>
            <w:tcW w:w="2528" w:type="dxa"/>
          </w:tcPr>
          <w:p w:rsidR="00F37F6B" w:rsidRDefault="00F37F6B" w:rsidP="00F37F6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Inscritos</w:t>
            </w:r>
          </w:p>
        </w:tc>
        <w:tc>
          <w:tcPr>
            <w:tcW w:w="6542" w:type="dxa"/>
          </w:tcPr>
          <w:p w:rsidR="00F37F6B" w:rsidRDefault="00F37F6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pessoas que participaram de concursos públicos.</w:t>
            </w:r>
          </w:p>
        </w:tc>
      </w:tr>
    </w:tbl>
    <w:p w:rsidR="00F37F6B" w:rsidRDefault="00F37F6B" w:rsidP="00F37F6B"/>
    <w:p w:rsidR="00F37F6B" w:rsidRDefault="00F37F6B" w:rsidP="00F37F6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9" w:name="_Toc102356184"/>
      <w:bookmarkStart w:id="10" w:name="_Toc404607270"/>
      <w:r>
        <w:t>Conceitos associados</w:t>
      </w:r>
      <w:bookmarkEnd w:id="9"/>
      <w:bookmarkEnd w:id="10"/>
    </w:p>
    <w:p w:rsidR="00F37F6B" w:rsidRDefault="00F37F6B" w:rsidP="00F37F6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528"/>
        <w:gridCol w:w="6542"/>
      </w:tblGrid>
      <w:tr w:rsidR="00F37F6B" w:rsidTr="00FF700E">
        <w:trPr>
          <w:trHeight w:val="600"/>
        </w:trPr>
        <w:tc>
          <w:tcPr>
            <w:tcW w:w="2528" w:type="dxa"/>
          </w:tcPr>
          <w:p w:rsidR="00F37F6B" w:rsidRDefault="00F37F6B" w:rsidP="00F37F6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Edital de concurso</w:t>
            </w:r>
          </w:p>
        </w:tc>
        <w:tc>
          <w:tcPr>
            <w:tcW w:w="6542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Ato legal que autoriza a abertura de edital de concurso.</w:t>
            </w:r>
          </w:p>
        </w:tc>
      </w:tr>
      <w:tr w:rsidR="00F37F6B" w:rsidTr="00FF700E">
        <w:trPr>
          <w:trHeight w:val="600"/>
        </w:trPr>
        <w:tc>
          <w:tcPr>
            <w:tcW w:w="2528" w:type="dxa"/>
          </w:tcPr>
          <w:p w:rsidR="00F37F6B" w:rsidRDefault="00F37F6B" w:rsidP="0070554D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Etapas do concurso</w:t>
            </w:r>
          </w:p>
        </w:tc>
        <w:tc>
          <w:tcPr>
            <w:tcW w:w="6542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Etapas de concurso que constarão no edital do processo seletivo.</w:t>
            </w:r>
          </w:p>
        </w:tc>
      </w:tr>
    </w:tbl>
    <w:p w:rsidR="00F37F6B" w:rsidRDefault="00F37F6B" w:rsidP="00F37F6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37F6B" w:rsidTr="00FF700E">
        <w:trPr>
          <w:trHeight w:val="600"/>
        </w:trPr>
        <w:tc>
          <w:tcPr>
            <w:tcW w:w="1600" w:type="dxa"/>
          </w:tcPr>
          <w:p w:rsidR="00F37F6B" w:rsidRDefault="00F37F6B" w:rsidP="00F37F6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da situação das etapas de concurso</w:t>
            </w:r>
          </w:p>
        </w:tc>
        <w:tc>
          <w:tcPr>
            <w:tcW w:w="4606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Histórico da situação das etapas de um concurso público.</w:t>
            </w:r>
          </w:p>
        </w:tc>
      </w:tr>
    </w:tbl>
    <w:p w:rsidR="00F37F6B" w:rsidRDefault="00F37F6B" w:rsidP="00F37F6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37F6B" w:rsidTr="00FF700E">
        <w:trPr>
          <w:trHeight w:val="600"/>
        </w:trPr>
        <w:tc>
          <w:tcPr>
            <w:tcW w:w="1600" w:type="dxa"/>
          </w:tcPr>
          <w:p w:rsidR="00F37F6B" w:rsidRDefault="00F37F6B" w:rsidP="00F37F6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Histórico das </w:t>
            </w:r>
            <w:r>
              <w:rPr>
                <w:rFonts w:eastAsia="Arial Unicode MS"/>
                <w:b/>
              </w:rPr>
              <w:lastRenderedPageBreak/>
              <w:t>etapas dos itens do edital de concurso</w:t>
            </w:r>
          </w:p>
        </w:tc>
        <w:tc>
          <w:tcPr>
            <w:tcW w:w="4606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lastRenderedPageBreak/>
              <w:t xml:space="preserve">Relação das etapas dos itens do edital de concurso </w:t>
            </w:r>
            <w:r>
              <w:rPr>
                <w:rFonts w:eastAsia="Arial Unicode MS"/>
              </w:rPr>
              <w:lastRenderedPageBreak/>
              <w:t>durante sua vigência.</w:t>
            </w:r>
          </w:p>
        </w:tc>
      </w:tr>
    </w:tbl>
    <w:p w:rsidR="00F37F6B" w:rsidRDefault="00F37F6B" w:rsidP="00F37F6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37F6B" w:rsidTr="00FF700E">
        <w:trPr>
          <w:trHeight w:val="600"/>
        </w:trPr>
        <w:tc>
          <w:tcPr>
            <w:tcW w:w="1600" w:type="dxa"/>
          </w:tcPr>
          <w:p w:rsidR="00F37F6B" w:rsidRDefault="00F37F6B" w:rsidP="00F37F6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Chamada</w:t>
            </w:r>
          </w:p>
        </w:tc>
        <w:tc>
          <w:tcPr>
            <w:tcW w:w="4606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candidatos que foram chamados para escolha das vagas de concurso.</w:t>
            </w:r>
          </w:p>
        </w:tc>
      </w:tr>
    </w:tbl>
    <w:p w:rsidR="00F37F6B" w:rsidRDefault="00F37F6B" w:rsidP="00F37F6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37F6B" w:rsidTr="00FF700E">
        <w:trPr>
          <w:trHeight w:val="600"/>
        </w:trPr>
        <w:tc>
          <w:tcPr>
            <w:tcW w:w="1600" w:type="dxa"/>
          </w:tcPr>
          <w:p w:rsidR="00F37F6B" w:rsidRDefault="00F37F6B" w:rsidP="00F37F6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Classificados</w:t>
            </w:r>
          </w:p>
        </w:tc>
        <w:tc>
          <w:tcPr>
            <w:tcW w:w="4606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candidatos que participaram de concursos públicos e foram classificadas em suas etapas.</w:t>
            </w:r>
          </w:p>
        </w:tc>
      </w:tr>
    </w:tbl>
    <w:p w:rsidR="00F37F6B" w:rsidRDefault="00F37F6B" w:rsidP="00F37F6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37F6B" w:rsidTr="00FF700E">
        <w:trPr>
          <w:trHeight w:val="600"/>
        </w:trPr>
        <w:tc>
          <w:tcPr>
            <w:tcW w:w="1600" w:type="dxa"/>
          </w:tcPr>
          <w:p w:rsidR="00F37F6B" w:rsidRDefault="00F37F6B" w:rsidP="00F37F6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Nomeações</w:t>
            </w:r>
          </w:p>
        </w:tc>
        <w:tc>
          <w:tcPr>
            <w:tcW w:w="4606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candidatos que foram nomeados em concursos públicos.</w:t>
            </w:r>
          </w:p>
        </w:tc>
      </w:tr>
    </w:tbl>
    <w:p w:rsidR="00F37F6B" w:rsidRDefault="00F37F6B" w:rsidP="00F37F6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37F6B" w:rsidTr="00FF700E">
        <w:trPr>
          <w:trHeight w:val="600"/>
        </w:trPr>
        <w:tc>
          <w:tcPr>
            <w:tcW w:w="1600" w:type="dxa"/>
          </w:tcPr>
          <w:p w:rsidR="00F37F6B" w:rsidRDefault="00F37F6B" w:rsidP="00F37F6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Perícia Médica</w:t>
            </w:r>
          </w:p>
        </w:tc>
        <w:tc>
          <w:tcPr>
            <w:tcW w:w="4606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candidatos que foram convocados para realizar perícia médica com o objetivo de tomar posse no Estado.</w:t>
            </w:r>
          </w:p>
        </w:tc>
      </w:tr>
    </w:tbl>
    <w:p w:rsidR="00F37F6B" w:rsidRDefault="00F37F6B" w:rsidP="00F37F6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37F6B" w:rsidTr="00FF700E">
        <w:trPr>
          <w:trHeight w:val="600"/>
        </w:trPr>
        <w:tc>
          <w:tcPr>
            <w:tcW w:w="1600" w:type="dxa"/>
          </w:tcPr>
          <w:p w:rsidR="00F37F6B" w:rsidRDefault="00F37F6B" w:rsidP="00F37F6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Posse</w:t>
            </w:r>
          </w:p>
        </w:tc>
        <w:tc>
          <w:tcPr>
            <w:tcW w:w="4606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candidatos que foram convocados para tomar posse no Estado.</w:t>
            </w:r>
          </w:p>
        </w:tc>
      </w:tr>
    </w:tbl>
    <w:p w:rsidR="00F37F6B" w:rsidRDefault="00F37F6B" w:rsidP="00F37F6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37F6B" w:rsidTr="00FF700E">
        <w:trPr>
          <w:trHeight w:val="600"/>
        </w:trPr>
        <w:tc>
          <w:tcPr>
            <w:tcW w:w="1600" w:type="dxa"/>
          </w:tcPr>
          <w:p w:rsidR="00F37F6B" w:rsidRDefault="00F37F6B" w:rsidP="00F37F6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4606" w:type="dxa"/>
          </w:tcPr>
          <w:p w:rsidR="00F37F6B" w:rsidRDefault="00F37F6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</w:tbl>
    <w:p w:rsidR="00F37F6B" w:rsidRDefault="00F37F6B" w:rsidP="00F37F6B">
      <w:pPr>
        <w:rPr>
          <w:rFonts w:eastAsia="Arial Unicode MS"/>
        </w:rPr>
      </w:pPr>
    </w:p>
    <w:p w:rsidR="00F37F6B" w:rsidRDefault="00F37F6B" w:rsidP="00F37F6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07271"/>
      <w:r>
        <w:lastRenderedPageBreak/>
        <w:t>Diagrama</w:t>
      </w:r>
      <w:bookmarkEnd w:id="12"/>
    </w:p>
    <w:p w:rsidR="00F37F6B" w:rsidRDefault="00F37F6B" w:rsidP="00F37F6B">
      <w:pPr>
        <w:pStyle w:val="Cabealho"/>
        <w:widowControl w:val="0"/>
        <w:rPr>
          <w:rFonts w:cs="Arial"/>
        </w:rPr>
      </w:pPr>
    </w:p>
    <w:p w:rsidR="00F37F6B" w:rsidRDefault="0070554D" w:rsidP="00F37F6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5048250"/>
                <wp:effectExtent l="0" t="304800" r="0" b="0"/>
                <wp:docPr id="195" name="Tela 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93495" y="1321435"/>
                            <a:ext cx="789305" cy="1104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93495" y="1422400"/>
                            <a:ext cx="1982470" cy="9823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77010" y="1541780"/>
                            <a:ext cx="13411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559560" y="1753235"/>
                            <a:ext cx="1376680" cy="532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945005" y="1835785"/>
                            <a:ext cx="5588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54530" y="1982470"/>
                            <a:ext cx="582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75920" y="1689100"/>
                            <a:ext cx="165735" cy="1651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58470" y="1854200"/>
                            <a:ext cx="0" cy="165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367030" y="1918335"/>
                            <a:ext cx="1924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348615" y="2019300"/>
                            <a:ext cx="109855" cy="165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458470" y="2019300"/>
                            <a:ext cx="110490" cy="165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5245" y="2184400"/>
                            <a:ext cx="6407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596265" y="1936750"/>
                            <a:ext cx="69723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376930" y="18415"/>
                            <a:ext cx="935355" cy="1098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376930" y="119380"/>
                            <a:ext cx="2357755" cy="10369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587750" y="238760"/>
                            <a:ext cx="16427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3394710" y="36830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3394710" y="3683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 flipH="1">
                            <a:off x="3404235" y="45720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 flipV="1">
                            <a:off x="3404235" y="4572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3394710" y="3683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3394710" y="64135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3404235" y="36830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3394710" y="4572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3394710" y="4572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3404235" y="36830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3404235" y="36830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3394710" y="3683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3394710" y="4572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3394710" y="36830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 flipH="1">
                            <a:off x="3394710" y="3683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3404235" y="45720"/>
                            <a:ext cx="45720" cy="46355"/>
                          </a:xfrm>
                          <a:prstGeom prst="line">
                            <a:avLst/>
                          </a:prstGeom>
                          <a:noFill/>
                          <a:ln w="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H="1" flipV="1">
                            <a:off x="3404235" y="45720"/>
                            <a:ext cx="4572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 flipH="1" flipV="1">
                            <a:off x="3404235" y="36830"/>
                            <a:ext cx="4572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 flipH="1" flipV="1">
                            <a:off x="3404235" y="45720"/>
                            <a:ext cx="4572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 flipH="1" flipV="1">
                            <a:off x="3404235" y="45720"/>
                            <a:ext cx="4572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 flipH="1" flipV="1">
                            <a:off x="3394710" y="45720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 flipV="1">
                            <a:off x="3413125" y="45720"/>
                            <a:ext cx="46355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3394710" y="36830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3394710" y="3683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Oval 45"/>
                        <wps:cNvSpPr>
                          <a:spLocks noChangeArrowheads="1"/>
                        </wps:cNvSpPr>
                        <wps:spPr bwMode="auto">
                          <a:xfrm>
                            <a:off x="3550920" y="449580"/>
                            <a:ext cx="1880870" cy="4222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3881120" y="513715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4193540" y="661035"/>
                            <a:ext cx="582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" name="Line 48"/>
                        <wps:cNvCnPr/>
                        <wps:spPr bwMode="auto">
                          <a:xfrm>
                            <a:off x="3569335" y="46799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3569335" y="46799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>
                            <a:off x="3578225" y="47752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V="1">
                            <a:off x="3578225" y="477520"/>
                            <a:ext cx="0" cy="273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>
                            <a:off x="3569335" y="467995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3569335" y="495935"/>
                            <a:ext cx="0" cy="17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3578225" y="46799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3569335" y="477520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3569335" y="477520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3578225" y="46799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3578225" y="46799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3569335" y="467995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3569335" y="477520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3569335" y="46799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 flipH="1">
                            <a:off x="3569335" y="467995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3578225" y="477520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H="1" flipV="1">
                            <a:off x="3578225" y="477520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 flipH="1" flipV="1">
                            <a:off x="3578225" y="467995"/>
                            <a:ext cx="4635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 flipH="1" flipV="1">
                            <a:off x="3578225" y="477520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 flipH="1" flipV="1">
                            <a:off x="3578225" y="477520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 flipH="1" flipV="1">
                            <a:off x="3569335" y="477520"/>
                            <a:ext cx="55245" cy="546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 flipV="1">
                            <a:off x="3587750" y="477520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3569335" y="46799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3569335" y="467995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Freeform 72"/>
                        <wps:cNvSpPr>
                          <a:spLocks/>
                        </wps:cNvSpPr>
                        <wps:spPr bwMode="auto">
                          <a:xfrm>
                            <a:off x="2404110" y="706755"/>
                            <a:ext cx="1174115" cy="715645"/>
                          </a:xfrm>
                          <a:custGeom>
                            <a:avLst/>
                            <a:gdLst>
                              <a:gd name="T0" fmla="*/ 1849 w 1849"/>
                              <a:gd name="T1" fmla="*/ 0 h 1127"/>
                              <a:gd name="T2" fmla="*/ 0 w 1849"/>
                              <a:gd name="T3" fmla="*/ 72 h 1127"/>
                              <a:gd name="T4" fmla="*/ 0 w 1849"/>
                              <a:gd name="T5" fmla="*/ 1127 h 1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49" h="1127">
                                <a:moveTo>
                                  <a:pt x="1849" y="0"/>
                                </a:moveTo>
                                <a:lnTo>
                                  <a:pt x="0" y="72"/>
                                </a:lnTo>
                                <a:lnTo>
                                  <a:pt x="0" y="1127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Line 73"/>
                        <wps:cNvCnPr/>
                        <wps:spPr bwMode="auto">
                          <a:xfrm flipH="1" flipV="1">
                            <a:off x="2367280" y="1349375"/>
                            <a:ext cx="36830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V="1">
                            <a:off x="2404110" y="1349375"/>
                            <a:ext cx="36830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3110230" y="-294005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3110230" y="-29400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>
                            <a:off x="3119755" y="-284480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V="1">
                            <a:off x="3119755" y="-284480"/>
                            <a:ext cx="0" cy="273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>
                            <a:off x="3110230" y="-29400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3110230" y="-266065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3119755" y="-294005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3110230" y="-28448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3110230" y="-28448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3119755" y="-294005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3119755" y="-294005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3110230" y="-29400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3110230" y="-28448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3110230" y="-294005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 flipH="1">
                            <a:off x="3110230" y="-29400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3119755" y="-284480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 flipV="1">
                            <a:off x="3119755" y="-284480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H="1" flipV="1">
                            <a:off x="3119755" y="-294005"/>
                            <a:ext cx="4572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 flipH="1" flipV="1">
                            <a:off x="3119755" y="-284480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 flipH="1" flipV="1">
                            <a:off x="3119755" y="-284480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 flipH="1" flipV="1">
                            <a:off x="3110230" y="-284480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 flipV="1">
                            <a:off x="3128645" y="-284480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3110230" y="-294005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3110230" y="-29400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2688590" y="78041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2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3459480" y="2616200"/>
                            <a:ext cx="843915" cy="1098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3459480" y="2717165"/>
                            <a:ext cx="2110105" cy="8166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3761740" y="2835910"/>
                            <a:ext cx="12274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5" name="Line 103"/>
                        <wps:cNvCnPr/>
                        <wps:spPr bwMode="auto">
                          <a:xfrm>
                            <a:off x="3477260" y="263398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>
                            <a:off x="3477260" y="263398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>
                            <a:off x="3486785" y="264350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V="1">
                            <a:off x="3486785" y="2643505"/>
                            <a:ext cx="0" cy="273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>
                            <a:off x="3477260" y="263398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>
                            <a:off x="3477260" y="2661920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>
                            <a:off x="3486785" y="263398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3477260" y="264350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3477260" y="264350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3486785" y="263398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>
                            <a:off x="3486785" y="263398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>
                            <a:off x="3477260" y="263398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3477260" y="264350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>
                            <a:off x="3477260" y="263398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 flipH="1">
                            <a:off x="3477260" y="263398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>
                            <a:off x="3486785" y="2643505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 flipH="1" flipV="1">
                            <a:off x="3486785" y="2643505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 flipH="1" flipV="1">
                            <a:off x="3486785" y="2633980"/>
                            <a:ext cx="4572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 flipH="1" flipV="1">
                            <a:off x="3486785" y="2643505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 flipH="1" flipV="1">
                            <a:off x="3486785" y="2643505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 flipH="1" flipV="1">
                            <a:off x="3477260" y="264350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 flipH="1" flipV="1">
                            <a:off x="3495675" y="2643505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3477260" y="263398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3477260" y="2633980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Oval 127"/>
                        <wps:cNvSpPr>
                          <a:spLocks noChangeArrowheads="1"/>
                        </wps:cNvSpPr>
                        <wps:spPr bwMode="auto">
                          <a:xfrm>
                            <a:off x="3633470" y="3056255"/>
                            <a:ext cx="1779905" cy="3765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3954780" y="3121025"/>
                            <a:ext cx="11125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1" name="Line 129"/>
                        <wps:cNvCnPr/>
                        <wps:spPr bwMode="auto">
                          <a:xfrm>
                            <a:off x="3651885" y="307467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>
                            <a:off x="3651885" y="307467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>
                            <a:off x="3660775" y="308419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V="1">
                            <a:off x="3660775" y="3084195"/>
                            <a:ext cx="0" cy="273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>
                            <a:off x="3651885" y="3074670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>
                            <a:off x="3651885" y="3102610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>
                            <a:off x="3660775" y="307467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>
                            <a:off x="3651885" y="3084195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>
                            <a:off x="3651885" y="3084195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>
                            <a:off x="3660775" y="307467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>
                            <a:off x="3660775" y="307467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0"/>
                        <wps:cNvCnPr/>
                        <wps:spPr bwMode="auto">
                          <a:xfrm>
                            <a:off x="3651885" y="3074670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>
                            <a:off x="3651885" y="3084195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>
                            <a:off x="3651885" y="307467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 flipH="1">
                            <a:off x="3651885" y="3074670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>
                            <a:off x="3660775" y="3084195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 flipH="1" flipV="1">
                            <a:off x="3660775" y="3084195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 flipH="1" flipV="1">
                            <a:off x="3660775" y="3074670"/>
                            <a:ext cx="4635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 flipH="1" flipV="1">
                            <a:off x="3660775" y="3084195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 flipH="1" flipV="1">
                            <a:off x="3660775" y="3084195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 flipH="1" flipV="1">
                            <a:off x="3651885" y="3084195"/>
                            <a:ext cx="55245" cy="546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 flipH="1" flipV="1">
                            <a:off x="3670300" y="3084195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>
                            <a:off x="3651885" y="3074670"/>
                            <a:ext cx="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3651885" y="3074670"/>
                            <a:ext cx="457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Freeform 153"/>
                        <wps:cNvSpPr>
                          <a:spLocks/>
                        </wps:cNvSpPr>
                        <wps:spPr bwMode="auto">
                          <a:xfrm>
                            <a:off x="2422525" y="2276475"/>
                            <a:ext cx="1229360" cy="1000125"/>
                          </a:xfrm>
                          <a:custGeom>
                            <a:avLst/>
                            <a:gdLst>
                              <a:gd name="T0" fmla="*/ 1936 w 1936"/>
                              <a:gd name="T1" fmla="*/ 1575 h 1575"/>
                              <a:gd name="T2" fmla="*/ 0 w 1936"/>
                              <a:gd name="T3" fmla="*/ 1575 h 1575"/>
                              <a:gd name="T4" fmla="*/ 0 w 1936"/>
                              <a:gd name="T5" fmla="*/ 0 h 15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6" h="1575">
                                <a:moveTo>
                                  <a:pt x="1936" y="1575"/>
                                </a:moveTo>
                                <a:lnTo>
                                  <a:pt x="0" y="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Line 154"/>
                        <wps:cNvCnPr/>
                        <wps:spPr bwMode="auto">
                          <a:xfrm flipH="1">
                            <a:off x="2385695" y="2276475"/>
                            <a:ext cx="36830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55"/>
                        <wps:cNvCnPr/>
                        <wps:spPr bwMode="auto">
                          <a:xfrm>
                            <a:off x="2422525" y="2276475"/>
                            <a:ext cx="36830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56"/>
                        <wps:cNvCnPr/>
                        <wps:spPr bwMode="auto">
                          <a:xfrm>
                            <a:off x="3147060" y="223964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57"/>
                        <wps:cNvCnPr/>
                        <wps:spPr bwMode="auto">
                          <a:xfrm>
                            <a:off x="3147060" y="223964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58"/>
                        <wps:cNvCnPr/>
                        <wps:spPr bwMode="auto">
                          <a:xfrm flipH="1">
                            <a:off x="3156585" y="224853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59"/>
                        <wps:cNvCnPr/>
                        <wps:spPr bwMode="auto">
                          <a:xfrm flipV="1">
                            <a:off x="3156585" y="224853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60"/>
                        <wps:cNvCnPr/>
                        <wps:spPr bwMode="auto">
                          <a:xfrm>
                            <a:off x="3147060" y="223964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61"/>
                        <wps:cNvCnPr/>
                        <wps:spPr bwMode="auto">
                          <a:xfrm>
                            <a:off x="3147060" y="2266950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62"/>
                        <wps:cNvCnPr/>
                        <wps:spPr bwMode="auto">
                          <a:xfrm>
                            <a:off x="3156585" y="223964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163"/>
                        <wps:cNvCnPr/>
                        <wps:spPr bwMode="auto">
                          <a:xfrm>
                            <a:off x="3147060" y="224853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164"/>
                        <wps:cNvCnPr/>
                        <wps:spPr bwMode="auto">
                          <a:xfrm>
                            <a:off x="3147060" y="224853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165"/>
                        <wps:cNvCnPr/>
                        <wps:spPr bwMode="auto">
                          <a:xfrm>
                            <a:off x="3156585" y="223964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66"/>
                        <wps:cNvCnPr/>
                        <wps:spPr bwMode="auto">
                          <a:xfrm>
                            <a:off x="3156585" y="223964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167"/>
                        <wps:cNvCnPr/>
                        <wps:spPr bwMode="auto">
                          <a:xfrm>
                            <a:off x="3147060" y="223964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168"/>
                        <wps:cNvCnPr/>
                        <wps:spPr bwMode="auto">
                          <a:xfrm>
                            <a:off x="3147060" y="224853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169"/>
                        <wps:cNvCnPr/>
                        <wps:spPr bwMode="auto">
                          <a:xfrm>
                            <a:off x="3147060" y="223964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Line 170"/>
                        <wps:cNvCnPr/>
                        <wps:spPr bwMode="auto">
                          <a:xfrm flipH="1">
                            <a:off x="3147060" y="223964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171"/>
                        <wps:cNvCnPr/>
                        <wps:spPr bwMode="auto">
                          <a:xfrm>
                            <a:off x="3156585" y="2248535"/>
                            <a:ext cx="45720" cy="46355"/>
                          </a:xfrm>
                          <a:prstGeom prst="line">
                            <a:avLst/>
                          </a:prstGeom>
                          <a:noFill/>
                          <a:ln w="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172"/>
                        <wps:cNvCnPr/>
                        <wps:spPr bwMode="auto">
                          <a:xfrm flipH="1" flipV="1">
                            <a:off x="3156585" y="2248535"/>
                            <a:ext cx="4572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173"/>
                        <wps:cNvCnPr/>
                        <wps:spPr bwMode="auto">
                          <a:xfrm flipH="1" flipV="1">
                            <a:off x="3156585" y="2239645"/>
                            <a:ext cx="4572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174"/>
                        <wps:cNvCnPr/>
                        <wps:spPr bwMode="auto">
                          <a:xfrm flipH="1" flipV="1">
                            <a:off x="3156585" y="2248535"/>
                            <a:ext cx="4572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175"/>
                        <wps:cNvCnPr/>
                        <wps:spPr bwMode="auto">
                          <a:xfrm flipH="1" flipV="1">
                            <a:off x="3156585" y="2248535"/>
                            <a:ext cx="4572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176"/>
                        <wps:cNvCnPr/>
                        <wps:spPr bwMode="auto">
                          <a:xfrm flipH="1" flipV="1">
                            <a:off x="3147060" y="224853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Line 177"/>
                        <wps:cNvCnPr/>
                        <wps:spPr bwMode="auto">
                          <a:xfrm flipH="1" flipV="1">
                            <a:off x="3165475" y="2248535"/>
                            <a:ext cx="4572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Line 178"/>
                        <wps:cNvCnPr/>
                        <wps:spPr bwMode="auto">
                          <a:xfrm>
                            <a:off x="3147060" y="2239645"/>
                            <a:ext cx="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Line 179"/>
                        <wps:cNvCnPr/>
                        <wps:spPr bwMode="auto">
                          <a:xfrm>
                            <a:off x="3147060" y="2239645"/>
                            <a:ext cx="46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2679065" y="294640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3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1036955" y="3570605"/>
                            <a:ext cx="935990" cy="1098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1036955" y="3671570"/>
                            <a:ext cx="2339975" cy="13582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1303020" y="3790950"/>
                            <a:ext cx="14770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UCS 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6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1468120" y="3937635"/>
                            <a:ext cx="14147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7" name="Oval 185"/>
                        <wps:cNvSpPr>
                          <a:spLocks noChangeArrowheads="1"/>
                        </wps:cNvSpPr>
                        <wps:spPr bwMode="auto">
                          <a:xfrm>
                            <a:off x="1119505" y="4267835"/>
                            <a:ext cx="2146935" cy="7067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1459230" y="4368800"/>
                            <a:ext cx="13741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9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587500" y="4516120"/>
                            <a:ext cx="11156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0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1963420" y="4662805"/>
                            <a:ext cx="4616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1" name="Line 189"/>
                        <wps:cNvCnPr/>
                        <wps:spPr bwMode="auto">
                          <a:xfrm flipH="1">
                            <a:off x="2027555" y="2266950"/>
                            <a:ext cx="46355" cy="200088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Line 190"/>
                        <wps:cNvCnPr/>
                        <wps:spPr bwMode="auto">
                          <a:xfrm flipH="1" flipV="1">
                            <a:off x="1991360" y="4194810"/>
                            <a:ext cx="36195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Line 191"/>
                        <wps:cNvCnPr/>
                        <wps:spPr bwMode="auto">
                          <a:xfrm flipV="1">
                            <a:off x="2027555" y="4194810"/>
                            <a:ext cx="36830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1513840" y="328612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554D" w:rsidRDefault="0070554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95" o:spid="_x0000_s1026" editas="canvas" style="width:453pt;height:397.5pt;mso-position-horizontal-relative:char;mso-position-vertical-relative:line" coordsize="57531,50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50482;visibility:visible;mso-wrap-style:square">
                  <v:fill o:detectmouseclick="t"/>
                  <v:path o:connecttype="none"/>
                </v:shape>
                <v:rect id="Rectangle 5" o:spid="_x0000_s1028" style="position:absolute;left:12934;top:13214;width:7894;height:1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934;top:14224;width:19825;height:9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4770;top:15417;width:1341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Candidato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5595;top:17532;width:13767;height:5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9450;top:18357;width:558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19545;top:19824;width:582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Candidato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759;top:16891;width:1657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line id="Line 12" o:spid="_x0000_s1035" style="position:absolute;visibility:visible;mso-wrap-style:square" from="4584,18542" to="4584,20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6" style="position:absolute;visibility:visible;mso-wrap-style:square" from="3670,19183" to="5594,19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4" o:spid="_x0000_s1037" style="position:absolute;flip:x;visibility:visible;mso-wrap-style:square" from="3486,20193" to="4584,21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EskL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DL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eMSyQuwAAANsAAAAPAAAAAAAAAAAAAAAAAKECAABk&#10;cnMvZG93bnJldi54bWxQSwUGAAAAAAQABAD5AAAAiQMAAAAA&#10;" strokecolor="#903" strokeweight="0"/>
                <v:line id="Line 15" o:spid="_x0000_s1038" style="position:absolute;visibility:visible;mso-wrap-style:square" from="4584,20193" to="5689,21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rect id="Rectangle 16" o:spid="_x0000_s1039" style="position:absolute;left:552;top:21844;width:640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7" o:spid="_x0000_s1040" style="position:absolute;visibility:visible;mso-wrap-style:square" from="5962,19367" to="12934,19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8Hw18EAAADbAAAADwAAAGRycy9kb3ducmV2LnhtbERPS4vCMBC+C/sfwgjeNNVDWatRdhdd&#10;xIv4OHgcmrEpNpPSZNv67zeC4G0+vucs172tREuNLx0rmE4SEMS50yUXCi7n7fgThA/IGivHpOBB&#10;Htarj8ESM+06PlJ7CoWIIewzVGBCqDMpfW7Iop+4mjhyN9dYDBE2hdQNdjHcVnKWJKm0WHJsMFjT&#10;j6H8fvqzCna3/eZ6yc3vPe325+0hNa0tvpUaDfuvBYhAfXiLX+6djvPn8PwlHi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7wfDXwQAAANsAAAAPAAAAAAAAAAAAAAAA&#10;AKECAABkcnMvZG93bnJldi54bWxQSwUGAAAAAAQABAD5AAAAjwMAAAAA&#10;" strokecolor="#903" strokeweight="39e-5mm"/>
                <v:rect id="Rectangle 18" o:spid="_x0000_s1041" style="position:absolute;left:33769;top:184;width:9353;height:1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607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18c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outO+AAAA2wAAAA8AAAAAAAAAAAAAAAAAmAIAAGRycy9kb3ducmV2&#10;LnhtbFBLBQYAAAAABAAEAPUAAACDAwAAAAA=&#10;" fillcolor="#ffc" strokecolor="#903" strokeweight="0"/>
                <v:rect id="Rectangle 19" o:spid="_x0000_s1042" style="position:absolute;left:33769;top:1193;width:23577;height:103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QfSMMA&#10;AADbAAAADwAAAGRycy9kb3ducmV2LnhtbESPzWrDMBCE74W+g9hCLyWR44MbnCghCQRyKaVJHmBj&#10;bfyrlZEU2337qlDocZiZb5j1djKdGMj52rKCxTwBQVxYXXOp4Ho5zpYgfEDW2FkmBd/kYbt5flpj&#10;ru3IXzScQykihH2OCqoQ+lxKX1Rk0M9tTxy9u3UGQ5SulNrhGOGmk2mSZNJgzXGhwp4OFRXt+WEU&#10;7Frp39qCfPPxeP9sMusa3N+Uen2ZdisQgabwH/5rn7SCdAG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QfSMMAAADbAAAADwAAAAAAAAAAAAAAAACYAgAAZHJzL2Rv&#10;d25yZXYueG1sUEsFBgAAAAAEAAQA9QAAAIgDAAAAAA==&#10;" fillcolor="#ffc" strokecolor="#903" strokeweight="0"/>
                <v:rect id="Rectangle 20" o:spid="_x0000_s1043" style="position:absolute;left:35877;top:2387;width:1642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21" o:spid="_x0000_s1044" style="position:absolute;visibility:visible;mso-wrap-style:square" from="33947,368" to="33947,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nZ4s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OdnixAAAANsAAAAPAAAAAAAAAAAA&#10;AAAAAKECAABkcnMvZG93bnJldi54bWxQSwUGAAAAAAQABAD5AAAAkgMAAAAA&#10;" strokeweight="0"/>
                <v:line id="Line 22" o:spid="_x0000_s1045" style="position:absolute;visibility:visible;mso-wrap-style:square" from="33947,368" to="34315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Bls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0EGWxAAAANsAAAAPAAAAAAAAAAAA&#10;AAAAAKECAABkcnMvZG93bnJldi54bWxQSwUGAAAAAAQABAD5AAAAkgMAAAAA&#10;" strokeweight="0"/>
                <v:line id="Line 23" o:spid="_x0000_s1046" style="position:absolute;flip:x;visibility:visible;mso-wrap-style:square" from="34042,457" to="34315,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w7hMUAAADb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rGT/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cw7hMUAAADbAAAADwAAAAAAAAAA&#10;AAAAAAChAgAAZHJzL2Rvd25yZXYueG1sUEsFBgAAAAAEAAQA+QAAAJMDAAAAAA==&#10;" strokeweight="0"/>
                <v:line id="Line 24" o:spid="_x0000_s1047" style="position:absolute;flip:y;visibility:visible;mso-wrap-style:square" from="34042,457" to="34042,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6l88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BE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R6l88UAAADbAAAADwAAAAAAAAAA&#10;AAAAAAChAgAAZHJzL2Rvd25yZXYueG1sUEsFBgAAAAAEAAQA+QAAAJMDAAAAAA==&#10;" strokeweight="0"/>
                <v:line id="Line 25" o:spid="_x0000_s1048" style="position:absolute;visibility:visible;mso-wrap-style:square" from="33947,368" to="34410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Lf4c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cAz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gLf4cIAAADbAAAADwAAAAAAAAAAAAAA&#10;AAChAgAAZHJzL2Rvd25yZXYueG1sUEsFBgAAAAAEAAQA+QAAAJADAAAAAA==&#10;" strokeweight="0"/>
                <v:line id="Line 26" o:spid="_x0000_s1049" style="position:absolute;visibility:visible;mso-wrap-style:square" from="33947,641" to="33947,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<v:line id="Line 27" o:spid="_x0000_s1050" style="position:absolute;visibility:visible;mso-wrap-style:square" from="34042,368" to="34042,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<v:line id="Line 28" o:spid="_x0000_s1051" style="position:absolute;visibility:visible;mso-wrap-style:square" from="33947,457" to="34410,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<v:line id="Line 29" o:spid="_x0000_s1052" style="position:absolute;visibility:visible;mso-wrap-style:square" from="33947,457" to="34410,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<v:line id="Line 30" o:spid="_x0000_s1053" style="position:absolute;visibility:visible;mso-wrap-style:square" from="34042,368" to="34042,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4" style="position:absolute;visibility:visible;mso-wrap-style:square" from="34042,368" to="34042,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visibility:visible;mso-wrap-style:square" from="33947,368" to="34410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visibility:visible;mso-wrap-style:square" from="33947,457" to="34410,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visibility:visible;mso-wrap-style:square" from="33947,368" to="33947,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flip:x;visibility:visible;mso-wrap-style:square" from="33947,368" to="34410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uWtc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4uWtcUAAADbAAAADwAAAAAAAAAA&#10;AAAAAAChAgAAZHJzL2Rvd25yZXYueG1sUEsFBgAAAAAEAAQA+QAAAJMDAAAAAA==&#10;" strokeweight="0"/>
                <v:line id="Line 36" o:spid="_x0000_s1059" style="position:absolute;visibility:visible;mso-wrap-style:square" from="34042,457" to="34499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B3NsEAAADbAAAADwAAAGRycy9kb3ducmV2LnhtbERP3WrCMBS+H/gO4QjezdQKQzqjjLFC&#10;L+rYah/g0BybsuakNpmtb28uBrv8+P73x9n24kaj7xwr2KwTEMSN0x23Cupz/rwD4QOyxt4xKbiT&#10;h+Nh8bTHTLuJv+lWhVbEEPYZKjAhDJmUvjFk0a/dQBy5ixsthgjHVuoRpxhue5kmyYu02HFsMDjQ&#10;u6Hmp/q1CvRF1mnhdtdTnX586nxbVl+mVGq1nN9eQQSaw7/4z11oBds4Nn6JP0Ae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MHc2wQAAANsAAAAPAAAAAAAAAAAAAAAA&#10;AKECAABkcnMvZG93bnJldi54bWxQSwUGAAAAAAQABAD5AAAAjwMAAAAA&#10;" strokeweight="81e-5mm"/>
                <v:line id="Line 37" o:spid="_x0000_s1060" style="position:absolute;flip:x y;visibility:visible;mso-wrap-style:square" from="34042,457" to="34499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dQ0MIAAADbAAAADwAAAGRycy9kb3ducmV2LnhtbESPQWsCMRSE74L/ITyhF6lZW9B2axSR&#10;WsSbq70/Nq+bxeRlSaKu/74pFDwOM98Ms1j1zoorhdh6VjCdFCCIa69bbhScjtvnNxAxIWu0nknB&#10;nSKslsPBAkvtb3yga5UakUs4lqjApNSVUsbakMM48R1x9n58cJiyDI3UAW+53Fn5UhQz6bDlvGCw&#10;o42h+lxdnILX+fdxd7Zjs99GZz6/bFXPwl2pp1G//gCRqE+P8D+905l7h7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1dQ0MIAAADbAAAADwAAAAAAAAAAAAAA&#10;AAChAgAAZHJzL2Rvd25yZXYueG1sUEsFBgAAAAAEAAQA+QAAAJADAAAAAA==&#10;" strokeweight="0"/>
                <v:line id="Line 38" o:spid="_x0000_s1061" style="position:absolute;flip:x y;visibility:visible;mso-wrap-style:square" from="34042,368" to="34499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uKML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5muKML8AAADbAAAADwAAAAAAAAAAAAAAAACh&#10;AgAAZHJzL2Rvd25yZXYueG1sUEsFBgAAAAAEAAQA+QAAAI0DAAAAAA==&#10;" strokeweight="0"/>
                <v:line id="Line 39" o:spid="_x0000_s1062" style="position:absolute;flip:x y;visibility:visible;mso-wrap-style:square" from="34042,457" to="34499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cvq8IAAADb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cvq8IAAADbAAAADwAAAAAAAAAAAAAA&#10;AAChAgAAZHJzL2Rvd25yZXYueG1sUEsFBgAAAAAEAAQA+QAAAJADAAAAAA==&#10;" strokeweight="0"/>
                <v:line id="Line 40" o:spid="_x0000_s1063" style="position:absolute;flip:x y;visibility:visible;mso-wrap-style:square" from="34042,457" to="34499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Wx3MMAAADb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1sdzDAAAA2wAAAA8AAAAAAAAAAAAA&#10;AAAAoQIAAGRycy9kb3ducmV2LnhtbFBLBQYAAAAABAAEAPkAAACRAwAAAAA=&#10;" strokeweight="0"/>
                <v:line id="Line 41" o:spid="_x0000_s1064" style="position:absolute;flip:x y;visibility:visible;mso-wrap-style:square" from="33947,457" to="34499,1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UR8IAAADb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kUR8IAAADbAAAADwAAAAAAAAAAAAAA&#10;AAChAgAAZHJzL2Rvd25yZXYueG1sUEsFBgAAAAAEAAQA+QAAAJADAAAAAA==&#10;" strokeweight="0"/>
                <v:line id="Line 42" o:spid="_x0000_s1065" style="position:absolute;flip:x y;visibility:visible;mso-wrap-style:square" from="34131,457" to="34594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<v:line id="Line 43" o:spid="_x0000_s1066" style="position:absolute;visibility:visible;mso-wrap-style:square" from="33947,368" to="33947,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33947,368" to="34410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oval id="Oval 45" o:spid="_x0000_s1068" style="position:absolute;left:35509;top:4495;width:18808;height:4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yR8MA&#10;AADbAAAADwAAAGRycy9kb3ducmV2LnhtbESPT2sCMRTE7wW/Q3hCbzWrLK2sRhGhIPTQ+ufg8bl5&#10;7gY3L+kmavz2TaHQ4zAzv2Hmy2Q7caM+GMcKxqMCBHHttOFGwWH//jIFESKyxs4xKXhQgOVi8DTH&#10;Srs7b+m2i43IEA4VKmhj9JWUoW7JYhg5T5y9s+stxiz7Ruoe7xluOzkpildp0XBeaNHTuqX6srta&#10;Bd5/lWVKnyZM0vnbfPBp+zielHoeptUMRKQU/8N/7Y1WUL7B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FyR8MAAADbAAAADwAAAAAAAAAAAAAAAACYAgAAZHJzL2Rv&#10;d25yZXYueG1sUEsFBgAAAAAEAAQA9QAAAIgDAAAAAA==&#10;" fillcolor="#ffc" strokecolor="#903" strokeweight="0"/>
                <v:rect id="Rectangle 46" o:spid="_x0000_s1069" style="position:absolute;left:38811;top:5137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7" o:spid="_x0000_s1070" style="position:absolute;left:41935;top:6610;width:582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Candidato</w:t>
                        </w:r>
                        <w:proofErr w:type="spellEnd"/>
                      </w:p>
                    </w:txbxContent>
                  </v:textbox>
                </v:rect>
                <v:line id="Line 48" o:spid="_x0000_s1071" style="position:absolute;visibility:visible;mso-wrap-style:square" from="35693,4679" to="35693,5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<v:line id="Line 49" o:spid="_x0000_s1072" style="position:absolute;visibility:visible;mso-wrap-style:square" from="35693,4679" to="36061,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<v:line id="Line 50" o:spid="_x0000_s1073" style="position:absolute;flip:x;visibility:visible;mso-wrap-style:square" from="35782,4775" to="36061,4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PQjcUAAADb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iPQjcUAAADbAAAADwAAAAAAAAAA&#10;AAAAAAChAgAAZHJzL2Rvd25yZXYueG1sUEsFBgAAAAAEAAQA+QAAAJMDAAAAAA==&#10;" strokeweight="0"/>
                <v:line id="Line 51" o:spid="_x0000_s1074" style="position:absolute;flip:y;visibility:visible;mso-wrap-style:square" from="35782,4775" to="35782,5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91Fs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1vdRbGAAAA2wAAAA8AAAAAAAAA&#10;AAAAAAAAoQIAAGRycy9kb3ducmV2LnhtbFBLBQYAAAAABAAEAPkAAACUAwAAAAA=&#10;" strokeweight="0"/>
                <v:line id="Line 52" o:spid="_x0000_s1075" style="position:absolute;visibility:visible;mso-wrap-style:square" from="35693,4679" to="36150,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<v:line id="Line 53" o:spid="_x0000_s1076" style="position:absolute;visibility:visible;mso-wrap-style:square" from="35693,4959" to="35693,5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line id="Line 54" o:spid="_x0000_s1077" style="position:absolute;visibility:visible;mso-wrap-style:square" from="35782,4679" to="35782,5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line id="Line 55" o:spid="_x0000_s1078" style="position:absolute;visibility:visible;mso-wrap-style:square" from="35693,4775" to="36150,4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6" o:spid="_x0000_s1079" style="position:absolute;visibility:visible;mso-wrap-style:square" from="35693,4775" to="36150,4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35782,4679" to="35782,5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35782,4679" to="35782,5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2" style="position:absolute;visibility:visible;mso-wrap-style:square" from="35693,4679" to="36150,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35693,4775" to="36150,4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35693,4679" to="35693,5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flip:x;visibility:visible;mso-wrap-style:square" from="35693,4679" to="36150,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<v:line id="Line 63" o:spid="_x0000_s1086" style="position:absolute;visibility:visible;mso-wrap-style:square" from="35782,4775" to="36245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L3tcMAAADbAAAADwAAAGRycy9kb3ducmV2LnhtbESP0WrCQBRE3wv+w3IF3+rGSEWiq4hU&#10;8EFLjfmAS/aaDWbvptlV49+7hUIfh5k5wyzXvW3EnTpfO1YwGScgiEuna64UFOfd+xyED8gaG8ek&#10;4Eke1qvB2xIz7R58onseKhEh7DNUYEJoMyl9aciiH7uWOHoX11kMUXaV1B0+Itw2Mk2SmbRYc1ww&#10;2NLWUHnNb1aBvsgi3bv5z7FIP7/0bnrIv81BqdGw3yxABOrDf/ivvdcKZh/w+yX+ALl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qC97XDAAAA2wAAAA8AAAAAAAAAAAAA&#10;AAAAoQIAAGRycy9kb3ducmV2LnhtbFBLBQYAAAAABAAEAPkAAACRAwAAAAA=&#10;" strokeweight="81e-5mm"/>
                <v:line id="Line 64" o:spid="_x0000_s1087" style="position:absolute;flip:x y;visibility:visible;mso-wrap-style:square" from="35782,4775" to="36245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vrv8IAAADbAAAADwAAAGRycy9kb3ducmV2LnhtbESPQWsCMRSE7wX/Q3gFL6VmVdjK1igi&#10;tYi3rvX+2LxuFpOXJUl1/feNIPQ4zMw3zHI9OCsuFGLnWcF0UoAgbrzuuFXwfdy9LkDEhKzReiYF&#10;N4qwXo2ellhpf+UvutSpFRnCsUIFJqW+kjI2hhzGie+Js/fjg8OUZWilDnjNcGflrChK6bDjvGCw&#10;p62h5lz/OgXzt9Nxf7Yv5rCLznx82ropw02p8fOweQeRaEj/4Ud7rxWUJdy/5B8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Xvrv8IAAADbAAAADwAAAAAAAAAAAAAA&#10;AAChAgAAZHJzL2Rvd25yZXYueG1sUEsFBgAAAAAEAAQA+QAAAJADAAAAAA==&#10;" strokeweight="0"/>
                <v:line id="Line 65" o:spid="_x0000_s1088" style="position:absolute;flip:x y;visibility:visible;mso-wrap-style:square" from="35782,4679" to="36245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dOJM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rK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jdOJMIAAADbAAAADwAAAAAAAAAAAAAA&#10;AAChAgAAZHJzL2Rvd25yZXYueG1sUEsFBgAAAAAEAAQA+QAAAJADAAAAAA==&#10;" strokeweight="0"/>
                <v:line id="Line 66" o:spid="_x0000_s1089" style="position:absolute;flip:x y;visibility:visible;mso-wrap-style:square" from="35782,4775" to="36245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jaVr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PDZ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6jaVr8AAADbAAAADwAAAAAAAAAAAAAAAACh&#10;AgAAZHJzL2Rvd25yZXYueG1sUEsFBgAAAAAEAAQA+QAAAI0DAAAAAA==&#10;" strokeweight="0"/>
                <v:line id="Line 67" o:spid="_x0000_s1090" style="position:absolute;flip:x y;visibility:visible;mso-wrap-style:square" from="35782,4775" to="36245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<v:line id="Line 68" o:spid="_x0000_s1091" style="position:absolute;flip:x y;visibility:visible;mso-wrap-style:square" from="35693,4775" to="36245,5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<v:line id="Line 69" o:spid="_x0000_s1092" style="position:absolute;flip:x y;visibility:visible;mso-wrap-style:square" from="35877,4775" to="36334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<v:line id="Line 70" o:spid="_x0000_s1093" style="position:absolute;visibility:visible;mso-wrap-style:square" from="35693,4679" to="35693,5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35693,4679" to="36150,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shape id="Freeform 72" o:spid="_x0000_s1095" style="position:absolute;left:24041;top:7067;width:11741;height:7157;visibility:visible;mso-wrap-style:square;v-text-anchor:top" coordsize="1849,1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HJLsEA&#10;AADbAAAADwAAAGRycy9kb3ducmV2LnhtbESP3YrCMBSE7wXfIRzBO013Eatdo4iwSy+1+gCH5tjf&#10;nJQmW+vbG2FhL4eZ+YbZHUbTioF6V1lW8LGMQBDnVldcKLhdvxcbEM4ja2wtk4InOTjsp5MdJto+&#10;+EJD5gsRIOwSVFB63yVSurwkg25pO+Lg3W1v0AfZF1L3+Ahw08rPKFpLgxWHhRI7OpWUN9mvUVDf&#10;t+dh3fzEl/iW1Vm8SbeEqVLz2Xj8AuFp9P/hv3aqFcQreH8JP0D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hyS7BAAAA2wAAAA8AAAAAAAAAAAAAAAAAmAIAAGRycy9kb3du&#10;cmV2LnhtbFBLBQYAAAAABAAEAPUAAACGAwAAAAA=&#10;" path="m1849,l,72,,1127e" filled="f" strokecolor="#903" strokeweight="39e-5mm">
                  <v:stroke dashstyle="1 1"/>
                  <v:path arrowok="t" o:connecttype="custom" o:connectlocs="1174115,0;0,45720;0,715645" o:connectangles="0,0,0"/>
                </v:shape>
                <v:line id="Line 73" o:spid="_x0000_s1096" style="position:absolute;flip:x y;visibility:visible;mso-wrap-style:square" from="23672,13493" to="24041,14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35S88EAAADbAAAADwAAAGRycy9kb3ducmV2LnhtbESPzarCMBSE9xd8h3AENxdNFbxKNYoI&#10;ii6EaxXXh+b0B5uT0kStb28EweUwM98w82VrKnGnxpWWFQwHEQji1OqScwXn06Y/BeE8ssbKMil4&#10;koPlovMzx1jbBx/pnvhcBAi7GBUU3texlC4tyKAb2Jo4eJltDPogm1zqBh8Bbio5iqI/abDksFBg&#10;TeuC0mtyMwpsPXlu9xed/Secjdz593A7kFaq121XMxCeWv8Nf9o7rWAyhveX8APk4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flLzwQAAANsAAAAPAAAAAAAAAAAAAAAA&#10;AKECAABkcnMvZG93bnJldi54bWxQSwUGAAAAAAQABAD5AAAAjwMAAAAA&#10;" strokecolor="#903" strokeweight="39e-5mm"/>
                <v:line id="Line 74" o:spid="_x0000_s1097" style="position:absolute;flip:y;visibility:visible;mso-wrap-style:square" from="24041,13493" to="24409,14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69wsQAAADbAAAADwAAAGRycy9kb3ducmV2LnhtbESPT2vCQBTE7wW/w/KE3pqNPViJriKK&#10;VAoK9Q94fGSf2WD2bcyuJvbTdwsFj8PM/IaZzDpbiTs1vnSsYJCkIIhzp0suFBz2q7cRCB+QNVaO&#10;ScGDPMymvZcJZtq1/E33XShEhLDPUIEJoc6k9Lkhiz5xNXH0zq6xGKJsCqkbbCPcVvI9TYfSYslx&#10;wWBNC0P5ZXezCrbbr9pUx2J1utJo89kufkoOS6Ve+918DCJQF57h//ZaK/gYwt+X+APk9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Lr3CxAAAANsAAAAPAAAAAAAAAAAA&#10;AAAAAKECAABkcnMvZG93bnJldi54bWxQSwUGAAAAAAQABAD5AAAAkgMAAAAA&#10;" strokecolor="#903" strokeweight="39e-5mm"/>
                <v:line id="Line 75" o:spid="_x0000_s1098" style="position:absolute;visibility:visible;mso-wrap-style:square" from="31102,-2940" to="31102,-2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<v:line id="Line 76" o:spid="_x0000_s1099" style="position:absolute;visibility:visible;mso-wrap-style:square" from="31102,-2940" to="31470,-2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<v:line id="Line 77" o:spid="_x0000_s1100" style="position:absolute;flip:x;visibility:visible;mso-wrap-style:square" from="31197,-2844" to="31470,-2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IenMUAAADbAAAADwAAAGRycy9kb3ducmV2LnhtbESPQWsCMRSE7wX/Q3iCt5qtB61bo0iL&#10;IgUr2nro7bl53V3cvCxJdNN/bwoFj8PMfMPMFtE04krO15YVPA0zEMSF1TWXCr4+V4/PIHxA1thY&#10;JgW/5GEx7z3MMNe24z1dD6EUCcI+RwVVCG0upS8qMuiHtiVO3o91BkOSrpTaYZfgppGjLBtLgzWn&#10;hQpbeq2oOB8uRsH+Y8Int77Eczx12933sXw/vi2VGvTj8gVEoBju4f/2RiuYTOHvS/o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zIenMUAAADbAAAADwAAAAAAAAAA&#10;AAAAAAChAgAAZHJzL2Rvd25yZXYueG1sUEsFBgAAAAAEAAQA+QAAAJMDAAAAAA==&#10;" strokeweight="0"/>
                <v:line id="Line 78" o:spid="_x0000_s1101" style="position:absolute;flip:y;visibility:visible;mso-wrap-style:square" from="31197,-2844" to="31197,-2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3HJs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rU9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93HJsIAAADbAAAADwAAAAAAAAAAAAAA&#10;AAChAgAAZHJzL2Rvd25yZXYueG1sUEsFBgAAAAAEAAQA+QAAAJADAAAAAA==&#10;" strokeweight="0"/>
                <v:line id="Line 79" o:spid="_x0000_s1102" style="position:absolute;visibility:visible;mso-wrap-style:square" from="31102,-2940" to="31565,-2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<v:line id="Line 80" o:spid="_x0000_s1103" style="position:absolute;visibility:visible;mso-wrap-style:square" from="31102,-2660" to="31102,-2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line id="Line 81" o:spid="_x0000_s1104" style="position:absolute;visibility:visible;mso-wrap-style:square" from="31197,-2940" to="31197,-2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5" style="position:absolute;visibility:visible;mso-wrap-style:square" from="31102,-2844" to="31565,-2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31102,-2844" to="31565,-2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visibility:visible;mso-wrap-style:square" from="31197,-2940" to="31197,-2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8" style="position:absolute;visibility:visible;mso-wrap-style:square" from="31197,-2940" to="31197,-2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6" o:spid="_x0000_s1109" style="position:absolute;visibility:visible;mso-wrap-style:square" from="31102,-2940" to="31565,-2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10" style="position:absolute;visibility:visible;mso-wrap-style:square" from="31102,-2844" to="31565,-2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visibility:visible;mso-wrap-style:square" from="31102,-2940" to="31102,-2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flip:x;visibility:visible;mso-wrap-style:square" from="31102,-2940" to="31565,-2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0YMUAAADbAAAADwAAAGRycy9kb3ducmV2LnhtbESPQWsCMRSE70L/Q3iF3jSrh1a3RpFK&#10;iwhWtPXQ23Pzuru4eVmS6Kb/3hQEj8PMfMNM59E04kLO15YVDAcZCOLC6ppLBd9f7/0xCB+QNTaW&#10;ScEfeZjPHnpTzLXteEeXfShFgrDPUUEVQptL6YuKDPqBbYmT92udwZCkK6V22CW4aeQoy56lwZrT&#10;QoUtvVVUnPZno2D3+cJH93GOp3jsNtufQ7k+LBdKPT3GxSuIQDHcw7f2SiuYDOH/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Uj0YMUAAADbAAAADwAAAAAAAAAA&#10;AAAAAAChAgAAZHJzL2Rvd25yZXYueG1sUEsFBgAAAAAEAAQA+QAAAJMDAAAAAA==&#10;" strokeweight="0"/>
                <v:line id="Line 90" o:spid="_x0000_s1113" style="position:absolute;visibility:visible;mso-wrap-style:square" from="31197,-2844" to="31654,-2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4f5sMAAADbAAAADwAAAGRycy9kb3ducmV2LnhtbESP0WrCQBRE3wv+w3IF3+rGCGJTVymi&#10;4INKm+YDLtlrNjR7N2ZXjX/vCkIfh5k5wyxWvW3ElTpfO1YwGScgiEuna64UFL/b9zkIH5A1No5J&#10;wZ08rJaDtwVm2t34h655qESEsM9QgQmhzaT0pSGLfuxa4uidXGcxRNlVUnd4i3DbyDRJZtJizXHB&#10;YEtrQ+VffrEK9EkW6c7Nz4ci3Rz1drrPv81eqdGw//oEEagP/+FXe6cVfKTw/BJ/gFw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C+H+bDAAAA2wAAAA8AAAAAAAAAAAAA&#10;AAAAoQIAAGRycy9kb3ducmV2LnhtbFBLBQYAAAAABAAEAPkAAACRAwAAAAA=&#10;" strokeweight="81e-5mm"/>
                <v:line id="Line 91" o:spid="_x0000_s1114" style="position:absolute;flip:x y;visibility:visible;mso-wrap-style:square" from="31197,-2844" to="31654,-2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k4AMMAAADbAAAADwAAAGRycy9kb3ducmV2LnhtbESPQWsCMRSE74L/IbxCL1KzVrDt1igi&#10;WsRbd9v7Y/O6WUxeliTq+u+bQsHjMDPfMMv14Ky4UIidZwWzaQGCuPG641bBV71/egURE7JG65kU&#10;3CjCejUeLbHU/sqfdKlSKzKEY4kKTEp9KWVsDDmMU98TZ+/HB4cpy9BKHfCa4c7K56JYSIcd5wWD&#10;PW0NNafq7BTMX77rw8lOzHEfndl92KpZhJtSjw/D5h1EoiHdw//tg1bwNoe/L/kH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ZOADDAAAA2wAAAA8AAAAAAAAAAAAA&#10;AAAAoQIAAGRycy9kb3ducmV2LnhtbFBLBQYAAAAABAAEAPkAAACRAwAAAAA=&#10;" strokeweight="0"/>
                <v:line id="Line 92" o:spid="_x0000_s1115" style="position:absolute;flip:x y;visibility:visible;mso-wrap-style:square" from="31197,-2940" to="31654,-2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CgdM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woHTDAAAA2wAAAA8AAAAAAAAAAAAA&#10;AAAAoQIAAGRycy9kb3ducmV2LnhtbFBLBQYAAAAABAAEAPkAAACRAwAAAAA=&#10;" strokeweight="0"/>
                <v:line id="Line 93" o:spid="_x0000_s1116" style="position:absolute;flip:x y;visibility:visible;mso-wrap-style:square" from="31197,-2844" to="31654,-2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F78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Be/DAAAA2wAAAA8AAAAAAAAAAAAA&#10;AAAAoQIAAGRycy9kb3ducmV2LnhtbFBLBQYAAAAABAAEAPkAAACRAwAAAAA=&#10;" strokeweight="0"/>
                <v:line id="Line 94" o:spid="_x0000_s1117" style="position:absolute;flip:x y;visibility:visible;mso-wrap-style:square" from="31197,-2844" to="31654,-2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<v:line id="Line 95" o:spid="_x0000_s1118" style="position:absolute;flip:x y;visibility:visible;mso-wrap-style:square" from="31102,-2844" to="31654,-2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<v:line id="Line 96" o:spid="_x0000_s1119" style="position:absolute;flip:x y;visibility:visible;mso-wrap-style:square" from="31286,-2844" to="31750,-2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<v:line id="Line 97" o:spid="_x0000_s1120" style="position:absolute;visibility:visible;mso-wrap-style:square" from="31102,-2940" to="31102,-2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31102,-2940" to="31565,-2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rect id="Rectangle 99" o:spid="_x0000_s1122" style="position:absolute;left:26885;top:7804;width:47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cadb4A&#10;AADcAAAADwAAAGRycy9kb3ducmV2LnhtbERPzWoCMRC+F3yHMEJvNdFDkdUoIghavLj6AMNm9geT&#10;yZJEd/v2plDwNh/f76y3o7PiSSF2njXMZwoEceVNx42G2/XwtQQRE7JB65k0/FKE7WbyscbC+IEv&#10;9CxTI3IIxwI1tCn1hZSxaslhnPmeOHO1Dw5ThqGRJuCQw52VC6W+pcOOc0OLPe1bqu7lw2mQ1/Iw&#10;LEsblP9Z1Gd7Ol5q8lp/TsfdCkSiMb3F/+6jyfPVHP6ey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XGnW+AAAA3AAAAA8AAAAAAAAAAAAAAAAAmAIAAGRycy9kb3ducmV2&#10;LnhtbFBLBQYAAAAABAAEAPUAAACDAwAAAAA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100" o:spid="_x0000_s1123" style="position:absolute;left:34594;top:26162;width:8439;height:1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Fl1cEA&#10;AADcAAAADwAAAGRycy9kb3ducmV2LnhtbERPzWoCMRC+F/oOYQQvRbPdw1ZWo9iC4KUUt32AcTPu&#10;byZLEt317ZuC0Nt8fL+z2U2mFzdyvrGs4HWZgCAurW64UvDzfVisQPiArLG3TAru5GG3fX7aYK7t&#10;yCe6FaESMYR9jgrqEIZcSl/WZNAv7UAcuYt1BkOErpLa4RjDTS/TJMmkwYZjQ40DfdRUdsXVKNh3&#10;0r90Jfn28/r21WbWtfh+Vmo+m/ZrEIGm8C9+uI86zk9S+HsmXi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xZdXBAAAA3AAAAA8AAAAAAAAAAAAAAAAAmAIAAGRycy9kb3du&#10;cmV2LnhtbFBLBQYAAAAABAAEAPUAAACGAwAAAAA=&#10;" fillcolor="#ffc" strokecolor="#903" strokeweight="0"/>
                <v:rect id="Rectangle 101" o:spid="_x0000_s1124" style="position:absolute;left:34594;top:27171;width:21101;height:8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3ATr8A&#10;AADcAAAADwAAAGRycy9kb3ducmV2LnhtbERP22oCMRB9L/gPYQRfSs2qoLI1igqCLyJVP2C6me41&#10;kyWJuv69EYS+zeFcZ7HqTCNu5HxpWcFomIAgzqwuOVdwOe++5iB8QNbYWCYFD/KwWvY+Fphqe+cf&#10;up1CLmII+xQVFCG0qZQ+K8igH9qWOHJ/1hkMEbpcaof3GG4aOU6SqTRYcmwosKVtQVl9uhoF61r6&#10;zzojXx2us2M1ta7Cza9Sg363/gYRqAv/4rd7r+P8ZAKvZ+IFcvk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fcBOvwAAANwAAAAPAAAAAAAAAAAAAAAAAJgCAABkcnMvZG93bnJl&#10;di54bWxQSwUGAAAAAAQABAD1AAAAhAMAAAAA&#10;" fillcolor="#ffc" strokecolor="#903" strokeweight="0"/>
                <v:rect id="Rectangle 102" o:spid="_x0000_s1125" style="position:absolute;left:37617;top:28359;width:1227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C57b8A&#10;AADcAAAADwAAAGRycy9kb3ducmV2LnhtbERP22oCMRB9F/oPYQp9cxOl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ILntvwAAANwAAAAPAAAAAAAAAAAAAAAAAJgCAABkcnMvZG93bnJl&#10;di54bWxQSwUGAAAAAAQABAD1AAAAhAMAAAAA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103" o:spid="_x0000_s1126" style="position:absolute;visibility:visible;mso-wrap-style:square" from="34772,26339" to="34772,26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<v:line id="Line 104" o:spid="_x0000_s1127" style="position:absolute;visibility:visible;mso-wrap-style:square" from="34772,26339" to="35140,26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<v:line id="Line 105" o:spid="_x0000_s1128" style="position:absolute;flip:x;visibility:visible;mso-wrap-style:square" from="34867,26435" to="35140,26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vVMcMAAADcAAAADwAAAGRycy9kb3ducmV2LnhtbERPS2sCMRC+F/wPYYTealYPtaxGEcVS&#10;CrX4OngbN+Pu4mayJNFN/30jFHqbj+8503k0jbiT87VlBcNBBoK4sLrmUsFhv355A+EDssbGMin4&#10;IQ/zWe9pirm2HW/pvgulSCHsc1RQhdDmUvqiIoN+YFvixF2sMxgSdKXUDrsUbho5yrJXabDm1FBh&#10;S8uKiuvuZhRsN2M+u/dbvMZz9/V9Opafx9VCqed+XExABIrhX/zn/tBpfjaGxzPpAjn7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L1THDAAAA3AAAAA8AAAAAAAAAAAAA&#10;AAAAoQIAAGRycy9kb3ducmV2LnhtbFBLBQYAAAAABAAEAPkAAACRAwAAAAA=&#10;" strokeweight="0"/>
                <v:line id="Line 106" o:spid="_x0000_s1129" style="position:absolute;flip:y;visibility:visible;mso-wrap-style:square" from="34867,26435" to="34867,26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RBQ8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Wn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FEFDxwAAANwAAAAPAAAAAAAA&#10;AAAAAAAAAKECAABkcnMvZG93bnJldi54bWxQSwUGAAAAAAQABAD5AAAAlQMAAAAA&#10;" strokeweight="0"/>
                <v:line id="Line 107" o:spid="_x0000_s1130" style="position:absolute;visibility:visible;mso-wrap-style:square" from="34772,26339" to="35236,26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<v:line id="Line 108" o:spid="_x0000_s1131" style="position:absolute;visibility:visible;mso-wrap-style:square" from="34772,26619" to="34772,26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<v:line id="Line 109" o:spid="_x0000_s1132" style="position:absolute;visibility:visible;mso-wrap-style:square" from="34867,26339" to="34867,26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<v:line id="Line 110" o:spid="_x0000_s1133" style="position:absolute;visibility:visible;mso-wrap-style:square" from="34772,26435" to="35236,26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line id="Line 111" o:spid="_x0000_s1134" style="position:absolute;visibility:visible;mso-wrap-style:square" from="34772,26435" to="35236,26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visibility:visible;mso-wrap-style:square" from="34867,26339" to="34867,26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line id="Line 113" o:spid="_x0000_s1136" style="position:absolute;visibility:visible;mso-wrap-style:square" from="34867,26339" to="34867,26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<v:line id="Line 114" o:spid="_x0000_s1137" style="position:absolute;visibility:visible;mso-wrap-style:square" from="34772,26339" to="35236,26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<v:line id="Line 115" o:spid="_x0000_s1138" style="position:absolute;visibility:visible;mso-wrap-style:square" from="34772,26435" to="35236,26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116" o:spid="_x0000_s1139" style="position:absolute;visibility:visible;mso-wrap-style:square" from="34772,26339" to="34772,26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<v:line id="Line 117" o:spid="_x0000_s1140" style="position:absolute;flip:x;visibility:visible;mso-wrap-style:square" from="34772,26339" to="35236,26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yB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g8n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XIFxAAAANwAAAAPAAAAAAAAAAAA&#10;AAAAAKECAABkcnMvZG93bnJldi54bWxQSwUGAAAAAAQABAD5AAAAkgMAAAAA&#10;" strokeweight="0"/>
                <v:line id="Line 118" o:spid="_x0000_s1141" style="position:absolute;visibility:visible;mso-wrap-style:square" from="34867,26435" to="35325,2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g2/MQAAADcAAAADwAAAGRycy9kb3ducmV2LnhtbESPQWvCQBCF7wX/wzJCb3XTFIqkriJF&#10;wYMtmuYHDNkxG8zOxuxW03/fOQjeZnhv3vtmsRp9p640xDawgddZBoq4DrblxkD1s32Zg4oJ2WIX&#10;mAz8UYTVcvK0wMKGGx/pWqZGSQjHAg24lPpC61g78hhnoScW7RQGj0nWodF2wJuE+07nWfauPbYs&#10;DQ57+nRUn8tfb8CedJXvwvzyVeWbb7t925cHtzfmeTquP0AlGtPDfL/eWcHPBV+ekQn08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+Db8xAAAANwAAAAPAAAAAAAAAAAA&#10;AAAAAKECAABkcnMvZG93bnJldi54bWxQSwUGAAAAAAQABAD5AAAAkgMAAAAA&#10;" strokeweight="81e-5mm"/>
                <v:line id="Line 119" o:spid="_x0000_s1142" style="position:absolute;flip:x y;visibility:visible;mso-wrap-style:square" from="34867,26435" to="35325,2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4tM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q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zCOLTAAAAA3AAAAA8AAAAAAAAAAAAAAAAA&#10;oQIAAGRycy9kb3ducmV2LnhtbFBLBQYAAAAABAAEAPkAAACOAwAAAAA=&#10;" strokeweight="0"/>
                <v:line id="Line 120" o:spid="_x0000_s1143" style="position:absolute;flip:x y;visibility:visible;mso-wrap-style:square" from="34867,26339" to="35325,2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mw8EAAADcAAAADwAAAGRycy9kb3ducmV2LnhtbERPTWsCMRC9C/0PYQpeRLPdgsrWKKVo&#10;kd5c9T5sppvFZLIkqa7/vikUvM3jfc5qMzgrrhRi51nBy6wAQdx43XGr4HTcTZcgYkLWaD2TgjtF&#10;2KyfRiustL/xga51akUO4VihApNSX0kZG0MO48z3xJn79sFhyjC0Uge85XBnZVkUc+mw49xgsKcP&#10;Q82l/nEKXhfn4/5iJ+ZrF53Zftq6mYe7UuPn4f0N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EKbDwQAAANwAAAAPAAAAAAAAAAAAAAAA&#10;AKECAABkcnMvZG93bnJldi54bWxQSwUGAAAAAAQABAD5AAAAjwMAAAAA&#10;" strokeweight="0"/>
                <v:line id="Line 121" o:spid="_x0000_s1144" style="position:absolute;flip:x y;visibility:visible;mso-wrap-style:square" from="34867,26435" to="35325,2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<v:line id="Line 122" o:spid="_x0000_s1145" style="position:absolute;flip:x y;visibility:visible;mso-wrap-style:square" from="34867,26435" to="35325,2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<v:line id="Line 123" o:spid="_x0000_s1146" style="position:absolute;flip:x y;visibility:visible;mso-wrap-style:square" from="34772,26435" to="35325,26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<v:line id="Line 124" o:spid="_x0000_s1147" style="position:absolute;flip:x y;visibility:visible;mso-wrap-style:square" from="34956,26435" to="35420,2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<v:line id="Line 125" o:spid="_x0000_s1148" style="position:absolute;visibility:visible;mso-wrap-style:square" from="34772,26339" to="34772,26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visibility:visible;mso-wrap-style:square" from="34772,26339" to="35236,26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oval id="Oval 127" o:spid="_x0000_s1150" style="position:absolute;left:36334;top:30562;width:17799;height:37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7ha8IA&#10;AADcAAAADwAAAGRycy9kb3ducmV2LnhtbERPS2sCMRC+C/6HMII3zbpIqVujFKEgeGh9HHocN+Nu&#10;6GaSbqLGf98UCr3Nx/ec5TrZTtyoD8axgtm0AEFcO224UXA6vk2eQYSIrLFzTAoeFGC9Gg6WWGl3&#10;5z3dDrEROYRDhQraGH0lZahbshimzhNn7uJ6izHDvpG6x3sOt50si+JJWjScG1r0tGmp/jpcrQLv&#10;P+bzlN5NKNPl2+z4vH98npUaj9LrC4hIKf6L/9xbneeXC/h9Jl8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juFrwgAAANwAAAAPAAAAAAAAAAAAAAAAAJgCAABkcnMvZG93&#10;bnJldi54bWxQSwUGAAAAAAQABAD1AAAAhwMAAAAA&#10;" fillcolor="#ffc" strokecolor="#903" strokeweight="0"/>
                <v:rect id="Rectangle 128" o:spid="_x0000_s1151" style="position:absolute;left:39547;top:31210;width:1112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d1U8MA&#10;AADcAAAADwAAAGRycy9kb3ducmV2LnhtbESP3WoCMRCF74W+Q5hC7zRbCy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d1U8MAAADcAAAADwAAAAAAAAAAAAAAAACYAgAAZHJzL2Rv&#10;d25yZXYueG1sUEsFBgAAAAAEAAQA9QAAAIgDAAAAAA=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Candidato</w:t>
                        </w:r>
                        <w:proofErr w:type="spellEnd"/>
                      </w:p>
                    </w:txbxContent>
                  </v:textbox>
                </v:rect>
                <v:line id="Line 129" o:spid="_x0000_s1152" style="position:absolute;visibility:visible;mso-wrap-style:square" from="36518,30746" to="36518,31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<v:line id="Line 130" o:spid="_x0000_s1153" style="position:absolute;visibility:visible;mso-wrap-style:square" from="36518,30746" to="36887,30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<v:line id="Line 131" o:spid="_x0000_s1154" style="position:absolute;flip:x;visibility:visible;mso-wrap-style:square" from="36607,30841" to="36887,30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wZj8QAAADcAAAADwAAAGRycy9kb3ducmV2LnhtbERPS2sCMRC+F/wPYYTearYK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3BmPxAAAANwAAAAPAAAAAAAAAAAA&#10;AAAAAKECAABkcnMvZG93bnJldi54bWxQSwUGAAAAAAQABAD5AAAAkgMAAAAA&#10;" strokeweight="0"/>
                <v:line id="Line 132" o:spid="_x0000_s1155" style="position:absolute;flip:y;visibility:visible;mso-wrap-style:square" from="36607,30841" to="36607,31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WB+8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NYH7xAAAANwAAAAPAAAAAAAAAAAA&#10;AAAAAKECAABkcnMvZG93bnJldi54bWxQSwUGAAAAAAQABAD5AAAAkgMAAAAA&#10;" strokeweight="0"/>
                <v:line id="Line 133" o:spid="_x0000_s1156" style="position:absolute;visibility:visible;mso-wrap-style:square" from="36518,30746" to="36976,30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<v:line id="Line 134" o:spid="_x0000_s1157" style="position:absolute;visibility:visible;mso-wrap-style:square" from="36518,31026" to="36518,31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<v:line id="Line 135" o:spid="_x0000_s1158" style="position:absolute;visibility:visible;mso-wrap-style:square" from="36607,30746" to="36607,31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<v:line id="Line 136" o:spid="_x0000_s1159" style="position:absolute;visibility:visible;mso-wrap-style:square" from="36518,30841" to="36976,30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<v:line id="Line 137" o:spid="_x0000_s1160" style="position:absolute;visibility:visible;mso-wrap-style:square" from="36518,30841" to="36976,30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<v:line id="Line 138" o:spid="_x0000_s1161" style="position:absolute;visibility:visible;mso-wrap-style:square" from="36607,30746" to="36607,31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<v:line id="Line 139" o:spid="_x0000_s1162" style="position:absolute;visibility:visible;mso-wrap-style:square" from="36607,30746" to="36607,31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<v:line id="Line 140" o:spid="_x0000_s1163" style="position:absolute;visibility:visible;mso-wrap-style:square" from="36518,30746" to="36976,30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<v:line id="Line 141" o:spid="_x0000_s1164" style="position:absolute;visibility:visible;mso-wrap-style:square" from="36518,30841" to="36976,30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<v:line id="Line 142" o:spid="_x0000_s1165" style="position:absolute;visibility:visible;mso-wrap-style:square" from="36518,30746" to="36518,31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<v:line id="Line 143" o:spid="_x0000_s1166" style="position:absolute;flip:x;visibility:visible;mso-wrap-style:square" from="36518,30746" to="36976,30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9XHcQAAADcAAAADwAAAGRycy9kb3ducmV2LnhtbERPTWsCMRC9F/wPYQrearZS27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f1cdxAAAANwAAAAPAAAAAAAAAAAA&#10;AAAAAKECAABkcnMvZG93bnJldi54bWxQSwUGAAAAAAQABAD5AAAAkgMAAAAA&#10;" strokeweight="0"/>
                <v:line id="Line 144" o:spid="_x0000_s1167" style="position:absolute;visibility:visible;mso-wrap-style:square" from="36607,30841" to="37071,31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Lus8IAAADcAAAADwAAAGRycy9kb3ducmV2LnhtbERPzYrCMBC+L/gOYQRva2pdRKpRRFbw&#10;oMta+wBDMzbFZtJtota3NwsLe5uP73eW69424k6drx0rmIwTEMSl0zVXCorz7n0OwgdkjY1jUvAk&#10;D+vV4G2JmXYPPtE9D5WIIewzVGBCaDMpfWnIoh+7ljhyF9dZDBF2ldQdPmK4bWSaJDNpsebYYLCl&#10;raHymt+sAn2RRbp3859jkX5+6d30kH+bg1KjYb9ZgAjUh3/xn3uv4/yPGfw+Ey+Qq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oLus8IAAADcAAAADwAAAAAAAAAAAAAA&#10;AAChAgAAZHJzL2Rvd25yZXYueG1sUEsFBgAAAAAEAAQA+QAAAJADAAAAAA==&#10;" strokeweight="81e-5mm"/>
                <v:line id="Line 145" o:spid="_x0000_s1168" style="position:absolute;flip:x y;visibility:visible;mso-wrap-style:square" from="36607,30841" to="37071,31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jg+8EAAADcAAAADwAAAGRycy9kb3ducmV2LnhtbERPTWsCMRC9F/ofwgi9FM22l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uOD7wQAAANwAAAAPAAAAAAAAAAAAAAAA&#10;AKECAABkcnMvZG93bnJldi54bWxQSwUGAAAAAAQABAD5AAAAjwMAAAAA&#10;" strokeweight="0"/>
                <v:line id="Line 146" o:spid="_x0000_s1169" style="position:absolute;flip:x y;visibility:visible;mso-wrap-style:square" from="36607,30746" to="37071,31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d0ic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J3SJxAAAANwAAAAPAAAAAAAAAAAA&#10;AAAAAKECAABkcnMvZG93bnJldi54bWxQSwUGAAAAAAQABAD5AAAAkgMAAAAA&#10;" strokeweight="0"/>
                <v:line id="Line 147" o:spid="_x0000_s1170" style="position:absolute;flip:x y;visibility:visible;mso-wrap-style:square" from="36607,30841" to="37071,31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vREs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a9ESwQAAANwAAAAPAAAAAAAAAAAAAAAA&#10;AKECAABkcnMvZG93bnJldi54bWxQSwUGAAAAAAQABAD5AAAAjwMAAAAA&#10;" strokeweight="0"/>
                <v:line id="Line 148" o:spid="_x0000_s1171" style="position:absolute;flip:x y;visibility:visible;mso-wrap-style:square" from="36607,30841" to="37071,31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<v:line id="Line 149" o:spid="_x0000_s1172" style="position:absolute;flip:x y;visibility:visible;mso-wrap-style:square" from="36518,30841" to="37071,31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<v:line id="Line 150" o:spid="_x0000_s1173" style="position:absolute;flip:x y;visibility:visible;mso-wrap-style:square" from="36703,30841" to="37160,31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<v:line id="Line 151" o:spid="_x0000_s1174" style="position:absolute;visibility:visible;mso-wrap-style:square" from="36518,30746" to="36518,31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<v:line id="Line 152" o:spid="_x0000_s1175" style="position:absolute;visibility:visible;mso-wrap-style:square" from="36518,30746" to="36976,30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shape id="Freeform 153" o:spid="_x0000_s1176" style="position:absolute;left:24225;top:22764;width:12293;height:10002;visibility:visible;mso-wrap-style:square;v-text-anchor:top" coordsize="1936,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HDMcEA&#10;AADcAAAADwAAAGRycy9kb3ducmV2LnhtbERPTWvCQBC9F/wPywje6qaCRdJsgogFPSa10OM0O8mG&#10;ZmdDdhvjv3eFQm/zeJ+TFbPtxUSj7xwreFknIIhrpztuFVw+3p93IHxA1tg7JgU38lDki6cMU+2u&#10;XNJUhVbEEPYpKjAhDKmUvjZk0a/dQBy5xo0WQ4RjK/WI1xhue7lJkldpsePYYHCgg6H6p/q1Cj65&#10;PBy/bIPH4Xs3dZvLXp9Nq9RqOe/fQASaw7/4z33Scf52C49n4gUy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hwzHBAAAA3AAAAA8AAAAAAAAAAAAAAAAAmAIAAGRycy9kb3du&#10;cmV2LnhtbFBLBQYAAAAABAAEAPUAAACGAwAAAAA=&#10;" path="m1936,1575l,1575,,e" filled="f" strokecolor="#903" strokeweight="39e-5mm">
                  <v:stroke dashstyle="1 1"/>
                  <v:path arrowok="t" o:connecttype="custom" o:connectlocs="1229360,1000125;0,1000125;0,0" o:connectangles="0,0,0"/>
                </v:shape>
                <v:line id="Line 154" o:spid="_x0000_s1177" style="position:absolute;flip:x;visibility:visible;mso-wrap-style:square" from="23856,22764" to="24225,23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57OsMAAADcAAAADwAAAGRycy9kb3ducmV2LnhtbERP22rCQBB9F/yHZYS+mY2FiqSuIoq0&#10;CAr1An0cstNsaHY2Zrcm+vWuUPBtDuc603lnK3GhxpeOFYySFARx7nTJhYLjYT2cgPABWWPlmBRc&#10;ycN81u9NMdOu5S+67EMhYgj7DBWYEOpMSp8bsugTVxNH7sc1FkOETSF1g20Mt5V8TdOxtFhybDBY&#10;09JQ/rv/swp2u01tqlOx/j7TZPvRLm8lh5VSL4Nu8Q4iUBee4n/3p47z38bweCZeIG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VOezrDAAAA3AAAAA8AAAAAAAAAAAAA&#10;AAAAoQIAAGRycy9kb3ducmV2LnhtbFBLBQYAAAAABAAEAPkAAACRAwAAAAA=&#10;" strokecolor="#903" strokeweight="39e-5mm"/>
                <v:line id="Line 155" o:spid="_x0000_s1178" style="position:absolute;visibility:visible;mso-wrap-style:square" from="24225,22764" to="24593,23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J9MMMAAADcAAAADwAAAGRycy9kb3ducmV2LnhtbERPS2vCQBC+F/oflil4azYtmEp0FVtU&#10;xEvxcfA4ZMdsMDsbsmsS/70rFHqbj+85s8Vga9FR6yvHCj6SFARx4XTFpYLTcf0+AeEDssbaMSm4&#10;k4fF/PVlhrl2Pe+pO4RSxBD2OSowITS5lL4wZNEnriGO3MW1FkOEbSl1i30Mt7X8TNNMWqw4Nhhs&#10;6MdQcT3crILtZbc6nwqzuWb97rj+zUxny2+lRm/Dcgoi0BD+xX/urY7zx1/wfCZeIO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JSfTDDAAAA3AAAAA8AAAAAAAAAAAAA&#10;AAAAoQIAAGRycy9kb3ducmV2LnhtbFBLBQYAAAAABAAEAPkAAACRAwAAAAA=&#10;" strokecolor="#903" strokeweight="39e-5mm"/>
                <v:line id="Line 156" o:spid="_x0000_s1179" style="position:absolute;visibility:visible;mso-wrap-style:square" from="31470,22396" to="31470,22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<v:line id="Line 157" o:spid="_x0000_s1180" style="position:absolute;visibility:visible;mso-wrap-style:square" from="31470,22396" to="31838,22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<v:line id="Line 158" o:spid="_x0000_s1181" style="position:absolute;flip:x;visibility:visible;mso-wrap-style:square" from="31565,22485" to="31838,22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2o5ccAAADcAAAADwAAAGRycy9kb3ducmV2LnhtbESPQU8CMRCF7yb+h2ZIvEkXD2gWCiEY&#10;jTFRA8qB27Addjdsp5u2sPXfOwcTbjN5b977Zr7MrlMXCrH1bGAyLkARV962XBv4+X65fwIVE7LF&#10;zjMZ+KUIy8XtzRxL6wfe0GWbaiUhHEs00KTUl1rHqiGHcex7YtGOPjhMsoZa24CDhLtOPxTFVDts&#10;WRoa7GndUHXanp2BzecjH8LrOZ/yYfj42u/q993zypi7UV7NQCXK6Wr+v36zgj8VfH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NvajlxwAAANwAAAAPAAAAAAAA&#10;AAAAAAAAAKECAABkcnMvZG93bnJldi54bWxQSwUGAAAAAAQABAD5AAAAlQMAAAAA&#10;" strokeweight="0"/>
                <v:line id="Line 159" o:spid="_x0000_s1182" style="position:absolute;flip:y;visibility:visible;mso-wrap-style:square" from="31565,22485" to="31565,22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ENfsMAAADcAAAADwAAAGRycy9kb3ducmV2LnhtbERPTWsCMRC9F/ofwhR6q1k9qGyNIi2W&#10;UlBR66G3cTPdXdxMliS68d8bQfA2j/c5k1k0jTiT87VlBf1eBoK4sLrmUsHvbvE2BuEDssbGMim4&#10;kIfZ9Plpgrm2HW/ovA2lSCHsc1RQhdDmUvqiIoO+Z1vixP1bZzAk6EqpHXYp3DRykGVDabDm1FBh&#10;Sx8VFcftySjYrEZ8cF+neIyHbrn+25c/+8+5Uq8vcf4OIlAMD/Hd/a3T/GEf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xDX7DAAAA3AAAAA8AAAAAAAAAAAAA&#10;AAAAoQIAAGRycy9kb3ducmV2LnhtbFBLBQYAAAAABAAEAPkAAACRAwAAAAA=&#10;" strokeweight="0"/>
                <v:line id="Line 160" o:spid="_x0000_s1183" style="position:absolute;visibility:visible;mso-wrap-style:square" from="31470,22396" to="31934,22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<v:line id="Line 161" o:spid="_x0000_s1184" style="position:absolute;visibility:visible;mso-wrap-style:square" from="31470,22669" to="31470,22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<v:line id="Line 162" o:spid="_x0000_s1185" style="position:absolute;visibility:visible;mso-wrap-style:square" from="31565,22396" to="31565,22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<v:line id="Line 163" o:spid="_x0000_s1186" style="position:absolute;visibility:visible;mso-wrap-style:square" from="31470,22485" to="31934,22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<v:line id="Line 164" o:spid="_x0000_s1187" style="position:absolute;visibility:visible;mso-wrap-style:square" from="31470,22485" to="31934,22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<v:line id="Line 165" o:spid="_x0000_s1188" style="position:absolute;visibility:visible;mso-wrap-style:square" from="31565,22396" to="31565,22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<v:line id="Line 166" o:spid="_x0000_s1189" style="position:absolute;visibility:visible;mso-wrap-style:square" from="31565,22396" to="31565,22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<v:line id="Line 167" o:spid="_x0000_s1190" style="position:absolute;visibility:visible;mso-wrap-style:square" from="31470,22396" to="31934,22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<v:line id="Line 168" o:spid="_x0000_s1191" style="position:absolute;visibility:visible;mso-wrap-style:square" from="31470,22485" to="31934,22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<v:line id="Line 169" o:spid="_x0000_s1192" style="position:absolute;visibility:visible;mso-wrap-style:square" from="31470,22396" to="31470,22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<v:line id="Line 170" o:spid="_x0000_s1193" style="position:absolute;flip:x;visibility:visible;mso-wrap-style:square" from="31470,22396" to="31934,22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oF1MMAAADcAAAADwAAAGRycy9kb3ducmV2LnhtbERPS2sCMRC+F/wPYQRvNVsPWlajSMVS&#10;CrX4OvQ2bqa7i5vJkkQ3/feNIHibj+85s0U0jbiS87VlBS/DDARxYXXNpYLDfv38CsIHZI2NZVLw&#10;Rx4W897TDHNtO97SdRdKkULY56igCqHNpfRFRQb90LbEifu1zmBI0JVSO+xSuGnkKMvG0mDNqaHC&#10;lt4qKs67i1Gw3Uz45N4v8RxP3df3z7H8PK6WSg36cTkFESiGh/ju/tBp/mQEt2fSBXL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f6BdTDAAAA3AAAAA8AAAAAAAAAAAAA&#10;AAAAoQIAAGRycy9kb3ducmV2LnhtbFBLBQYAAAAABAAEAPkAAACRAwAAAAA=&#10;" strokeweight="0"/>
                <v:line id="Line 171" o:spid="_x0000_s1194" style="position:absolute;visibility:visible;mso-wrap-style:square" from="31565,22485" to="32023,22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mHlsIAAADcAAAADwAAAGRycy9kb3ducmV2LnhtbERPzWrCQBC+F3yHZQq91U0jVIluRETB&#10;gy0a8wBDdpINZmdjdqvp23cLhd7m4/ud1Xq0nbjT4FvHCt6mCQjiyumWGwXlZf+6AOEDssbOMSn4&#10;Jg/rfPK0wky7B5/pXoRGxBD2GSowIfSZlL4yZNFPXU8cudoNFkOEQyP1gI8YbjuZJsm7tNhybDDY&#10;09ZQdS2+rAJdyzI9uMXto0x3n3o/OxYnc1Tq5XncLEEEGsO/+M990HH+fAa/z8QLZ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JmHlsIAAADcAAAADwAAAAAAAAAAAAAA&#10;AAChAgAAZHJzL2Rvd25yZXYueG1sUEsFBgAAAAAEAAQA+QAAAJADAAAAAA==&#10;" strokeweight="81e-5mm"/>
                <v:line id="Line 172" o:spid="_x0000_s1195" style="position:absolute;flip:x y;visibility:visible;mso-wrap-style:square" from="31565,22485" to="32023,22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a0McEAAADcAAAADwAAAGRycy9kb3ducmV2LnhtbERPTWsCMRC9F/ofwgi9FM22llVWo5RS&#10;RXrrWu/DZtwsJpMlSXX990Yo9DaP9znL9eCsOFOInWcFL5MCBHHjdcetgp/9ZjwHEROyRuuZFFwp&#10;wnr1+LDESvsLf9O5Tq3IIRwrVGBS6ispY2PIYZz4njhzRx8cpgxDK3XASw53Vr4WRSkddpwbDPb0&#10;Yag51b9OwXR22O9O9tl8baIzn1tbN2W4KvU0Gt4XIBIN6V/8597pPH/2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BrQxwQAAANwAAAAPAAAAAAAAAAAAAAAA&#10;AKECAABkcnMvZG93bnJldi54bWxQSwUGAAAAAAQABAD5AAAAjwMAAAAA&#10;" strokeweight="0"/>
                <v:line id="Line 173" o:spid="_x0000_s1196" style="position:absolute;flip:x y;visibility:visible;mso-wrap-style:square" from="31565,22396" to="32023,22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oRq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H/2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ShGqwQAAANwAAAAPAAAAAAAAAAAAAAAA&#10;AKECAABkcnMvZG93bnJldi54bWxQSwUGAAAAAAQABAD5AAAAjwMAAAAA&#10;" strokeweight="0"/>
                <v:line id="Line 174" o:spid="_x0000_s1197" style="position:absolute;flip:x y;visibility:visible;mso-wrap-style:square" from="31565,22485" to="32023,22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P3c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c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mI/dwQAAANwAAAAPAAAAAAAAAAAAAAAA&#10;AKECAABkcnMvZG93bnJldi54bWxQSwUGAAAAAAQABAD5AAAAjwMAAAAA&#10;" strokeweight="0"/>
                <v:line id="Line 175" o:spid="_x0000_s1198" style="position:absolute;flip:x y;visibility:visible;mso-wrap-style:square" from="31565,22485" to="32023,22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QqRsEAAADcAAAADwAAAGRycy9kb3ducmV2LnhtbERPTWsCMRC9C/0PYQpeRLO14JbVKKVo&#10;kd5c7X3YTDeLyWRJoq7/vikUvM3jfc5qMzgrrhRi51nBy6wAQdx43XGr4HTcTd9AxISs0XomBXeK&#10;sFk/jVZYaX/jA13r1IocwrFCBSalvpIyNoYcxpnviTP344PDlGFopQ54y+HOynlRLKTDjnODwZ4+&#10;DDXn+uIUvJbfx/3ZTszXLjqz/bR1swh3pcbPw/sS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1CpGwQAAANwAAAAPAAAAAAAAAAAAAAAA&#10;AKECAABkcnMvZG93bnJldi54bWxQSwUGAAAAAAQABAD5AAAAjwMAAAAA&#10;" strokeweight="0"/>
                <v:line id="Line 176" o:spid="_x0000_s1199" style="position:absolute;flip:x y;visibility:visible;mso-wrap-style:square" from="31470,22485" to="32023,23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u+NM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S740xAAAANwAAAAPAAAAAAAAAAAA&#10;AAAAAKECAABkcnMvZG93bnJldi54bWxQSwUGAAAAAAQABAD5AAAAkgMAAAAA&#10;" strokeweight="0"/>
                <v:line id="Line 177" o:spid="_x0000_s1200" style="position:absolute;flip:x y;visibility:visible;mso-wrap-style:square" from="31654,22485" to="32111,22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cbr8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BxuvwQAAANwAAAAPAAAAAAAAAAAAAAAA&#10;AKECAABkcnMvZG93bnJldi54bWxQSwUGAAAAAAQABAD5AAAAjwMAAAAA&#10;" strokeweight="0"/>
                <v:line id="Line 178" o:spid="_x0000_s1201" style="position:absolute;visibility:visible;mso-wrap-style:square" from="31470,22396" to="31470,22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<v:line id="Line 179" o:spid="_x0000_s1202" style="position:absolute;visibility:visible;mso-wrap-style:square" from="31470,22396" to="31934,22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<v:rect id="Rectangle 180" o:spid="_x0000_s1203" style="position:absolute;left:26790;top:29464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aHWL8A&#10;AADcAAAADwAAAGRycy9kb3ducmV2LnhtbERPzYrCMBC+L/gOYQRva7o9SKlGkQVBFy/WfYChmf5g&#10;MilJtN23N4Kwt/n4fmezm6wRD/Khd6zga5mBIK6d7rlV8Hs9fBYgQkTWaByTgj8KsNvOPjZYajfy&#10;hR5VbEUK4VCigi7GoZQy1B1ZDEs3ECeucd5iTNC3UnscU7g1Ms+ylbTYc2rocKDvjupbdbcK5LU6&#10;jEVlfOZ+8uZsTsdLQ06pxXzar0FEmuK/+O0+6jS/yOH1TLpAb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VodYvwAAANwAAAAPAAAAAAAAAAAAAAAAAJgCAABkcnMvZG93bnJl&#10;di54bWxQSwUGAAAAAAQABAD1AAAAhAMAAAAA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181" o:spid="_x0000_s1204" style="position:absolute;left:10369;top:35706;width:9360;height:1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DFMEA&#10;AADcAAAADwAAAGRycy9kb3ducmV2LnhtbERP22oCMRB9F/oPYQp9kW62LVhZN7vYQqEvImo/YLoZ&#10;95rJkkTd/r0pCL7N4VwnLycziDM531pW8JKkIIgrq1uuFfwcvp6XIHxA1jhYJgV/5KEsHmY5Ztpe&#10;eEfnfahFDGGfoYImhDGT0lcNGfSJHYkjd7TOYIjQ1VI7vMRwM8jXNF1Igy3HhgZH+myo6vcno2Dd&#10;Sz/vK/Ld5vS+7RbWdfjxq9TT47RegQg0hbv45v7Wcf7yDf6fiRfI4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uwxTBAAAA3AAAAA8AAAAAAAAAAAAAAAAAmAIAAGRycy9kb3du&#10;cmV2LnhtbFBLBQYAAAAABAAEAPUAAACGAwAAAAA=&#10;" fillcolor="#ffc" strokecolor="#903" strokeweight="0"/>
                <v:rect id="Rectangle 182" o:spid="_x0000_s1205" style="position:absolute;left:10369;top:36715;width:23400;height:13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dbYMEA&#10;AADcAAAADwAAAGRycy9kb3ducmV2LnhtbERP22oCMRB9F/oPYQp9kW62pVhZN7vYQqEvImo/YLoZ&#10;95rJkkTd/r0pCL7N4VwnLycziDM531pW8JKkIIgrq1uuFfwcvp6XIHxA1jhYJgV/5KEsHmY5Ztpe&#10;eEfnfahFDGGfoYImhDGT0lcNGfSJHYkjd7TOYIjQ1VI7vMRwM8jXNF1Igy3HhgZH+myo6vcno2Dd&#10;Sz/vK/Ld5vS+7RbWdfjxq9TT47RegQg0hbv45v7Wcf7yDf6fiRfI4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HW2DBAAAA3AAAAA8AAAAAAAAAAAAAAAAAmAIAAGRycy9kb3du&#10;cmV2LnhtbFBLBQYAAAAABAAEAPUAAACGAwAAAAA=&#10;" fillcolor="#ffc" strokecolor="#903" strokeweight="0"/>
                <v:rect id="Rectangle 183" o:spid="_x0000_s1206" style="position:absolute;left:13030;top:37909;width:147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8fLL8A&#10;AADcAAAADwAAAGRycy9kb3ducmV2LnhtbERP24rCMBB9X/Afwgi+ranCLqVrFBEEXXyx7gcMzfSC&#10;yaQk0da/N4Kwb3M411ltRmvEnXzoHCtYzDMQxJXTHTcK/i77zxxEiMgajWNS8KAAm/XkY4WFdgOf&#10;6V7GRqQQDgUqaGPsCylD1ZLFMHc9ceJq5y3GBH0jtcchhVsjl1n2LS12nBpa7GnXUnUtb1aBvJT7&#10;IS+Nz9zvsj6Z4+Fck1NqNh23PyAijfFf/HYfdJqff8HrmXS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vx8svwAAANwAAAAPAAAAAAAAAAAAAAAAAJgCAABkcnMvZG93bnJl&#10;di54bWxQSwUGAAAAAAQABAD1AAAAhAMAAAAA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UCS 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4" o:spid="_x0000_s1207" style="position:absolute;left:14681;top:39376;width:1414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2BW74A&#10;AADcAAAADwAAAGRycy9kb3ducmV2LnhtbERPzYrCMBC+L/gOYYS9rakepHSNIoKgsherDzA00x82&#10;mZQk2vr2RhC8zcf3O6vNaI24kw+dYwXzWQaCuHK640bB9bL/yUGEiKzROCYFDwqwWU++VlhoN/CZ&#10;7mVsRArhUKCCNsa+kDJULVkMM9cTJ6523mJM0DdSexxSuDVykWVLabHj1NBiT7uWqv/yZhXIS7kf&#10;8tL4zJ0W9Z85Hs41OaW+p+P2F0SkMX7Eb/dBp/n5El7PpAvk+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VtgVu+AAAA3AAAAA8AAAAAAAAAAAAAAAAAmAIAAGRycy9kb3ducmV2&#10;LnhtbFBLBQYAAAAABAAEAPUAAACDAwAAAAA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oval id="Oval 185" o:spid="_x0000_s1208" style="position:absolute;left:11195;top:42678;width:21469;height:7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uPuMEA&#10;AADcAAAADwAAAGRycy9kb3ducmV2LnhtbERPTWsCMRC9C/6HMEJvmlWkldUoIhSEHqy2B4/jZtwN&#10;bibpJmr896ZQ6G0e73MWq2RbcaMuGMcKxqMCBHHltOFawffX+3AGIkRkja1jUvCgAKtlv7fAUrs7&#10;7+l2iLXIIRxKVNDE6EspQ9WQxTBynjhzZ9dZjBl2tdQd3nO4beWkKF6lRcO5oUFPm4aqy+FqFXj/&#10;OZ2mtDNhks4/5oNP+8fxpNTLIK3nICKl+C/+c291nj97g99n8gV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7j7jBAAAA3AAAAA8AAAAAAAAAAAAAAAAAmAIAAGRycy9kb3du&#10;cmV2LnhtbFBLBQYAAAAABAAEAPUAAACGAwAAAAA=&#10;" fillcolor="#ffc" strokecolor="#903" strokeweight="0"/>
                <v:rect id="Rectangle 186" o:spid="_x0000_s1209" style="position:absolute;left:14592;top:43688;width:1374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6wssMA&#10;AADcAAAADwAAAGRycy9kb3ducmV2LnhtbESPzWoDMQyE74G8g1Ght8TbHMKyjRNKIZCGXLLpA4i1&#10;9ofa8mI72e3bR4dCbxIzmvm0O8zeqQfFNAQ28LYuQBE3wQ7cGfi+HVclqJSRLbrAZOCXEhz2y8UO&#10;KxsmvtKjzp2SEE4VGuhzHiutU9OTx7QOI7FobYges6yx0zbiJOHe6U1RbLXHgaWhx5E+e2p+6rs3&#10;oG/1cSprF4tw3rQX93W6thSMeX2ZP95BZZrzv/nv+mQFvxRaeUYm0P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76wssMAAADcAAAADwAAAAAAAAAAAAAAAACYAgAAZHJzL2Rv&#10;d25yZXYueG1sUEsFBgAAAAAEAAQA9QAAAIgDAAAAAA=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7" o:spid="_x0000_s1210" style="position:absolute;left:15875;top:45161;width:1115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IVKb8A&#10;AADcAAAADwAAAGRycy9kb3ducmV2LnhtbERPzYrCMBC+L/gOYQRva6qHpds1igiCLl6s+wBDM/3B&#10;ZFKSaOvbG0HY23x8v7PajNaIO/nQOVawmGcgiCunO24U/F32nzmIEJE1Gsek4EEBNuvJxwoL7QY+&#10;072MjUghHApU0MbYF1KGqiWLYe564sTVzluMCfpGao9DCrdGLrPsS1rsODW02NOupepa3qwCeSn3&#10;Q14an7nfZX0yx8O5JqfUbDpuf0BEGuO/+O0+6DQ//4bXM+kCuX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8hUpvwAAANwAAAAPAAAAAAAAAAAAAAAAAJgCAABkcnMvZG93bnJl&#10;di54bWxQSwUGAAAAAAQABAD1AAAAhAMAAAAA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211" style="position:absolute;left:19634;top:46628;width:461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EqacMA&#10;AADcAAAADwAAAGRycy9kb3ducmV2LnhtbESPT2sCMRDF70K/Q5hCb5qth6Jbo5SCoMWLqx9g2Mz+&#10;oclkSVJ3/fadg+Bthvfmvd9sdpN36kYx9YENvC8KUMR1sD23Bq6X/XwFKmVkiy4wGbhTgt32ZbbB&#10;0oaRz3SrcqskhFOJBrqch1LrVHfkMS3CQCxaE6LHLGtstY04Srh3elkUH9pjz9LQ4UDfHdW/1Z83&#10;oC/VflxVLhbhZ9mc3PFwbigY8/Y6fX2CyjTlp/lxfbCCvxZ8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EqacMAAADcAAAADwAAAAAAAAAAAAAAAACYAgAAZHJzL2Rv&#10;d25yZXYueG1sUEsFBgAAAAAEAAQA9QAAAIgDAAAAAA==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line id="Line 189" o:spid="_x0000_s1212" style="position:absolute;flip:x;visibility:visible;mso-wrap-style:square" from="20275,22669" to="20739,42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Kmx8EAAADcAAAADwAAAGRycy9kb3ducmV2LnhtbERPzYrCMBC+L/gOYQQvi6YKu2g1ii6I&#10;XvbgzwOMzdgUm0lJsrV9e7OwsLf5+H5ntelsLVryoXKsYDrJQBAXTldcKrhe9uM5iBCRNdaOSUFP&#10;ATbrwdsKc+2efKL2HEuRQjjkqMDE2ORShsKQxTBxDXHi7s5bjAn6UmqPzxRuaznLsk9pseLUYLCh&#10;L0PF4/xjFVxiqA6zdzLH+8f3qS9vre93UqnRsNsuQUTq4r/4z33Uaf5iCr/PpAvk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AqbHwQAAANwAAAAPAAAAAAAAAAAAAAAA&#10;AKECAABkcnMvZG93bnJldi54bWxQSwUGAAAAAAQABAD5AAAAjwMAAAAA&#10;" strokecolor="#903" strokeweight="39e-5mm">
                  <v:stroke dashstyle="1 1"/>
                </v:line>
                <v:line id="Line 190" o:spid="_x0000_s1213" style="position:absolute;flip:x y;visibility:visible;mso-wrap-style:square" from="19913,41948" to="20275,42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mJIcEAAADcAAAADwAAAGRycy9kb3ducmV2LnhtbERPS4vCMBC+C/6HMAteRFN72NWuUURQ&#10;9CCstex5aKYPtpmUJmr992ZB8DYf33OW69404kadqy0rmE0jEMS51TWXCrLLbjIH4TyyxsYyKXiQ&#10;g/VqOFhiou2dz3RLfSlCCLsEFVTet4mULq/IoJvaljhwhe0M+gC7UuoO7yHcNDKOok9psObQUGFL&#10;24ryv/RqFNj267E//uriJ+Uidtn4dD2RVmr00W++QXjq/Vv8ch90mL+I4f+ZcIFcP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SYkhwQAAANwAAAAPAAAAAAAAAAAAAAAA&#10;AKECAABkcnMvZG93bnJldi54bWxQSwUGAAAAAAQABAD5AAAAjwMAAAAA&#10;" strokecolor="#903" strokeweight="39e-5mm"/>
                <v:line id="Line 191" o:spid="_x0000_s1214" style="position:absolute;flip:y;visibility:visible;mso-wrap-style:square" from="20275,41948" to="20643,42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BiOMMAAADcAAAADwAAAGRycy9kb3ducmV2LnhtbERP22oCMRB9F/yHMIJvmrVC0dUoYhFL&#10;QaFewMdhM90s3UzWTepu+/VGEPo2h3Od+bK1pbhR7QvHCkbDBARx5nTBuYLTcTOYgPABWWPpmBT8&#10;koflotuZY6pdw590O4RcxBD2KSowIVSplD4zZNEPXUUcuS9XWwwR1rnUNTYx3JbyJUlepcWCY4PB&#10;itaGsu/Dj1Ww339Upjznm8uVJrtts/4rOLwp1e+1qxmIQG34Fz/d7zrOn47h8Uy8QC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6AYjjDAAAA3AAAAA8AAAAAAAAAAAAA&#10;AAAAoQIAAGRycy9kb3ducmV2LnhtbFBLBQYAAAAABAAEAPkAAACRAwAAAAA=&#10;" strokecolor="#903" strokeweight="39e-5mm"/>
                <v:rect id="Rectangle 192" o:spid="_x0000_s1215" style="position:absolute;left:15138;top:32861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osar8A&#10;AADcAAAADwAAAGRycy9kb3ducmV2LnhtbERP24rCMBB9X/Afwgi+rakii1ajiCCo7IvVDxia6QWT&#10;SUmytvv3RljYtzmc62x2gzXiST60jhXMphkI4tLplmsF99vxcwkiRGSNxjEp+KUAu+3oY4O5dj1f&#10;6VnEWqQQDjkqaGLscilD2ZDFMHUdceIq5y3GBH0ttcc+hVsj51n2JS22nBoa7OjQUPkofqwCeSuO&#10;/bIwPnOXefVtzqdrRU6pyXjYr0FEGuK/+M990mn+agH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KixqvwAAANwAAAAPAAAAAAAAAAAAAAAAAJgCAABkcnMvZG93bnJl&#10;di54bWxQSwUGAAAAAAQABAD1AAAAhAMAAAAA&#10;" filled="f" stroked="f">
                  <v:textbox style="mso-fit-shape-to-text:t" inset="0,0,0,0">
                    <w:txbxContent>
                      <w:p w:rsidR="0070554D" w:rsidRDefault="0070554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37F6B" w:rsidRDefault="00F37F6B" w:rsidP="00F37F6B">
      <w:pPr>
        <w:widowControl w:val="0"/>
        <w:jc w:val="center"/>
        <w:rPr>
          <w:rFonts w:cs="Arial"/>
        </w:rPr>
      </w:pPr>
    </w:p>
    <w:bookmarkEnd w:id="11"/>
    <w:p w:rsidR="00F37F6B" w:rsidRDefault="00F37F6B" w:rsidP="00F37F6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07272"/>
      <w:r>
        <w:lastRenderedPageBreak/>
        <w:t>Casos de Uso</w:t>
      </w:r>
      <w:bookmarkEnd w:id="13"/>
    </w:p>
    <w:p w:rsidR="00F37F6B" w:rsidRDefault="00F37F6B" w:rsidP="00F37F6B">
      <w:pPr>
        <w:pStyle w:val="Ttulo2"/>
      </w:pPr>
      <w:r>
        <w:rPr>
          <w:vanish/>
        </w:rPr>
        <w:t xml:space="preserve">UCS411 </w:t>
      </w:r>
      <w:bookmarkStart w:id="14" w:name="_Toc404607273"/>
      <w:r>
        <w:t>Pesquisar Candidato</w:t>
      </w:r>
      <w:bookmarkEnd w:id="14"/>
      <w:r>
        <w:t> </w:t>
      </w:r>
    </w:p>
    <w:p w:rsidR="00F37F6B" w:rsidRDefault="00F37F6B" w:rsidP="00F37F6B">
      <w:pPr>
        <w:pStyle w:val="Ttulo3"/>
        <w:keepNext w:val="0"/>
        <w:widowControl w:val="0"/>
        <w:spacing w:before="120" w:line="240" w:lineRule="auto"/>
      </w:pPr>
      <w:bookmarkStart w:id="15" w:name="_Toc404607274"/>
      <w:r>
        <w:t>Fluxo Básico – Edital/Inscrição</w:t>
      </w:r>
      <w:bookmarkEnd w:id="15"/>
    </w:p>
    <w:p w:rsidR="00F37F6B" w:rsidRDefault="00F37F6B" w:rsidP="00F37F6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“Pesquisar Candidato”.</w:t>
      </w:r>
    </w:p>
    <w:p w:rsidR="00F37F6B" w:rsidRDefault="00F37F6B" w:rsidP="00F37F6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filtros de pesquisa por Edital/Inscrição</w:t>
      </w:r>
      <w:proofErr w:type="gramStart"/>
      <w:r>
        <w:t xml:space="preserve">  </w:t>
      </w:r>
      <w:proofErr w:type="gramEnd"/>
      <w:r>
        <w:t>e Número do CPF.</w:t>
      </w:r>
    </w:p>
    <w:p w:rsidR="00F37F6B" w:rsidRDefault="00F37F6B" w:rsidP="00F37F6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número/ano do Edital de Concurso e Inscrição do Candidato e submete</w:t>
      </w:r>
      <w:proofErr w:type="gramStart"/>
      <w:r>
        <w:t xml:space="preserve">  </w:t>
      </w:r>
      <w:proofErr w:type="gramEnd"/>
      <w:r>
        <w:t>a operação.</w:t>
      </w:r>
    </w:p>
    <w:p w:rsidR="00F37F6B" w:rsidRDefault="00F37F6B" w:rsidP="00F37F6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lightGray"/>
        </w:rPr>
        <w:t>O sistema executa o caso de uso “Verificar Autorização de Acesso do Processo Seletivo”, passando a identificação do Órgão da Autorização de Acesso, a identificação do Item de Edital do Candidato de Concurso</w:t>
      </w:r>
      <w:proofErr w:type="gramStart"/>
      <w:r>
        <w:rPr>
          <w:highlight w:val="lightGray"/>
        </w:rPr>
        <w:t xml:space="preserve">  </w:t>
      </w:r>
      <w:proofErr w:type="gramEnd"/>
      <w:r>
        <w:rPr>
          <w:highlight w:val="lightGray"/>
        </w:rPr>
        <w:t xml:space="preserve">e a identificação do Usuário, caso o tipo de usuário </w:t>
      </w:r>
      <w:r>
        <w:rPr>
          <w:b/>
          <w:bCs w:val="0"/>
          <w:highlight w:val="lightGray"/>
        </w:rPr>
        <w:t>não</w:t>
      </w:r>
      <w:r>
        <w:rPr>
          <w:highlight w:val="lightGray"/>
        </w:rPr>
        <w:t xml:space="preserve"> seja Central. </w:t>
      </w:r>
    </w:p>
    <w:p w:rsidR="00F37F6B" w:rsidRDefault="00F37F6B" w:rsidP="00F37F6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uma lista com informações das “Etapas de Concursos”, “Chamada de Candidato”, “Fases de Concurso”, Posse e Efetivação para a inscrição informada no Edital de Concurso. A ordenação da listagem será pelo Ano/Número do Edital, Etapas e Fase(s), obedecendo </w:t>
      </w:r>
      <w:proofErr w:type="gramStart"/>
      <w:r>
        <w:t>as</w:t>
      </w:r>
      <w:proofErr w:type="gramEnd"/>
      <w:r>
        <w:t xml:space="preserve"> datas de acontecimento. Consultar o item “Anexos – Etapas e Fases de Concurso”.</w:t>
      </w:r>
    </w:p>
    <w:p w:rsidR="00F37F6B" w:rsidRDefault="00F37F6B" w:rsidP="00F37F6B">
      <w:pPr>
        <w:pStyle w:val="Ttulo3"/>
        <w:keepNext w:val="0"/>
        <w:widowControl w:val="0"/>
        <w:spacing w:before="120" w:line="240" w:lineRule="auto"/>
      </w:pPr>
      <w:bookmarkStart w:id="16" w:name="_Toc404607275"/>
      <w:r>
        <w:t>Fluxo Básico – CPF</w:t>
      </w:r>
      <w:bookmarkEnd w:id="16"/>
    </w:p>
    <w:p w:rsidR="00F37F6B" w:rsidRDefault="00F37F6B" w:rsidP="00F37F6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preenche somente o número do CPF e submete a operação.</w:t>
      </w:r>
    </w:p>
    <w:p w:rsidR="00F37F6B" w:rsidRDefault="00F37F6B" w:rsidP="00F37F6B">
      <w:pPr>
        <w:pStyle w:val="Ttulo4"/>
        <w:keepNext w:val="0"/>
        <w:widowControl w:val="0"/>
        <w:tabs>
          <w:tab w:val="clear" w:pos="1985"/>
          <w:tab w:val="left" w:pos="1800"/>
          <w:tab w:val="left" w:pos="2160"/>
        </w:tabs>
        <w:spacing w:line="240" w:lineRule="auto"/>
        <w:ind w:left="1728" w:hanging="648"/>
      </w:pPr>
      <w:r>
        <w:t xml:space="preserve">O sistema exibe uma lista com as informações das “Etapas de Concursos”, “Chamada de Candidato”, “Fases de Concurso”, Posse e Efetivação para o CPF informado. A ordenação da listagem será pelo Ano/Número do Edital e Etapa e Fase, obedecendo </w:t>
      </w:r>
      <w:proofErr w:type="gramStart"/>
      <w:r>
        <w:t>as</w:t>
      </w:r>
      <w:proofErr w:type="gramEnd"/>
      <w:r>
        <w:t xml:space="preserve"> datas de acontecimento. Consultar o item “Anexos – Etapas e Fases de Concurso”. </w:t>
      </w:r>
      <w:r>
        <w:rPr>
          <w:highlight w:val="lightGray"/>
        </w:rPr>
        <w:t xml:space="preserve">Considerar somente os candidatos em que o seu Item de Edital de Concurso possui os Órgãos que o ator (usuário) possui Autorização de Acesso, caso o tipo de usuário </w:t>
      </w:r>
      <w:r>
        <w:rPr>
          <w:b/>
          <w:bCs w:val="0"/>
          <w:highlight w:val="lightGray"/>
        </w:rPr>
        <w:t>não</w:t>
      </w:r>
      <w:r>
        <w:rPr>
          <w:highlight w:val="lightGray"/>
        </w:rPr>
        <w:t xml:space="preserve"> seja Central. Executar o caso de uso “Consultar Órgão Autorização Acesso Usuário”, passando a identificação do usuário (</w:t>
      </w:r>
      <w:proofErr w:type="gramStart"/>
      <w:r>
        <w:rPr>
          <w:highlight w:val="lightGray"/>
          <w:u w:val="single"/>
        </w:rPr>
        <w:t>Órgão autorizados</w:t>
      </w:r>
      <w:proofErr w:type="gramEnd"/>
      <w:r>
        <w:rPr>
          <w:highlight w:val="lightGray"/>
        </w:rPr>
        <w:t>).</w:t>
      </w:r>
    </w:p>
    <w:p w:rsidR="00F37F6B" w:rsidRDefault="00F37F6B" w:rsidP="00F37F6B">
      <w:pPr>
        <w:pStyle w:val="Ttulo3"/>
        <w:keepNext w:val="0"/>
        <w:widowControl w:val="0"/>
        <w:spacing w:before="120" w:line="240" w:lineRule="auto"/>
      </w:pPr>
      <w:bookmarkStart w:id="17" w:name="_Toc404607276"/>
      <w:r>
        <w:t>Fluxo Alternativo – Detalhar Item de Edital Candidato</w:t>
      </w:r>
      <w:bookmarkEnd w:id="17"/>
    </w:p>
    <w:p w:rsidR="00F37F6B" w:rsidRDefault="00F37F6B" w:rsidP="00F37F6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identifica um item e.</w:t>
      </w:r>
    </w:p>
    <w:p w:rsidR="00F37F6B" w:rsidRDefault="00F37F6B" w:rsidP="00F37F6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as informações número/ano, classificação do Edital de Concurso, o detalhamento do “Item de Edital de Concurso”, classificação do Candidato.</w:t>
      </w:r>
    </w:p>
    <w:p w:rsidR="00F37F6B" w:rsidRDefault="00F37F6B" w:rsidP="00F37F6B">
      <w:pPr>
        <w:pStyle w:val="Ttulo4"/>
        <w:numPr>
          <w:ilvl w:val="0"/>
          <w:numId w:val="0"/>
        </w:numPr>
        <w:ind w:left="1080"/>
      </w:pPr>
    </w:p>
    <w:p w:rsidR="00F37F6B" w:rsidRDefault="00F37F6B" w:rsidP="00F37F6B">
      <w:pPr>
        <w:pStyle w:val="Recuodecorpodetexto"/>
      </w:pPr>
    </w:p>
    <w:p w:rsidR="00F37F6B" w:rsidRDefault="00F37F6B" w:rsidP="00F37F6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8" w:name="_Toc91234987"/>
      <w:bookmarkStart w:id="19" w:name="_Toc91236521"/>
      <w:bookmarkStart w:id="20" w:name="_Toc77584298"/>
      <w:r>
        <w:br w:type="page"/>
      </w:r>
      <w:bookmarkStart w:id="21" w:name="_Toc404607277"/>
      <w:r>
        <w:lastRenderedPageBreak/>
        <w:t>Anexos</w:t>
      </w:r>
      <w:bookmarkEnd w:id="18"/>
      <w:bookmarkEnd w:id="19"/>
      <w:bookmarkEnd w:id="21"/>
      <w:r>
        <w:t xml:space="preserve"> </w:t>
      </w:r>
    </w:p>
    <w:p w:rsidR="00F37F6B" w:rsidRDefault="00F37F6B" w:rsidP="00F37F6B"/>
    <w:p w:rsidR="00F37F6B" w:rsidRDefault="00F37F6B" w:rsidP="00F37F6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2" w:name="_Última_posição_do"/>
      <w:bookmarkStart w:id="23" w:name="_Toc404607278"/>
      <w:bookmarkEnd w:id="20"/>
      <w:bookmarkEnd w:id="22"/>
      <w:r>
        <w:t>Etapas e Fases de Concurso</w:t>
      </w:r>
      <w:bookmarkEnd w:id="23"/>
      <w:r>
        <w:t xml:space="preserve"> </w:t>
      </w:r>
    </w:p>
    <w:p w:rsidR="00F37F6B" w:rsidRDefault="00F37F6B" w:rsidP="00F37F6B">
      <w:pPr>
        <w:ind w:left="540"/>
        <w:rPr>
          <w:rFonts w:cs="Arial"/>
        </w:rPr>
      </w:pP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>A listagem de candidatos apresenta toda sua trajetória, identificadas abaixo conforme ordem de acontecimentos:</w:t>
      </w:r>
    </w:p>
    <w:p w:rsidR="00F37F6B" w:rsidRDefault="00F37F6B" w:rsidP="00F37F6B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  <w:b/>
          <w:bCs/>
        </w:rPr>
        <w:t>Etapas de Concurso</w:t>
      </w:r>
      <w:r>
        <w:rPr>
          <w:rFonts w:cs="Arial"/>
        </w:rPr>
        <w:t>: Consultar no “Edital de Concurso” as “Etapas de Edital” conforme o Item de Edital do candidato e recuperar sua situação e tipo de etapa.</w:t>
      </w:r>
    </w:p>
    <w:p w:rsidR="00F37F6B" w:rsidRDefault="00F37F6B" w:rsidP="00F37F6B">
      <w:pPr>
        <w:rPr>
          <w:rFonts w:cs="Arial"/>
        </w:rPr>
      </w:pPr>
    </w:p>
    <w:p w:rsidR="00F37F6B" w:rsidRDefault="00F37F6B" w:rsidP="00F37F6B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  <w:b/>
          <w:bCs/>
        </w:rPr>
        <w:t>Chamada de Concursos</w:t>
      </w:r>
      <w:r>
        <w:rPr>
          <w:rFonts w:cs="Arial"/>
        </w:rPr>
        <w:t>: ocorre após aprovação do candidato nas etapas de itens de edital concurso. O candidato é chamado, podendo ser chamado mais de uma vez, devido ao não comparecimento ou recusa. Consultar “Chamada de Concurso” para identificar se o candidato foi chamado e recuperar número da chamada e a opção do candidato.</w:t>
      </w:r>
    </w:p>
    <w:p w:rsidR="00F37F6B" w:rsidRDefault="00F37F6B" w:rsidP="00F37F6B">
      <w:pPr>
        <w:rPr>
          <w:rFonts w:cs="Arial"/>
        </w:rPr>
      </w:pPr>
    </w:p>
    <w:p w:rsidR="00F37F6B" w:rsidRDefault="00F37F6B" w:rsidP="00F37F6B">
      <w:pPr>
        <w:numPr>
          <w:ilvl w:val="0"/>
          <w:numId w:val="18"/>
        </w:numPr>
        <w:spacing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Fases de Concurso</w:t>
      </w:r>
      <w:r>
        <w:rPr>
          <w:rFonts w:cs="Arial"/>
        </w:rPr>
        <w:t>: As fases de concurso são determinadas para o Órgão e o Item de Carreira, onde são definidos quais são as fases e qual é a sua Ordem:</w:t>
      </w:r>
      <w:proofErr w:type="gramStart"/>
      <w:r>
        <w:rPr>
          <w:rFonts w:cs="Arial"/>
        </w:rPr>
        <w:t xml:space="preserve">  </w:t>
      </w:r>
    </w:p>
    <w:p w:rsidR="00F37F6B" w:rsidRDefault="00F37F6B" w:rsidP="00F37F6B">
      <w:pPr>
        <w:numPr>
          <w:ilvl w:val="0"/>
          <w:numId w:val="18"/>
        </w:numPr>
        <w:tabs>
          <w:tab w:val="clear" w:pos="1065"/>
          <w:tab w:val="num" w:pos="1778"/>
        </w:tabs>
        <w:spacing w:line="240" w:lineRule="auto"/>
        <w:ind w:left="1778"/>
        <w:jc w:val="left"/>
        <w:rPr>
          <w:rFonts w:cs="Arial"/>
        </w:rPr>
      </w:pPr>
      <w:proofErr w:type="gramEnd"/>
      <w:r>
        <w:rPr>
          <w:rFonts w:cs="Arial"/>
          <w:u w:val="single"/>
        </w:rPr>
        <w:t>Nomeado</w:t>
      </w:r>
      <w:r>
        <w:rPr>
          <w:rFonts w:cs="Arial"/>
        </w:rPr>
        <w:t>: Consultar o conceito Nomeação para verificar se o candidato possui nomeação. Não apresentar a situação da nomeação.</w:t>
      </w:r>
    </w:p>
    <w:p w:rsidR="00F37F6B" w:rsidRDefault="00F37F6B" w:rsidP="00F37F6B">
      <w:pPr>
        <w:ind w:left="713"/>
        <w:rPr>
          <w:rFonts w:cs="Arial"/>
        </w:rPr>
      </w:pPr>
    </w:p>
    <w:p w:rsidR="00F37F6B" w:rsidRDefault="00F37F6B" w:rsidP="00F37F6B">
      <w:pPr>
        <w:numPr>
          <w:ilvl w:val="0"/>
          <w:numId w:val="18"/>
        </w:numPr>
        <w:tabs>
          <w:tab w:val="clear" w:pos="1065"/>
          <w:tab w:val="num" w:pos="1778"/>
        </w:tabs>
        <w:spacing w:line="240" w:lineRule="auto"/>
        <w:ind w:left="1778"/>
        <w:jc w:val="left"/>
        <w:rPr>
          <w:rFonts w:cs="Arial"/>
        </w:rPr>
      </w:pPr>
      <w:r>
        <w:rPr>
          <w:rFonts w:cs="Arial"/>
          <w:u w:val="single"/>
        </w:rPr>
        <w:t>Perícia</w:t>
      </w:r>
      <w:r>
        <w:rPr>
          <w:rFonts w:cs="Arial"/>
        </w:rPr>
        <w:t xml:space="preserve">: Consultar o conceito “Perícia Médica” para verificar se o candidato possui e qual foi o resultado </w:t>
      </w:r>
    </w:p>
    <w:p w:rsidR="00F37F6B" w:rsidRDefault="00F37F6B" w:rsidP="00F37F6B">
      <w:pPr>
        <w:ind w:left="713"/>
        <w:rPr>
          <w:rFonts w:cs="Arial"/>
        </w:rPr>
      </w:pPr>
    </w:p>
    <w:p w:rsidR="00F37F6B" w:rsidRDefault="00F37F6B" w:rsidP="00F37F6B">
      <w:pPr>
        <w:numPr>
          <w:ilvl w:val="0"/>
          <w:numId w:val="18"/>
        </w:numPr>
        <w:tabs>
          <w:tab w:val="clear" w:pos="1065"/>
          <w:tab w:val="num" w:pos="1778"/>
        </w:tabs>
        <w:spacing w:line="240" w:lineRule="auto"/>
        <w:ind w:left="1778"/>
        <w:jc w:val="left"/>
        <w:rPr>
          <w:rFonts w:cs="Arial"/>
        </w:rPr>
      </w:pPr>
      <w:r>
        <w:rPr>
          <w:rFonts w:cs="Arial"/>
          <w:u w:val="single"/>
        </w:rPr>
        <w:t>Posse</w:t>
      </w:r>
      <w:r>
        <w:rPr>
          <w:rFonts w:cs="Arial"/>
        </w:rPr>
        <w:t xml:space="preserve">: Consultar o conceito “Posse” para verificar se o candidato possui posse e qual foi o resultado. </w:t>
      </w:r>
    </w:p>
    <w:p w:rsidR="00F37F6B" w:rsidRDefault="00F37F6B" w:rsidP="00F37F6B">
      <w:pPr>
        <w:rPr>
          <w:rFonts w:cs="Arial"/>
        </w:rPr>
      </w:pPr>
    </w:p>
    <w:p w:rsidR="00F37F6B" w:rsidRDefault="00F37F6B" w:rsidP="00F37F6B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  <w:b/>
          <w:bCs/>
        </w:rPr>
        <w:t>Efetivado</w:t>
      </w:r>
      <w:r>
        <w:rPr>
          <w:rFonts w:cs="Arial"/>
        </w:rPr>
        <w:t>: Identificado no conceito Vínculo para o Edital e Candidato referência.</w:t>
      </w:r>
    </w:p>
    <w:p w:rsidR="00F37F6B" w:rsidRDefault="00F37F6B" w:rsidP="00F37F6B">
      <w:pPr>
        <w:pStyle w:val="Cabealho"/>
        <w:rPr>
          <w:rFonts w:cs="Arial"/>
        </w:rPr>
      </w:pPr>
    </w:p>
    <w:p w:rsidR="00F37F6B" w:rsidRDefault="00F37F6B" w:rsidP="00F37F6B">
      <w:pPr>
        <w:rPr>
          <w:rFonts w:cs="Arial"/>
        </w:rPr>
      </w:pPr>
      <w:r>
        <w:rPr>
          <w:rFonts w:cs="Arial"/>
        </w:rPr>
        <w:t xml:space="preserve"> Exemplo:</w:t>
      </w:r>
      <w:proofErr w:type="gramStart"/>
      <w:r>
        <w:rPr>
          <w:rFonts w:cs="Arial"/>
        </w:rPr>
        <w:t xml:space="preserve">  </w:t>
      </w:r>
    </w:p>
    <w:p w:rsidR="00F37F6B" w:rsidRDefault="00F37F6B" w:rsidP="00F37F6B">
      <w:pPr>
        <w:ind w:left="540"/>
        <w:rPr>
          <w:rFonts w:cs="Arial"/>
        </w:rPr>
      </w:pPr>
      <w:proofErr w:type="gramEnd"/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>A última posição do edital é o registro em que o candidato encerrou a sua participação, sendo aprovado ou não para ingressar no cargo escolhido.</w:t>
      </w: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>Exemplo:</w:t>
      </w:r>
    </w:p>
    <w:p w:rsidR="00F37F6B" w:rsidRDefault="00F37F6B" w:rsidP="00F37F6B">
      <w:pPr>
        <w:ind w:left="540"/>
        <w:rPr>
          <w:rFonts w:cs="Arial"/>
        </w:rPr>
      </w:pP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lastRenderedPageBreak/>
        <w:t>O candidato João se inscreveu para o edital 10/2006, item de edital professor de português.</w:t>
      </w:r>
    </w:p>
    <w:p w:rsidR="00F37F6B" w:rsidRDefault="00F37F6B" w:rsidP="00F37F6B">
      <w:pPr>
        <w:ind w:left="540"/>
        <w:rPr>
          <w:rFonts w:cs="Arial"/>
        </w:rPr>
      </w:pP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 xml:space="preserve">Na etapa </w:t>
      </w:r>
      <w:proofErr w:type="gramStart"/>
      <w:r>
        <w:rPr>
          <w:rFonts w:cs="Arial"/>
        </w:rPr>
        <w:t>1</w:t>
      </w:r>
      <w:proofErr w:type="gramEnd"/>
      <w:r>
        <w:rPr>
          <w:rFonts w:cs="Arial"/>
        </w:rPr>
        <w:t>, foi classificado.</w:t>
      </w: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 xml:space="preserve">Na etapa </w:t>
      </w:r>
      <w:proofErr w:type="gramStart"/>
      <w:r>
        <w:rPr>
          <w:rFonts w:cs="Arial"/>
        </w:rPr>
        <w:t>2</w:t>
      </w:r>
      <w:proofErr w:type="gramEnd"/>
      <w:r>
        <w:rPr>
          <w:rFonts w:cs="Arial"/>
        </w:rPr>
        <w:t>, foi classificado.</w:t>
      </w: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 xml:space="preserve">Na etapa </w:t>
      </w:r>
      <w:proofErr w:type="gramStart"/>
      <w:r>
        <w:rPr>
          <w:rFonts w:cs="Arial"/>
        </w:rPr>
        <w:t>3</w:t>
      </w:r>
      <w:proofErr w:type="gramEnd"/>
      <w:r>
        <w:rPr>
          <w:rFonts w:cs="Arial"/>
        </w:rPr>
        <w:t>, foi classificado.</w:t>
      </w: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 xml:space="preserve">Na etapa </w:t>
      </w:r>
      <w:proofErr w:type="gramStart"/>
      <w:r>
        <w:rPr>
          <w:rFonts w:cs="Arial"/>
        </w:rPr>
        <w:t>4</w:t>
      </w:r>
      <w:proofErr w:type="gramEnd"/>
      <w:r>
        <w:rPr>
          <w:rFonts w:cs="Arial"/>
        </w:rPr>
        <w:t>, foi classificado.</w:t>
      </w:r>
    </w:p>
    <w:p w:rsidR="00F37F6B" w:rsidRDefault="00F37F6B" w:rsidP="00F37F6B">
      <w:pPr>
        <w:ind w:left="540"/>
        <w:rPr>
          <w:rFonts w:cs="Arial"/>
        </w:rPr>
      </w:pP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 xml:space="preserve">Na fase </w:t>
      </w:r>
      <w:proofErr w:type="gramStart"/>
      <w:r>
        <w:rPr>
          <w:rFonts w:cs="Arial"/>
        </w:rPr>
        <w:t>1</w:t>
      </w:r>
      <w:proofErr w:type="gramEnd"/>
      <w:r>
        <w:rPr>
          <w:rFonts w:cs="Arial"/>
        </w:rPr>
        <w:t>, nomeação, compareceu.</w:t>
      </w: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 xml:space="preserve">Na fase </w:t>
      </w:r>
      <w:proofErr w:type="gramStart"/>
      <w:r>
        <w:rPr>
          <w:rFonts w:cs="Arial"/>
        </w:rPr>
        <w:t>2</w:t>
      </w:r>
      <w:proofErr w:type="gramEnd"/>
      <w:r>
        <w:rPr>
          <w:rFonts w:cs="Arial"/>
        </w:rPr>
        <w:t>, perícia média, foi considerado como inapto.</w:t>
      </w:r>
    </w:p>
    <w:p w:rsidR="00F37F6B" w:rsidRDefault="00F37F6B" w:rsidP="00F37F6B">
      <w:pPr>
        <w:ind w:left="540"/>
        <w:rPr>
          <w:rFonts w:cs="Arial"/>
        </w:rPr>
      </w:pPr>
    </w:p>
    <w:p w:rsidR="00F37F6B" w:rsidRDefault="00F37F6B" w:rsidP="00F37F6B">
      <w:pPr>
        <w:ind w:left="540"/>
        <w:rPr>
          <w:rFonts w:cs="Arial"/>
        </w:rPr>
      </w:pPr>
      <w:r>
        <w:rPr>
          <w:rFonts w:cs="Arial"/>
        </w:rPr>
        <w:t xml:space="preserve">Neste exemplo, a última posição do candidato se deu na fase </w:t>
      </w:r>
      <w:proofErr w:type="gramStart"/>
      <w:r>
        <w:rPr>
          <w:rFonts w:cs="Arial"/>
        </w:rPr>
        <w:t>2</w:t>
      </w:r>
      <w:proofErr w:type="gramEnd"/>
      <w:r>
        <w:rPr>
          <w:rFonts w:cs="Arial"/>
        </w:rPr>
        <w:t xml:space="preserve"> e somente esta deverá ser listada.</w:t>
      </w:r>
    </w:p>
    <w:p w:rsidR="00F37F6B" w:rsidRDefault="00F37F6B" w:rsidP="00F37F6B">
      <w:pPr>
        <w:ind w:left="540"/>
        <w:rPr>
          <w:rFonts w:cs="Arial"/>
        </w:rPr>
      </w:pPr>
    </w:p>
    <w:p w:rsidR="00F37F6B" w:rsidRDefault="00F37F6B" w:rsidP="00F37F6B">
      <w:pPr>
        <w:ind w:left="540"/>
        <w:rPr>
          <w:rFonts w:cs="Arial"/>
        </w:rPr>
      </w:pPr>
    </w:p>
    <w:p w:rsidR="00F37F6B" w:rsidRDefault="00F37F6B" w:rsidP="00F37F6B">
      <w:pPr>
        <w:widowControl w:val="0"/>
        <w:rPr>
          <w:rFonts w:cs="Arial"/>
        </w:rPr>
      </w:pPr>
    </w:p>
    <w:p w:rsidR="00F37F6B" w:rsidRDefault="00F37F6B" w:rsidP="00F37F6B">
      <w:pPr>
        <w:pStyle w:val="Ttulo2"/>
        <w:widowControl w:val="0"/>
        <w:tabs>
          <w:tab w:val="clear" w:pos="792"/>
          <w:tab w:val="left" w:pos="1080"/>
        </w:tabs>
        <w:spacing w:before="0" w:after="0" w:line="240" w:lineRule="auto"/>
        <w:ind w:left="1080" w:hanging="720"/>
      </w:pPr>
      <w:bookmarkStart w:id="24" w:name="_Toc404607279"/>
      <w:r>
        <w:t>Relação Conceito x Banco de Dados</w:t>
      </w:r>
      <w:bookmarkEnd w:id="24"/>
    </w:p>
    <w:p w:rsidR="00F37F6B" w:rsidRDefault="00F37F6B" w:rsidP="00F37F6B">
      <w:pPr>
        <w:widowControl w:val="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79"/>
        <w:gridCol w:w="4365"/>
      </w:tblGrid>
      <w:tr w:rsidR="00F37F6B" w:rsidTr="00FF700E">
        <w:tc>
          <w:tcPr>
            <w:tcW w:w="4622" w:type="dxa"/>
          </w:tcPr>
          <w:p w:rsidR="00F37F6B" w:rsidRDefault="00F37F6B" w:rsidP="00FF700E">
            <w:pPr>
              <w:widowControl w:val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Conceito</w:t>
            </w:r>
          </w:p>
        </w:tc>
        <w:tc>
          <w:tcPr>
            <w:tcW w:w="4589" w:type="dxa"/>
          </w:tcPr>
          <w:p w:rsidR="00F37F6B" w:rsidRDefault="00F37F6B" w:rsidP="00FF700E">
            <w:pPr>
              <w:widowControl w:val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Bando de Dados</w:t>
            </w:r>
          </w:p>
        </w:tc>
      </w:tr>
      <w:tr w:rsidR="00F37F6B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Inscritos / Candidato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EcadCandidatoConcurso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Edital de concurso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ECadEdital</w:t>
            </w:r>
            <w:proofErr w:type="spellEnd"/>
            <w:proofErr w:type="gram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ECadHistEdital</w:t>
            </w:r>
            <w:proofErr w:type="spell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Item Edital de Concurso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Etapas do concurso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EcadEtapaConcurso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Histórico da situação das etapas de concurso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ECadHistEditalItemEtapa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Histórico das etapas dos itens do edital de concurso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ECadHistEditalItemEtapa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Chamada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EcadChamadaEdital</w:t>
            </w:r>
            <w:proofErr w:type="spellEnd"/>
            <w:proofErr w:type="gramEnd"/>
            <w:r>
              <w:rPr>
                <w:rFonts w:cs="Arial"/>
              </w:rPr>
              <w:t xml:space="preserve"> e </w:t>
            </w:r>
            <w:proofErr w:type="spellStart"/>
            <w:r>
              <w:rPr>
                <w:rFonts w:cs="Arial"/>
              </w:rPr>
              <w:t>EcadChamadaCandidato</w:t>
            </w:r>
            <w:proofErr w:type="spellEnd"/>
            <w:r>
              <w:rPr>
                <w:rFonts w:cs="Arial"/>
              </w:rPr>
              <w:t xml:space="preserve">, </w:t>
            </w:r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Classificados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ECadCandidatoConcurso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Nomeações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ECadNomeacao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Perícia Médica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ECadPericiaMedica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lastRenderedPageBreak/>
              <w:t>Posse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ECadPosse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Vínculos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EcadVinculo</w:t>
            </w:r>
            <w:proofErr w:type="spellEnd"/>
            <w:proofErr w:type="gramEnd"/>
          </w:p>
        </w:tc>
      </w:tr>
      <w:tr w:rsidR="00F37F6B" w:rsidRPr="0070554D" w:rsidTr="00FF700E">
        <w:tc>
          <w:tcPr>
            <w:tcW w:w="4622" w:type="dxa"/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</w:rPr>
            </w:pPr>
            <w:r w:rsidRPr="0070554D">
              <w:rPr>
                <w:rFonts w:cs="Arial"/>
              </w:rPr>
              <w:t>Autorização de acesso</w:t>
            </w:r>
          </w:p>
        </w:tc>
        <w:tc>
          <w:tcPr>
            <w:tcW w:w="4589" w:type="dxa"/>
          </w:tcPr>
          <w:p w:rsidR="00F37F6B" w:rsidRDefault="00F37F6B" w:rsidP="0070554D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70554D">
              <w:rPr>
                <w:rFonts w:cs="Arial"/>
              </w:rPr>
              <w:t>ESegAutorizacaoAcesso</w:t>
            </w:r>
            <w:proofErr w:type="spellEnd"/>
            <w:proofErr w:type="gramEnd"/>
          </w:p>
        </w:tc>
      </w:tr>
    </w:tbl>
    <w:p w:rsidR="00F37F6B" w:rsidRDefault="00F37F6B" w:rsidP="00F37F6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5" w:name="_Toc404607280"/>
      <w:r>
        <w:lastRenderedPageBreak/>
        <w:t>Revisões</w:t>
      </w:r>
      <w:bookmarkEnd w:id="25"/>
    </w:p>
    <w:p w:rsidR="00F37F6B" w:rsidRDefault="00F37F6B" w:rsidP="00F37F6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F37F6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Pr="00F37F6B" w:rsidRDefault="00F37F6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37F6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Pr="00F37F6B" w:rsidRDefault="00F37F6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37F6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Pr="00F37F6B" w:rsidRDefault="00F37F6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37F6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Pr="00F37F6B" w:rsidRDefault="00F37F6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37F6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Pr="00F37F6B" w:rsidRDefault="00F37F6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37F6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37F6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70554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F6B" w:rsidRDefault="00F37F6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7F6B" w:rsidRDefault="00F37F6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37F6B" w:rsidRDefault="00F37F6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37F6B" w:rsidRDefault="00F37F6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37F6B" w:rsidRDefault="00F37F6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37F6B" w:rsidRDefault="00F37F6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37F6B" w:rsidRDefault="00F37F6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37F6B" w:rsidRDefault="00F37F6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Pr="0070554D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 w:rsidRPr="0070554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37F6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Default="00F37F6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Default="00F37F6B" w:rsidP="0070554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37F6B" w:rsidRDefault="00F37F6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37F6B" w:rsidRDefault="00F37F6B" w:rsidP="00F37F6B">
      <w:pPr>
        <w:pStyle w:val="Recuodecorpodetexto"/>
      </w:pPr>
    </w:p>
    <w:p w:rsidR="00F41655" w:rsidRPr="00F37F6B" w:rsidRDefault="00F41655" w:rsidP="00F37F6B"/>
    <w:sectPr w:rsidR="00F41655" w:rsidRPr="00F37F6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7F6B" w:rsidRDefault="00F37F6B" w:rsidP="002908D9">
      <w:r>
        <w:separator/>
      </w:r>
    </w:p>
  </w:endnote>
  <w:endnote w:type="continuationSeparator" w:id="0">
    <w:p w:rsidR="00F37F6B" w:rsidRDefault="00F37F6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0554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37F6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0554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0554D">
            <w:rPr>
              <w:sz w:val="20"/>
              <w:szCs w:val="20"/>
            </w:rPr>
            <w:t xml:space="preserve">Keila </w:t>
          </w:r>
          <w:proofErr w:type="spellStart"/>
          <w:r w:rsidRPr="0070554D">
            <w:rPr>
              <w:sz w:val="20"/>
              <w:szCs w:val="20"/>
            </w:rPr>
            <w:t>Joanês</w:t>
          </w:r>
          <w:proofErr w:type="spellEnd"/>
          <w:r w:rsidRPr="0070554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Default="00B53128" w:rsidP="0070554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37F6B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37F6B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37F6B">
            <w:rPr>
              <w:b/>
              <w:sz w:val="20"/>
              <w:szCs w:val="20"/>
            </w:rPr>
            <w:t>UCS0331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0554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0554D">
            <w:rPr>
              <w:b/>
              <w:sz w:val="20"/>
              <w:szCs w:val="20"/>
            </w:rPr>
            <w:t>Pesquisar Candidatos</w:t>
          </w:r>
        </w:p>
        <w:p w:rsidR="0070554D" w:rsidRPr="00BD3501" w:rsidRDefault="0070554D" w:rsidP="0070554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7F6B" w:rsidRDefault="00F37F6B" w:rsidP="002908D9">
      <w:r>
        <w:separator/>
      </w:r>
    </w:p>
  </w:footnote>
  <w:footnote w:type="continuationSeparator" w:id="0">
    <w:p w:rsidR="00F37F6B" w:rsidRDefault="00F37F6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1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6A90D0F"/>
    <w:multiLevelType w:val="hybridMultilevel"/>
    <w:tmpl w:val="FC1A153C"/>
    <w:lvl w:ilvl="0" w:tplc="980A616C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F6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0554D"/>
    <w:rsid w:val="00772123"/>
    <w:rsid w:val="007A4B3D"/>
    <w:rsid w:val="007D10B1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37F6B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7F6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37F6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37F6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37F6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37F6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37F6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37F6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37F6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37F6B"/>
    <w:pPr>
      <w:ind w:left="0"/>
    </w:pPr>
  </w:style>
  <w:style w:type="paragraph" w:styleId="ndicedeilustraes">
    <w:name w:val="table of figures"/>
    <w:basedOn w:val="Normal"/>
    <w:next w:val="Normal"/>
    <w:semiHidden/>
    <w:rsid w:val="00F37F6B"/>
  </w:style>
  <w:style w:type="paragraph" w:styleId="Sumrio2">
    <w:name w:val="toc 2"/>
    <w:basedOn w:val="Normal"/>
    <w:next w:val="Normal"/>
    <w:autoRedefine/>
    <w:uiPriority w:val="39"/>
    <w:rsid w:val="00F37F6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37F6B"/>
    <w:pPr>
      <w:ind w:left="480"/>
    </w:pPr>
  </w:style>
  <w:style w:type="character" w:styleId="Hyperlink">
    <w:name w:val="Hyperlink"/>
    <w:basedOn w:val="Fontepargpadro"/>
    <w:uiPriority w:val="99"/>
    <w:rsid w:val="00F37F6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37F6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37F6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37F6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37F6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37F6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37F6B"/>
    <w:rPr>
      <w:sz w:val="16"/>
    </w:rPr>
  </w:style>
  <w:style w:type="character" w:styleId="Nmerodepgina">
    <w:name w:val="page number"/>
    <w:basedOn w:val="Fontepargpadro"/>
    <w:rsid w:val="00F37F6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37F6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37F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37F6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37F6B"/>
  </w:style>
  <w:style w:type="paragraph" w:styleId="Corpodetexto">
    <w:name w:val="Body Text"/>
    <w:basedOn w:val="Normal"/>
    <w:link w:val="CorpodetextoChar"/>
    <w:rsid w:val="00F37F6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37F6B"/>
    <w:rPr>
      <w:rFonts w:eastAsia="Arial Unicode MS"/>
    </w:rPr>
  </w:style>
  <w:style w:type="paragraph" w:customStyle="1" w:styleId="tabletext">
    <w:name w:val="tabletext"/>
    <w:basedOn w:val="Normal"/>
    <w:rsid w:val="00F37F6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37F6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37F6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37F6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37F6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37F6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37F6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37F6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37F6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37F6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7F6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37F6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37F6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37F6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37F6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37F6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37F6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37F6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37F6B"/>
    <w:pPr>
      <w:ind w:left="0"/>
    </w:pPr>
  </w:style>
  <w:style w:type="paragraph" w:styleId="ndicedeilustraes">
    <w:name w:val="table of figures"/>
    <w:basedOn w:val="Normal"/>
    <w:next w:val="Normal"/>
    <w:semiHidden/>
    <w:rsid w:val="00F37F6B"/>
  </w:style>
  <w:style w:type="paragraph" w:styleId="Sumrio2">
    <w:name w:val="toc 2"/>
    <w:basedOn w:val="Normal"/>
    <w:next w:val="Normal"/>
    <w:autoRedefine/>
    <w:uiPriority w:val="39"/>
    <w:rsid w:val="00F37F6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37F6B"/>
    <w:pPr>
      <w:ind w:left="480"/>
    </w:pPr>
  </w:style>
  <w:style w:type="character" w:styleId="Hyperlink">
    <w:name w:val="Hyperlink"/>
    <w:basedOn w:val="Fontepargpadro"/>
    <w:uiPriority w:val="99"/>
    <w:rsid w:val="00F37F6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37F6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37F6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37F6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37F6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37F6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37F6B"/>
    <w:rPr>
      <w:sz w:val="16"/>
    </w:rPr>
  </w:style>
  <w:style w:type="character" w:styleId="Nmerodepgina">
    <w:name w:val="page number"/>
    <w:basedOn w:val="Fontepargpadro"/>
    <w:rsid w:val="00F37F6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37F6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37F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37F6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37F6B"/>
  </w:style>
  <w:style w:type="paragraph" w:styleId="Corpodetexto">
    <w:name w:val="Body Text"/>
    <w:basedOn w:val="Normal"/>
    <w:link w:val="CorpodetextoChar"/>
    <w:rsid w:val="00F37F6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37F6B"/>
    <w:rPr>
      <w:rFonts w:eastAsia="Arial Unicode MS"/>
    </w:rPr>
  </w:style>
  <w:style w:type="paragraph" w:customStyle="1" w:styleId="tabletext">
    <w:name w:val="tabletext"/>
    <w:basedOn w:val="Normal"/>
    <w:rsid w:val="00F37F6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37F6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37F6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37F6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37F6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37F6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37F6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37F6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37F6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37F6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0271C5-1BCC-4B34-9938-C8AFD7EF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11</Pages>
  <Words>1403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8964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2014-11-09T03:25:00Z</cp:lastPrinted>
  <dcterms:created xsi:type="dcterms:W3CDTF">2014-11-09T03:25:00Z</dcterms:created>
  <dcterms:modified xsi:type="dcterms:W3CDTF">2014-11-24T17:45:00Z</dcterms:modified>
</cp:coreProperties>
</file>