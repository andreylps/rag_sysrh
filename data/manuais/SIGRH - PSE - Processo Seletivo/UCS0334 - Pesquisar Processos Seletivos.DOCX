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2C9" w:rsidRDefault="007A12C9" w:rsidP="007A12C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A12C9" w:rsidRDefault="007A12C9" w:rsidP="007A12C9">
      <w:pPr>
        <w:widowControl w:val="0"/>
        <w:rPr>
          <w:rFonts w:cs="Arial"/>
          <w:sz w:val="20"/>
        </w:rPr>
      </w:pPr>
    </w:p>
    <w:p w:rsidR="007A12C9" w:rsidRDefault="007A12C9" w:rsidP="007A12C9">
      <w:pPr>
        <w:widowControl w:val="0"/>
        <w:rPr>
          <w:rFonts w:cs="Arial"/>
          <w:sz w:val="20"/>
        </w:rPr>
      </w:pPr>
    </w:p>
    <w:p w:rsidR="007A12C9" w:rsidRDefault="007A12C9" w:rsidP="007A12C9">
      <w:pPr>
        <w:widowControl w:val="0"/>
        <w:rPr>
          <w:rFonts w:cs="Arial"/>
          <w:sz w:val="20"/>
        </w:rPr>
      </w:pPr>
    </w:p>
    <w:p w:rsidR="007A12C9" w:rsidRDefault="007A12C9" w:rsidP="007A12C9">
      <w:pPr>
        <w:widowControl w:val="0"/>
        <w:rPr>
          <w:rFonts w:cs="Arial"/>
          <w:sz w:val="20"/>
        </w:rPr>
      </w:pPr>
    </w:p>
    <w:p w:rsidR="007A12C9" w:rsidRDefault="007A12C9" w:rsidP="007A12C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A12C9" w:rsidRDefault="007A12C9" w:rsidP="007A12C9">
      <w:pPr>
        <w:widowControl w:val="0"/>
        <w:rPr>
          <w:rFonts w:cs="Arial"/>
          <w:sz w:val="20"/>
          <w:u w:val="single"/>
        </w:rPr>
      </w:pPr>
    </w:p>
    <w:p w:rsidR="007A12C9" w:rsidRDefault="007A12C9" w:rsidP="007A12C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A12C9" w:rsidRDefault="007A12C9" w:rsidP="007A12C9">
      <w:pPr>
        <w:widowControl w:val="0"/>
        <w:rPr>
          <w:rFonts w:cs="Arial"/>
          <w:sz w:val="20"/>
        </w:rPr>
      </w:pPr>
    </w:p>
    <w:p w:rsidR="007A12C9" w:rsidRDefault="007A12C9" w:rsidP="007A12C9">
      <w:pPr>
        <w:widowControl w:val="0"/>
        <w:rPr>
          <w:rFonts w:cs="Arial"/>
          <w:sz w:val="20"/>
        </w:rPr>
      </w:pPr>
    </w:p>
    <w:p w:rsidR="007A12C9" w:rsidRDefault="007A12C9" w:rsidP="007A12C9">
      <w:pPr>
        <w:widowControl w:val="0"/>
        <w:rPr>
          <w:rFonts w:cs="Arial"/>
          <w:sz w:val="20"/>
        </w:rPr>
      </w:pPr>
    </w:p>
    <w:p w:rsidR="007A12C9" w:rsidRDefault="007A12C9" w:rsidP="007A12C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A12C9" w:rsidRDefault="007A12C9" w:rsidP="007A12C9">
      <w:pPr>
        <w:widowControl w:val="0"/>
        <w:rPr>
          <w:rFonts w:cs="Arial"/>
          <w:sz w:val="20"/>
        </w:rPr>
      </w:pPr>
    </w:p>
    <w:p w:rsidR="007A12C9" w:rsidRDefault="007A12C9" w:rsidP="007A12C9">
      <w:pPr>
        <w:widowControl w:val="0"/>
        <w:rPr>
          <w:rFonts w:cs="Arial"/>
          <w:sz w:val="20"/>
        </w:rPr>
      </w:pPr>
    </w:p>
    <w:p w:rsidR="007A12C9" w:rsidRDefault="007A12C9" w:rsidP="007A12C9">
      <w:pPr>
        <w:widowControl w:val="0"/>
        <w:rPr>
          <w:rFonts w:cs="Arial"/>
        </w:rPr>
      </w:pPr>
    </w:p>
    <w:p w:rsidR="007A12C9" w:rsidRDefault="007A12C9" w:rsidP="007A12C9">
      <w:pPr>
        <w:pStyle w:val="Capa"/>
        <w:rPr>
          <w:color w:val="FF9900"/>
        </w:rPr>
      </w:pPr>
      <w:r>
        <w:t>SINDRAPE</w:t>
      </w:r>
    </w:p>
    <w:p w:rsidR="007A12C9" w:rsidRDefault="007A12C9" w:rsidP="007A12C9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A12C9" w:rsidRPr="007A12C9" w:rsidRDefault="007A12C9" w:rsidP="007A12C9">
      <w:pPr>
        <w:widowControl w:val="0"/>
        <w:rPr>
          <w:color w:val="000080"/>
        </w:rPr>
      </w:pPr>
    </w:p>
    <w:p w:rsidR="007A12C9" w:rsidRPr="007A12C9" w:rsidRDefault="007A12C9" w:rsidP="007A12C9">
      <w:pPr>
        <w:widowControl w:val="0"/>
        <w:jc w:val="right"/>
        <w:rPr>
          <w:rFonts w:cs="Arial"/>
          <w:b/>
          <w:bCs/>
          <w:color w:val="000080"/>
        </w:rPr>
      </w:pPr>
    </w:p>
    <w:p w:rsidR="007A12C9" w:rsidRDefault="007A12C9" w:rsidP="007A12C9">
      <w:pPr>
        <w:pStyle w:val="Capa"/>
      </w:pPr>
      <w:r>
        <w:t>UCS0334 – Pesquisar Processo Seletivo</w:t>
      </w:r>
    </w:p>
    <w:p w:rsidR="007A12C9" w:rsidRDefault="007A12C9" w:rsidP="007A12C9">
      <w:pPr>
        <w:widowControl w:val="0"/>
        <w:rPr>
          <w:rFonts w:cs="Arial"/>
        </w:rPr>
      </w:pPr>
    </w:p>
    <w:p w:rsidR="007A12C9" w:rsidRDefault="007A12C9" w:rsidP="007A12C9">
      <w:pPr>
        <w:widowControl w:val="0"/>
      </w:pPr>
    </w:p>
    <w:p w:rsidR="007A12C9" w:rsidRDefault="007A12C9" w:rsidP="007A12C9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7A12C9" w:rsidRPr="007A12C9" w:rsidRDefault="007A12C9" w:rsidP="007A12C9">
      <w:pPr>
        <w:pStyle w:val="Corpodetexto3"/>
        <w:widowControl w:val="0"/>
        <w:spacing w:after="0"/>
        <w:rPr>
          <w:rFonts w:cs="Arial"/>
        </w:rPr>
      </w:pPr>
      <w:r w:rsidRPr="007A12C9">
        <w:rPr>
          <w:rFonts w:cs="Arial"/>
        </w:rPr>
        <w:lastRenderedPageBreak/>
        <w:t>Histórico de Revisões</w:t>
      </w:r>
    </w:p>
    <w:p w:rsidR="007A12C9" w:rsidRDefault="007A12C9" w:rsidP="007A12C9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7A12C9" w:rsidTr="007A12C9">
        <w:tc>
          <w:tcPr>
            <w:tcW w:w="1501" w:type="dxa"/>
          </w:tcPr>
          <w:p w:rsidR="007A12C9" w:rsidRDefault="007A12C9" w:rsidP="007A12C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7A12C9" w:rsidRDefault="007A12C9" w:rsidP="007A12C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7A12C9" w:rsidRDefault="007A12C9" w:rsidP="007A12C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7A12C9" w:rsidRDefault="007A12C9" w:rsidP="007A12C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A12C9" w:rsidTr="007A12C9">
        <w:tc>
          <w:tcPr>
            <w:tcW w:w="1501" w:type="dxa"/>
          </w:tcPr>
          <w:p w:rsidR="007A12C9" w:rsidRDefault="007A12C9" w:rsidP="007A12C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01/08/2009</w:t>
            </w:r>
          </w:p>
        </w:tc>
        <w:tc>
          <w:tcPr>
            <w:tcW w:w="1033" w:type="dxa"/>
          </w:tcPr>
          <w:p w:rsidR="007A12C9" w:rsidRDefault="007A12C9" w:rsidP="007A12C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7A12C9" w:rsidRDefault="007A12C9" w:rsidP="007A12C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</w:t>
            </w:r>
          </w:p>
        </w:tc>
        <w:tc>
          <w:tcPr>
            <w:tcW w:w="2700" w:type="dxa"/>
          </w:tcPr>
          <w:p w:rsidR="007A12C9" w:rsidRDefault="007A12C9" w:rsidP="007A12C9">
            <w:pPr>
              <w:widowControl w:val="0"/>
              <w:ind w:left="0"/>
              <w:jc w:val="left"/>
              <w:rPr>
                <w:rFonts w:cs="Arial"/>
              </w:rPr>
            </w:pPr>
            <w:smartTag w:uri="urn:schemas-microsoft-com:office:smarttags" w:element="PersonName">
              <w:r>
                <w:rPr>
                  <w:rFonts w:cs="Arial"/>
                </w:rPr>
                <w:t>Nelson Brandão Luiz</w:t>
              </w:r>
            </w:smartTag>
          </w:p>
        </w:tc>
      </w:tr>
    </w:tbl>
    <w:p w:rsidR="007A12C9" w:rsidRDefault="007A12C9" w:rsidP="007A12C9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7A12C9" w:rsidRPr="007A12C9" w:rsidRDefault="007A12C9" w:rsidP="007A12C9">
      <w:pPr>
        <w:pStyle w:val="Corpodetexto3"/>
        <w:widowControl w:val="0"/>
        <w:spacing w:after="0"/>
        <w:rPr>
          <w:rFonts w:cs="Arial"/>
        </w:rPr>
      </w:pPr>
      <w:r w:rsidRPr="007A12C9">
        <w:rPr>
          <w:rFonts w:cs="Arial"/>
        </w:rPr>
        <w:lastRenderedPageBreak/>
        <w:t>Índice</w:t>
      </w:r>
    </w:p>
    <w:p w:rsidR="007A12C9" w:rsidRPr="007A12C9" w:rsidRDefault="007A12C9" w:rsidP="007A12C9">
      <w:pPr>
        <w:pStyle w:val="Corpodetexto3"/>
        <w:widowControl w:val="0"/>
        <w:spacing w:after="0"/>
        <w:rPr>
          <w:rFonts w:cs="Arial"/>
          <w:sz w:val="12"/>
        </w:rPr>
      </w:pPr>
    </w:p>
    <w:bookmarkStart w:id="0" w:name="_GoBack"/>
    <w:bookmarkEnd w:id="0"/>
    <w:p w:rsidR="00B177A1" w:rsidRDefault="007A12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08819" w:history="1">
        <w:r w:rsidR="00B177A1" w:rsidRPr="00BA1C05">
          <w:rPr>
            <w:rStyle w:val="Hyperlink"/>
            <w:noProof/>
          </w:rPr>
          <w:t>1.</w:t>
        </w:r>
        <w:r w:rsidR="00B177A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177A1" w:rsidRPr="00BA1C05">
          <w:rPr>
            <w:rStyle w:val="Hyperlink"/>
            <w:noProof/>
          </w:rPr>
          <w:t>Pacote/Caso de Uso</w:t>
        </w:r>
        <w:r w:rsidR="00B177A1">
          <w:rPr>
            <w:noProof/>
            <w:webHidden/>
          </w:rPr>
          <w:tab/>
        </w:r>
        <w:r w:rsidR="00B177A1">
          <w:rPr>
            <w:noProof/>
            <w:webHidden/>
          </w:rPr>
          <w:fldChar w:fldCharType="begin"/>
        </w:r>
        <w:r w:rsidR="00B177A1">
          <w:rPr>
            <w:noProof/>
            <w:webHidden/>
          </w:rPr>
          <w:instrText xml:space="preserve"> PAGEREF _Toc404608819 \h </w:instrText>
        </w:r>
        <w:r w:rsidR="00B177A1">
          <w:rPr>
            <w:noProof/>
            <w:webHidden/>
          </w:rPr>
        </w:r>
        <w:r w:rsidR="00B177A1">
          <w:rPr>
            <w:noProof/>
            <w:webHidden/>
          </w:rPr>
          <w:fldChar w:fldCharType="separate"/>
        </w:r>
        <w:r w:rsidR="00B177A1">
          <w:rPr>
            <w:noProof/>
            <w:webHidden/>
          </w:rPr>
          <w:t>4</w:t>
        </w:r>
        <w:r w:rsidR="00B177A1">
          <w:rPr>
            <w:noProof/>
            <w:webHidden/>
          </w:rPr>
          <w:fldChar w:fldCharType="end"/>
        </w:r>
      </w:hyperlink>
    </w:p>
    <w:p w:rsidR="00B177A1" w:rsidRDefault="00B177A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20" w:history="1">
        <w:r w:rsidRPr="00BA1C05">
          <w:rPr>
            <w:rStyle w:val="Hyperlink"/>
            <w:noProof/>
          </w:rPr>
          <w:t>Pesquisar Processo Seletivo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177A1" w:rsidRDefault="00B177A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21" w:history="1">
        <w:r w:rsidRPr="00BA1C0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C0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177A1" w:rsidRDefault="00B177A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22" w:history="1">
        <w:r w:rsidRPr="00BA1C0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C0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177A1" w:rsidRDefault="00B177A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23" w:history="1">
        <w:r w:rsidRPr="00BA1C0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C0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177A1" w:rsidRDefault="00B177A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24" w:history="1">
        <w:r w:rsidRPr="00BA1C0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C0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177A1" w:rsidRDefault="00B177A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25" w:history="1">
        <w:r w:rsidRPr="00BA1C0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C0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177A1" w:rsidRDefault="00B177A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26" w:history="1">
        <w:r w:rsidRPr="00BA1C0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C0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177A1" w:rsidRDefault="00B177A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27" w:history="1">
        <w:r w:rsidRPr="00BA1C0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C0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177A1" w:rsidRDefault="00B177A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28" w:history="1">
        <w:r w:rsidRPr="00BA1C0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C05">
          <w:rPr>
            <w:rStyle w:val="Hyperlink"/>
            <w:noProof/>
          </w:rPr>
          <w:t>Pesquisar Processo Seletivo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177A1" w:rsidRDefault="00B177A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29" w:history="1">
        <w:r w:rsidRPr="00BA1C0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C0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177A1" w:rsidRDefault="00B177A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30" w:history="1">
        <w:r w:rsidRPr="00BA1C05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C05">
          <w:rPr>
            <w:rStyle w:val="Hyperlink"/>
            <w:noProof/>
          </w:rPr>
          <w:t>Fluxo Alternativo – Pesquisar Item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177A1" w:rsidRDefault="00B177A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31" w:history="1">
        <w:r w:rsidRPr="00BA1C05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C05">
          <w:rPr>
            <w:rStyle w:val="Hyperlink"/>
            <w:noProof/>
          </w:rPr>
          <w:t>Fluxo Alternativo – Detalhar Exposição de Motivos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177A1" w:rsidRDefault="00B177A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32" w:history="1">
        <w:r w:rsidRPr="00BA1C05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C05">
          <w:rPr>
            <w:rStyle w:val="Hyperlink"/>
            <w:noProof/>
          </w:rPr>
          <w:t>Fluxo Alternativo – Detalhar Comissão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177A1" w:rsidRDefault="00B177A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33" w:history="1">
        <w:r w:rsidRPr="00BA1C05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C05">
          <w:rPr>
            <w:rStyle w:val="Hyperlink"/>
            <w:noProof/>
          </w:rPr>
          <w:t>Fluxo Alternativo – Detalhar Edital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177A1" w:rsidRDefault="00B177A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34" w:history="1">
        <w:r w:rsidRPr="00BA1C05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C05">
          <w:rPr>
            <w:rStyle w:val="Hyperlink"/>
            <w:noProof/>
          </w:rPr>
          <w:t>Fluxo Alternativo – Apresentar a Imagem do Edital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177A1" w:rsidRDefault="00B177A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35" w:history="1">
        <w:r w:rsidRPr="00BA1C05">
          <w:rPr>
            <w:rStyle w:val="Hyperlink"/>
            <w:noProof/>
          </w:rPr>
          <w:t>4.1.7.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C05">
          <w:rPr>
            <w:rStyle w:val="Hyperlink"/>
            <w:noProof/>
          </w:rPr>
          <w:t>Fluxo Alternativo – Detalhar Dados de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177A1" w:rsidRDefault="00B177A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836" w:history="1">
        <w:r w:rsidRPr="00BA1C05">
          <w:rPr>
            <w:rStyle w:val="Hyperlink"/>
            <w:rFonts w:eastAsia="Arial Unicode MS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1C0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A12C9" w:rsidRDefault="007A12C9" w:rsidP="007A12C9">
      <w:pPr>
        <w:pStyle w:val="Sumrio1"/>
      </w:pPr>
      <w:r>
        <w:fldChar w:fldCharType="end"/>
      </w:r>
    </w:p>
    <w:p w:rsidR="007A12C9" w:rsidRDefault="007A12C9" w:rsidP="007A12C9">
      <w:pPr>
        <w:widowControl w:val="0"/>
        <w:rPr>
          <w:rFonts w:cs="Arial"/>
          <w:b/>
          <w:bCs/>
          <w:color w:val="000000"/>
        </w:rPr>
      </w:pPr>
    </w:p>
    <w:p w:rsidR="007A12C9" w:rsidRDefault="007A12C9" w:rsidP="007A12C9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7A12C9" w:rsidRDefault="007A12C9" w:rsidP="007A12C9">
      <w:pPr>
        <w:pStyle w:val="Heading"/>
      </w:pPr>
    </w:p>
    <w:p w:rsidR="007A12C9" w:rsidRDefault="007A12C9" w:rsidP="007A12C9">
      <w:pPr>
        <w:pStyle w:val="Heading"/>
        <w:jc w:val="center"/>
      </w:pPr>
    </w:p>
    <w:p w:rsidR="007A12C9" w:rsidRDefault="007A12C9" w:rsidP="007A12C9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A12C9" w:rsidRDefault="007A12C9" w:rsidP="007A12C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608819"/>
      <w:r>
        <w:lastRenderedPageBreak/>
        <w:t>Pacote/Caso de Uso</w:t>
      </w:r>
      <w:bookmarkEnd w:id="2"/>
    </w:p>
    <w:p w:rsidR="007A12C9" w:rsidRDefault="007A12C9" w:rsidP="007A12C9"/>
    <w:p w:rsidR="007A12C9" w:rsidRPr="007A12C9" w:rsidRDefault="007A12C9" w:rsidP="00B177A1">
      <w:pPr>
        <w:pStyle w:val="Subttulo"/>
      </w:pPr>
      <w:bookmarkStart w:id="3" w:name="_Toc404608820"/>
      <w:r w:rsidRPr="007A12C9">
        <w:t>Pesquisar Processo Seletivo</w:t>
      </w:r>
      <w:bookmarkEnd w:id="3"/>
    </w:p>
    <w:p w:rsidR="007A12C9" w:rsidRDefault="007A12C9" w:rsidP="007A12C9">
      <w:pPr>
        <w:widowControl w:val="0"/>
        <w:ind w:left="902"/>
        <w:rPr>
          <w:rFonts w:cs="Arial"/>
          <w:b/>
          <w:bCs/>
          <w:color w:val="FF0000"/>
        </w:rPr>
      </w:pPr>
    </w:p>
    <w:p w:rsidR="007A12C9" w:rsidRDefault="007A12C9" w:rsidP="007A12C9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77584278"/>
      <w:bookmarkStart w:id="5" w:name="_Toc404608821"/>
      <w:r>
        <w:t>Descrição</w:t>
      </w:r>
      <w:bookmarkEnd w:id="4"/>
      <w:bookmarkEnd w:id="5"/>
    </w:p>
    <w:p w:rsidR="007A12C9" w:rsidRDefault="007A12C9" w:rsidP="007A12C9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pesquisar os processos seletivos.</w:t>
      </w:r>
    </w:p>
    <w:p w:rsidR="007A12C9" w:rsidRDefault="007A12C9" w:rsidP="007A12C9">
      <w:pPr>
        <w:pStyle w:val="Recuodecorpodetexto2"/>
        <w:widowControl w:val="0"/>
        <w:ind w:left="1620" w:firstLine="0"/>
        <w:rPr>
          <w:sz w:val="24"/>
        </w:rPr>
      </w:pPr>
    </w:p>
    <w:p w:rsidR="007A12C9" w:rsidRDefault="007A12C9" w:rsidP="007A12C9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608822"/>
      <w:r>
        <w:t>Requisitos atendidos</w:t>
      </w:r>
      <w:bookmarkEnd w:id="6"/>
    </w:p>
    <w:p w:rsidR="007A12C9" w:rsidRDefault="007A12C9" w:rsidP="007A12C9">
      <w:pPr>
        <w:pStyle w:val="Recuodecorpodetexto"/>
        <w:ind w:left="1980" w:hanging="720"/>
      </w:pPr>
      <w:r>
        <w:t>R34 - Permitir a elaboração do ato legal do tipo “exposição de motivos” com finalidade de “abertura de processo seletivo”.</w:t>
      </w:r>
    </w:p>
    <w:p w:rsidR="007A12C9" w:rsidRDefault="007A12C9" w:rsidP="007A12C9">
      <w:pPr>
        <w:pStyle w:val="Recuodecorpodetexto"/>
        <w:ind w:left="1980" w:hanging="720"/>
      </w:pPr>
      <w:r>
        <w:t>R36 - Permitir a elaboração do Edital de concurso.</w:t>
      </w:r>
    </w:p>
    <w:p w:rsidR="007A12C9" w:rsidRDefault="007A12C9" w:rsidP="007A12C9">
      <w:pPr>
        <w:pStyle w:val="Recuodecorpodetexto"/>
        <w:ind w:left="1980" w:hanging="720"/>
      </w:pPr>
      <w:r>
        <w:t>R37 - Permitir a elaboração de ementas para alteração de edital de concurso.</w:t>
      </w:r>
    </w:p>
    <w:p w:rsidR="007A12C9" w:rsidRDefault="007A12C9" w:rsidP="007A12C9"/>
    <w:p w:rsidR="007A12C9" w:rsidRDefault="007A12C9" w:rsidP="007A12C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608823"/>
      <w:r>
        <w:t>Conceito</w:t>
      </w:r>
      <w:bookmarkEnd w:id="7"/>
      <w:r>
        <w:tab/>
      </w:r>
    </w:p>
    <w:p w:rsidR="007A12C9" w:rsidRDefault="007A12C9" w:rsidP="007A12C9"/>
    <w:p w:rsidR="007A12C9" w:rsidRDefault="007A12C9" w:rsidP="007A12C9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8" w:name="_Toc404608824"/>
      <w:r>
        <w:t>Conceitos principais</w:t>
      </w:r>
      <w:bookmarkEnd w:id="8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4328"/>
        <w:gridCol w:w="4742"/>
      </w:tblGrid>
      <w:tr w:rsidR="007A12C9" w:rsidTr="00FF700E">
        <w:trPr>
          <w:trHeight w:val="600"/>
        </w:trPr>
        <w:tc>
          <w:tcPr>
            <w:tcW w:w="4328" w:type="dxa"/>
          </w:tcPr>
          <w:p w:rsidR="007A12C9" w:rsidRDefault="007A12C9" w:rsidP="007A12C9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Edital de concurso</w:t>
            </w:r>
          </w:p>
        </w:tc>
        <w:tc>
          <w:tcPr>
            <w:tcW w:w="4742" w:type="dxa"/>
          </w:tcPr>
          <w:p w:rsidR="007A12C9" w:rsidRDefault="007A12C9" w:rsidP="00FF700E">
            <w:r>
              <w:t>Ato legal que autoriza a abertura de edital de concurso.</w:t>
            </w:r>
          </w:p>
        </w:tc>
      </w:tr>
      <w:tr w:rsidR="007A12C9" w:rsidTr="00FF700E">
        <w:trPr>
          <w:trHeight w:val="600"/>
        </w:trPr>
        <w:tc>
          <w:tcPr>
            <w:tcW w:w="4328" w:type="dxa"/>
          </w:tcPr>
          <w:p w:rsidR="007A12C9" w:rsidRDefault="007A12C9" w:rsidP="00B177A1">
            <w:pPr>
              <w:ind w:left="0"/>
              <w:rPr>
                <w:b/>
              </w:rPr>
            </w:pPr>
            <w:r>
              <w:rPr>
                <w:b/>
              </w:rPr>
              <w:t>Carreira</w:t>
            </w:r>
          </w:p>
        </w:tc>
        <w:tc>
          <w:tcPr>
            <w:tcW w:w="4742" w:type="dxa"/>
          </w:tcPr>
          <w:p w:rsidR="007A12C9" w:rsidRDefault="007A12C9" w:rsidP="00FF700E">
            <w:r>
              <w:t>Define os itens que compõem as carreiras de cargos ou empregos do Estado.</w:t>
            </w:r>
          </w:p>
        </w:tc>
      </w:tr>
      <w:tr w:rsidR="007A12C9" w:rsidTr="00FF700E">
        <w:trPr>
          <w:trHeight w:val="600"/>
        </w:trPr>
        <w:tc>
          <w:tcPr>
            <w:tcW w:w="4328" w:type="dxa"/>
          </w:tcPr>
          <w:p w:rsidR="007A12C9" w:rsidRDefault="007A12C9" w:rsidP="00B177A1">
            <w:pPr>
              <w:ind w:left="0"/>
              <w:rPr>
                <w:b/>
              </w:rPr>
            </w:pPr>
            <w:r>
              <w:rPr>
                <w:b/>
              </w:rPr>
              <w:t>Itens de Carreira</w:t>
            </w:r>
          </w:p>
        </w:tc>
        <w:tc>
          <w:tcPr>
            <w:tcW w:w="4742" w:type="dxa"/>
          </w:tcPr>
          <w:p w:rsidR="007A12C9" w:rsidRDefault="007A12C9" w:rsidP="00FF700E">
            <w:r>
              <w:t>Divisão realizada dentro da carreira com a finalidade de organizar uma carreira.</w:t>
            </w:r>
          </w:p>
        </w:tc>
      </w:tr>
      <w:tr w:rsidR="007A12C9" w:rsidTr="00FF700E">
        <w:trPr>
          <w:trHeight w:val="600"/>
        </w:trPr>
        <w:tc>
          <w:tcPr>
            <w:tcW w:w="4328" w:type="dxa"/>
          </w:tcPr>
          <w:p w:rsidR="007A12C9" w:rsidRDefault="007A12C9" w:rsidP="00B177A1">
            <w:pPr>
              <w:ind w:left="0"/>
              <w:rPr>
                <w:b/>
              </w:rPr>
            </w:pPr>
            <w:r>
              <w:rPr>
                <w:b/>
              </w:rPr>
              <w:t>Órgão</w:t>
            </w:r>
          </w:p>
        </w:tc>
        <w:tc>
          <w:tcPr>
            <w:tcW w:w="4742" w:type="dxa"/>
          </w:tcPr>
          <w:p w:rsidR="007A12C9" w:rsidRDefault="007A12C9" w:rsidP="00FF700E">
            <w:r>
              <w:t>Instituições dos diversos Poderes do Estado</w:t>
            </w:r>
          </w:p>
        </w:tc>
      </w:tr>
    </w:tbl>
    <w:p w:rsidR="007A12C9" w:rsidRDefault="007A12C9" w:rsidP="007A12C9"/>
    <w:p w:rsidR="007A12C9" w:rsidRDefault="007A12C9" w:rsidP="007A12C9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9" w:name="_Toc102356184"/>
      <w:bookmarkStart w:id="10" w:name="_Toc404608825"/>
      <w:r>
        <w:t>Conceitos associados</w:t>
      </w:r>
      <w:bookmarkEnd w:id="9"/>
      <w:bookmarkEnd w:id="10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4328"/>
        <w:gridCol w:w="4742"/>
      </w:tblGrid>
      <w:tr w:rsidR="007A12C9" w:rsidTr="00FF700E">
        <w:trPr>
          <w:trHeight w:val="600"/>
        </w:trPr>
        <w:tc>
          <w:tcPr>
            <w:tcW w:w="4328" w:type="dxa"/>
          </w:tcPr>
          <w:p w:rsidR="007A12C9" w:rsidRDefault="007A12C9" w:rsidP="007A12C9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Abertura de processo seletivo</w:t>
            </w:r>
          </w:p>
        </w:tc>
        <w:tc>
          <w:tcPr>
            <w:tcW w:w="4742" w:type="dxa"/>
          </w:tcPr>
          <w:p w:rsidR="007A12C9" w:rsidRDefault="007A12C9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Ato legal que autoriza a abertura de edital de concurso.</w:t>
            </w:r>
          </w:p>
        </w:tc>
      </w:tr>
      <w:tr w:rsidR="007A12C9" w:rsidTr="00FF700E">
        <w:trPr>
          <w:trHeight w:val="600"/>
        </w:trPr>
        <w:tc>
          <w:tcPr>
            <w:tcW w:w="4328" w:type="dxa"/>
          </w:tcPr>
          <w:p w:rsidR="007A12C9" w:rsidRDefault="007A12C9" w:rsidP="00B177A1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Nomeação de comissão de concurso</w:t>
            </w:r>
          </w:p>
        </w:tc>
        <w:tc>
          <w:tcPr>
            <w:tcW w:w="4742" w:type="dxa"/>
          </w:tcPr>
          <w:p w:rsidR="007A12C9" w:rsidRDefault="007A12C9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Ato legal que autoriza a nomeação da comissão que acompanha o concurso público.</w:t>
            </w:r>
          </w:p>
        </w:tc>
      </w:tr>
      <w:tr w:rsidR="007A12C9" w:rsidTr="00FF700E">
        <w:trPr>
          <w:trHeight w:val="600"/>
        </w:trPr>
        <w:tc>
          <w:tcPr>
            <w:tcW w:w="4328" w:type="dxa"/>
          </w:tcPr>
          <w:p w:rsidR="007A12C9" w:rsidRDefault="007A12C9" w:rsidP="00B177A1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lastRenderedPageBreak/>
              <w:t>Histórico da situação das etapas de concurso</w:t>
            </w:r>
          </w:p>
        </w:tc>
        <w:tc>
          <w:tcPr>
            <w:tcW w:w="4742" w:type="dxa"/>
          </w:tcPr>
          <w:p w:rsidR="007A12C9" w:rsidRDefault="007A12C9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Histórico da situação das etapas de um concurso público.</w:t>
            </w:r>
          </w:p>
        </w:tc>
      </w:tr>
      <w:tr w:rsidR="007A12C9" w:rsidTr="00FF700E">
        <w:trPr>
          <w:trHeight w:val="600"/>
        </w:trPr>
        <w:tc>
          <w:tcPr>
            <w:tcW w:w="4328" w:type="dxa"/>
          </w:tcPr>
          <w:p w:rsidR="007A12C9" w:rsidRDefault="007A12C9" w:rsidP="00B177A1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Histórico das etapas dos itens do edital de concurso</w:t>
            </w:r>
          </w:p>
        </w:tc>
        <w:tc>
          <w:tcPr>
            <w:tcW w:w="4742" w:type="dxa"/>
          </w:tcPr>
          <w:p w:rsidR="007A12C9" w:rsidRDefault="007A12C9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das etapas dos itens do edital de concurso durante sua vigência.</w:t>
            </w:r>
          </w:p>
        </w:tc>
      </w:tr>
      <w:tr w:rsidR="007A12C9" w:rsidTr="00FF700E">
        <w:trPr>
          <w:trHeight w:val="600"/>
        </w:trPr>
        <w:tc>
          <w:tcPr>
            <w:tcW w:w="4328" w:type="dxa"/>
          </w:tcPr>
          <w:p w:rsidR="007A12C9" w:rsidRDefault="007A12C9" w:rsidP="00B177A1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Histórico de prazos do concurso</w:t>
            </w:r>
          </w:p>
        </w:tc>
        <w:tc>
          <w:tcPr>
            <w:tcW w:w="4742" w:type="dxa"/>
          </w:tcPr>
          <w:p w:rsidR="007A12C9" w:rsidRDefault="007A12C9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Informações sobre os prazos do concurso público.</w:t>
            </w:r>
          </w:p>
        </w:tc>
      </w:tr>
      <w:tr w:rsidR="007A12C9" w:rsidTr="00FF700E">
        <w:trPr>
          <w:trHeight w:val="600"/>
        </w:trPr>
        <w:tc>
          <w:tcPr>
            <w:tcW w:w="4328" w:type="dxa"/>
          </w:tcPr>
          <w:p w:rsidR="007A12C9" w:rsidRDefault="007A12C9" w:rsidP="00B177A1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Histórico dos itens do edital de concurso</w:t>
            </w:r>
          </w:p>
        </w:tc>
        <w:tc>
          <w:tcPr>
            <w:tcW w:w="4742" w:type="dxa"/>
          </w:tcPr>
          <w:p w:rsidR="007A12C9" w:rsidRDefault="007A12C9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de itens do edital existentes durante sua vigência.</w:t>
            </w:r>
          </w:p>
        </w:tc>
      </w:tr>
    </w:tbl>
    <w:p w:rsidR="007A12C9" w:rsidRDefault="007A12C9" w:rsidP="007A12C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608826"/>
      <w:r>
        <w:lastRenderedPageBreak/>
        <w:t>Diagrama</w:t>
      </w:r>
      <w:bookmarkEnd w:id="12"/>
    </w:p>
    <w:bookmarkEnd w:id="11"/>
    <w:p w:rsidR="007A12C9" w:rsidRPr="000B668A" w:rsidRDefault="00B177A1" w:rsidP="007A12C9">
      <w:pPr>
        <w:pStyle w:val="NormalWeb"/>
      </w:pPr>
      <w:r>
        <w:rPr>
          <w:noProof/>
        </w:rPr>
        <mc:AlternateContent>
          <mc:Choice Requires="wpc">
            <w:drawing>
              <wp:inline distT="0" distB="0" distL="0" distR="0">
                <wp:extent cx="5753100" cy="3181350"/>
                <wp:effectExtent l="28575" t="361950" r="0" b="0"/>
                <wp:docPr id="394" name="Tela 3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-17780" y="-364490"/>
                            <a:ext cx="5744210" cy="3519170"/>
                            <a:chOff x="-28" y="-574"/>
                            <a:chExt cx="9046" cy="5542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28"/>
                              <a:ext cx="1" cy="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42" y="42"/>
                              <a:ext cx="8976" cy="4926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7"/>
                          <wps:cNvSpPr>
                            <a:spLocks/>
                          </wps:cNvSpPr>
                          <wps:spPr bwMode="auto">
                            <a:xfrm flipV="1">
                              <a:off x="42" y="42"/>
                              <a:ext cx="3249" cy="266"/>
                            </a:xfrm>
                            <a:custGeom>
                              <a:avLst/>
                              <a:gdLst>
                                <a:gd name="T0" fmla="*/ 0 w 232"/>
                                <a:gd name="T1" fmla="*/ 0 h 19"/>
                                <a:gd name="T2" fmla="*/ 219 w 232"/>
                                <a:gd name="T3" fmla="*/ 0 h 19"/>
                                <a:gd name="T4" fmla="*/ 232 w 232"/>
                                <a:gd name="T5" fmla="*/ 14 h 19"/>
                                <a:gd name="T6" fmla="*/ 232 w 232"/>
                                <a:gd name="T7" fmla="*/ 19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32" h="19">
                                  <a:moveTo>
                                    <a:pt x="0" y="0"/>
                                  </a:moveTo>
                                  <a:lnTo>
                                    <a:pt x="219" y="0"/>
                                  </a:lnTo>
                                  <a:lnTo>
                                    <a:pt x="232" y="14"/>
                                  </a:lnTo>
                                  <a:lnTo>
                                    <a:pt x="232" y="1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112" y="84"/>
                              <a:ext cx="2522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uc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UCS</w:t>
                                </w: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–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Processo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Seleti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...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50" y="784"/>
                              <a:ext cx="4244" cy="3694"/>
                            </a:xfrm>
                            <a:prstGeom prst="rect">
                              <a:avLst/>
                            </a:prstGeom>
                            <a:solidFill>
                              <a:srgbClr val="C0BFC0"/>
                            </a:solidFill>
                            <a:ln w="14">
                              <a:solidFill>
                                <a:srgbClr val="C0BFC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1750" y="532"/>
                              <a:ext cx="2955" cy="252"/>
                            </a:xfrm>
                            <a:prstGeom prst="rect">
                              <a:avLst/>
                            </a:prstGeom>
                            <a:solidFill>
                              <a:srgbClr val="C0BFC0"/>
                            </a:solidFill>
                            <a:ln w="14">
                              <a:solidFill>
                                <a:srgbClr val="C0BFC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1708" y="742"/>
                              <a:ext cx="4244" cy="3694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1708" y="490"/>
                              <a:ext cx="2955" cy="252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7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1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2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3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4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5" name="Rectangl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6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7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8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9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0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1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2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3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4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5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6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8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9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0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78" y="532"/>
                              <a:ext cx="2366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UCS</w:t>
                                </w: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–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Processo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Seletivo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1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5" y="4520"/>
                              <a:ext cx="1448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(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from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Use Case Model)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2" name="Oval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" y="1260"/>
                              <a:ext cx="336" cy="33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4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6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9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2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3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4" name="Line 91"/>
                          <wps:cNvCnPr/>
                          <wps:spPr bwMode="auto">
                            <a:xfrm>
                              <a:off x="700" y="1609"/>
                              <a:ext cx="0" cy="350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2"/>
                          <wps:cNvCnPr/>
                          <wps:spPr bwMode="auto">
                            <a:xfrm>
                              <a:off x="448" y="1693"/>
                              <a:ext cx="252" cy="0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3"/>
                          <wps:cNvCnPr/>
                          <wps:spPr bwMode="auto">
                            <a:xfrm flipH="1">
                              <a:off x="700" y="1693"/>
                              <a:ext cx="252" cy="0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4"/>
                          <wps:cNvCnPr/>
                          <wps:spPr bwMode="auto">
                            <a:xfrm flipH="1">
                              <a:off x="490" y="1959"/>
                              <a:ext cx="210" cy="322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5"/>
                          <wps:cNvCnPr/>
                          <wps:spPr bwMode="auto">
                            <a:xfrm>
                              <a:off x="700" y="1959"/>
                              <a:ext cx="210" cy="322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Rectangle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476" y="2281"/>
                              <a:ext cx="522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0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294" y="2561"/>
                              <a:ext cx="809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(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from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Actors)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1" name="Oval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2829" y="1330"/>
                              <a:ext cx="1456" cy="965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4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Oval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2787" y="1288"/>
                              <a:ext cx="1456" cy="96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Rectangl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4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5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6" name="Rectangle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7" name="Rectangle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8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9" name="Rectangle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0" name="Rectangle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1" name="Rectangle 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2" name="Rectangle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3" name="Rectangle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4" name="Rectangle 11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5" name="Rectangle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6" name="Rectangle 1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7" name="Rectangle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8" name="Rectangle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9" name="Rectangle 1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0" name="Rectangle 1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1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2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3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4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5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6" name="Rectangle 12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7" name="Rectangle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8" name="Rectangle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9" name="Rectangle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0" name="Rectangle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1" name="Rectangle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2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3" name="Rectangle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4" name="Rectangle 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5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6" name="Rectangle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7" name="Rectangle 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8" name="Rectangle 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9" name="Rectangle 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0" name="Rectangle 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1" name="Rectangle 1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2" name="Rectangle 1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3" name="Rectangle 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4" name="Rectangle 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5" name="Rectangle 14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6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7" name="Rectangle 1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8" name="Rectangle 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9" name="Rectangle 1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0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1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2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3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4" name="Rectangle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2801" y="1595"/>
                              <a:ext cx="1339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Processo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5" name="Rectangle 152"/>
                          <wps:cNvSpPr>
                            <a:spLocks noChangeArrowheads="1"/>
                          </wps:cNvSpPr>
                          <wps:spPr bwMode="auto">
                            <a:xfrm>
                              <a:off x="3221" y="1777"/>
                              <a:ext cx="537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Seletivo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6" name="Rectangle 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6218" y="812"/>
                              <a:ext cx="2520" cy="3694"/>
                            </a:xfrm>
                            <a:prstGeom prst="rect">
                              <a:avLst/>
                            </a:prstGeom>
                            <a:solidFill>
                              <a:srgbClr val="C0BFC0"/>
                            </a:solidFill>
                            <a:ln w="14">
                              <a:solidFill>
                                <a:srgbClr val="C0BFC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" name="Rectangle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6218" y="560"/>
                              <a:ext cx="1498" cy="252"/>
                            </a:xfrm>
                            <a:prstGeom prst="rect">
                              <a:avLst/>
                            </a:prstGeom>
                            <a:solidFill>
                              <a:srgbClr val="C0BFC0"/>
                            </a:solidFill>
                            <a:ln w="14">
                              <a:solidFill>
                                <a:srgbClr val="C0BFC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6" y="770"/>
                              <a:ext cx="2520" cy="3694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" name="Rectangle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6" y="518"/>
                              <a:ext cx="1498" cy="252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" name="Rectangle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1" name="Rectangle 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2" name="Rectangle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3" name="Rectangle 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4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5" name="Rectangle 16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6" name="Rectangle 16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7" name="Rectangle 16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8" name="Rectangle 16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9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0" name="Rectangle 16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1" name="Rectangle 16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2" name="Rectangle 16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3" name="Rectangle 17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4" name="Rectangle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5" name="Rectangle 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6" name="Rectangle 17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7" name="Rectangle 17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8" name="Rectangle 17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9" name="Rectangle 1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0" name="Rectangle 17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1" name="Rectangle 17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2" name="Rectangle 17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3" name="Rectangle 18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4" name="Rectangle 1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5" name="Rectangle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6" name="Rectangle 1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7" name="Rectangle 1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8" name="Rectangle 1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9" name="Rectangle 1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0" name="Rectangle 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1" name="Rectangle 18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2" name="Rectangle 18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3" name="Rectangle 19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4" name="Rectangle 19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5" name="Rectangle 19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6" name="Rectangle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7" name="Rectangle 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8" name="Rectangle 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9" name="Rectangle 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0" name="Rectangle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1" name="Rectangle 19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2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3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4" name="Rectangle 20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5" name="Rectangle 20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6" name="Rectangle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7" name="Rectangle 20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57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77A1" w:rsidRDefault="00B177A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</wpg:wgp>
                      <wps:wsp>
                        <wps:cNvPr id="208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9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0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1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2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3966210" y="355600"/>
                            <a:ext cx="81026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Conceitos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3" name="Rectangle 211"/>
                        <wps:cNvSpPr>
                          <a:spLocks noChangeArrowheads="1"/>
                        </wps:cNvSpPr>
                        <wps:spPr bwMode="auto">
                          <a:xfrm>
                            <a:off x="4464050" y="2887980"/>
                            <a:ext cx="51371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Actors)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4" name="Oval 212"/>
                        <wps:cNvSpPr>
                          <a:spLocks noChangeArrowheads="1"/>
                        </wps:cNvSpPr>
                        <wps:spPr bwMode="auto">
                          <a:xfrm>
                            <a:off x="4224020" y="577850"/>
                            <a:ext cx="1040130" cy="69278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Oval 213"/>
                        <wps:cNvSpPr>
                          <a:spLocks noChangeArrowheads="1"/>
                        </wps:cNvSpPr>
                        <wps:spPr bwMode="auto">
                          <a:xfrm>
                            <a:off x="4197350" y="551180"/>
                            <a:ext cx="1040130" cy="69278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Rectangle 214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BF1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7" name="Rectangle 215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BF1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8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AF0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9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AF0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0" name="Rectangle 218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AF0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1" name="Rectangle 219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2" name="Rectangle 220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3" name="Rectangle 221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4" name="Rectangle 222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8EE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5" name="Rectangle 223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8EE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6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7E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7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7E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8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6E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9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6E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0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6E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1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E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2" name="Rectangle 230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E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3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E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4" name="Rectangle 232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5" name="Rectangle 233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6" name="Rectangle 234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E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7" name="Rectangle 235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E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8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E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9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2E8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0" name="Rectangle 238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2E8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1" name="Rectangle 239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E7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2" name="Rectangle 240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E7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3" name="Rectangle 241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E7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4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5" name="Rectangle 243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6" name="Rectangle 244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7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8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9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0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1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2" name="Rectangle 250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3" name="Rectangle 251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4" name="Rectangle 252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5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6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7" name="Rectangle 255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8" name="Rectangle 256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9" name="Rectangle 257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0" name="Rectangle 258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1" name="Rectangle 259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2" name="Rectangle 260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3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4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5" name="Rectangle 263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6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7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8" name="Rectangle 266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9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0" name="Rectangle 268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1" name="Rectangle 269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2" name="Rectangle 270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3" name="Rectangle 271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4" name="Rectangle 272"/>
                        <wps:cNvSpPr>
                          <a:spLocks noChangeArrowheads="1"/>
                        </wps:cNvSpPr>
                        <wps:spPr bwMode="auto">
                          <a:xfrm>
                            <a:off x="4215130" y="782320"/>
                            <a:ext cx="95377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Exposição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5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4552950" y="897255"/>
                            <a:ext cx="33591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Motivos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6" name="Oval 274"/>
                        <wps:cNvSpPr>
                          <a:spLocks noChangeArrowheads="1"/>
                        </wps:cNvSpPr>
                        <wps:spPr bwMode="auto">
                          <a:xfrm>
                            <a:off x="4259580" y="1306195"/>
                            <a:ext cx="1040130" cy="69342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Oval 275"/>
                        <wps:cNvSpPr>
                          <a:spLocks noChangeArrowheads="1"/>
                        </wps:cNvSpPr>
                        <wps:spPr bwMode="auto">
                          <a:xfrm>
                            <a:off x="4232910" y="1279525"/>
                            <a:ext cx="1040130" cy="6934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Rectangle 276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BF1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9" name="Rectangle 277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BF1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0" name="Rectangle 278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AF0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1" name="Rectangle 279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AF0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2" name="Rectangle 280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AF0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3" name="Rectangle 281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4" name="Rectangle 282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5" name="Rectangle 283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6" name="Rectangle 284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8EE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7" name="Rectangle 285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8EE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8" name="Rectangle 286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7E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9" name="Rectangle 287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7E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0" name="Rectangle 288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6E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1" name="Rectangle 289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6E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2" name="Rectangle 290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6E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3" name="Rectangle 291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E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4" name="Rectangle 292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E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5" name="Rectangle 293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E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6" name="Rectangle 294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7" name="Rectangle 295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8" name="Rectangle 296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E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9" name="Rectangle 297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E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0" name="Rectangle 298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E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1" name="Rectangle 299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2E8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2" name="Rectangle 300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2E8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3" name="Rectangle 301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E7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4" name="Rectangle 302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E7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5" name="Rectangle 303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E7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6" name="Rectangle 304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7" name="Rectangle 305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8" name="Rectangle 306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9" name="Rectangle 307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0" name="Rectangle 308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1" name="Rectangle 309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2" name="Rectangle 310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3" name="Rectangle 311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4" name="Rectangle 312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5" name="Rectangle 313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6" name="Rectangle 314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7" name="Rectangle 315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8" name="Rectangle 316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9" name="Rectangle 317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0" name="Rectangle 318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1" name="Rectangle 319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2" name="Rectangle 320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3" name="Rectangle 321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4" name="Rectangle 322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5" name="Rectangle 323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6" name="Rectangle 324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7" name="Rectangle 325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8" name="Rectangle 326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9" name="Rectangle 327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0" name="Rectangle 328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1" name="Rectangle 329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2" name="Rectangle 330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3" name="Rectangle 331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4" name="Rectangle 332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5" name="Rectangle 333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6" name="Rectangle 334"/>
                        <wps:cNvSpPr>
                          <a:spLocks noChangeArrowheads="1"/>
                        </wps:cNvSpPr>
                        <wps:spPr bwMode="auto">
                          <a:xfrm>
                            <a:off x="4259580" y="1510665"/>
                            <a:ext cx="93408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Comissão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7" name="Rectangle 335"/>
                        <wps:cNvSpPr>
                          <a:spLocks noChangeArrowheads="1"/>
                        </wps:cNvSpPr>
                        <wps:spPr bwMode="auto">
                          <a:xfrm>
                            <a:off x="4544060" y="1626235"/>
                            <a:ext cx="41529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8" name="Oval 336"/>
                        <wps:cNvSpPr>
                          <a:spLocks noChangeArrowheads="1"/>
                        </wps:cNvSpPr>
                        <wps:spPr bwMode="auto">
                          <a:xfrm>
                            <a:off x="4241800" y="2052955"/>
                            <a:ext cx="924560" cy="61277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Oval 337"/>
                        <wps:cNvSpPr>
                          <a:spLocks noChangeArrowheads="1"/>
                        </wps:cNvSpPr>
                        <wps:spPr bwMode="auto">
                          <a:xfrm>
                            <a:off x="4215130" y="2026285"/>
                            <a:ext cx="924560" cy="61341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Rectangle 338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BF1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1" name="Rectangle 339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BF1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2" name="Rectangle 340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AF0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3" name="Rectangle 341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AF0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4" name="Rectangle 342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5" name="Rectangle 343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6" name="Rectangle 344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7" name="Rectangle 345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8EE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8" name="Rectangle 346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8EE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9" name="Rectangle 347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7E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0" name="Rectangle 348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7E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1" name="Rectangle 349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6E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2" name="Rectangle 350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6E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3" name="Rectangle 351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E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4" name="Rectangle 352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E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5" name="Rectangle 353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6" name="Rectangle 354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7" name="Rectangle 355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8" name="Rectangle 356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E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9" name="Rectangle 357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E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0" name="Rectangle 358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2E8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1" name="Rectangle 359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2E8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2" name="Rectangle 360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E7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3" name="Rectangle 361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E7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4" name="Rectangle 362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5" name="Rectangle 363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6" name="Rectangle 364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7" name="Rectangle 365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8" name="Rectangle 366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9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0" name="Rectangle 368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1" name="Rectangle 369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2" name="Rectangle 370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3" name="Rectangle 371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4" name="Rectangle 372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5" name="Rectangle 373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6" name="Rectangle 374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7" name="Rectangle 375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8" name="Rectangle 376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9" name="Rectangle 377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0" name="Rectangle 378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1" name="Rectangle 379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2" name="Rectangle 380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3" name="Rectangle 381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4" name="Rectangle 382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5" name="Rectangle 383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6" name="Rectangle 384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7" name="Rectangle 385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8" name="Rectangle 386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9" name="Rectangle 387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0" name="Rectangle 388"/>
                        <wps:cNvSpPr>
                          <a:spLocks noChangeArrowheads="1"/>
                        </wps:cNvSpPr>
                        <wps:spPr bwMode="auto">
                          <a:xfrm>
                            <a:off x="-17780" y="-3644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1" name="Rectangle 389"/>
                        <wps:cNvSpPr>
                          <a:spLocks noChangeArrowheads="1"/>
                        </wps:cNvSpPr>
                        <wps:spPr bwMode="auto">
                          <a:xfrm>
                            <a:off x="4277360" y="2221865"/>
                            <a:ext cx="75120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Edital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2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4472940" y="2337435"/>
                            <a:ext cx="41529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177A1" w:rsidRDefault="00B177A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3" name="Line 391"/>
                        <wps:cNvCnPr/>
                        <wps:spPr bwMode="auto">
                          <a:xfrm>
                            <a:off x="46990" y="-107315"/>
                            <a:ext cx="80645" cy="635"/>
                          </a:xfrm>
                          <a:prstGeom prst="line">
                            <a:avLst/>
                          </a:prstGeom>
                          <a:noFill/>
                          <a:ln w="14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94" o:spid="_x0000_s1026" editas="canvas" style="width:453pt;height:250.5pt;mso-position-horizontal-relative:char;mso-position-vertical-relative:line" coordsize="57531,31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31813;visibility:visible;mso-wrap-style:square">
                  <v:fill o:detectmouseclick="t"/>
                  <v:path o:connecttype="none"/>
                </v:shape>
                <v:group id="Group 205" o:spid="_x0000_s1028" style="position:absolute;left:-177;top:-3644;width:57441;height:35190" coordorigin="-28,-574" coordsize="9046,55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-28;top:-28;width:1;height: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/>
                  <v:rect id="Rectangle 6" o:spid="_x0000_s1030" style="position:absolute;left:42;top:42;width:8976;height:49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40z8MA&#10;AADaAAAADwAAAGRycy9kb3ducmV2LnhtbESPQWvCQBSE74L/YXkFb7qJ0qrRjUih0JNaK8XjM/ua&#10;hOy+Ddmtpv/eFQo9DjPzDbPe9NaIK3W+dqwgnSQgiAunay4VnD7fxgsQPiBrNI5JwS952OTDwRoz&#10;7W78QddjKEWEsM9QQRVCm0npi4os+olriaP37TqLIcqulLrDW4RbI6dJ8iIt1hwXKmzptaKiOf5Y&#10;BYvni2lO89l5N9+nXw2ZLfndQanRU79dgQjUh//wX/tdK1jC40q8ATK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40z8MAAADaAAAADwAAAAAAAAAAAAAAAACYAgAAZHJzL2Rv&#10;d25yZXYueG1sUEsFBgAAAAAEAAQA9QAAAIgDAAAAAA==&#10;" filled="f" strokeweight="0"/>
                  <v:shape id="Freeform 7" o:spid="_x0000_s1031" style="position:absolute;left:42;top:42;width:3249;height:266;flip:y;visibility:visible;mso-wrap-style:square;v-text-anchor:top" coordsize="232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mnncEA&#10;AADbAAAADwAAAGRycy9kb3ducmV2LnhtbESPQW/CMAyF70j8h8hIu6CRbgc0dQSEYEy7rsDdakwT&#10;0ThVEqD79/Nh0m623vN7n1ebMfTqTin7yAZeFhUo4jZaz52B0/Hw/AYqF2SLfWQy8EMZNuvpZIW1&#10;jQ/+pntTOiUhnGs04EoZaq1z6yhgXsSBWLRLTAGLrKnTNuFDwkOvX6tqqQN6lgaHA+0ctdfmFgx8&#10;nm/peDnvD9T7VFyzJD//IGOeZuP2HVShsfyb/66/rOALvfwiA+j1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pp53BAAAA2wAAAA8AAAAAAAAAAAAAAAAAmAIAAGRycy9kb3du&#10;cmV2LnhtbFBLBQYAAAAABAAEAPUAAACGAwAAAAA=&#10;" path="m,l219,r13,14l232,19e" filled="f" strokeweight="0">
                    <v:path arrowok="t" o:connecttype="custom" o:connectlocs="0,0;3067,0;3249,196;3249,266" o:connectangles="0,0,0,0"/>
                  </v:shape>
                  <v:rect id="Rectangle 8" o:spid="_x0000_s1032" style="position:absolute;left:112;top:84;width:2522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uc</w:t>
                          </w:r>
                          <w:proofErr w:type="spellEnd"/>
                          <w:proofErr w:type="gram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UCS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–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Processo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Seleti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...</w:t>
                          </w:r>
                        </w:p>
                      </w:txbxContent>
                    </v:textbox>
                  </v:rect>
                  <v:rect id="Rectangle 9" o:spid="_x0000_s1033" style="position:absolute;left:1750;top:784;width:4244;height:36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8VBr8A&#10;AADbAAAADwAAAGRycy9kb3ducmV2LnhtbERP24rCMBB9F/Yfwizsm6YrKt1qlEUQBBFp9QOGZrat&#10;NpOSRO3+vREE3+ZwrrNY9aYVN3K+sazge5SAIC6tbrhScDpuhikIH5A1tpZJwT95WC0/BgvMtL1z&#10;TrciVCKGsM9QQR1Cl0npy5oM+pHtiCP3Z53BEKGrpHZ4j+GmleMkmUmDDceGGjta11ReiqtR8IOn&#10;/VS7dHIwM325FpTvmnOu1Ndn/zsHEagPb/HLvdVx/hiev8QD5P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MbxUGvwAAANsAAAAPAAAAAAAAAAAAAAAAAJgCAABkcnMvZG93bnJl&#10;di54bWxQSwUGAAAAAAQABAD1AAAAhAMAAAAA&#10;" fillcolor="#c0bfc0" strokecolor="#c0bfc0" strokeweight="39e-5mm"/>
                  <v:rect id="Rectangle 10" o:spid="_x0000_s1034" style="position:absolute;left:1750;top:532;width:2955;height:2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Ownb8A&#10;AADbAAAADwAAAGRycy9kb3ducmV2LnhtbERP24rCMBB9X/Afwgi+ranrKlqNIguCsIi0+gFDM7bV&#10;ZlKSqN2/3wiCb3M411muO9OIOzlfW1YwGiYgiAuray4VnI7bzxkIH5A1NpZJwR95WK96H0tMtX1w&#10;Rvc8lCKGsE9RQRVCm0rpi4oM+qFtiSN3ts5giNCVUjt8xHDTyK8kmUqDNceGClv6qai45jejYI6n&#10;/US72ffBTPX1llP2W18ypQb9brMAEagLb/HLvdNx/hiev8QD5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jI7CdvwAAANsAAAAPAAAAAAAAAAAAAAAAAJgCAABkcnMvZG93bnJl&#10;di54bWxQSwUGAAAAAAQABAD1AAAAhAMAAAAA&#10;" fillcolor="#c0bfc0" strokecolor="#c0bfc0" strokeweight="39e-5mm"/>
                  <v:rect id="Rectangle 11" o:spid="_x0000_s1035" style="position:absolute;left:1708;top:742;width:4244;height:36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HnwMEA&#10;AADbAAAADwAAAGRycy9kb3ducmV2LnhtbERPS2sCMRC+C/0PYQq9abZV1G43K0Va8Oij1B6HzTS7&#10;dDNZkrhu/70RBG/z8T2nWA22FT350DhW8DzJQBBXTjdsFHwdPsdLECEia2wdk4J/CrAqH0YF5tqd&#10;eUf9PhqRQjjkqKCOsculDFVNFsPEdcSJ+3XeYkzQG6k9nlO4beVLls2lxYZTQ40drWuq/vYnq+Db&#10;u13ozXHaTj82P4etWfBr5ZV6ehze30BEGuJdfHNvdJo/g+sv6QBZ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/B58DBAAAA2wAAAA8AAAAAAAAAAAAAAAAAmAIAAGRycy9kb3du&#10;cmV2LnhtbFBLBQYAAAAABAAEAPUAAACGAwAAAAA=&#10;" fillcolor="#fcf2e3" strokeweight="39e-5mm"/>
                  <v:rect id="Rectangle 12" o:spid="_x0000_s1036" style="position:absolute;left:1708;top:490;width:2955;height:2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1CW8EA&#10;AADbAAAADwAAAGRycy9kb3ducmV2LnhtbERPyWrDMBC9B/oPYgq9JXIbstS1HEpoIccspelxsKay&#10;qTUykuK4fx8FArnN461TrAbbip58aBwreJ5kIIgrpxs2Cr4On+MliBCRNbaOScE/BViVD6MCc+3O&#10;vKN+H41IIRxyVFDH2OVShqomi2HiOuLE/TpvMSbojdQezynctvIly+bSYsOpocaO1jVVf/uTVfDt&#10;3S705jhtpx+bn8PWLPi18ko9PQ7vbyAiDfEuvrk3Os2fwfWXdIAs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NQlvBAAAA2wAAAA8AAAAAAAAAAAAAAAAAmAIAAGRycy9kb3du&#10;cmV2LnhtbFBLBQYAAAAABAAEAPUAAACGAwAAAAA=&#10;" fillcolor="#fcf2e3" strokeweight="39e-5mm"/>
                  <v:rect id="Rectangle 13" o:spid="_x0000_s1037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NdL8EA&#10;AADbAAAADwAAAGRycy9kb3ducmV2LnhtbERPS2uDQBC+B/oflinkFteaR4t1lSK05BRSG9Lr4E5V&#10;6s6Ku03sv88GArnNx/ecrJhML040us6ygqcoBkFcW91xo+Dw9b54AeE8ssbeMin4JwdF/jDLMNX2&#10;zJ90qnwjQgi7FBW03g+plK5uyaCL7EAcuB87GvQBjo3UI55DuOllEscbabDj0NDiQGVL9W/1ZxTs&#10;qKz7733ysT6QP8bls1stj06p+eP09grC0+Tv4pt7q8P8DVx/CQfI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BDXS/BAAAA2wAAAA8AAAAAAAAAAAAAAAAAmAIAAGRycy9kb3du&#10;cmV2LnhtbFBLBQYAAAAABAAEAPUAAACGAwAAAAA=&#10;" fillcolor="#fcf2e3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" o:spid="_x0000_s1038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OR1sAA&#10;AADbAAAADwAAAGRycy9kb3ducmV2LnhtbERPTYvCMBC9C/6HMIIX0VRZVqmmIorgbVkV8Tg0Y1va&#10;TGoTNf77zcLC3ubxPme1DqYRT+pcZVnBdJKAIM6trrhQcD7txwsQziNrbCyTgjc5WGf93gpTbV/8&#10;Tc+jL0QMYZeigtL7NpXS5SUZdBPbEkfuZjuDPsKukLrDVww3jZwlyac0WHFsKLGlbUl5fXwYBY/E&#10;hcvHCff16ErBXb/s7j61Sg0HYbME4Sn4f/Gf+6Dj/Dn8/hIPkNk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rOR1sAAAADbAAAADwAAAAAAAAAAAAAAAACYAgAAZHJzL2Rvd25y&#10;ZXYueG1sUEsFBgAAAAAEAAQA9QAAAIUDAAAAAA==&#10;" fillcolor="#fbf1e2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" o:spid="_x0000_s1039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wFpMMA&#10;AADbAAAADwAAAGRycy9kb3ducmV2LnhtbESPQWvDMAyF74P+B6NCL2N1UsYoWd0yOgq7jaWl9Chi&#10;LQmN5TR2Gu/fT4fBbhLv6b1Pm11ynbrTEFrPBvJlBoq48rbl2sDpeHhagwoR2WLnmQz8UIDddvaw&#10;wcL6ib/oXsZaSQiHAg00MfaF1qFqyGFY+p5YtG8/OIyyDrW2A04S7jq9yrIX7bBlaWiwp31D1bUc&#10;nYExC+n8fMTD9fFCKVw+/fst98Ys5untFVSkFP/Nf9cfVvAFVn6RAf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wFpMMAAADbAAAADwAAAAAAAAAAAAAAAACYAgAAZHJzL2Rv&#10;d25yZXYueG1sUEsFBgAAAAAEAAQA9QAAAIgDAAAAAA==&#10;" fillcolor="#fbf1e2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" o:spid="_x0000_s1040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Cq28MA&#10;AADbAAAADwAAAGRycy9kb3ducmV2LnhtbERPS2vCQBC+F/oflil4q5sU1Ca6EakWeq0WH7chOybR&#10;7GzIrknsr+8WCr3Nx/ecxXIwteiodZVlBfE4AkGcW11xoeBr9/78CsJ5ZI21ZVJwJwfL7PFhgam2&#10;PX9St/WFCCHsUlRQet+kUrq8JINubBviwJ1ta9AH2BZSt9iHcFPLlyiaSoMVh4YSG3orKb9ub0ZB&#10;/93N4np1TDZ8mx1wclrvD6eLUqOnYTUH4Wnw/+I/94cO8x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mCq28MAAADb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" o:spid="_x0000_s1041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bJ+8EA&#10;AADbAAAADwAAAGRycy9kb3ducmV2LnhtbERPy4rCMBTdC/5DuIK7MVXwMR2jiA9wqzPouLs0d9pq&#10;c1Oa2Fa/3iwGXB7Oe75sTSFqqlxuWcFwEIEgTqzOOVXw8737mIFwHlljYZkUPMjBctHtzDHWtuED&#10;1UefihDCLkYFmfdlLKVLMjLoBrYkDtyfrQz6AKtU6gqbEG4KOYqiiTSYc2jIsKR1RsnteDcKmmc9&#10;HRar388t36dnHF82p/PlqlS/166+QHhq/Vv8795rBaOwPnwJP0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2yfvBAAAA2wAAAA8AAAAAAAAAAAAAAAAAmAIAAGRycy9kb3du&#10;cmV2LnhtbFBLBQYAAAAABAAEAPUAAACGAwAAAAA=&#10;" fillcolor="#faf0e1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" o:spid="_x0000_s1042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psYMUA&#10;AADbAAAADwAAAGRycy9kb3ducmV2LnhtbESPT2vCQBTE7wW/w/KE3uomQmuNboLYFnpVi39uj+wz&#10;iWbfhuyapH76bqHQ4zAzv2GW2WBq0VHrKssK4kkEgji3uuJCwdfu4+kVhPPIGmvLpOCbHGTp6GGJ&#10;ibY9b6jb+kIECLsEFZTeN4mULi/JoJvYhjh4Z9sa9EG2hdQt9gFuajmNohdpsOKwUGJD65Ly6/Zm&#10;FPT3bhbXq+P8nW+zAz6f3vaH00Wpx/GwWoDwNPj/8F/7UyuYxvD7JfwAmf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emxg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" o:spid="_x0000_s1043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jYMcYA&#10;AADbAAAADwAAAGRycy9kb3ducmV2LnhtbESPT2vCQBTE74V+h+UVequb5hBCdJVSEfRQaFNRvD2z&#10;L39o9m3IrknaT+8KBY/DzPyGWawm04qBetdYVvA6i0AQF1Y3XCnYf29eUhDOI2tsLZOCX3KwWj4+&#10;LDDTduQvGnJfiQBhl6GC2vsuk9IVNRl0M9sRB6+0vUEfZF9J3eMY4KaVcRQl0mDDYaHGjt5rKn7y&#10;i1GQHC/nfbU5fXwejmVR7tL12id/Sj0/TW9zEJ4mfw//t7daQRzD7Uv4A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MjYMcYAAADb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" o:spid="_x0000_s1044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R9qsUA&#10;AADbAAAADwAAAGRycy9kb3ducmV2LnhtbESPT4vCMBTE7wt+h/AEb2uqQpFqFFEEPQirK4q3Z/P6&#10;B5uX0kSt++nNwsIeh5n5DTOdt6YSD2pcaVnBoB+BIE6tLjlXcPxef45BOI+ssbJMCl7kYD7rfEwx&#10;0fbJe3ocfC4ChF2CCgrv60RKlxZk0PVtTRy8zDYGfZBNLnWDzwA3lRxGUSwNlhwWCqxpWVB6O9yN&#10;gvh8vx7z9WX3dTpnabYdr1Y+/lGq120XExCeWv8f/mtvtILhCH6/hB8gZ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hH2qxQAAANs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" o:spid="_x0000_s1045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3l3sUA&#10;AADbAAAADwAAAGRycy9kb3ducmV2LnhtbESPT4vCMBTE7wt+h/AEb2uqSJFqFFEEPQirK4q3Z/P6&#10;B5uX0kSt++nNwsIeh5n5DTOdt6YSD2pcaVnBoB+BIE6tLjlXcPxef45BOI+ssbJMCl7kYD7rfEwx&#10;0fbJe3ocfC4ChF2CCgrv60RKlxZk0PVtTRy8zDYGfZBNLnWDzwA3lRxGUSwNlhwWCqxpWVB6O9yN&#10;gvh8vx7z9WX3dTpnabYdr1Y+/lGq120XExCeWv8f/mtvtILhCH6/hB8gZ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beXexQAAANs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" o:spid="_x0000_s1046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JFYsMA&#10;AADbAAAADwAAAGRycy9kb3ducmV2LnhtbESPS4vCMBSF9wP+h3AFN4OmI4xINYojDIg7n+Du2lzb&#10;YnJTmkyt/vqJILg8nMfHmc5ba0RDtS8dK/gaJCCIM6dLzhXsd7/9MQgfkDUax6TgTh7ms87HFFPt&#10;bryhZhtyEUfYp6igCKFKpfRZQRb9wFXE0bu42mKIss6lrvEWx62RwyQZSYslR0KBFS0Lyq7bPxsh&#10;q6M8Hu7r7LH/PJ1/Gmkey41RqtdtFxMQgdrwDr/aK61g+A3PL/EHyN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kJFYs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" o:spid="_x0000_s1047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DbFcMA&#10;AADbAAAADwAAAGRycy9kb3ducmV2LnhtbESPS4vCMBSF98L8h3AHZiOa6kKkGsURBmR2vgrurs21&#10;LSY3pYm1+usnA4LLw3l8nPmys0a01PjKsYLRMAFBnDtdcaHgsP8ZTEH4gKzROCYFD/KwXHz05phq&#10;d+cttbtQiDjCPkUFZQh1KqXPS7Loh64mjt7FNRZDlE0hdYP3OG6NHCfJRFqsOBJKrGldUn7d3WyE&#10;bDKZHR+/+fPQP52/W2me661R6uuzW81ABOrCO/xqb7SC8QT+v8Qf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pDbFc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" o:spid="_x0000_s1048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x+jsMA&#10;AADbAAAADwAAAGRycy9kb3ducmV2LnhtbESPS4vCMBSF9wP+h3AFN4Om42KUahRHGBB3PsHdtbm2&#10;xeSmNJla/fUTQXB5OI+PM5231oiGal86VvA1SEAQZ06XnCvY7377YxA+IGs0jknBnTzMZ52PKaba&#10;3XhDzTbkIo6wT1FBEUKVSumzgiz6gauIo3dxtcUQZZ1LXeMtjlsjh0nyLS2WHAkFVrQsKLtu/2yE&#10;rI7yeLivs8f+83T+aaR5LDdGqV63XUxABGrDO/xqr7SC4QieX+IP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x+js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" o:spid="_x0000_s1049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hKNMAA&#10;AADbAAAADwAAAGRycy9kb3ducmV2LnhtbERPTYvCMBC9C/6HMII3TVdQ3K5RZEGQRQRbt+ehGZti&#10;M+k2Wa3/3hwEj4/3vdr0thE36nztWMHHNAFBXDpdc6XgnO8mSxA+IGtsHJOCB3nYrIeDFaba3flE&#10;tyxUIoawT1GBCaFNpfSlIYt+6lriyF1cZzFE2FVSd3iP4baRsyRZSIs1xwaDLX0bKq/Zv1WQy2N9&#10;cHPTfF4vP/O/36Jot1mh1HjUb79ABOrDW/xy77WCWRwbv8Qf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uhKNMAAAADbAAAADwAAAAAAAAAAAAAAAACYAgAAZHJzL2Rvd25y&#10;ZXYueG1sUEsFBgAAAAAEAAQA9QAAAIUDAAAAAA==&#10;" fillcolor="#f7edde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" o:spid="_x0000_s1050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Tvr8IA&#10;AADbAAAADwAAAGRycy9kb3ducmV2LnhtbESPQYvCMBSE78L+h/AWvGm6grJWo8jCgogIVu350Tyb&#10;YvPSbaLWf28EYY/DzHzDzJedrcWNWl85VvA1TEAQF05XXCo4Hn4H3yB8QNZYOyYFD/KwXHz05phq&#10;d+c93bJQighhn6ICE0KTSukLQxb90DXE0Tu71mKIsi2lbvEe4baWoySZSIsVxwWDDf0YKi7Z1So4&#10;yF21dWNTTy/nzfjvlOfNKsuV6n92qxmIQF34D7/ba61gNIXXl/gD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pO+vwgAAANs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" o:spid="_x0000_s1051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nt57oA&#10;AADbAAAADwAAAGRycy9kb3ducmV2LnhtbERPuwrCMBTdBf8hXMFNUxVEq1GkILr6WNwuzbUpNjcl&#10;iVr/3gyC4+G819vONuJFPtSOFUzGGQji0umaKwXXy360ABEissbGMSn4UIDtpt9bY67dm0/0OsdK&#10;pBAOOSowMba5lKE0ZDGMXUucuLvzFmOCvpLa4zuF20ZOs2wuLdacGgy2VBgqH+enVWBn+1je5kVz&#10;ZN8tlsu7KehwUmo46HYrEJG6+Bf/3EetYJbWpy/pB8jNF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asnt57oAAADbAAAADwAAAAAAAAAAAAAAAACYAgAAZHJzL2Rvd25yZXYueG1s&#10;UEsFBgAAAAAEAAQA9QAAAH8DAAAAAA==&#10;" fillcolor="#f6ecdd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" o:spid="_x0000_s1052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VIfMEA&#10;AADbAAAADwAAAGRycy9kb3ducmV2LnhtbESPQYvCMBSE7wv+h/AWvK1pVxCtxrIUZHutuxdvj+bZ&#10;FJuXkkSt/94IC3scZuYbZldOdhA38qF3rCBfZCCIW6d77hT8/hw+1iBCRNY4OCYFDwpQ7mdvOyy0&#10;u3NDt2PsRIJwKFCBiXEspAytIYth4Ubi5J2dtxiT9J3UHu8Jbgf5mWUrabHntGBwpMpQezlerQK7&#10;PMT2tKqGmv203mzOpqLvRqn5+/S1BRFpiv/hv3atFSxzeH1JP0D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WFSHzBAAAA2w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" o:spid="_x0000_s1053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fWC8EA&#10;AADbAAAADwAAAGRycy9kb3ducmV2LnhtbESPT4vCMBTE78J+h/AWvGmqgthuU5GCrFf/XLw9mmdT&#10;tnkpSVa7334jCB6HmfkNU25H24s7+dA5VrCYZyCIG6c7bhVczvvZBkSIyBp7x6TgjwJsq49JiYV2&#10;Dz7S/RRbkSAcClRgYhwKKUNjyGKYu4E4eTfnLcYkfSu1x0eC214us2wtLXacFgwOVBtqfk6/VoFd&#10;7WNzXdf9gf24yfObqen7qNT0c9x9gYg0xnf41T5oBaslPL+kHyC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VX1gvBAAAA2w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" o:spid="_x0000_s1054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O2U8UA&#10;AADbAAAADwAAAGRycy9kb3ducmV2LnhtbESPQWvCQBSE70L/w/IK3symDYpNXaVIC4WioG2h3p7Z&#10;1yRk923Irhr/vSsIHoeZ+YaZLXprxJE6XztW8JSkIIgLp2suFfx8f4ymIHxA1mgck4IzeVjMHwYz&#10;zLU78YaO21CKCGGfo4IqhDaX0hcVWfSJa4mj9+86iyHKrpS6w1OEWyOf03QiLdYcFypsaVlR0WwP&#10;VsG6//2qX/6aJtublX/fL3djMjulho/92yuIQH24h2/tT60gy+D6Jf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c7ZT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" o:spid="_x0000_s1055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ouJ8UA&#10;AADbAAAADwAAAGRycy9kb3ducmV2LnhtbESP3WoCMRSE7wu+QziCdzWrtqKrUUQUCqWF+gN6d9wc&#10;d5dNTpZN1O3bN4VCL4eZ+YaZL1trxJ0aXzpWMOgnIIgzp0vOFRz22+cJCB+QNRrHpOCbPCwXnac5&#10;pto9+Ivuu5CLCGGfooIihDqV0mcFWfR9VxNH7+oaiyHKJpe6wUeEWyOHSTKWFkuOCwXWtC4oq3Y3&#10;q+CzPb6X01NVjS7mw28u6/MrmbNSvW67moEI1Ib/8F/7TSsYvcDvl/gD5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mi4n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" o:spid="_x0000_s1056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aLvMUA&#10;AADbAAAADwAAAGRycy9kb3ducmV2LnhtbESPQWvCQBSE74X+h+UVequbVpQ2zSpFWhBEQVtBby/Z&#10;1yRk923Irhr/vSsIHoeZ+YbJpr014kidrx0reB0kIIgLp2suFfz9/ry8g/ABWaNxTArO5GE6eXzI&#10;MNXuxGs6bkIpIoR9igqqENpUSl9UZNEPXEscvX/XWQxRdqXUHZ4i3Br5liRjabHmuFBhS7OKimZz&#10;sApW/XZRf+yaZpibpf/OZ/sRmb1Sz0/91yeIQH24h2/tuVYwHMH1S/wBcn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1ou8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" o:spid="_x0000_s1057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aj88AA&#10;AADbAAAADwAAAGRycy9kb3ducmV2LnhtbESPzarCMBSE9xd8h3AEd9e0CqLVKCKo3Yk/uD42x7bY&#10;nJQman17Iwguh5n5hpktWlOJBzWutKwg7kcgiDOrS84VnI7r/zEI55E1VpZJwYscLOadvxkm2j55&#10;T4+Dz0WAsEtQQeF9nUjpsoIMur6tiYN3tY1BH2STS93gM8BNJQdRNJIGSw4LBda0Kii7He5GQbW7&#10;XeO7sUOexHlqLtvzfpxulOp12+UUhKfW/8LfdqoVDEfw+RJ+gJ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Xaj88AAAADbAAAADwAAAAAAAAAAAAAAAACYAgAAZHJzL2Rvd25y&#10;ZXYueG1sUEsFBgAAAAAEAAQA9QAAAIUDAAAAAA==&#10;" fillcolor="#f4eadb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" o:spid="_x0000_s1058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GaMIA&#10;AADbAAAADwAAAGRycy9kb3ducmV2LnhtbESPQYvCMBSE78L+h/AWvGlaBXW7jbIIam+iLnt+2zzb&#10;0ualNFHrvzeC4HGYmW+YdNWbRlypc5VlBfE4AkGcW11xoeD3tBktQDiPrLGxTAru5GC1/BikmGh7&#10;4wNdj74QAcIuQQWl920ipctLMujGtiUO3tl2Bn2QXSF1h7cAN42cRNFMGqw4LJTY0rqkvD5ejIJm&#10;X5/ji7FT/oqLzPzv/g6LbKvU8LP/+Qbhqffv8KudaQXTOTy/h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gZowgAAANsAAAAPAAAAAAAAAAAAAAAAAJgCAABkcnMvZG93&#10;bnJldi54bWxQSwUGAAAAAAQABAD1AAAAhwMAAAAA&#10;" fillcolor="#f4eadb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" o:spid="_x0000_s1059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WSGrwA&#10;AADbAAAADwAAAGRycy9kb3ducmV2LnhtbERPSwrCMBDdC94hjOBO0yqIVqOIoHYnfnA9NmNbbCal&#10;iVpvbxaCy8f7L1atqcSLGldaVhAPIxDEmdUl5wou5+1gCsJ5ZI2VZVLwIQerZbezwETbNx/pdfK5&#10;CCHsElRQeF8nUrqsIINuaGviwN1tY9AH2ORSN/gO4aaSoyiaSIMlh4YCa9oUlD1OT6OgOjzu8dPY&#10;Mc/iPDW3/fU4TXdK9Xvteg7CU+v/4p871QrGYWz4En6AXH4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fpZIavAAAANsAAAAPAAAAAAAAAAAAAAAAAJgCAABkcnMvZG93bnJldi54&#10;bWxQSwUGAAAAAAQABAD1AAAAgQMAAAAA&#10;" fillcolor="#f4eadb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" o:spid="_x0000_s1060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0MhcQA&#10;AADbAAAADwAAAGRycy9kb3ducmV2LnhtbESP3YrCMBSE7xd8h3AE7zRVQbRrFBH8w0Vcdx/g0Bzb&#10;YnNSm2irT28WhL0cZuYbZjpvTCHuVLncsoJ+LwJBnFidc6rg92fVHYNwHlljYZkUPMjBfNb6mGKs&#10;bc3fdD/5VAQIuxgVZN6XsZQuycig69mSOHhnWxn0QVap1BXWAW4KOYiikTSYc1jIsKRlRsnldDMK&#10;Rut878b19eu8PVC0vmx2x9uzVKrTbhafIDw1/j/8bm+1guEE/r6EHyB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9DIXEAAAA2w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" o:spid="_x0000_s1061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HWZcIA&#10;AADbAAAADwAAAGRycy9kb3ducmV2LnhtbERP3WrCMBS+F3yHcAa7W9PJKNIZRQSdQxmu2wMcmmNb&#10;bE5qE9vq05sLwcuP73+2GEwtOmpdZVnBexSDIM6trrhQ8P+3fpuCcB5ZY22ZFFzJwWI+Hs0w1bbn&#10;X+oyX4gQwi5FBaX3TSqly0sy6CLbEAfuaFuDPsC2kLrFPoSbWk7iOJEGKw4NJTa0Kik/ZRejINlU&#10;Ozftz/vj9ofizenr+3C5NUq9vgzLTxCeBv8UP9xbreAjrA9fwg+Q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gdZlwgAAANs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" o:spid="_x0000_s1062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1z/sUA&#10;AADbAAAADwAAAGRycy9kb3ducmV2LnhtbESP3WrCQBSE7wu+w3IE78zGIkHSrFIKWqWl+NMHOGSP&#10;STB7NmbXJPbpuwWhl8PMfMNkq8HUoqPWVZYVzKIYBHFudcWFgu/TeroA4TyyxtoyKbiTg9Vy9JRh&#10;qm3PB+qOvhABwi5FBaX3TSqly0sy6CLbEAfvbFuDPsi2kLrFPsBNLZ/jOJEGKw4LJTb0VlJ+Od6M&#10;gmRTfbhFf/08b78o3lzed/vbT6PUZDy8voDwNPj/8KO91QrmM/j7En6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zXP+xQAAANs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" o:spid="_x0000_s1063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wPu8UA&#10;AADbAAAADwAAAGRycy9kb3ducmV2LnhtbESPQWsCMRSE7wX/Q3hCbzWrrVpXo5TSpUWwRSt4fWye&#10;m8XNy5Kkuv33TUHwOMzMN8xi1dlGnMmH2rGC4SADQVw6XXOlYP9dPDyDCBFZY+OYFPxSgNWyd7fA&#10;XLsLb+m8i5VIEA45KjAxtrmUoTRkMQxcS5y8o/MWY5K+ktrjJcFtI0dZNpEWa04LBlt6NVSedj9W&#10;Ab4X5nN8WE/fCt+Ex6zYfG2OM6Xu+93LHESkLt7C1/aHVvA0gv8v6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fA+7xQAAANs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" o:spid="_x0000_s1064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CqIMUA&#10;AADbAAAADwAAAGRycy9kb3ducmV2LnhtbESPQWsCMRSE7wX/Q3iCt5q1tlpXoxTp0iLYohW8PjbP&#10;zeLmZUlS3f77plDwOMzMN8xi1dlGXMiH2rGC0TADQVw6XXOl4PBV3D+DCBFZY+OYFPxQgNWyd7fA&#10;XLsr7+iyj5VIEA45KjAxtrmUoTRkMQxdS5y8k/MWY5K+ktrjNcFtIx+ybCIt1pwWDLa0NlSe999W&#10;Ab4V5uPpuJm+Fr4J46zYfm5PM6UG/e5lDiJSF2/h//a7VvA4hr8v6Qf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MKogxQAAANs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1" o:spid="_x0000_s1065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G1HMIA&#10;AADbAAAADwAAAGRycy9kb3ducmV2LnhtbESP3WoCMRSE74W+QzgFb6QmFdGyGqUoFu/Enwc4bI6b&#10;pZuTJUnd9e1NQfBymJlvmOW6d424UYi1Zw2fYwWCuPSm5krD5bz7+AIRE7LBxjNpuFOE9eptsMTC&#10;+I6PdDulSmQIxwI12JTaQspYWnIYx74lzt7VB4cpy1BJE7DLcNfIiVIz6bDmvGCxpY2l8vf05zSM&#10;7LGvNofLD8p7uQ1zpbrDTmk9fO+/FyAS9ekVfrb3RsN0Cv9f8g+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0bUc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2" o:spid="_x0000_s1066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0Qh8IA&#10;AADbAAAADwAAAGRycy9kb3ducmV2LnhtbESP3WoCMRSE7wXfIRyhN1ITS2tlaxRRLN6JPw9w2Bw3&#10;SzcnSxLd9e2bgtDLYWa+YRar3jXiTiHWnjVMJwoEcelNzZWGy3n3OgcRE7LBxjNpeFCE1XI4WGBh&#10;fMdHup9SJTKEY4EabEptIWUsLTmME98SZ+/qg8OUZaikCdhluGvkm1Iz6bDmvGCxpY2l8ud0cxrG&#10;9thXm8PlG+Wj3IZPpbrDTmn9MurXXyAS9ek//GzvjYb3D/j7kn+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nRCH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3" o:spid="_x0000_s1067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+O8MIA&#10;AADbAAAADwAAAGRycy9kb3ducmV2LnhtbESP3WoCMRSE74W+QzgFb6QmFdGyGqUoFu/Enwc4bI6b&#10;pZuTJUnd9e1NQfBymJlvmOW6d424UYi1Zw2fYwWCuPSm5krD5bz7+AIRE7LBxjNpuFOE9eptsMTC&#10;+I6PdDulSmQIxwI12JTaQspYWnIYx74lzt7VB4cpy1BJE7DLcNfIiVIz6bDmvGCxpY2l8vf05zSM&#10;7LGvNofLD8p7uQ1zpbrDTmk9fO+/FyAS9ekVfrb3RsN0Bv9f8g+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T47w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4" o:spid="_x0000_s1068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PjPsUA&#10;AADbAAAADwAAAGRycy9kb3ducmV2LnhtbESPQWvCQBSE7wX/w/IK3upGKVaiqxTFIvQgsR7a20v2&#10;mQ1m34bsxqT/3hUKPQ4z8w2z2gy2FjdqfeVYwXSSgCAunK64VHD+2r8sQPiArLF2TAp+ycNmPXpa&#10;YapdzxndTqEUEcI+RQUmhCaV0heGLPqJa4ijd3GtxRBlW0rdYh/htpazJJlLixXHBYMNbQ0V11Nn&#10;Ffzoadd3u/KYmSHPP8LsM7t850qNn4f3JYhAQ/gP/7UPWsHrGzy+xB8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U+M+xQAAANs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5" o:spid="_x0000_s1069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x3TMEA&#10;AADbAAAADwAAAGRycy9kb3ducmV2LnhtbERPz2vCMBS+C/sfwhvsZlNliFSjiGMi7CB1O2y31+bZ&#10;FJuX0qS2++/NQfD48f1eb0fbiBt1vnasYJakIIhLp2uuFPx8f06XIHxA1tg4JgX/5GG7eZmsMdNu&#10;4Jxu51CJGMI+QwUmhDaT0peGLPrEtcSRu7jOYoiwq6TucIjhtpHzNF1IizXHBoMt7Q2V13NvFfzp&#10;WT/0H9UpN2NRHML8K7/8Fkq9vY67FYhAY3iKH+6jVvAex8Yv8Qf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LMd0zBAAAA2wAAAA8AAAAAAAAAAAAAAAAAmAIAAGRycy9kb3du&#10;cmV2LnhtbFBLBQYAAAAABAAEAPUAAACGAwAAAAA=&#10;" fillcolor="#f0e6d7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6" o:spid="_x0000_s1070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DS18UA&#10;AADbAAAADwAAAGRycy9kb3ducmV2LnhtbESPQWvCQBSE7wX/w/IK3upGKVKjqxTFIvQgsR7a20v2&#10;mQ1m34bsxqT/3hUKPQ4z8w2z2gy2FjdqfeVYwXSSgCAunK64VHD+2r+8gfABWWPtmBT8kofNevS0&#10;wlS7njO6nUIpIoR9igpMCE0qpS8MWfQT1xBH7+JaiyHKtpS6xT7CbS1nSTKXFiuOCwYb2hoqrqfO&#10;KvjR067vduUxM0Oef4TZZ3b5zpUaPw/vSxCBhvAf/msftILXBTy+xB8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gNLXxQAAANs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7" o:spid="_x0000_s1071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9MR8AA&#10;AADbAAAADwAAAGRycy9kb3ducmV2LnhtbERPTYvCMBC9C/sfwizsTVMFRapR3AUXPQhWd+9DM7bF&#10;ZlKS2FZ/vTkIHh/ve7nuTS1acr6yrGA8SkAQ51ZXXCj4O2+HcxA+IGusLZOCO3lYrz4GS0y17Tij&#10;9hQKEUPYp6igDKFJpfR5SQb9yDbEkbtYZzBE6AqpHXYx3NRykiQzabDi2FBiQz8l5dfTzSgIh+w4&#10;+f3OcvO/u7t9+ziOp0Wn1Ndnv1mACNSHt/jl3mkF07g+fok/QK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K9MR8AAAADbAAAADwAAAAAAAAAAAAAAAACYAgAAZHJzL2Rvd25y&#10;ZXYueG1sUEsFBgAAAAAEAAQA9QAAAIUDAAAAAA==&#10;" fillcolor="#efe5d6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8" o:spid="_x0000_s1072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Pp3MMA&#10;AADbAAAADwAAAGRycy9kb3ducmV2LnhtbESPQWvCQBSE7wX/w/IEb3UTwVKiq6hg0UPB2Hp/ZJ9J&#10;MPs27G6T6K93C4Ueh5n5hlmuB9OIjpyvLStIpwkI4sLqmksF31/713cQPiBrbCyTgjt5WK9GL0vM&#10;tO05p+4cShEh7DNUUIXQZlL6oiKDfmpb4uhdrTMYonSl1A77CDeNnCXJmzRYc1yosKVdRcXt/GMU&#10;hM/8NPvY5oW5HO7u2D1O6bzslZqMh80CRKAh/If/2getYJ7C75f4A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+Pp3MMAAADb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9" o:spid="_x0000_s1073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F3q8MA&#10;AADbAAAADwAAAGRycy9kb3ducmV2LnhtbESPQWvCQBSE7wX/w/IEb3VjwFKiq6hg0UPB2Hp/ZJ9J&#10;MPs27G6T6K93C4Ueh5n5hlmuB9OIjpyvLSuYTRMQxIXVNZcKvr/2r+8gfEDW2FgmBXfysF6NXpaY&#10;adtzTt05lCJC2GeooAqhzaT0RUUG/dS2xNG7WmcwROlKqR32EW4amSbJmzRYc1yosKVdRcXt/GMU&#10;hM/8lH5s88JcDnd37B6n2bzslZqMh80CRKAh/If/2getYJ7C75f4A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F3q8MAAADb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0" o:spid="_x0000_s1074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miI8UA&#10;AADbAAAADwAAAGRycy9kb3ducmV2LnhtbESPQWvCQBSE74L/YXlCL2J2rdjWmFVKacFeBK2X3p7Z&#10;ZxLMvk2zWxP/vVsQehxm5hsmW/e2FhdqfeVYwzRRIIhzZyouNBy+PiYvIHxANlg7Jg1X8rBeDQcZ&#10;psZ1vKPLPhQiQtinqKEMoUml9HlJFn3iGuLonVxrMUTZFtK02EW4reWjUk/SYsVxocSG3krKz/tf&#10;q6Grtt/59LN4V9fno9rhcTEb/xitH0b96xJEoD78h+/tjdEwn8Hfl/gD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SaIjxQAAANsAAAAPAAAAAAAAAAAAAAAAAJgCAABkcnMv&#10;ZG93bnJldi54bWxQSwUGAAAAAAQABAD1AAAAigMAAAAA&#10;" fillcolor="#eee4d5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1" o:spid="_x0000_s1075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A6V8UA&#10;AADbAAAADwAAAGRycy9kb3ducmV2LnhtbESPQWvCQBSE74L/YXlCL1J3bbXV6CqltFAvQtRLb8/s&#10;MwnNvk2zWxP/fVcQPA4z8w2zXHe2EmdqfOlYw3ikQBBnzpScazjsPx9nIHxANlg5Jg0X8rBe9XtL&#10;TIxrOaXzLuQiQtgnqKEIoU6k9FlBFv3I1cTRO7nGYoiyyaVpsI1wW8knpV6kxZLjQoE1vReU/ez+&#10;rIa23H5n403+oS6vR5Xicf48/DVaPwy6twWIQF24h2/tL6NhOoHrl/gD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oDpXxQAAANsAAAAPAAAAAAAAAAAAAAAAAJgCAABkcnMv&#10;ZG93bnJldi54bWxQSwUGAAAAAAQABAD1AAAAigMAAAAA&#10;" fillcolor="#eee4d5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2" o:spid="_x0000_s1076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aORMIA&#10;AADbAAAADwAAAGRycy9kb3ducmV2LnhtbESPQUvDQBSE70L/w/KE3uxGIUVit6W0CB5rlEBvz+wz&#10;G8y+DbvPNP33riB4HGbmG2azm/2gJoqpD2zgflWAIm6D7bkz8P72fPcIKgmyxSEwGbhSgt12cbPB&#10;yoYLv9JUS6cyhFOFBpzIWGmdWkce0yqMxNn7DNGjZBk7bSNeMtwP+qEo1tpjz3nB4UgHR+1X/e0N&#10;rKeyPl77jyaeGmomdz6LxNKY5e28fwIlNMt/+K/9Yg2UJfx+yT9Ab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No5E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3" o:spid="_x0000_s1077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QQM8IA&#10;AADbAAAADwAAAGRycy9kb3ducmV2LnhtbESPQUvDQBSE70L/w/IK3uymQoLEbotYBI8aJdDbM/vM&#10;BrNvw+4zTf+9Kwgeh5n5htkdFj+qmWIaAhvYbgpQxF2wA/cG3t+ebu5AJUG2OAYmAxdKcNivrnZY&#10;23DmV5ob6VWGcKrRgBOZaq1T58hj2oSJOHufIXqULGOvbcRzhvtR3xZFpT0OnBccTvToqPtqvr2B&#10;ai6b42X4aONLS+3sTieRWBpzvV4e7kEJLfIf/ms/WwNlBb9f8g/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5BAz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4" o:spid="_x0000_s1078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i1qMIA&#10;AADbAAAADwAAAGRycy9kb3ducmV2LnhtbESPQUvDQBSE74L/YXkFb3ZTIbXEbosogkeNJdDba/aZ&#10;DWbfht1nmv57VxA8DjPzDbPdz35QE8XUBzawWhagiNtge+4MHD5ebjegkiBbHAKTgQsl2O+ur7ZY&#10;2XDmd5pq6VSGcKrQgBMZK61T68hjWoaROHufIXqULGOnbcRzhvtB3xXFWnvsOS84HOnJUftVf3sD&#10;66msny/9qYlvDTWTOx5FYmnMzWJ+fAAlNMt/+K/9ag2U9/D7Jf8Av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qLWo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5" o:spid="_x0000_s1079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aysL4A&#10;AADbAAAADwAAAGRycy9kb3ducmV2LnhtbERPTYvCMBC9L/gfwgjetqmCslRjaYWFPQlWWfY4NGNb&#10;bCYlibX+e3NY8Ph437t8Mr0YyfnOsoJlkoIgrq3uuFFwOX9/foHwAVljb5kUPMlDvp997DDT9sEn&#10;GqvQiBjCPkMFbQhDJqWvWzLoEzsQR+5qncEQoWukdviI4aaXqzTdSIMdx4YWBzq0VN+qu1GApjq6&#10;3+Oq4hJHLp998eewUGoxn4otiEBTeIv/3T9awTqOjV/iD5D7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2srC+AAAA2wAAAA8AAAAAAAAAAAAAAAAAmAIAAGRycy9kb3ducmV2&#10;LnhtbFBLBQYAAAAABAAEAPUAAACDAwAAAAA=&#10;" fillcolor="#ece2d3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6" o:spid="_x0000_s1080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oXK8IA&#10;AADbAAAADwAAAGRycy9kb3ducmV2LnhtbESPzWrDMBCE74W8g9hAb40cQ0PqRAlOodCTIU4pPS7W&#10;xjaxVkZS/fP2UaDQ4zAz3zD742Q6MZDzrWUF61UCgriyuuVawdfl42ULwgdkjZ1lUjCTh+Nh8bTH&#10;TNuRzzSUoRYRwj5DBU0IfSalrxoy6Fe2J47e1TqDIUpXS+1wjHDTyTRJNtJgy3GhwZ7eG6pu5a9R&#10;gKYs3HeRlnzCgU9zl/84zJV6Xk75DkSgKfyH/9qfWsHrGzy+xB8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OhcrwgAAANs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7" o:spid="_x0000_s1081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x0C7oA&#10;AADbAAAADwAAAGRycy9kb3ducmV2LnhtbERPvQrCMBDeBd8hnOCmqQ4i1ShVEJwEq4jj0ZxtsbmU&#10;JNb69mYQHD++//W2N43oyPnasoLZNAFBXFhdc6ngejlMliB8QNbYWCYFH/Kw3QwHa0y1ffOZujyU&#10;IoawT1FBFUKbSumLigz6qW2JI/ewzmCI0JVSO3zHcNPIeZIspMGaY0OFLe0rKp75yyhAk5/c7TTP&#10;eYcd7z5NdneYKTUe9dkKRKA+/MU/91ErWMT18Uv8AXLzBQ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GWx0C7oAAADbAAAADwAAAAAAAAAAAAAAAACYAgAAZHJzL2Rvd25yZXYueG1s&#10;UEsFBgAAAAAEAAQA9QAAAH8DAAAAAA==&#10;" fillcolor="#ece2d3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8" o:spid="_x0000_s1082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r3VsEA&#10;AADbAAAADwAAAGRycy9kb3ducmV2LnhtbESPQYvCMBSE74L/ITxhb5p2F1SqUVRY1oMHrf6AR/Ns&#10;is1LSbLa/fcbQfA4zMw3zHLd21bcyYfGsYJ8koEgrpxuuFZwOX+P5yBCRNbYOiYFfxRgvRoOllho&#10;9+AT3ctYiwThUKACE2NXSBkqQxbDxHXEybs6bzEm6WupPT4S3LbyM8um0mLDacFgRztD1a38tQp2&#10;s+O2/PEHQ/PL10bmfotsjVIfo36zABGpj+/wq73XCqY5PL+kH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K91b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9" o:spid="_x0000_s1083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hpIcEA&#10;AADbAAAADwAAAGRycy9kb3ducmV2LnhtbESPQYvCMBSE78L+h/AWvGmqgpauUVQQPXjQ6g94NG+b&#10;ss1LSbLa/fcbQfA4zMw3zHLd21bcyYfGsYLJOANBXDndcK3gdt2PchAhImtsHZOCPwqwXn0Mllho&#10;9+AL3ctYiwThUKACE2NXSBkqQxbD2HXEyft23mJM0tdSe3wkuG3lNMvm0mLDacFgRztD1U/5axXs&#10;FudtefAnQ/lttpETv0W2RqnhZ7/5AhGpj+/wq33UCuZTeH5JP0C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YaSH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0" o:spid="_x0000_s1084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TMusEA&#10;AADbAAAADwAAAGRycy9kb3ducmV2LnhtbESPQYvCMBSE78L+h/CEvWnqClq6RlFB1sMetPoDHs3b&#10;pti8lCRq/fdGWPA4zMw3zGLV21bcyIfGsYLJOANBXDndcK3gfNqNchAhImtsHZOCBwVYLT8GCyy0&#10;u/ORbmWsRYJwKFCBibErpAyVIYth7Dri5P05bzEm6WupPd4T3LbyK8tm0mLDacFgR1tD1aW8WgXb&#10;+WFT/vhfQ/l5upYTv0G2RqnPYb/+BhGpj+/wf3uvFcym8PqSfoB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tUzLr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1" o:spid="_x0000_s1085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Za88MA&#10;AADbAAAADwAAAGRycy9kb3ducmV2LnhtbESPT2sCMRTE7wW/Q3hCbzWrLSKrUUS07KEH/7Tg8bF5&#10;zS7dvKxJ1O23N4LgcZiZ3zCzRWcbcSEfascKhoMMBHHpdM1Gwfdh8zYBESKyxsYxKfinAIt572WG&#10;uXZX3tFlH41IEA45KqhibHMpQ1mRxTBwLXHyfp23GJP0RmqP1wS3jRxl2VharDktVNjSqqLyb3+2&#10;Cibm0xy/ymJnYrH98ev2/WSQlXrtd8spiEhdfIYf7UIrGH/A/Uv6AX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SZa88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2" o:spid="_x0000_s1086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r/aMMA&#10;AADbAAAADwAAAGRycy9kb3ducmV2LnhtbESPT2sCMRTE7wW/Q3hCbzWrpSKrUUS07KEH/7Tg8bF5&#10;zS7dvKxJ1O23N4LgcZiZ3zCzRWcbcSEfascKhoMMBHHpdM1Gwfdh8zYBESKyxsYxKfinAIt572WG&#10;uXZX3tFlH41IEA45KqhibHMpQ1mRxTBwLXHyfp23GJP0RmqP1wS3jRxl2VharDktVNjSqqLyb3+2&#10;Cibm0xy/ymJnYrH98ev2/WSQlXrtd8spiEhdfIYf7UIrGH/A/Uv6AX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r/aM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3" o:spid="_x0000_s1087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hhH8MA&#10;AADbAAAADwAAAGRycy9kb3ducmV2LnhtbESPQWvCQBSE74X+h+UVequbWggS3YRSquTQQ9UWPD6y&#10;z00w+zbubjX+e7cgeBxm5htmUY22FyfyoXOs4HWSgSBunO7YKPjZLl9mIEJE1tg7JgUXClCVjw8L&#10;LLQ785pOm2hEgnAoUEEb41BIGZqWLIaJG4iTt3feYkzSG6k9nhPc9nKaZbm02HFaaHGgj5aaw+bP&#10;KpiZldl9NfXaxPr7138Ob0eDrNTz0/g+BxFpjPfwrV1rBXkO/1/SD5Dl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hhH8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4" o:spid="_x0000_s1088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LA+sEA&#10;AADbAAAADwAAAGRycy9kb3ducmV2LnhtbESPzWoCMRSF94W+Q7gFdzVTFStTo5QRsUubFuryMrlO&#10;Qic3wyTq+PaNIHR5OD8fZ7kefCvO1EcXWMHLuABBXAfjuFHw/bV9XoCICdlgG5gUXCnCevX4sMTS&#10;hAt/0lmnRuQRjiUqsCl1pZSxtuQxjkNHnL1j6D2mLPtGmh4vedy3clIUc+nRcSZY7KiyVP/qk8+Q&#10;qd/87L0+VLOuaixrvXNHp9ToaXh/A5FoSP/he/vDKJi/wu1L/gFy9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iwPrBAAAA2wAAAA8AAAAAAAAAAAAAAAAAmAIAAGRycy9kb3du&#10;cmV2LnhtbFBLBQYAAAAABAAEAPUAAACGAwAAAAA=&#10;" fillcolor="#e9dfd0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5" o:spid="_x0000_s1089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1UiL8A&#10;AADbAAAADwAAAGRycy9kb3ducmV2LnhtbERPTUsDMRC9C/6HMEJvNqstRdamRVbEHjUt6HHYTDfB&#10;zWTZxHb7751DwePjfa+3U+zVicYcEht4mFegiNvkAncGDvu3+ydQuSA77BOTgQtl2G5ub9ZYu3Tm&#10;TzrZ0ikJ4VyjAV/KUGudW08R8zwNxMId0xixCBw77UY8S3js9WNVrXTEwNLgcaDGU/tjf6OULOLr&#10;10e0381yaDrP1r6HYzBmdje9PIMqNJV/8dW9cwZWMla+yA/Qm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/VSIvwAAANsAAAAPAAAAAAAAAAAAAAAAAJgCAABkcnMvZG93bnJl&#10;di54bWxQSwUGAAAAAAQABAD1AAAAhAMAAAAA&#10;" fillcolor="#e9dfd0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6" o:spid="_x0000_s1090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A5rMMA&#10;AADbAAAADwAAAGRycy9kb3ducmV2LnhtbESP0WrCQBRE3wv+w3KFvtWNFdIYs4oVStqXgjEfcM1e&#10;k2D2bsyumv59t1DwcZiZM0y2GU0nbjS41rKC+SwCQVxZ3XKtoDx8vCQgnEfW2FkmBT/kYLOePGWY&#10;anvnPd0KX4sAYZeigsb7PpXSVQ0ZdDPbEwfvZAeDPsihlnrAe4CbTr5GUSwNthwWGuxp11B1Lq5G&#10;gU2+3rnguBsvdtG/fR9zk5cLpZ6n43YFwtPoH+H/9qdWEC/h70v4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PA5rMMAAADb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7" o:spid="_x0000_s1091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MG7LsA&#10;AADbAAAADwAAAGRycy9kb3ducmV2LnhtbERPzQ7BQBC+S7zDZiRubJEgZQkSwUWiPMDojrbRna3u&#10;ot7eHiSOX77/+bIxpXhR7QrLCgb9CARxanXBmYLLedubgnAeWWNpmRR8yMFy0W7NMdb2zSd6JT4T&#10;IYRdjApy76tYSpfmZND1bUUcuJutDfoA60zqGt8h3JRyGEVjabDg0JBjRZuc0nvyNArs9LDmhMdl&#10;87CjanK87szuMlKq22lWMxCeGv8X/9x7rWAS1ocv4QfIxR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GATBuy7AAAA2wAAAA8AAAAAAAAAAAAAAAAAmAIAAGRycy9kb3ducmV2Lnht&#10;bFBLBQYAAAAABAAEAPUAAACAAwAAAAA=&#10;" fillcolor="#e8dec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8" o:spid="_x0000_s1092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+jd8IA&#10;AADbAAAADwAAAGRycy9kb3ducmV2LnhtbESP0YrCMBRE34X9h3AXfNO0K2ipxuIuLOqLYPUDrs21&#10;LTY33Sar9e+NIPg4zMwZZpH1phFX6lxtWUE8jkAQF1bXXCo4Hn5HCQjnkTU2lknBnRxky4/BAlNt&#10;b7yna+5LESDsUlRQed+mUrqiIoNubFvi4J1tZ9AH2ZVSd3gLcNPIryiaSoM1h4UKW/qpqLjk/0aB&#10;TbbfnPO06f/spJ3tTmuzPk6UGn72qzkIT71/h1/tjVYwi+H5JfwA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X6N3wgAAANs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9" o:spid="_x0000_s1093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ToKcMA&#10;AADbAAAADwAAAGRycy9kb3ducmV2LnhtbESPwW7CMBBE70j8g7WVegMnOQBNMRGiRBRxauADVvE2&#10;jhqvo9gl6d/jSpV6HM3MG822mGwn7jT41rGCdJmAIK6dbrlRcLuWiw0IH5A1do5JwQ95KHbz2RZz&#10;7Ub+oHsVGhEh7HNUYELocyl9bciiX7qeOHqfbrAYohwaqQccI9x2MkuSlbTYclww2NPBUP1VfVsF&#10;b0en9bnfr039cr5U5Zh2p6xU6vlp2r+CCDSF//Bf+10rWGfw+yX+AL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9ToKcMAAADbAAAADwAAAAAAAAAAAAAAAACYAgAAZHJzL2Rv&#10;d25yZXYueG1sUEsFBgAAAAAEAAQA9QAAAIgDAAAAAA==&#10;" fillcolor="#e7ddce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0" o:spid="_x0000_s1094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hNssQA&#10;AADbAAAADwAAAGRycy9kb3ducmV2LnhtbESPwWrDMBBE74X+g9hCb7UcF5LWiRJMG5OGnOrmAxZr&#10;Y5lYK2Mpsfv3VSGQ4zAzb5jVZrKduNLgW8cKZkkKgrh2uuVGwfGnfHkD4QOyxs4xKfglD5v148MK&#10;c+1G/qZrFRoRIexzVGBC6HMpfW3Iok9cTxy9kxsshiiHRuoBxwi3nczSdC4tthwXDPb0Yag+Vxer&#10;4HPrtN73xcLU7/tDVY6zbpeVSj0/TcUSRKAp3MO39pdWsHiF/y/xB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YTbLEAAAA2w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1" o:spid="_x0000_s1095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HVxsQA&#10;AADbAAAADwAAAGRycy9kb3ducmV2LnhtbESPwWrDMBBE74X+g9hCb7UcU5LWiRJMG5OGnOrmAxZr&#10;Y5lYK2Mpsfv3VSGQ4zAzb5jVZrKduNLgW8cKZkkKgrh2uuVGwfGnfHkD4QOyxs4xKfglD5v148MK&#10;c+1G/qZrFRoRIexzVGBC6HMpfW3Iok9cTxy9kxsshiiHRuoBxwi3nczSdC4tthwXDPb0Yag+Vxer&#10;4HPrtN73xcLU7/tDVY6zbpeVSj0/TcUSRKAp3MO39pdWsHiF/y/xB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x1cbEAAAA2w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2" o:spid="_x0000_s1096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cXaMQA&#10;AADbAAAADwAAAGRycy9kb3ducmV2LnhtbESPwWrDMBBE74X8g9hAbo3cgl3jRAklJMSkpzr5gI21&#10;tU2tlZHU2OnXV4VCj8PMvGHW28n04kbOd5YVPC0TEMS11R03Ci7nw2MOwgdkjb1lUnAnD9vN7GGN&#10;hbYjv9OtCo2IEPYFKmhDGAopfd2SQb+0A3H0PqwzGKJ0jdQOxwg3vXxOkkwa7DgutDjQrqX6s/oy&#10;Cvh7vzsP+fWtdMlJHrMqP+3TXKnFfHpdgQg0hf/wX7vUCl5S+P0Sf4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3F2jEAAAA2w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3" o:spid="_x0000_s1097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WJH8MA&#10;AADbAAAADwAAAGRycy9kb3ducmV2LnhtbESP0WrCQBRE3wv+w3IF3+pGwTSkrlJEUfSpsR9wm71N&#10;QrN3w+6q0a93BcHHYWbOMPNlb1pxJucbywom4wQEcWl1w5WCn+PmPQPhA7LG1jIpuJKH5WLwNsdc&#10;2wt/07kIlYgQ9jkqqEPocil9WZNBP7YdcfT+rDMYonSV1A4vEW5aOU2SVBpsOC7U2NGqpvK/OBkF&#10;fFuvjl32e9i5ZC+3aZHt17NMqdGw//oEEagPr/CzvdMKPlJ4fIk/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WJH8MAAADbAAAADwAAAAAAAAAAAAAAAACYAgAAZHJzL2Rv&#10;d25yZXYueG1sUEsFBgAAAAAEAAQA9QAAAIgDAAAAAA==&#10;" fillcolor="#e6dccd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4" o:spid="_x0000_s1098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kshMIA&#10;AADbAAAADwAAAGRycy9kb3ducmV2LnhtbESP0YrCMBRE34X9h3AXfNN0F9TSNcoiiqJPVj/gbnNt&#10;i81NSbJa/XojCD4OM3OGmc4704gLOV9bVvA1TEAQF1bXXCo4HlaDFIQPyBoby6TgRh7ms4/eFDNt&#10;r7ynSx5KESHsM1RQhdBmUvqiIoN+aFvi6J2sMxiidKXUDq8Rbhr5nSRjabDmuFBhS4uKinP+bxTw&#10;fbk4tOnfbuOSrVyP83S7HKVK9T+73x8QgbrwDr/aG61gMoHnl/gD5O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6SyEwgAAANsAAAAPAAAAAAAAAAAAAAAAAJgCAABkcnMvZG93&#10;bnJldi54bWxQSwUGAAAAAAQABAD1AAAAhwMAAAAA&#10;" fillcolor="#e6dccd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5" o:spid="_x0000_s1099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M/wL8A&#10;AADbAAAADwAAAGRycy9kb3ducmV2LnhtbERPzWrCQBC+C77DMoIXqbsKVUldRYSi7UmjDzBmp0lo&#10;djZkp5q+ffdQ8Pjx/a+3vW/UnbpYB7YwmxpQxEVwNZcWrpf3lxWoKMgOm8Bk4ZcibDfDwRozFx58&#10;pnsupUohHDO0UIm0mdaxqMhjnIaWOHFfofMoCXaldh0+Urhv9NyYhfZYc2qosKV9RcV3/uMtxOb1&#10;lt+kMB9mcjpgv1zI/hOtHY/63RsooV6e4n/30VlYprHpS/oBevM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/Az/AvwAAANsAAAAPAAAAAAAAAAAAAAAAAJgCAABkcnMvZG93bnJl&#10;di54bWxQSwUGAAAAAAQABAD1AAAAhAMAAAAA&#10;" fillcolor="#e5dbcc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6" o:spid="_x0000_s1100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+aW8MA&#10;AADbAAAADwAAAGRycy9kb3ducmV2LnhtbESPUWvCQBCE34X+h2MLvhS9U6i2qaeIINY+tak/YM1t&#10;k9DcXsitGv+9Vyj4OMzMN8xi1ftGnamLdWALk7EBRVwEV3Np4fC9Hb2AioLssAlMFq4UYbV8GCww&#10;c+HCX3TOpVQJwjFDC5VIm2kdi4o8xnFoiZP3EzqPkmRXatfhJcF9o6fGzLTHmtNChS1tKip+85O3&#10;EJvnY36UwuzN0+cO+/lMNh9o7fCxX7+BEurlHv5vvzsL81f4+5J+gF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E+aW8MAAADbAAAADwAAAAAAAAAAAAAAAACYAgAAZHJzL2Rv&#10;d25yZXYueG1sUEsFBgAAAAAEAAQA9QAAAIgDAAAAAA==&#10;" fillcolor="#e5dbcc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7" o:spid="_x0000_s1101" style="position:absolute;left:1778;top:532;width:2366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DBb4A&#10;AADbAAAADwAAAGRycy9kb3ducmV2LnhtbERPy4rCMBTdC/5DuAPuNB0XUjpGGQYKHXFj9QMuze2D&#10;SW5KEm3n781CcHk47/1xtkY8yIfBsYLPTQaCuHF64E7B7VqucxAhIms0jknBPwU4HpaLPRbaTXyh&#10;Rx07kUI4FKigj3EspAxNTxbDxo3EiWudtxgT9J3UHqcUbo3cZtlOWhw4NfQ40k9PzV99twrktS6n&#10;vDY+c6dteza/1aUlp9TqY/7+AhFpjm/xy11pBXlan76kHyAP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w8gw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UCS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–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Processo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Seletivo</w:t>
                          </w:r>
                          <w:proofErr w:type="spellEnd"/>
                        </w:p>
                      </w:txbxContent>
                    </v:textbox>
                  </v:rect>
                  <v:rect id="Rectangle 78" o:spid="_x0000_s1102" style="position:absolute;left:3095;top:4520;width:1448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AmnsEA&#10;AADbAAAADwAAAGRycy9kb3ducmV2LnhtbESP3YrCMBSE7xd8h3AE77apXkipRhFB0GVvrPsAh+b0&#10;B5OTkkTbffuNIOzlMDPfMNv9ZI14kg+9YwXLLAdBXDvdc6vg53b6LECEiKzROCYFvxRgv5t9bLHU&#10;buQrPavYigThUKKCLsahlDLUHVkMmRuIk9c4bzEm6VupPY4Jbo1c5flaWuw5LXQ40LGj+l49rAJ5&#10;q05jURmfu69V820u52tDTqnFfDpsQESa4n/43T5rBcUSXl/SD5C7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wJp7BAAAA2wAAAA8AAAAAAAAAAAAAAAAAmAIAAGRycy9kb3du&#10;cmV2LnhtbFBLBQYAAAAABAAEAPUAAACGAwAAAAA=&#10;" filled="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(</w:t>
                          </w:r>
                          <w:proofErr w:type="gram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from</w:t>
                          </w:r>
                          <w:proofErr w:type="gram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Use Case Model)</w:t>
                          </w:r>
                        </w:p>
                      </w:txbxContent>
                    </v:textbox>
                  </v:rect>
                  <v:oval id="Oval 79" o:spid="_x0000_s1103" style="position:absolute;left:518;top:1260;width:336;height:3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Qzdb8A&#10;AADbAAAADwAAAGRycy9kb3ducmV2LnhtbESPSwvCMBCE74L/IazgzaZ6EKlGER/gzSd4XZq1rTab&#10;0kRb/70RBI/DzHzDzBatKcWLaldYVjCMYhDEqdUFZwou5+1gAsJ5ZI2lZVLwJgeLebczw0Tbho/0&#10;OvlMBAi7BBXk3leJlC7NyaCLbEUcvJutDfog60zqGpsAN6UcxfFYGiw4LORY0Sqn9HF6GgXxe3hf&#10;HtyzOVK726R4u57366tS/V67nILw1Pp/+NfeaQWTEXy/hB8g5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YdDN1vwAAANsAAAAPAAAAAAAAAAAAAAAAAJgCAABkcnMvZG93bnJl&#10;di54bWxQSwUGAAAAAAQABAD1AAAAhAMAAAAA&#10;" fillcolor="#fcf2e3" strokeweight="39e-5mm"/>
                  <v:rect id="Rectangle 80" o:spid="_x0000_s1104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IItsUA&#10;AADbAAAADwAAAGRycy9kb3ducmV2LnhtbESPT2vCQBTE74V+h+UVeqsbW2w0uor4B7yallpvj+xr&#10;kjb7NmTXJPrpXaHgcZiZ3zCzRW8q0VLjSssKhoMIBHFmdcm5gs+P7csYhPPIGivLpOBMDhbzx4cZ&#10;Jtp2vKc29bkIEHYJKii8rxMpXVaQQTewNXHwfmxj0AfZ5FI32AW4qeRrFL1LgyWHhQJrWhWU/aUn&#10;o6C7tPGwWn5PNnyKDzg6rr8Ox1+lnp/65RSEp97fw//tnVYwfoPbl/AD5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ggi2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1" o:spid="_x0000_s1105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i/w8QA&#10;AADbAAAADwAAAGRycy9kb3ducmV2LnhtbESPX2vCMBTF3wW/Q7jCXkTTDRnSGUULg7K3Oif4dtfc&#10;tWXJTWmyWvvpzWCwx8P58+NsdoM1oqfON44VPC4TEMSl0w1XCk7vr4s1CB+QNRrHpOBGHnbb6WSD&#10;qXZXLqg/hkrEEfYpKqhDaFMpfVmTRb90LXH0vlxnMUTZVVJ3eI3j1sinJHmWFhuOhBpbymoqv48/&#10;NkLyszx/3N7K8TS/fB56acasMEo9zIb9C4hAQ/gP/7VzrWC9gt8v8QfI7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ov8PEAAAA2wAAAA8AAAAAAAAAAAAAAAAAmAIAAGRycy9k&#10;b3ducmV2LnhtbFBLBQYAAAAABAAEAPUAAACJAwAAAAA=&#10;" fillcolor="#f8eed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2" o:spid="_x0000_s1106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lCW8YA&#10;AADbAAAADwAAAGRycy9kb3ducmV2LnhtbESP3WrCQBSE7wu+w3IE7+qmikVT1yBBQSgt1B+od8fs&#10;aRKyezZkV03fvlso9HKYmW+YZdZbI27U+dqxgqdxAoK4cLrmUsHxsH2cg/ABWaNxTAq+yUO2Gjws&#10;MdXuzh9024dSRAj7FBVUIbSplL6oyKIfu5Y4el+usxii7EqpO7xHuDVykiTP0mLNcaHClvKKimZ/&#10;tQre+9NrvfhsmunFvPnNJT/PyJyVGg379QuIQH34D/+1d1rBfAa/X+IP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WlCW8YAAADb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3" o:spid="_x0000_s1107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1REMQA&#10;AADbAAAADwAAAGRycy9kb3ducmV2LnhtbESP3YrCMBSE74V9h3CEvdNUL0rpGkUEf5YVUdcHODTH&#10;tticdJtouz69EQQvh5n5hpnMOlOJGzWutKxgNIxAEGdWl5wrOP0uBwkI55E1VpZJwT85mE0/ehNM&#10;tW35QLejz0WAsEtRQeF9nUrpsoIMuqGtiYN3to1BH2STS91gG+CmkuMoiqXBksNCgTUtCsoux6tR&#10;EK/KH5e0f9vzZkfR6rL+3l/vtVKf/W7+BcJT59/hV3ujFSQxPL+EHyC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dURDEAAAA2w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4" o:spid="_x0000_s1108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qR8cEA&#10;AADbAAAADwAAAGRycy9kb3ducmV2LnhtbESPzYoCMRCE74LvEFrwIpqsB5VZoywuLt7EnwdoJr2T&#10;YSedIck649sbQfBYVNVX1Hrbu0bcKMTas4aPmQJBXHpTc6XhetlPVyBiQjbYeCYNd4qw3QwHayyM&#10;7/hEt3OqRIZwLFCDTaktpIylJYdx5lvi7P364DBlGSppAnYZ7ho5V2ohHdacFyy2tLNU/p3/nYaJ&#10;PfXV7nj9QXkvv8NSqe64V1qPR/3XJ4hEfXqHX+2D0bBawvNL/gFy8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+6kfHBAAAA2wAAAA8AAAAAAAAAAAAAAAAAmAIAAGRycy9kb3du&#10;cmV2LnhtbFBLBQYAAAAABAAEAPUAAACGAwAAAAA=&#10;" fillcolor="#f1e7d8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5" o:spid="_x0000_s1109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lsBsAA&#10;AADbAAAADwAAAGRycy9kb3ducmV2LnhtbERPTYvCMBC9C/sfwix401RhRapR3AUXPQhWd+9DM7bF&#10;ZlKS2FZ/vTkIHh/ve7nuTS1acr6yrGAyTkAQ51ZXXCj4O29HcxA+IGusLZOCO3lYrz4GS0y17Tij&#10;9hQKEUPYp6igDKFJpfR5SQb92DbEkbtYZzBE6AqpHXYx3NRymiQzabDi2FBiQz8l5dfTzSgIh+w4&#10;/f3OcvO/u7t9+zhOvopOqeFnv1mACNSHt/jl3mkF8zg2fok/QK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LlsBsAAAADbAAAADwAAAAAAAAAAAAAAAACYAgAAZHJzL2Rvd25y&#10;ZXYueG1sUEsFBgAAAAAEAAQA9QAAAIUDAAAAAA==&#10;" fillcolor="#efe5d6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6" o:spid="_x0000_s1110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uoBsMA&#10;AADbAAAADwAAAGRycy9kb3ducmV2LnhtbESPQUvDQBSE70L/w/IK3uxGoaXGbou0CB41SqC3Z/Y1&#10;G5p9G3afafrvXUHwOMzMN8xmN/lejRRTF9jA/aIARdwE23Fr4PPj5W4NKgmyxT4wGbhSgt12drPB&#10;0oYLv9NYSasyhFOJBpzIUGqdGkce0yIMxNk7hehRsoytthEvGe57/VAUK+2x47zgcKC9o+ZcfXsD&#10;q3FZHa7dVx3faqpHdzyKxKUxt/Pp+QmU0CT/4b/2qzWwfoTfL/kH6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xuoBsMAAADb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7" o:spid="_x0000_s1111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Mi6r4A&#10;AADbAAAADwAAAGRycy9kb3ducmV2LnhtbERPzYrCMBC+C/sOYRa8aeoK2q1GUUHWgwft+gBDMzZl&#10;m0lJonbf3hwEjx/f/3Ld21bcyYfGsYLJOANBXDndcK3g8rsf5SBCRNbYOiYF/xRgvfoYLLHQ7sFn&#10;upexFimEQ4EKTIxdIWWoDFkMY9cRJ+7qvMWYoK+l9vhI4baVX1k2kxYbTg0GO9oZqv7Km1Wwm5+2&#10;5Y8/Gsov042c+C2yNUoNP/vNAkSkPr7FL/dBK/hO69OX9APk6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5TIuq+AAAA2wAAAA8AAAAAAAAAAAAAAAAAmAIAAGRycy9kb3ducmV2&#10;LnhtbFBLBQYAAAAABAAEAPUAAACDAwAAAAA=&#10;" fillcolor="#ebe1d2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8" o:spid="_x0000_s1112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KNMsEA&#10;AADbAAAADwAAAGRycy9kb3ducmV2LnhtbESPzWoCMRSF94W+Q7gFdzVjLVKnRikjYpeaFuryMrlO&#10;Qic3wyTq9O0bQXB5OD8fZ7EafCvO1EcXWMFkXIAgroNx3Cj4/to8v4GICdlgG5gU/FGE1fLxYYGl&#10;CRfe01mnRuQRjiUqsCl1pZSxtuQxjkNHnL1j6D2mLPtGmh4vedy38qUoZtKj40yw2FFlqf7VJ58h&#10;U7/+2Xl9qF67qrGs9dYdnVKjp+HjHUSiId3Dt/anUTCfwPVL/gFy+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SjTLBAAAA2wAAAA8AAAAAAAAAAAAAAAAAmAIAAGRycy9kb3du&#10;cmV2LnhtbFBLBQYAAAAABAAEAPUAAACGAwAAAAA=&#10;" fillcolor="#e9dfd0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9" o:spid="_x0000_s1113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gO08MA&#10;AADbAAAADwAAAGRycy9kb3ducmV2LnhtbESPwW7CMBBE70j9B2sr9QYOORSSYhBqiQriROgHrOJt&#10;HDVeR7Eh6d9jJCSOo5l5o1ltRtuKK/W+caxgPktAEFdON1wr+DkX0yUIH5A1to5JwT952KxfJivM&#10;tRv4RNcy1CJC2OeowITQ5VL6ypBFP3MdcfR+XW8xRNnXUvc4RLhtZZok79Jiw3HBYEefhqq/8mIV&#10;fO2c1oduuzBVdjiWxTBvv9NCqbfXcfsBItAYnuFHe68VZCncv8QfIN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9gO08MAAADbAAAADwAAAAAAAAAAAAAAAACYAgAAZHJzL2Rv&#10;d25yZXYueG1sUEsFBgAAAAAEAAQA9QAAAIgDAAAAAA==&#10;" fillcolor="#e7ddce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0" o:spid="_x0000_s1114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tLS8QA&#10;AADbAAAADwAAAGRycy9kb3ducmV2LnhtbESP3WrCQBSE7wu+w3KE3oju2lJro6uIIP25aqMPcMye&#10;JsHs2ZA9avr23YLQy2FmvmGW69436kJdrANbmE4MKOIiuJpLC4f9bjwHFQXZYROYLPxQhPVqcLfE&#10;zIUrf9Ell1IlCMcMLVQibaZ1LCryGCehJU7ed+g8SpJdqV2H1wT3jX4wZqY91pwWKmxpW1Fxys/e&#10;QmyejvlRCvNuRp+v2D/PZPuB1t4P+80ClFAv/+Fb+81ZeHmEvy/pB+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rS0vEAAAA2w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line id="Line 91" o:spid="_x0000_s1115" style="position:absolute;visibility:visible;mso-wrap-style:square" from="700,1609" to="700,19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2n48QAAADbAAAADwAAAGRycy9kb3ducmV2LnhtbESPW4vCMBSE34X9D+Es7JumlmVdq7Hs&#10;raDCPngBXw/NsS02J6XJavz3G0HwcZiZb5h5HkwrztS7xrKC8SgBQVxa3XClYL8rhu8gnEfW2Fom&#10;BVdykC+eBnPMtL3whs5bX4kIYZehgtr7LpPSlTUZdCPbEUfvaHuDPsq+krrHS4SbVqZJ8iYNNhwX&#10;auzoq6bytP0zCk7frQ3Fz7r6LNKQHCbX39Vxp5V6eQ4fMxCegn+E7+2lVjB9hduX+APk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PafjxAAAANsAAAAPAAAAAAAAAAAA&#10;AAAAAKECAABkcnMvZG93bnJldi54bWxQSwUGAAAAAAQABAD5AAAAkgMAAAAA&#10;" strokeweight="39e-5mm"/>
                  <v:line id="Line 92" o:spid="_x0000_s1116" style="position:absolute;visibility:visible;mso-wrap-style:square" from="448,1693" to="700,1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ECeMQAAADbAAAADwAAAGRycy9kb3ducmV2LnhtbESPW4vCMBSE34X9D+Es7JumFnZdq7Hs&#10;raDCPngBXw/NsS02J6XJavz3G0HwcZiZb5h5HkwrztS7xrKC8SgBQVxa3XClYL8rhu8gnEfW2Fom&#10;BVdykC+eBnPMtL3whs5bX4kIYZehgtr7LpPSlTUZdCPbEUfvaHuDPsq+krrHS4SbVqZJ8iYNNhwX&#10;auzoq6bytP0zCk7frQ3Fz7r6LNKQHCbX39Vxp5V6eQ4fMxCegn+E7+2lVjB9hduX+APk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cQJ4xAAAANsAAAAPAAAAAAAAAAAA&#10;AAAAAKECAABkcnMvZG93bnJldi54bWxQSwUGAAAAAAQABAD5AAAAkgMAAAAA&#10;" strokeweight="39e-5mm"/>
                  <v:line id="Line 93" o:spid="_x0000_s1117" style="position:absolute;flip:x;visibility:visible;mso-wrap-style:square" from="700,1693" to="952,1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b2ar8AAADbAAAADwAAAGRycy9kb3ducmV2LnhtbESPSwvCMBCE74L/IazgTdN68FGNRQRB&#10;EMEXeF2atS02m9JErf/eCILHYWa+YRZpayrxpMaVlhXEwwgEcWZ1ybmCy3kzmIJwHlljZZkUvMlB&#10;uux2Fpho++IjPU8+FwHCLkEFhfd1IqXLCjLohrYmDt7NNgZ9kE0udYOvADeVHEXRWBosOSwUWNO6&#10;oOx+ehgF+qD3cV1uD7vzZLK/st7YO1VK9Xvtag7CU+v/4V97qxXMxvD9En6AXH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Cb2ar8AAADbAAAADwAAAAAAAAAAAAAAAACh&#10;AgAAZHJzL2Rvd25yZXYueG1sUEsFBgAAAAAEAAQA+QAAAI0DAAAAAA==&#10;" strokeweight="39e-5mm"/>
                  <v:line id="Line 94" o:spid="_x0000_s1118" style="position:absolute;flip:x;visibility:visible;mso-wrap-style:square" from="490,1959" to="700,22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2pT8b4AAADbAAAADwAAAGRycy9kb3ducmV2LnhtbESPwQrCMBBE74L/EFbwpqkerFajiCAI&#10;IqgVvC7N2habTWmi1r83guBxmJk3zGLVmko8qXGlZQWjYQSCOLO65FzBJd0OpiCcR9ZYWSYFb3Kw&#10;WnY7C0y0ffGJnmefiwBhl6CCwvs6kdJlBRl0Q1sTB+9mG4M+yCaXusFXgJtKjqNoIg2WHBYKrGlT&#10;UHY/P4wCfdSHUV3ujvs0jg9X1lt7p0qpfq9dz0F4av0//GvvtIJZDN8v4QfI5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jalPxvgAAANsAAAAPAAAAAAAAAAAAAAAAAKEC&#10;AABkcnMvZG93bnJldi54bWxQSwUGAAAAAAQABAD5AAAAjAMAAAAA&#10;" strokeweight="39e-5mm"/>
                  <v:line id="Line 95" o:spid="_x0000_s1119" style="position:absolute;visibility:visible;mso-wrap-style:square" from="700,1959" to="910,22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Ct5sAAAADbAAAADwAAAGRycy9kb3ducmV2LnhtbERPy4rCMBTdC/5DuII7m+rCGatRfBVm&#10;Blz4ALeX5toWm5vSRI1/P1kMzPJw3otVMI14UudqywrGSQqCuLC65lLB5ZyPPkE4j6yxsUwK3uRg&#10;tez3Fphp++IjPU++FDGEXYYKKu/bTEpXVGTQJbYljtzNdgZ9hF0pdYevGG4aOUnTqTRYc2yosKVt&#10;RcX99DAK7rvGhnz/U27ySUivH+/D9+2slRoOwnoOwlPw/+I/95dWMItj45f4A+Ty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dwrebAAAAA2wAAAA8AAAAAAAAAAAAAAAAA&#10;oQIAAGRycy9kb3ducmV2LnhtbFBLBQYAAAAABAAEAPkAAACOAwAAAAA=&#10;" strokeweight="39e-5mm"/>
                  <v:rect id="Rectangle 96" o:spid="_x0000_s1120" style="position:absolute;left:476;top:2281;width:522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+8RcAA&#10;AADbAAAADwAAAGRycy9kb3ducmV2LnhtbESPzYoCMRCE7wu+Q2jB25rRg+hoFBEEV7w4+gDNpOcH&#10;k86QRGf27Y2wsMeiqr6iNrvBGvEiH1rHCmbTDARx6XTLtYL77fi9BBEiskbjmBT8UoDddvS1wVy7&#10;nq/0KmItEoRDjgqaGLtcylA2ZDFMXUecvMp5izFJX0vtsU9wa+Q8yxbSYstpocGODg2Vj+JpFchb&#10;ceyXhfGZO8+ri/k5XStySk3Gw34NItIQ/8N/7ZNWsFrB50v6AXL7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N+8R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Usuário</w:t>
                          </w:r>
                          <w:proofErr w:type="spellEnd"/>
                        </w:p>
                      </w:txbxContent>
                    </v:textbox>
                  </v:rect>
                  <v:rect id="Rectangle 97" o:spid="_x0000_s1121" style="position:absolute;left:294;top:2561;width:809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u/7sIA&#10;AADcAAAADwAAAGRycy9kb3ducmV2LnhtbESPzWoDMQyE74W8g1Ggt8ZODiVs44QQCKSll2z6AGKt&#10;/aG2vNhOdvv21aHQm8SMZj7tDnPw6kEpD5EtrFcGFHET3cCdha/b+WULKhdkhz4yWfihDIf94mmH&#10;lYsTX+lRl05JCOcKLfSljJXWuekpYF7FkVi0NqaARdbUaZdwkvDg9caYVx1wYGnocaRTT813fQ8W&#10;9K0+T9vaJxM/Nu2nf79cW4rWPi/n4xuoQnP5N/9dX5zgG8GXZ2QCv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G7/uwgAAANwAAAAPAAAAAAAAAAAAAAAAAJgCAABkcnMvZG93&#10;bnJldi54bWxQSwUGAAAAAAQABAD1AAAAhwMAAAAA&#10;" filled="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(</w:t>
                          </w:r>
                          <w:proofErr w:type="gram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from</w:t>
                          </w:r>
                          <w:proofErr w:type="gram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Actors)</w:t>
                          </w:r>
                        </w:p>
                      </w:txbxContent>
                    </v:textbox>
                  </v:rect>
                  <v:oval id="Oval 98" o:spid="_x0000_s1122" style="position:absolute;left:2829;top:1330;width:1456;height: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lKl8IA&#10;AADcAAAADwAAAGRycy9kb3ducmV2LnhtbERPPWvDMBDdA/0P4gpdQiO7UNO4kUMICWTo4qTZD+tq&#10;GVsn11Js599XhUK3e7zP22xn24mRBt84VpCuEhDEldMN1wo+L8fnNxA+IGvsHJOCO3nYFg+LDeba&#10;TVzSeA61iCHsc1RgQuhzKX1lyKJfuZ44cl9usBgiHGqpB5xiuO3kS5Jk0mLDscFgT3tDVXu+WQU7&#10;c127bP1KH1m/NO33wZfmWin19Djv3kEEmsO/+M990nF+ksLvM/ECWf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uUqXwgAAANwAAAAPAAAAAAAAAAAAAAAAAJgCAABkcnMvZG93&#10;bnJldi54bWxQSwUGAAAAAAQABAD1AAAAhwMAAAAA&#10;" fillcolor="#c0bfc0" strokecolor="#c0bfc0" strokeweight="39e-5mm"/>
                  <v:oval id="Oval 99" o:spid="_x0000_s1123" style="position:absolute;left:2787;top:1288;width:1456;height: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V3KMEA&#10;AADcAAAADwAAAGRycy9kb3ducmV2LnhtbERPS2uDQBC+F/oflin0Vnf1UIrNRiRtwFuaB+Q6uBO1&#10;cWfF3UT9991Cobf5+J6zKmbbizuNvnOsIU0UCOLamY4bDafj9uUNhA/IBnvHpGEhD8X68WGFuXET&#10;7+l+CI2IIexz1NCGMORS+roliz5xA3HkLm60GCIcG2lGnGK47WWm1Ku02HFsaHGgTUv19XCzGtSS&#10;fpdf/jbtaa4+a7ycj7uPs9bPT3P5DiLQHP7Ff+7KxPkqg99n4gVy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UldyjBAAAA3AAAAA8AAAAAAAAAAAAAAAAAmAIAAGRycy9kb3du&#10;cmV2LnhtbFBLBQYAAAAABAAEAPUAAACGAwAAAAA=&#10;" fillcolor="#fcf2e3" strokeweight="39e-5mm"/>
                  <v:rect id="Rectangle 100" o:spid="_x0000_s1124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G9P8IA&#10;AADcAAAADwAAAGRycy9kb3ducmV2LnhtbERP32vCMBB+H/g/hBP2MjTpNoZUYxGlsLcxleHj0Zxt&#10;sbnUJtrsv18Gg73dx/fzVkW0nbjT4FvHGrK5AkFcOdNyreF4KGcLED4gG+wck4Zv8lCsJw8rzI0b&#10;+ZPu+1CLFMI+Rw1NCH0upa8asujnridO3NkNFkOCQy3NgGMKt518VupNWmw5NTTY07ah6rK/WQ03&#10;5ePX6wHLy9OJoj99uN01c1o/TuNmCSJQDP/iP/e7SfPVC/w+ky6Q6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gb0/wgAAANwAAAAPAAAAAAAAAAAAAAAAAJgCAABkcnMvZG93&#10;bnJldi54bWxQSwUGAAAAAAQABAD1AAAAhwMAAAAA&#10;" fillcolor="#fbf1e2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1" o:spid="_x0000_s1125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glS8EA&#10;AADcAAAADwAAAGRycy9kb3ducmV2LnhtbERP32vCMBB+H/g/hBP2MjRxlCG1UcQh7G2sivTxaM62&#10;2FxqEzX775fBYG/38f28YhNtL+40+s6xhsVcgSCunem40XA87GdLED4gG+wdk4Zv8rBZT54KzI17&#10;8Bfdy9CIFMI+Rw1tCEMupa9bsujnbiBO3NmNFkOCYyPNiI8Ubnv5qtSbtNhxamhxoF1L9aW8WQ03&#10;5eMpO+D+8lJR9NWne78unNbP07hdgQgUw7/4z/1h0nyVwe8z6QK5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oJUvBAAAA3AAAAA8AAAAAAAAAAAAAAAAAmAIAAGRycy9kb3du&#10;cmV2LnhtbFBLBQYAAAAABAAEAPUAAACGAwAAAAA=&#10;" fillcolor="#fbf1e2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2" o:spid="_x0000_s1126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FhisMA&#10;AADcAAAADwAAAGRycy9kb3ducmV2LnhtbERPS2vCQBC+F/oflin0ZjYKao3ZiNQWeq0WH7chOyax&#10;2dmQXZPYX98tCL3Nx/ecdDWYWnTUusqygnEUgyDOra64UPC1ex+9gHAeWWNtmRTcyMEqe3xIMdG2&#10;50/qtr4QIYRdggpK75tESpeXZNBFtiEO3Nm2Bn2AbSF1i30IN7WcxPFMGqw4NJTY0GtJ+ff2ahT0&#10;P918XK+Pize+zg84PW32h9NFqeenYb0E4Wnw/+K7+0OH+fEU/p4JF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FhisMAAADc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3" o:spid="_x0000_s1127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P//cMA&#10;AADcAAAADwAAAGRycy9kb3ducmV2LnhtbERPTWvCQBC9C/0PyxS8NZsI1Ta6BqkVvKql6m3ITpO0&#10;2dmQXZPor+8WCt7m8T5nkQ2mFh21rrKsIIliEMS51RUXCj4Om6cXEM4ja6wtk4IrOciWD6MFptr2&#10;vKNu7wsRQtilqKD0vkmldHlJBl1kG+LAfdnWoA+wLaRusQ/hppaTOJ5KgxWHhhIbeisp/9lfjIL+&#10;1s2SenV6fefL7IjP5/Xn8fyt1PhxWM1BeBr8Xfzv3uowP57C3zPhAr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P//cMAAADc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4" o:spid="_x0000_s1128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jEgcUA&#10;AADcAAAADwAAAGRycy9kb3ducmV2LnhtbERPS2vCQBC+F/oflil4q5v2ECXNKlIR2oNgoxh6G7OT&#10;B83Ohuxqor++Wyh4m4/vOelyNK24UO8aywpephEI4sLqhisFh/3meQ7CeWSNrWVScCUHy8XjQ4qJ&#10;tgN/0SXzlQgh7BJUUHvfJVK6oiaDbmo74sCVtjfoA+wrqXscQrhp5WsUxdJgw6Ghxo7eayp+srNR&#10;EOfn06HafG93x7wsys/5eu3jm1KTp3H1BsLT6O/if/eHDvOjGfw9Ey6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aMSBxQAAANw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5" o:spid="_x0000_s1129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dQ88cA&#10;AADcAAAADwAAAGRycy9kb3ducmV2LnhtbESPT2vCQBDF74V+h2WE3pqNPQSJWUUUoT0UWiuKtzE7&#10;+YPZ2ZBdNe2n7xwKvc3w3rz3m2I5uk7daAitZwPTJAVFXHrbcm1g/7V9noEKEdli55kMfFOA5eLx&#10;ocDc+jt/0m0XayUhHHI00MTY51qHsiGHIfE9sWiVHxxGWYda2wHvEu46/ZKmmXbYsjQ02NO6ofKy&#10;uzoD2fF63tfb0/vH4ViV1dtss4nZjzFPk3E1BxVpjP/mv+tXK/ip0MozMoFe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3UPP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6" o:spid="_x0000_s1130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v1aMUA&#10;AADcAAAADwAAAGRycy9kb3ducmV2LnhtbERPS2vCQBC+F/oflil4q5v2ENI0q0hF0INgVQy9jdnJ&#10;g2ZnQ3Y1sb++Wyh4m4/vOdl8NK24Uu8aywpephEI4sLqhisFx8PqOQHhPLLG1jIpuJGD+ezxIcNU&#10;24E/6br3lQgh7FJUUHvfpVK6oiaDbmo74sCVtjfoA+wrqXscQrhp5WsUxdJgw6Ghxo4+aiq+9xej&#10;IM4v52O1+truTnlZlJtkufTxj1KTp3HxDsLT6O/if/dah/nRG/w9Ey6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u/VoxQAAANw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7" o:spid="_x0000_s1131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M4zcQA&#10;AADcAAAADwAAAGRycy9kb3ducmV2LnhtbESPTWvCQBCG7wX/wzKCl6IbPYhEV6mCIL1prdDbNDtN&#10;QndnQ3Ybo7/eORS8zTDvxzOrTe+d6qiNdWAD00kGirgItubSwPljP16AignZogtMBm4UYbMevKww&#10;t+HKR+pOqVQSwjFHA1VKTa51LCryGCehIZbbT2g9JlnbUtsWrxLunZ5l2Vx7rFkaKmxoV1Hxe/rz&#10;UnK46Mvn7b24n1+/vreddvfd0RkzGvZvS1CJ+vQU/7sPVvCngi/PyAR6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TjOM3EAAAA3AAAAA8AAAAAAAAAAAAAAAAAmAIAAGRycy9k&#10;b3ducmV2LnhtbFBLBQYAAAAABAAEAPUAAACJAwAAAAA=&#10;" fillcolor="#f8eed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8" o:spid="_x0000_s1132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+dVsQA&#10;AADcAAAADwAAAGRycy9kb3ducmV2LnhtbESPT4vCMBDF7wt+hzDCXhZNuwdZqlFUEGRv/gVvYzO2&#10;xWRSmlirn34jCHub4b15vzeTWWeNaKnxlWMF6TABQZw7XXGhYL9bDX5A+ICs0TgmBQ/yMJv2PiaY&#10;aXfnDbXbUIgYwj5DBWUIdSalz0uy6IeuJo7axTUWQ1ybQuoG7zHcGvmdJCNpseJIKLGmZUn5dXuz&#10;EbI+yuPh8Zs/91+n86KV5rncGKU++918DCJQF/7N7+u1jvXTFF7PxAnk9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vnVbEAAAA3AAAAA8AAAAAAAAAAAAAAAAAmAIAAGRycy9k&#10;b3ducmV2LnhtbFBLBQYAAAAABAAEAPUAAACJAwAAAAA=&#10;" fillcolor="#f8eed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9" o:spid="_x0000_s1133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OlEMEA&#10;AADcAAAADwAAAGRycy9kb3ducmV2LnhtbERPTYvCMBC9C/sfwix401RBWbtGkYUFERGs2vPQjE2x&#10;mXSbqPXfG0HY2zze58yXna3FjVpfOVYwGiYgiAunKy4VHA+/gy8QPiBrrB2Tggd5WC4+enNMtbvz&#10;nm5ZKEUMYZ+iAhNCk0rpC0MW/dA1xJE7u9ZiiLAtpW7xHsNtLcdJMpUWK44NBhv6MVRcsqtVcJC7&#10;ausmpp5dzpvJ3ynPm1WWK9X/7FbfIAJ14V/8dq91nD8aw+uZeIFcP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9TpRDBAAAA3AAAAA8AAAAAAAAAAAAAAAAAmAIAAGRycy9kb3du&#10;cmV2LnhtbFBLBQYAAAAABAAEAPUAAACGAwAAAAA=&#10;" fillcolor="#f7edde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0" o:spid="_x0000_s1134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8Ai8IA&#10;AADcAAAADwAAAGRycy9kb3ducmV2LnhtbERP32vCMBB+F/Y/hBvsTVMninZGkYEgYwi22uejOZti&#10;c+maqN1/bwYD3+7j+3nLdW8bcaPO144VjEcJCOLS6ZorBcd8O5yD8AFZY+OYFPySh/XqZbDEVLs7&#10;H+iWhUrEEPYpKjAhtKmUvjRk0Y9cSxy5s+sshgi7SuoO7zHcNvI9SWbSYs2xwWBLn4bKS3a1CnK5&#10;r7/d1DSLy/lr+nMqinaTFUq9vfabDxCB+vAU/7t3Os4fT+DvmXiBX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HwCLwgAAANw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1" o:spid="_x0000_s1135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tFEL8A&#10;AADcAAAADwAAAGRycy9kb3ducmV2LnhtbERPS4vCMBC+C/sfwgh701RXRLtNZSnIevVx2dvQjE2x&#10;mZQkavffG0HwNh/fc4rNYDtxIx9axwpm0wwEce10y42C03E7WYEIEVlj55gU/FOATfkxKjDX7s57&#10;uh1iI1IIhxwVmBj7XMpQG7IYpq4nTtzZeYsxQd9I7fGewm0n51m2lBZbTg0Ge6oM1ZfD1SqwX9tY&#10;/y2rbsd+WK3XZ1PR716pz/Hw8w0i0hDf4pd7p9P82QKez6QLZPk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r20UQvwAAANwAAAAPAAAAAAAAAAAAAAAAAJgCAABkcnMvZG93bnJl&#10;di54bWxQSwUGAAAAAAQABAD1AAAAhAMAAAAA&#10;" fillcolor="#f6ecdd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2" o:spid="_x0000_s1136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fgi78A&#10;AADcAAAADwAAAGRycy9kb3ducmV2LnhtbERPS4vCMBC+C/sfwgh701QXRbtNZSnIevVx2dvQjE2x&#10;mZQkavffG0HwNh/fc4rNYDtxIx9axwpm0wwEce10y42C03E7WYEIEVlj55gU/FOATfkxKjDX7s57&#10;uh1iI1IIhxwVmBj7XMpQG7IYpq4nTtzZeYsxQd9I7fGewm0n51m2lBZbTg0Ge6oM1ZfD1SqwX9tY&#10;/y2rbsd+WK3XZ1PR716pz/Hw8w0i0hDf4pd7p9P82QKez6QLZPk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El+CLvwAAANwAAAAPAAAAAAAAAAAAAAAAAJgCAABkcnMvZG93bnJl&#10;di54bWxQSwUGAAAAAAQABAD1AAAAhAMAAAAA&#10;" fillcolor="#f6ecdd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3" o:spid="_x0000_s1137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nUv8MA&#10;AADcAAAADwAAAGRycy9kb3ducmV2LnhtbERP32vCMBB+F/Y/hBvsTVM3JrMaZYiCMBzoFPTtbM62&#10;NLmUJmr9740w8O0+vp83nrbWiAs1vnSsoN9LQBBnTpecK9j+LbpfIHxA1mgck4IbeZhOXjpjTLW7&#10;8poum5CLGMI+RQVFCHUqpc8Ksuh7riaO3Mk1FkOETS51g9cYbo18T5KBtFhybCiwpllBWbU5WwW/&#10;7e6nHO6r6uNoVn5+nB0+yRyUenttv0cgArXhKf53L3Wc3x/A45l4gZ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mnUv8MAAADcAAAADwAAAAAAAAAAAAAAAACYAgAAZHJzL2Rv&#10;d25yZXYueG1sUEsFBgAAAAAEAAQA9QAAAIgDAAAAAA==&#10;" fillcolor="#f5ebdc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4" o:spid="_x0000_s1138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VxJMQA&#10;AADcAAAADwAAAGRycy9kb3ducmV2LnhtbERP22oCMRB9L/gPYQTfatZKq65GEalQKBbqBfRt3Iy7&#10;yyaTZRN1+/emUOjbHM51ZovWGnGjxpeOFQz6CQjizOmScwX73fp5DMIHZI3GMSn4IQ+Leedphql2&#10;d/6m2zbkIoawT1FBEUKdSumzgiz6vquJI3dxjcUQYZNL3eA9hlsjX5LkTVosOTYUWNOqoKzaXq2C&#10;r/bwWU6OVTU8m41/P69Or2ROSvW67XIKIlAb/sV/7g8d5w9G8PtMvED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lcSTEAAAA3AAAAA8AAAAAAAAAAAAAAAAAmAIAAGRycy9k&#10;b3ducmV2LnhtbFBLBQYAAAAABAAEAPUAAACJAwAAAAA=&#10;" fillcolor="#f5ebdc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5" o:spid="_x0000_s1139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/eb8MA&#10;AADcAAAADwAAAGRycy9kb3ducmV2LnhtbESPT4vCQAzF78J+hyHC3nRaF8StjiILam/iH/YcO7Et&#10;djKlM2r3228OgreE9/LeL4tV7xr1oC7Ung2k4wQUceFtzaWB82kzmoEKEdli45kM/FGA1fJjsMDM&#10;+icf6HGMpZIQDhkaqGJsM61DUZHDMPYtsWhX3zmMsnalth0+Jdw1epIkU+2wZmmosKWfiorb8e4M&#10;NPvbNb07/8XfaZm7y+73MMu3xnwO+/UcVKQ+vs2v69wKfiq08oxMoJ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L/eb8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6" o:spid="_x0000_s1140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N79MEA&#10;AADcAAAADwAAAGRycy9kb3ducmV2LnhtbERPS2vCQBC+F/oflin01mxiQWKajRRBm1sxLZ7H7OSB&#10;2dmQXTX9911B8DYf33Py9WwGcaHJ9ZYVJFEMgri2uudWwe/P9i0F4TyyxsEyKfgjB+vi+SnHTNsr&#10;7+lS+VaEEHYZKui8HzMpXd2RQRfZkThwjZ0M+gCnVuoJryHcDHIRx0tpsOfQ0OFIm47qU3U2Cobv&#10;U5OcjX3nVdKW5vh12KflTqnXl/nzA4Sn2T/Ed3epw/xkBbdnwgWy+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fze/T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7" o:spid="_x0000_s1141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UY1MMA&#10;AADcAAAADwAAAGRycy9kb3ducmV2LnhtbESPT4vCQAzF78J+hyEL3nRaBdHqKLKw2pv4hz1nO7Et&#10;djKlM2r3228OgreE9/LeL6tN7xr1oC7Ung2k4wQUceFtzaWBy/l7NAcVIrLFxjMZ+KMAm/XHYIWZ&#10;9U8+0uMUSyUhHDI0UMXYZlqHoiKHYexbYtGuvnMYZe1KbTt8Srhr9CRJZtphzdJQYUtfFRW3090Z&#10;aA63a3p3fsqLtMzd7/7nOM93xgw/++0SVKQ+vs2v69wK/kTw5RmZQK/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KUY1M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8" o:spid="_x0000_s1142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TZn8IA&#10;AADcAAAADwAAAGRycy9kb3ducmV2LnhtbERP24rCMBB9F/yHMMK+aaoPIrWpyMKqy8ri7QOGZmyL&#10;zaQ20Xb9+o0g+DaHc51k0ZlK3KlxpWUF41EEgjizuuRcwen4NZyBcB5ZY2WZFPyRg0Xa7yUYa9vy&#10;nu4Hn4sQwi5GBYX3dSylywoy6Ea2Jg7c2TYGfYBNLnWDbQg3lZxE0VQaLDk0FFjTZ0HZ5XAzCqar&#10;8sfN2uv2vPmlaHVZf+9uj1qpj0G3nIPw1Pm3+OXe6DB/MobnM+ECm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xNmf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9" o:spid="_x0000_s1143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ZH6MMA&#10;AADcAAAADwAAAGRycy9kb3ducmV2LnhtbERP22rCQBB9L/Qflin4ZjbmIYQ0q4jgjUqxth8wZMck&#10;mJ2N2dWkfn23UOjbHM51isVoWnGn3jWWFcyiGARxaXXDlYKvz/U0A+E8ssbWMin4JgeL+fNTgbm2&#10;A3/Q/eQrEULY5aig9r7LpXRlTQZdZDviwJ1tb9AH2FdS9ziEcNPKJI5TabDh0FBjR6uaysvpZhSk&#10;m+bNZcP1cN69U7y5bPfH26NTavIyLl9BeBr9v/jPvdNhfpLA7zPhAjn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BZH6MMAAADcAAAADwAAAAAAAAAAAAAAAACYAgAAZHJzL2Rv&#10;d25yZXYueG1sUEsFBgAAAAAEAAQA9QAAAIgDAAAAAA==&#10;" fillcolor="#f3e9da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0" o:spid="_x0000_s1144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EFk8MA&#10;AADcAAAADwAAAGRycy9kb3ducmV2LnhtbERP22oCMRB9L/Qfwgh9q1mVtroapZQuSsGKF/B12Iyb&#10;pZvJkkTd/r0pCH2bw7nObNHZRlzIh9qxgkE/A0FcOl1zpeCwL57HIEJE1tg4JgW/FGAxf3yYYa7d&#10;lbd02cVKpBAOOSowMba5lKE0ZDH0XUucuJPzFmOCvpLa4zWF20YOs+xVWqw5NRhs6cNQ+bM7WwW4&#10;LMz3y/Hr7bPwTRhlxXqzPk2Ueup171MQkbr4L767VzrNH47g75l0gZ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lEFk8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1" o:spid="_x0000_s1145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id58MA&#10;AADcAAAADwAAAGRycy9kb3ducmV2LnhtbERPTWsCMRC9F/wPYYTealZbta5GKaVLi2CLVvA6bMbN&#10;4mayJKlu/31TELzN433OYtXZRpzJh9qxguEgA0FcOl1zpWD/XTw8gwgRWWPjmBT8UoDVsne3wFy7&#10;C2/pvIuVSCEcclRgYmxzKUNpyGIYuJY4cUfnLcYEfSW1x0sKt40cZdlEWqw5NRhs6dVQedr9WAX4&#10;XpjP8WE9fSt8Ex6zYvO1Oc6Uuu93L3MQkbp4E1/dHzrNHz3B/zPp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id58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2" o:spid="_x0000_s1146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x578AA&#10;AADcAAAADwAAAGRycy9kb3ducmV2LnhtbERPzWoCMRC+F3yHMAUvpSYKtmU1iihKb+LWBxg242bp&#10;ZrIk0V3f3hSE3ubj+53lenCtuFGIjWcN04kCQVx503Ct4fyzf/8CEROywdYzabhThPVq9LLEwvie&#10;T3QrUy1yCMcCNdiUukLKWFlyGCe+I87cxQeHKcNQSxOwz+GulTOlPqTDhnODxY62lqrf8uo0vNnT&#10;UG+P5wPKe7ULn0r1x73Sevw6bBYgEg3pX/x0f5s8fzaHv2fyBXL1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4x578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3" o:spid="_x0000_s1147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7nmMAA&#10;AADcAAAADwAAAGRycy9kb3ducmV2LnhtbERPzYrCMBC+C/sOYRa8yJroQaVrlEVRvIk/DzA0s03Z&#10;ZlKSrK1vbwTB23x8v7Nc964RNwqx9qxhMlYgiEtvaq40XC+7rwWImJANNp5Jw50irFcfgyUWxnd8&#10;ots5VSKHcCxQg02pLaSMpSWHcexb4sz9+uAwZRgqaQJ2Odw1cqrUTDqsOTdYbGljqfw7/zsNI3vq&#10;q83xukd5L7dhrlR33Cmth5/9zzeIRH16i1/ug8nzpzN4PpMvkK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17nmM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4" o:spid="_x0000_s1148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3+qu8QA&#10;AADcAAAADwAAAGRycy9kb3ducmV2LnhtbERPTWvCQBC9F/wPyxR6azbm0JboKlJRCj2UqAe9TbJj&#10;NpidDdmNSf99t1DobR7vc5brybbiTr1vHCuYJykI4srphmsFp+Pu+Q2ED8gaW8ek4Js8rFezhyXm&#10;2o1c0P0QahFD2OeowITQ5VL6ypBFn7iOOHJX11sMEfa11D2OMdy2MkvTF2mx4dhgsKN3Q9XtMFgF&#10;Fz0fxmFbfxVmKst9yD6L67lU6ulx2ixABJrCv/jP/aHj/OwVfp+JF8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/qrvEAAAA3AAAAA8AAAAAAAAAAAAAAAAAmAIAAGRycy9k&#10;b3ducmV2LnhtbFBLBQYAAAAABAAEAPUAAACJAwAAAAA=&#10;" fillcolor="#f0e6d7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5" o:spid="_x0000_s1149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A+ycYA&#10;AADcAAAADwAAAGRycy9kb3ducmV2LnhtbESPQWvDMAyF74P+B6PBbqvTHMZI65bR0THYYaTrobsp&#10;sRqHxnKInSb799NhsJvEe3rv02Y3+07daIhtYAOrZQaKuA625cbA6evw+AwqJmSLXWAy8EMRdtvF&#10;3QYLGyYu6XZMjZIQjgUacCn1hdaxduQxLkNPLNolDB6TrEOj7YCThPtO51n2pD22LA0Oe9o7qq/H&#10;0Rv4tqtxGl+bz9LNVfWW8o/ycq6MebifX9agEs3p3/x3/W4FPxdaeUYm0N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uA+yc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6" o:spid="_x0000_s1150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ybUsQA&#10;AADcAAAADwAAAGRycy9kb3ducmV2LnhtbERPTWvCQBC9F/wPyxR6azbmUNroKlJRCj2UqAe9TbJj&#10;NpidDdmNSf99t1DobR7vc5brybbiTr1vHCuYJykI4srphmsFp+Pu+RWED8gaW8ek4Js8rFezhyXm&#10;2o1c0P0QahFD2OeowITQ5VL6ypBFn7iOOHJX11sMEfa11D2OMdy2MkvTF2mx4dhgsKN3Q9XtMFgF&#10;Fz0fxmFbfxVmKst9yD6L67lU6ulx2ixABJrCv/jP/aHj/OwNfp+JF8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2sm1LEAAAA3AAAAA8AAAAAAAAAAAAAAAAAmAIAAGRycy9k&#10;b3ducmV2LnhtbFBLBQYAAAAABAAEAPUAAACJAwAAAAA=&#10;" fillcolor="#f0e6d7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7" o:spid="_x0000_s1151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18lcUA&#10;AADcAAAADwAAAGRycy9kb3ducmV2LnhtbESPQUvDQBCF74L/YRnBm920Uimx26KFSj0Umqj3ITsm&#10;wexs2F2T1F/fORS8zfDevPfNeju5Tg0UYuvZwHyWgSKuvG25NvD5sX9YgYoJ2WLnmQycKcJ2c3uz&#10;xtz6kQsaylQrCeGYo4EmpT7XOlYNOYwz3xOL9u2DwyRrqLUNOEq46/Qiy560w5alocGedg1VP+Wv&#10;M5COxWnx9lpU7utwDu/D32m+rEdj7u+ml2dQiab0b75eH6zgPwq+PCMT6M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TXyV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8" o:spid="_x0000_s1152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HZDsMA&#10;AADcAAAADwAAAGRycy9kb3ducmV2LnhtbERPS2vCQBC+F/wPywi91U0sLSW6ihYqeigYH/chOybB&#10;7GzYXZPor+8WCr3Nx/ec+XIwjejI+dqygnSSgCAurK65VHA6fr18gPABWWNjmRTcycNyMXqaY6Zt&#10;zzl1h1CKGMI+QwVVCG0mpS8qMugntiWO3MU6gyFCV0rtsI/hppHTJHmXBmuODRW29FlRcT3cjILw&#10;ne+nm3VemPP27nbdY5++lb1Sz+NhNQMRaAj/4j/3Vsf5ryn8PhMvkI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HZDsMAAADc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9" o:spid="_x0000_s1153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A+DMMA&#10;AADcAAAADwAAAGRycy9kb3ducmV2LnhtbERPTYvCMBC9L+x/CLPgZdFEBVerUWRZwb0Iul68jc3Y&#10;FptJbaKt/34jCN7m8T5ntmhtKW5U+8Kxhn5PgSBOnSk407D/W3XHIHxANlg6Jg138rCYv7/NMDGu&#10;4S3ddiETMYR9ghryEKpESp/mZNH3XEUcuZOrLYYI60yaGpsYbks5UGokLRYcG3Ks6Dun9Ly7Wg1N&#10;sTmk/d/sR92/jmqLx8nw82K07ny0yymIQG14iZ/utYnzhwN4PBMv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AA+DM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0" o:spid="_x0000_s1154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ybl8MA&#10;AADcAAAADwAAAGRycy9kb3ducmV2LnhtbERPS2vCQBC+F/wPywi9FN3VgNXoKlIstBfBx8XbmB2T&#10;YHY2zW5N/PddQehtPr7nLFadrcSNGl861jAaKhDEmTMl5xqOh8/BFIQPyAYrx6ThTh5Wy97LAlPj&#10;Wt7RbR9yEUPYp6ihCKFOpfRZQRb90NXEkbu4xmKIsMmlabCN4baSY6Um0mLJsaHAmj4Kyq77X6uh&#10;LbenbPSdb9T9/ax2eJ4lbz9G69d+t56DCNSFf/HT/WXi/CSBxzPx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0ybl8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1" o:spid="_x0000_s1155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mEGcEA&#10;AADcAAAADwAAAGRycy9kb3ducmV2LnhtbERPS0vDQBC+C/0PyxS82Y2PFkm7LaUieNQogd7G7DQb&#10;zM6G3TFN/70rCN7m43vOZjf5Xo0UUxfYwO2iAEXcBNtxa+Dj/fnmEVQSZIt9YDJwoQS77exqg6UN&#10;Z36jsZJW5RBOJRpwIkOpdWoceUyLMBBn7hSiR8kwttpGPOdw3+u7olhpjx3nBocDHRw1X9W3N7Aa&#10;l9XTpfus42tN9eiOR5G4NOZ6Pu3XoIQm+Rf/uV9snn//AL/P5Av09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mJhBn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2" o:spid="_x0000_s1156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UhgsEA&#10;AADcAAAADwAAAGRycy9kb3ducmV2LnhtbERPTUvDQBC9C/6HZQre7KZKSondFlEEjxpLoLdpdswG&#10;s7Nhd0zTf+8Kgrd5vM/Z7mc/qIli6gMbWC0LUMRtsD13Bg4fL7cbUEmQLQ6BycCFEux311dbrGw4&#10;8ztNtXQqh3Cq0IATGSutU+vIY1qGkThznyF6lAxjp23Ecw73g74rirX22HNucDjSk6P2q/72BtZT&#10;WT9f+lMT3xpqJnc8isTSmJvF/PgASmiWf/Gf+9Xm+fcl/D6TL9C7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bFIYL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3" o:spid="_x0000_s1157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dh0cAA&#10;AADcAAAADwAAAGRycy9kb3ducmV2LnhtbERPTWuDQBC9B/Iflgn0lqy1IMFmFQ0UehJqS+lxcKcq&#10;dWdld2PMv+8WCrnN433OqVzNJBZyfrSs4PGQgCDurB65V/Dx/rI/gvABWeNkmRTcyENZbDcnzLW9&#10;8hstbehFDGGfo4IhhDmX0ncDGfQHOxNH7ts6gyFC10vt8BrDzSTTJMmkwZFjw4AznQfqftqLUYCm&#10;bdxnk7Zc48L1baq+HFZKPezW6hlEoDXcxf/uVx3nP2Xw90y8QBa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Sdh0cAAAADc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4" o:spid="_x0000_s1158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vESr8A&#10;AADcAAAADwAAAGRycy9kb3ducmV2LnhtbERPTYvCMBC9C/6HMII3m67CrnSNUgXBk7BdEY9DM9uW&#10;bSYlibX+eyMI3ubxPme1GUwrenK+sazgI0lBEJdWN1wpOP3uZ0sQPiBrbC2Tgjt52KzHoxVm2t74&#10;h/oiVCKGsM9QQR1Cl0npy5oM+sR2xJH7s85giNBVUju8xXDTynmafkqDDceGGjva1VT+F1ejAE1x&#10;dOfjvOAt9ry9t/nFYa7UdDLk3yACDeEtfrkPOs5ffMHzmXiBXD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ea8RKvwAAANwAAAAPAAAAAAAAAAAAAAAAAJgCAABkcnMvZG93bnJl&#10;di54bWxQSwUGAAAAAAQABAD1AAAAhAMAAAAA&#10;" fillcolor="#ece2d3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5" o:spid="_x0000_s1159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BOAMMA&#10;AADcAAAADwAAAGRycy9kb3ducmV2LnhtbESPQW/CMAyF75P4D5GRuI0UkDZUCAiQEDvssBV+gNWY&#10;pqJxqiRA9+/nw6TdbL3n9z6vt4Pv1INiagMbmE0LUMR1sC03Bi7n4+sSVMrIFrvAZOCHEmw3o5c1&#10;ljY8+ZseVW6UhHAq0YDLuS+1TrUjj2kaemLRriF6zLLGRtuITwn3nZ4XxZv22LI0OOzp4Ki+VXdv&#10;4PD+ta9O8dPR8rLY6VncI3tnzGQ87FagMg353/x3/WEFfyG08oxMo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BOAMMAAADcAAAADwAAAAAAAAAAAAAAAACYAgAAZHJzL2Rv&#10;d25yZXYueG1sUEsFBgAAAAAEAAQA9QAAAIgDAAAAAA==&#10;" fillcolor="#ebe1d2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6" o:spid="_x0000_s1160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zrm8AA&#10;AADcAAAADwAAAGRycy9kb3ducmV2LnhtbERPzYrCMBC+C/sOYYS9aeoK6lajqCDrwYN2fYChGZti&#10;MylJ1O7bbwTB23x8v7NYdbYRd/KhdqxgNMxAEJdO11wpOP/uBjMQISJrbByTgj8KsFp+9BaYa/fg&#10;E92LWIkUwiFHBSbGNpcylIYshqFriRN3cd5iTNBXUnt8pHDbyK8sm0iLNacGgy1tDZXX4mYVbKfH&#10;TfHjD4Zm5/FajvwG2RqlPvvdeg4iUhff4pd7r9P88Tc8n0kXyOU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lzrm8AAAADcAAAADwAAAAAAAAAAAAAAAACYAgAAZHJzL2Rvd25y&#10;ZXYueG1sUEsFBgAAAAAEAAQA9QAAAIUDAAAAAA==&#10;" fillcolor="#ebe1d2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7" o:spid="_x0000_s1161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Axe8MA&#10;AADcAAAADwAAAGRycy9kb3ducmV2LnhtbESPQW/CMAyF75P4D5GRdhspbBqoEBAgTeywwyj8AKsx&#10;TUXjVEkG5d/Ph0m72XrP731ebQbfqRvF1AY2MJ0UoIjrYFtuDJxPHy8LUCkjW+wCk4EHJdisR08r&#10;LG2485FuVW6UhHAq0YDLuS+1TrUjj2kSemLRLiF6zLLGRtuIdwn3nZ4Vxbv22LI0OOxp76i+Vj/e&#10;wH7+vasO8cvR4vy61dO4Q/bOmOfxsF2CyjTkf/Pf9acV/DfBl2dkAr3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2Axe8MAAADcAAAADwAAAAAAAAAAAAAAAACYAgAAZHJzL2Rv&#10;d25yZXYueG1sUEsFBgAAAAAEAAQA9QAAAIgDAAAAAA==&#10;" fillcolor="#ebe1d2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8" o:spid="_x0000_s1162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52pcEA&#10;AADcAAAADwAAAGRycy9kb3ducmV2LnhtbERPS2sCMRC+C/0PYQreNGuVIqtRSmnLHjz4BI/DZswu&#10;bibbJNX13xuh4G0+vufMl51txIV8qB0rGA0zEMSl0zUbBfvd92AKIkRkjY1jUnCjAMvFS2+OuXZX&#10;3tBlG41IIRxyVFDF2OZShrIii2HoWuLEnZy3GBP0RmqP1xRuG/mWZe/SYs2pocKWPisqz9s/q2Bq&#10;fsxxVRYbE4v1wX+141+DrFT/tfuYgYjUxaf4313oNH8ygscz6QK5u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+dqXBAAAA3AAAAA8AAAAAAAAAAAAAAAAAmAIAAGRycy9kb3du&#10;cmV2LnhtbFBLBQYAAAAABAAEAPUAAACGAwAAAAA=&#10;" fillcolor="#eae0d1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9" o:spid="_x0000_s1163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o0sIA&#10;AADcAAAADwAAAGRycy9kb3ducmV2LnhtbERPTWsCMRC9F/wPYYTearZbEVmNS5G27KGHahU8Dpsx&#10;u7iZrEmq239vCkJv83ifsywH24kL+dA6VvA8yUAQ1063bBTsvt+f5iBCRNbYOSYFvxSgXI0ellho&#10;d+UNXbbRiBTCoUAFTYx9IWWoG7IYJq4nTtzReYsxQW+k9nhN4baTeZbNpMWWU0ODPa0bqk/bH6tg&#10;bj7M4bOuNiZWX3v/1r+cDbJSj+PhdQEi0hD/xXd3pdP8aQ5/z6QL5O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rOjS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0" o:spid="_x0000_s1164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jre8MA&#10;AADcAAAADwAAAGRycy9kb3ducmV2LnhtbESPQWsCMRCF7wX/QxjBW81apchqFFkRe2zTgh6HzbgJ&#10;bibLJtX13zeFQm8zvDfve7PeDr4VN+qjC6xgNi1AENfBOG4UfH0enpcgYkI22AYmBQ+KsN2MntZY&#10;mnDnD7rp1IgcwrFEBTalrpQy1pY8xmnoiLN2Cb3HlNe+kabHew73rXwpilfp0XEmWOyoslRf9bfP&#10;kLnfn969PleLrmosa310F6fUZDzsViASDenf/Hf9ZnL9xRx+n8kT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Ijre8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1" o:spid="_x0000_s1165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FzD8MA&#10;AADcAAAADwAAAGRycy9kb3ducmV2LnhtbESPQWsCMRCF7wX/Qxiht5rVLqWsRpGV0h41FtrjsBk3&#10;wc1k2aS6/feNIPQ2w3vzvjerzeg7caEhusAK5rMCBHETjONWwefx7ekVREzIBrvApOCXImzWk4cV&#10;ViZc+UAXnVqRQzhWqMCm1FdSxsaSxzgLPXHWTmHwmPI6tNIMeM3hvpOLoniRHh1ngsWeakvNWf/4&#10;DHn2u6+919912detZa3f3ckp9Tgdt0sQicb0b75ff5hcvyzh9kyeQK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2FzD8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2" o:spid="_x0000_s1166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m9b8EA&#10;AADcAAAADwAAAGRycy9kb3ducmV2LnhtbERP24rCMBB9F/Yfwiz4pul66Uo1yiqI64tg1w8Ym7Et&#10;NpPaRK1/bxYE3+ZwrjNbtKYSN2pcaVnBVz8CQZxZXXKu4PC37k1AOI+ssbJMCh7kYDH/6Mww0fbO&#10;e7qlPhchhF2CCgrv60RKlxVk0PVtTRy4k20M+gCbXOoG7yHcVHIQRbE0WHJoKLCmVUHZOb0aBXay&#10;XXLKcdVe7LD+3h03ZnMYKtX9bH+mIDy1/i1+uX91mD8aw/8z4QI5f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pvW/BAAAA3AAAAA8AAAAAAAAAAAAAAAAAmAIAAGRycy9kb3du&#10;cmV2LnhtbFBLBQYAAAAABAAEAPUAAACGAwAAAAA=&#10;" fillcolor="#e8dec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3" o:spid="_x0000_s1167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sjGMIA&#10;AADcAAAADwAAAGRycy9kb3ducmV2LnhtbERPzWrCQBC+F/oOywjezMZaUomuUgvF9iKY5gHG7JgE&#10;s7Mxu03i23cFobf5+H5nvR1NI3rqXG1ZwTyKQRAXVtdcKsh/PmdLEM4ja2wsk4IbOdhunp/WmGo7&#10;8JH6zJcihLBLUUHlfZtK6YqKDLrItsSBO9vOoA+wK6XucAjhppEvcZxIgzWHhgpb+qiouGS/RoFd&#10;fu8446QZr3bRvh1Oe7PPF0pNJ+P7CoSn0f+LH+4vHea/JnB/JlwgN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eyMYwgAAANw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4" o:spid="_x0000_s1168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Kvg8EA&#10;AADcAAAADwAAAGRycy9kb3ducmV2LnhtbERPzYrCMBC+C75DGMGbpoqs2jWK6JZVPFn3AYZmtinb&#10;TEqTtfXtjbCwt/n4fmez620t7tT6yrGC2TQBQVw4XXGp4OuWTVYgfEDWWDsmBQ/ysNsOBxtMtev4&#10;Svc8lCKGsE9RgQmhSaX0hSGLfuoa4sh9u9ZiiLAtpW6xi+G2lvMkeZMWK44NBhs6GCp+8l+r4Pjh&#10;tD43+6Up1udLnnWz+nOeKTUe9ft3EIH68C/+c590nL9YwuuZeIH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7ir4P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5" o:spid="_x0000_s1169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078cQA&#10;AADcAAAADwAAAGRycy9kb3ducmV2LnhtbESPQW/CMAyF70j7D5EncYMUhMZWCAjBqg1xWscPsBqv&#10;qdY4VZPR7t/Ph0ncbL3n9z5v96Nv1Y362AQ2sJhnoIirYBuuDVw/i9kzqJiQLbaBycAvRdjvHiZb&#10;zG0Y+INuZaqVhHDM0YBLqcu1jpUjj3EeOmLRvkLvMcna19r2OEi4b/Uyy560x4alwWFHR0fVd/nj&#10;DZxeg7Xn7rB21cv5UhbDon1bFsZMH8fDBlSiMd3N/9fvVvBXQivPyAR69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9O/H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6" o:spid="_x0000_s1170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GeasEA&#10;AADcAAAADwAAAGRycy9kb3ducmV2LnhtbERPzWrCQBC+C32HZQq96UYp2kRXkdpQxVOjDzBkx2xo&#10;djZkV5O+fVcQvM3H9zurzWAbcaPO144VTCcJCOLS6ZorBedTPv4A4QOyxsYxKfgjD5v1y2iFmXY9&#10;/9CtCJWIIewzVGBCaDMpfWnIop+4ljhyF9dZDBF2ldQd9jHcNnKWJHNpsebYYLClT0Plb3G1CnZf&#10;TutDu12YMj0ci7yfNt+zXKm312G7BBFoCE/xw73Xcf57Cvdn4gVy/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Axnmr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7" o:spid="_x0000_s1171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1IU8QA&#10;AADcAAAADwAAAGRycy9kb3ducmV2LnhtbESPQWvCQBCF7wX/wzJCb3WjoIToKiJKxZ4a/QFjdkyC&#10;2dmwu9W0v75zKPQ2w3vz3jerzeA69aAQW88GppMMFHHlbcu1gcv58JaDignZYueZDHxThM169LLC&#10;wvonf9KjTLWSEI4FGmhS6gutY9WQwzjxPbFoNx8cJllDrW3Ap4S7Ts+ybKEdtiwNDfa0a6i6l1/O&#10;AP/sd+c+v34cQ3bS74syP+3nuTGv42G7BJVoSP/mv+ujFfy54MszMoFe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NSFPEAAAA3A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8" o:spid="_x0000_s1172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HtyMAA&#10;AADcAAAADwAAAGRycy9kb3ducmV2LnhtbERPzYrCMBC+L/gOYQRva6qglGoUEUVxT1YfYGzGtthM&#10;ShK1u0+/EQRv8/H9znzZmUY8yPnasoLRMAFBXFhdc6ngfNp+pyB8QNbYWCYFv+Rhueh9zTHT9slH&#10;euShFDGEfYYKqhDaTEpfVGTQD21LHLmrdQZDhK6U2uEzhptGjpNkKg3WHBsqbGldUXHL70YB/23W&#10;pza9/OxdcpC7aZ4eNpNUqUG/W81ABOrCR/x273WcPxnB65l4gVz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UHtyMAAAADcAAAADwAAAAAAAAAAAAAAAACYAgAAZHJzL2Rvd25y&#10;ZXYueG1sUEsFBgAAAAAEAAQA9QAAAIUDAAAAAA==&#10;" fillcolor="#e6dccd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9" o:spid="_x0000_s1173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zwisEA&#10;AADcAAAADwAAAGRycy9kb3ducmV2LnhtbERP22rCQBB9L/gPyxT6UnRXwQupq4ggrX2q0Q8Ys9Mk&#10;NDsbslONf+8Khb7N4Vxnue59oy7UxTqwhfHIgCIugqu5tHA67oYLUFGQHTaBycKNIqxXg6clZi5c&#10;+UCXXEqVQjhmaKESaTOtY1GRxzgKLXHivkPnURLsSu06vKZw3+iJMTPtsebUUGFL24qKn/zXW4jN&#10;9JyfpTB78/r1jv18JttPtPblud+8gRLq5V/85/5waf50Ao9n0gV6d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q88IrBAAAA3AAAAA8AAAAAAAAAAAAAAAAAmAIAAGRycy9kb3du&#10;cmV2LnhtbFBLBQYAAAAABAAEAPUAAACGAwAAAAA=&#10;" fillcolor="#e5dbcc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0" o:spid="_x0000_s1174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BVEcEA&#10;AADcAAAADwAAAGRycy9kb3ducmV2LnhtbERPzWrCQBC+C32HZQpeiu5q0ZbUVUQQa09t6gOM2WkS&#10;mp0N2VHj27uFgrf5+H5nsep9o87UxTqwhcnYgCIugqu5tHD43o5eQUVBdtgEJgtXirBaPgwWmLlw&#10;4S8651KqFMIxQwuVSJtpHYuKPMZxaIkT9xM6j5JgV2rX4SWF+0ZPjZlrjzWnhgpb2lRU/OYnbyE2&#10;s2N+lMLszdPnDvuXuWw+0NrhY79+AyXUy1387353af7sGf6eSRfo5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XwVRHBAAAA3AAAAA8AAAAAAAAAAAAAAAAAmAIAAGRycy9kb3du&#10;cmV2LnhtbFBLBQYAAAAABAAEAPUAAACGAwAAAAA=&#10;" fillcolor="#e5dbcc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1" o:spid="_x0000_s1175" style="position:absolute;left:2801;top:1595;width:1339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W8L8A&#10;AADcAAAADwAAAGRycy9kb3ducmV2LnhtbERP24rCMBB9F/yHMIJvmiruItUoIgi67IvVDxia6QWT&#10;SUmirX+/WVjYtzmc62z3gzXiRT60jhUs5hkI4tLplmsF99tptgYRIrJG45gUvCnAfjcebTHXrucr&#10;vYpYixTCIUcFTYxdLmUoG7IY5q4jTlzlvMWYoK+l9tincGvkMss+pcWWU0ODHR0bKh/F0yqQt+LU&#10;rwvjM/e1rL7N5XytyCk1nQyHDYhIQ/wX/7nPOs3/W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Ek5bwvwAAANwAAAAPAAAAAAAAAAAAAAAAAJgCAABkcnMvZG93bnJl&#10;di54bWxQSwUGAAAAAAQABAD1AAAAhAMAAAAA&#10;" filled="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Processo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2" o:spid="_x0000_s1176" style="position:absolute;left:3221;top:1777;width:537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8za74A&#10;AADcAAAADwAAAGRycy9kb3ducmV2LnhtbERP24rCMBB9X/Afwgi+ramCi1SjiCC44ovVDxia6QWT&#10;SUmi7f69EYR9m8O5zno7WCOe5EPrWMFsmoEgLp1uuVZwux6+lyBCRNZoHJOCPwqw3Yy+1phr1/OF&#10;nkWsRQrhkKOCJsYulzKUDVkMU9cRJ65y3mJM0NdSe+xTuDVynmU/0mLLqaHBjvYNlffiYRXIa3Ho&#10;l4XxmTvNq7P5PV4qckpNxsNuBSLSEP/FH/dRp/mLBbyfSRfIz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vfM2u+AAAA3AAAAA8AAAAAAAAAAAAAAAAAmAIAAGRycy9kb3ducmV2&#10;LnhtbFBLBQYAAAAABAAEAPUAAACDAwAAAAA=&#10;" filled="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Seletivo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3" o:spid="_x0000_s1177" style="position:absolute;left:6218;top:812;width:2520;height:36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6ChgsIA&#10;AADcAAAADwAAAGRycy9kb3ducmV2LnhtbERP3WrCMBS+H/gO4Qy8W9MNLbVrFBkMBjJGax/g0Bzb&#10;zuakJFHr2y+Dwe7Ox/d7yt1sRnEl5wfLCp6TFARxa/XAnYLm+P6Ug/ABWeNomRTcycNuu3gosdD2&#10;xhVd69CJGMK+QAV9CFMhpW97MugTOxFH7mSdwRCh66R2eIvhZpQvaZpJgwPHhh4neuupPdcXo2CD&#10;zedau3z1ZTJ9vtRUHYbvSqnl47x/BRFoDv/iP/eHjvPXGfw+Ey+Q2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oKGCwgAAANwAAAAPAAAAAAAAAAAAAAAAAJgCAABkcnMvZG93&#10;bnJldi54bWxQSwUGAAAAAAQABAD1AAAAhwMAAAAA&#10;" fillcolor="#c0bfc0" strokecolor="#c0bfc0" strokeweight="39e-5mm"/>
                  <v:rect id="Rectangle 154" o:spid="_x0000_s1178" style="position:absolute;left:6218;top:560;width:1498;height:2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wEGcAA&#10;AADcAAAADwAAAGRycy9kb3ducmV2LnhtbERP24rCMBB9F/Yfwizsm6Yr3rYaZRGEBRFp9QOGZrat&#10;NpOSRK1/bwTBtzmc6yxWnWnElZyvLSv4HiQgiAuray4VHA+b/gyED8gaG8uk4E4eVsuP3gJTbW+c&#10;0TUPpYgh7FNUUIXQplL6oiKDfmBb4sj9W2cwROhKqR3eYrhp5DBJJtJgzbGhwpbWFRXn/GIU/OBx&#10;N9ZuNtqbiT5fcsq29SlT6uuz+52DCNSFt/jl/tNx/ngKz2fiBXL5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OwEGcAAAADcAAAADwAAAAAAAAAAAAAAAACYAgAAZHJzL2Rvd25y&#10;ZXYueG1sUEsFBgAAAAAEAAQA9QAAAIUDAAAAAA==&#10;" fillcolor="#c0bfc0" strokecolor="#c0bfc0" strokeweight="39e-5mm"/>
                  <v:rect id="Rectangle 155" o:spid="_x0000_s1179" style="position:absolute;left:6176;top:770;width:2520;height:36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zbmcQA&#10;AADcAAAADwAAAGRycy9kb3ducmV2LnhtbESPQW/CMAyF75P2HyJP2m2kgDagEBCaNonjgGlwtBqT&#10;VjROlWSl+/fzYdJutt7ze59Xm8G3qqeYmsAGxqMCFHEVbMPOwOfx/WkOKmVki21gMvBDCTbr+7sV&#10;ljbceE/9ITslIZxKNFDn3JVap6omj2kUOmLRLiF6zLJGp23Em4T7Vk+K4kV7bFgaauzotabqevj2&#10;Br5i2Kfenabt9G13Pn64GS+qaMzjw7Bdgso05H/z3/XOCv6z0MozMoFe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825nEAAAA3AAAAA8AAAAAAAAAAAAAAAAAmAIAAGRycy9k&#10;b3ducmV2LnhtbFBLBQYAAAAABAAEAPUAAACJAwAAAAA=&#10;" fillcolor="#fcf2e3" strokeweight="39e-5mm"/>
                  <v:rect id="Rectangle 156" o:spid="_x0000_s1180" style="position:absolute;left:6176;top:518;width:1498;height:2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B+AsEA&#10;AADcAAAADwAAAGRycy9kb3ducmV2LnhtbERPS2sCMRC+C/0PYQreNGtFW7dGKaLg0Udpexw20+zi&#10;ZrIkcV3/vREEb/PxPWe+7GwtWvKhcqxgNMxAEBdOV2wUfB83gw8QISJrrB2TgisFWC5eenPMtbvw&#10;ntpDNCKFcMhRQRljk0sZipIshqFriBP377zFmKA3Unu8pHBby7csm0qLFaeGEhtalVScDmer4Me7&#10;fWjN77ger7d/x51551nhleq/dl+fICJ18Sl+uLc6zZ/M4P5MukAub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vwfgLBAAAA3AAAAA8AAAAAAAAAAAAAAAAAmAIAAGRycy9kb3du&#10;cmV2LnhtbFBLBQYAAAAABAAEAPUAAACGAwAAAAA=&#10;" fillcolor="#fcf2e3" strokeweight="39e-5mm"/>
                  <v:rect id="Rectangle 157" o:spid="_x0000_s1181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zG6MQA&#10;AADcAAAADwAAAGRycy9kb3ducmV2LnhtbESPQWvDMAyF74P+B6NBL6N1WkYpWdwyNgq9jSVj5Chi&#10;LQmN5TR2W/ffT4fBbhLv6b1PxT65QV1pCr1nA6tlBoq48bbn1sBXdVhsQYWIbHHwTAbuFGC/mz0U&#10;mFt/40+6lrFVEsIhRwNdjGOudWg6chiWfiQW7cdPDqOsU6vthDcJd4NeZ9lGO+xZGjoc6a2j5lRe&#10;nIFLFtL3c4WH01NNKdQf/v288sbMH9PrC6hIKf6b/66PVvA3gi/PyAR69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6Mxuj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8" o:spid="_x0000_s1182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Bjc78A&#10;AADcAAAADwAAAGRycy9kb3ducmV2LnhtbERPTYvCMBC9L/gfwgheFk0rIlKNIorgTVZFPA7N2Bab&#10;SW2ixn+/EQRv83ifM1sEU4sHta6yrCAdJCCIc6srLhQcD5v+BITzyBpry6TgRQ4W887PDDNtn/xH&#10;j70vRAxhl6GC0vsmk9LlJRl0A9sQR+5iW4M+wraQusVnDDe1HCbJWBqsODaU2NCqpPy6vxsF98SF&#10;0+iAm+vvmYI77+z6llqlet2wnILwFPxX/HFvdZw/TuH9TLxAzv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wGNzvwAAANwAAAAPAAAAAAAAAAAAAAAAAJgCAABkcnMvZG93bnJl&#10;di54bWxQSwUGAAAAAAQABAD1AAAAhAMAAAAA&#10;" fillcolor="#fbf1e2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9" o:spid="_x0000_s1183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ccXsMA&#10;AADcAAAADwAAAGRycy9kb3ducmV2LnhtbERPTWvCQBC9C/0PyxS81Y1CtcZsRNoKXqtS9TZkxySa&#10;nQ3ZNYn99d1Cwds83ucky95UoqXGlZYVjEcRCOLM6pJzBfvd+uUNhPPIGivLpOBODpbp0yDBWNuO&#10;v6jd+lyEEHYxKii8r2MpXVaQQTeyNXHgzrYx6ANscqkb7EK4qeQkiqbSYMmhocCa3gvKrtubUdD9&#10;tLNxtTrOP/k2O+Dr6eP7cLooNXzuVwsQnnr/EP+7NzrMn07g75lwgU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sccXsMAAADc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0" o:spid="_x0000_s1184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5xcQA&#10;AADcAAAADwAAAGRycy9kb3ducmV2LnhtbERPS2vCQBC+F/oflil4q5tY6iO6EbEWvNYWH7chOyZp&#10;s7Mhuyaxv74rFLzNx/ecxbI3lWipcaVlBfEwAkGcWV1yruDr8/15CsJ5ZI2VZVJwJQfL9PFhgYm2&#10;HX9Qu/O5CCHsElRQeF8nUrqsIINuaGviwJ1tY9AH2ORSN9iFcFPJURSNpcGSQ0OBNa0Lyn52F6Og&#10;+20ncbU6zjZ8mRzw9fS2P5y+lRo89as5CE+9v4v/3Vsd5o9f4PZMuEC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LucXEAAAA3AAAAA8AAAAAAAAAAAAAAAAAmAIAAGRycy9k&#10;b3ducmV2LnhtbFBLBQYAAAAABAAEAPUAAACJAwAAAAA=&#10;" fillcolor="#faf0e1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1" o:spid="_x0000_s1185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W/VsMA&#10;AADcAAAADwAAAGRycy9kb3ducmV2LnhtbERPS4vCMBC+L/gfwgje1lSRItUoogi7B2F9oHgbm+kD&#10;m0lpotb99WZhwdt8fM+ZzltTiTs1rrSsYNCPQBCnVpecKzjs159jEM4ja6wsk4InOZjPOh9TTLR9&#10;8JbuO5+LEMIuQQWF93UipUsLMuj6tiYOXGYbgz7AJpe6wUcIN5UcRlEsDZYcGgqsaVlQet3djIL4&#10;dLsc8vV583M8ZWn2PV6tfPyrVK/bLiYgPLX+Lf53f+kwPx7B3zPhAjl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WW/VsMAAADcAAAADwAAAAAAAAAAAAAAAACYAgAAZHJzL2Rv&#10;d25yZXYueG1sUEsFBgAAAAAEAAQA9QAAAIgDAAAAAA==&#10;" fillcolor="#f9efe0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2" o:spid="_x0000_s1186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kazcMA&#10;AADcAAAADwAAAGRycy9kb3ducmV2LnhtbERPS4vCMBC+L/gfwgje1lTBItUoogi7B2F9oHgbm+kD&#10;m0lpotb99WZhwdt8fM+ZzltTiTs1rrSsYNCPQBCnVpecKzjs159jEM4ja6wsk4InOZjPOh9TTLR9&#10;8JbuO5+LEMIuQQWF93UipUsLMuj6tiYOXGYbgz7AJpe6wUcIN5UcRlEsDZYcGgqsaVlQet3djIL4&#10;dLsc8vV583M8ZWn2PV6tfPyrVK/bLiYgPLX+Lf53f+kwPx7B3zPhAjl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ikazcMAAADcAAAADwAAAAAAAAAAAAAAAACYAgAAZHJzL2Rv&#10;d25yZXYueG1sUEsFBgAAAAAEAAQA9QAAAIgDAAAAAA==&#10;" fillcolor="#f9efe0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3" o:spid="_x0000_s1187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uEusQA&#10;AADcAAAADwAAAGRycy9kb3ducmV2LnhtbERPS2sCMRC+F/wPYYTeatYegqxmF1EEeyi0Virexs3s&#10;AzeTZRN1219vhEJv8/E9Z5EPthVX6n3jWMN0koAgLpxpuNKw/9q8zED4gGywdUwafshDno2eFpga&#10;d+NPuu5CJWII+xQ11CF0qZS+qMmin7iOOHKl6y2GCPtKmh5vMdy28jVJlLTYcGyosaNVTcV5d7Ea&#10;1OFy2leb4/vH96EsyrfZeh3Ur9bP42E5BxFoCP/iP/fWxPlKweOZeIHM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7hLr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4" o:spid="_x0000_s1188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zTxMUA&#10;AADcAAAADwAAAGRycy9kb3ducmV2LnhtbESPT4vCMBDF7wt+hzDCXhZNdw8q1SiuIMje/AvexmZs&#10;i8mkNLFWP/1GELzN8N6835vJrLVGNFT70rGC734CgjhzuuRcwW677I1A+ICs0TgmBXfyMJt2PiaY&#10;anfjNTWbkIsYwj5FBUUIVSqlzwqy6PuuIo7a2dUWQ1zrXOoabzHcGvmTJANpseRIKLCiRUHZZXO1&#10;EbI6yMP+/pc9dl/H028jzWOxNkp9dtv5GESgNrzNr+uVjvUHQ3g+EyeQ0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DNPE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5" o:spid="_x0000_s1189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NHtsQA&#10;AADcAAAADwAAAGRycy9kb3ducmV2LnhtbESPTWvCQBCG74L/YRnBi9SNPUhJXaUKgvSmVcHbNDtN&#10;QndnQ3aN0V/vHAq9zTDvxzOLVe+d6qiNdWADs2kGirgItubSwPFr+/IGKiZkiy4wGbhThNVyOFhg&#10;bsON99QdUqkkhGOOBqqUmlzrWFTkMU5DQyy3n9B6TLK2pbYt3iTcO/2aZXPtsWZpqLChTUXF7+Hq&#10;pWR31ufT/bN4HCeX73Wn3WOzd8aMR/3HO6hEffoX/7l3VvDnQivPyAR6+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TR7bEAAAA3AAAAA8AAAAAAAAAAAAAAAAAmAIAAGRycy9k&#10;b3ducmV2LnhtbFBLBQYAAAAABAAEAPUAAACJAwAAAAA=&#10;" fillcolor="#f8eed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6" o:spid="_x0000_s1190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FEHMEA&#10;AADcAAAADwAAAGRycy9kb3ducmV2LnhtbERPTYvCMBC9C/6HMMLeNHVB0a5RRBCWZRGsbs9DMzbF&#10;ZlKbrNZ/bwTB2zze5yxWna3FlVpfOVYwHiUgiAunKy4VHA/b4QyED8gaa8ek4E4eVst+b4Gpdjfe&#10;0zULpYgh7FNUYEJoUil9YciiH7mGOHIn11oMEbal1C3eYrit5WeSTKXFimODwYY2hopz9m8VHOSu&#10;+nUTU8/Pp5/J5S/Pm3WWK/Ux6NZfIAJ14S1+ub91nD+dw/OZeIF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nxRBzBAAAA3AAAAA8AAAAAAAAAAAAAAAAAmAIAAGRycy9kb3du&#10;cmV2LnhtbFBLBQYAAAAABAAEAPUAAACGAwAAAAA=&#10;" fillcolor="#f7edde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7" o:spid="_x0000_s1191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J7XMUA&#10;AADcAAAADwAAAGRycy9kb3ducmV2LnhtbESPQWvCQBCF70L/wzJCb7pRsNrUVUQolFIKxjbnITtm&#10;g9nZNLvV9N93DoK3Gd6b975Zbwffqgv1sQlsYDbNQBFXwTZcG/g6vk5WoGJCttgGJgN/FGG7eRit&#10;Mbfhyge6FKlWEsIxRwMupS7XOlaOPMZp6IhFO4XeY5K1r7Xt8SrhvtXzLHvSHhuWBocd7R1V5+LX&#10;Gzjqz+YjLFz7fD69L36+y7LbFaUxj+Nh9wIq0ZDu5tv1mxX8peDLMzKB3v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Entc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8" o:spid="_x0000_s1192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MDKL8A&#10;AADcAAAADwAAAGRycy9kb3ducmV2LnhtbERPS4vCMBC+C/sfwgh701QXfHSbylKQ9erjsrehGZti&#10;MylJ1O6/N4LgbT6+5xSbwXbiRj60jhXMphkI4trplhsFp+N2sgIRIrLGzjEp+KcAm/JjVGCu3Z33&#10;dDvERqQQDjkqMDH2uZShNmQxTF1PnLiz8xZjgr6R2uM9hdtOzrNsIS22nBoM9lQZqi+Hq1Vgv7ax&#10;/ltU3Y79sFqvz6ai371Sn+Ph5xtEpCG+xS/3Tqf5yxk8n0kXyP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mcwMovwAAANwAAAAPAAAAAAAAAAAAAAAAAJgCAABkcnMvZG93bnJl&#10;di54bWxQSwUGAAAAAAQABAD1AAAAhAMAAAAA&#10;" fillcolor="#f6ecdd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9" o:spid="_x0000_s1193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GdX74A&#10;AADcAAAADwAAAGRycy9kb3ducmV2LnhtbERPy6rCMBDdC/5DGMGdplfBRzWKFOS69bFxNzRjU24z&#10;KUnU3r83guBuDuc5621nG/EgH2rHCn7GGQji0umaKwWX8360ABEissbGMSn4pwDbTb+3xly7Jx/p&#10;cYqVSCEcclRgYmxzKUNpyGIYu5Y4cTfnLcYEfSW1x2cKt42cZNlMWqw5NRhsqTBU/p3uVoGd7mN5&#10;nRXNgX23WC5vpqDfo1LDQbdbgYjUxa/44z7oNH8+gfcz6QK5e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ahnV++AAAA3AAAAA8AAAAAAAAAAAAAAAAAmAIAAGRycy9kb3ducmV2&#10;LnhtbFBLBQYAAAAABAAEAPUAAACDAwAAAAA=&#10;" fillcolor="#f6ecdd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0" o:spid="_x0000_s1194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GSh8MA&#10;AADcAAAADwAAAGRycy9kb3ducmV2LnhtbERP32vCMBB+H+x/CDfwTVMnbtoZZYiCIA7mFObb2Zxt&#10;aXIpTdT635uBsLf7+H7eZNZaIy7U+NKxgn4vAUGcOV1yrmD3s+yOQPiArNE4JgU38jCbPj9NMNXu&#10;yt902YZcxBD2KSooQqhTKX1WkEXfczVx5E6usRgibHKpG7zGcGvka5K8SYslx4YCa5oXlFXbs1Xw&#10;1e7X5fi3qgZHs/GL4/wwJHNQqvPSfn6ACNSGf/HDvdJx/vsA/p6JF8jp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GSh8MAAADcAAAADwAAAAAAAAAAAAAAAACYAgAAZHJzL2Rv&#10;d25yZXYueG1sUEsFBgAAAAAEAAQA9QAAAIgDAAAAAA==&#10;" fillcolor="#f5ebdc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1" o:spid="_x0000_s1195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gK88MA&#10;AADcAAAADwAAAGRycy9kb3ducmV2LnhtbERP22oCMRB9F/oPYQTfNGtv2q1RiigI0oI3qG/jZrq7&#10;bDJZNlHXv2+EQt/mcK4zmbXWiAs1vnSsYDhIQBBnTpecK9jvlv0xCB+QNRrHpOBGHmbTh84EU+2u&#10;vKHLNuQihrBPUUERQp1K6bOCLPqBq4kj9+MaiyHCJpe6wWsMt0Y+JsmrtFhybCiwpnlBWbU9WwVf&#10;7WFdvn1X1dPJfPrFaX58IXNUqtdtP95BBGrDv/jPvdJx/ugZ7s/EC+T0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CgK88MAAADcAAAADwAAAAAAAAAAAAAAAACYAgAAZHJzL2Rv&#10;d25yZXYueG1sUEsFBgAAAAAEAAQA9QAAAIgDAAAAAA==&#10;" fillcolor="#f5ebdc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2" o:spid="_x0000_s1196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2SvaMMA&#10;AADcAAAADwAAAGRycy9kb3ducmV2LnhtbERP32vCMBB+H+x/CDfwbaZO3LQzyhAFQRR0CvPtbM62&#10;NLmUJmr9781gsLf7+H7eeNpaI67U+NKxgl43AUGcOV1yrmD/vXgdgvABWaNxTAru5GE6eX4aY6rd&#10;jbd03YVcxBD2KSooQqhTKX1WkEXfdTVx5M6usRgibHKpG7zFcGvkW5K8S4slx4YCa5oVlFW7i1Ww&#10;aQ+rcvRTVf2TWfv5aXYckDkq1Xlpvz5BBGrDv/jPvdRx/scAfp+JF8jJ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2SvaMMAAADcAAAADwAAAAAAAAAAAAAAAACYAgAAZHJzL2Rv&#10;d25yZXYueG1sUEsFBgAAAAAEAAQA9QAAAIgDAAAAAA==&#10;" fillcolor="#f5ebdc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3" o:spid="_x0000_s1197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MKJsEA&#10;AADcAAAADwAAAGRycy9kb3ducmV2LnhtbERPS4vCMBC+L/gfwgje1rQr+KiNIgu6vS0+8Dw2Y1va&#10;TEoTtfvvjbDgbT6+56Tr3jTiTp2rLCuIxxEI4tzqigsFp+P2cw7CeWSNjWVS8EcO1qvBR4qJtg/e&#10;0/3gCxFC2CWooPS+TaR0eUkG3di2xIG72s6gD7ArpO7wEcJNI7+iaCoNVhwaSmzpu6S8PtyMgua3&#10;vsY3Yye8iIvMXH7O+3m2U2o07DdLEJ56/xb/uzMd5s+m8HomXCB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uzCib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4" o:spid="_x0000_s1198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+vvcEA&#10;AADcAAAADwAAAGRycy9kb3ducmV2LnhtbERPS4vCMBC+L/gfwgje1rQKPmqjiKDb2+IDz2MztqXN&#10;pDRRu//eLCzsbT6+56Sb3jTiSZ2rLCuIxxEI4tzqigsFl/P+cwHCeWSNjWVS8EMONuvBR4qJti8+&#10;0vPkCxFC2CWooPS+TaR0eUkG3di2xIG7286gD7ArpO7wFcJNIydRNJMGKw4NJba0KymvTw+joPmu&#10;7/HD2Ckv4yIzt6/rcZEdlBoN++0KhKfe/4v/3JkO8+dz+H0mXCD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T/r73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5" o:spid="_x0000_s1199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1fH8YA&#10;AADcAAAADwAAAGRycy9kb3ducmV2LnhtbESPzW7CQAyE75V4h5WRuJUNPVAUWBBC4qcqqvh7ACtr&#10;koisN80uJO3T1wek3mzNeObzbNG5Sj2oCaVnA6NhAoo487bk3MDlvH6dgAoR2WLlmQz8UIDFvPcy&#10;w9T6lo/0OMVcSQiHFA0UMdap1iEryGEY+ppYtKtvHEZZm1zbBlsJd5V+S5KxdliyNBRY06qg7Ha6&#10;OwPjTfkZJu33/rr7omRz234c7r+1MYN+t5yCitTFf/PzemcF/11o5RmZQM/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k1fH8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6" o:spid="_x0000_s1200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H6hMQA&#10;AADcAAAADwAAAGRycy9kb3ducmV2LnhtbERPzWrCQBC+F3yHZQRvurEHq6mriGBMaRFr+wBDdkxC&#10;srNpdk3SPn23IPQ2H9/vrLeDqUVHrSstK5jPIhDEmdUl5wo+Pw7TJQjnkTXWlknBNznYbkYPa4y1&#10;7fmduovPRQhhF6OCwvsmltJlBRl0M9sQB+5qW4M+wDaXusU+hJtaPkbRQhosOTQU2NC+oKy63IyC&#10;RVK+umX/9XZNTxQl1fHlfPtplJqMh90zCE+D/xff3akO859W8PdMuE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B+oTEAAAA3A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7" o:spid="_x0000_s1201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4jPsUA&#10;AADcAAAADwAAAGRycy9kb3ducmV2LnhtbESP3WrCQBCF7wu+wzKCd3WjFxJSVxHBPyylVR9gyI5J&#10;MDsbs6tJ+/Sdi0LvZjhnzvlmvuxdrZ7Uhsqzgck4AUWce1txYeBy3rymoEJEtlh7JgPfFGC5GLzM&#10;MbO+4y96nmKhJIRDhgbKGJtM65CX5DCMfUMs2tW3DqOsbaFti52Eu1pPk2SmHVYsDSU2tC4pv50e&#10;zsBsWx1D2t3fr/sPSra33eHz8dMYMxr2qzdQkfr4b/673lvBTwVfnpEJ9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7iM+xQAAANw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8" o:spid="_x0000_s1202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6lhRcMA&#10;AADcAAAADwAAAGRycy9kb3ducmV2LnhtbERP22oCMRB9L/Qfwgh906yWelmNIqVLRdBSLfR12Iyb&#10;pZvJkqS6/XsjCH2bw7nOYtXZRpzJh9qxguEgA0FcOl1zpeDrWPSnIEJE1tg4JgV/FGC1fHxYYK7d&#10;hT/pfIiVSCEcclRgYmxzKUNpyGIYuJY4cSfnLcYEfSW1x0sKt40cZdlYWqw5NRhs6dVQ+XP4tQrw&#10;vTD7l+/t5K3wTXjOit3H7jRT6qnXrecgInXxX3x3b3SaPx3C7Zl0gVx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6lhRc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9" o:spid="_x0000_s1203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O+ob8A&#10;AADcAAAADwAAAGRycy9kb3ducmV2LnhtbERPzYrCMBC+L/gOYQQvy5qsh1WqUURx8Sa6PsDQjE2x&#10;mZQk2vr2RljwNh/f7yxWvWvEnUKsPWv4HisQxKU3NVcazn+7rxmImJANNp5Jw4MirJaDjwUWxnd8&#10;pPspVSKHcCxQg02pLaSMpSWHcexb4sxdfHCYMgyVNAG7HO4aOVHqRzqsOTdYbGljqbyebk7Dpz32&#10;1eZw/kX5KLdhqlR32CmtR8N+PQeRqE9v8b97b/L82QRez+QL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A76hvwAAANw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0" o:spid="_x0000_s1204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8bOsAA&#10;AADcAAAADwAAAGRycy9kb3ducmV2LnhtbERPzWoCMRC+F3yHMIKXookWWlmNIorSm2h9gGEzbhY3&#10;kyWJ7vr2plDobT6+31mue9eIB4VYe9YwnSgQxKU3NVcaLj/78RxETMgGG8+k4UkR1qvB2xIL4zs+&#10;0eOcKpFDOBaowabUFlLG0pLDOPEtceauPjhMGYZKmoBdDneNnCn1KR3WnBsstrS1VN7Od6fh3Z76&#10;anu8HFA+y134Uqo77pXWo2G/WYBI1Kd/8Z/72+T58w/4fSZfIF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U8bOs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1" o:spid="_x0000_s1205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aDTsAA&#10;AADcAAAADwAAAGRycy9kb3ducmV2LnhtbERPzWoCMRC+F3yHMIKXoolSWlmNIorSm2h9gGEzbhY3&#10;kyWJ7vr2plDobT6+31mue9eIB4VYe9YwnSgQxKU3NVcaLj/78RxETMgGG8+k4UkR1qvB2xIL4zs+&#10;0eOcKpFDOBaowabUFlLG0pLDOPEtceauPjhMGYZKmoBdDneNnCn1KR3WnBsstrS1VN7Od6fh3Z76&#10;anu8HFA+y134Uqo77pXWo2G/WYBI1Kd/8Z/72+T58w/4fSZfIF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qaDTs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2" o:spid="_x0000_s1206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fObcMA&#10;AADcAAAADwAAAGRycy9kb3ducmV2LnhtbERPTWvCQBC9F/wPywje6kbBItFVRLEUPJTYHvQ2yY7Z&#10;YHY2ZDcm/vtuodDbPN7nrLeDrcWDWl85VjCbJiCIC6crLhV8fx1flyB8QNZYOyYFT/Kw3Yxe1phq&#10;13NGj3MoRQxhn6ICE0KTSukLQxb91DXEkbu51mKIsC2lbrGP4baW8yR5kxYrjg0GG9obKu7nziq4&#10;6lnXd4fyMzNDnr+H+Sm7XXKlJuNhtwIRaAj/4j/3h47zlwv4fSZe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ofObc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3" o:spid="_x0000_s1207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VQGsIA&#10;AADcAAAADwAAAGRycy9kb3ducmV2LnhtbERPTYvCMBC9L/gfwgje1lQPItUooigLe5C6e1hv02Zs&#10;is2kNKmt/94sLOxtHu9z1tvB1uJBra8cK5hNExDEhdMVlwq+v47vSxA+IGusHZOCJ3nYbkZva0y1&#10;6zmjxyWUIoawT1GBCaFJpfSFIYt+6hriyN1cazFE2JZSt9jHcFvLeZIspMWKY4PBhvaGivulswqu&#10;etb13aE8Z2bI81OYf2a3n1ypyXjYrUAEGsK/+M/9oeP85QJ+n4kXyM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VVAawgAAANwAAAAPAAAAAAAAAAAAAAAAAJgCAABkcnMvZG93&#10;bnJldi54bWxQSwUGAAAAAAQABAD1AAAAhwMAAAAA&#10;" fillcolor="#f0e6d7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4" o:spid="_x0000_s1208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stBsMA&#10;AADcAAAADwAAAGRycy9kb3ducmV2LnhtbERPTWvCQBC9F/wPyxR6qxuFqqRuQi202EPBqL0P2TEJ&#10;ZmfD7jaJ/fVuQfA2j/c563w0rejJ+caygtk0AUFcWt1wpeB4+HhegfABWWNrmRRcyEOeTR7WmGo7&#10;cEH9PlQihrBPUUEdQpdK6cuaDPqp7Ygjd7LOYIjQVVI7HGK4aeU8SRbSYMOxocaO3msqz/tfoyB8&#10;F7v556Yozc/24r76v93spRqUenoc315BBBrDXXxzb3Wcv1rC/zPxApl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xstBsMAAADc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5" o:spid="_x0000_s1209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S5dMUA&#10;AADcAAAADwAAAGRycy9kb3ducmV2LnhtbESPQWvCQBCF70L/wzKF3nSj0CLRVWzBYg8Fo+19yI5J&#10;MDsbdtck9td3DoXeZnhv3vtmvR1dq3oKsfFsYD7LQBGX3jZcGfg676dLUDEhW2w9k4E7RdhuHiZr&#10;zK0fuKD+lColIRxzNFCn1OVax7Imh3HmO2LRLj44TLKGStuAg4S7Vi+y7EU7bFgaauzorabyero5&#10;A+mzOC7eX4vSfR/u4aP/Oc6fq8GYp8dxtwKVaEz/5r/rgxX8pdDKMzKB3v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hLl0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6" o:spid="_x0000_s1210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gc78IA&#10;AADcAAAADwAAAGRycy9kb3ducmV2LnhtbERPTWvCQBC9C/6HZYTedKNQsdFVqtCiB8HY9j5kxyQ0&#10;Oxt2t0nsr3cFwds83uesNr2pRUvOV5YVTCcJCOLc6ooLBd9fH+MFCB+QNdaWScGVPGzWw8EKU207&#10;zqg9h0LEEPYpKihDaFIpfV6SQT+xDXHkLtYZDBG6QmqHXQw3tZwlyVwarDg2lNjQrqT89/xnFIRj&#10;dpp9brPc/Oyv7tD+n6avRafUy6h/X4II1Ien+OHe6zh/8Qb3Z+IF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yBzv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7" o:spid="_x0000_s1211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ha2sYA&#10;AADcAAAADwAAAGRycy9kb3ducmV2LnhtbESPQWvCQBCF74X+h2UKvZS6awWtqasUqaAXQe2ltzE7&#10;TUKzszG7NfHfOwfB2wzvzXvfzBa9r9WZ2lgFtjAcGFDEeXAVFxa+D6vXd1AxITusA5OFC0VYzB8f&#10;Zpi50PGOzvtUKAnhmKGFMqUm0zrmJXmMg9AQi/YbWo9J1rbQrsVOwn2t34wZa48VS0OJDS1Lyv/2&#10;/95CV21/8uGm+DKXydHs8DgdvZyctc9P/ecHqER9uptv12sn+FPBl2dkAj2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fha2s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8" o:spid="_x0000_s1212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h4u8EA&#10;AADcAAAADwAAAGRycy9kb3ducmV2LnhtbERPTUvDQBC9C/0Pywi92U2FFo3dFqkIPWqUQG9jdpoN&#10;zc6G3TFN/70rCN7m8T5ns5t8r0aKqQtsYLkoQBE3wXbcGvj8eL17AJUE2WIfmAxcKcFuO7vZYGnD&#10;hd9prKRVOYRTiQacyFBqnRpHHtMiDMSZO4XoUTKMrbYRLznc9/q+KNbaY8e5weFAe0fNufr2Btbj&#10;qnq5dl91fKupHt3xKBJXxsxvp+cnUEKT/Iv/3Aeb5z8u4feZfIHe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YeLv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9" o:spid="_x0000_s1213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rmzMEA&#10;AADcAAAADwAAAGRycy9kb3ducmV2LnhtbERPTUvDQBC9C/6HZQRvdtNCi8ZuS2kRPGqUQG9jdpoN&#10;zc6G3TFN/70rCN7m8T5nvZ18r0aKqQtsYD4rQBE3wXbcGvj8eHl4BJUE2WIfmAxcKcF2c3uzxtKG&#10;C7/TWEmrcginEg04kaHUOjWOPKZZGIgzdwrRo2QYW20jXnK47/WiKFbaY8e5weFAe0fNufr2Blbj&#10;sjpcu686vtVUj+54FIlLY+7vpt0zKKFJ/sV/7leb5z8t4PeZfIHe/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9K5sz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0" o:spid="_x0000_s1214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ZDV8EA&#10;AADcAAAADwAAAGRycy9kb3ducmV2LnhtbERPTUvDQBC9C/0PyxS82U2VFo3dlqIIHjVKoLcxO82G&#10;ZmfD7pim/94VBG/zeJ+z2U2+VyPF1AU2sFwUoIibYDtuDXx+vNzcg0qCbLEPTAYulGC3nV1tsLTh&#10;zO80VtKqHMKpRANOZCi1To0jj2kRBuLMHUP0KBnGVtuI5xzue31bFGvtsePc4HCgJ0fNqfr2Btbj&#10;qnq+dF91fKupHt3hIBJXxlzPp/0jKKFJ/sV/7leb5z/cwe8z+QK9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AGQ1f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1" o:spid="_x0000_s1215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8FB78A&#10;AADcAAAADwAAAGRycy9kb3ducmV2LnhtbERPTYvCMBC9C/6HMII3m67IsnaNUgXBk7BdEY9DM9uW&#10;bSYlibX+eyMI3ubxPme1GUwrenK+sazgI0lBEJdWN1wpOP3uZ18gfEDW2FomBXfysFmPRyvMtL3x&#10;D/VFqEQMYZ+hgjqELpPSlzUZ9IntiCP3Z53BEKGrpHZ4i+GmlfM0/ZQGG44NNXa0q6n8L65GAZri&#10;6M7HecFb7Hl7b/OLw1yp6WTIv0EEGsJb/HIfdJy/XMDzmXiBXD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3wUHvwAAANwAAAAPAAAAAAAAAAAAAAAAAJgCAABkcnMvZG93bnJl&#10;di54bWxQSwUGAAAAAAQABAD1AAAAhAMAAAAA&#10;" fillcolor="#ece2d3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2" o:spid="_x0000_s1216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OgnL8A&#10;AADcAAAADwAAAGRycy9kb3ducmV2LnhtbERPTYvCMBC9C/6HMII3m67gsnaNUgXBk7BdEY9DM9uW&#10;bSYlibX+eyMI3ubxPme1GUwrenK+sazgI0lBEJdWN1wpOP3uZ18gfEDW2FomBXfysFmPRyvMtL3x&#10;D/VFqEQMYZ+hgjqELpPSlzUZ9IntiCP3Z53BEKGrpHZ4i+GmlfM0/ZQGG44NNXa0q6n8L65GAZri&#10;6M7HecFb7Hl7b/OLw1yp6WTIv0EEGsJb/HIfdJy/XMDzmXiBXD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nk6CcvwAAANwAAAAPAAAAAAAAAAAAAAAAAJgCAABkcnMvZG93bnJl&#10;di54bWxQSwUGAAAAAAQABAD1AAAAhAMAAAAA&#10;" fillcolor="#ece2d3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3" o:spid="_x0000_s1217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Ug08EA&#10;AADcAAAADwAAAGRycy9kb3ducmV2LnhtbERPzWrCQBC+F3yHZQre6kYFq6lriEKxhx5q9AGG7DQb&#10;mp0Nu9skvn23UOhtPr7f2ReT7cRAPrSOFSwXGQji2umWGwW36+vTFkSIyBo7x6TgTgGKw+xhj7l2&#10;I19oqGIjUgiHHBWYGPtcylAbshgWridO3KfzFmOCvpHa45jCbSdXWbaRFltODQZ7Ohmqv6pvq+D0&#10;/HGszv7d0Pa2LuXSH5GtUWr+OJUvICJN8V/8537Taf5uA7/PpAvk4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mlINP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4" o:spid="_x0000_s1218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mFSMEA&#10;AADcAAAADwAAAGRycy9kb3ducmV2LnhtbERPzWrCQBC+F3yHZQre6kaFqqlriEKxhx5q9AGG7DQb&#10;mp0Nu9skvn23UOhtPr7f2ReT7cRAPrSOFSwXGQji2umWGwW36+vTFkSIyBo7x6TgTgGKw+xhj7l2&#10;I19oqGIjUgiHHBWYGPtcylAbshgWridO3KfzFmOCvpHa45jCbSdXWfYsLbacGgz2dDJUf1XfVsFp&#10;83Gszv7d0Pa2LuXSH5GtUWr+OJUvICJN8V/8537Taf5uA7/PpAvk4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phUj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5" o:spid="_x0000_s1219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YROsMA&#10;AADcAAAADwAAAGRycy9kb3ducmV2LnhtbESPQW/CMAyF75P2HyJP4jZShsRYISBAQtuBA3T8AKsx&#10;TbXGqZIA3b+fD0i72XrP731ergffqRvF1AY2MBkXoIjrYFtuDJy/969zUCkjW+wCk4FfSrBePT8t&#10;sbThzie6VblREsKpRAMu577UOtWOPKZx6IlFu4ToMcsaG20j3iXcd/qtKGbaY8vS4LCnnaP6p7p6&#10;A7v347b6jAdH8/N0oydxi+ydMaOXYbMAlWnI/+bH9ZcV/A+hlWdkAr3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3YROsMAAADcAAAADwAAAAAAAAAAAAAAAACYAgAAZHJzL2Rv&#10;d25yZXYueG1sUEsFBgAAAAAEAAQA9QAAAIgDAAAAAA==&#10;" fillcolor="#ebe1d2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6" o:spid="_x0000_s1220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hW5MIA&#10;AADcAAAADwAAAGRycy9kb3ducmV2LnhtbERPS2sCMRC+F/wPYYTealYLRVejiGjZQw8+WvA4bKbZ&#10;pZvJmkTd/nsjCN7m43vObNHZRlzIh9qxguEgA0FcOl2zUfB92LyNQYSIrLFxTAr+KcBi3nuZYa7d&#10;lXd02UcjUgiHHBVUMba5lKGsyGIYuJY4cb/OW4wJeiO1x2sKt40cZdmHtFhzaqiwpVVF5d/+bBWM&#10;zac5fpXFzsRi++PX7fvJICv12u+WUxCRuvgUP9yFTvMnE7g/ky6Q8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aFbk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7" o:spid="_x0000_s1221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0LgsMA&#10;AADcAAAADwAAAGRycy9kb3ducmV2LnhtbESPzWrDMBCE74G8g9hAb7HcFkpwophQ0uJDD/kr9LhY&#10;G9nEWjmS6rhvHxUKPQ4z8w2zKkfbiYF8aB0reMxyEMS10y0bBafj23wBIkRkjZ1jUvBDAcr1dLLC&#10;Qrsb72k4RCMShEOBCpoY+0LKUDdkMWSuJ07e2XmLMUlvpPZ4S3Dbyac8f5EWW04LDfb02lB9OXxb&#10;BQvzbr4+6mpvYrX79Nv++WqQlXqYjZsliEhj/A//tSutIBHh90w6An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H0LgsMAAADc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8" o:spid="_x0000_s1222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kIK8IA&#10;AADcAAAADwAAAGRycy9kb3ducmV2LnhtbESPzWoCMRSF9wXfIVyhu5rRliKjUWSk1GUbBV1eJtdJ&#10;cHIzTKKOb98UCl0ezs/HWa4H34ob9dEFVjCdFCCI62AcNwoO+4+XOYiYkA22gUnBgyKsV6OnJZYm&#10;3Pmbbjo1Io9wLFGBTakrpYy1JY9xEjri7J1D7zFl2TfS9HjP476Vs6J4lx4dZ4LFjipL9UVffYa8&#10;+u3xy+tT9dZVjWWtP93ZKfU8HjYLEImG9B/+a++Mglkxhd8z+QjI1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WQgr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9" o:spid="_x0000_s1223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uWXMIA&#10;AADcAAAADwAAAGRycy9kb3ducmV2LnhtbESPX2vCMBTF3wd+h3AF32ZqlTGqUaQytsctDrbHS3Nt&#10;gs1NaaJ2334RBns8nD8/zmY3+k5caYgusILFvABB3ATjuFXweXx5fAYRE7LBLjAp+KEIu+3kYYOV&#10;CTf+oKtOrcgjHCtUYFPqKyljY8ljnIeeOHunMHhMWQ6tNAPe8rjvZFkUT9Kj40yw2FNtqTnri8+Q&#10;pT98vXv9Xa/6urWs9as7OaVm03G/BpFoTP/hv/abUVAWJdzP5CM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i5Zc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0" o:spid="_x0000_s1224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NYPMMA&#10;AADcAAAADwAAAGRycy9kb3ducmV2LnhtbESP0YrCMBRE3xf8h3AF39ZUC65U06KC6L4IW/2Aa3Nt&#10;i81NbaLWv98IC/s4zMwZZpn1phEP6lxtWcFkHIEgLqyuuVRwOm4/5yCcR9bYWCYFL3KQpYOPJSba&#10;PvmHHrkvRYCwS1BB5X2bSOmKigy6sW2Jg3exnUEfZFdK3eEzwE0jp1E0kwZrDgsVtrSpqLjmd6PA&#10;zr/XnPOs6W82br8O553ZnWKlRsN+tQDhqff/4b/2XiuYRjG8z4QjIN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UNYPMMAAADc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1" o:spid="_x0000_s1225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rASMMA&#10;AADcAAAADwAAAGRycy9kb3ducmV2LnhtbESP3YrCMBSE7wXfIRxh7zT1B1eqaXEXRL0RtvoAx+bY&#10;FpuT2kTtvr1ZWPBymJlvmFXamVo8qHWVZQXjUQSCOLe64kLB6bgZLkA4j6yxtkwKfslBmvR7K4y1&#10;ffIPPTJfiABhF6OC0vsmltLlJRl0I9sQB+9iW4M+yLaQusVngJtaTqJoLg1WHBZKbOi7pPya3Y0C&#10;u9h/ccbzurvZafN5OG/N9jRV6mPQrZcgPHX+Hf5v77SCSTSDvzPhCMjk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qrASMMAAADc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2" o:spid="_x0000_s1226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NM08MA&#10;AADcAAAADwAAAGRycy9kb3ducmV2LnhtbESP0WrCQBRE34X+w3ILfdONgWqNriK1QaVPTf2AS/aa&#10;Dc3eDdnVpH/vCoKPw8ycYVabwTbiSp2vHSuYThIQxKXTNVcKTr/5+AOED8gaG8ek4J88bNYvoxVm&#10;2vX8Q9ciVCJC2GeowITQZlL60pBFP3EtcfTOrrMYouwqqTvsI9w2Mk2SmbRYc1ww2NKnofKvuFgF&#10;uy+n9bHdzk25OH4XeT9t9mmu1NvrsF2CCDSEZ/jRPmgFafIO9zPxCMj1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DNM08MAAADcAAAADwAAAAAAAAAAAAAAAACYAgAAZHJzL2Rv&#10;d25yZXYueG1sUEsFBgAAAAAEAAQA9QAAAIgDAAAAAA==&#10;" fillcolor="#e7ddce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3" o:spid="_x0000_s1227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HSpMQA&#10;AADcAAAADwAAAGRycy9kb3ducmV2LnhtbESPwW7CMBBE75X4B2srcStOcqA0xUSIEgHi1MAHrOJt&#10;HDVeR7FLwt/jSpV6HM3MG826mGwnbjT41rGCdJGAIK6dbrlRcL2ULysQPiBr7ByTgjt5KDazpzXm&#10;2o38SbcqNCJC2OeowITQ51L62pBFv3A9cfS+3GAxRDk0Ug84RrjtZJYkS2mx5bhgsKedofq7+rEK&#10;PvZO61O/fTX12+lclWPaHbJSqfnztH0HEWgK/+G/9lEryJIl/J6JR0B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zh0qT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4" o:spid="_x0000_s1228" style="position:absolute;left:-28;top:-57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KeRsQA&#10;AADcAAAADwAAAGRycy9kb3ducmV2LnhtbESPUWvCMBSF3wf7D+EO9jaTCXOlGssojok+rfoDrs21&#10;LTY3Jcm089cbYbDHwznnO5xFMdpenMmHzrGG14kCQVw703GjYb/7fMlAhIhssHdMGn4pQLF8fFhg&#10;btyFv+lcxUYkCIccNbQxDrmUoW7JYpi4gTh5R+ctxiR9I43HS4LbXk6VmkmLHaeFFgcqW6pP1Y/V&#10;wNdVuRuyw3bt1UZ+zapss3rLtH5+Gj/mICKN8T/8114bDVP1Dvcz6Qj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1ynkbEAAAA3A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B177A1" w:rsidRDefault="00B177A1">
                          <w:pPr>
                            <w:ind w:left="0"/>
                          </w:pPr>
                        </w:p>
                      </w:txbxContent>
                    </v:textbox>
                  </v:rect>
                </v:group>
                <v:rect id="Rectangle 206" o:spid="_x0000_s1229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0KNMAA&#10;AADcAAAADwAAAGRycy9kb3ducmV2LnhtbERPzYrCMBC+L/gOYYS9rYmCUqpRRFwU92T1AcZmbIvN&#10;pCRZ7fr05rDg8eP7X6x624o7+dA41jAeKRDEpTMNVxrOp++vDESIyAZbx6ThjwKsloOPBebGPfhI&#10;9yJWIoVwyFFDHWOXSxnKmiyGkeuIE3d13mJM0FfSeHykcNvKiVIzabHh1FBjR5uaylvxazXwc7s5&#10;ddnlZ+/VQe5mRXbYTjOtP4f9eg4iUh/f4n/33miYqLQ2nUlHQC5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O0KNMAAAADcAAAADwAAAAAAAAAAAAAAAACYAgAAZHJzL2Rvd25y&#10;ZXYueG1sUEsFBgAAAAAEAAQA9QAAAIUDAAAAAA==&#10;" fillcolor="#e6dccd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07" o:spid="_x0000_s1230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Gvr8QA&#10;AADcAAAADwAAAGRycy9kb3ducmV2LnhtbESP0WoCMRRE3wv9h3CFvtVEobKuRhFRFPvU1Q+4bq67&#10;i5ubJUl12683QqGPw8ycYebL3rbiRj40jjWMhgoEcelMw5WG03H7noEIEdlg65g0/FCA5eL1ZY65&#10;cXf+olsRK5EgHHLUUMfY5VKGsiaLYeg64uRdnLcYk/SVNB7vCW5bOVZqIi02nBZq7GhdU3ktvq0G&#10;/t2sj112/tx7dZC7SZEdNh+Z1m+DfjUDEamP/+G/9t5oGKspPM+kI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Ohr6/EAAAA3AAAAA8AAAAAAAAAAAAAAAAAmAIAAGRycy9k&#10;b3ducmV2LnhtbFBLBQYAAAAABAAEAPUAAACJAwAAAAA=&#10;" fillcolor="#e6dccd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08" o:spid="_x0000_s1231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0T2sAA&#10;AADcAAAADwAAAGRycy9kb3ducmV2LnhtbERPzWrCQBC+F3yHZQQvRXcVaiW6ShGKtidNfYAxOybB&#10;7GzIjpq+ffdQ8Pjx/a82vW/UnbpYB7YwnRhQxEVwNZcWTj+f4wWoKMgOm8Bk4ZcibNaDlxVmLjz4&#10;SPdcSpVCOGZooRJpM61jUZHHOAktceIuofMoCXaldh0+Urhv9MyYufZYc2qosKVtRcU1v3kLsXk7&#10;52cpzJd5Peywf5/L9hutHQ37jyUooV6e4n/33lmYTdP8dCYdAb3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G0T2sAAAADcAAAADwAAAAAAAAAAAAAAAACYAgAAZHJzL2Rvd25y&#10;ZXYueG1sUEsFBgAAAAAEAAQA9QAAAIUDAAAAAA==&#10;" fillcolor="#e5dbcc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09" o:spid="_x0000_s1232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G2QcQA&#10;AADcAAAADwAAAGRycy9kb3ducmV2LnhtbESPUWvCQBCE3wv+h2MLvpR6F6G2RE8RQWx9aqM/YM2t&#10;SWhuL+RWTf99ryD0cZiZb5jFavCtulIfm8AWsokBRVwG13Bl4XjYPr+BioLssA1MFn4owmo5elhg&#10;7sKNv+haSKUShGOOFmqRLtc6ljV5jJPQESfvHHqPkmRfadfjLcF9q6fGzLTHhtNCjR1taiq/i4u3&#10;ENuXU3GS0nyYp88dDq8z2ezR2vHjsJ6DEhrkP3xvvzsL0yyDvzPpCO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chtkHEAAAA3AAAAA8AAAAAAAAAAAAAAAAAmAIAAGRycy9k&#10;b3ducmV2LnhtbFBLBQYAAAAABAAEAPUAAACJAwAAAAA=&#10;" fillcolor="#e5dbcc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10" o:spid="_x0000_s1233" style="position:absolute;left:39662;top:3556;width:8102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lzo8EA&#10;AADc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c5/J5JR0Bu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l5c6PBAAAA3AAAAA8AAAAAAAAAAAAAAAAAmAIAAGRycy9kb3du&#10;cmV2LnhtbFBLBQYAAAAABAAEAPUAAACGAwAAAAA=&#10;" filled="f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Conceitos</w:t>
                        </w:r>
                        <w:proofErr w:type="spellEnd"/>
                      </w:p>
                    </w:txbxContent>
                  </v:textbox>
                </v:rect>
                <v:rect id="Rectangle 211" o:spid="_x0000_s1234" style="position:absolute;left:44640;top:28879;width:5137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XWOMEA&#10;AADcAAAADwAAAGRycy9kb3ducmV2LnhtbESP3YrCMBSE7xd8h3AE79bUCot0jbIsCCreWH2AQ3P6&#10;wyYnJYm2vr0RhL0cZuYbZr0drRF38qFzrGAxz0AQV0533Ci4XnafKxAhIms0jknBgwJsN5OPNRba&#10;DXymexkbkSAcClTQxtgXUoaqJYth7nri5NXOW4xJ+kZqj0OCWyPzLPuSFjtOCy329NtS9VferAJ5&#10;KXfDqjQ+c8e8PpnD/lyTU2o2HX++QUQa43/43d5rBfliCa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Y11jjBAAAA3AAAAA8AAAAAAAAAAAAAAAAAmAIAAGRycy9kb3du&#10;cmV2LnhtbFBLBQYAAAAABAAEAPUAAACGAwAAAAA=&#10;" filled="f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Actors)</w:t>
                        </w:r>
                      </w:p>
                    </w:txbxContent>
                  </v:textbox>
                </v:rect>
                <v:oval id="Oval 212" o:spid="_x0000_s1235" style="position:absolute;left:42240;top:5778;width:10401;height:69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IersUA&#10;AADcAAAADwAAAGRycy9kb3ducmV2LnhtbESPzWrDMBCE74W8g9hALiWRE1oTO1FCKCn00Et+fF+s&#10;jWVirRxLtd23rwqFHoeZ+YbZ7kfbiJ46XztWsFwkIIhLp2uuFFwv7/M1CB+QNTaOScE3edjvJk9b&#10;zLUb+ET9OVQiQtjnqMCE0OZS+tKQRb9wLXH0bq6zGKLsKqk7HCLcNnKVJKm0WHNcMNjSm6Hyfv6y&#10;Cg6myFyavdJn2j6b++PoT6YolZpNx8MGRKAx/If/2h9awWr5Ar9n4hG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h6uxQAAANwAAAAPAAAAAAAAAAAAAAAAAJgCAABkcnMv&#10;ZG93bnJldi54bWxQSwUGAAAAAAQABAD1AAAAigMAAAAA&#10;" fillcolor="#c0bfc0" strokecolor="#c0bfc0" strokeweight="39e-5mm"/>
                <v:oval id="Oval 213" o:spid="_x0000_s1236" style="position:absolute;left:41973;top:5511;width:10401;height:69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AY/cQA&#10;AADcAAAADwAAAGRycy9kb3ducmV2LnhtbESPQWvCQBSE70L/w/IEb2YTQSmpq4hVyK1qCrk+ss8k&#10;bfZtyK4m+ffdQqHHYWa+Ybb70bTiSb1rLCtIohgEcWl1w5WCz/y8fAXhPLLG1jIpmMjBfvcy22Kq&#10;7cBXet58JQKEXYoKau+7VEpX1mTQRbYjDt7d9gZ9kH0ldY9DgJtWruJ4Iw02HBZq7OhYU/l9exgF&#10;8ZR8HS7uMVxpzE4l3ov8471QajEfD28gPI3+P/zXzrSCVbKG3zPhCM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wGP3EAAAA3AAAAA8AAAAAAAAAAAAAAAAAmAIAAGRycy9k&#10;b3ducmV2LnhtbFBLBQYAAAAABAAEAPUAAACJAwAAAAA=&#10;" fillcolor="#fcf2e3" strokeweight="39e-5mm"/>
                <v:rect id="Rectangle 214" o:spid="_x0000_s1237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rpBsMA&#10;AADcAAAADwAAAGRycy9kb3ducmV2LnhtbESPT4vCMBTE7wt+h/AWvCyaVkSkayrLLoI38Q/i8dG8&#10;bUubl9pEjd/eCILHYWZ+wyyWwbTiSr2rLStIxwkI4sLqmksFh/1qNAfhPLLG1jIpuJODZT74WGCm&#10;7Y23dN35UkQIuwwVVN53mZSuqMigG9uOOHr/tjfoo+xLqXu8Rbhp5SRJZtJgzXGhwo5+Kyqa3cUo&#10;uCQuHKd7XDVfJwrutLF/59QqNfwMP98gPAX/Dr/aa61gks7geSYeAZ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rpBsMAAADcAAAADwAAAAAAAAAAAAAAAACYAgAAZHJzL2Rv&#10;d25yZXYueG1sUEsFBgAAAAAEAAQA9QAAAIgDAAAAAA==&#10;" fillcolor="#fbf1e2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15" o:spid="_x0000_s1238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ZMncQA&#10;AADcAAAADwAAAGRycy9kb3ducmV2LnhtbESPQWvCQBSE74L/YXkFL9JsIqWV1FVECXgr1SI5PrKv&#10;STD7NmbXuP77bqHQ4zAz3zCrTTCdGGlwrWUFWZKCIK6sbrlW8HUqnpcgnEfW2FkmBQ9ysFlPJyvM&#10;tb3zJ41HX4sIYZejgsb7PpfSVQ0ZdIntiaP3bQeDPsqhlnrAe4SbTi7S9FUabDkuNNjTrqHqcrwZ&#10;BbfUhfPLCYvLvKTgyg+7v2ZWqdlT2L6D8BT8f/ivfdAKFtkb/J6JR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GTJ3EAAAA3AAAAA8AAAAAAAAAAAAAAAAAmAIAAGRycy9k&#10;b3ducmV2LnhtbFBLBQYAAAAABAAEAPUAAACJAwAAAAA=&#10;" fillcolor="#fbf1e2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16" o:spid="_x0000_s1239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w5tcIA&#10;AADcAAAADwAAAGRycy9kb3ducmV2LnhtbERPy2rCQBTdF/yH4Qru6iSCVaOjiA/otrb42F0y1ySa&#10;uRMyYxL9+s6i0OXhvBerzpSiodoVlhXEwwgEcWp1wZmCn+/9+xSE88gaS8uk4EkOVsve2wITbVv+&#10;oubgMxFC2CWoIPe+SqR0aU4G3dBWxIG72tqgD7DOpK6xDeGmlKMo+pAGCw4NOVa0ySm9Hx5GQftq&#10;JnG5Ps92/JiccHzZHk+Xm1KDfreeg/DU+X/xn/tTKxjFYW04E46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DDm1wgAAANwAAAAPAAAAAAAAAAAAAAAAAJgCAABkcnMvZG93&#10;bnJldi54bWxQSwUGAAAAAAQABAD1AAAAhwMAAAAA&#10;" fillcolor="#faf0e1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17" o:spid="_x0000_s1240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CcLsUA&#10;AADcAAAADwAAAGRycy9kb3ducmV2LnhtbESPQWvCQBSE70L/w/IK3uomgrXGbETaCl5rS9XbI/tM&#10;YrNvQ3ZN0v56Vyh4HGbmGyZdDaYWHbWusqwgnkQgiHOrKy4UfH1unl5AOI+ssbZMCn7JwSp7GKWY&#10;aNvzB3U7X4gAYZeggtL7JpHS5SUZdBPbEAfvZFuDPsi2kLrFPsBNLadR9CwNVhwWSmzotaT8Z3cx&#10;Cvq/bh7X68PinS/zPc6Ob9/741mp8eOwXoLwNPh7+L+91Qqm8QJuZ8IRk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QJwuxQAAANwAAAAPAAAAAAAAAAAAAAAAAJgCAABkcnMv&#10;ZG93bnJldi54bWxQSwUGAAAAAAQABAD1AAAAigMAAAAA&#10;" fillcolor="#faf0e1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18" o:spid="_x0000_s1241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b/DsIA&#10;AADcAAAADwAAAGRycy9kb3ducmV2LnhtbERPy2rCQBTdF/oPwy24MxMDrTU6irQVuvVB1d0lc02i&#10;mTshMybRr3cWQpeH854telOJlhpXWlYwimIQxJnVJecKdtvV8BOE88gaK8uk4EYOFvPXlxmm2na8&#10;pnbjcxFC2KWooPC+TqV0WUEGXWRr4sCdbGPQB9jkUjfYhXBTySSOP6TBkkNDgTV9FZRdNlejoLu3&#10;41G1PEx++Dre4/vx+29/PCs1eOuXUxCeev8vfrp/tYIkCfPDmXAE5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Fv8OwgAAANwAAAAPAAAAAAAAAAAAAAAAAJgCAABkcnMvZG93&#10;bnJldi54bWxQSwUGAAAAAAQABAD1AAAAhwMAAAAA&#10;" fillcolor="#faf0e1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19" o:spid="_x0000_s1242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3EcscA&#10;AADcAAAADwAAAGRycy9kb3ducmV2LnhtbESPT2vCQBTE7wW/w/KE3urGHEKIrlIaAnooWCsVb6/Z&#10;lz80+zZkVxP76buFQo/DzPyGWW8n04kbDa61rGC5iEAQl1a3XCs4vRdPKQjnkTV2lknBnRxsN7OH&#10;NWbajvxGt6OvRYCwy1BB432fSenKhgy6he2Jg1fZwaAPcqilHnAMcNPJOIoSabDlsNBgTy8NlV/H&#10;q1GQnK+fp7q4vB4+zlVZ7dM898m3Uo/z6XkFwtPk/8N/7Z1WEMdL+D0TjoDc/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BdxHLHAAAA3AAAAA8AAAAAAAAAAAAAAAAAmAIAAGRy&#10;cy9kb3ducmV2LnhtbFBLBQYAAAAABAAEAPUAAACMAwAAAAA=&#10;" fillcolor="#f9efe0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20" o:spid="_x0000_s1243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9aBccA&#10;AADcAAAADwAAAGRycy9kb3ducmV2LnhtbESPT2vCQBTE74V+h+UVequb5hBCdJVSEfRQaFNRvD2z&#10;L39o9m3IrknaT+8KBY/DzPyGWawm04qBetdYVvA6i0AQF1Y3XCnYf29eUhDOI2tsLZOCX3KwWj4+&#10;LDDTduQvGnJfiQBhl6GC2vsuk9IVNRl0M9sRB6+0vUEfZF9J3eMY4KaVcRQl0mDDYaHGjt5rKn7y&#10;i1GQHC/nfbU5fXwejmVR7tL12id/Sj0/TW9zEJ4mfw//t7daQRzHcDsTjoBcX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CPWgXHAAAA3AAAAA8AAAAAAAAAAAAAAAAAmAIAAGRy&#10;cy9kb3ducmV2LnhtbFBLBQYAAAAABAAEAPUAAACMAwAAAAA=&#10;" fillcolor="#f9efe0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21" o:spid="_x0000_s1244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P/nscA&#10;AADcAAAADwAAAGRycy9kb3ducmV2LnhtbESPT2vCQBTE7wW/w/KE3urGFIJE1yAGQQ+F1ori7Zl9&#10;+YPZtyG7atpP3y0Uehxm5jfMIhtMK+7Uu8aygukkAkFcWN1wpeDwuXmZgXAeWWNrmRR8kYNsOXpa&#10;YKrtgz/ovveVCBB2KSqove9SKV1Rk0E3sR1x8ErbG/RB9pXUPT4C3LQyjqJEGmw4LNTY0bqm4rq/&#10;GQXJ6XY5VJvz2/vxVBblbpbnPvlW6nk8rOYgPA3+P/zX3moFcfwKv2fCEZ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/D/57HAAAA3AAAAA8AAAAAAAAAAAAAAAAAmAIAAGRy&#10;cy9kb3ducmV2LnhtbFBLBQYAAAAABAAEAPUAAACMAwAAAAA=&#10;" fillcolor="#f9efe0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22" o:spid="_x0000_s1245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GVD8UA&#10;AADcAAAADwAAAGRycy9kb3ducmV2LnhtbESPX2vCMBTF3wf7DuEO9jI0XZExqmnZhIHsTaeFvV2b&#10;a1uW3JQmq9VPbwTBx8P58+MsitEaMVDvW8cKXqcJCOLK6ZZrBdufr8k7CB+QNRrHpOBEHor88WGB&#10;mXZHXtOwCbWII+wzVNCE0GVS+qohi37qOuLoHVxvMUTZ11L3eIzj1sg0Sd6kxZYjocGOlg1Vf5t/&#10;GyGrUpa703d13r787j8Hac7LtVHq+Wn8mIMINIZ7+NZeaQVpOoPrmXgE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kZUPxQAAANwAAAAPAAAAAAAAAAAAAAAAAJgCAABkcnMv&#10;ZG93bnJldi54bWxQSwUGAAAAAAQABAD1AAAAigMAAAAA&#10;" fillcolor="#f8eedf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23" o:spid="_x0000_s1246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0wlMUA&#10;AADcAAAADwAAAGRycy9kb3ducmV2LnhtbESPX2vCMBTF3wf7DuEO9jI0XcExqmnZhIHsTaeFvV2b&#10;a1uW3JQmq9VPbwTBx8P58+MsitEaMVDvW8cKXqcJCOLK6ZZrBdufr8k7CB+QNRrHpOBEHor88WGB&#10;mXZHXtOwCbWII+wzVNCE0GVS+qohi37qOuLoHVxvMUTZ11L3eIzj1sg0Sd6kxZYjocGOlg1Vf5t/&#10;GyGrUpa703d13r787j8Hac7LtVHq+Wn8mIMINIZ7+NZeaQVpOoPrmXgE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3TCUxQAAANwAAAAPAAAAAAAAAAAAAAAAAJgCAABkcnMv&#10;ZG93bnJldi54bWxQSwUGAAAAAAQABAD1AAAAigMAAAAA&#10;" fillcolor="#f8eedf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24" o:spid="_x0000_s1247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EI0sQA&#10;AADcAAAADwAAAGRycy9kb3ducmV2LnhtbESPQWvCQBSE7wX/w/IEb3VjQKnRVUQQRKTQqDk/ss9s&#10;MPs2ZldN/323UOhxmJlvmOW6t414Uudrxwom4wQEcel0zZWC82n3/gHCB2SNjWNS8E0e1qvB2xIz&#10;7V78Rc88VCJC2GeowITQZlL60pBFP3YtcfSurrMYouwqqTt8RbhtZJokM2mx5rhgsKWtofKWP6yC&#10;k/ysj25qmvntepjeL0XRbvJCqdGw3yxABOrDf/ivvdcK0nQGv2fiEZC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hCNLEAAAA3AAAAA8AAAAAAAAAAAAAAAAAmAIAAGRycy9k&#10;b3ducmV2LnhtbFBLBQYAAAAABAAEAPUAAACJAwAAAAA=&#10;" fillcolor="#f7edde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25" o:spid="_x0000_s1248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2tScQA&#10;AADcAAAADwAAAGRycy9kb3ducmV2LnhtbESPQWvCQBSE74X+h+UVvNWNAW0bXUUKgogIjW3Oj+wz&#10;G8y+TbOrxn/vCoLHYWa+YWaL3jbiTJ2vHSsYDRMQxKXTNVcKfver908QPiBrbByTgit5WMxfX2aY&#10;aXfhHzrnoRIRwj5DBSaENpPSl4Ys+qFriaN3cJ3FEGVXSd3hJcJtI9MkmUiLNccFgy19GyqP+ckq&#10;2MtdvXVj03wdD5vx/19RtMu8UGrw1i+nIAL14Rl+tNdaQZp+wP1MPAJ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trUnEAAAA3AAAAA8AAAAAAAAAAAAAAAAAmAIAAGRycy9k&#10;b3ducmV2LnhtbFBLBQYAAAAABAAEAPUAAACJAwAAAAA=&#10;" fillcolor="#f7edde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26" o:spid="_x0000_s1249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/k1L8A&#10;AADcAAAADwAAAGRycy9kb3ducmV2LnhtbERPy4rCMBTdC/5DuII7Ta0gttNUpCDj1sfG3aW5NmWa&#10;m5JktPP3k8XALA/nXR0mO4gX+dA7VrBZZyCIW6d77hTcb6fVHkSIyBoHx6TghwIc6vmswlK7N1/o&#10;dY2dSCEcSlRgYhxLKUNryGJYu5E4cU/nLcYEfSe1x3cKt4PMs2wnLfacGgyO1Bhqv67fVoHdnmL7&#10;2DXDmf20L4qnaejzotRyMR0/QESa4r/4z33WCvI8rU1n0hGQ9S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3+TUvwAAANwAAAAPAAAAAAAAAAAAAAAAAJgCAABkcnMvZG93bnJl&#10;di54bWxQSwUGAAAAAAQABAD1AAAAhAMAAAAA&#10;" fillcolor="#f6ecdd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27" o:spid="_x0000_s1250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NBT8EA&#10;AADcAAAADwAAAGRycy9kb3ducmV2LnhtbESPT4vCMBTE74LfITzBm6ZWENs1ihRkvfrnsrdH82yK&#10;zUtJona/vREW9jjMzG+YzW6wnXiSD61jBYt5BoK4drrlRsH1cpitQYSIrLFzTAp+KcBuOx5tsNTu&#10;xSd6nmMjEoRDiQpMjH0pZagNWQxz1xMn7+a8xZikb6T2+Epw28k8y1bSYstpwWBPlaH6fn5YBXZ5&#10;iPXPquqO7Id1UdxMRd8npaaTYf8FItIQ/8N/7aNWkOcFfM6kIyC3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CTQU/BAAAA3AAAAA8AAAAAAAAAAAAAAAAAmAIAAGRycy9kb3du&#10;cmV2LnhtbFBLBQYAAAAABAAEAPUAAACGAwAAAAA=&#10;" fillcolor="#f6ecdd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28" o:spid="_x0000_s1251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B+D7sA&#10;AADcAAAADwAAAGRycy9kb3ducmV2LnhtbERPuwrCMBTdBf8hXMFNUxVEq1GkILr6WNwuzbUpNjcl&#10;iVr/3gyC4+G819vONuJFPtSOFUzGGQji0umaKwXXy360ABEissbGMSn4UIDtpt9bY67dm0/0OsdK&#10;pBAOOSowMba5lKE0ZDGMXUucuLvzFmOCvpLa4zuF20ZOs2wuLdacGgy2VBgqH+enVWBn+1je5kVz&#10;ZN8tlsu7KehwUmo46HYrEJG6+Bf/3EetYDpL89OZdATk5gs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IRwfg+7AAAA3AAAAA8AAAAAAAAAAAAAAAAAmAIAAGRycy9kb3ducmV2Lnht&#10;bFBLBQYAAAAABAAEAPUAAACAAwAAAAA=&#10;" fillcolor="#f6ecdd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29" o:spid="_x0000_s1252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Bx18UA&#10;AADcAAAADwAAAGRycy9kb3ducmV2LnhtbESPQWsCMRSE74X+h/AK3mpWRamrUYooCGJBW0Fvz83r&#10;7rLJy7KJuv57UxB6HGbmG2Y6b60RV2p86VhBr5uAIM6cLjlX8PO9ev8A4QOyRuOYFNzJw3z2+jLF&#10;VLsb7+i6D7mIEPYpKihCqFMpfVaQRd91NXH0fl1jMUTZ5FI3eItwa2Q/SUbSYslxocCaFgVl1f5i&#10;FXy1h005PlbV4Gy2fnlenIZkTkp13trPCYhAbfgPP9trraA/6M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EHHXxQAAANwAAAAPAAAAAAAAAAAAAAAAAJgCAABkcnMv&#10;ZG93bnJldi54bWxQSwUGAAAAAAQABAD1AAAAigMAAAAA&#10;" fillcolor="#f5ebdc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30" o:spid="_x0000_s1253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LvoMYA&#10;AADcAAAADwAAAGRycy9kb3ducmV2LnhtbESPQWvCQBSE7wX/w/IEb3VjxGKjq4goFEoLagv19sw+&#10;k5DdtyG7avz33ULB4zAz3zDzZWeNuFLrK8cKRsMEBHHudMWFgq/D9nkKwgdkjcYxKbiTh+Wi9zTH&#10;TLsb7+i6D4WIEPYZKihDaDIpfV6SRT90DXH0zq61GKJsC6lbvEW4NTJNkhdpseK4UGJD65Lyen+x&#10;Cj677/fq9aeuxyfz4Ten9XFC5qjUoN+tZiACdeER/m+/aQXpOIW/M/EI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cLvoMYAAADcAAAADwAAAAAAAAAAAAAAAACYAgAAZHJz&#10;L2Rvd25yZXYueG1sUEsFBgAAAAAEAAQA9QAAAIsDAAAAAA==&#10;" fillcolor="#f5ebdc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31" o:spid="_x0000_s1254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5KO8YA&#10;AADcAAAADwAAAGRycy9kb3ducmV2LnhtbESPQWvCQBSE70L/w/IKvZlNDZWaukqRFgRRqFXQ2zP7&#10;moTsvg3Zrab/3hWEHoeZ+YaZzntrxJk6XztW8JykIIgLp2suFey+P4evIHxA1mgck4I/8jCfPQym&#10;mGt34S86b0MpIoR9jgqqENpcSl9UZNEnriWO3o/rLIYou1LqDi8Rbo0cpelYWqw5LlTY0qKiotn+&#10;WgWbfr+qJ4emyU5m7T9Oi+MLmaNST4/9+xuIQH34D9/bS61glGVwOxOPgJx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o5KO8YAAADcAAAADwAAAAAAAAAAAAAAAACYAgAAZHJz&#10;L2Rvd25yZXYueG1sUEsFBgAAAAAEAAQA9QAAAIsDAAAAAA==&#10;" fillcolor="#f5ebdc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32" o:spid="_x0000_s1255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LpdsIA&#10;AADcAAAADwAAAGRycy9kb3ducmV2LnhtbESPzarCMBSE94LvEI7gTtPqRbQaRQS1O/EH18fm2Bab&#10;k9JE7X37mwuCy2FmvmEWq9ZU4kWNKy0riIcRCOLM6pJzBZfzdjAF4TyyxsoyKfglB6tlt7PARNs3&#10;H+l18rkIEHYJKii8rxMpXVaQQTe0NXHw7rYx6INscqkbfAe4qeQoiibSYMlhocCaNgVlj9PTKKgO&#10;j3v8NHbMszhPzW1/PU7TnVL9Xrueg/DU+m/40061gtH4B/7PhCMgl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Yul2wgAAANwAAAAPAAAAAAAAAAAAAAAAAJgCAABkcnMvZG93&#10;bnJldi54bWxQSwUGAAAAAAQABAD1AAAAhwMAAAAA&#10;" fillcolor="#f4eadb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33" o:spid="_x0000_s1256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5M7cIA&#10;AADcAAAADwAAAGRycy9kb3ducmV2LnhtbESPzarCMBSE94LvEI7gTtMqV7QaRQS1O/EH18fm2Bab&#10;k9JE7X37mwuCy2FmvmEWq9ZU4kWNKy0riIcRCOLM6pJzBZfzdjAF4TyyxsoyKfglB6tlt7PARNs3&#10;H+l18rkIEHYJKii8rxMpXVaQQTe0NXHw7rYx6INscqkbfAe4qeQoiibSYMlhocCaNgVlj9PTKKgO&#10;j3v8NHbMszhPzW1/PU7TnVL9Xrueg/DU+m/40061gtH4B/7PhCMgl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LkztwgAAANwAAAAPAAAAAAAAAAAAAAAAAJgCAABkcnMvZG93&#10;bnJldi54bWxQSwUGAAAAAAQABAD1AAAAhwMAAAAA&#10;" fillcolor="#f4eadb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34" o:spid="_x0000_s1257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G2SsYA&#10;AADcAAAADwAAAGRycy9kb3ducmV2LnhtbESP0WrCQBRE34X+w3ILfaubWgiSuooIjSkWsbYfcMle&#10;k5Ds3Zhdk9Sv7woFH4eZOcMsVqNpRE+dqywreJlGIIhzqysuFPx8vz/PQTiPrLGxTAp+ycFq+TBZ&#10;YKLtwF/UH30hAoRdggpK79tESpeXZNBNbUscvJPtDPogu0LqDocAN42cRVEsDVYcFkpsaVNSXh8v&#10;RkGcVjs3H86fp2xPUVpvPw6Xa6vU0+O4fgPhafT38H870wpmrzHczo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dG2SsYAAADcAAAADwAAAAAAAAAAAAAAAACYAgAAZHJz&#10;L2Rvd25yZXYueG1sUEsFBgAAAAAEAAQA9QAAAIsDAAAAAA==&#10;" fillcolor="#f3e9da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35" o:spid="_x0000_s1258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0T0cYA&#10;AADcAAAADwAAAGRycy9kb3ducmV2LnhtbESP0WrCQBRE3wv+w3KFvtWNEVRSVymCMaWlqO0HXLLX&#10;JJi9G7NrkvbruwWhj8PMnGFWm8HUoqPWVZYVTCcRCOLc6ooLBV+fu6clCOeRNdaWScE3OdisRw8r&#10;TLTt+UjdyRciQNglqKD0vkmkdHlJBt3ENsTBO9vWoA+yLaRusQ9wU8s4iubSYMVhocSGtiXll9PN&#10;KJin1Ztb9tf3c/ZBUXrZvx5uP41Sj+Ph5RmEp8H/h+/tTCuIZwv4OxOOgF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p0T0cYAAADcAAAADwAAAAAAAAAAAAAAAACYAgAAZHJz&#10;L2Rvd25yZXYueG1sUEsFBgAAAAAEAAQA9QAAAIsDAAAAAA==&#10;" fillcolor="#f3e9da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36" o:spid="_x0000_s1259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KHo8IA&#10;AADcAAAADwAAAGRycy9kb3ducmV2LnhtbERPy4rCMBTdD/gP4QruNNUBkWpaRNBRRsTXB1yaa1ts&#10;bmoTbWe+frIQZnk470XamUq8qHGlZQXjUQSCOLO65FzB9bIezkA4j6yxskwKfshBmvQ+Fhhr2/KJ&#10;XmefixDCLkYFhfd1LKXLCjLoRrYmDtzNNgZ9gE0udYNtCDeVnETRVBosOTQUWNOqoOx+fhoF0035&#10;7WbtY3/bHija3L92x+dvrdSg3y3nIDx1/l/8dm+1gslnWBvOhCMgk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AoejwgAAANwAAAAPAAAAAAAAAAAAAAAAAJgCAABkcnMvZG93&#10;bnJldi54bWxQSwUGAAAAAAQABAD1AAAAhwMAAAAA&#10;" fillcolor="#f3e9da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37" o:spid="_x0000_s1260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XF2MUA&#10;AADcAAAADwAAAGRycy9kb3ducmV2LnhtbESPQWsCMRSE7wX/Q3gFb5qtUlu3RhFxUQq2VIVeH5vn&#10;ZnHzsiRRt//eFAo9DjPzDTNbdLYRV/KhdqzgaZiBIC6drrlScDwUg1cQISJrbByTgh8KsJj3HmaY&#10;a3fjL7ruYyUShEOOCkyMbS5lKA1ZDEPXEifv5LzFmKSvpPZ4S3DbyFGWTaTFmtOCwZZWhsrz/mIV&#10;4KYwH8/f7y/rwjdhnBW7z91pqlT/sVu+gYjUxf/wX3urFYzGU/g9k46An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RcXYxQAAANwAAAAPAAAAAAAAAAAAAAAAAJgCAABkcnMv&#10;ZG93bnJldi54bWxQSwUGAAAAAAQABAD1AAAAigMAAAAA&#10;" fillcolor="#f2e8d9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38" o:spid="_x0000_s1261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kfOMIA&#10;AADcAAAADwAAAGRycy9kb3ducmV2LnhtbERPTWsCMRC9C/0PYQreNKttbV2NUoqLUtBSFbwOm3Gz&#10;dDNZklTXf28OhR4f73u+7GwjLuRD7VjBaJiBIC6drrlScDwUgzcQISJrbByTghsFWC4eenPMtbvy&#10;N132sRIphEOOCkyMbS5lKA1ZDEPXEifu7LzFmKCvpPZ4TeG2keMsm0iLNacGgy19GCp/9r9WAa4L&#10;s3s5fb6uCt+Ep6zYfm3PU6X6j937DESkLv6L/9wbrWD8nOanM+kI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eR84wgAAANwAAAAPAAAAAAAAAAAAAAAAAJgCAABkcnMvZG93&#10;bnJldi54bWxQSwUGAAAAAAQABAD1AAAAhwMAAAAA&#10;" fillcolor="#f2e8d9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39" o:spid="_x0000_s1262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37MMMA&#10;AADcAAAADwAAAGRycy9kb3ducmV2LnhtbESP0WoCMRRE34X+Q7iFvkhNlKKyNYpYLL6Jqx9w2dxu&#10;lm5uliS66983QsHHYWbOMKvN4FpxoxAbzxqmEwWCuPKm4VrD5bx/X4KICdlg65k03CnCZv0yWmFh&#10;fM8nupWpFhnCsUANNqWukDJWlhzGie+Is/fjg8OUZailCdhnuGvlTKm5dNhwXrDY0c5S9VtenYax&#10;PQ317nj5RnmvvsJCqf64V1q/vQ7bTxCJhvQM/7cPRsPsYwqPM/k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k37MMMAAADcAAAADwAAAAAAAAAAAAAAAACYAgAAZHJzL2Rv&#10;d25yZXYueG1sUEsFBgAAAAAEAAQA9QAAAIgDAAAAAA==&#10;" fillcolor="#f1e7d8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40" o:spid="_x0000_s1263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9lR8IA&#10;AADcAAAADwAAAGRycy9kb3ducmV2LnhtbESP0WoCMRRE3wv+Q7iCL0WTLqWV1SiiKH0TrR9w2Vw3&#10;i5ubJUnd9e9NodDHYWbOMMv14FpxpxAbzxreZgoEceVNw7WGy/d+OgcRE7LB1jNpeFCE9Wr0ssTS&#10;+J5PdD+nWmQIxxI12JS6UspYWXIYZ74jzt7VB4cpy1BLE7DPcNfKQqkP6bDhvGCxo62l6nb+cRpe&#10;7Wmot8fLAeWj2oVPpfrjXmk9GQ+bBYhEQ/oP/7W/jIbivYDfM/kIy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n2VHwgAAANwAAAAPAAAAAAAAAAAAAAAAAJgCAABkcnMvZG93&#10;bnJldi54bWxQSwUGAAAAAAQABAD1AAAAhwMAAAAA&#10;" fillcolor="#f1e7d8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41" o:spid="_x0000_s1264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PA3MMA&#10;AADcAAAADwAAAGRycy9kb3ducmV2LnhtbESP3WoCMRSE7wXfIRzBG6lJbdGyNYooFu/Enwc4bE43&#10;i5uTJUnd9e2bgtDLYWa+YZbr3jXiTiHWnjW8ThUI4tKbmisN18v+5QNETMgGG8+k4UER1qvhYImF&#10;8R2f6H5OlcgQjgVqsCm1hZSxtOQwTn1LnL1vHxymLEMlTcAuw10jZ0rNpcOa84LFlraWytv5x2mY&#10;2FNfbY/XL5SPchcWSnXHvdJ6POo3nyAS9ek//GwfjIbZ+xv8nclH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dPA3MMAAADcAAAADwAAAAAAAAAAAAAAAACYAgAAZHJzL2Rv&#10;d25yZXYueG1sUEsFBgAAAAAEAAQA9QAAAIgDAAAAAA==&#10;" fillcolor="#f1e7d8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42" o:spid="_x0000_s1265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ewEMYA&#10;AADcAAAADwAAAGRycy9kb3ducmV2LnhtbESPQWvCQBSE7wX/w/IEb83GIEVSVyktFcFDie2hvb1k&#10;n9nQ7NuQ3Zj4791CweMwM98wm91kW3Gh3jeOFSyTFARx5XTDtYKvz/fHNQgfkDW2jknBlTzstrOH&#10;DebajVzQ5RRqESHsc1RgQuhyKX1lyKJPXEccvbPrLYYo+1rqHscIt63M0vRJWmw4Lhjs6NVQ9Xsa&#10;rIIfvRzG4a3+KMxUlvuQHYvzd6nUYj69PIMINIV7+L990Aqy1Qr+zsQjIL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VewEMYAAADcAAAADwAAAAAAAAAAAAAAAACYAgAAZHJz&#10;L2Rvd25yZXYueG1sUEsFBgAAAAAEAAQA9QAAAIsDAAAAAA==&#10;" fillcolor="#f0e6d7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43" o:spid="_x0000_s1266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sVi8YA&#10;AADcAAAADwAAAGRycy9kb3ducmV2LnhtbESPQWvCQBSE7wX/w/KE3urGoEVSVxFLpdCDxHpoby/Z&#10;ZzY0+zZkNyb9965Q6HGYmW+Y9Xa0jbhS52vHCuazBARx6XTNlYLz59vTCoQPyBobx6TglzxsN5OH&#10;NWbaDZzT9RQqESHsM1RgQmgzKX1pyKKfuZY4ehfXWQxRdpXUHQ4RbhuZJsmztFhzXDDY0t5Q+XPq&#10;rYJvPe+H/rU65mYsikNIP/LLV6HU43TcvYAINIb/8F/7XStIF0u4n4lHQG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hsVi8YAAADcAAAADwAAAAAAAAAAAAAAAACYAgAAZHJz&#10;L2Rvd25yZXYueG1sUEsFBgAAAAAEAAQA9QAAAIsDAAAAAA==&#10;" fillcolor="#f0e6d7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44" o:spid="_x0000_s1267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Te8UA&#10;AADcAAAADwAAAGRycy9kb3ducmV2LnhtbESPQWvCQBSE74X+h+UVeqsbQxVJXaUKFj0IRtv7I/ua&#10;hGbfht01if31riB4HGbmG2a+HEwjOnK+tqxgPEpAEBdW11wq+D5t3mYgfEDW2FgmBRfysFw8P80x&#10;07bnnLpjKEWEsM9QQRVCm0npi4oM+pFtiaP3a53BEKUrpXbYR7hpZJokU2mw5rhQYUvrioq/49ko&#10;CPv8kH6t8sL8bC9u1/0fxpOyV+r1Zfj8ABFoCI/wvb3VCtL3KdzOxCMgF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y1N7xQAAANwAAAAPAAAAAAAAAAAAAAAAAJgCAABkcnMv&#10;ZG93bnJldi54bWxQSwUGAAAAAAQABAD1AAAAigMAAAAA&#10;" fillcolor="#efe5d6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45" o:spid="_x0000_s1268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4f24MUA&#10;AADcAAAADwAAAGRycy9kb3ducmV2LnhtbESPQWvCQBSE70L/w/IKvenG0NaSuooKLXoQjLb3R/Y1&#10;Cc2+DbtrEvvrXaHgcZiZb5j5cjCN6Mj52rKC6SQBQVxYXXOp4Ov0MX4D4QOyxsYyKbiQh+XiYTTH&#10;TNuec+qOoRQRwj5DBVUIbSalLyoy6Ce2JY7ej3UGQ5SulNphH+GmkWmSvEqDNceFClvaVFT8Hs9G&#10;Qdjnh/RznRfme3txu+7vMH0pe6WeHofVO4hAQ7iH/9tbrSB9nsHtTDwCcnE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h/bgxQAAANwAAAAPAAAAAAAAAAAAAAAAAJgCAABkcnMv&#10;ZG93bnJldi54bWxQSwUGAAAAAAQABAD1AAAAigMAAAAA&#10;" fillcolor="#efe5d6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46" o:spid="_x0000_s1269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hiksIA&#10;AADcAAAADwAAAGRycy9kb3ducmV2LnhtbERPy2rCQBTdF/yH4Qrd1YmhLRIdRQsVXRSMj/0lc02C&#10;mTthZkyiX99ZFLo8nPdiNZhGdOR8bVnBdJKAIC6srrlUcD59v81A+ICssbFMCh7kYbUcvSww07bn&#10;nLpjKEUMYZ+hgiqENpPSFxUZ9BPbEkfuap3BEKErpXbYx3DTyDRJPqXBmmNDhS19VVTcjnejIPzk&#10;h3S7yQtz2T3cvnseph9lr9TreFjPQQQawr/4z73TCtL3uDaeiUdAL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GGKSwgAAANwAAAAPAAAAAAAAAAAAAAAAAJgCAABkcnMvZG93&#10;bnJldi54bWxQSwUGAAAAAAQABAD1AAAAhwMAAAAA&#10;" fillcolor="#efe5d6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47" o:spid="_x0000_s1270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e+fMYA&#10;AADcAAAADwAAAGRycy9kb3ducmV2LnhtbESPQWvCQBSE74X+h+UVvBTd1ZZqUlcRsWAvBa0Xby/Z&#10;ZxKafRuzq4n/3i0Uehxm5htmvuxtLa7U+sqxhvFIgSDOnam40HD4/hjOQPiAbLB2TBpu5GG5eHyY&#10;Y2pcxzu67kMhIoR9ihrKEJpUSp+XZNGPXEMcvZNrLYYo20KaFrsIt7WcKPUmLVYcF0psaF1S/rO/&#10;WA1d9XXMx5/FRt2mmdphlrw8n43Wg6d+9Q4iUB/+w3/trdEweU3g90w8AnJ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Ye+fMYAAADcAAAADwAAAAAAAAAAAAAAAACYAgAAZHJz&#10;L2Rvd25yZXYueG1sUEsFBgAAAAAEAAQA9QAAAIsDAAAAAA==&#10;" fillcolor="#eee4d5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48" o:spid="_x0000_s1271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SBPMMA&#10;AADcAAAADwAAAGRycy9kb3ducmV2LnhtbERPy2rCQBTdF/yH4QrdiJnRYtWYUUppoW4KPjburplr&#10;EszcSTNTE/++sxC6PJx3tultLW7U+sqxhkmiQBDnzlRcaDgePscLED4gG6wdk4Y7edisB08ZpsZ1&#10;vKPbPhQihrBPUUMZQpNK6fOSLPrENcSRu7jWYoiwLaRpsYvhtpZTpV6lxYpjQ4kNvZeUX/e/VkNX&#10;fZ/yybb4UPf5We3wvHwZ/Ritn4f92wpEoD78ix/uL6NhOovz45l4BO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WSBPMMAAADcAAAADwAAAAAAAAAAAAAAAACYAgAAZHJzL2Rv&#10;d25yZXYueG1sUEsFBgAAAAAEAAQA9QAAAIgDAAAAAA==&#10;" fillcolor="#eee4d5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49" o:spid="_x0000_s1272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SjXcMA&#10;AADcAAAADwAAAGRycy9kb3ducmV2LnhtbESPQUvDQBSE70L/w/IK3uymhRSJ3RaxFDxqlEBvz+wz&#10;G8y+DbvPNP33riB4HGbmG2Z3mP2gJoqpD2xgvSpAEbfB9twZeH873d2DSoJscQhMBq6U4LBf3Oyw&#10;suHCrzTV0qkM4VShAScyVlqn1pHHtAojcfY+Q/QoWcZO24iXDPeD3hTFVnvsOS84HOnJUftVf3sD&#10;26msj9f+o4kvDTWTO59FYmnM7XJ+fAAlNMt/+K/9bA1syjX8nslHQO9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wSjXcMAAADcAAAADwAAAAAAAAAAAAAAAACYAgAAZHJzL2Rv&#10;d25yZXYueG1sUEsFBgAAAAAEAAQA9QAAAIgDAAAAAA==&#10;" fillcolor="#ede3d4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50" o:spid="_x0000_s1273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Y9KsMA&#10;AADcAAAADwAAAGRycy9kb3ducmV2LnhtbESPQUvDQBSE74L/YXmCN7sxkCKx21IUwaNGCfT2mn1m&#10;Q7Nvw+4zTf+9Kwgeh5n5htnsFj+qmWIaAhu4XxWgiLtgB+4NfH683D2ASoJscQxMBi6UYLe9vtpg&#10;bcOZ32lupFcZwqlGA05kqrVOnSOPaRUm4ux9hehRsoy9thHPGe5HXRbFWnscOC84nOjJUXdqvr2B&#10;9Vw1z5fh2Ma3ltrZHQ4isTLm9mbZP4ISWuQ//Nd+tQbKqoTfM/kI6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9Y9KsMAAADcAAAADwAAAAAAAAAAAAAAAACYAgAAZHJzL2Rv&#10;d25yZXYueG1sUEsFBgAAAAAEAAQA9QAAAIgDAAAAAA==&#10;" fillcolor="#ede3d4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51" o:spid="_x0000_s1274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qYscMA&#10;AADcAAAADwAAAGRycy9kb3ducmV2LnhtbESPQUvDQBSE70L/w/IK3uzGSorEbou0CB41SqC3Z/aZ&#10;DWbfht1nmv57VxA8DjPzDbPdz35QE8XUBzZwuypAEbfB9twZeH97urkHlQTZ4hCYDFwowX63uNpi&#10;ZcOZX2mqpVMZwqlCA05krLROrSOPaRVG4ux9huhRsoydthHPGe4HvS6KjfbYc15wONLBUftVf3sD&#10;m6msj5f+o4kvDTWTO51EYmnM9XJ+fAAlNMt/+K/9bA2syzv4PZOPgN7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qYscMAAADcAAAADwAAAAAAAAAAAAAAAACYAgAAZHJzL2Rv&#10;d25yZXYueG1sUEsFBgAAAAAEAAQA9QAAAIgDAAAAAA==&#10;" fillcolor="#ede3d4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52" o:spid="_x0000_s1275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Pe4cIA&#10;AADcAAAADwAAAGRycy9kb3ducmV2LnhtbESPwWrDMBBE74H+g9hCb7Ec05TiWgl2IZBTIG4IPS7W&#10;1jaxVkZSbefvq0Khx2Fm3jDFfjGDmMj53rKCTZKCIG6s7rlVcPk4rF9B+ICscbBMCu7kYb97WBWY&#10;azvzmaY6tCJC2OeooAthzKX0TUcGfWJH4uh9WWcwROlaqR3OEW4GmaXpizTYc1zocKT3jppb/W0U&#10;oKlP7nrKaq5w4uo+lJ8OS6WeHpfyDUSgJfyH/9pHrSDbPsPvmXgE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Q97hwgAAANwAAAAPAAAAAAAAAAAAAAAAAJgCAABkcnMvZG93&#10;bnJldi54bWxQSwUGAAAAAAQABAD1AAAAhwMAAAAA&#10;" fillcolor="#ece2d3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53" o:spid="_x0000_s1276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97esIA&#10;AADcAAAADwAAAGRycy9kb3ducmV2LnhtbESPzWrDMBCE74W8g9hAbo0cg0txogQnUOjJULeUHhdr&#10;Y5tYKyMp/nn7qFDocZiZb5jDaTa9GMn5zrKC3TYBQVxb3XGj4Ovz7fkVhA/IGnvLpGAhD6fj6umA&#10;ubYTf9BYhUZECPscFbQhDLmUvm7JoN/agTh6V+sMhihdI7XDKcJNL9MkeZEGO44LLQ50aam+VXej&#10;AE1Vuu8yrfiMI5+XvvhxWCi1Wc/FHkSgOfyH/9rvWkGaZfB7Jh4Be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D3t6wgAAANwAAAAPAAAAAAAAAAAAAAAAAJgCAABkcnMvZG93&#10;bnJldi54bWxQSwUGAAAAAAQABAD1AAAAhwMAAAAA&#10;" fillcolor="#ece2d3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54" o:spid="_x0000_s1277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n7NcQA&#10;AADcAAAADwAAAGRycy9kb3ducmV2LnhtbESPwWrDMBBE74X8g9hAb42clCbBiWIcQ2gPPTROPmCx&#10;tpaptTKS4rh/XxUKPQ4z84bZF5PtxUg+dI4VLBcZCOLG6Y5bBdfL6WkLIkRkjb1jUvBNAYrD7GGP&#10;uXZ3PtNYx1YkCIccFZgYh1zK0BiyGBZuIE7ep/MWY5K+ldrjPcFtL1dZtpYWO04LBgeqDDVf9c0q&#10;qDYfx/rVvxvaXp9LufRHZGuUepxP5Q5EpCn+h//ab1rB6mUNv2fSEZCH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5+zXEAAAA3AAAAA8AAAAAAAAAAAAAAAAAmAIAAGRycy9k&#10;b3ducmV2LnhtbFBLBQYAAAAABAAEAPUAAACJAwAAAAA=&#10;" fillcolor="#ebe1d2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55" o:spid="_x0000_s1278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VersIA&#10;AADcAAAADwAAAGRycy9kb3ducmV2LnhtbESPzYoCMRCE78K+Q2hhb5rRxR9Go6iwrAcPOvoAzaSd&#10;DE46Q5LV2bffCILHoqq+opbrzjbiTj7UjhWMhhkI4tLpmisFl/P3YA4iRGSNjWNS8EcB1quP3hJz&#10;7R58onsRK5EgHHJUYGJscylDachiGLqWOHlX5y3GJH0ltcdHgttGjrNsKi3WnBYMtrQzVN6KX6tg&#10;Nztuix9/MDS/fG3kyG+RrVHqs99tFiAidfEdfrX3WsF4MoPnmXQ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dV6uwgAAANwAAAAPAAAAAAAAAAAAAAAAAJgCAABkcnMvZG93&#10;bnJldi54bWxQSwUGAAAAAAQABAD1AAAAhwMAAAAA&#10;" fillcolor="#ebe1d2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56" o:spid="_x0000_s1279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rK3MEA&#10;AADcAAAADwAAAGRycy9kb3ducmV2LnhtbERP3WrCMBS+H/gO4Qi7W1Md26QapRXEXexiq32AQ3Ns&#10;is1JSaLWt18uBrv8+P43u8kO4kY+9I4VLLIcBHHrdM+dguZ0eFmBCBFZ4+CYFDwowG47e9pgod2d&#10;f+hWx06kEA4FKjAxjoWUoTVkMWRuJE7c2XmLMUHfSe3xnsLtIJd5/i4t9pwaDI60N9Re6qtVsP/4&#10;ruqj/zK0al5LufAVsjVKPc+ncg0i0hT/xX/uT61g+ZbWpjPpCMjt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fqytzBAAAA3AAAAA8AAAAAAAAAAAAAAAAAmAIAAGRycy9kb3du&#10;cmV2LnhtbFBLBQYAAAAABAAEAPUAAACGAwAAAAA=&#10;" fillcolor="#ebe1d2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57" o:spid="_x0000_s1280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SNAsUA&#10;AADcAAAADwAAAGRycy9kb3ducmV2LnhtbESPQWsCMRSE74L/ITyhN81qqditUUTasgcPuq3g8bF5&#10;zS5uXrZJqtt/3whCj8PMfMMs171txYV8aBwrmE4yEMSV0w0bBZ8fb+MFiBCRNbaOScEvBVivhoMl&#10;5tpd+UCXMhqRIBxyVFDH2OVShqomi2HiOuLkfTlvMSbpjdQerwluWznLsrm02HBaqLGjbU3Vufyx&#10;Chbm3Zx2VXEwsdgf/Wv3+G2QlXoY9ZsXEJH6+B++twutYPb0DLcz6Qj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9I0CxQAAANwAAAAPAAAAAAAAAAAAAAAAAJgCAABkcnMv&#10;ZG93bnJldi54bWxQSwUGAAAAAAQABAD1AAAAigMAAAAA&#10;" fillcolor="#eae0d1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58" o:spid="_x0000_s1281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LuIsIA&#10;AADcAAAADwAAAGRycy9kb3ducmV2LnhtbERPu2rDMBTdA/0HcQvdYrkpmOBaCaU0xUOHPFroeLFu&#10;ZBPrypHU2P37aAhkPJx3tZ5sLy7kQ+dYwXOWgyBunO7YKPg+bOZLECEia+wdk4J/CrBePcwqLLUb&#10;eUeXfTQihXAoUUEb41BKGZqWLIbMDcSJOzpvMSbojdQexxRue7nI80Ja7Dg1tDjQe0vNaf9nFSzN&#10;p/n9auqdifX2x38ML2eDrNTT4/T2CiLSFO/im7vWChZFmp/OpCMgV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ou4iwgAAANwAAAAPAAAAAAAAAAAAAAAAAJgCAABkcnMvZG93&#10;bnJldi54bWxQSwUGAAAAAAQABAD1AAAAhwMAAAAA&#10;" fillcolor="#eae0d1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59" o:spid="_x0000_s1282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5LucUA&#10;AADcAAAADwAAAGRycy9kb3ducmV2LnhtbESPzWrDMBCE74G+g9hCb7HsFEJwophS2uJDD/lpIcfF&#10;2sgm1sqV1MR9+yoQyHGYmW+YVTXaXpzJh86xgiLLQRA3TndsFHzt36cLECEia+wdk4I/ClCtHyYr&#10;LLW78JbOu2hEgnAoUUEb41BKGZqWLIbMDcTJOzpvMSbpjdQeLwlueznL87m02HFaaHGg15aa0+7X&#10;KliYD3P4bOqtifXm278Nzz8GWamnx/FlCSLSGO/hW7vWCmbzAq5n0hGQ6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7ku5xQAAANwAAAAPAAAAAAAAAAAAAAAAAJgCAABkcnMv&#10;ZG93bnJldi54bWxQSwUGAAAAAAQABAD1AAAAigMAAAAA&#10;" fillcolor="#eae0d1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60" o:spid="_x0000_s1283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Rz/MIA&#10;AADcAAAADwAAAGRycy9kb3ducmV2LnhtbESPX2vCMBTF34V9h3CFvWlqFRmdUUaHuEfNBtvjpbk2&#10;Yc1NaaJ2334ZDHw8nD8/zmY3+k5caYgusILFvABB3ATjuFXw8b6fPYGICdlgF5gU/FCE3fZhssHK&#10;hBuf6KpTK/IIxwoV2JT6SsrYWPIY56Enzt45DB5TlkMrzYC3PO47WRbFWnp0nAkWe6otNd/64jNk&#10;6V8/j15/1au+bi1rfXBnp9TjdHx5BpFoTPfwf/vNKCjXJfydyUdAb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VHP8wgAAANwAAAAPAAAAAAAAAAAAAAAAAJgCAABkcnMvZG93&#10;bnJldi54bWxQSwUGAAAAAAQABAD1AAAAhwMAAAAA&#10;" fillcolor="#e9dfd0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61" o:spid="_x0000_s1284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jWZ8IA&#10;AADcAAAADwAAAGRycy9kb3ducmV2LnhtbESPzWoCMRSF9wXfIVyhu5pRi5TRKDJF7LLGQru8TK6T&#10;4ORmmKQ6fftGEFwezs/HWW0G34oL9dEFVjCdFCCI62AcNwq+jruXNxAxIRtsA5OCP4qwWY+eVlia&#10;cOUDXXRqRB7hWKICm1JXShlrSx7jJHTE2TuF3mPKsm+k6fGax30rZ0WxkB4dZ4LFjipL9Vn/+gyZ&#10;+/fvT69/qteuaixrvXcnp9TzeNguQSQa0iN8b38YBbPFHG5n8hGQ6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GNZnwgAAANwAAAAPAAAAAAAAAAAAAAAAAJgCAABkcnMvZG93&#10;bnJldi54bWxQSwUGAAAAAAQABAD1AAAAhwMAAAAA&#10;" fillcolor="#e9dfd0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62" o:spid="_x0000_s1285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Ul6MQA&#10;AADcAAAADwAAAGRycy9kb3ducmV2LnhtbESP0WrCQBRE3wv+w3KFvummsUSJrkGFkvZFMPUDbrPX&#10;JDR7N2a3Jv37riD0cZiZM8wmG00rbtS7xrKCl3kEgri0uuFKwfnzbbYC4TyyxtYyKfglB9l28rTB&#10;VNuBT3QrfCUChF2KCmrvu1RKV9Zk0M1tRxy8i+0N+iD7SuoehwA3rYyjKJEGGw4LNXZ0qKn8Ln6M&#10;Arv62HPBSTte7aJbHr9yk58XSj1Px90ahKfR/4cf7XetIE5e4X4mHAG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1JejEAAAA3AAAAA8AAAAAAAAAAAAAAAAAmAIAAGRycy9k&#10;b3ducmV2LnhtbFBLBQYAAAAABAAEAPUAAACJAwAAAAA=&#10;" fillcolor="#e8decf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63" o:spid="_x0000_s1286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mAc8QA&#10;AADcAAAADwAAAGRycy9kb3ducmV2LnhtbESP0WrCQBRE3wv+w3KFvummkUaJrkGFkvZFMPUDbrPX&#10;JDR7N2a3Jv37riD0cZiZM8wmG00rbtS7xrKCl3kEgri0uuFKwfnzbbYC4TyyxtYyKfglB9l28rTB&#10;VNuBT3QrfCUChF2KCmrvu1RKV9Zk0M1tRxy8i+0N+iD7SuoehwA3rYyjKJEGGw4LNXZ0qKn8Ln6M&#10;Arv62HPBSTte7aJbHr9yk58XSj1Px90ahKfR/4cf7XetIE5e4X4mHAG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5gHPEAAAA3AAAAA8AAAAAAAAAAAAAAAAAmAIAAGRycy9k&#10;b3ducmV2LnhtbFBLBQYAAAAABAAEAPUAAACJAwAAAAA=&#10;" fillcolor="#e8decf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64" o:spid="_x0000_s1287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43BMMA&#10;AADcAAAADwAAAGRycy9kb3ducmV2LnhtbESPwW7CMBBE75X4B2srcSsOOaQlYBACIkA9kfYDVvES&#10;R43XUWxI+HtcqVKPo5l5o1ltRtuKO/W+caxgPktAEFdON1wr+P4q3j5A+ICssXVMCh7kYbOevKww&#10;127gC93LUIsIYZ+jAhNCl0vpK0MW/cx1xNG7ut5iiLKvpe5xiHDbyjRJMmmx4bhgsKOdoeqnvFkF&#10;+4PT+txt3021OH+WxTBvj2mh1PR13C5BBBrDf/ivfdIK0iyD3zPxCM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T43BMMAAADcAAAADwAAAAAAAAAAAAAAAACYAgAAZHJzL2Rv&#10;d25yZXYueG1sUEsFBgAAAAAEAAQA9QAAAIgDAAAAAA==&#10;" fillcolor="#e7ddce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65" o:spid="_x0000_s1288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KSn8MA&#10;AADcAAAADwAAAGRycy9kb3ducmV2LnhtbESPwW7CMBBE75X4B2uRuBWHHKAEDELQiKKeCHzAKl7i&#10;iHgdxS4Jf48rVepxNDNvNOvtYBvxoM7XjhXMpgkI4tLpmisF10v+/gHCB2SNjWNS8CQP283obY2Z&#10;dj2f6VGESkQI+wwVmBDaTEpfGrLop64ljt7NdRZDlF0ldYd9hNtGpkkylxZrjgsGW9obKu/Fj1Vw&#10;+HRan9rdwpTL03eR97PmmOZKTcbDbgUi0BD+w3/tL60gnS/g90w8AnLz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nKSn8MAAADcAAAADwAAAAAAAAAAAAAAAACYAgAAZHJzL2Rv&#10;d25yZXYueG1sUEsFBgAAAAAEAAQA9QAAAIgDAAAAAA==&#10;" fillcolor="#e7ddce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66" o:spid="_x0000_s1289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0G7cEA&#10;AADcAAAADwAAAGRycy9kb3ducmV2LnhtbERPS26DMBDdV8odrInUXTGwSBuKE6GkKI26CukBRniK&#10;UfEYYTfQ28eLSl0+vX+5X+wgbjT53rGCLElBELdO99wp+LzWTy8gfEDWODgmBb/kYb9bPZRYaDfz&#10;hW5N6EQMYV+gAhPCWEjpW0MWfeJG4sh9ucliiHDqpJ5wjuF2kHmabqTFnmODwZEOhtrv5scqOL45&#10;rc9j9Wza7fmjqedsOOW1Uo/rpXoFEWgJ/+I/97tWkG/i2ngmHgG5u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/tBu3BAAAA3AAAAA8AAAAAAAAAAAAAAAAAmAIAAGRycy9kb3du&#10;cmV2LnhtbFBLBQYAAAAABAAEAPUAAACGAwAAAAA=&#10;" fillcolor="#e7ddce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67" o:spid="_x0000_s1290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5KD8QA&#10;AADcAAAADwAAAGRycy9kb3ducmV2LnhtbESP0WrCQBRE3wv+w3IF3+pGwRCjq4hYKvap0Q+4Zq9J&#10;MHs37K4a/fpuodDHYWbOMMt1b1pxJ+cbywom4wQEcWl1w5WC0/HjPQPhA7LG1jIpeJKH9WrwtsRc&#10;2wd/070IlYgQ9jkqqEPocil9WZNBP7YdcfQu1hkMUbpKaoePCDetnCZJKg02HBdq7GhbU3ktbkYB&#10;v3bbY5edv/YuOcjPtMgOu1mm1GjYbxYgAvXhP/zX3msF03QOv2fiEZC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5+Sg/EAAAA3AAAAA8AAAAAAAAAAAAAAAAAmAIAAGRycy9k&#10;b3ducmV2LnhtbFBLBQYAAAAABAAEAPUAAACJAwAAAAA=&#10;" fillcolor="#e6dccd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68" o:spid="_x0000_s1291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11T8IA&#10;AADcAAAADwAAAGRycy9kb3ducmV2LnhtbERP3WrCMBS+H/gO4Qy8W9MJdqVrFBHHpF6t7gHOmrO2&#10;2JyUJGr16ZeLgZcf33+5nswgLuR8b1nBa5KCIG6s7rlV8H38eMlB+ICscbBMCm7kYb2aPZVYaHvl&#10;L7rUoRUxhH2BCroQxkJK33Rk0Cd2JI7cr3UGQ4SuldrhNYabQS7SNJMGe44NHY607ag51WejgO+7&#10;7XHMfw57l1byM6vzarfMlZo/T5t3EIGm8BD/u/daweItzo9n4hGQ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nXVPwgAAANwAAAAPAAAAAAAAAAAAAAAAAJgCAABkcnMvZG93&#10;bnJldi54bWxQSwUGAAAAAAQABAD1AAAAhwMAAAAA&#10;" fillcolor="#e6dccd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69" o:spid="_x0000_s1292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HQ1MUA&#10;AADcAAAADwAAAGRycy9kb3ducmV2LnhtbESPwWrDMBBE74H+g9hCb4kcQxPjRgkhpNQkpzj9gK21&#10;tU2slZFU2+3XV4FCj8PMvGE2u8l0YiDnW8sKlosEBHFldcu1gvfr6zwD4QOyxs4yKfgmD7vtw2yD&#10;ubYjX2goQy0ihH2OCpoQ+lxKXzVk0C9sTxy9T+sMhihdLbXDMcJNJ9MkWUmDLceFBns6NFTdyi+j&#10;gH+Oh2uffZwLl5zk26rMTsfnTKmnx2n/AiLQFP7Df+1CK0jXS7ifiUdAb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0dDUxQAAANwAAAAPAAAAAAAAAAAAAAAAAJgCAABkcnMv&#10;ZG93bnJldi54bWxQSwUGAAAAAAQABAD1AAAAigMAAAAA&#10;" fillcolor="#e6dccd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70" o:spid="_x0000_s1293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zNlsQA&#10;AADcAAAADwAAAGRycy9kb3ducmV2LnhtbESP3WrCQBSE7wu+w3IEb0rdNeAPqauIUGy9alMf4Jg9&#10;TUKzZ0P2VNO37wpCL4eZ+YZZbwffqgv1sQlsYTY1oIjL4BquLJw+X55WoKIgO2wDk4VfirDdjB7W&#10;mLtw5Q+6FFKpBOGYo4VapMu1jmVNHuM0dMTJ+wq9R0myr7Tr8ZrgvtWZMQvtseG0UGNH+5rK7+LH&#10;W4jt/FycpTRv5vH9gMNyIfsjWjsZD7tnUEKD/Ifv7VdnIVtmcDuTjoDe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szZbEAAAA3AAAAA8AAAAAAAAAAAAAAAAAmAIAAGRycy9k&#10;b3ducmV2LnhtbFBLBQYAAAAABAAEAPUAAACJAwAAAAA=&#10;" fillcolor="#e5dbcc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71" o:spid="_x0000_s1294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BoDcQA&#10;AADcAAAADwAAAGRycy9kb3ducmV2LnhtbESPUWvCQBCE3wv9D8cW+lL0TqUq0VNEKLV90ugPWHPb&#10;JDS3F3Jbjf/eKxT6OMzMN8xy3ftGXaiLdWALo6EBRVwEV3Np4XR8G8xBRUF22AQmCzeKsF49Piwx&#10;c+HKB7rkUqoE4ZihhUqkzbSORUUe4zC0xMn7Cp1HSbIrtevwmuC+0WNjptpjzWmhwpa2FRXf+Y+3&#10;EJvXc36WwnyYl/079rOpbD/R2uenfrMAJdTLf/ivvXMWxrMJ/J5JR0Cv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gaA3EAAAA3AAAAA8AAAAAAAAAAAAAAAAAmAIAAGRycy9k&#10;b3ducmV2LnhtbFBLBQYAAAAABAAEAPUAAACJAwAAAAA=&#10;" fillcolor="#e5dbcc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72" o:spid="_x0000_s1295" style="position:absolute;left:42151;top:7823;width:9538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Or7MIA&#10;AADcAAAADwAAAGRycy9kb3ducmV2LnhtbESP3WoCMRSE7wXfIRzBO826SCurUUQQbOmNqw9w2Jz9&#10;weRkSaK7ffumUOjlMDPfMLvDaI14kQ+dYwWrZQaCuHK640bB/XZebECEiKzROCYF3xTgsJ9Odlho&#10;N/CVXmVsRIJwKFBBG2NfSBmqliyGpeuJk1c7bzEm6RupPQ4Jbo3Ms+xNWuw4LbTY06ml6lE+rQJ5&#10;K8/DpjQ+c595/WU+LteanFLz2Xjcgog0xv/wX/uiFeTva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A6vswgAAANwAAAAPAAAAAAAAAAAAAAAAAJgCAABkcnMvZG93&#10;bnJldi54bWxQSwUGAAAAAAQABAD1AAAAhwMAAAAA&#10;" filled="f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Exposição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73" o:spid="_x0000_s1296" style="position:absolute;left:45529;top:8972;width:3359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8Od8IA&#10;AADcAAAADwAAAGRycy9kb3ducmV2LnhtbESP3WoCMRSE7wXfIRzBO826YCurUUQQbOmNqw9w2Jz9&#10;weRkSaK7ffumUOjlMDPfMLvDaI14kQ+dYwWrZQaCuHK640bB/XZebECEiKzROCYF3xTgsJ9Odlho&#10;N/CVXmVsRIJwKFBBG2NfSBmqliyGpeuJk1c7bzEm6RupPQ4Jbo3Ms+xNWuw4LbTY06ml6lE+rQJ5&#10;K8/DpjQ+c595/WU+LteanFLz2Xjcgog0xv/wX/uiFeTva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Tw53wgAAANwAAAAPAAAAAAAAAAAAAAAAAJgCAABkcnMvZG93&#10;bnJldi54bWxQSwUGAAAAAAQABAD1AAAAhwMAAAAA&#10;" filled="f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Motivos</w:t>
                        </w:r>
                        <w:proofErr w:type="spellEnd"/>
                      </w:p>
                    </w:txbxContent>
                  </v:textbox>
                </v:rect>
                <v:oval id="Oval 274" o:spid="_x0000_s1297" style="position:absolute;left:42595;top:13061;width:10402;height:69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PA4sMA&#10;AADcAAAADwAAAGRycy9kb3ducmV2LnhtbESPQYvCMBSE7wv+h/AEL4umClu1GkVEYQ9erHp/NM+m&#10;2LzUJmr332+EhT0OM/MNs1x3thZPan3lWMF4lIAgLpyuuFRwPu2HMxA+IGusHZOCH/KwXvU+lphp&#10;9+IjPfNQighhn6ECE0KTSekLQxb9yDXE0bu61mKIsi2lbvEV4baWkyRJpcWK44LBhraGilv+sAo2&#10;5jJ36fyLDmnzaW73nT+aS6HUoN9tFiACdeE//Nf+1gom0xTeZ+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3PA4sMAAADcAAAADwAAAAAAAAAAAAAAAACYAgAAZHJzL2Rv&#10;d25yZXYueG1sUEsFBgAAAAAEAAQA9QAAAIgDAAAAAA==&#10;" fillcolor="#c0bfc0" strokecolor="#c0bfc0" strokeweight="39e-5mm"/>
                <v:oval id="Oval 275" o:spid="_x0000_s1298" style="position:absolute;left:42329;top:12795;width:10401;height:69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HGscAA&#10;AADcAAAADwAAAGRycy9kb3ducmV2LnhtbESPSwvCMBCE74L/IazgTVM9qFSjiA/w5hO8Ls3aVptN&#10;aaKt/94IgsdhZr5hZovGFOJFlcstKxj0IxDEidU5pwou521vAsJ5ZI2FZVLwJgeLebs1w1jbmo/0&#10;OvlUBAi7GBVk3pexlC7JyKDr25I4eDdbGfRBVqnUFdYBbgo5jKKRNJhzWMiwpFVGyeP0NAqi9+C+&#10;PLhnfaRmt0nwdj3v11elup1mOQXhqfH/8K+90wqG4zF8z4QjIOc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nHGscAAAADcAAAADwAAAAAAAAAAAAAAAACYAgAAZHJzL2Rvd25y&#10;ZXYueG1sUEsFBgAAAAAEAAQA9QAAAIUDAAAAAA==&#10;" fillcolor="#fcf2e3" strokeweight="39e-5mm"/>
                <v:rect id="Rectangle 276" o:spid="_x0000_s1299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Y9T8EA&#10;AADcAAAADwAAAGRycy9kb3ducmV2LnhtbERPz2vCMBS+C/4P4Qm7iE0VcVKNMjaE3WRWRo+P5tkW&#10;m5euSWv23y+HgceP7/f+GEwrRupdY1nBMklBEJdWN1wpuOanxRaE88gaW8uk4JccHA/TyR4zbR/8&#10;RePFVyKGsMtQQe19l0npypoMusR2xJG72d6gj7CvpO7xEcNNK1dpupEGG44NNXb0XlN5vwxGwZC6&#10;8L3O8XSfFxRccbYfP0ur1MssvO1AeAr+Kf53f2oFq9e4Np6JR0Ae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4GPU/BAAAA3AAAAA8AAAAAAAAAAAAAAAAAmAIAAGRycy9kb3du&#10;cmV2LnhtbFBLBQYAAAAABAAEAPUAAACGAwAAAAA=&#10;" fillcolor="#fbf1e2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77" o:spid="_x0000_s1300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qY1MQA&#10;AADcAAAADwAAAGRycy9kb3ducmV2LnhtbESPQWvCQBSE7wX/w/KEXkrdGMS2qasUJeBN1FI8PrKv&#10;STD7Ns2uyfbfu4LgcZiZb5jFKphG9NS52rKC6SQBQVxYXXOp4PuYv76DcB5ZY2OZFPyTg9Vy9LTA&#10;TNuB99QffCkihF2GCirv20xKV1Rk0E1sSxy9X9sZ9FF2pdQdDhFuGpkmyVwarDkuVNjSuqLifLgY&#10;BZfEhZ/ZEfPzy4mCO+3s5m9qlXoeh69PEJ6Cf4Tv7a1WkL59wO1MPAJye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KmNTEAAAA3AAAAA8AAAAAAAAAAAAAAAAAmAIAAGRycy9k&#10;b3ducmV2LnhtbFBLBQYAAAAABAAEAPUAAACJAwAAAAA=&#10;" fillcolor="#fbf1e2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78" o:spid="_x0000_s1301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CgNMIA&#10;AADcAAAADwAAAGRycy9kb3ducmV2LnhtbERPy4rCMBTdD/gP4QruxlTBUatRxAfMdlR87C7Nta02&#10;N6WJbfXrJ4uBWR7Oe75sTSFqqlxuWcGgH4EgTqzOOVVwPOw+JyCcR9ZYWCYFL3KwXHQ+5hhr2/AP&#10;1XufihDCLkYFmfdlLKVLMjLo+rYkDtzNVgZ9gFUqdYVNCDeFHEbRlzSYc2jIsKR1Rslj/zQKmnc9&#10;HhSry3TLz/EZR9fN6Xy9K9XrtqsZCE+t/xf/ub+1guEkzA9nwhGQi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cKA0wgAAANwAAAAPAAAAAAAAAAAAAAAAAJgCAABkcnMvZG93&#10;bnJldi54bWxQSwUGAAAAAAQABAD1AAAAhwMAAAAA&#10;" fillcolor="#faf0e1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79" o:spid="_x0000_s1302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wFr8UA&#10;AADcAAAADwAAAGRycy9kb3ducmV2LnhtbESPQWvCQBSE7wX/w/KE3uomQqtN3QTRFnqtitbbI/ua&#10;RLNvQ3ZN0v56tyB4HGbmG2aRDaYWHbWusqwgnkQgiHOrKy4U7LYfT3MQziNrrC2Tgl9ykKWjhwUm&#10;2vb8Rd3GFyJA2CWooPS+SaR0eUkG3cQ2xMH7sa1BH2RbSN1iH+CmltMoepEGKw4LJTa0Kik/by5G&#10;Qf/XzeJ6+f36zpfZAZ+P6/3heFLqcTws30B4Gvw9fGt/agXTeQz/Z8IRkO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PAWvxQAAANwAAAAPAAAAAAAAAAAAAAAAAJgCAABkcnMv&#10;ZG93bnJldi54bWxQSwUGAAAAAAQABAD1AAAAigMAAAAA&#10;" fillcolor="#faf0e1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80" o:spid="_x0000_s1303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b2MUA&#10;AADcAAAADwAAAGRycy9kb3ducmV2LnhtbESPQWvCQBSE70L/w/IKvekmAatN3Yi0FnpVS623R/Y1&#10;SZt9G7JrEv31riB4HGbmG2axHEwtOmpdZVlBPIlAEOdWV1wo+Np9jOcgnEfWWFsmBSdysMweRgtM&#10;te15Q93WFyJA2KWooPS+SaV0eUkG3cQ2xMH7ta1BH2RbSN1iH+CmlkkUPUuDFYeFEht6Kyn/3x6N&#10;gv7czeJ69fOy5uNsj9PD+/f+8KfU0+OwegXhafD38K39qRUk8wSuZ8IRk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7pvYxQAAANwAAAAPAAAAAAAAAAAAAAAAAJgCAABkcnMv&#10;ZG93bnJldi54bWxQSwUGAAAAAAQABAD1AAAAigMAAAAA&#10;" fillcolor="#faf0e1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81" o:spid="_x0000_s1304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WgpMcA&#10;AADcAAAADwAAAGRycy9kb3ducmV2LnhtbESPW2vCQBSE3wv+h+UIfasbLYQQXaUogj4UvASlb6fZ&#10;kwvNng3ZVVN/vVso+DjMzDfMbNGbRlypc7VlBeNRBII4t7rmUkF2XL8lIJxH1thYJgW/5GAxH7zM&#10;MNX2xnu6HnwpAoRdigoq79tUSpdXZNCNbEscvMJ2Bn2QXSl1h7cAN42cRFEsDdYcFipsaVlR/nO4&#10;GAXx+fKdleuvz93pXOTFNlmtfHxX6nXYf0xBeOr9M/zf3mgFk+Qd/s6EIyD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mloKTHAAAA3AAAAA8AAAAAAAAAAAAAAAAAmAIAAGRy&#10;cy9kb3ducmV2LnhtbFBLBQYAAAAABAAEAPUAAACMAwAAAAA=&#10;" fillcolor="#f9efe0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82" o:spid="_x0000_s1305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w40McA&#10;AADcAAAADwAAAGRycy9kb3ducmV2LnhtbESPW2vCQBSE3wv+h+UIfasbpYQQXaUogj4UvASlb6fZ&#10;kwvNng3ZVVN/vVso+DjMzDfMbNGbRlypc7VlBeNRBII4t7rmUkF2XL8lIJxH1thYJgW/5GAxH7zM&#10;MNX2xnu6HnwpAoRdigoq79tUSpdXZNCNbEscvMJ2Bn2QXSl1h7cAN42cRFEsDdYcFipsaVlR/nO4&#10;GAXx+fKdleuvz93pXOTFNlmtfHxX6nXYf0xBeOr9M/zf3mgFk+Qd/s6EIyD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ZMONDHAAAA3AAAAA8AAAAAAAAAAAAAAAAAmAIAAGRy&#10;cy9kb3ducmV2LnhtbFBLBQYAAAAABAAEAPUAAACMAwAAAAA=&#10;" fillcolor="#f9efe0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83" o:spid="_x0000_s1306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CdS8cA&#10;AADcAAAADwAAAGRycy9kb3ducmV2LnhtbESPW2vCQBSE3wv+h+UIfasbhYYQXaUogj4UvASlb6fZ&#10;kwvNng3ZVVN/vVso+DjMzDfMbNGbRlypc7VlBeNRBII4t7rmUkF2XL8lIJxH1thYJgW/5GAxH7zM&#10;MNX2xnu6HnwpAoRdigoq79tUSpdXZNCNbEscvMJ2Bn2QXSl1h7cAN42cRFEsDdYcFipsaVlR/nO4&#10;GAXx+fKdleuvz93pXOTFNlmtfHxX6nXYf0xBeOr9M/zf3mgFk+Qd/s6EIyD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kAnUvHAAAA3AAAAA8AAAAAAAAAAAAAAAAAmAIAAGRy&#10;cy9kb3ducmV2LnhtbFBLBQYAAAAABAAEAPUAAACMAwAAAAA=&#10;" fillcolor="#f9efe0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84" o:spid="_x0000_s1307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nx2cQA&#10;AADcAAAADwAAAGRycy9kb3ducmV2LnhtbESPzYrCMBSF98K8Q7gDbkTTcSHSMYoKA+JORwuzuzbX&#10;tpjclCbW6tObAcHl4fx8nNmis0a01PjKsYKvUQKCOHe64kLB4fdnOAXhA7JG45gU3MnDYv7Rm2Gq&#10;3Y131O5DIeII+xQVlCHUqZQ+L8miH7maOHpn11gMUTaF1A3e4rg1cpwkE2mx4kgosaZ1Sfllf7UR&#10;sslkdrxv88dh8HdatdI81jujVP+zW36DCNSFd/jV3mgF4+kE/s/EIy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p8dnEAAAA3AAAAA8AAAAAAAAAAAAAAAAAmAIAAGRycy9k&#10;b3ducmV2LnhtbFBLBQYAAAAABAAEAPUAAACJAwAAAAA=&#10;" fillcolor="#f8eedf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85" o:spid="_x0000_s1308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VUQsYA&#10;AADcAAAADwAAAGRycy9kb3ducmV2LnhtbESPzWrCQBSF9wXfYbhCN6VOzKKV1FE0UAjdaVVwd5u5&#10;TYIzd0JmmkSfvlMouDycn4+zXI/WiJ463zhWMJ8lIIhLpxuuFBw+358XIHxA1mgck4IreVivJg9L&#10;zLQbeEf9PlQijrDPUEEdQptJ6cuaLPqZa4mj9+06iyHKrpK6wyGOWyPTJHmRFhuOhBpbymsqL/sf&#10;GyHFSZ6O14/ydng6f217aW75zij1OB03byACjeEe/m8XWkG6eIW/M/EI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CVUQsYAAADcAAAADwAAAAAAAAAAAAAAAACYAgAAZHJz&#10;L2Rvd25yZXYueG1sUEsFBgAAAAAEAAQA9QAAAIsDAAAAAA==&#10;" fillcolor="#f8eedf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86" o:spid="_x0000_s1309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RmAcAA&#10;AADcAAAADwAAAGRycy9kb3ducmV2LnhtbERPTYvCMBC9L/gfwgje1lRBcatRRBBEZMG69jw0Y1Ns&#10;JrWJWv/95iB4fLzvxaqztXhQ6yvHCkbDBARx4XTFpYK/0/Z7BsIHZI21Y1LwIg+rZe9rgal2Tz7S&#10;IwuliCHsU1RgQmhSKX1hyKIfuoY4chfXWgwRtqXULT5juK3lOEmm0mLFscFgQxtDxTW7WwUn+Vsd&#10;3MTUP9fLfnI753mzznKlBv1uPQcRqAsf8du90wrGs7g2nolHQC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ZRmAcAAAADcAAAADwAAAAAAAAAAAAAAAACYAgAAZHJzL2Rvd25y&#10;ZXYueG1sUEsFBgAAAAAEAAQA9QAAAIUDAAAAAA==&#10;" fillcolor="#f7edde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87" o:spid="_x0000_s1310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jDmsUA&#10;AADcAAAADwAAAGRycy9kb3ducmV2LnhtbESPUWvCMBSF3wf7D+EOfJvpBIftjCKCICKDtVufL821&#10;CTY3tYna/ftlMNjj4ZzzHc5yPbpO3GgI1rOCl2kGgrjx2nKr4LPaPS9AhIissfNMCr4pwHr1+LDE&#10;Qvs7f9CtjK1IEA4FKjAx9oWUoTHkMEx9T5y8kx8cxiSHVuoB7wnuOjnLslfp0HJaMNjT1lBzLq9O&#10;QSXf7dHPTZefT4f55auu+01ZKzV5GjdvICKN8T/8195rBbNFDr9n0hG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2MOaxQAAANwAAAAPAAAAAAAAAAAAAAAAAJgCAABkcnMv&#10;ZG93bnJldi54bWxQSwUGAAAAAAQABAD1AAAAigMAAAAA&#10;" fillcolor="#f7edde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88" o:spid="_x0000_s1311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YhNb8A&#10;AADcAAAADwAAAGRycy9kb3ducmV2LnhtbERPy4rCMBTdC/5DuII7m6ogtmMqUijj1sfG3aW5NmWa&#10;m5JktPP3k8XALA/nfThOdhAv8qF3rGCd5SCIW6d77hTcb81qDyJEZI2DY1LwQwGO1Xx2wFK7N1/o&#10;dY2dSCEcSlRgYhxLKUNryGLI3EicuKfzFmOCvpPa4zuF20Fu8nwnLfacGgyOVBtqv67fVoHdNrF9&#10;7OrhzH7aF8XT1PR5UWq5mE4fICJN8V/85z5rBZsizU9n0hGQ1S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FiE1vwAAANwAAAAPAAAAAAAAAAAAAAAAAJgCAABkcnMvZG93bnJl&#10;di54bWxQSwUGAAAAAAQABAD1AAAAhAMAAAAA&#10;" fillcolor="#f6ecdd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89" o:spid="_x0000_s1312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ErsAA&#10;AADcAAAADwAAAGRycy9kb3ducmV2LnhtbESPQYvCMBSE74L/ITzBm6YqiK1GkYLoVXcv3h7Nsyk2&#10;LyWJWv+9ERb2OMzMN8xm19tWPMmHxrGC2TQDQVw53XCt4PfnMFmBCBFZY+uYFLwpwG47HGyw0O7F&#10;Z3peYi0ShEOBCkyMXSFlqAxZDFPXESfv5rzFmKSvpfb4SnDbynmWLaXFhtOCwY5KQ9X98rAK7OIQ&#10;q+uybE/s+1We30xJx7NS41G/X4OI1Mf/8F/7pBXM8xl8z6QjILc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VqErsAAAADcAAAADwAAAAAAAAAAAAAAAACYAgAAZHJzL2Rvd25y&#10;ZXYueG1sUEsFBgAAAAAEAAQA9QAAAIUDAAAAAA==&#10;" fillcolor="#f6ecdd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90" o:spid="_x0000_s1313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ga2cEA&#10;AADcAAAADwAAAGRycy9kb3ducmV2LnhtbESPT4vCMBTE74LfITzBm6ZWENs1ihRkvfrnsrdH82yK&#10;zUtJona/vREW9jjMzG+YzW6wnXiSD61jBYt5BoK4drrlRsH1cpitQYSIrLFzTAp+KcBuOx5tsNTu&#10;xSd6nmMjEoRDiQpMjH0pZagNWQxz1xMn7+a8xZikb6T2+Epw28k8y1bSYstpwWBPlaH6fn5YBXZ5&#10;iPXPquqO7Id1UdxMRd8npaaTYf8FItIQ/8N/7aNWkBc5fM6kIyC3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2IGtnBAAAA3AAAAA8AAAAAAAAAAAAAAAAAmAIAAGRycy9kb3du&#10;cmV2LnhtbFBLBQYAAAAABAAEAPUAAACGAwAAAAA=&#10;" fillcolor="#f6ecdd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91" o:spid="_x0000_s1314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gVAcYA&#10;AADcAAAADwAAAGRycy9kb3ducmV2LnhtbESP3WoCMRSE7wt9h3AK3tVslYpujVJEQRAL/oHeHTen&#10;u8smJ8sm6vbtTUHwcpiZb5jxtLVGXKnxpWMFH90EBHHmdMm5gv1u8T4E4QOyRuOYFPyRh+nk9WWM&#10;qXY33tB1G3IRIexTVFCEUKdS+qwgi77rauLo/brGYoiyyaVu8Bbh1shekgykxZLjQoE1zQrKqu3F&#10;KvhpD6tydKyq/tms/fw8O32SOSnVeWu/v0AEasMz/GgvtYLeqA//Z+IRkJ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OgVAcYAAADcAAAADwAAAAAAAAAAAAAAAACYAgAAZHJz&#10;L2Rvd25yZXYueG1sUEsFBgAAAAAEAAQA9QAAAIsDAAAAAA==&#10;" fillcolor="#f5ebdc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92" o:spid="_x0000_s1315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GNdcYA&#10;AADcAAAADwAAAGRycy9kb3ducmV2LnhtbESPQWsCMRSE7wX/Q3iCt5pVW6mrUUQUClJB24Lenpvn&#10;7rLJy7KJuv77plDocZiZb5jZorVG3KjxpWMFg34CgjhzuuRcwdfn5vkNhA/IGo1jUvAgD4t552mG&#10;qXZ33tPtEHIRIexTVFCEUKdS+qwgi77vauLoXVxjMUTZ5FI3eI9wa+QwScbSYslxocCaVgVl1eFq&#10;Feza7205OVbV6Gw+/Pq8Or2SOSnV67bLKYhAbfgP/7XftYLh5AV+z8QjIO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wGNdcYAAADcAAAADwAAAAAAAAAAAAAAAACYAgAAZHJz&#10;L2Rvd25yZXYueG1sUEsFBgAAAAAEAAQA9QAAAIsDAAAAAA==&#10;" fillcolor="#f5ebdc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93" o:spid="_x0000_s1316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0o7sUA&#10;AADcAAAADwAAAGRycy9kb3ducmV2LnhtbESPQWsCMRSE7wX/Q3iCt5pVUXQ1iohCoVjQtlBvz81z&#10;d9nkZdmkuv33piB4HGbmG2axaq0RV2p86VjBoJ+AIM6cLjlX8PW5e52C8AFZo3FMCv7Iw2rZeVlg&#10;qt2ND3Q9hlxECPsUFRQh1KmUPivIou+7mjh6F9dYDFE2udQN3iLcGjlMkom0WHJcKLCmTUFZdfy1&#10;Cj7a7/dy9lNVo7PZ++15cxqTOSnV67brOYhAbXiGH+03rWA4G8P/mXgE5P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TSjuxQAAANwAAAAPAAAAAAAAAAAAAAAAAJgCAABkcnMv&#10;ZG93bnJldi54bWxQSwUGAAAAAAQABAD1AAAAigMAAAAA&#10;" fillcolor="#f5ebdc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94" o:spid="_x0000_s1317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qNoMIA&#10;AADcAAAADwAAAGRycy9kb3ducmV2LnhtbESPzarCMBSE94LvEI7gTtMqiK1GEcF7uxN/cH1sjm2x&#10;OSlN1Pr2Rrhwl8PMfMMs152pxZNaV1lWEI8jEMS51RUXCs6n3WgOwnlkjbVlUvAmB+tVv7fEVNsX&#10;H+h59IUIEHYpKii9b1IpXV6SQTe2DXHwbrY16INsC6lbfAW4qeUkimbSYMVhocSGtiXl9+PDKKj3&#10;91v8MHbKSVxk5vp7OcyzH6WGg26zAOGp8//hv3amFUySGXzPhCMgV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mo2gwgAAANwAAAAPAAAAAAAAAAAAAAAAAJgCAABkcnMvZG93&#10;bnJldi54bWxQSwUGAAAAAAQABAD1AAAAhwMAAAAA&#10;" fillcolor="#f4eadb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95" o:spid="_x0000_s1318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YoO8MA&#10;AADcAAAADwAAAGRycy9kb3ducmV2LnhtbESPT4vCMBTE74LfIbyFvWlaBVe7jSKCbm+iu3h+Nq9/&#10;sHkpTdT67Y0g7HGYmd8w6ao3jbhR52rLCuJxBII4t7rmUsHf73Y0B+E8ssbGMil4kIPVcjhIMdH2&#10;zge6HX0pAoRdggoq79tESpdXZNCNbUscvMJ2Bn2QXSl1h/cAN42cRNFMGqw5LFTY0qai/HK8GgXN&#10;/lLEV2OnvIjLzJx/Tod5tlPq86Nff4Pw1Pv/8LudaQWTxRe8zoQjIJ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9YoO8MAAADcAAAADwAAAAAAAAAAAAAAAACYAgAAZHJzL2Rv&#10;d25yZXYueG1sUEsFBgAAAAAEAAQA9QAAAIgDAAAAAA==&#10;" fillcolor="#f4eadb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96" o:spid="_x0000_s1319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TYmcIA&#10;AADcAAAADwAAAGRycy9kb3ducmV2LnhtbERPy4rCMBTdC/5DuII7TXUhWk2LCL6YYZhRP+DSXNti&#10;c1ObaOt8/WQx4PJw3qu0M5V4UuNKywom4wgEcWZ1ybmCy3k7moNwHlljZZkUvMhBmvR7K4y1bfmH&#10;niefixDCLkYFhfd1LKXLCjLoxrYmDtzVNgZ9gE0udYNtCDeVnEbRTBosOTQUWNOmoOx2ehgFs135&#10;4ebt/fN6+KJod9sfvx+/tVLDQbdegvDU+bf4333QCqaLsDacCUdAJ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ZNiZwgAAANwAAAAPAAAAAAAAAAAAAAAAAJgCAABkcnMvZG93&#10;bnJldi54bWxQSwUGAAAAAAQABAD1AAAAhwMAAAAA&#10;" fillcolor="#f3e9da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97" o:spid="_x0000_s1320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h9AsUA&#10;AADcAAAADwAAAGRycy9kb3ducmV2LnhtbESP0YrCMBRE3wX/IVxh3zRdH0S7RpEFXRdFtOsHXJpr&#10;W2xuahNt1683guDjMDNnmOm8NaW4Ue0Kywo+BxEI4tTqgjMFx79lfwzCeWSNpWVS8E8O5rNuZ4qx&#10;tg0f6Jb4TAQIuxgV5N5XsZQuzcmgG9iKOHgnWxv0QdaZ1DU2AW5KOYyikTRYcFjIsaLvnNJzcjUK&#10;Rqti48bNZXta7yhanX9+99d7pdRHr118gfDU+nf41V5rBcPJBJ5nwhGQs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KH0CxQAAANwAAAAPAAAAAAAAAAAAAAAAAJgCAABkcnMv&#10;ZG93bnJldi54bWxQSwUGAAAAAAQABAD1AAAAigMAAAAA&#10;" fillcolor="#f3e9da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98" o:spid="_x0000_s1321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lOhcMA&#10;AADcAAAADwAAAGRycy9kb3ducmV2LnhtbERP3WrCMBS+H+wdwhl4Z5NtINIZRYS5iiKu2wMcmmNb&#10;bE66JrV1T79cCLv8+P4Xq9E24kqdrx1reE4UCOLCmZpLDd9f79M5CB+QDTaOScONPKyWjw8LTI0b&#10;+JOueShFDGGfooYqhDaV0hcVWfSJa4kjd3adxRBhV0rT4RDDbSNflJpJizXHhgpb2lRUXPLeapht&#10;672fDz+Hc3Yktb187E79b6v15Glcv4EINIZ/8d2dGQ2vKs6PZ+IR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flOhcMAAADcAAAADwAAAAAAAAAAAAAAAACYAgAAZHJzL2Rv&#10;d25yZXYueG1sUEsFBgAAAAAEAAQA9QAAAIgDAAAAAA==&#10;" fillcolor="#f3e9da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299" o:spid="_x0000_s1322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4M/sUA&#10;AADcAAAADwAAAGRycy9kb3ducmV2LnhtbESP3UoDMRSE7wXfIRyhd21Si7VdmxaRLopQS3/A28Pm&#10;dLO4OVmS2K5vb4SCl8PMfMMsVr1rxZlCbDxrGI8UCOLKm4ZrDcdDOZyBiAnZYOuZNPxQhNXy9maB&#10;hfEX3tF5n2qRIRwL1GBT6gopY2XJYRz5jjh7Jx8cpixDLU3AS4a7Vt4rNZUOG84LFjt6sVR97b+d&#10;Bnwt7cfD5/vjugxtnKhys92c5loP7vrnJxCJ+vQfvrbfjIaJGsPfmXw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vgz+xQAAANwAAAAPAAAAAAAAAAAAAAAAAJgCAABkcnMv&#10;ZG93bnJldi54bWxQSwUGAAAAAAQABAD1AAAAigMAAAAA&#10;" fillcolor="#f2e8d9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00" o:spid="_x0000_s1323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ySicUA&#10;AADcAAAADwAAAGRycy9kb3ducmV2LnhtbESP3UoDMRSE7wXfIRyhd21ii7VdmxaRLopQS3/A28Pm&#10;dLO4OVmS2K5vb4SCl8PMfMMsVr1rxZlCbDxruB8pEMSVNw3XGo6HcjgDEROywdYzafihCKvl7c0C&#10;C+MvvKPzPtUiQzgWqMGm1BVSxsqSwzjyHXH2Tj44TFmGWpqAlwx3rRwrNZUOG84LFjt6sVR97b+d&#10;Bnwt7cfD5/vjugxtnKhys92c5loP7vrnJxCJ+vQfvrbfjIaJGsPfmXw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JKJxQAAANwAAAAPAAAAAAAAAAAAAAAAAJgCAABkcnMv&#10;ZG93bnJldi54bWxQSwUGAAAAAAQABAD1AAAAigMAAAAA&#10;" fillcolor="#f2e8d9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01" o:spid="_x0000_s1324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h2gcIA&#10;AADcAAAADwAAAGRycy9kb3ducmV2LnhtbESP3WoCMRSE74W+QzgFb6QmVdCyGqUoFu/Enwc4bI6b&#10;pZuTJUnd9e1NQfBymJlvmOW6d424UYi1Zw2fYwWCuPSm5krD5bz7+AIRE7LBxjNpuFOE9eptsMTC&#10;+I6PdDulSmQIxwI12JTaQspYWnIYx74lzt7VB4cpy1BJE7DLcNfIiVIz6bDmvGCxpY2l8vf05zSM&#10;7LGvNofLD8p7uQ1zpbrDTmk9fO+/FyAS9ekVfrb3RsNUTeH/TD4C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WHaBwgAAANwAAAAPAAAAAAAAAAAAAAAAAJgCAABkcnMvZG93&#10;bnJldi54bWxQSwUGAAAAAAQABAD1AAAAhwMAAAAA&#10;" fillcolor="#f1e7d8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02" o:spid="_x0000_s1325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Hu9cIA&#10;AADcAAAADwAAAGRycy9kb3ducmV2LnhtbESP0WoCMRRE3wv+Q7iCL0UTbamyGkUsSt9E6wdcNtfN&#10;4uZmSVJ3/XtTKPRxmJkzzGrTu0bcKcTas4bpRIEgLr2pudJw+d6PFyBiQjbYeCYND4qwWQ9eVlgY&#10;3/GJ7udUiQzhWKAGm1JbSBlLSw7jxLfE2bv64DBlGSppAnYZ7ho5U+pDOqw5L1hsaWepvJ1/nIZX&#10;e+qr3fFyQPkoP8Ncqe64V1qPhv12CSJRn/7Df+0vo+FNvcPvmXwE5P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se71wgAAANwAAAAPAAAAAAAAAAAAAAAAAJgCAABkcnMvZG93&#10;bnJldi54bWxQSwUGAAAAAAQABAD1AAAAhwMAAAAA&#10;" fillcolor="#f1e7d8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03" o:spid="_x0000_s1326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1LbsIA&#10;AADcAAAADwAAAGRycy9kb3ducmV2LnhtbESP0WoCMRRE3wv+Q7iCL0UTLa2yGkUsSt9E6wdcNtfN&#10;4uZmSVJ3/XtTKPRxmJkzzGrTu0bcKcTas4bpRIEgLr2pudJw+d6PFyBiQjbYeCYND4qwWQ9eVlgY&#10;3/GJ7udUiQzhWKAGm1JbSBlLSw7jxLfE2bv64DBlGSppAnYZ7ho5U+pDOqw5L1hsaWepvJ1/nIZX&#10;e+qr3fFyQPkoP8Ncqe64V1qPhv12CSJRn/7Df+0vo+FNvcPvmXwE5P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/UtuwgAAANwAAAAPAAAAAAAAAAAAAAAAAJgCAABkcnMvZG93&#10;bnJldi54bWxQSwUGAAAAAAQABAD1AAAAhwMAAAAA&#10;" fillcolor="#f1e7d8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04" o:spid="_x0000_s1327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I9ocUA&#10;AADcAAAADwAAAGRycy9kb3ducmV2LnhtbESPQWvCQBSE7wX/w/IEb3WjgpToKqJYCh5KbA96e8k+&#10;s8Hs25DdmPjvu4VCj8PMfMOst4OtxYNaXzlWMJsmIIgLpysuFXx/HV/fQPiArLF2TAqe5GG7Gb2s&#10;MdWu54we51CKCGGfogITQpNK6QtDFv3UNcTRu7nWYoiyLaVusY9wW8t5kiylxYrjgsGG9oaK+7mz&#10;Cq561vXdofzMzJDn72F+ym6XXKnJeNitQAQawn/4r/2hFSySJfyeiUdAb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Qj2hxQAAANwAAAAPAAAAAAAAAAAAAAAAAJgCAABkcnMv&#10;ZG93bnJldi54bWxQSwUGAAAAAAQABAD1AAAAigMAAAAA&#10;" fillcolor="#f0e6d7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05" o:spid="_x0000_s1328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6YOsUA&#10;AADcAAAADwAAAGRycy9kb3ducmV2LnhtbESPQWvCQBSE7wX/w/IK3upGC1aiqxTFIvQgsR7a20v2&#10;mQ1m34bsxqT/3hUKPQ4z8w2z2gy2FjdqfeVYwXSSgCAunK64VHD+2r8sQPiArLF2TAp+ycNmPXpa&#10;YapdzxndTqEUEcI+RQUmhCaV0heGLPqJa4ijd3GtxRBlW0rdYh/htpazJJlLixXHBYMNbQ0V11Nn&#10;Ffzoadd3u/KYmSHPP8LsM7t850qNn4f3JYhAQ/gP/7UPWsFr8gaPM/EIyP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Dpg6xQAAANwAAAAPAAAAAAAAAAAAAAAAAJgCAABkcnMv&#10;ZG93bnJldi54bWxQSwUGAAAAAAQABAD1AAAAigMAAAAA&#10;" fillcolor="#f0e6d7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06" o:spid="_x0000_s1329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PUz8IA&#10;AADcAAAADwAAAGRycy9kb3ducmV2LnhtbERPy2rCQBTdF/yH4Qrd1YmWFolOghYqdlEwPvaXzDUJ&#10;Zu6EmTGJ/frOotDl4bzX+Wha0ZPzjWUF81kCgri0uuFKwfn0+bIE4QOyxtYyKXiQhzybPK0x1Xbg&#10;gvpjqEQMYZ+igjqELpXSlzUZ9DPbEUfuap3BEKGrpHY4xHDTykWSvEuDDceGGjv6qKm8He9GQfgu&#10;DovdtijNZf9wX/3PYf5WDUo9T8fNCkSgMfyL/9x7reA1iWvjmXgEZPY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k9TPwgAAANwAAAAPAAAAAAAAAAAAAAAAAJgCAABkcnMvZG93&#10;bnJldi54bWxQSwUGAAAAAAQABAD1AAAAhwMAAAAA&#10;" fillcolor="#efe5d6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07" o:spid="_x0000_s1330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9xVMUA&#10;AADcAAAADwAAAGRycy9kb3ducmV2LnhtbESPQWvCQBSE7wX/w/KE3upGpcVGV1HBYg8Fo/X+yD6T&#10;YPZt2F2T2F/fLRQ8DjPzDbNY9aYWLTlfWVYwHiUgiHOrKy4UfJ92LzMQPiBrrC2Tgjt5WC0HTwtM&#10;te04o/YYChEh7FNUUIbQpFL6vCSDfmQb4uhdrDMYonSF1A67CDe1nCTJmzRYcVwosaFtSfn1eDMK&#10;wld2mHxsstyc93f32f4cxq9Fp9TzsF/PQQTqwyP8395rBdPkHf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33FUxQAAANwAAAAPAAAAAAAAAAAAAAAAAJgCAABkcnMv&#10;ZG93bnJldi54bWxQSwUGAAAAAAQABAD1AAAAigMAAAAA&#10;" fillcolor="#efe5d6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08" o:spid="_x0000_s1331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xOFMIA&#10;AADcAAAADwAAAGRycy9kb3ducmV2LnhtbERPy2rCQBTdF/yH4Qrd1UksLRIdRQsVXRSMj/0lc02C&#10;mTthZkyiX99ZFLo8nPdiNZhGdOR8bVlBOklAEBdW11wqOJ++32YgfEDW2FgmBQ/ysFqOXhaYadtz&#10;Tt0xlCKGsM9QQRVCm0npi4oM+oltiSN3tc5giNCVUjvsY7hp5DRJPqXBmmNDhS19VVTcjnejIPzk&#10;h+l2kxfmsnu4ffc8pB9lr9TreFjPQQQawr/4z73TCt7TOD+eiUdAL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PE4UwgAAANwAAAAPAAAAAAAAAAAAAAAAAJgCAABkcnMvZG93&#10;bnJldi54bWxQSwUGAAAAAAQABAD1AAAAhwMAAAAA&#10;" fillcolor="#efe5d6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09" o:spid="_x0000_s1332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OS+sYA&#10;AADcAAAADwAAAGRycy9kb3ducmV2LnhtbESPQWvCQBSE70L/w/KEXkR3o2BtdBOKWGgvBW0vvT2z&#10;zySYfRuzWxP/fbcg9DjMzDfMJh9sI67U+dqxhmSmQBAXztRcavj6fJ2uQPiAbLBxTBpu5CHPHkYb&#10;TI3reU/XQyhFhLBPUUMVQptK6YuKLPqZa4mjd3KdxRBlV0rTYR/htpFzpZbSYs1xocKWthUV58OP&#10;1dDXH99F8l7u1O3pqPZ4fF5MLkbrx/HwsgYRaAj/4Xv7zWhYJAn8nYlHQG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qOS+sYAAADcAAAADwAAAAAAAAAAAAAAAACYAgAAZHJz&#10;L2Rvd25yZXYueG1sUEsFBgAAAAAEAAQA9QAAAIsDAAAAAA==&#10;" fillcolor="#eee4d5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10" o:spid="_x0000_s1333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EMjcYA&#10;AADcAAAADwAAAGRycy9kb3ducmV2LnhtbESPQWvCQBSE70L/w/IKXkR3o9DaNKsUsVAvBa0Xby/Z&#10;1yQ0+zbNrib+e7dQ8DjMzDdMth5sIy7U+dqxhmSmQBAXztRcajh+vU+XIHxANtg4Jg1X8rBePYwy&#10;TI3reU+XQyhFhLBPUUMVQptK6YuKLPqZa4mj9+06iyHKrpSmwz7CbSPnSj1JizXHhQpb2lRU/BzO&#10;VkNff56KZFdu1fU5V3vMXxaTX6P1+HF4ewURaAj38H/7w2hYJHP4OxOP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EMjcYAAADcAAAADwAAAAAAAAAAAAAAAACYAgAAZHJz&#10;L2Rvd25yZXYueG1sUEsFBgAAAAAEAAQA9QAAAIsDAAAAAA==&#10;" fillcolor="#eee4d5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11" o:spid="_x0000_s1334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Eu7MMA&#10;AADcAAAADwAAAGRycy9kb3ducmV2LnhtbESPQUvDQBSE70L/w/IK3uymlhaJ3RZpETxqLIHentln&#10;Nph9G3afafrvXUHwOMzMN8x2P/lejRRTF9jAclGAIm6C7bg1cHp/vnsAlQTZYh+YDFwpwX43u9li&#10;acOF32ispFUZwqlEA05kKLVOjSOPaREG4ux9huhRsoytthEvGe57fV8UG+2x47zgcKCDo+ar+vYG&#10;NuO6Ol67jzq+1lSP7nwWiWtjbufT0yMooUn+w3/tF2tgtVzB75l8BPTu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BEu7MMAAADcAAAADwAAAAAAAAAAAAAAAACYAgAAZHJzL2Rv&#10;d25yZXYueG1sUEsFBgAAAAAEAAQA9QAAAIgDAAAAAA==&#10;" fillcolor="#ede3d4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12" o:spid="_x0000_s1335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i2mMQA&#10;AADcAAAADwAAAGRycy9kb3ducmV2LnhtbESPQUvDQBSE70L/w/IK3uymakuJ3RZRBI+alkBvz+wz&#10;G8y+DbvPNP33riB4HGbmG2a7n3yvRoqpC2xguShAETfBdtwaOB5ebjagkiBb7AOTgQsl2O9mV1ss&#10;bTjzO42VtCpDOJVowIkMpdapceQxLcJAnL3PED1KlrHVNuI5w32vb4tirT12nBccDvTkqPmqvr2B&#10;9biqni/dRx3faqpHdzqJxJUx1/Pp8QGU0CT/4b/2qzVwt7yH3zP5CO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4tpjEAAAA3AAAAA8AAAAAAAAAAAAAAAAAmAIAAGRycy9k&#10;b3ducmV2LnhtbFBLBQYAAAAABAAEAPUAAACJAwAAAAA=&#10;" fillcolor="#ede3d4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13" o:spid="_x0000_s1336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QTA8MA&#10;AADcAAAADwAAAGRycy9kb3ducmV2LnhtbESPQUvDQBSE70L/w/IK3uymSorEbkupCB41SqC3Z/aZ&#10;DWbfht1nmv57VxA8DjPzDbPdz35QE8XUBzawXhWgiNtge+4MvL893dyDSoJscQhMBi6UYL9bXG2x&#10;suHMrzTV0qkM4VShAScyVlqn1pHHtAojcfY+Q/QoWcZO24jnDPeDvi2KjfbYc15wONLRUftVf3sD&#10;m6msHy/9RxNfGmomdzqJxNKY6+V8eAAlNMt/+K/9bA3crUv4PZOPgN7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LQTA8MAAADcAAAADwAAAAAAAAAAAAAAAACYAgAAZHJzL2Rv&#10;d25yZXYueG1sUEsFBgAAAAAEAAQA9QAAAIgDAAAAAA==&#10;" fillcolor="#ede3d4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14" o:spid="_x0000_s1337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ZTUMEA&#10;AADcAAAADwAAAGRycy9kb3ducmV2LnhtbESPQYvCMBSE74L/ITxhb5rqgkjXtNQFwZNgFdnjo3nb&#10;lm1eSpKt9d8bQfA4zMw3zDYfTScGcr61rGC5SEAQV1a3XCu4nPfzDQgfkDV2lknBnTzk2XSyxVTb&#10;G59oKEMtIoR9igqaEPpUSl81ZNAvbE8cvV/rDIYoXS21w1uEm06ukmQtDbYcFxrs6buh6q/8NwrQ&#10;lEd3Pa5K3uHAu3tX/DgslPqYjcUXiEBjeIdf7YNW8Llcw/NMPAIye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dWU1DBAAAA3AAAAA8AAAAAAAAAAAAAAAAAmAIAAGRycy9kb3du&#10;cmV2LnhtbFBLBQYAAAAABAAEAPUAAACGAwAAAAA=&#10;" fillcolor="#ece2d3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15" o:spid="_x0000_s1338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r2y8EA&#10;AADcAAAADwAAAGRycy9kb3ducmV2LnhtbESPQYvCMBSE7wv+h/AEb2uqgivVKFUQPAl2RTw+mmdb&#10;bF5KEmv990ZY2OMwM98wq01vGtGR87VlBZNxAoK4sLrmUsH5d/+9AOEDssbGMil4kYfNevC1wlTb&#10;J5+oy0MpIoR9igqqENpUSl9UZNCPbUscvZt1BkOUrpTa4TPCTSOnSTKXBmuOCxW2tKuouOcPowBN&#10;fnSX4zTnLXa8fTXZ1WGm1GjYZ0sQgfrwH/5rH7SC2eQHPmfiEZDr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ga9svBAAAA3AAAAA8AAAAAAAAAAAAAAAAAmAIAAGRycy9kb3du&#10;cmV2LnhtbFBLBQYAAAAABAAEAPUAAACGAwAAAAA=&#10;" fillcolor="#ece2d3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16" o:spid="_x0000_s1339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F8gb4A&#10;AADcAAAADwAAAGRycy9kb3ducmV2LnhtbERPzYrCMBC+C/sOYRa8adoVVKpRVBD3sAetPsDQjE3Z&#10;ZlKSqPXtzUHw+PH9L9e9bcWdfGgcK8jHGQjiyumGawWX8340BxEissbWMSl4UoD16muwxEK7B5/o&#10;XsZapBAOBSowMXaFlKEyZDGMXUecuKvzFmOCvpba4yOF21b+ZNlUWmw4NRjsaGeo+i9vVsFudtyW&#10;B/9naH6ZbGTut8jWKDX87jcLEJH6+BG/3b9awSRPa9OZdATk6g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dhfIG+AAAA3AAAAA8AAAAAAAAAAAAAAAAAmAIAAGRycy9kb3ducmV2&#10;LnhtbFBLBQYAAAAABAAEAPUAAACDAwAAAAA=&#10;" fillcolor="#ebe1d2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17" o:spid="_x0000_s1340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3ZGsIA&#10;AADcAAAADwAAAGRycy9kb3ducmV2LnhtbESPQWsCMRSE7wX/Q3iCt5pdhVZXo6gg9tBDXf0Bj81z&#10;s7h5WZKo6783hUKPw8x8wyzXvW3FnXxoHCvIxxkI4srphmsF59P+fQYiRGSNrWNS8KQA69XgbYmF&#10;dg8+0r2MtUgQDgUqMDF2hZShMmQxjF1HnLyL8xZjkr6W2uMjwW0rJ1n2IS02nBYMdrQzVF3Lm1Ww&#10;+/zZlgf/bWh2nm5k7rfI1ig1GvabBYhIffwP/7W/tIJpPoffM+kIy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LdkawgAAANwAAAAPAAAAAAAAAAAAAAAAAJgCAABkcnMvZG93&#10;bnJldi54bWxQSwUGAAAAAAQABAD1AAAAhwMAAAAA&#10;" fillcolor="#ebe1d2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18" o:spid="_x0000_s1341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u6Or8A&#10;AADcAAAADwAAAGRycy9kb3ducmV2LnhtbERPzYrCMBC+C75DGGFvmqqgUk2LCst68KDVBxia2aZs&#10;MylJVrtvvzkIHj++/1052E48yIfWsYL5LANBXDvdcqPgfvucbkCEiKyxc0wK/ihAWYxHO8y1e/KV&#10;HlVsRArhkKMCE2OfSxlqQxbDzPXEift23mJM0DdSe3ymcNvJRZatpMWWU4PBno6G6p/q1yo4ri+H&#10;6sufDW3uy72c+wOyNUp9TIb9FkSkIb7FL/dJK1gu0vx0Jh0BWf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e7o6vwAAANwAAAAPAAAAAAAAAAAAAAAAAJgCAABkcnMvZG93bnJl&#10;di54bWxQSwUGAAAAAAQABAD1AAAAhAMAAAAA&#10;" fillcolor="#ebe1d2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19" o:spid="_x0000_s1342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X95MQA&#10;AADcAAAADwAAAGRycy9kb3ducmV2LnhtbESPzWrDMBCE74W8g9hAb7XsBEpwo5hS0uJDDvmFHhdr&#10;K5taK0dSE+fto0Khx2FmvmGW1Wh7cSEfOscKiiwHQdw43bFRcDy8Py1AhIissXdMCm4UoFpNHpZY&#10;anflHV320YgE4VCigjbGoZQyNC1ZDJkbiJP35bzFmKQ3Unu8Jrjt5SzPn6XFjtNCiwO9tdR873+s&#10;goX5MJ+bpt6ZWG9Pfj3MzwZZqcfp+PoCItIY/8N/7VormM8K+D2Tjo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l/eTEAAAA3AAAAA8AAAAAAAAAAAAAAAAAmAIAAGRycy9k&#10;b3ducmV2LnhtbFBLBQYAAAAABAAEAPUAAACJAwAAAAA=&#10;" fillcolor="#eae0d1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20" o:spid="_x0000_s1343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djk8MA&#10;AADcAAAADwAAAGRycy9kb3ducmV2LnhtbESPQWsCMRSE70L/Q3gFb5rtCiKrUaSo7KGHalvo8bF5&#10;Zhc3L2sSdfvvG0HwOMzMN8xi1dtWXMmHxrGCt3EGgrhyumGj4PtrO5qBCBFZY+uYFPxRgNXyZbDA&#10;Qrsb7+l6iEYkCIcCFdQxdoWUoarJYhi7jjh5R+ctxiS9kdrjLcFtK/Msm0qLDaeFGjt6r6k6HS5W&#10;wczszO9HVe5NLD9//KabnA2yUsPXfj0HEamPz/CjXWoFkzyH+5l0BO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rdjk8MAAADcAAAADwAAAAAAAAAAAAAAAACYAgAAZHJzL2Rv&#10;d25yZXYueG1sUEsFBgAAAAAEAAQA9QAAAIgDAAAAAA==&#10;" fillcolor="#eae0d1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21" o:spid="_x0000_s1344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vGCMQA&#10;AADcAAAADwAAAGRycy9kb3ducmV2LnhtbESPzWrDMBCE74W8g9hAb42cGEpwI5sS0uJDD/mFHBdr&#10;K5taK0dSE/fto0Khx2FmvmFW1Wh7cSUfOscK5rMMBHHjdMdGwfHw9rQEESKyxt4xKfihAFU5eVhh&#10;od2Nd3TdRyMShEOBCtoYh0LK0LRkMczcQJy8T+ctxiS9kdrjLcFtLxdZ9iwtdpwWWhxo3VLztf+2&#10;Cpbm3Zw/mnpnYr09+c2QXwyyUo/T8fUFRKQx/of/2rVWkC9y+D2TjoAs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7xgjEAAAA3AAAAA8AAAAAAAAAAAAAAAAAmAIAAGRycy9k&#10;b3ducmV2LnhtbFBLBQYAAAAABAAEAPUAAACJAwAAAAA=&#10;" fillcolor="#eae0d1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22" o:spid="_x0000_s1345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3r4TsIA&#10;AADcAAAADwAAAGRycy9kb3ducmV2LnhtbESPS2sCMRSF9wX/Q7hCdzXjg1JGo8gUsUuNhXZ5mVwn&#10;wcnNMEl1+u8bQejycB4fZ7UZfCuu1EcXWMF0UoAgroNx3Cj4PO1e3kDEhGywDUwKfinCZj16WmFp&#10;wo2PdNWpEXmEY4kKbEpdKWWsLXmMk9ARZ+8ceo8py76RpsdbHvetnBXFq/ToOBMsdlRZqi/6x2fI&#10;3L9/Hbz+rhZd1VjWeu/OTqnn8bBdgkg0pP/wo/1hFMxnC7ifyUdAr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evhOwgAAANwAAAAPAAAAAAAAAAAAAAAAAJgCAABkcnMvZG93&#10;bnJldi54bWxQSwUGAAAAAAQABAD1AAAAhwMAAAAA&#10;" fillcolor="#e9dfd0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23" o:spid="_x0000_s1346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Zd1cIA&#10;AADcAAAADwAAAGRycy9kb3ducmV2LnhtbESPS2sCMRSF94X+h3AL7mqmvihTo5QpokuNQru8TK6T&#10;0MnNMIk6/feNUOjycB4fZ7kefCuu1EcXWMHLuABBXAfjuFFwOm6eX0HEhGywDUwKfijCevX4sMTS&#10;hBsf6KpTI/IIxxIV2JS6UspYW/IYx6Ejzt459B5Tln0jTY+3PO5bOSmKhfToOBMsdlRZqr/1xWfI&#10;1H987r3+qmZd1VjWeuvOTqnR0/D+BiLRkP7Df+2dUTCdzOF+Jh8B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Nl3VwgAAANwAAAAPAAAAAAAAAAAAAAAAAJgCAABkcnMvZG93&#10;bnJldi54bWxQSwUGAAAAAAQABAD1AAAAhwMAAAAA&#10;" fillcolor="#e9dfd0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24" o:spid="_x0000_s1347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CoWcIA&#10;AADcAAAADwAAAGRycy9kb3ducmV2LnhtbESP0YrCMBRE3xf8h3AF39ZUC12pRlFBdF+ErX7Atbm2&#10;xeamNlHr328EwcdhZs4ws0VnanGn1lWWFYyGEQji3OqKCwXHw+Z7AsJ5ZI21ZVLwJAeLee9rhqm2&#10;D/6je+YLESDsUlRQet+kUrq8JINuaBvi4J1ta9AH2RZSt/gIcFPLcRQl0mDFYaHEhtYl5ZfsZhTY&#10;ye+KM07q7mrj5md/2prtMVZq0O+WUxCeOv8Jv9s7rSAeJ/A6E46A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YKhZwgAAANwAAAAPAAAAAAAAAAAAAAAAAJgCAABkcnMvZG93&#10;bnJldi54bWxQSwUGAAAAAAQABAD1AAAAhwMAAAAA&#10;" fillcolor="#e8decf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25" o:spid="_x0000_s1348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wNwsMA&#10;AADcAAAADwAAAGRycy9kb3ducmV2LnhtbESP0YrCMBRE3wX/IVxh3zTVgko1Lbogri8LVj/g2lzb&#10;YnPTbaJ2/34jLPg4zMwZZp31phEP6lxtWcF0EoEgLqyuuVRwPu3GSxDOI2tsLJOCX3KQpcPBGhNt&#10;n3ykR+5LESDsElRQed8mUrqiIoNuYlvi4F1tZ9AH2ZVSd/gMcNPIWRTNpcGaw0KFLX1WVNzyu1Fg&#10;l4ct5zxv+h8bt4vvy97sz7FSH6N+swLhqffv8H/7SyuIZwt4nQlHQK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ywNwsMAAADcAAAADwAAAAAAAAAAAAAAAACYAgAAZHJzL2Rv&#10;d25yZXYueG1sUEsFBgAAAAAEAAQA9QAAAIgDAAAAAA==&#10;" fillcolor="#e8decf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26" o:spid="_x0000_s1349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awsMEA&#10;AADcAAAADwAAAGRycy9kb3ducmV2LnhtbERP3WrCMBS+H/gO4Qi7W1M72LQzStGVTbyy7gEOzVlT&#10;1pyUJmvr25uLwS4/vv/tfradGGnwrWMFqyQFQVw73XKj4OtaPq1B+ICssXNMCm7kYb9bPGwx127i&#10;C41VaEQMYZ+jAhNCn0vpa0MWfeJ64sh9u8FiiHBopB5wiuG2k1mavkiLLccGgz0dDNU/1a9VcHx3&#10;Wp/64tXUm9O5KqdV95GVSj0u5+INRKA5/Iv/3J9awXMW18Yz8QjI3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9msLDBAAAA3AAAAA8AAAAAAAAAAAAAAAAAmAIAAGRycy9kb3du&#10;cmV2LnhtbFBLBQYAAAAABAAEAPUAAACGAwAAAAA=&#10;" fillcolor="#e7ddce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27" o:spid="_x0000_s1350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oVK8QA&#10;AADcAAAADwAAAGRycy9kb3ducmV2LnhtbESP0WrCQBRE3wX/YbmFvunGFKxGVxHboOKTaT/gkr1m&#10;Q7N3Q3Zr0r93BaGPw8ycYdbbwTbiRp2vHSuYTRMQxKXTNVcKvr/yyQKED8gaG8ek4I88bDfj0Roz&#10;7Xq+0K0IlYgQ9hkqMCG0mZS+NGTRT11LHL2r6yyGKLtK6g77CLeNTJNkLi3WHBcMtrQ3VP4Uv1bB&#10;x6fT+tTu3k25PJ2LvJ81hzRX6vVl2K1ABBrCf/jZPmoFb+kSHmfiEZ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qFSvEAAAA3AAAAA8AAAAAAAAAAAAAAAAAmAIAAGRycy9k&#10;b3ducmV2LnhtbFBLBQYAAAAABAAEAPUAAACJAwAAAAA=&#10;" fillcolor="#e7ddce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28" o:spid="_x0000_s1351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kqa8IA&#10;AADcAAAADwAAAGRycy9kb3ducmV2LnhtbERP3WrCMBS+H+wdwhnsbk1twW21UWSuqHhltwc4NMem&#10;rDkpTbTd2y8Xwi4/vv9yM9te3Gj0nWMFiyQFQdw43XGr4PurenkD4QOyxt4xKfglD5v140OJhXYT&#10;n+lWh1bEEPYFKjAhDIWUvjFk0SduII7cxY0WQ4RjK/WIUwy3vczSdCktdhwbDA70Yaj5qa9Wwe7T&#10;aX0ctq+meT+e6mpa9PusUur5ad6uQASaw7/47j5oBXke58cz8Qj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ySprwgAAANwAAAAPAAAAAAAAAAAAAAAAAJgCAABkcnMvZG93&#10;bnJldi54bWxQSwUGAAAAAAQABAD1AAAAhwMAAAAA&#10;" fillcolor="#e7ddce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29" o:spid="_x0000_s1352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pmicUA&#10;AADcAAAADwAAAGRycy9kb3ducmV2LnhtbESPwWrDMBBE74X8g9hAb42cmBjjRgklpNS4pzr9gK21&#10;tU2tlZGUxM3XR4FCj8PMvGE2u8kM4kzO95YVLBcJCOLG6p5bBZ/H16cchA/IGgfLpOCXPOy2s4cN&#10;Ftpe+IPOdWhFhLAvUEEXwlhI6ZuODPqFHYmj922dwRCla6V2eIlwM8hVkmTSYM9xocOR9h01P/XJ&#10;KODrYX8c86/30iWVfMvqvDqsc6Ue59PLM4hAU/gP/7VLrSBNl3A/E4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WmaJxQAAANwAAAAPAAAAAAAAAAAAAAAAAJgCAABkcnMv&#10;ZG93bnJldi54bWxQSwUGAAAAAAQABAD1AAAAigMAAAAA&#10;" fillcolor="#e6dccd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30" o:spid="_x0000_s1353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j4/sMA&#10;AADcAAAADwAAAGRycy9kb3ducmV2LnhtbESP0YrCMBRE34X9h3AXfNN0FaV0jbKIouiT1Q+4Nnfb&#10;ss1NSbJa/XojCD4OM3OGmS0604gLOV9bVvA1TEAQF1bXXCo4HdeDFIQPyBoby6TgRh4W84/eDDNt&#10;r3ygSx5KESHsM1RQhdBmUvqiIoN+aFvi6P1aZzBE6UqpHV4j3DRylCRTabDmuFBhS8uKir/83yjg&#10;+2p5bNPzfuuSndxM83S3mqRK9T+7n28QgbrwDr/aW61gPB7B80w8An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Yj4/sMAAADcAAAADwAAAAAAAAAAAAAAAACYAgAAZHJzL2Rv&#10;d25yZXYueG1sUEsFBgAAAAAEAAQA9QAAAIgDAAAAAA==&#10;" fillcolor="#e6dccd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31" o:spid="_x0000_s1354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RdZcQA&#10;AADcAAAADwAAAGRycy9kb3ducmV2LnhtbESP0WrCQBRE3wv+w3IF3+pGQyVEVxGxVOxTox9wzV6T&#10;YPZu2F01+vVuodDHYWbOMItVb1pxI+cbywom4wQEcWl1w5WC4+HzPQPhA7LG1jIpeJCH1XLwtsBc&#10;2zv/0K0IlYgQ9jkqqEPocil9WZNBP7YdcfTO1hkMUbpKaof3CDetnCbJTBpsOC7U2NGmpvJSXI0C&#10;fm43hy47fe9cspdfsyLbbz8ypUbDfj0HEagP/+G/9k4rSNMUfs/EIyC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EXWXEAAAA3AAAAA8AAAAAAAAAAAAAAAAAmAIAAGRycy9k&#10;b3ducmV2LnhtbFBLBQYAAAAABAAEAPUAAACJAwAAAAA=&#10;" fillcolor="#e6dccd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32" o:spid="_x0000_s1355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JGJMQA&#10;AADcAAAADwAAAGRycy9kb3ducmV2LnhtbESPUWvCQBCE3wv+h2MLvhS9s1ZboqcUodT6pGl/wJpb&#10;k9DcXsitmv77nlDo4zAz3zDLde8bdaEu1oEtTMYGFHERXM2lha/Pt9ELqCjIDpvAZOGHIqxXg7sl&#10;Zi5c+UCXXEqVIBwztFCJtJnWsajIYxyHljh5p9B5lCS7UrsOrwnuG/1ozFx7rDktVNjSpqLiOz97&#10;C7GZHfOjFObDPOzfsX+ey2aH1g7v+9cFKKFe/sN/7a2zMJ0+we1MOgJ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CRiTEAAAA3AAAAA8AAAAAAAAAAAAAAAAAmAIAAGRycy9k&#10;b3ducmV2LnhtbFBLBQYAAAAABAAEAPUAAACJAwAAAAA=&#10;" fillcolor="#e5dbcc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33" o:spid="_x0000_s1356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7jv8QA&#10;AADcAAAADwAAAGRycy9kb3ducmV2LnhtbESPUWvCQBCE3wv9D8cWfCn1zoq2pJ5ShKL2SWN/wJrb&#10;JqG5vZBbNf57TxD6OMzMN8xs0ftGnaiLdWALo6EBRVwEV3Np4Wf/9fIOKgqywyYwWbhQhMX88WGG&#10;mQtn3tEpl1IlCMcMLVQibaZ1LCryGIehJU7eb+g8SpJdqV2H5wT3jX41Zqo91pwWKmxpWVHxlx+9&#10;hdhMDvlBCrMxz9sV9m9TWX6jtYOn/vMDlFAv/+F7e+0sjMcTuJ1JR0DP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O47/EAAAA3AAAAA8AAAAAAAAAAAAAAAAAmAIAAGRycy9k&#10;b3ducmV2LnhtbFBLBQYAAAAABAAEAPUAAACJAwAAAAA=&#10;" fillcolor="#e5dbcc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34" o:spid="_x0000_s1357" style="position:absolute;left:42595;top:15106;width:9341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YmXcEA&#10;AADcAAAADwAAAGRycy9kb3ducmV2LnhtbESPzYoCMRCE7wu+Q2jB25pRQWTWKCIIKl4c9wGaSc8P&#10;Jp0hic749kZY2GNRVV9R6+1gjXiSD61jBbNpBoK4dLrlWsHv7fC9AhEiskbjmBS8KMB2M/paY65d&#10;z1d6FrEWCcIhRwVNjF0uZSgbshimriNOXuW8xZikr6X22Ce4NXKeZUtpseW00GBH+4bKe/GwCuSt&#10;OPSrwvjMnefVxZyO14qcUpPxsPsBEWmI/+G/9lErWCyW8DmTjoD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sWJl3BAAAA3AAAAA8AAAAAAAAAAAAAAAAAmAIAAGRycy9kb3du&#10;cmV2LnhtbFBLBQYAAAAABAAEAPUAAACGAwAAAAA=&#10;" filled="f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Comissão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35" o:spid="_x0000_s1358" style="position:absolute;left:45440;top:16262;width:4153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qDxsIA&#10;AADcAAAADwAAAGRycy9kb3ducmV2LnhtbESPzYoCMRCE74LvEFrwphkVVGaNIoKgixfHfYBm0vOD&#10;SWdIss7s228WFjwWVfUVtTsM1ogX+dA6VrCYZyCIS6dbrhV8Pc6zLYgQkTUax6TghwIc9uPRDnPt&#10;er7Tq4i1SBAOOSpoYuxyKUPZkMUwdx1x8irnLcYkfS21xz7BrZHLLFtLiy2nhQY7OjVUPotvq0A+&#10;inO/LYzP3Oeyupnr5V6RU2o6GY4fICIN8R3+b1+0gtVqA39n0hG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WoPGwgAAANwAAAAPAAAAAAAAAAAAAAAAAJgCAABkcnMvZG93&#10;bnJldi54bWxQSwUGAAAAAAQABAD1AAAAhwMAAAAA&#10;" filled="f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oval id="Oval 336" o:spid="_x0000_s1359" style="position:absolute;left:42418;top:20529;width:9245;height:6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tHVsEA&#10;AADcAAAADwAAAGRycy9kb3ducmV2LnhtbERPz2vCMBS+C/4P4Q12kZm6sqKdUUQmeNjFau+P5q0p&#10;Ni+1yWz9781hsOPH93u9HW0r7tT7xrGCxTwBQVw53XCt4HI+vC1B+ICssXVMCh7kYbuZTtaYazfw&#10;ie5FqEUMYZ+jAhNCl0vpK0MW/dx1xJH7cb3FEGFfS93jEMNtK9+TJJMWG44NBjvaG6quxa9VsDPl&#10;ymWrD/rOupm53r78yZSVUq8v4+4TRKAx/Iv/3EetIE3j2ngmHgG5e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ErR1bBAAAA3AAAAA8AAAAAAAAAAAAAAAAAmAIAAGRycy9kb3du&#10;cmV2LnhtbFBLBQYAAAAABAAEAPUAAACGAwAAAAA=&#10;" fillcolor="#c0bfc0" strokecolor="#c0bfc0" strokeweight="39e-5mm"/>
                <v:oval id="Oval 337" o:spid="_x0000_s1360" style="position:absolute;left:42151;top:20262;width:9245;height:61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lBBcMA&#10;AADcAAAADwAAAGRycy9kb3ducmV2LnhtbESPQWvCQBSE74L/YXlCb7pRoWjqKkEt5NaqBa+P7DOJ&#10;Zt+G7MYk/75bKHgcZuYbZrPrTSWe1LjSsoL5LAJBnFldcq7g5/I5XYFwHlljZZkUDORgtx2PNhhr&#10;2/GJnmefiwBhF6OCwvs6ltJlBRl0M1sTB+9mG4M+yCaXusEuwE0lF1H0Lg2WHBYKrGlfUPY4t0ZB&#10;NMzvybdruxP16THD2/Xydbgq9Tbpkw8Qnnr/Cv+3U61guVzD35lwBO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ClBBcMAAADcAAAADwAAAAAAAAAAAAAAAACYAgAAZHJzL2Rv&#10;d25yZXYueG1sUEsFBgAAAAAEAAQA9QAAAIgDAAAAAA==&#10;" fillcolor="#fcf2e3" strokeweight="39e-5mm"/>
                <v:rect id="Rectangle 338" o:spid="_x0000_s1361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30acEA&#10;AADcAAAADwAAAGRycy9kb3ducmV2LnhtbERPz2vCMBS+D/Y/hDfYZaypU8aoRhGl4G1oZfT4aJ5t&#10;sXmpTazxv18OgseP7/diFUwnRhpca1nBJElBEFdWt1wrOBb55w8I55E1dpZJwZ0crJavLwvMtL3x&#10;nsaDr0UMYZehgsb7PpPSVQ0ZdIntiSN3soNBH+FQSz3gLYabTn6l6bc02HJsaLCnTUPV+XA1Cq6p&#10;C3+zAvPzR0nBlb92e5lYpd7fwnoOwlPwT/HDvdMKprM4P56JR0A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99GnBAAAA3AAAAA8AAAAAAAAAAAAAAAAAmAIAAGRycy9kb3du&#10;cmV2LnhtbFBLBQYAAAAABAAEAPUAAACGAwAAAAA=&#10;" fillcolor="#fbf1e2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39" o:spid="_x0000_s1362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FR8sQA&#10;AADcAAAADwAAAGRycy9kb3ducmV2LnhtbESPQWvCQBSE74X+h+UJXorZxIZSoqsURfBWmpSS4yP7&#10;TILZtzG76vbfdwuFHoeZ+YZZb4MZxI0m11tWkCUpCOLG6p5bBZ/VYfEKwnlkjYNlUvBNDrabx4c1&#10;Ftre+YNupW9FhLArUEHn/VhI6ZqODLrEjsTRO9nJoI9yaqWe8B7hZpDLNH2RBnuOCx2OtOuoOZdX&#10;o+CauvCVV3g4P9UUXP1u95fMKjWfhbcVCE/B/4f/2ket4DnP4PdMPAJ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xUfLEAAAA3AAAAA8AAAAAAAAAAAAAAAAAmAIAAGRycy9k&#10;b3ducmV2LnhtbFBLBQYAAAAABAAEAPUAAACJAwAAAAA=&#10;" fillcolor="#fbf1e2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40" o:spid="_x0000_s1363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Yu38UA&#10;AADcAAAADwAAAGRycy9kb3ducmV2LnhtbESPQWvCQBSE74X+h+UJvdWNVmuNriJVwataar09ss8k&#10;bfZtyK5J9Ne7QsHjMDPfMNN5awpRU+Vyywp63QgEcWJ1zqmCr/369QOE88gaC8uk4EIO5rPnpynG&#10;2ja8pXrnUxEg7GJUkHlfxlK6JCODrmtL4uCdbGXQB1mlUlfYBLgpZD+K3qXBnMNChiV9ZpT87c5G&#10;QXOtR71i8TNe8Xl0wOFx+X04/ir10mkXExCeWv8I/7c3WsHboA/3M+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ti7fxQAAANwAAAAPAAAAAAAAAAAAAAAAAJgCAABkcnMv&#10;ZG93bnJldi54bWxQSwUGAAAAAAQABAD1AAAAigMAAAAA&#10;" fillcolor="#faf0e1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41" o:spid="_x0000_s1364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LRMYA&#10;AADcAAAADwAAAGRycy9kb3ducmV2LnhtbESPS2/CMBCE70j8B2srcQOH8mpTDEI8JK7QqpTbKt4m&#10;ofE6ik0S+utxJaQeRzPzjWa+bE0haqpcblnBcBCBIE6szjlV8PG+67+AcB5ZY2GZFNzIwXLR7cwx&#10;1rbhA9VHn4oAYRejgsz7MpbSJRkZdANbEgfv21YGfZBVKnWFTYCbQj5H0VQazDksZFjSOqPk53g1&#10;CprfejYsVl+vW77OTjg5bz5P54tSvad29QbCU+v/w4/2XisYjUfwdyYcAbm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LRMYAAADcAAAADwAAAAAAAAAAAAAAAACYAgAAZHJz&#10;L2Rvd25yZXYueG1sUEsFBgAAAAAEAAQA9QAAAIsDAAAAAA==&#10;" fillcolor="#faf0e1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42" o:spid="_x0000_s1365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SN18cA&#10;AADcAAAADwAAAGRycy9kb3ducmV2LnhtbESPT2vCQBTE70K/w/KE3nSjlSCpq0hFsIeCWqn09pp9&#10;+YPZtyG70eindwWhx2FmfsPMFp2pxJkaV1pWMBpGIIhTq0vOFRy+14MpCOeRNVaWScGVHCzmL70Z&#10;JtpeeEfnvc9FgLBLUEHhfZ1I6dKCDLqhrYmDl9nGoA+yyaVu8BLgppLjKIqlwZLDQoE1fRSUnvat&#10;URAf279Dvv792v4cszT7nK5WPr4p9drvlu8gPHX+P/xsb7SCt8kEHmfCEZDz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sUjdfHAAAA3AAAAA8AAAAAAAAAAAAAAAAAmAIAAGRy&#10;cy9kb3ducmV2LnhtbFBLBQYAAAAABAAEAPUAAACMAwAAAAA=&#10;" fillcolor="#f9efe0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43" o:spid="_x0000_s1366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goTMgA&#10;AADcAAAADwAAAGRycy9kb3ducmV2LnhtbESPW2vCQBSE3wv9D8sp+FY31TZIzEaKIuhDoV5QfDvN&#10;nlxo9mzIrpr213cLgo/DzHzDpLPeNOJCnastK3gZRiCIc6trLhXsd8vnCQjnkTU2lknBDzmYZY8P&#10;KSbaXnlDl60vRYCwS1BB5X2bSOnyigy6oW2Jg1fYzqAPsiul7vAa4KaRoyiKpcGaw0KFLc0ryr+3&#10;Z6MgPp6/9uXy9PF5OBZ5sZ4sFj7+VWrw1L9PQXjq/T18a6+0gvHrG/yfCUdAZ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0WChMyAAAANwAAAAPAAAAAAAAAAAAAAAAAJgCAABk&#10;cnMvZG93bnJldi54bWxQSwUGAAAAAAQABAD1AAAAjQMAAAAA&#10;" fillcolor="#f9efe0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44" o:spid="_x0000_s1367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q2O8YA&#10;AADcAAAADwAAAGRycy9kb3ducmV2LnhtbESPT2sCMRTE70K/Q3gFb5q1yiKrUaQi6EForVS8PTdv&#10;/+DmZdlEXf30TUHwOMzMb5jpvDWVuFLjSssKBv0IBHFqdcm5gv3PqjcG4TyyxsoyKbiTg/nsrTPF&#10;RNsbf9N153MRIOwSVFB4XydSurQgg65va+LgZbYx6INscqkbvAW4qeRHFMXSYMlhocCaPgtKz7uL&#10;URAfLqd9vjpuv34PWZptxsuljx9Kdd/bxQSEp9a/ws/2WisYjmL4PxOOgJ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Iq2O8YAAADcAAAADwAAAAAAAAAAAAAAAACYAgAAZHJz&#10;L2Rvd25yZXYueG1sUEsFBgAAAAAEAAQA9QAAAIsDAAAAAA==&#10;" fillcolor="#f9efe0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45" o:spid="_x0000_s1368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3hRcUA&#10;AADcAAAADwAAAGRycy9kb3ducmV2LnhtbESPS2sCMRSF90L/Q7gFN1IzPqhlapQqCOJOq0J3t5Pb&#10;maHJzTCJ4+ivN4Lg8nAeH2c6b60RDdW+dKxg0E9AEGdOl5wr2H+v3j5A+ICs0TgmBRfyMJ+9dKaY&#10;anfmLTW7kIs4wj5FBUUIVSqlzwqy6PuuIo7en6sthijrXOoaz3HcGjlMkndpseRIKLCiZUHZ/+5k&#10;I2R9lMfDZZNd972f30UjzXW5NUp1X9uvTxCB2vAMP9prrWA0nsD9TDwCcn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feFFxQAAANwAAAAPAAAAAAAAAAAAAAAAAJgCAABkcnMv&#10;ZG93bnJldi54bWxQSwUGAAAAAAQABAD1AAAAigMAAAAA&#10;" fillcolor="#f8eedf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46" o:spid="_x0000_s1369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J1N8MA&#10;AADcAAAADwAAAGRycy9kb3ducmV2LnhtbERPS2vCQBC+C/0PyxR6KbppLUWiq7RCQbz5qOBtzI5J&#10;6O5syG5j9Nd3DgWPH997tui9Ux21sQ5s4GWUgSIugq25NLDffQ0noGJCtugCk4ErRVjMHwYzzG24&#10;8Ia6bSqVhHDM0UCVUpNrHYuKPMZRaIiFO4fWYxLYltq2eJFw7/Rrlr1rjzVLQ4UNLSsqfra/XkpW&#10;B334vq6L2/75ePrstLstN86Yp8f+YwoqUZ/u4n/3yhoYv8laOSNHQM/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J1N8MAAADcAAAADwAAAAAAAAAAAAAAAACYAgAAZHJzL2Rv&#10;d25yZXYueG1sUEsFBgAAAAAEAAQA9QAAAIgDAAAAAA==&#10;" fillcolor="#f8eedf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47" o:spid="_x0000_s1370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B2ncUA&#10;AADcAAAADwAAAGRycy9kb3ducmV2LnhtbESPQWvCQBSE74L/YXmF3uqmWkXTrCIFoRQpGG3Oj+wz&#10;G5J9m2a3mv57t1DwOMzMN0y2GWwrLtT72rGC50kCgrh0uuZKwem4e1qC8AFZY+uYFPySh816PMow&#10;1e7KB7rkoRIRwj5FBSaELpXSl4Ys+onriKN3dr3FEGVfSd3jNcJtK6dJspAWa44LBjt6M1Q2+Y9V&#10;cJSf9d7NTbtqzh/z76+i6LZ5odTjw7B9BRFoCPfwf/tdK5i9rODvTDwCc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gHadxQAAANwAAAAPAAAAAAAAAAAAAAAAAJgCAABkcnMv&#10;ZG93bnJldi54bWxQSwUGAAAAAAQABAD1AAAAigMAAAAA&#10;" fillcolor="#f7edde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48" o:spid="_x0000_s1371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NJ3cEA&#10;AADcAAAADwAAAGRycy9kb3ducmV2LnhtbERPXWvCMBR9H/gfwh34NtNNOlxnFBkIIiKsap8vzbUp&#10;Nje1iVr/vXkQfDyc7+m8t424Uudrxwo+RwkI4tLpmisF+93yYwLCB2SNjWNScCcP89ngbYqZdjf+&#10;p2seKhFD2GeowITQZlL60pBFP3ItceSOrrMYIuwqqTu8xXDbyK8k+ZYWa44NBlv6M1Se8otVsJPb&#10;euNS0/ycjuv0fCiKdpEXSg3f+8UviEB9eImf7pVWME7j/HgmHgE5e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tjSd3BAAAA3AAAAA8AAAAAAAAAAAAAAAAAmAIAAGRycy9kb3du&#10;cmV2LnhtbFBLBQYAAAAABAAEAPUAAACGAwAAAAA=&#10;" fillcolor="#f7edde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49" o:spid="_x0000_s1372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IxqcIA&#10;AADcAAAADwAAAGRycy9kb3ducmV2LnhtbESPQWvCQBSE74X+h+UVvNVNlIqmriIBMddoL709ss9s&#10;aPZt2F1N/PfdQsHjMDPfMNv9ZHtxJx86xwryeQaCuHG641bB1+X4vgYRIrLG3jEpeFCA/e71ZYuF&#10;diPXdD/HViQIhwIVmBiHQsrQGLIY5m4gTt7VeYsxSd9K7XFMcNvLRZatpMWO04LBgUpDzc/5ZhXY&#10;5TE236uyr9hP683mako61UrN3qbDJ4hIU3yG/9uVVrD8yOHvTDoCcvc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AjGpwgAAANwAAAAPAAAAAAAAAAAAAAAAAJgCAABkcnMvZG93&#10;bnJldi54bWxQSwUGAAAAAAQABAD1AAAAhwMAAAAA&#10;" fillcolor="#f6ecdd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50" o:spid="_x0000_s1373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Cv3sMA&#10;AADcAAAADwAAAGRycy9kb3ducmV2LnhtbESPwWrDMBBE74X+g9hCbo3chJrEtRKKISTXuL30tkhr&#10;y9RaGUlN3L+PAoUeh5l5w9T72Y3iQiEOnhW8LAsQxNqbgXsFnx+H5w2ImJANjp5JwS9F2O8eH2qs&#10;jL/ymS5t6kWGcKxQgU1pqqSM2pLDuPQTcfY6HxymLEMvTcBrhrtRroqilA4HzgsWJ2os6e/2xylw&#10;60PSX2UznjjMm+22sw0dz0otnub3NxCJ5vQf/mufjIL16wruZ/IRkL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Cv3sMAAADcAAAADwAAAAAAAAAAAAAAAACYAgAAZHJzL2Rv&#10;d25yZXYueG1sUEsFBgAAAAAEAAQA9QAAAIgDAAAAAA==&#10;" fillcolor="#f6ecdd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51" o:spid="_x0000_s1374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CgBsYA&#10;AADcAAAADwAAAGRycy9kb3ducmV2LnhtbESPQWvCQBSE70L/w/KE3nRjg6VGVynSglAsaBX09sw+&#10;k5DdtyG7avrv3ULB4zAz3zCzRWeNuFLrK8cKRsMEBHHudMWFgt3P5+ANhA/IGo1jUvBLHhbzp94M&#10;M+1uvKHrNhQiQthnqKAMocmk9HlJFv3QNcTRO7vWYoiyLaRu8Rbh1siXJHmVFiuOCyU2tCwpr7cX&#10;q+C7239Vk0Ndpyez9h+n5XFM5qjUc797n4II1IVH+L+90grScQp/Z+IRk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bCgBsYAAADcAAAADwAAAAAAAAAAAAAAAACYAgAAZHJz&#10;L2Rvd25yZXYueG1sUEsFBgAAAAAEAAQA9QAAAIsDAAAAAA==&#10;" fillcolor="#f5ebdc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52" o:spid="_x0000_s1375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k4csYA&#10;AADcAAAADwAAAGRycy9kb3ducmV2LnhtbESP3WrCQBSE7wXfYTmCd3XjX2lTVxFREKRC0xbq3TF7&#10;moTsng3ZVdO37xYKXg4z8w2zWHXWiCu1vnKsYDxKQBDnTldcKPh43z08gfABWaNxTAp+yMNq2e8t&#10;MNXuxm90zUIhIoR9igrKEJpUSp+XZNGPXEMcvW/XWgxRtoXULd4i3Bo5SZJHabHiuFBiQ5uS8jq7&#10;WAXH7vNQPX/V9fRsXv32vDnNyZyUGg669QuIQF24h//be61gOp/B35l4BO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lk4csYAAADcAAAADwAAAAAAAAAAAAAAAACYAgAAZHJz&#10;L2Rvd25yZXYueG1sUEsFBgAAAAAEAAQA9QAAAIsDAAAAAA==&#10;" fillcolor="#f5ebdc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53" o:spid="_x0000_s1376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Cm0MQA&#10;AADcAAAADwAAAGRycy9kb3ducmV2LnhtbESPT2vCQBTE7wW/w/IEb80misWmboIIam6iLT2/Zl/+&#10;YPZtyK4av323IPQ4zMxvmHU+mk7caHCtZQVJFIMgLq1uuVbw9bl7XYFwHlljZ5kUPMhBnk1e1phq&#10;e+cT3c6+FgHCLkUFjfd9KqUrGzLoItsTB6+yg0Ef5FBLPeA9wE0n53H8Jg22HBYa7GnbUHk5X42C&#10;7nipkquxC35P6sL8HL5Pq2Kv1Gw6bj5AeBr9f/jZLrSCxXIJf2fCEZ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0QptDEAAAA3AAAAA8AAAAAAAAAAAAAAAAAmAIAAGRycy9k&#10;b3ducmV2LnhtbFBLBQYAAAAABAAEAPUAAACJAwAAAAA=&#10;" fillcolor="#f4eadb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54" o:spid="_x0000_s1377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I4p8MA&#10;AADcAAAADwAAAGRycy9kb3ducmV2LnhtbESPT4vCMBTE78J+h/AW9qZpVxStjSLCrr0t/sHzs3m2&#10;pc1LaaLWb28WBI/DzPyGSVe9acSNOldZVhCPIhDEudUVFwqOh5/hDITzyBoby6TgQQ5Wy49Biom2&#10;d97Rbe8LESDsElRQet8mUrq8JINuZFvi4F1sZ9AH2RVSd3gPcNPI7yiaSoMVh4USW9qUlNf7q1HQ&#10;/NWX+GrsmOdxkZnz9rSbZb9KfX326wUIT71/h1/tTCsYT6bwfyYcAb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I4p8MAAADcAAAADwAAAAAAAAAAAAAAAACYAgAAZHJzL2Rv&#10;d25yZXYueG1sUEsFBgAAAAAEAAQA9QAAAIgDAAAAAA==&#10;" fillcolor="#f4eadb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55" o:spid="_x0000_s1378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6dPMMA&#10;AADcAAAADwAAAGRycy9kb3ducmV2LnhtbESPQYvCMBSE74L/ITxhb5pW0dVqFBHc7U2s4vnZPNti&#10;81KaqN1/bxYW9jjMzDfMatOZWjypdZVlBfEoAkGcW11xoeB82g/nIJxH1lhbJgU/5GCz7vdWmGj7&#10;4iM9M1+IAGGXoILS+yaR0uUlGXQj2xAH72Zbgz7ItpC6xVeAm1qOo2gmDVYcFkpsaFdSfs8eRkF9&#10;uN/ih7ETXsRFaq7fl+M8/VLqY9BtlyA8df4//NdOtYLJ9BN+z4QjIN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6dPMMAAADcAAAADwAAAAAAAAAAAAAAAACYAgAAZHJzL2Rv&#10;d25yZXYueG1sUEsFBgAAAAAEAAQA9QAAAIgDAAAAAA==&#10;" fillcolor="#f4eadb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56" o:spid="_x0000_s1379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xtnsMA&#10;AADcAAAADwAAAGRycy9kb3ducmV2LnhtbERP3WrCMBS+F3yHcITdrek2JqUaZQh2jom4zgc4NMe2&#10;tDnpmmi7Pb25GHj58f0v16NpxZV6V1tW8BTFIIgLq2suFZy+t48JCOeRNbaWScEvOVivppMlptoO&#10;/EXX3JcihLBLUUHlfZdK6YqKDLrIdsSBO9veoA+wL6XucQjhppXPcTyXBmsODRV2tKmoaPKLUTDP&#10;6k+XDD/78+5Acda8fxwvf51SD7PxbQHC0+jv4n/3Tit4eQ1rw5lwBO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DxtnsMAAADcAAAADwAAAAAAAAAAAAAAAACYAgAAZHJzL2Rv&#10;d25yZXYueG1sUEsFBgAAAAAEAAQA9QAAAIgDAAAAAA==&#10;" fillcolor="#f3e9da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57" o:spid="_x0000_s1380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DIBcYA&#10;AADcAAAADwAAAGRycy9kb3ducmV2LnhtbESP3WrCQBSE7wt9h+UUvGs2tVRs6kZEqFoUsbYPcMie&#10;/GD2bMyuJu3Tu4Lg5TAz3zCTaW9qcabWVZYVvEQxCOLM6ooLBb8/n89jEM4ja6wtk4I/cjBNHx8m&#10;mGjb8Ted974QAcIuQQWl900ipctKMugi2xAHL7etQR9kW0jdYhfgppbDOB5JgxWHhRIbmpeUHfYn&#10;o2C0qNZu3B03+WpL8eKw/Nqd/hulBk/97AOEp97fw7f2Sit4fXuH65lwBGR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3DIBcYAAADcAAAADwAAAAAAAAAAAAAAAACYAgAAZHJz&#10;L2Rvd25yZXYueG1sUEsFBgAAAAAEAAQA9QAAAIsDAAAAAA==&#10;" fillcolor="#f3e9da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58" o:spid="_x0000_s1381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1MxcMA&#10;AADcAAAADwAAAGRycy9kb3ducmV2LnhtbERPW2vCMBR+H+w/hDPY25qqzGk1ypCVieCGF/D10Byb&#10;suakJJl2/948CHv8+O7zZW9bcSEfGscKBlkOgrhyuuFawfFQvkxAhIissXVMCv4owHLx+DDHQrsr&#10;7+iyj7VIIRwKVGBi7AopQ2XIYshcR5y4s/MWY4K+ltrjNYXbVg7zfCwtNpwaDHa0MlT97H+tAvws&#10;zdfrafP2Ufo2jPJy+709T5V6furfZyAi9fFffHevtYLROM1PZ9IRkI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1MxcMAAADcAAAADwAAAAAAAAAAAAAAAACYAgAAZHJzL2Rv&#10;d25yZXYueG1sUEsFBgAAAAAEAAQA9QAAAIgDAAAAAA==&#10;" fillcolor="#f2e8d9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59" o:spid="_x0000_s1382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HpXsUA&#10;AADcAAAADwAAAGRycy9kb3ducmV2LnhtbESPQWsCMRSE7wX/Q3iF3jSroq1bo0jpogi2VAu9PjbP&#10;zeLmZUlSXf+9EQo9DjPzDTNfdrYRZ/KhdqxgOMhAEJdO11wp+D4U/RcQISJrbByTgisFWC56D3PM&#10;tbvwF533sRIJwiFHBSbGNpcylIYshoFriZN3dN5iTNJXUnu8JLht5CjLptJizWnBYEtvhsrT/tcq&#10;wHVhPiY/2+f3wjdhnBW7z91xptTTY7d6BRGpi//hv/ZGKxhPh3A/k46AX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YelexQAAANwAAAAPAAAAAAAAAAAAAAAAAJgCAABkcnMv&#10;ZG93bnJldi54bWxQSwUGAAAAAAQABAD1AAAAigMAAAAA&#10;" fillcolor="#f2e8d9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60" o:spid="_x0000_s1383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s2usMA&#10;AADcAAAADwAAAGRycy9kb3ducmV2LnhtbESP0WoCMRRE3wX/IVyhL1ITFWzZGkUsFt/E1Q+4bG43&#10;Szc3S5K66983BcHHYWbOMOvt4FpxoxAbzxrmMwWCuPKm4VrD9XJ4fQcRE7LB1jNpuFOE7WY8WmNh&#10;fM9nupWpFhnCsUANNqWukDJWlhzGme+Is/ftg8OUZailCdhnuGvlQqmVdNhwXrDY0d5S9VP+Og1T&#10;ex7q/en6hfJefYY3pfrTQWn9Mhl2HyASDekZfrSPRsNytYD/M/kIy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8s2usMAAADcAAAADwAAAAAAAAAAAAAAAACYAgAAZHJzL2Rv&#10;d25yZXYueG1sUEsFBgAAAAAEAAQA9QAAAIgDAAAAAA==&#10;" fillcolor="#f1e7d8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61" o:spid="_x0000_s1384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eTIcMA&#10;AADcAAAADwAAAGRycy9kb3ducmV2LnhtbESP0WoCMRRE34X+Q7iFvkhNrKCyNYpYLL6Jqx9w2dxu&#10;lm5uliR1179vBMHHYWbOMKvN4FpxpRAbzxqmEwWCuPKm4VrD5bx/X4KICdlg65k03CjCZv0yWmFh&#10;fM8nupapFhnCsUANNqWukDJWlhzGie+Is/fjg8OUZailCdhnuGvlh1Jz6bDhvGCxo52l6rf8cxrG&#10;9jTUu+PlG+Wt+goLpfrjXmn99jpsP0EkGtIz/GgfjIbZfAb3M/kIyP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IeTIcMAAADcAAAADwAAAAAAAAAAAAAAAACYAgAAZHJzL2Rv&#10;d25yZXYueG1sUEsFBgAAAAAEAAQA9QAAAIgDAAAAAA==&#10;" fillcolor="#f1e7d8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62" o:spid="_x0000_s1385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Pj7cYA&#10;AADcAAAADwAAAGRycy9kb3ducmV2LnhtbESPQWvCQBSE74X+h+UVems2WhGJriJKS8FDifZQby/Z&#10;ZzaYfRuyG5P++26h4HGYmW+Y1Wa0jbhR52vHCiZJCoK4dLrmSsHX6e1lAcIHZI2NY1LwQx4268eH&#10;FWbaDZzT7RgqESHsM1RgQmgzKX1pyKJPXEscvYvrLIYou0rqDocIt42cpulcWqw5LhhsaWeovB57&#10;q+CsJ/3Q76vP3IxF8R6mh/zyXSj1/DRulyACjeEe/m9/aAWv8xn8nYlH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APj7cYAAADcAAAADwAAAAAAAAAAAAAAAACYAgAAZHJz&#10;L2Rvd25yZXYueG1sUEsFBgAAAAAEAAQA9QAAAIsDAAAAAA==&#10;" fillcolor="#f0e6d7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63" o:spid="_x0000_s1386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9GdsYA&#10;AADcAAAADwAAAGRycy9kb3ducmV2LnhtbESPQWvCQBSE74X+h+UVems2WhSJriJKS8FDifZQby/Z&#10;ZzaYfRuyG5P++26h4HGYmW+Y1Wa0jbhR52vHCiZJCoK4dLrmSsHX6e1lAcIHZI2NY1LwQx4268eH&#10;FWbaDZzT7RgqESHsM1RgQmgzKX1pyKJPXEscvYvrLIYou0rqDocIt42cpulcWqw5LhhsaWeovB57&#10;q+CsJ/3Q76vP3IxF8R6mh/zyXSj1/DRulyACjeEe/m9/aAWv8xn8nYlH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09GdsYAAADcAAAADwAAAAAAAAAAAAAAAACYAgAAZHJz&#10;L2Rvd25yZXYueG1sUEsFBgAAAAAEAAQA9QAAAIsDAAAAAA==&#10;" fillcolor="#f0e6d7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64" o:spid="_x0000_s1387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3YAcYA&#10;AADcAAAADwAAAGRycy9kb3ducmV2LnhtbESPQWvCQBSE7wX/w/IEb81GhVCiq4ilpdCDxPbQ3l6y&#10;z2ww+zZkNyb9926h0OMwM98w2/1kW3Gj3jeOFSyTFARx5XTDtYLPj5fHJxA+IGtsHZOCH/Kw380e&#10;tphrN3JBt3OoRYSwz1GBCaHLpfSVIYs+cR1x9C6utxii7Gupexwj3LZylaaZtNhwXDDY0dFQdT0P&#10;VsG3Xg7j8FyfCjOV5WtYvReXr1KpxXw6bEAEmsJ/+K/9phWsswx+z8QjIH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53YAcYAAADcAAAADwAAAAAAAAAAAAAAAACYAgAAZHJz&#10;L2Rvd25yZXYueG1sUEsFBgAAAAAEAAQA9QAAAIsDAAAAAA==&#10;" fillcolor="#f0e6d7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65" o:spid="_x0000_s1388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OlHcUA&#10;AADcAAAADwAAAGRycy9kb3ducmV2LnhtbESPT2vCQBTE7wW/w/KE3upGS61EV7EFiz0Ixj/3R/aZ&#10;BLNvw+6axH76bkHocZiZ3zCLVW9q0ZLzlWUF41ECgji3uuJCwem4eZmB8AFZY22ZFNzJw2o5eFpg&#10;qm3HGbWHUIgIYZ+igjKEJpXS5yUZ9CPbEEfvYp3BEKUrpHbYRbip5SRJptJgxXGhxIY+S8qvh5tR&#10;EHbZfvL1keXmvL277/ZnP34rOqWeh/16DiJQH/7Dj/ZWK3idvsPfmXg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06UdxQAAANwAAAAPAAAAAAAAAAAAAAAAAJgCAABkcnMv&#10;ZG93bnJldi54bWxQSwUGAAAAAAQABAD1AAAAigMAAAAA&#10;" fillcolor="#efe5d6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66" o:spid="_x0000_s1389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wxb8IA&#10;AADcAAAADwAAAGRycy9kb3ducmV2LnhtbERPz2vCMBS+C/4P4QneNNWhjM4o28Chh4Ht9P5o3tqy&#10;5qUksa3+9ctB8Pjx/d7sBtOIjpyvLStYzBMQxIXVNZcKzj/72SsIH5A1NpZJwY087Lbj0QZTbXvO&#10;qMtDKWII+xQVVCG0qZS+qMign9uWOHK/1hkMEbpSaod9DDeNXCbJWhqsOTZU2NJnRcVffjUKwnd2&#10;Wn59ZIW5HG7u2N1Pi1XZKzWdDO9vIAIN4Sl+uA9awcs6ro1n4hGQ2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FvwgAAANwAAAAPAAAAAAAAAAAAAAAAAJgCAABkcnMvZG93&#10;bnJldi54bWxQSwUGAAAAAAQABAD1AAAAhwMAAAAA&#10;" fillcolor="#efe5d6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67" o:spid="_x0000_s1390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PtgccA&#10;AADcAAAADwAAAGRycy9kb3ducmV2LnhtbESPT2vCQBTE70K/w/IKXkR3VfBPmlVKacFeBNNeenvJ&#10;viah2bdpdmvit3cLgsdhZn7DpPvBNuJMna8da5jPFAjiwpmaSw2fH2/TDQgfkA02jknDhTzsdw+j&#10;FBPjej7ROQuliBD2CWqoQmgTKX1RkUU/cy1x9L5dZzFE2ZXSdNhHuG3kQqmVtFhzXKiwpZeKip/s&#10;z2ro6+NXMX8vX9VlnasT5tvl5NdoPX4cnp9ABBrCPXxrH4yG5WoL/2fiEZC7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DT7YHHAAAA3AAAAA8AAAAAAAAAAAAAAAAAmAIAAGRy&#10;cy9kb3ducmV2LnhtbFBLBQYAAAAABAAEAPUAAACMAwAAAAA=&#10;" fillcolor="#eee4d5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68" o:spid="_x0000_s1391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DSwcMA&#10;AADcAAAADwAAAGRycy9kb3ducmV2LnhtbERPz2vCMBS+D/wfwhN2GTPpCtN1xiKisF0GOi+7PZtn&#10;W2xeahPb+t8vh8GOH9/vZT7aRvTU+dqxhmSmQBAXztRcajh+754XIHxANtg4Jg138pCvJg9LzIwb&#10;eE/9IZQihrDPUEMVQptJ6YuKLPqZa4kjd3adxRBhV0rT4RDDbSNflHqVFmuODRW2tKmouBxuVsNQ&#10;f/0UyWe5Vff5Se3x9JY+XY3Wj9Nx/Q4i0Bj+xX/uD6Mhncf58Uw8AnL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DDSwcMAAADcAAAADwAAAAAAAAAAAAAAAACYAgAAZHJzL2Rv&#10;d25yZXYueG1sUEsFBgAAAAAEAAQA9QAAAIgDAAAAAA==&#10;" fillcolor="#eee4d5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69" o:spid="_x0000_s1392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DwoMQA&#10;AADcAAAADwAAAGRycy9kb3ducmV2LnhtbESPQUvDQBSE74L/YXmCN7uppa3EbosoBY+alkBvz+wz&#10;G8y+DbvPNP33riB4HGbmG2azm3yvRoqpC2xgPitAETfBdtwaOB72dw+gkiBb7AOTgQsl2G2vrzZY&#10;2nDmdxoraVWGcCrRgBMZSq1T48hjmoWBOHufIXqULGOrbcRzhvte3xfFSnvsOC84HOjZUfNVfXsD&#10;q3FZvVy6jzq+1VSP7nQSiUtjbm+mp0dQQpP8h//ar9bAYj2H3zP5CO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Q8KDEAAAA3AAAAA8AAAAAAAAAAAAAAAAAmAIAAGRycy9k&#10;b3ducmV2LnhtbFBLBQYAAAAABAAEAPUAAACJAwAAAAA=&#10;" fillcolor="#ede3d4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70" o:spid="_x0000_s1393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Ju18QA&#10;AADcAAAADwAAAGRycy9kb3ducmV2LnhtbESPQUvDQBSE74L/YXmCN7ux0iqx21IqgseaSqC3Z/aZ&#10;DWbfht1nmv77riB4HGbmG2a1mXyvRoqpC2zgflaAIm6C7bg18HF4vXsClQTZYh+YDJwpwWZ9fbXC&#10;0oYTv9NYSasyhFOJBpzIUGqdGkce0ywMxNn7CtGjZBlbbSOeMtz3el4US+2x47zgcKCdo+a7+vEG&#10;luOiejl3n3Xc11SP7ngUiQtjbm+m7TMooUn+w3/tN2vg4XEOv2fyEdDr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CbtfEAAAA3AAAAA8AAAAAAAAAAAAAAAAAmAIAAGRycy9k&#10;b3ducmV2LnhtbFBLBQYAAAAABAAEAPUAAACJAwAAAAA=&#10;" fillcolor="#ede3d4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71" o:spid="_x0000_s1394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4VaMEA&#10;AADcAAAADwAAAGRycy9kb3ducmV2LnhtbESPQYvCMBSE7wv+h/AEb2uqwirVKFUQPAlbRTw+mmdb&#10;bF5KEmv995sFweMwM98wq01vGtGR87VlBZNxAoK4sLrmUsH5tP9egPABWWNjmRS8yMNmPfhaYart&#10;k3+py0MpIoR9igqqENpUSl9UZNCPbUscvZt1BkOUrpTa4TPCTSOnSfIjDdYcFypsaVdRcc8fRgGa&#10;/Ogux2nOW+x4+2qyq8NMqdGwz5YgAvXhE363D1rBbD6D/zPxCM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r+FWjBAAAA3AAAAA8AAAAAAAAAAAAAAAAAmAIAAGRycy9kb3du&#10;cmV2LnhtbFBLBQYAAAAABAAEAPUAAACGAwAAAAA=&#10;" fillcolor="#ece2d3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72" o:spid="_x0000_s1395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eNHMMA&#10;AADcAAAADwAAAGRycy9kb3ducmV2LnhtbESPwWrDMBBE74X8g9hAb7UctzTBsRLsQqGnQJ0Qclys&#10;rW1qrYykOM7fV4VCj8PMvGGK/WwGMZHzvWUFqyQFQdxY3XOr4HR8f9qA8AFZ42CZFNzJw363eCgw&#10;1/bGnzTVoRURwj5HBV0IYy6lbzoy6BM7EkfvyzqDIUrXSu3wFuFmkFmavkqDPceFDkd666j5rq9G&#10;AZr64M6HrOYKJ67uQ3lxWCr1uJzLLYhAc/gP/7U/tILn9Qv8nolHQO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ReNHMMAAADcAAAADwAAAAAAAAAAAAAAAACYAgAAZHJzL2Rv&#10;d25yZXYueG1sUEsFBgAAAAAEAAQA9QAAAIgDAAAAAA==&#10;" fillcolor="#ece2d3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73" o:spid="_x0000_s1396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82v8QA&#10;AADcAAAADwAAAGRycy9kb3ducmV2LnhtbESPwWrDMBBE74X8g9hCbo2cmDbBjRISQ0kPPTROPmCx&#10;tpaptTKSajt/HxUKPQ4z84bZ7ifbiYF8aB0rWC4yEMS10y03Cq6Xt6cNiBCRNXaOScGNAux3s4ct&#10;FtqNfKahio1IEA4FKjAx9oWUoTZkMSxcT5y8L+ctxiR9I7XHMcFtJ1dZ9iIttpwWDPZUGqq/qx+r&#10;oFx/HquT/zC0ueYHufRHZGuUmj9Oh1cQkab4H/5rv2sF+foZfs+kIyB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/Nr/EAAAA3AAAAA8AAAAAAAAAAAAAAAAAmAIAAGRycy9k&#10;b3ducmV2LnhtbFBLBQYAAAAABAAEAPUAAACJAwAAAAA=&#10;" fillcolor="#ebe1d2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74" o:spid="_x0000_s1397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2oyMMA&#10;AADcAAAADwAAAGRycy9kb3ducmV2LnhtbESPwWrDMBBE74X+g9hCb42cGOzgRglJIKSHHlo3H7BY&#10;G8vEWhlJid2/rwqBHIeZecOsNpPtxY186BwrmM8yEMSN0x23Ck4/h7cliBCRNfaOScEvBdisn59W&#10;WGk38jfd6tiKBOFQoQIT41BJGRpDFsPMDcTJOztvMSbpW6k9jglue7nIskJa7DgtGBxob6i51Fer&#10;YF9+7eqj/zS0POVbOfc7ZGuUen2Ztu8gIk3xEb63P7SCvCzg/0w6An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G2oyMMAAADcAAAADwAAAAAAAAAAAAAAAACYAgAAZHJzL2Rv&#10;d25yZXYueG1sUEsFBgAAAAAEAAQA9QAAAIgDAAAAAA==&#10;" fillcolor="#ebe1d2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75" o:spid="_x0000_s1398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ENU8IA&#10;AADcAAAADwAAAGRycy9kb3ducmV2LnhtbESPQYvCMBSE7wv+h/AEb2uqwlaqUVRY3MMetPoDHs2z&#10;KTYvJclq/fdmQfA4zMw3zHLd21bcyIfGsYLJOANBXDndcK3gfPr+nIMIEVlj65gUPCjAejX4WGKh&#10;3Z2PdCtjLRKEQ4EKTIxdIWWoDFkMY9cRJ+/ivMWYpK+l9nhPcNvKaZZ9SYsNpwWDHe0MVdfyzyrY&#10;5Ydtufe/hubn2UZO/BbZGqVGw36zABGpj+/wq/2jFczyHP7PpCMgV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IQ1TwgAAANwAAAAPAAAAAAAAAAAAAAAAAJgCAABkcnMvZG93&#10;bnJldi54bWxQSwUGAAAAAAQABAD1AAAAhwMAAAAA&#10;" fillcolor="#ebe1d2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76" o:spid="_x0000_s1399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x7ZMEA&#10;AADcAAAADwAAAGRycy9kb3ducmV2LnhtbERPTWsCMRC9C/6HMII3zVqhytYoIlX24KFqCz0OmzG7&#10;uJmsSdT13zeHgsfH+16sOtuIO/lQO1YwGWcgiEunazYKvk/b0RxEiMgaG8ek4EkBVst+b4G5dg8+&#10;0P0YjUghHHJUUMXY5lKGsiKLYexa4sSdnbcYE/RGao+PFG4b+ZZl79JizamhwpY2FZWX480qmJud&#10;+d2XxcHE4uvHf7bTq0FWajjo1h8gInXxJf53F1rBdJbWpjPpCMj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se2TBAAAA3AAAAA8AAAAAAAAAAAAAAAAAmAIAAGRycy9kb3du&#10;cmV2LnhtbFBLBQYAAAAABAAEAPUAAACGAwAAAAA=&#10;" fillcolor="#eae0d1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77" o:spid="_x0000_s1400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De/8QA&#10;AADcAAAADwAAAGRycy9kb3ducmV2LnhtbESPT2sCMRTE74V+h/AK3mq2ClVXo5SiZQ89+K/Q42Pz&#10;zC7dvKxJ1PXbm4LgcZiZ3zCzRWcbcSYfascK3voZCOLS6ZqNgv1u9ToGESKyxsYxKbhSgMX8+WmG&#10;uXYX3tB5G41IEA45KqhibHMpQ1mRxdB3LXHyDs5bjEl6I7XHS4LbRg6y7F1arDktVNjSZ0Xl3/Zk&#10;FYzNl/n9LouNicX6xy/b4dEgK9V76T6mICJ18RG+twutYDiawP+ZdATk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g3v/EAAAA3AAAAA8AAAAAAAAAAAAAAAAAmAIAAGRycy9k&#10;b3ducmV2LnhtbFBLBQYAAAAABAAEAPUAAACJAwAAAAA=&#10;" fillcolor="#eae0d1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78" o:spid="_x0000_s1401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ehd8AA&#10;AADcAAAADwAAAGRycy9kb3ducmV2LnhtbERPTUsDMRC9C/0PYQrebLZWpKxNS9kietRU0OOwmW5C&#10;N5NlE9v13zsHwePjfW92U+zVhcYcEhtYLipQxG1ygTsDH8fnuzWoXJAd9onJwA9l2G1nNxusXbry&#10;O11s6ZSEcK7RgC9lqLXOraeIeZEGYuFOaYxYBI6ddiNeJTz2+r6qHnXEwNLgcaDGU3u231FKVvHw&#10;+RbtV/MwNJ1na1/CKRhzO5/2T6AKTeVf/Od+dQZWa5kvZ+QI6O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iehd8AAAADcAAAADwAAAAAAAAAAAAAAAACYAgAAZHJzL2Rvd25y&#10;ZXYueG1sUEsFBgAAAAAEAAQA9QAAAIUDAAAAAA==&#10;" fillcolor="#e9dfd0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79" o:spid="_x0000_s1402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sE7MIA&#10;AADcAAAADwAAAGRycy9kb3ducmV2LnhtbESPX2vCMBTF3wW/Q7jC3jRVh5TOKKMytkcXB9vjpbk2&#10;Yc1NaTLtvr0ZDHw8nD8/znY/+k5caIgusILlogBB3ATjuFXwcXqZlyBiQjbYBSYFvxRhv5tOtliZ&#10;cOV3uujUijzCsUIFNqW+kjI2ljzGReiJs3cOg8eU5dBKM+A1j/tOropiIz06zgSLPdWWmm/94zNk&#10;7Q+fR6+/6se+bi1r/erOTqmH2fj8BCLRmO7h//abUbAul/B3Jh8Bub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awTswgAAANwAAAAPAAAAAAAAAAAAAAAAAJgCAABkcnMvZG93&#10;bnJldi54bWxQSwUGAAAAAAQABAD1AAAAhwMAAAAA&#10;" fillcolor="#e9dfd0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80" o:spid="_x0000_s1403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3xYMQA&#10;AADcAAAADwAAAGRycy9kb3ducmV2LnhtbESP0WqDQBRE3wP5h+UG+hbXRkjFugltICR5KdT4Abfu&#10;rUrdu9bdqvn7bKHQx2FmzjD5fjadGGlwrWUFj1EMgriyuuVaQXk9rlMQziNr7CyTghs52O+Wixwz&#10;bSd+p7HwtQgQdhkqaLzvMyld1ZBBF9meOHifdjDogxxqqQecAtx0chPHW2mw5bDQYE+Hhqqv4sco&#10;sOnllQvedvO3Tfqnt4+TOZWJUg+r+eUZhKfZ/4f/2metIEk38HsmHAG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98WDEAAAA3AAAAA8AAAAAAAAAAAAAAAAAmAIAAGRycy9k&#10;b3ducmV2LnhtbFBLBQYAAAAABAAEAPUAAACJAwAAAAA=&#10;" fillcolor="#e8decf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81" o:spid="_x0000_s1404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FU+8MA&#10;AADcAAAADwAAAGRycy9kb3ducmV2LnhtbESP0YrCMBRE3wX/IVxh32zqFrRUo+jCor4IVj/g2lzb&#10;YnPTbbJa/94IC/s4zMwZZrHqTSPu1LnasoJJFIMgLqyuuVRwPn2PUxDOI2tsLJOCJzlYLYeDBWba&#10;PvhI99yXIkDYZaig8r7NpHRFRQZdZFvi4F1tZ9AH2ZVSd/gIcNPIzzieSoM1h4UKW/qqqLjlv0aB&#10;Tfcbznna9D82aWeHy9Zsz4lSH6N+PQfhqff/4b/2TitI0gTeZ8IR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FU+8MAAADcAAAADwAAAAAAAAAAAAAAAACYAgAAZHJzL2Rv&#10;d25yZXYueG1sUEsFBgAAAAAEAAQA9QAAAIgDAAAAAA==&#10;" fillcolor="#e8decf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82" o:spid="_x0000_s1405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3lj8UA&#10;AADcAAAADwAAAGRycy9kb3ducmV2LnhtbESP0WrCQBRE3wX/YbmCb7qJltamrkHU0IpPTfsBl+xt&#10;NjR7N2RXk/59t1DwcZiZM8w2H20rbtT7xrGCdJmAIK6cbrhW8PlRLDYgfEDW2DomBT/kId9NJ1vM&#10;tBv4nW5lqEWEsM9QgQmhy6T0lSGLfuk64uh9ud5iiLKvpe5xiHDbylWSPEqLDccFgx0dDFXf5dUq&#10;OJ6c1udu/2Sq5/OlLIa0fV0VSs1n4/4FRKAx3MP/7TetYL15gL8z8QjI3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TeWPxQAAANwAAAAPAAAAAAAAAAAAAAAAAJgCAABkcnMv&#10;ZG93bnJldi54bWxQSwUGAAAAAAQABAD1AAAAigMAAAAA&#10;" fillcolor="#e7ddce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83" o:spid="_x0000_s1406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FAFMUA&#10;AADcAAAADwAAAGRycy9kb3ducmV2LnhtbESP0WrCQBRE3wX/YbmCb7qJ0tamrkHU0IpPTfsBl+xt&#10;NjR7N2RXk/59t1DwcZiZM8w2H20rbtT7xrGCdJmAIK6cbrhW8PlRLDYgfEDW2DomBT/kId9NJ1vM&#10;tBv4nW5lqEWEsM9QgQmhy6T0lSGLfuk64uh9ud5iiLKvpe5xiHDbylWSPEqLDccFgx0dDFXf5dUq&#10;OJ6c1udu/2Sq5/OlLIa0fV0VSs1n4/4FRKAx3MP/7TetYL15gL8z8QjI3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AUAUxQAAANwAAAAPAAAAAAAAAAAAAAAAAJgCAABkcnMv&#10;ZG93bnJldi54bWxQSwUGAAAAAAQABAD1AAAAigMAAAAA&#10;" fillcolor="#e7ddce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84" o:spid="_x0000_s1407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PeY8MA&#10;AADcAAAADwAAAGRycy9kb3ducmV2LnhtbESP0WrCQBRE3wX/YbmCb7pRwdrUVUQNVfrUtB9wyV6z&#10;wezdkF1N/Hu3IPRxmJkzzHrb21rcqfWVYwWzaQKCuHC64lLB7082WYHwAVlj7ZgUPMjDdjMcrDHV&#10;ruNvuuehFBHCPkUFJoQmldIXhiz6qWuIo3dxrcUQZVtK3WIX4baW8yRZSosVxwWDDe0NFdf8ZhUc&#10;jk7rc7N7M8X7+SvPuln9Oc+UGo/63QeIQH34D7/aJ61gsVrC35l4BOTm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9PeY8MAAADcAAAADwAAAAAAAAAAAAAAAACYAgAAZHJzL2Rv&#10;d25yZXYueG1sUEsFBgAAAAAEAAQA9QAAAIgDAAAAAA==&#10;" fillcolor="#e7ddce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85" o:spid="_x0000_s1408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CSgcQA&#10;AADcAAAADwAAAGRycy9kb3ducmV2LnhtbESP0WoCMRRE3wv+Q7hC32rWSjVsjSKiVOyTqx9wu7nd&#10;Xbq5WZJUV7++EYQ+DjNzhpkve9uKM/nQONYwHmUgiEtnGq40nI7bFwUiRGSDrWPScKUAy8XgaY65&#10;cRc+0LmIlUgQDjlqqGPscilDWZPFMHIdcfK+nbcYk/SVNB4vCW5b+ZplU2mx4bRQY0frmsqf4tdq&#10;4NtmfezU1+fOZ3v5MS3UfvOmtH4e9qt3EJH6+B9+tHdGw0TN4H4mHQ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AkoHEAAAA3AAAAA8AAAAAAAAAAAAAAAAAmAIAAGRycy9k&#10;b3ducmV2LnhtbFBLBQYAAAAABAAEAPUAAACJAwAAAAA=&#10;" fillcolor="#e6dccd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86" o:spid="_x0000_s1409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8G88AA&#10;AADcAAAADwAAAGRycy9kb3ducmV2LnhtbERP3WrCMBS+H/gO4QjezVRlEjqjiCiKXq36AGfNsS02&#10;JyWJ2u3plwthlx/f/2LV21Y8yIfGsYbJOANBXDrTcKXhct69KxAhIhtsHZOGHwqwWg7eFpgb9+Qv&#10;ehSxEimEQ44a6hi7XMpQ1mQxjF1HnLir8xZjgr6SxuMzhdtWTrNsLi02nBpq7GhTU3kr7lYD/243&#10;5059nw4+O8r9vFDH7YfSejTs158gIvXxX/xyH4yGmUpr05l0BOTy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98G88AAAADcAAAADwAAAAAAAAAAAAAAAACYAgAAZHJzL2Rvd25y&#10;ZXYueG1sUEsFBgAAAAAEAAQA9QAAAIUDAAAAAA==&#10;" fillcolor="#e6dccd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87" o:spid="_x0000_s1410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wgXcQA&#10;AADcAAAADwAAAGRycy9kb3ducmV2LnhtbESPUWvCQBCE3wv+h2OFvojetVK1qacUoWh9aqM/YM1t&#10;k9DcXshtNf33PUHo4zAz3zDLde8bdaYu1oEtPEwMKOIiuJpLC8fD23gBKgqywyYwWfilCOvV4G6J&#10;mQsX/qRzLqVKEI4ZWqhE2kzrWFTkMU5CS5y8r9B5lCS7UrsOLwnuG/1ozEx7rDktVNjSpqLiO//x&#10;FmLzdMpPUph3M/rYYj+fyWaP1t4P+9cXUEK9/Idv7Z2zMF08w/VMOgJ6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8IF3EAAAA3AAAAA8AAAAAAAAAAAAAAAAAmAIAAGRycy9k&#10;b3ducmV2LnhtbFBLBQYAAAAABAAEAPUAAACJAwAAAAA=&#10;" fillcolor="#e5dbcc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88" o:spid="_x0000_s1411" style="position:absolute;left:-177;top:-3644;width:818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8fHcEA&#10;AADcAAAADwAAAGRycy9kb3ducmV2LnhtbERPzWrCQBC+F/oOywi9FN1tpf6krlKEUutJow8wZqdJ&#10;MDsbslONb+8eCj1+fP+LVe8bdaEu1oEtvIwMKOIiuJpLC8fD53AGKgqywyYwWbhRhNXy8WGBmQtX&#10;3tMll1KlEI4ZWqhE2kzrWFTkMY5CS5y4n9B5lAS7UrsOryncN/rVmIn2WHNqqLCldUXFOf/1FmLz&#10;dspPUphv87z7wn46kfUWrX0a9B/voIR6+Rf/uTfOwnie5qcz6Qjo5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fHx3BAAAA3AAAAA8AAAAAAAAAAAAAAAAAmAIAAGRycy9kb3du&#10;cmV2LnhtbFBLBQYAAAAABAAEAPUAAACGAwAAAAA=&#10;" fillcolor="#e5dbcc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</w:p>
                    </w:txbxContent>
                  </v:textbox>
                </v:rect>
                <v:rect id="Rectangle 389" o:spid="_x0000_s1412" style="position:absolute;left:42773;top:22218;width:7512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nhE8IA&#10;AADcAAAADwAAAGRycy9kb3ducmV2LnhtbESPzYoCMRCE74LvEFrwphkVFnc0igiCLl4c9wGaSc8P&#10;Jp0hyTqzb28WhD0WVfUVtd0P1ogn+dA6VrCYZyCIS6dbrhV830+zNYgQkTUax6TglwLsd+PRFnPt&#10;er7Rs4i1SBAOOSpoYuxyKUPZkMUwdx1x8irnLcYkfS21xz7BrZHLLPuQFltOCw12dGyofBQ/VoG8&#10;F6d+XRifua9ldTWX860ip9R0Mhw2ICIN8T/8bp+1gtXnAv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meETwgAAANwAAAAPAAAAAAAAAAAAAAAAAJgCAABkcnMvZG93&#10;bnJldi54bWxQSwUGAAAAAAQABAD1AAAAhwMAAAAA&#10;" filled="f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Edital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90" o:spid="_x0000_s1413" style="position:absolute;left:44729;top:23374;width:4153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t/ZMIA&#10;AADcAAAADwAAAGRycy9kb3ducmV2LnhtbESP3WoCMRSE7wu+QziCdzXrCkVXo4ggaOmNqw9w2Jz9&#10;weRkSVJ3+/amUOjlMDPfMNv9aI14kg+dYwWLeQaCuHK640bB/XZ6X4EIEVmjcUwKfijAfjd522Kh&#10;3cBXepaxEQnCoUAFbYx9IWWoWrIY5q4nTl7tvMWYpG+k9jgkuDUyz7IPabHjtNBiT8eWqkf5bRXI&#10;W3kaVqXxmfvM6y9zOV9rckrNpuNhAyLSGP/Df+2zVrBc5/B7Jh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S39kwgAAANwAAAAPAAAAAAAAAAAAAAAAAJgCAABkcnMvZG93&#10;bnJldi54bWxQSwUGAAAAAAQABAD1AAAAhwMAAAAA&#10;" filled="f" stroked="f">
                  <v:textbox style="mso-fit-shape-to-text:t" inset="0,0,0,0">
                    <w:txbxContent>
                      <w:p w:rsidR="00B177A1" w:rsidRDefault="00B177A1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line id="Line 391" o:spid="_x0000_s1414" style="position:absolute;visibility:visible;mso-wrap-style:square" from="469,-1073" to="1276,-1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oXasUAAADcAAAADwAAAGRycy9kb3ducmV2LnhtbESPQWvCQBSE7wX/w/KE3ppNFYKmWUUE&#10;0UIv2goeH9nXbGz2bciuJvn33ULB4zAz3zDFerCNuFPna8cKXpMUBHHpdM2Vgq/P3csChA/IGhvH&#10;pGAkD+vV5KnAXLuej3Q/hUpECPscFZgQ2lxKXxqy6BPXEkfv23UWQ5RdJXWHfYTbRs7SNJMWa44L&#10;BlvaGip/TjerYHPZZaM7n/cf4/V6M3I079wclXqeDps3EIGG8Aj/tw9awXw5h78z8QjI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joXasUAAADcAAAADwAAAAAAAAAA&#10;AAAAAAChAgAAZHJzL2Rvd25yZXYueG1sUEsFBgAAAAAEAAQA+QAAAJMDAAAAAA==&#10;" strokeweight="39e-5mm">
                  <v:stroke joinstyle="bevel" endcap="round"/>
                </v:line>
                <w10:anchorlock/>
              </v:group>
            </w:pict>
          </mc:Fallback>
        </mc:AlternateContent>
      </w:r>
    </w:p>
    <w:p w:rsidR="007A12C9" w:rsidRDefault="007A12C9" w:rsidP="007A12C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608827"/>
      <w:r>
        <w:lastRenderedPageBreak/>
        <w:t>Casos de Uso</w:t>
      </w:r>
      <w:bookmarkEnd w:id="13"/>
    </w:p>
    <w:p w:rsidR="007A12C9" w:rsidRDefault="007A12C9" w:rsidP="007A12C9">
      <w:pPr>
        <w:pStyle w:val="Ttulo2"/>
      </w:pPr>
      <w:r>
        <w:rPr>
          <w:vanish/>
        </w:rPr>
        <w:t xml:space="preserve">UCS105 </w:t>
      </w:r>
      <w:bookmarkStart w:id="14" w:name="_Toc404608828"/>
      <w:r>
        <w:t>Pesquisar Processo Seletivo</w:t>
      </w:r>
      <w:bookmarkEnd w:id="14"/>
      <w:r>
        <w:t> </w:t>
      </w:r>
    </w:p>
    <w:p w:rsidR="007A12C9" w:rsidRDefault="007A12C9" w:rsidP="007A12C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608829"/>
      <w:r>
        <w:t>Fluxo Básico</w:t>
      </w:r>
      <w:bookmarkEnd w:id="15"/>
    </w:p>
    <w:p w:rsidR="007A12C9" w:rsidRDefault="007A12C9" w:rsidP="007A12C9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“Pesquisar Processo Seletivo”.</w:t>
      </w:r>
    </w:p>
    <w:p w:rsidR="007A12C9" w:rsidRDefault="007A12C9" w:rsidP="007A12C9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apresenta todas as Carreiras associadas ao órgão.</w:t>
      </w:r>
    </w:p>
    <w:p w:rsidR="007A12C9" w:rsidRDefault="007A12C9" w:rsidP="007A12C9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 edital e/ou carreira e  submete a operação.</w:t>
      </w:r>
    </w:p>
    <w:p w:rsidR="007A12C9" w:rsidRDefault="007A12C9" w:rsidP="007A12C9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recupera o(s) Edital(</w:t>
      </w:r>
      <w:proofErr w:type="spellStart"/>
      <w:r>
        <w:t>is</w:t>
      </w:r>
      <w:proofErr w:type="spellEnd"/>
      <w:r>
        <w:t xml:space="preserve">) de Concurso que possuem o Órgão Gestor, Número e Ano iguais ao informado e, que possua Itens de Edital com a Carreira/Item de Carreira informados. </w:t>
      </w:r>
    </w:p>
    <w:p w:rsidR="007A12C9" w:rsidRDefault="007A12C9" w:rsidP="007A12C9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Para os Editais identificados, recuperar sua respectiva Exposição de Motivos e Comissão de Concurso.</w:t>
      </w:r>
    </w:p>
    <w:p w:rsidR="007A12C9" w:rsidRDefault="007A12C9" w:rsidP="007A12C9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As informações sempre serão ordenadas por Edital de Concurso (Número / Ano), apresentando na </w:t>
      </w:r>
      <w:proofErr w:type="spellStart"/>
      <w:r>
        <w:t>seqüência</w:t>
      </w:r>
      <w:proofErr w:type="spellEnd"/>
      <w:r>
        <w:t xml:space="preserve"> sua Exposição de Motivos, Comissão de Concurso e as vigências identificadas.</w:t>
      </w:r>
    </w:p>
    <w:p w:rsidR="007A12C9" w:rsidRDefault="007A12C9" w:rsidP="007A12C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608830"/>
      <w:r>
        <w:t>Fluxo Alternativo – Pesquisar Item de Carreira</w:t>
      </w:r>
      <w:bookmarkEnd w:id="16"/>
    </w:p>
    <w:p w:rsidR="007A12C9" w:rsidRDefault="007A12C9" w:rsidP="007A12C9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seleciona uma Carreira.</w:t>
      </w:r>
    </w:p>
    <w:p w:rsidR="007A12C9" w:rsidRDefault="007A12C9" w:rsidP="007A12C9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apresenta todos os Itens de Carreiras associados à Carreira.</w:t>
      </w:r>
    </w:p>
    <w:p w:rsidR="007A12C9" w:rsidRDefault="007A12C9" w:rsidP="007A12C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608831"/>
      <w:r>
        <w:t>Fluxo Alternativo – Detalhar Exposição de Motivos</w:t>
      </w:r>
      <w:bookmarkEnd w:id="17"/>
    </w:p>
    <w:p w:rsidR="007A12C9" w:rsidRDefault="007A12C9" w:rsidP="007A12C9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identifica um item em que o evento corresponde à “Exposição de Motivos”.</w:t>
      </w:r>
    </w:p>
    <w:p w:rsidR="007A12C9" w:rsidRDefault="007A12C9" w:rsidP="007A12C9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realiza o Caso de Uso “Detalhar Conceito”, passando como referência à Exposição de Motivos.</w:t>
      </w:r>
    </w:p>
    <w:p w:rsidR="007A12C9" w:rsidRDefault="007A12C9" w:rsidP="007A12C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608832"/>
      <w:r>
        <w:t>Fluxo Alternativo – Detalhar Comissão de Concurso</w:t>
      </w:r>
      <w:bookmarkEnd w:id="18"/>
      <w:r>
        <w:t xml:space="preserve"> </w:t>
      </w:r>
    </w:p>
    <w:p w:rsidR="007A12C9" w:rsidRDefault="007A12C9" w:rsidP="007A12C9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identifica um item em que o evento corresponde à “Comissão de concurso”.</w:t>
      </w:r>
    </w:p>
    <w:p w:rsidR="007A12C9" w:rsidRDefault="007A12C9" w:rsidP="007A12C9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realiza o Caso de Uso “Detalhar Conceito”, passando como referência à Comissão de Concurso.</w:t>
      </w:r>
    </w:p>
    <w:p w:rsidR="007A12C9" w:rsidRDefault="007A12C9" w:rsidP="007A12C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608833"/>
      <w:r>
        <w:t>Fluxo Alternativo – Detalhar Edital de Concurso</w:t>
      </w:r>
      <w:bookmarkEnd w:id="19"/>
      <w:r>
        <w:t xml:space="preserve"> </w:t>
      </w:r>
    </w:p>
    <w:p w:rsidR="007A12C9" w:rsidRDefault="007A12C9" w:rsidP="007A12C9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identifica um item em que o evento corresponde à “Edital de concurso”.</w:t>
      </w:r>
    </w:p>
    <w:p w:rsidR="007A12C9" w:rsidRDefault="007A12C9" w:rsidP="007A12C9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realiza o Caso de Uso “Detalhar Conceito”, passando como referência a identificação do Edital de Concurso.</w:t>
      </w:r>
    </w:p>
    <w:p w:rsidR="007A12C9" w:rsidRDefault="007A12C9" w:rsidP="007A12C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608834"/>
      <w:r>
        <w:t>Fluxo Alternativo – Apresentar a Imagem do Edital</w:t>
      </w:r>
      <w:bookmarkEnd w:id="20"/>
      <w:r>
        <w:t xml:space="preserve"> </w:t>
      </w:r>
    </w:p>
    <w:p w:rsidR="007A12C9" w:rsidRDefault="007A12C9" w:rsidP="007A12C9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lastRenderedPageBreak/>
        <w:t>O ator identifica um item em que o evento corresponde à “Edital de concurso”, coluna Edital.</w:t>
      </w:r>
    </w:p>
    <w:p w:rsidR="007A12C9" w:rsidRDefault="007A12C9" w:rsidP="007A12C9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recupera a informação “link de publicação” para o item selecionado e executa em uma página do tipo pop-up o link (URL) recuperado.</w:t>
      </w:r>
    </w:p>
    <w:p w:rsidR="007A12C9" w:rsidRDefault="007A12C9" w:rsidP="007A12C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608835"/>
      <w:r>
        <w:t>Fluxo Alternativo – Detalhar Dados de Publicação</w:t>
      </w:r>
      <w:bookmarkEnd w:id="21"/>
      <w:r>
        <w:t xml:space="preserve"> </w:t>
      </w:r>
    </w:p>
    <w:p w:rsidR="007A12C9" w:rsidRDefault="007A12C9" w:rsidP="007A12C9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identifica um item em que o evento corresponde à “Edital de concurso”, coluna Publicação.</w:t>
      </w:r>
    </w:p>
    <w:p w:rsidR="007A12C9" w:rsidRDefault="007A12C9" w:rsidP="007A12C9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apresenta dos dados de documento/publicação referente ao Edital selecionado.</w:t>
      </w:r>
    </w:p>
    <w:p w:rsidR="007A12C9" w:rsidRDefault="007A12C9" w:rsidP="007A12C9">
      <w:pPr>
        <w:pStyle w:val="Ttulo4"/>
        <w:numPr>
          <w:ilvl w:val="0"/>
          <w:numId w:val="0"/>
        </w:numPr>
        <w:ind w:left="2160" w:hanging="1080"/>
      </w:pPr>
    </w:p>
    <w:p w:rsidR="007A12C9" w:rsidRDefault="007A12C9" w:rsidP="007A12C9">
      <w:pPr>
        <w:widowControl w:val="0"/>
        <w:ind w:left="540"/>
        <w:rPr>
          <w:rFonts w:cs="Arial"/>
        </w:rPr>
      </w:pPr>
    </w:p>
    <w:p w:rsidR="007A12C9" w:rsidRDefault="007A12C9" w:rsidP="007A12C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22" w:name="_Toc404608836"/>
      <w:r>
        <w:lastRenderedPageBreak/>
        <w:t>Revisões</w:t>
      </w:r>
      <w:bookmarkEnd w:id="22"/>
    </w:p>
    <w:p w:rsidR="007A12C9" w:rsidRDefault="007A12C9" w:rsidP="007A12C9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7A12C9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A12C9" w:rsidRPr="007A12C9" w:rsidRDefault="007A12C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A12C9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A12C9" w:rsidRPr="007A12C9" w:rsidRDefault="007A12C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A12C9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A12C9" w:rsidRPr="007A12C9" w:rsidRDefault="007A12C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A12C9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A12C9" w:rsidRPr="007A12C9" w:rsidRDefault="007A12C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A12C9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A12C9" w:rsidRPr="007A12C9" w:rsidRDefault="007A12C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A12C9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A12C9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B177A1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12C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Pr="00B177A1" w:rsidRDefault="007A12C9" w:rsidP="00B177A1">
            <w:pPr>
              <w:widowControl w:val="0"/>
              <w:ind w:left="0"/>
              <w:rPr>
                <w:rFonts w:cs="Arial"/>
                <w:sz w:val="16"/>
              </w:rPr>
            </w:pPr>
            <w:r w:rsidRPr="00B177A1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12C9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Pr="00B177A1" w:rsidRDefault="007A12C9" w:rsidP="00B177A1">
            <w:pPr>
              <w:widowControl w:val="0"/>
              <w:ind w:left="0"/>
              <w:rPr>
                <w:rFonts w:cs="Arial"/>
                <w:sz w:val="16"/>
              </w:rPr>
            </w:pPr>
            <w:r w:rsidRPr="00B177A1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12C9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2C9" w:rsidRDefault="007A12C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Pr="00B177A1" w:rsidRDefault="007A12C9" w:rsidP="00B177A1">
            <w:pPr>
              <w:widowControl w:val="0"/>
              <w:ind w:left="0"/>
              <w:rPr>
                <w:rFonts w:cs="Arial"/>
                <w:sz w:val="16"/>
              </w:rPr>
            </w:pPr>
            <w:r w:rsidRPr="00B177A1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12C9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12C9" w:rsidRDefault="007A12C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2C9" w:rsidRPr="00B177A1" w:rsidRDefault="007A12C9" w:rsidP="00B177A1">
            <w:pPr>
              <w:widowControl w:val="0"/>
              <w:ind w:left="0"/>
              <w:rPr>
                <w:rFonts w:cs="Arial"/>
                <w:sz w:val="16"/>
              </w:rPr>
            </w:pPr>
            <w:r w:rsidRPr="00B177A1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12C9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2C9" w:rsidRPr="00B177A1" w:rsidRDefault="007A12C9" w:rsidP="00B177A1">
            <w:pPr>
              <w:widowControl w:val="0"/>
              <w:ind w:left="0"/>
              <w:rPr>
                <w:rFonts w:cs="Arial"/>
                <w:sz w:val="16"/>
              </w:rPr>
            </w:pPr>
            <w:r w:rsidRPr="00B177A1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2C9" w:rsidRDefault="007A12C9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2C9" w:rsidRDefault="007A12C9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12C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A12C9" w:rsidRDefault="007A12C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Pr="00B177A1" w:rsidRDefault="007A12C9" w:rsidP="00B177A1">
            <w:pPr>
              <w:widowControl w:val="0"/>
              <w:ind w:left="0"/>
              <w:rPr>
                <w:rFonts w:cs="Arial"/>
                <w:sz w:val="16"/>
              </w:rPr>
            </w:pPr>
            <w:r w:rsidRPr="00B177A1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12C9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A12C9" w:rsidRDefault="007A12C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Pr="00B177A1" w:rsidRDefault="007A12C9" w:rsidP="00B177A1">
            <w:pPr>
              <w:widowControl w:val="0"/>
              <w:ind w:left="0"/>
              <w:rPr>
                <w:rFonts w:cs="Arial"/>
                <w:sz w:val="16"/>
              </w:rPr>
            </w:pPr>
            <w:r w:rsidRPr="00B177A1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12C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A12C9" w:rsidRDefault="007A12C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Pr="00B177A1" w:rsidRDefault="007A12C9" w:rsidP="00B177A1">
            <w:pPr>
              <w:widowControl w:val="0"/>
              <w:ind w:left="0"/>
              <w:rPr>
                <w:rFonts w:cs="Arial"/>
                <w:sz w:val="16"/>
              </w:rPr>
            </w:pPr>
            <w:r w:rsidRPr="00B177A1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12C9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A12C9" w:rsidRDefault="007A12C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Pr="00B177A1" w:rsidRDefault="007A12C9" w:rsidP="00B177A1">
            <w:pPr>
              <w:widowControl w:val="0"/>
              <w:ind w:left="0"/>
              <w:rPr>
                <w:rFonts w:cs="Arial"/>
                <w:sz w:val="16"/>
              </w:rPr>
            </w:pPr>
            <w:r w:rsidRPr="00B177A1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12C9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A12C9" w:rsidRDefault="007A12C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Pr="00B177A1" w:rsidRDefault="007A12C9" w:rsidP="00B177A1">
            <w:pPr>
              <w:widowControl w:val="0"/>
              <w:ind w:left="0"/>
              <w:rPr>
                <w:rFonts w:cs="Arial"/>
                <w:sz w:val="16"/>
              </w:rPr>
            </w:pPr>
            <w:r w:rsidRPr="00B177A1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12C9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A12C9" w:rsidRDefault="007A12C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Pr="00B177A1" w:rsidRDefault="007A12C9" w:rsidP="00B177A1">
            <w:pPr>
              <w:widowControl w:val="0"/>
              <w:ind w:left="0"/>
              <w:rPr>
                <w:rFonts w:cs="Arial"/>
                <w:sz w:val="16"/>
              </w:rPr>
            </w:pPr>
            <w:r w:rsidRPr="00B177A1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12C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Pr="00B177A1" w:rsidRDefault="007A12C9" w:rsidP="00B177A1">
            <w:pPr>
              <w:widowControl w:val="0"/>
              <w:ind w:left="0"/>
              <w:rPr>
                <w:rFonts w:cs="Arial"/>
                <w:sz w:val="16"/>
              </w:rPr>
            </w:pPr>
            <w:r w:rsidRPr="00B177A1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12C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Pr="00B177A1" w:rsidRDefault="007A12C9" w:rsidP="00B177A1">
            <w:pPr>
              <w:widowControl w:val="0"/>
              <w:ind w:left="0"/>
              <w:rPr>
                <w:rFonts w:cs="Arial"/>
                <w:sz w:val="16"/>
              </w:rPr>
            </w:pPr>
            <w:r w:rsidRPr="00B177A1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A12C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A12C9" w:rsidRDefault="007A12C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A12C9" w:rsidRDefault="007A12C9" w:rsidP="00B177A1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A12C9" w:rsidRDefault="007A12C9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A12C9" w:rsidRDefault="007A12C9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A12C9" w:rsidRDefault="007A12C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7A12C9" w:rsidRDefault="007A12C9" w:rsidP="007A12C9">
      <w:pPr>
        <w:pStyle w:val="Recuodecorpodetexto"/>
      </w:pPr>
    </w:p>
    <w:p w:rsidR="00F41655" w:rsidRPr="007A12C9" w:rsidRDefault="00F41655" w:rsidP="007A12C9"/>
    <w:sectPr w:rsidR="00F41655" w:rsidRPr="007A12C9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12C9" w:rsidRDefault="007A12C9" w:rsidP="002908D9">
      <w:r>
        <w:separator/>
      </w:r>
    </w:p>
  </w:endnote>
  <w:endnote w:type="continuationSeparator" w:id="0">
    <w:p w:rsidR="007A12C9" w:rsidRDefault="007A12C9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177A1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A12C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177A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B177A1">
            <w:rPr>
              <w:sz w:val="20"/>
              <w:szCs w:val="20"/>
            </w:rPr>
            <w:t xml:space="preserve">Keila </w:t>
          </w:r>
          <w:proofErr w:type="spellStart"/>
          <w:r w:rsidRPr="00B177A1">
            <w:rPr>
              <w:sz w:val="20"/>
              <w:szCs w:val="20"/>
            </w:rPr>
            <w:t>Joanês</w:t>
          </w:r>
          <w:proofErr w:type="spellEnd"/>
          <w:r w:rsidRPr="00B177A1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177A1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A12C9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A12C9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A12C9">
            <w:rPr>
              <w:b/>
              <w:sz w:val="20"/>
              <w:szCs w:val="20"/>
            </w:rPr>
            <w:t>UCS0334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177A1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177A1">
            <w:rPr>
              <w:b/>
              <w:sz w:val="20"/>
              <w:szCs w:val="20"/>
            </w:rPr>
            <w:t>Pesquisar Processo Seletivo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12C9" w:rsidRDefault="007A12C9" w:rsidP="002908D9">
      <w:r>
        <w:separator/>
      </w:r>
    </w:p>
  </w:footnote>
  <w:footnote w:type="continuationSeparator" w:id="0">
    <w:p w:rsidR="007A12C9" w:rsidRDefault="007A12C9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415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2C9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12C9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177A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C7A33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A12C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A12C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A12C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A12C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A12C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A12C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A12C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A12C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A12C9"/>
    <w:pPr>
      <w:ind w:left="0"/>
    </w:pPr>
  </w:style>
  <w:style w:type="paragraph" w:styleId="ndicedeilustraes">
    <w:name w:val="table of figures"/>
    <w:basedOn w:val="Normal"/>
    <w:next w:val="Normal"/>
    <w:semiHidden/>
    <w:rsid w:val="007A12C9"/>
  </w:style>
  <w:style w:type="paragraph" w:styleId="Sumrio2">
    <w:name w:val="toc 2"/>
    <w:basedOn w:val="Normal"/>
    <w:next w:val="Normal"/>
    <w:autoRedefine/>
    <w:uiPriority w:val="39"/>
    <w:rsid w:val="007A12C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A12C9"/>
    <w:pPr>
      <w:ind w:left="480"/>
    </w:pPr>
  </w:style>
  <w:style w:type="character" w:styleId="Hyperlink">
    <w:name w:val="Hyperlink"/>
    <w:basedOn w:val="Fontepargpadro"/>
    <w:uiPriority w:val="99"/>
    <w:rsid w:val="007A12C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A12C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A12C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A12C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A12C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A12C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A12C9"/>
    <w:rPr>
      <w:sz w:val="16"/>
    </w:rPr>
  </w:style>
  <w:style w:type="character" w:styleId="Nmerodepgina">
    <w:name w:val="page number"/>
    <w:basedOn w:val="Fontepargpadro"/>
    <w:rsid w:val="007A12C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A12C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A12C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A12C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A12C9"/>
  </w:style>
  <w:style w:type="paragraph" w:styleId="NormalWeb">
    <w:name w:val="Normal (Web)"/>
    <w:basedOn w:val="Normal"/>
    <w:rsid w:val="007A12C9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Corpodetexto">
    <w:name w:val="Body Text"/>
    <w:basedOn w:val="Normal"/>
    <w:link w:val="CorpodetextoChar"/>
    <w:rsid w:val="007A12C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A12C9"/>
    <w:rPr>
      <w:rFonts w:eastAsia="Arial Unicode MS"/>
    </w:rPr>
  </w:style>
  <w:style w:type="paragraph" w:customStyle="1" w:styleId="tabletext">
    <w:name w:val="tabletext"/>
    <w:basedOn w:val="Normal"/>
    <w:rsid w:val="007A12C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A12C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A12C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A12C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A12C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A12C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A12C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A12C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A12C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A12C9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A12C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A12C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A12C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A12C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A12C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A12C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A12C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A12C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A12C9"/>
    <w:pPr>
      <w:ind w:left="0"/>
    </w:pPr>
  </w:style>
  <w:style w:type="paragraph" w:styleId="ndicedeilustraes">
    <w:name w:val="table of figures"/>
    <w:basedOn w:val="Normal"/>
    <w:next w:val="Normal"/>
    <w:semiHidden/>
    <w:rsid w:val="007A12C9"/>
  </w:style>
  <w:style w:type="paragraph" w:styleId="Sumrio2">
    <w:name w:val="toc 2"/>
    <w:basedOn w:val="Normal"/>
    <w:next w:val="Normal"/>
    <w:autoRedefine/>
    <w:uiPriority w:val="39"/>
    <w:rsid w:val="007A12C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A12C9"/>
    <w:pPr>
      <w:ind w:left="480"/>
    </w:pPr>
  </w:style>
  <w:style w:type="character" w:styleId="Hyperlink">
    <w:name w:val="Hyperlink"/>
    <w:basedOn w:val="Fontepargpadro"/>
    <w:uiPriority w:val="99"/>
    <w:rsid w:val="007A12C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A12C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A12C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A12C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A12C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A12C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A12C9"/>
    <w:rPr>
      <w:sz w:val="16"/>
    </w:rPr>
  </w:style>
  <w:style w:type="character" w:styleId="Nmerodepgina">
    <w:name w:val="page number"/>
    <w:basedOn w:val="Fontepargpadro"/>
    <w:rsid w:val="007A12C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A12C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A12C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A12C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A12C9"/>
  </w:style>
  <w:style w:type="paragraph" w:styleId="NormalWeb">
    <w:name w:val="Normal (Web)"/>
    <w:basedOn w:val="Normal"/>
    <w:rsid w:val="007A12C9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Corpodetexto">
    <w:name w:val="Body Text"/>
    <w:basedOn w:val="Normal"/>
    <w:link w:val="CorpodetextoChar"/>
    <w:rsid w:val="007A12C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A12C9"/>
    <w:rPr>
      <w:rFonts w:eastAsia="Arial Unicode MS"/>
    </w:rPr>
  </w:style>
  <w:style w:type="paragraph" w:customStyle="1" w:styleId="tabletext">
    <w:name w:val="tabletext"/>
    <w:basedOn w:val="Normal"/>
    <w:rsid w:val="007A12C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A12C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A12C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A12C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A12C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A12C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A12C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A12C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A12C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A12C9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985345-901C-478D-8668-3B54B339C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9</TotalTime>
  <Pages>9</Pages>
  <Words>901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6759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2014-11-09T03:26:00Z</cp:lastPrinted>
  <dcterms:created xsi:type="dcterms:W3CDTF">2014-11-09T03:26:00Z</dcterms:created>
  <dcterms:modified xsi:type="dcterms:W3CDTF">2014-11-24T18:11:00Z</dcterms:modified>
</cp:coreProperties>
</file>