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38A2" w:rsidRDefault="00C838A2" w:rsidP="00C838A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838A2" w:rsidRDefault="00C838A2" w:rsidP="00C838A2">
      <w:pPr>
        <w:widowControl w:val="0"/>
        <w:rPr>
          <w:rFonts w:cs="Arial"/>
          <w:sz w:val="20"/>
        </w:rPr>
      </w:pPr>
    </w:p>
    <w:p w:rsidR="00C838A2" w:rsidRDefault="00C838A2" w:rsidP="00C838A2">
      <w:pPr>
        <w:widowControl w:val="0"/>
        <w:rPr>
          <w:rFonts w:cs="Arial"/>
          <w:sz w:val="20"/>
        </w:rPr>
      </w:pPr>
    </w:p>
    <w:p w:rsidR="00C838A2" w:rsidRDefault="00C838A2" w:rsidP="00C838A2">
      <w:pPr>
        <w:widowControl w:val="0"/>
        <w:rPr>
          <w:rFonts w:cs="Arial"/>
          <w:sz w:val="20"/>
        </w:rPr>
      </w:pPr>
    </w:p>
    <w:p w:rsidR="00C838A2" w:rsidRDefault="00C838A2" w:rsidP="00C838A2">
      <w:pPr>
        <w:widowControl w:val="0"/>
        <w:rPr>
          <w:rFonts w:cs="Arial"/>
          <w:sz w:val="20"/>
        </w:rPr>
      </w:pPr>
    </w:p>
    <w:p w:rsidR="00C838A2" w:rsidRDefault="00C838A2" w:rsidP="00C838A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838A2" w:rsidRDefault="00C838A2" w:rsidP="00C838A2">
      <w:pPr>
        <w:widowControl w:val="0"/>
        <w:rPr>
          <w:rFonts w:cs="Arial"/>
          <w:sz w:val="20"/>
          <w:u w:val="single"/>
        </w:rPr>
      </w:pPr>
    </w:p>
    <w:p w:rsidR="00C838A2" w:rsidRDefault="00C838A2" w:rsidP="00C838A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838A2" w:rsidRDefault="00C838A2" w:rsidP="00C838A2">
      <w:pPr>
        <w:widowControl w:val="0"/>
        <w:rPr>
          <w:rFonts w:cs="Arial"/>
          <w:sz w:val="20"/>
        </w:rPr>
      </w:pPr>
    </w:p>
    <w:p w:rsidR="00C838A2" w:rsidRDefault="00C838A2" w:rsidP="00C838A2">
      <w:pPr>
        <w:widowControl w:val="0"/>
        <w:rPr>
          <w:rFonts w:cs="Arial"/>
          <w:sz w:val="20"/>
        </w:rPr>
      </w:pPr>
    </w:p>
    <w:p w:rsidR="00C838A2" w:rsidRDefault="00C838A2" w:rsidP="00C838A2">
      <w:pPr>
        <w:widowControl w:val="0"/>
        <w:rPr>
          <w:rFonts w:cs="Arial"/>
          <w:sz w:val="20"/>
        </w:rPr>
      </w:pPr>
    </w:p>
    <w:p w:rsidR="00C838A2" w:rsidRDefault="00C838A2" w:rsidP="00C838A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838A2" w:rsidRDefault="00C838A2" w:rsidP="00C838A2">
      <w:pPr>
        <w:widowControl w:val="0"/>
        <w:rPr>
          <w:rFonts w:cs="Arial"/>
          <w:sz w:val="20"/>
        </w:rPr>
      </w:pPr>
    </w:p>
    <w:p w:rsidR="00C838A2" w:rsidRDefault="00C838A2" w:rsidP="00C838A2">
      <w:pPr>
        <w:widowControl w:val="0"/>
        <w:rPr>
          <w:rFonts w:cs="Arial"/>
          <w:sz w:val="20"/>
        </w:rPr>
      </w:pPr>
    </w:p>
    <w:p w:rsidR="00C838A2" w:rsidRDefault="00C838A2" w:rsidP="00C838A2">
      <w:pPr>
        <w:widowControl w:val="0"/>
        <w:rPr>
          <w:rFonts w:cs="Arial"/>
        </w:rPr>
      </w:pPr>
    </w:p>
    <w:p w:rsidR="00C838A2" w:rsidRDefault="00C838A2" w:rsidP="00C838A2">
      <w:pPr>
        <w:pStyle w:val="Capa"/>
        <w:rPr>
          <w:color w:val="FF9900"/>
        </w:rPr>
      </w:pPr>
      <w:r>
        <w:t>SINDRAPE</w:t>
      </w:r>
    </w:p>
    <w:p w:rsidR="00C838A2" w:rsidRDefault="00C838A2" w:rsidP="00C838A2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C838A2" w:rsidRPr="00C838A2" w:rsidRDefault="00C838A2" w:rsidP="00C838A2">
      <w:pPr>
        <w:widowControl w:val="0"/>
        <w:rPr>
          <w:color w:val="000080"/>
        </w:rPr>
      </w:pPr>
    </w:p>
    <w:p w:rsidR="00C838A2" w:rsidRPr="00C838A2" w:rsidRDefault="00C838A2" w:rsidP="00C838A2">
      <w:pPr>
        <w:widowControl w:val="0"/>
        <w:jc w:val="right"/>
        <w:rPr>
          <w:rFonts w:cs="Arial"/>
          <w:b/>
          <w:bCs/>
          <w:color w:val="000080"/>
        </w:rPr>
      </w:pPr>
    </w:p>
    <w:p w:rsidR="00C838A2" w:rsidRDefault="00C838A2" w:rsidP="00C838A2">
      <w:pPr>
        <w:pStyle w:val="Capa"/>
      </w:pPr>
      <w:r>
        <w:t>UCS0333</w:t>
      </w:r>
      <w:r w:rsidR="00D54C13">
        <w:t xml:space="preserve"> </w:t>
      </w:r>
      <w:r>
        <w:t xml:space="preserve">– Pesquisar </w:t>
      </w:r>
      <w:r w:rsidR="00D54C13">
        <w:t xml:space="preserve">Inscritos e </w:t>
      </w:r>
      <w:r>
        <w:t>Classificados</w:t>
      </w:r>
    </w:p>
    <w:p w:rsidR="00C838A2" w:rsidRDefault="00C838A2" w:rsidP="00C838A2">
      <w:pPr>
        <w:widowControl w:val="0"/>
        <w:rPr>
          <w:rFonts w:cs="Arial"/>
        </w:rPr>
      </w:pPr>
    </w:p>
    <w:p w:rsidR="00C838A2" w:rsidRDefault="00C838A2" w:rsidP="00C838A2">
      <w:pPr>
        <w:widowControl w:val="0"/>
      </w:pPr>
    </w:p>
    <w:p w:rsidR="00C838A2" w:rsidRDefault="00C838A2" w:rsidP="00C838A2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C838A2" w:rsidRPr="00C838A2" w:rsidRDefault="00C838A2" w:rsidP="00C838A2">
      <w:pPr>
        <w:pStyle w:val="Corpodetexto3"/>
        <w:widowControl w:val="0"/>
        <w:spacing w:after="0"/>
        <w:rPr>
          <w:rFonts w:cs="Arial"/>
        </w:rPr>
      </w:pPr>
      <w:r w:rsidRPr="00C838A2">
        <w:rPr>
          <w:rFonts w:cs="Arial"/>
        </w:rPr>
        <w:lastRenderedPageBreak/>
        <w:t>Histórico de Revisões</w:t>
      </w:r>
    </w:p>
    <w:p w:rsidR="00C838A2" w:rsidRDefault="00C838A2" w:rsidP="00C838A2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C838A2" w:rsidTr="00C838A2">
        <w:tc>
          <w:tcPr>
            <w:tcW w:w="1501" w:type="dxa"/>
          </w:tcPr>
          <w:p w:rsidR="00C838A2" w:rsidRDefault="00C838A2" w:rsidP="00C838A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C838A2" w:rsidRDefault="00C838A2" w:rsidP="00C838A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C838A2" w:rsidRDefault="00C838A2" w:rsidP="00C838A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C838A2" w:rsidRDefault="00C838A2" w:rsidP="00C838A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C838A2" w:rsidTr="00C838A2">
        <w:tc>
          <w:tcPr>
            <w:tcW w:w="1501" w:type="dxa"/>
            <w:shd w:val="clear" w:color="auto" w:fill="auto"/>
          </w:tcPr>
          <w:p w:rsidR="00C838A2" w:rsidRPr="003D4E4C" w:rsidRDefault="00C838A2" w:rsidP="00C838A2">
            <w:pPr>
              <w:widowControl w:val="0"/>
              <w:ind w:left="0"/>
              <w:jc w:val="left"/>
              <w:rPr>
                <w:rFonts w:cs="Arial"/>
              </w:rPr>
            </w:pPr>
            <w:r w:rsidRPr="003D4E4C">
              <w:rPr>
                <w:rFonts w:cs="Arial"/>
              </w:rPr>
              <w:t>07/07/2009</w:t>
            </w:r>
          </w:p>
        </w:tc>
        <w:tc>
          <w:tcPr>
            <w:tcW w:w="1033" w:type="dxa"/>
            <w:shd w:val="clear" w:color="auto" w:fill="auto"/>
          </w:tcPr>
          <w:p w:rsidR="00C838A2" w:rsidRPr="003D4E4C" w:rsidRDefault="00C838A2" w:rsidP="00C838A2">
            <w:pPr>
              <w:widowControl w:val="0"/>
              <w:ind w:left="0"/>
              <w:jc w:val="left"/>
              <w:rPr>
                <w:rFonts w:cs="Arial"/>
              </w:rPr>
            </w:pPr>
            <w:r w:rsidRPr="003D4E4C">
              <w:rPr>
                <w:rFonts w:cs="Arial"/>
              </w:rPr>
              <w:t>1.3</w:t>
            </w:r>
          </w:p>
        </w:tc>
        <w:tc>
          <w:tcPr>
            <w:tcW w:w="3836" w:type="dxa"/>
            <w:shd w:val="clear" w:color="auto" w:fill="auto"/>
          </w:tcPr>
          <w:p w:rsidR="00C838A2" w:rsidRPr="003D4E4C" w:rsidRDefault="00C838A2" w:rsidP="00C838A2">
            <w:pPr>
              <w:widowControl w:val="0"/>
              <w:ind w:left="0"/>
              <w:jc w:val="left"/>
              <w:rPr>
                <w:rFonts w:cs="Arial"/>
              </w:rPr>
            </w:pPr>
            <w:r w:rsidRPr="003D4E4C">
              <w:rPr>
                <w:rFonts w:cs="Arial"/>
              </w:rPr>
              <w:t>Incluído autorização de acesso de processo seletivo para verificar se o autor pode gerenciar informações do edital informado.</w:t>
            </w:r>
          </w:p>
        </w:tc>
        <w:tc>
          <w:tcPr>
            <w:tcW w:w="2700" w:type="dxa"/>
            <w:shd w:val="clear" w:color="auto" w:fill="auto"/>
          </w:tcPr>
          <w:p w:rsidR="00C838A2" w:rsidRDefault="00C838A2" w:rsidP="00C838A2">
            <w:pPr>
              <w:widowControl w:val="0"/>
              <w:ind w:left="0"/>
              <w:jc w:val="left"/>
              <w:rPr>
                <w:rFonts w:cs="Arial"/>
              </w:rPr>
            </w:pPr>
            <w:r w:rsidRPr="003D4E4C">
              <w:rPr>
                <w:rFonts w:cs="Arial"/>
              </w:rPr>
              <w:t>Nelson Brandão Luiz</w:t>
            </w:r>
            <w:r>
              <w:rPr>
                <w:rFonts w:cs="Arial"/>
              </w:rPr>
              <w:t xml:space="preserve"> </w:t>
            </w:r>
          </w:p>
        </w:tc>
      </w:tr>
    </w:tbl>
    <w:p w:rsidR="00C838A2" w:rsidRDefault="00C838A2" w:rsidP="00C838A2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C838A2" w:rsidRPr="00C838A2" w:rsidRDefault="00C838A2" w:rsidP="00C838A2">
      <w:pPr>
        <w:pStyle w:val="Corpodetexto3"/>
        <w:widowControl w:val="0"/>
        <w:spacing w:after="0"/>
        <w:rPr>
          <w:rFonts w:cs="Arial"/>
        </w:rPr>
      </w:pPr>
      <w:r w:rsidRPr="00C838A2">
        <w:rPr>
          <w:rFonts w:cs="Arial"/>
        </w:rPr>
        <w:lastRenderedPageBreak/>
        <w:t>Índice</w:t>
      </w:r>
    </w:p>
    <w:p w:rsidR="00C838A2" w:rsidRPr="00C838A2" w:rsidRDefault="00C838A2" w:rsidP="00C838A2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B77982" w:rsidRDefault="00C838A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08325" w:history="1">
        <w:r w:rsidR="00B77982" w:rsidRPr="00487A70">
          <w:rPr>
            <w:rStyle w:val="Hyperlink"/>
            <w:noProof/>
          </w:rPr>
          <w:t>1.</w:t>
        </w:r>
        <w:r w:rsidR="00B7798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77982" w:rsidRPr="00487A70">
          <w:rPr>
            <w:rStyle w:val="Hyperlink"/>
            <w:noProof/>
          </w:rPr>
          <w:t>Pacote/Caso de Uso</w:t>
        </w:r>
        <w:r w:rsidR="00B77982">
          <w:rPr>
            <w:noProof/>
            <w:webHidden/>
          </w:rPr>
          <w:tab/>
        </w:r>
        <w:r w:rsidR="00B77982">
          <w:rPr>
            <w:noProof/>
            <w:webHidden/>
          </w:rPr>
          <w:fldChar w:fldCharType="begin"/>
        </w:r>
        <w:r w:rsidR="00B77982">
          <w:rPr>
            <w:noProof/>
            <w:webHidden/>
          </w:rPr>
          <w:instrText xml:space="preserve"> PAGEREF _Toc404608325 \h </w:instrText>
        </w:r>
        <w:r w:rsidR="00B77982">
          <w:rPr>
            <w:noProof/>
            <w:webHidden/>
          </w:rPr>
        </w:r>
        <w:r w:rsidR="00B77982">
          <w:rPr>
            <w:noProof/>
            <w:webHidden/>
          </w:rPr>
          <w:fldChar w:fldCharType="separate"/>
        </w:r>
        <w:r w:rsidR="00B77982">
          <w:rPr>
            <w:noProof/>
            <w:webHidden/>
          </w:rPr>
          <w:t>4</w:t>
        </w:r>
        <w:r w:rsidR="00B77982">
          <w:rPr>
            <w:noProof/>
            <w:webHidden/>
          </w:rPr>
          <w:fldChar w:fldCharType="end"/>
        </w:r>
      </w:hyperlink>
    </w:p>
    <w:p w:rsidR="00B77982" w:rsidRDefault="00B77982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326" w:history="1">
        <w:r w:rsidRPr="00487A70">
          <w:rPr>
            <w:rStyle w:val="Hyperlink"/>
            <w:noProof/>
          </w:rPr>
          <w:t>Pesquisar Inscritos e Classificados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77982" w:rsidRDefault="00B779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327" w:history="1">
        <w:r w:rsidRPr="00487A70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87A70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77982" w:rsidRDefault="00B779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328" w:history="1">
        <w:r w:rsidRPr="00487A70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87A70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77982" w:rsidRDefault="00B7798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329" w:history="1">
        <w:r w:rsidRPr="00487A7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87A70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77982" w:rsidRDefault="00B779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330" w:history="1">
        <w:r w:rsidRPr="00487A70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87A70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77982" w:rsidRDefault="00B779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331" w:history="1">
        <w:r w:rsidRPr="00487A70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87A70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77982" w:rsidRDefault="00B7798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332" w:history="1">
        <w:r w:rsidRPr="00487A7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87A70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77982" w:rsidRDefault="00B7798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333" w:history="1">
        <w:r w:rsidRPr="00487A7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87A70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77982" w:rsidRDefault="00B779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334" w:history="1">
        <w:r w:rsidRPr="00487A70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87A70">
          <w:rPr>
            <w:rStyle w:val="Hyperlink"/>
            <w:noProof/>
          </w:rPr>
          <w:t>Pesquisar Classificados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77982" w:rsidRDefault="00B779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335" w:history="1">
        <w:r w:rsidRPr="00487A70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87A70">
          <w:rPr>
            <w:rStyle w:val="Hyperlink"/>
            <w:noProof/>
          </w:rPr>
          <w:t>Fluxo Básico – Pesquisa por Número de Inscrição do Candidato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77982" w:rsidRDefault="00B779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336" w:history="1">
        <w:r w:rsidRPr="00487A70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87A70">
          <w:rPr>
            <w:rStyle w:val="Hyperlink"/>
            <w:noProof/>
          </w:rPr>
          <w:t>Fluxo Alternativo – Pesquisa por Item de Edital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77982" w:rsidRDefault="00B779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337" w:history="1">
        <w:r w:rsidRPr="00487A70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87A70">
          <w:rPr>
            <w:rStyle w:val="Hyperlink"/>
            <w:noProof/>
          </w:rPr>
          <w:t>Fluxo Alternativo – Pesquisar Edital de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77982" w:rsidRDefault="00B779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338" w:history="1">
        <w:r w:rsidRPr="00487A70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87A70">
          <w:rPr>
            <w:rStyle w:val="Hyperlink"/>
            <w:noProof/>
          </w:rPr>
          <w:t>Fluxo Alternativo – Pesquisar Item Edital de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77982" w:rsidRDefault="00B779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339" w:history="1">
        <w:r w:rsidRPr="00487A70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87A70">
          <w:rPr>
            <w:rStyle w:val="Hyperlink"/>
            <w:noProof/>
          </w:rPr>
          <w:t>Fluxo Alternativo – Pesquisar Candidato de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77982" w:rsidRDefault="00B779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340" w:history="1">
        <w:r w:rsidRPr="00487A70">
          <w:rPr>
            <w:rStyle w:val="Hyperlink"/>
            <w:noProof/>
          </w:rPr>
          <w:t>4.1.6.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87A70">
          <w:rPr>
            <w:rStyle w:val="Hyperlink"/>
            <w:noProof/>
          </w:rPr>
          <w:t>Fluxo Alternativo – Detalhar Candidato de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77982" w:rsidRDefault="00B7798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341" w:history="1">
        <w:r w:rsidRPr="00487A70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87A70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77982" w:rsidRDefault="00B7798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342" w:history="1">
        <w:r w:rsidRPr="00487A70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87A70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77982" w:rsidRDefault="00B779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343" w:history="1">
        <w:r w:rsidRPr="00487A70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87A70">
          <w:rPr>
            <w:rStyle w:val="Hyperlink"/>
            <w:noProof/>
          </w:rPr>
          <w:t>RN01: Verificar Edital Concurso cadastrado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77982" w:rsidRDefault="00B779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344" w:history="1">
        <w:r w:rsidRPr="00487A70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87A70">
          <w:rPr>
            <w:rStyle w:val="Hyperlink"/>
            <w:noProof/>
          </w:rPr>
          <w:t>RN02: Verificar Edital Concurso está 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77982" w:rsidRDefault="00B779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345" w:history="1">
        <w:r w:rsidRPr="00487A70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87A70">
          <w:rPr>
            <w:rStyle w:val="Hyperlink"/>
            <w:noProof/>
          </w:rPr>
          <w:t>RN03: Verificar Candidato pertence ao Edital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77982" w:rsidRDefault="00B7798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346" w:history="1">
        <w:r w:rsidRPr="00487A70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87A70">
          <w:rPr>
            <w:rStyle w:val="Hyperlink"/>
            <w:noProof/>
          </w:rPr>
          <w:t>RN04: Verificar Item de Edital pertence ao Edital Concurso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77982" w:rsidRDefault="00B7798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347" w:history="1">
        <w:r w:rsidRPr="00487A70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87A70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838A2" w:rsidRDefault="00C838A2" w:rsidP="00C838A2">
      <w:pPr>
        <w:pStyle w:val="Sumrio1"/>
      </w:pPr>
      <w:r>
        <w:fldChar w:fldCharType="end"/>
      </w:r>
    </w:p>
    <w:p w:rsidR="00C838A2" w:rsidRDefault="00C838A2" w:rsidP="00C838A2">
      <w:pPr>
        <w:widowControl w:val="0"/>
        <w:rPr>
          <w:rFonts w:cs="Arial"/>
          <w:b/>
          <w:bCs/>
          <w:color w:val="000000"/>
        </w:rPr>
      </w:pPr>
    </w:p>
    <w:p w:rsidR="00C838A2" w:rsidRDefault="00C838A2" w:rsidP="00C838A2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C838A2" w:rsidRDefault="00C838A2" w:rsidP="00C838A2">
      <w:pPr>
        <w:pStyle w:val="Heading"/>
      </w:pPr>
    </w:p>
    <w:p w:rsidR="00C838A2" w:rsidRDefault="00C838A2" w:rsidP="00C838A2">
      <w:pPr>
        <w:pStyle w:val="Heading"/>
        <w:jc w:val="center"/>
      </w:pPr>
    </w:p>
    <w:p w:rsidR="00C838A2" w:rsidRDefault="00C838A2" w:rsidP="00C838A2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C838A2" w:rsidRDefault="00C838A2" w:rsidP="00C838A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608325"/>
      <w:r>
        <w:lastRenderedPageBreak/>
        <w:t>Pacote/Caso de Uso</w:t>
      </w:r>
      <w:bookmarkEnd w:id="2"/>
    </w:p>
    <w:p w:rsidR="00C838A2" w:rsidRDefault="00C838A2" w:rsidP="00C838A2"/>
    <w:p w:rsidR="00C838A2" w:rsidRPr="00C838A2" w:rsidRDefault="00C838A2" w:rsidP="00D54C13">
      <w:pPr>
        <w:pStyle w:val="Subttulo"/>
      </w:pPr>
      <w:bookmarkStart w:id="3" w:name="_Toc404608326"/>
      <w:r w:rsidRPr="00C838A2">
        <w:t xml:space="preserve">Pesquisar </w:t>
      </w:r>
      <w:r w:rsidR="00D54C13">
        <w:t xml:space="preserve">Inscritos e </w:t>
      </w:r>
      <w:r w:rsidRPr="00C838A2">
        <w:t>Classificados</w:t>
      </w:r>
      <w:bookmarkEnd w:id="3"/>
    </w:p>
    <w:p w:rsidR="00C838A2" w:rsidRDefault="00C838A2" w:rsidP="00C838A2">
      <w:pPr>
        <w:widowControl w:val="0"/>
        <w:ind w:left="902"/>
        <w:rPr>
          <w:rFonts w:cs="Arial"/>
          <w:b/>
          <w:bCs/>
          <w:color w:val="FF0000"/>
        </w:rPr>
      </w:pPr>
    </w:p>
    <w:p w:rsidR="00C838A2" w:rsidRDefault="00C838A2" w:rsidP="00C838A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77584278"/>
      <w:bookmarkStart w:id="5" w:name="_Toc404608327"/>
      <w:r>
        <w:t>Descrição</w:t>
      </w:r>
      <w:bookmarkEnd w:id="4"/>
      <w:bookmarkEnd w:id="5"/>
    </w:p>
    <w:p w:rsidR="00C838A2" w:rsidRDefault="00C838A2" w:rsidP="00C838A2">
      <w:pPr>
        <w:pStyle w:val="Recuodecorpodetexto2"/>
        <w:widowControl w:val="0"/>
        <w:ind w:left="1620" w:firstLine="0"/>
        <w:rPr>
          <w:sz w:val="24"/>
        </w:rPr>
      </w:pPr>
    </w:p>
    <w:p w:rsidR="00C838A2" w:rsidRDefault="00C838A2" w:rsidP="00C838A2">
      <w:pPr>
        <w:pStyle w:val="Recuodecorpodetexto2"/>
        <w:widowControl w:val="0"/>
        <w:ind w:left="1260" w:firstLine="0"/>
        <w:rPr>
          <w:sz w:val="24"/>
        </w:rPr>
      </w:pPr>
      <w:r w:rsidRPr="003D4E4C">
        <w:rPr>
          <w:sz w:val="24"/>
        </w:rPr>
        <w:t>Caso de uso responsável por pesquisar as de candidatos classificados no concurso para a etapa informada.</w:t>
      </w:r>
    </w:p>
    <w:p w:rsidR="00C838A2" w:rsidRDefault="00C838A2" w:rsidP="00C838A2">
      <w:pPr>
        <w:pStyle w:val="Recuodecorpodetexto2"/>
        <w:widowControl w:val="0"/>
        <w:ind w:left="1620" w:firstLine="0"/>
        <w:rPr>
          <w:sz w:val="24"/>
        </w:rPr>
      </w:pPr>
    </w:p>
    <w:p w:rsidR="00C838A2" w:rsidRDefault="00C838A2" w:rsidP="00C838A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08328"/>
      <w:r>
        <w:t>Requisitos atendidos</w:t>
      </w:r>
      <w:bookmarkEnd w:id="6"/>
    </w:p>
    <w:p w:rsidR="00C838A2" w:rsidRDefault="00C838A2" w:rsidP="00C838A2"/>
    <w:p w:rsidR="00C838A2" w:rsidRDefault="00C838A2" w:rsidP="00C838A2">
      <w:pPr>
        <w:pStyle w:val="Recuodecorpodetexto"/>
        <w:ind w:left="1260"/>
      </w:pPr>
      <w:r>
        <w:t>R39 - Permitir o cumprimento das demais etapas definidas para o concurso. </w:t>
      </w:r>
    </w:p>
    <w:p w:rsidR="00C838A2" w:rsidRDefault="00C838A2" w:rsidP="00C838A2">
      <w:pPr>
        <w:pStyle w:val="Recuodecorpodetexto"/>
        <w:ind w:left="1260"/>
      </w:pPr>
    </w:p>
    <w:p w:rsidR="00C838A2" w:rsidRDefault="00C838A2" w:rsidP="00C838A2">
      <w:pPr>
        <w:pStyle w:val="Recuodecorpodetexto"/>
        <w:ind w:left="1260"/>
      </w:pPr>
      <w:r>
        <w:t>R40 - Permitir a chamada, nomeação e posse do classificado.</w:t>
      </w:r>
    </w:p>
    <w:p w:rsidR="00C838A2" w:rsidRDefault="00C838A2" w:rsidP="00C838A2"/>
    <w:p w:rsidR="00C838A2" w:rsidRDefault="00C838A2" w:rsidP="00C838A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608329"/>
      <w:r>
        <w:t>Conceito</w:t>
      </w:r>
      <w:bookmarkEnd w:id="7"/>
      <w:r>
        <w:tab/>
      </w:r>
    </w:p>
    <w:p w:rsidR="00C838A2" w:rsidRDefault="00C838A2" w:rsidP="00C838A2"/>
    <w:p w:rsidR="00C838A2" w:rsidRDefault="00C838A2" w:rsidP="00C838A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608330"/>
      <w:r>
        <w:t>Conceitos principais</w:t>
      </w:r>
      <w:bookmarkEnd w:id="8"/>
    </w:p>
    <w:p w:rsidR="00C838A2" w:rsidRDefault="00C838A2" w:rsidP="00C838A2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708"/>
        <w:gridCol w:w="6362"/>
      </w:tblGrid>
      <w:tr w:rsidR="00C838A2" w:rsidTr="00FF700E">
        <w:trPr>
          <w:trHeight w:val="600"/>
        </w:trPr>
        <w:tc>
          <w:tcPr>
            <w:tcW w:w="2708" w:type="dxa"/>
          </w:tcPr>
          <w:p w:rsidR="00C838A2" w:rsidRDefault="00C838A2" w:rsidP="00C838A2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Classificados</w:t>
            </w:r>
          </w:p>
        </w:tc>
        <w:tc>
          <w:tcPr>
            <w:tcW w:w="6362" w:type="dxa"/>
          </w:tcPr>
          <w:p w:rsidR="00C838A2" w:rsidRDefault="00C838A2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candidatos que participaram de concursos públicos e foram classificadas em suas etapas.</w:t>
            </w:r>
          </w:p>
        </w:tc>
      </w:tr>
    </w:tbl>
    <w:p w:rsidR="00C838A2" w:rsidRDefault="00C838A2" w:rsidP="00C838A2"/>
    <w:p w:rsidR="00C838A2" w:rsidRDefault="00C838A2" w:rsidP="00C838A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102356184"/>
      <w:bookmarkStart w:id="10" w:name="_Toc404608331"/>
      <w:r>
        <w:t>Conceitos associados</w:t>
      </w:r>
      <w:bookmarkEnd w:id="9"/>
      <w:bookmarkEnd w:id="10"/>
    </w:p>
    <w:p w:rsidR="00C838A2" w:rsidRDefault="00C838A2" w:rsidP="00C838A2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708"/>
        <w:gridCol w:w="6362"/>
      </w:tblGrid>
      <w:tr w:rsidR="00C838A2" w:rsidTr="00FF700E">
        <w:trPr>
          <w:trHeight w:val="600"/>
        </w:trPr>
        <w:tc>
          <w:tcPr>
            <w:tcW w:w="2708" w:type="dxa"/>
          </w:tcPr>
          <w:p w:rsidR="00C838A2" w:rsidRDefault="00C838A2" w:rsidP="00C838A2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Edital de concurso</w:t>
            </w:r>
          </w:p>
        </w:tc>
        <w:tc>
          <w:tcPr>
            <w:tcW w:w="6362" w:type="dxa"/>
          </w:tcPr>
          <w:p w:rsidR="00C838A2" w:rsidRDefault="00C838A2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Ato legal que autoriza a abertura de edital de concurso.</w:t>
            </w:r>
          </w:p>
        </w:tc>
      </w:tr>
      <w:tr w:rsidR="00C838A2" w:rsidRPr="003D4E4C" w:rsidTr="00FF700E">
        <w:trPr>
          <w:trHeight w:val="600"/>
        </w:trPr>
        <w:tc>
          <w:tcPr>
            <w:tcW w:w="2708" w:type="dxa"/>
          </w:tcPr>
          <w:p w:rsidR="00C838A2" w:rsidRPr="003D4E4C" w:rsidRDefault="00C838A2" w:rsidP="00D54C13">
            <w:pPr>
              <w:pStyle w:val="Cabealho"/>
              <w:ind w:left="0"/>
              <w:rPr>
                <w:rFonts w:cs="Arial"/>
                <w:b/>
              </w:rPr>
            </w:pPr>
            <w:r w:rsidRPr="003D4E4C">
              <w:rPr>
                <w:rFonts w:cs="Arial"/>
                <w:b/>
              </w:rPr>
              <w:t>Etapas do concurso</w:t>
            </w:r>
          </w:p>
        </w:tc>
        <w:tc>
          <w:tcPr>
            <w:tcW w:w="6362" w:type="dxa"/>
          </w:tcPr>
          <w:p w:rsidR="00C838A2" w:rsidRPr="003D4E4C" w:rsidRDefault="00C838A2" w:rsidP="00FF700E">
            <w:pPr>
              <w:pStyle w:val="Cabealho"/>
              <w:rPr>
                <w:rFonts w:cs="Arial"/>
              </w:rPr>
            </w:pPr>
            <w:r w:rsidRPr="003D4E4C">
              <w:rPr>
                <w:rFonts w:cs="Arial"/>
              </w:rPr>
              <w:t>Etapas de concurso que constarão no edital do processo seletivo.</w:t>
            </w:r>
          </w:p>
        </w:tc>
      </w:tr>
    </w:tbl>
    <w:p w:rsidR="00C838A2" w:rsidRDefault="00C838A2" w:rsidP="00C838A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1" w:name="_Toc77584279"/>
      <w:r>
        <w:br w:type="page"/>
      </w:r>
      <w:bookmarkStart w:id="12" w:name="_Toc404608332"/>
      <w:r>
        <w:lastRenderedPageBreak/>
        <w:t>Diagrama</w:t>
      </w:r>
      <w:bookmarkEnd w:id="12"/>
    </w:p>
    <w:p w:rsidR="00C838A2" w:rsidRDefault="00C838A2" w:rsidP="00C838A2">
      <w:pPr>
        <w:pStyle w:val="Cabealho"/>
        <w:widowControl w:val="0"/>
        <w:rPr>
          <w:rFonts w:cs="Arial"/>
        </w:rPr>
      </w:pPr>
    </w:p>
    <w:p w:rsidR="00C838A2" w:rsidRPr="00B50B97" w:rsidRDefault="00D54C13" w:rsidP="00C838A2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2914650"/>
                <wp:effectExtent l="152400" t="304800" r="0" b="0"/>
                <wp:docPr id="435" name="Tela 4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4" name="Group 205"/>
                        <wpg:cNvGrpSpPr>
                          <a:grpSpLocks/>
                        </wpg:cNvGrpSpPr>
                        <wpg:grpSpPr bwMode="auto">
                          <a:xfrm>
                            <a:off x="-144780" y="-307975"/>
                            <a:ext cx="5870575" cy="3195320"/>
                            <a:chOff x="-228" y="-485"/>
                            <a:chExt cx="9245" cy="5032"/>
                          </a:xfrm>
                        </wpg:grpSpPr>
                        <wps:wsp>
                          <wps:cNvPr id="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8" y="-28"/>
                              <a:ext cx="1" cy="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" y="43"/>
                              <a:ext cx="8974" cy="4504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Freeform 7"/>
                          <wps:cNvSpPr>
                            <a:spLocks/>
                          </wps:cNvSpPr>
                          <wps:spPr bwMode="auto">
                            <a:xfrm flipV="1">
                              <a:off x="43" y="43"/>
                              <a:ext cx="2208" cy="271"/>
                            </a:xfrm>
                            <a:custGeom>
                              <a:avLst/>
                              <a:gdLst>
                                <a:gd name="T0" fmla="*/ 0 w 155"/>
                                <a:gd name="T1" fmla="*/ 0 h 19"/>
                                <a:gd name="T2" fmla="*/ 142 w 155"/>
                                <a:gd name="T3" fmla="*/ 0 h 19"/>
                                <a:gd name="T4" fmla="*/ 155 w 155"/>
                                <a:gd name="T5" fmla="*/ 14 h 19"/>
                                <a:gd name="T6" fmla="*/ 155 w 155"/>
                                <a:gd name="T7" fmla="*/ 19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55" h="19">
                                  <a:moveTo>
                                    <a:pt x="0" y="0"/>
                                  </a:moveTo>
                                  <a:lnTo>
                                    <a:pt x="142" y="0"/>
                                  </a:lnTo>
                                  <a:lnTo>
                                    <a:pt x="155" y="14"/>
                                  </a:lnTo>
                                  <a:lnTo>
                                    <a:pt x="155" y="19"/>
                                  </a:lnTo>
                                </a:path>
                              </a:pathLst>
                            </a:custGeom>
                            <a:noFill/>
                            <a:ln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114" y="86"/>
                              <a:ext cx="872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uc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Pesquisar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4074" y="1069"/>
                              <a:ext cx="4658" cy="3037"/>
                            </a:xfrm>
                            <a:prstGeom prst="rect">
                              <a:avLst/>
                            </a:prstGeom>
                            <a:solidFill>
                              <a:srgbClr val="C0BFC0"/>
                            </a:solidFill>
                            <a:ln w="14">
                              <a:solidFill>
                                <a:srgbClr val="C0BFC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74" y="813"/>
                              <a:ext cx="1695" cy="256"/>
                            </a:xfrm>
                            <a:prstGeom prst="rect">
                              <a:avLst/>
                            </a:prstGeom>
                            <a:solidFill>
                              <a:srgbClr val="C0BFC0"/>
                            </a:solidFill>
                            <a:ln w="14">
                              <a:solidFill>
                                <a:srgbClr val="C0BFC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4031" y="1026"/>
                              <a:ext cx="4659" cy="3037"/>
                            </a:xfrm>
                            <a:prstGeom prst="rect">
                              <a:avLst/>
                            </a:prstGeom>
                            <a:solidFill>
                              <a:srgbClr val="FCF2E3"/>
                            </a:solidFill>
                            <a:ln w="14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4031" y="770"/>
                              <a:ext cx="1696" cy="256"/>
                            </a:xfrm>
                            <a:prstGeom prst="rect">
                              <a:avLst/>
                            </a:prstGeom>
                            <a:solidFill>
                              <a:srgbClr val="FCF2E3"/>
                            </a:solidFill>
                            <a:ln w="14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" name="Rectangle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1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2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3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4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5" name="Rectangle 4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6" name="Rectangle 4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7" name="Rectangl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8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9" name="Rectangl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0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1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2" name="Rectangle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3" name="Rectangle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4" name="Rectangle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5" name="Rectangle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6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7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8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59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0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1" name="Rectangl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2" name="Rectangle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3" name="Rectangle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4" name="Rectangle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5" name="Rectangle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6" name="Rectangl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7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8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69" name="Rectangle 6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0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1" name="Rectangl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2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3" name="Rectangl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4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4103" y="813"/>
                              <a:ext cx="1401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Pesquisas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Auxiliares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75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399" y="798"/>
                              <a:ext cx="3504" cy="3279"/>
                            </a:xfrm>
                            <a:prstGeom prst="rect">
                              <a:avLst/>
                            </a:prstGeom>
                            <a:solidFill>
                              <a:srgbClr val="C0BFC0"/>
                            </a:solidFill>
                            <a:ln w="14">
                              <a:solidFill>
                                <a:srgbClr val="C0BFC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" name="Rectangl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399" y="542"/>
                              <a:ext cx="1909" cy="256"/>
                            </a:xfrm>
                            <a:prstGeom prst="rect">
                              <a:avLst/>
                            </a:prstGeom>
                            <a:solidFill>
                              <a:srgbClr val="C0BFC0"/>
                            </a:solidFill>
                            <a:ln w="14">
                              <a:solidFill>
                                <a:srgbClr val="C0BFC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356" y="756"/>
                              <a:ext cx="3504" cy="3278"/>
                            </a:xfrm>
                            <a:prstGeom prst="rect">
                              <a:avLst/>
                            </a:prstGeom>
                            <a:solidFill>
                              <a:srgbClr val="FCF2E3"/>
                            </a:solidFill>
                            <a:ln w="14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" name="Rectangl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356" y="499"/>
                              <a:ext cx="1909" cy="257"/>
                            </a:xfrm>
                            <a:prstGeom prst="rect">
                              <a:avLst/>
                            </a:prstGeom>
                            <a:solidFill>
                              <a:srgbClr val="FCF2E3"/>
                            </a:solidFill>
                            <a:ln w="14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" name="Rectangle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CF2E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0" name="Rectangl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1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2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3" name="Rectangle 8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4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5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6" name="Rectangle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7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8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89" name="Rectangle 8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0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1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2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3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4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5" name="Rectangle 9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6" name="Rectangle 9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7" name="Rectangle 9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8" name="Rectangle 9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99" name="Rectangle 9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0" name="Rectangle 9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1" name="Rectangle 9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2" name="Rectangle 9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3" name="Rectangle 10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4" name="Rectangle 10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5" name="Rectangle 10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6" name="Rectangle 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7" name="Rectangle 10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8" name="Rectangle 10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09" name="Rectangle 10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0" name="Rectangle 10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1" name="Rectangle 10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2" name="Rectangle 10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3" name="Rectangle 11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4" name="Rectangle 11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5" name="Rectangle 11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6" name="Rectangle 11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7" name="Rectangle 11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8" name="Rectangle 11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19" name="Rectangle 11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0" name="Rectangle 11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1" name="Rectangle 11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2" name="Rectangle 11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3" name="Rectangle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4" name="Rectangle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5" name="Rectangle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6" name="Rectangle 12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7" name="Rectangle 12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8" name="Rectangle 12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29" name="Rectangle 12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0" name="Rectangle 12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1" name="Rectangle 12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2" name="Rectangle 12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3" name="Rectangle 13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4" name="Rectangle 13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5" name="Rectangle 13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6" name="Rectangle 13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7" name="Rectangle 13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8" name="Rectangle 13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39" name="Rectangle 13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0" name="Rectangle 13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1" name="Rectangle 13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2" name="Rectangle 13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3" name="Rectangle 140"/>
                          <wps:cNvSpPr>
                            <a:spLocks noChangeArrowheads="1"/>
                          </wps:cNvSpPr>
                          <wps:spPr bwMode="auto">
                            <a:xfrm>
                              <a:off x="427" y="542"/>
                              <a:ext cx="1728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</w:t>
                                </w:r>
                                <w:r w:rsidR="002417DF"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esq.Inscr</w:t>
                                </w:r>
                                <w:proofErr w:type="spellEnd"/>
                                <w:proofErr w:type="gramStart"/>
                                <w:r w:rsidR="002417DF"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. </w:t>
                                </w:r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Classificados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4" name="Rectangle 141"/>
                          <wps:cNvSpPr>
                            <a:spLocks noChangeArrowheads="1"/>
                          </wps:cNvSpPr>
                          <wps:spPr bwMode="auto">
                            <a:xfrm>
                              <a:off x="1368" y="4120"/>
                              <a:ext cx="1448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(</w:t>
                                </w:r>
                                <w:proofErr w:type="gramStart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from</w:t>
                                </w:r>
                                <w:proofErr w:type="gramEnd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Use Case Model)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5" name="Oval 142"/>
                          <wps:cNvSpPr>
                            <a:spLocks noChangeArrowheads="1"/>
                          </wps:cNvSpPr>
                          <wps:spPr bwMode="auto">
                            <a:xfrm>
                              <a:off x="883" y="1397"/>
                              <a:ext cx="1482" cy="984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4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" name="Oval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840" y="1354"/>
                              <a:ext cx="1482" cy="984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" name="Rectangle 14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8" name="Rectangle 14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49" name="Rectangle 14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0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1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2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3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4" name="Rectangle 15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5" name="Rectangle 15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6" name="Rectangle 15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7" name="Rectangle 15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8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59" name="Rectangle 15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0" name="Rectangle 15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1" name="Rectangle 15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2" name="Rectangle 15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3" name="Rectangle 16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4" name="Rectangle 16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5" name="Rectangle 16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6" name="Rectangle 16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7" name="Rectangle 16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8" name="Rectangle 16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69" name="Rectangle 16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0" name="Rectangle 16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1" name="Rectangle 16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2" name="Rectangle 16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3" name="Rectangle 17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4" name="Rectangle 17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5" name="Rectangle 17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6" name="Rectangle 17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7" name="Rectangle 17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8" name="Rectangle 17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79" name="Rectangle 17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0" name="Rectangle 17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1" name="Rectangle 17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2" name="Rectangle 17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3" name="Rectangle 18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4" name="Rectangle 18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5" name="Rectangle 18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6" name="Rectangle 18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7" name="Rectangle 18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8" name="Rectangle 18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89" name="Rectangle 18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0" name="Rectangle 18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1" name="Rectangle 18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2" name="Rectangle 18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3" name="Rectangle 19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4" name="Rectangle 19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5" name="Rectangle 19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6" name="Rectangle 19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7" name="Rectangle 19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198" name="Rectangle 195"/>
                          <wps:cNvSpPr>
                            <a:spLocks noChangeArrowheads="1"/>
                          </wps:cNvSpPr>
                          <wps:spPr bwMode="auto">
                            <a:xfrm>
                              <a:off x="956" y="1668"/>
                              <a:ext cx="1534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Pesquisar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 w:rsidR="002417DF"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Inscritos</w:t>
                                </w:r>
                                <w:proofErr w:type="spellEnd"/>
                                <w:r w:rsidR="002417DF"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spAutoFit/>
                          </wps:bodyPr>
                        </wps:wsp>
                        <wps:wsp>
                          <wps:cNvPr id="199" name="Rectangle 19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11" y="1853"/>
                              <a:ext cx="903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Classificados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0" name="Oval 197"/>
                          <wps:cNvSpPr>
                            <a:spLocks noChangeArrowheads="1"/>
                          </wps:cNvSpPr>
                          <wps:spPr bwMode="auto">
                            <a:xfrm>
                              <a:off x="4473" y="1254"/>
                              <a:ext cx="1482" cy="984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4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1" name="Oval 198"/>
                          <wps:cNvSpPr>
                            <a:spLocks noChangeArrowheads="1"/>
                          </wps:cNvSpPr>
                          <wps:spPr bwMode="auto">
                            <a:xfrm>
                              <a:off x="4430" y="1212"/>
                              <a:ext cx="1482" cy="983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2" name="Rectangle 19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3" name="Rectangle 20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4" name="Rectangle 20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5" name="Rectangle 20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6" name="Rectangle 20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07" name="Rectangle 20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</wpg:wgp>
                      <wpg:wgp>
                        <wpg:cNvPr id="208" name="Group 406"/>
                        <wpg:cNvGrpSpPr>
                          <a:grpSpLocks/>
                        </wpg:cNvGrpSpPr>
                        <wpg:grpSpPr bwMode="auto">
                          <a:xfrm>
                            <a:off x="-144780" y="-307975"/>
                            <a:ext cx="5279390" cy="2922905"/>
                            <a:chOff x="-228" y="-485"/>
                            <a:chExt cx="8314" cy="4603"/>
                          </a:xfrm>
                        </wpg:grpSpPr>
                        <wps:wsp>
                          <wps:cNvPr id="209" name="Rectangle 20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0" name="Rectangle 20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1" name="Rectangle 20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2" name="Rectangle 20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3" name="Rectangle 21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4" name="Rectangle 21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5" name="Rectangle 21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6" name="Rectangle 21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7" name="Rectangle 21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8" name="Rectangle 21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19" name="Rectangle 21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0" name="Rectangle 21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1" name="Rectangle 21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2" name="Rectangle 21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3" name="Rectangle 22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4" name="Rectangle 22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5" name="Rectangle 22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6" name="Rectangle 22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7" name="Rectangle 22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8" name="Rectangle 22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29" name="Rectangle 22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0" name="Rectangle 22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1" name="Rectangle 22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2" name="Rectangle 22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3" name="Rectangle 23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4" name="Rectangle 23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5" name="Rectangle 23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6" name="Rectangle 23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7" name="Rectangle 23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8" name="Rectangle 23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39" name="Rectangle 23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0" name="Rectangle 23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1" name="Rectangle 23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2" name="Rectangle 23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3" name="Rectangle 24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4" name="Rectangle 24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5" name="Rectangle 24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6" name="Rectangle 24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7" name="Rectangle 24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8" name="Rectangle 24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49" name="Rectangle 24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0" name="Rectangle 24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1" name="Rectangle 24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2" name="Rectangle 24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3" name="Rectangle 25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4" name="Rectangle 251"/>
                          <wps:cNvSpPr>
                            <a:spLocks noChangeArrowheads="1"/>
                          </wps:cNvSpPr>
                          <wps:spPr bwMode="auto">
                            <a:xfrm>
                              <a:off x="4302" y="2281"/>
                              <a:ext cx="1704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(</w:t>
                                </w:r>
                                <w:proofErr w:type="gramStart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from</w:t>
                                </w:r>
                                <w:proofErr w:type="gramEnd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Pesquisas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Auxiliares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5" name="Rectangle 252"/>
                          <wps:cNvSpPr>
                            <a:spLocks noChangeArrowheads="1"/>
                          </wps:cNvSpPr>
                          <wps:spPr bwMode="auto">
                            <a:xfrm>
                              <a:off x="4516" y="1525"/>
                              <a:ext cx="1199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Pesquisar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Item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6" name="Rectangle 253"/>
                          <wps:cNvSpPr>
                            <a:spLocks noChangeArrowheads="1"/>
                          </wps:cNvSpPr>
                          <wps:spPr bwMode="auto">
                            <a:xfrm>
                              <a:off x="4972" y="1711"/>
                              <a:ext cx="382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Edital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57" name="Oval 254"/>
                          <wps:cNvSpPr>
                            <a:spLocks noChangeArrowheads="1"/>
                          </wps:cNvSpPr>
                          <wps:spPr bwMode="auto">
                            <a:xfrm>
                              <a:off x="5442" y="2751"/>
                              <a:ext cx="1624" cy="1084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4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8" name="Oval 255"/>
                          <wps:cNvSpPr>
                            <a:spLocks noChangeArrowheads="1"/>
                          </wps:cNvSpPr>
                          <wps:spPr bwMode="auto">
                            <a:xfrm>
                              <a:off x="5399" y="2709"/>
                              <a:ext cx="1624" cy="1083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9" name="Rectangle 25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0" name="Rectangle 25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1" name="Rectangle 25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2" name="Rectangle 25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3" name="Rectangle 26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4" name="Rectangle 26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5" name="Rectangle 26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6" name="Rectangle 26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7" name="Rectangle 26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8" name="Rectangle 26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69" name="Rectangle 26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0" name="Rectangle 26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1" name="Rectangle 26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2" name="Rectangle 26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3" name="Rectangle 27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4" name="Rectangle 27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5" name="Rectangle 27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6" name="Rectangle 27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7" name="Rectangle 27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8" name="Rectangle 27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79" name="Rectangle 27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0" name="Rectangle 27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1" name="Rectangle 27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2" name="Rectangle 27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3" name="Rectangle 28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4" name="Rectangle 28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5" name="Rectangle 28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6" name="Rectangle 28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7" name="Rectangle 28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8" name="Rectangle 28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89" name="Rectangle 28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0" name="Rectangle 28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1" name="Rectangle 28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2" name="Rectangle 28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3" name="Rectangle 29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4" name="Rectangle 29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5" name="Rectangle 29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6" name="Rectangle 29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7" name="Rectangle 29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8" name="Rectangle 29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299" name="Rectangle 29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0" name="Rectangle 29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1" name="Rectangle 29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2" name="Rectangle 29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3" name="Rectangle 30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4" name="Rectangle 30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5" name="Rectangle 30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6" name="Rectangle 30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7" name="Rectangle 30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8" name="Rectangle 30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09" name="Rectangle 30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0" name="Rectangle 30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1" name="Rectangle 30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2" name="Rectangle 30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3" name="Rectangle 31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4" name="Rectangle 31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5" name="Rectangle 312"/>
                          <wps:cNvSpPr>
                            <a:spLocks noChangeArrowheads="1"/>
                          </wps:cNvSpPr>
                          <wps:spPr bwMode="auto">
                            <a:xfrm>
                              <a:off x="5342" y="3877"/>
                              <a:ext cx="1704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(</w:t>
                                </w:r>
                                <w:proofErr w:type="gramStart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from</w:t>
                                </w:r>
                                <w:proofErr w:type="gramEnd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Pesquisas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Auxiliares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6" name="Rectangle 313"/>
                          <wps:cNvSpPr>
                            <a:spLocks noChangeArrowheads="1"/>
                          </wps:cNvSpPr>
                          <wps:spPr bwMode="auto">
                            <a:xfrm>
                              <a:off x="5470" y="3065"/>
                              <a:ext cx="1393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Pesquisar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Candidato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7" name="Rectangle 314"/>
                          <wps:cNvSpPr>
                            <a:spLocks noChangeArrowheads="1"/>
                          </wps:cNvSpPr>
                          <wps:spPr bwMode="auto">
                            <a:xfrm>
                              <a:off x="5769" y="3250"/>
                              <a:ext cx="856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  <w:proofErr w:type="gram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de</w:t>
                                </w:r>
                                <w:proofErr w:type="gram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Concurso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18" name="Oval 315"/>
                          <wps:cNvSpPr>
                            <a:spLocks noChangeArrowheads="1"/>
                          </wps:cNvSpPr>
                          <wps:spPr bwMode="auto">
                            <a:xfrm>
                              <a:off x="6553" y="1240"/>
                              <a:ext cx="1481" cy="984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4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9" name="Oval 316"/>
                          <wps:cNvSpPr>
                            <a:spLocks noChangeArrowheads="1"/>
                          </wps:cNvSpPr>
                          <wps:spPr bwMode="auto">
                            <a:xfrm>
                              <a:off x="6510" y="1197"/>
                              <a:ext cx="1482" cy="984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0" name="Rectangle 31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1" name="Rectangle 31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2" name="Rectangle 31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3" name="Rectangle 32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4" name="Rectangle 32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5" name="Rectangle 32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6" name="Rectangle 32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7" name="Rectangle 32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8" name="Rectangle 32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29" name="Rectangle 32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0" name="Rectangle 32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1" name="Rectangle 32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2" name="Rectangle 32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3" name="Rectangle 33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4" name="Rectangle 33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5" name="Rectangle 33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6" name="Rectangle 33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7" name="Rectangle 33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8" name="Rectangle 33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39" name="Rectangle 33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0" name="Rectangle 33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1" name="Rectangle 33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2" name="Rectangle 33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3" name="Rectangle 34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4" name="Rectangle 34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5" name="Rectangle 34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6" name="Rectangle 34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7" name="Rectangle 34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8" name="Rectangle 34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49" name="Rectangle 34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0" name="Rectangle 34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1" name="Rectangle 34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2" name="Rectangle 34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3" name="Rectangle 35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4" name="Rectangle 35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CE2D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5" name="Rectangle 35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6" name="Rectangle 35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7" name="Rectangle 35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BE1D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8" name="Rectangle 35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59" name="Rectangle 35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AE0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0" name="Rectangle 35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1" name="Rectangle 35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9DFD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2" name="Rectangle 35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3" name="Rectangle 36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8DEC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4" name="Rectangle 36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5" name="Rectangle 36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6" name="Rectangle 36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7DDC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7" name="Rectangle 36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8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6DC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69" name="Rectangle 36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0" name="Rectangle 36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5DB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1" name="Rectangle 368"/>
                          <wps:cNvSpPr>
                            <a:spLocks noChangeArrowheads="1"/>
                          </wps:cNvSpPr>
                          <wps:spPr bwMode="auto">
                            <a:xfrm>
                              <a:off x="6382" y="2267"/>
                              <a:ext cx="1704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(</w:t>
                                </w:r>
                                <w:proofErr w:type="gramStart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from</w:t>
                                </w:r>
                                <w:proofErr w:type="gramEnd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Pesquisas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Auxiliares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i/>
                                    <w:i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2" name="Rectangle 369"/>
                          <wps:cNvSpPr>
                            <a:spLocks noChangeArrowheads="1"/>
                          </wps:cNvSpPr>
                          <wps:spPr bwMode="auto">
                            <a:xfrm>
                              <a:off x="6553" y="1511"/>
                              <a:ext cx="1292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Pesquisar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Edital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 xml:space="preserve"> de </w:t>
                                </w: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3" name="Rectangle 370"/>
                          <wps:cNvSpPr>
                            <a:spLocks noChangeArrowheads="1"/>
                          </wps:cNvSpPr>
                          <wps:spPr bwMode="auto">
                            <a:xfrm>
                              <a:off x="6923" y="1696"/>
                              <a:ext cx="654" cy="2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  <w:proofErr w:type="spellStart"/>
                                <w:r>
                                  <w:rPr>
                                    <w:rFonts w:cs="Arial"/>
                                    <w:b/>
                                    <w:bCs/>
                                    <w:color w:val="000000"/>
                                    <w:sz w:val="14"/>
                                    <w:szCs w:val="14"/>
                                    <w:lang w:val="en-US"/>
                                  </w:rPr>
                                  <w:t>Concurso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4" name="Oval 371"/>
                          <wps:cNvSpPr>
                            <a:spLocks noChangeArrowheads="1"/>
                          </wps:cNvSpPr>
                          <wps:spPr bwMode="auto">
                            <a:xfrm>
                              <a:off x="1880" y="2723"/>
                              <a:ext cx="1482" cy="983"/>
                            </a:xfrm>
                            <a:prstGeom prst="ellipse">
                              <a:avLst/>
                            </a:prstGeom>
                            <a:solidFill>
                              <a:srgbClr val="C0BFC0"/>
                            </a:solidFill>
                            <a:ln w="14">
                              <a:solidFill>
                                <a:srgbClr val="C0BFC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5" name="Oval 372"/>
                          <wps:cNvSpPr>
                            <a:spLocks noChangeArrowheads="1"/>
                          </wps:cNvSpPr>
                          <wps:spPr bwMode="auto">
                            <a:xfrm>
                              <a:off x="1838" y="2680"/>
                              <a:ext cx="1481" cy="984"/>
                            </a:xfrm>
                            <a:prstGeom prst="ellipse">
                              <a:avLst/>
                            </a:prstGeom>
                            <a:solidFill>
                              <a:srgbClr val="FCF2E3"/>
                            </a:solidFill>
                            <a:ln w="1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6" name="Rectangle 37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7" name="Rectangle 37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BF1E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8" name="Rectangle 37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79" name="Rectangle 37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AF0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0" name="Rectangle 37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1" name="Rectangle 37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2" name="Rectangle 37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9EFE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3" name="Rectangle 38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4" name="Rectangle 38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8EED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5" name="Rectangle 38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6" name="Rectangle 38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7ED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7" name="Rectangle 38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8" name="Rectangle 38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6ECD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89" name="Rectangle 38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0" name="Rectangle 38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5EB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1" name="Rectangle 38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2" name="Rectangle 38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3" name="Rectangle 39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4EAD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4" name="Rectangle 39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5" name="Rectangle 39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3E9D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6" name="Rectangle 39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7" name="Rectangle 39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2E8D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8" name="Rectangle 39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399" name="Rectangle 396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1E7D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0" name="Rectangle 397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1" name="Rectangle 398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2" name="Rectangle 399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F0E6D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3" name="Rectangle 400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4" name="Rectangle 401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FE5D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5" name="Rectangle 402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6" name="Rectangle 403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EE4D5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7" name="Rectangle 404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  <wps:wsp>
                          <wps:cNvPr id="408" name="Rectangle 405"/>
                          <wps:cNvSpPr>
                            <a:spLocks noChangeArrowheads="1"/>
                          </wps:cNvSpPr>
                          <wps:spPr bwMode="auto">
                            <a:xfrm>
                              <a:off x="-228" y="-485"/>
                              <a:ext cx="129" cy="414"/>
                            </a:xfrm>
                            <a:prstGeom prst="rect">
                              <a:avLst/>
                            </a:prstGeom>
                            <a:solidFill>
                              <a:srgbClr val="EDE3D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54C13" w:rsidRDefault="00D54C13">
                                <w:pPr>
                                  <w:ind w:left="0"/>
                                </w:pPr>
                              </w:p>
                            </w:txbxContent>
                          </wps:txbx>
                          <wps:bodyPr rot="0" vert="horz" wrap="none" lIns="0" tIns="0" rIns="0" bIns="0" anchor="t" anchorCtr="0">
                            <a:spAutoFit/>
                          </wps:bodyPr>
                        </wps:wsp>
                      </wpg:wgp>
                      <wps:wsp>
                        <wps:cNvPr id="409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-144780" y="-3079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4C13" w:rsidRDefault="00D54C13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0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-144780" y="-3079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CE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4C13" w:rsidRDefault="00D54C13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1" name="Rectangle 409"/>
                        <wps:cNvSpPr>
                          <a:spLocks noChangeArrowheads="1"/>
                        </wps:cNvSpPr>
                        <wps:spPr bwMode="auto">
                          <a:xfrm>
                            <a:off x="-144780" y="-3079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4C13" w:rsidRDefault="00D54C13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2" name="Rectangle 410"/>
                        <wps:cNvSpPr>
                          <a:spLocks noChangeArrowheads="1"/>
                        </wps:cNvSpPr>
                        <wps:spPr bwMode="auto">
                          <a:xfrm>
                            <a:off x="-144780" y="-3079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4C13" w:rsidRDefault="00D54C13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3" name="Rectangle 411"/>
                        <wps:cNvSpPr>
                          <a:spLocks noChangeArrowheads="1"/>
                        </wps:cNvSpPr>
                        <wps:spPr bwMode="auto">
                          <a:xfrm>
                            <a:off x="-144780" y="-3079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BE1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4C13" w:rsidRDefault="00D54C13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4" name="Rectangle 412"/>
                        <wps:cNvSpPr>
                          <a:spLocks noChangeArrowheads="1"/>
                        </wps:cNvSpPr>
                        <wps:spPr bwMode="auto">
                          <a:xfrm>
                            <a:off x="-144780" y="-3079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0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4C13" w:rsidRDefault="00D54C13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5" name="Rectangle 413"/>
                        <wps:cNvSpPr>
                          <a:spLocks noChangeArrowheads="1"/>
                        </wps:cNvSpPr>
                        <wps:spPr bwMode="auto">
                          <a:xfrm>
                            <a:off x="-144780" y="-3079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AE0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4C13" w:rsidRDefault="00D54C13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6" name="Rectangle 414"/>
                        <wps:cNvSpPr>
                          <a:spLocks noChangeArrowheads="1"/>
                        </wps:cNvSpPr>
                        <wps:spPr bwMode="auto">
                          <a:xfrm>
                            <a:off x="-144780" y="-3079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9DF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4C13" w:rsidRDefault="00D54C13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7" name="Rectangle 415"/>
                        <wps:cNvSpPr>
                          <a:spLocks noChangeArrowheads="1"/>
                        </wps:cNvSpPr>
                        <wps:spPr bwMode="auto">
                          <a:xfrm>
                            <a:off x="-144780" y="-3079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9DF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4C13" w:rsidRDefault="00D54C13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8" name="Rectangle 416"/>
                        <wps:cNvSpPr>
                          <a:spLocks noChangeArrowheads="1"/>
                        </wps:cNvSpPr>
                        <wps:spPr bwMode="auto">
                          <a:xfrm>
                            <a:off x="-144780" y="-3079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DE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4C13" w:rsidRDefault="00D54C13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19" name="Rectangle 417"/>
                        <wps:cNvSpPr>
                          <a:spLocks noChangeArrowheads="1"/>
                        </wps:cNvSpPr>
                        <wps:spPr bwMode="auto">
                          <a:xfrm>
                            <a:off x="-144780" y="-3079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8DE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4C13" w:rsidRDefault="00D54C13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0" name="Rectangle 418"/>
                        <wps:cNvSpPr>
                          <a:spLocks noChangeArrowheads="1"/>
                        </wps:cNvSpPr>
                        <wps:spPr bwMode="auto">
                          <a:xfrm>
                            <a:off x="-144780" y="-3079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4C13" w:rsidRDefault="00D54C13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1" name="Rectangle 419"/>
                        <wps:cNvSpPr>
                          <a:spLocks noChangeArrowheads="1"/>
                        </wps:cNvSpPr>
                        <wps:spPr bwMode="auto">
                          <a:xfrm>
                            <a:off x="-144780" y="-3079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4C13" w:rsidRDefault="00D54C13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2" name="Rectangle 420"/>
                        <wps:cNvSpPr>
                          <a:spLocks noChangeArrowheads="1"/>
                        </wps:cNvSpPr>
                        <wps:spPr bwMode="auto">
                          <a:xfrm>
                            <a:off x="-144780" y="-3079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7DD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4C13" w:rsidRDefault="00D54C13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3" name="Rectangle 421"/>
                        <wps:cNvSpPr>
                          <a:spLocks noChangeArrowheads="1"/>
                        </wps:cNvSpPr>
                        <wps:spPr bwMode="auto">
                          <a:xfrm>
                            <a:off x="-144780" y="-3079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4C13" w:rsidRDefault="00D54C13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4" name="Rectangle 422"/>
                        <wps:cNvSpPr>
                          <a:spLocks noChangeArrowheads="1"/>
                        </wps:cNvSpPr>
                        <wps:spPr bwMode="auto">
                          <a:xfrm>
                            <a:off x="-144780" y="-3079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6DC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4C13" w:rsidRDefault="00D54C13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5" name="Rectangle 423"/>
                        <wps:cNvSpPr>
                          <a:spLocks noChangeArrowheads="1"/>
                        </wps:cNvSpPr>
                        <wps:spPr bwMode="auto">
                          <a:xfrm>
                            <a:off x="-144780" y="-3079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5DB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4C13" w:rsidRDefault="00D54C13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6" name="Rectangle 424"/>
                        <wps:cNvSpPr>
                          <a:spLocks noChangeArrowheads="1"/>
                        </wps:cNvSpPr>
                        <wps:spPr bwMode="auto">
                          <a:xfrm>
                            <a:off x="-144780" y="-307975"/>
                            <a:ext cx="81915" cy="262890"/>
                          </a:xfrm>
                          <a:prstGeom prst="rect">
                            <a:avLst/>
                          </a:prstGeom>
                          <a:solidFill>
                            <a:srgbClr val="E5DBC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4C13" w:rsidRDefault="00D54C13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7" name="Rectangle 425"/>
                        <wps:cNvSpPr>
                          <a:spLocks noChangeArrowheads="1"/>
                        </wps:cNvSpPr>
                        <wps:spPr bwMode="auto">
                          <a:xfrm>
                            <a:off x="1203325" y="1901190"/>
                            <a:ext cx="81534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4C13" w:rsidRDefault="00D54C1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Detalhar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Candidato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8" name="Rectangle 426"/>
                        <wps:cNvSpPr>
                          <a:spLocks noChangeArrowheads="1"/>
                        </wps:cNvSpPr>
                        <wps:spPr bwMode="auto">
                          <a:xfrm>
                            <a:off x="1356995" y="2018665"/>
                            <a:ext cx="543560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4C13" w:rsidRDefault="00D54C13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Concurso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29" name="Line 427"/>
                        <wps:cNvCnPr/>
                        <wps:spPr bwMode="auto">
                          <a:xfrm flipH="1" flipV="1">
                            <a:off x="1348105" y="1638300"/>
                            <a:ext cx="45085" cy="63500"/>
                          </a:xfrm>
                          <a:prstGeom prst="line">
                            <a:avLst/>
                          </a:prstGeom>
                          <a:noFill/>
                          <a:ln w="14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0" name="Line 428"/>
                        <wps:cNvCnPr/>
                        <wps:spPr bwMode="auto">
                          <a:xfrm flipH="1" flipV="1">
                            <a:off x="1275715" y="1538605"/>
                            <a:ext cx="45085" cy="63500"/>
                          </a:xfrm>
                          <a:prstGeom prst="line">
                            <a:avLst/>
                          </a:prstGeom>
                          <a:noFill/>
                          <a:ln w="14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1" name="Line 429"/>
                        <wps:cNvCnPr/>
                        <wps:spPr bwMode="auto">
                          <a:xfrm flipH="1" flipV="1">
                            <a:off x="1239520" y="1493520"/>
                            <a:ext cx="8890" cy="8890"/>
                          </a:xfrm>
                          <a:prstGeom prst="line">
                            <a:avLst/>
                          </a:prstGeom>
                          <a:noFill/>
                          <a:ln w="14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2" name="Line 430"/>
                        <wps:cNvCnPr/>
                        <wps:spPr bwMode="auto">
                          <a:xfrm>
                            <a:off x="1239520" y="1493520"/>
                            <a:ext cx="126365" cy="72390"/>
                          </a:xfrm>
                          <a:prstGeom prst="line">
                            <a:avLst/>
                          </a:prstGeom>
                          <a:noFill/>
                          <a:ln w="14" cap="rnd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3" name="Line 431"/>
                        <wps:cNvCnPr/>
                        <wps:spPr bwMode="auto">
                          <a:xfrm>
                            <a:off x="1239520" y="1493520"/>
                            <a:ext cx="36195" cy="144780"/>
                          </a:xfrm>
                          <a:prstGeom prst="line">
                            <a:avLst/>
                          </a:prstGeom>
                          <a:noFill/>
                          <a:ln w="14" cap="rnd">
                            <a:solidFill>
                              <a:srgbClr val="000000"/>
                            </a:solidFill>
                            <a:prstDash val="solid"/>
                            <a:bevel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4" name="Rectangle 432"/>
                        <wps:cNvSpPr>
                          <a:spLocks noChangeArrowheads="1"/>
                        </wps:cNvSpPr>
                        <wps:spPr bwMode="auto">
                          <a:xfrm>
                            <a:off x="1121410" y="1629410"/>
                            <a:ext cx="36639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54C13" w:rsidRDefault="00D54C13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cs="Arial"/>
                                  <w:color w:val="000000"/>
                                  <w:sz w:val="14"/>
                                  <w:szCs w:val="14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435" o:spid="_x0000_s1026" editas="canvas" style="width:453pt;height:229.5pt;mso-position-horizontal-relative:char;mso-position-vertical-relative:line" coordsize="57531,29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29146;visibility:visible;mso-wrap-style:square">
                  <v:fill o:detectmouseclick="t"/>
                  <v:path o:connecttype="none"/>
                </v:shape>
                <v:group id="Group 205" o:spid="_x0000_s1028" style="position:absolute;left:-1447;top:-3079;width:58704;height:31952" coordorigin="-228,-485" coordsize="9245,50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5" o:spid="_x0000_s1029" style="position:absolute;left:-28;top:-28;width:1;height: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H/h78A&#10;AADaAAAADwAAAGRycy9kb3ducmV2LnhtbERPTYvCMBC9L/gfwgje1lQXFq2mRRQX96j14m1sxrba&#10;TEoTtfrrzUHw+Hjf87QztbhR6yrLCkbDCARxbnXFhYJ9tv6egHAeWWNtmRQ8yEGa9L7mGGt75y3d&#10;dr4QIYRdjApK75tYSpeXZNANbUMcuJNtDfoA20LqFu8h3NRyHEW/0mDFoaHEhpYl5Zfd1Sg4VuM9&#10;PrfZX2Sm6x//32Xn62Gl1KDfLWYgPHX+I367N1pB2BquhBsgk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cf+HvwAAANoAAAAPAAAAAAAAAAAAAAAAAJgCAABkcnMvZG93bnJl&#10;di54bWxQSwUGAAAAAAQABAD1AAAAhAMAAAAA&#10;"/>
                  <v:rect id="Rectangle 6" o:spid="_x0000_s1030" style="position:absolute;left:43;top:43;width:8974;height:45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40z8MA&#10;AADaAAAADwAAAGRycy9kb3ducmV2LnhtbESPQWvCQBSE74L/YXkFb7qJ0qrRjUih0JNaK8XjM/ua&#10;hOy+Ddmtpv/eFQo9DjPzDbPe9NaIK3W+dqwgnSQgiAunay4VnD7fxgsQPiBrNI5JwS952OTDwRoz&#10;7W78QddjKEWEsM9QQRVCm0npi4os+olriaP37TqLIcqulLrDW4RbI6dJ8iIt1hwXKmzptaKiOf5Y&#10;BYvni2lO89l5N9+nXw2ZLfndQanRU79dgQjUh//wX/tdK1jC40q8ATK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L40z8MAAADaAAAADwAAAAAAAAAAAAAAAACYAgAAZHJzL2Rv&#10;d25yZXYueG1sUEsFBgAAAAAEAAQA9QAAAIgDAAAAAA==&#10;" filled="f" strokeweight="0"/>
                  <v:shape id="Freeform 7" o:spid="_x0000_s1031" style="position:absolute;left:43;top:43;width:2208;height:271;flip:y;visibility:visible;mso-wrap-style:square;v-text-anchor:top" coordsize="155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qjhMMA&#10;AADbAAAADwAAAGRycy9kb3ducmV2LnhtbESPQWsCMRCF7wX/QxjBW83WQ7Vbo5SCUKiXqgseh2S6&#10;uzSZbDeprv76zkHwNsN78943y/UQvDpRn9rIBp6mBShiG13LtYHDfvO4AJUyskMfmQxcKMF6NXpY&#10;Yunimb/otMu1khBOJRpocu5KrZNtKGCaxo5YtO/YB8yy9rV2PZ4lPHg9K4pnHbBlaWiwo/eG7M/u&#10;Lxh4aedXrD4r/Wvtfsve+ng8VsZMxsPbK6hMQ76bb9cfTvCFXn6RAfTq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OqjhMMAAADbAAAADwAAAAAAAAAAAAAAAACYAgAAZHJzL2Rv&#10;d25yZXYueG1sUEsFBgAAAAAEAAQA9QAAAIgDAAAAAA==&#10;" path="m,l142,r13,14l155,19e" filled="f" strokeweight="0">
                    <v:path arrowok="t" o:connecttype="custom" o:connectlocs="0,0;2023,0;2208,200;2208,271" o:connectangles="0,0,0,0"/>
                  </v:shape>
                  <v:rect id="Rectangle 8" o:spid="_x0000_s1032" style="position:absolute;left:114;top:86;width:872;height:2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  <w:proofErr w:type="spellStart"/>
                          <w:proofErr w:type="gram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uc</w:t>
                          </w:r>
                          <w:proofErr w:type="spellEnd"/>
                          <w:proofErr w:type="gram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Pesquisar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" o:spid="_x0000_s1033" style="position:absolute;left:4074;top:1069;width:4658;height:30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8VBr8A&#10;AADbAAAADwAAAGRycy9kb3ducmV2LnhtbERP24rCMBB9F/Yfwizsm6YrKt1qlEUQBBFp9QOGZrat&#10;NpOSRO3+vREE3+ZwrrNY9aYVN3K+sazge5SAIC6tbrhScDpuhikIH5A1tpZJwT95WC0/BgvMtL1z&#10;TrciVCKGsM9QQR1Cl0npy5oM+pHtiCP3Z53BEKGrpHZ4j+GmleMkmUmDDceGGjta11ReiqtR8IOn&#10;/VS7dHIwM325FpTvmnOu1Ndn/zsHEagPb/HLvdVx/hiev8QD5PI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MbxUGvwAAANsAAAAPAAAAAAAAAAAAAAAAAJgCAABkcnMvZG93bnJl&#10;di54bWxQSwUGAAAAAAQABAD1AAAAhAMAAAAA&#10;" fillcolor="#c0bfc0" strokecolor="#c0bfc0" strokeweight="39e-5mm"/>
                  <v:rect id="Rectangle 10" o:spid="_x0000_s1034" style="position:absolute;left:4074;top:813;width:1695;height:2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Ownb8A&#10;AADbAAAADwAAAGRycy9kb3ducmV2LnhtbERP24rCMBB9X/Afwgi+ranrKlqNIguCsIi0+gFDM7bV&#10;ZlKSqN2/3wiCb3M411muO9OIOzlfW1YwGiYgiAuray4VnI7bzxkIH5A1NpZJwR95WK96H0tMtX1w&#10;Rvc8lCKGsE9RQRVCm0rpi4oM+qFtiSN3ts5giNCVUjt8xHDTyK8kmUqDNceGClv6qai45jejYI6n&#10;/US72ffBTPX1llP2W18ypQb9brMAEagLb/HLvdNx/hiev8QD5O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jI7CdvwAAANsAAAAPAAAAAAAAAAAAAAAAAJgCAABkcnMvZG93bnJl&#10;di54bWxQSwUGAAAAAAQABAD1AAAAhAMAAAAA&#10;" fillcolor="#c0bfc0" strokecolor="#c0bfc0" strokeweight="39e-5mm"/>
                  <v:rect id="Rectangle 11" o:spid="_x0000_s1035" style="position:absolute;left:4031;top:1026;width:4659;height:30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HnwMEA&#10;AADbAAAADwAAAGRycy9kb3ducmV2LnhtbERPS2sCMRC+C/0PYQq9abZV1G43K0Va8Oij1B6HzTS7&#10;dDNZkrhu/70RBG/z8T2nWA22FT350DhW8DzJQBBXTjdsFHwdPsdLECEia2wdk4J/CrAqH0YF5tqd&#10;eUf9PhqRQjjkqKCOsculDFVNFsPEdcSJ+3XeYkzQG6k9nlO4beVLls2lxYZTQ40drWuq/vYnq+Db&#10;u13ozXHaTj82P4etWfBr5ZV6ehze30BEGuJdfHNvdJo/g+sv6QBZ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/B58DBAAAA2wAAAA8AAAAAAAAAAAAAAAAAmAIAAGRycy9kb3du&#10;cmV2LnhtbFBLBQYAAAAABAAEAPUAAACGAwAAAAA=&#10;" fillcolor="#fcf2e3" strokeweight="39e-5mm"/>
                  <v:rect id="Rectangle 12" o:spid="_x0000_s1036" style="position:absolute;left:4031;top:770;width:1696;height:2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1CW8EA&#10;AADbAAAADwAAAGRycy9kb3ducmV2LnhtbERPyWrDMBC9B/oPYgq9JXIbstS1HEpoIccspelxsKay&#10;qTUykuK4fx8FArnN461TrAbbip58aBwreJ5kIIgrpxs2Cr4On+MliBCRNbaOScE/BViVD6MCc+3O&#10;vKN+H41IIRxyVFDH2OVShqomi2HiOuLE/TpvMSbojdQezynctvIly+bSYsOpocaO1jVVf/uTVfDt&#10;3S705jhtpx+bn8PWLPi18ko9PQ7vbyAiDfEuvrk3Os2fwfWXdIAs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NQlvBAAAA2wAAAA8AAAAAAAAAAAAAAAAAmAIAAGRycy9kb3du&#10;cmV2LnhtbFBLBQYAAAAABAAEAPUAAACGAwAAAAA=&#10;" fillcolor="#fcf2e3" strokeweight="39e-5mm"/>
                  <v:rect id="Rectangle 13" o:spid="_x0000_s103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80TcAA&#10;AADbAAAADwAAAGRycy9kb3ducmV2LnhtbERPTYvCMBC9L+x/CLOwl2VNXUSkaxRRBG+LrYjHoRnb&#10;YjOpTWyz/94Igrd5vM+ZL4NpRE+dqy0rGI8SEMSF1TWXCg759nsGwnlkjY1lUvBPDpaL97c5ptoO&#10;vKc+86WIIexSVFB536ZSuqIig25kW+LInW1n0EfYlVJ3OMRw08ifJJlKgzXHhgpbWldUXLKbUXBL&#10;XDhOctxevk4U3OnPbq5jq9TnR1j9gvAU/Ev8dO90nD+Fxy/xALm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f80TcAAAADbAAAADwAAAAAAAAAAAAAAAACYAgAAZHJzL2Rvd25y&#10;ZXYueG1sUEsFBgAAAAAEAAQA9QAAAIUDAAAAAA==&#10;" fillcolor="#fbf1e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" o:spid="_x0000_s103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OR1sAA&#10;AADbAAAADwAAAGRycy9kb3ducmV2LnhtbERPTYvCMBC9C/6HMIIX0VRZVqmmIorgbVkV8Tg0Y1va&#10;TGoTNf77zcLC3ubxPme1DqYRT+pcZVnBdJKAIM6trrhQcD7txwsQziNrbCyTgjc5WGf93gpTbV/8&#10;Tc+jL0QMYZeigtL7NpXS5SUZdBPbEkfuZjuDPsKukLrDVww3jZwlyac0WHFsKLGlbUl5fXwYBY/E&#10;hcvHCff16ErBXb/s7j61Sg0HYbME4Sn4f/Gf+6Dj/Dn8/hIPkNk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rOR1sAAAADbAAAADwAAAAAAAAAAAAAAAACYAgAAZHJzL2Rvd25y&#10;ZXYueG1sUEsFBgAAAAAEAAQA9QAAAIUDAAAAAA==&#10;" fillcolor="#fbf1e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" o:spid="_x0000_s103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wPQMUA&#10;AADbAAAADwAAAGRycy9kb3ducmV2LnhtbESPQW/CMAyF75P4D5GRuI2USYOtIyDEhsQVmMa4WY3X&#10;djRO1YS28OvxYdJutt7ze5/ny95VqqUmlJ4NTMYJKOLM25JzA5+HzeMLqBCRLVaeycCVAiwXg4c5&#10;ptZ3vKN2H3MlIRxSNFDEWKdah6wgh2Hsa2LRfnzjMMra5No22Em4q/RTkky1w5KlocCa1gVl5/3F&#10;Gehu7WxSrb5fP/gyO+Lz6f3rePo1ZjTsV2+gIvXx3/x3vbWCL7Dyiwy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LA9AxQAAANs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" o:spid="_x0000_s104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Cq28MA&#10;AADbAAAADwAAAGRycy9kb3ducmV2LnhtbERPS2vCQBC+F/oflil4q5sU1Ca6EakWeq0WH7chOybR&#10;7GzIrknsr+8WCr3Nx/ecxXIwteiodZVlBfE4AkGcW11xoeBr9/78CsJ5ZI21ZVJwJwfL7PFhgam2&#10;PX9St/WFCCHsUlRQet+kUrq8JINubBviwJ1ta9AH2BZSt9iHcFPLlyiaSoMVh4YSG3orKb9ub0ZB&#10;/93N4np1TDZ8mx1wclrvD6eLUqOnYTUH4Wnw/+I/94cO8xP4/SUc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mCq28MAAADbAAAADwAAAAAAAAAAAAAAAACYAgAAZHJzL2Rv&#10;d25yZXYueG1sUEsFBgAAAAAEAAQA9QAAAIgDAAAAAA==&#10;" fillcolor="#faf0e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" o:spid="_x0000_s104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bJ+8EA&#10;AADbAAAADwAAAGRycy9kb3ducmV2LnhtbERPy4rCMBTdC/5DuIK7MVXwMR2jiA9wqzPouLs0d9pq&#10;c1Oa2Fa/3iwGXB7Oe75sTSFqqlxuWcFwEIEgTqzOOVXw8737mIFwHlljYZkUPMjBctHtzDHWtuED&#10;1UefihDCLkYFmfdlLKVLMjLoBrYkDtyfrQz6AKtU6gqbEG4KOYqiiTSYc2jIsKR1RsnteDcKmmc9&#10;HRar388t36dnHF82p/PlqlS/166+QHhq/Vv8795rBaOwPnwJP0A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E2yfvBAAAA2wAAAA8AAAAAAAAAAAAAAAAAmAIAAGRycy9kb3du&#10;cmV2LnhtbFBLBQYAAAAABAAEAPUAAACGAwAAAAA=&#10;" fillcolor="#faf0e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" o:spid="_x0000_s104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pGRsUA&#10;AADbAAAADwAAAGRycy9kb3ducmV2LnhtbESPS4vCQBCE7wv+h6GFva0TPQSJjrIogh4W1gcGb72Z&#10;zgMzPSEzatZf7wiCx6KqvqKm887U4kqtqywrGA4iEMSZ1RUXCg771dcYhPPIGmvLpOCfHMxnvY8p&#10;JtreeEvXnS9EgLBLUEHpfZNI6bKSDLqBbYiDl9vWoA+yLaRu8RbgppajKIqlwYrDQokNLUrKzruL&#10;URCnl79DsTr9/B7TPMs34+XSx3elPvvd9wSEp86/w6/2WisYDeH5JfwAO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GkZGxQAAANsAAAAPAAAAAAAAAAAAAAAAAJgCAABkcnMv&#10;ZG93bnJldi54bWxQSwUGAAAAAAQABAD1AAAAigMAAAAA&#10;" fillcolor="#f9efe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" o:spid="_x0000_s104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jYMcYA&#10;AADbAAAADwAAAGRycy9kb3ducmV2LnhtbESPT2vCQBTE74V+h+UVequb5hBCdJVSEfRQaFNRvD2z&#10;L39o9m3IrknaT+8KBY/DzPyGWawm04qBetdYVvA6i0AQF1Y3XCnYf29eUhDOI2tsLZOCX3KwWj4+&#10;LDDTduQvGnJfiQBhl6GC2vsuk9IVNRl0M9sRB6+0vUEfZF9J3eMY4KaVcRQl0mDDYaHGjt5rKn7y&#10;i1GQHC/nfbU5fXwejmVR7tL12id/Sj0/TW9zEJ4mfw//t7daQRzD7Uv4AX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MjYMcYAAADb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" o:spid="_x0000_s104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R9qsUA&#10;AADbAAAADwAAAGRycy9kb3ducmV2LnhtbESPT4vCMBTE7wt+h/AEb2uqQpFqFFEEPQirK4q3Z/P6&#10;B5uX0kSt++nNwsIeh5n5DTOdt6YSD2pcaVnBoB+BIE6tLjlXcPxef45BOI+ssbJMCl7kYD7rfEwx&#10;0fbJe3ocfC4ChF2CCgrv60RKlxZk0PVtTRy8zDYGfZBNLnWDzwA3lRxGUSwNlhwWCqxpWVB6O9yN&#10;gvh8vx7z9WX3dTpnabYdr1Y+/lGq120XExCeWv8f/mtvtILhCH6/hB8gZ2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hH2qxQAAANsAAAAPAAAAAAAAAAAAAAAAAJgCAABkcnMv&#10;ZG93bnJldi54bWxQSwUGAAAAAAQABAD1AAAAigMAAAAA&#10;" fillcolor="#f9efe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" o:spid="_x0000_s104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7g+cMA&#10;AADbAAAADwAAAGRycy9kb3ducmV2LnhtbESPS4vCMBSF9wP+h3AFN4OmI4NINYojDIg7n+Du2lzb&#10;YnJTmkyt/vqJILg8nMfHmc5ba0RDtS8dK/gaJCCIM6dLzhXsd7/9MQgfkDUax6TgTh7ms87HFFPt&#10;bryhZhtyEUfYp6igCKFKpfRZQRb9wFXE0bu42mKIss6lrvEWx62RwyQZSYslR0KBFS0Lyq7bPxsh&#10;q6M8Hu7r7LH/PJ1/Gmkey41RqtdtFxMQgdrwDr/aK61g+A3PL/EHyNk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Q7g+c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" o:spid="_x0000_s104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JFYsMA&#10;AADbAAAADwAAAGRycy9kb3ducmV2LnhtbESPS4vCMBSF9wP+h3AFN4OmI4xINYojDIg7n+Du2lzb&#10;YnJTmkyt/vqJILg8nMfHmc5ba0RDtS8dK/gaJCCIM6dLzhXsd7/9MQgfkDUax6TgTh7ms87HFFPt&#10;bryhZhtyEUfYp6igCKFKpfRZQRb9wFXE0bu42mKIss6lrvEWx62RwyQZSYslR0KBFS0Lyq7bPxsh&#10;q6M8Hu7r7LH/PJ1/Gmkey41RqtdtFxMQgdrwDr/aK61g+A3PL/EHyNk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kJFYs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" o:spid="_x0000_s104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t73cIA&#10;AADbAAAADwAAAGRycy9kb3ducmV2LnhtbESPQYvCMBSE74L/ITxhb5oqKG41iiwIsiyC1e350Tyb&#10;YvPSbbJa/70RBI/DzHzDLNedrcWVWl85VjAeJSCIC6crLhWcjtvhHIQPyBprx6TgTh7Wq35vial2&#10;Nz7QNQuliBD2KSowITSplL4wZNGPXEMcvbNrLYYo21LqFm8Rbms5SZKZtFhxXDDY0Jeh4pL9WwVH&#10;ua9+3NTUn5fz9/TvN8+bTZYr9THoNgsQgbrwDr/aO61gMoPnl/gD5O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O3vdwgAAANsAAAAPAAAAAAAAAAAAAAAAAJgCAABkcnMvZG93&#10;bnJldi54bWxQSwUGAAAAAAQABAD1AAAAhwMAAAAA&#10;" fillcolor="#f7edd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" o:spid="_x0000_s104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feRsQA&#10;AADbAAAADwAAAGRycy9kb3ducmV2LnhtbESPQWvCQBSE74X+h+UVequbCraaZhURhCJFaNScH9ln&#10;NiT7NmZXjf/eLRQ8DjPzDZMtBtuKC/W+dqzgfZSAIC6drrlSsN+t36YgfEDW2DomBTfysJg/P2WY&#10;anflX7rkoRIRwj5FBSaELpXSl4Ys+pHriKN3dL3FEGVfSd3jNcJtK8dJ8iEt1hwXDHa0MlQ2+dkq&#10;2Mlt/eMmpp01x83kdCiKbpkXSr2+DMsvEIGG8Aj/t7+1gvEn/H2JP0D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33kbEAAAA2wAAAA8AAAAAAAAAAAAAAAAAmAIAAGRycy9k&#10;b3ducmV2LnhtbFBLBQYAAAAABAAEAPUAAACJAwAAAAA=&#10;" fillcolor="#f7edd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" o:spid="_x0000_s104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Z3PLoA&#10;AADbAAAADwAAAGRycy9kb3ducmV2LnhtbERPuwrCMBTdBf8hXMFNUxVEq1GkILr6WNwuzbUpNjcl&#10;iVr/3gyC4+G819vONuJFPtSOFUzGGQji0umaKwXXy360ABEissbGMSn4UIDtpt9bY67dm0/0OsdK&#10;pBAOOSowMba5lKE0ZDGMXUucuLvzFmOCvpLa4zuF20ZOs2wuLdacGgy2VBgqH+enVWBn+1je5kVz&#10;ZN8tlsu7KehwUmo46HYrEJG6+Bf/3EetYJrGpi/pB8jNFw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EWZ3PLoAAADbAAAADwAAAAAAAAAAAAAAAACYAgAAZHJzL2Rvd25yZXYueG1s&#10;UEsFBgAAAAAEAAQA9QAAAH8DAAAAAA==&#10;" fillcolor="#f6ecd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" o:spid="_x0000_s105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rSp78A&#10;AADbAAAADwAAAGRycy9kb3ducmV2LnhtbESPzarCMBSE94LvEI7gTlO9ILYa5VIQ3fqzcXdojk25&#10;zUlJota3vxEEl8PMfMOst71txYN8aBwrmE0zEMSV0w3XCi7n3WQJIkRkja1jUvCiANvNcLDGQrsn&#10;H+lxirVIEA4FKjAxdoWUoTJkMUxdR5y8m/MWY5K+ltrjM8FtK+dZtpAWG04LBjsqDVV/p7tVYH92&#10;sbouyvbAvl/m+c2UtD8qNR71vysQkfr4DX/aB61gnsP7S/oBcvM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+KtKnvwAAANsAAAAPAAAAAAAAAAAAAAAAAJgCAABkcnMvZG93bnJl&#10;di54bWxQSwUGAAAAAAQABAD1AAAAhAMAAAAA&#10;" fillcolor="#f6ecd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" o:spid="_x0000_s105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nt57oA&#10;AADbAAAADwAAAGRycy9kb3ducmV2LnhtbERPuwrCMBTdBf8hXMFNUxVEq1GkILr6WNwuzbUpNjcl&#10;iVr/3gyC4+G819vONuJFPtSOFUzGGQji0umaKwXXy360ABEissbGMSn4UIDtpt9bY67dm0/0OsdK&#10;pBAOOSowMba5lKE0ZDGMXUucuLvzFmOCvpLa4zuF20ZOs2wuLdacGgy2VBgqH+enVWBn+1je5kVz&#10;ZN8tlsu7KehwUmo46HYrEJG6+Bf/3EetYJbWpy/pB8jNFw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asnt57oAAADbAAAADwAAAAAAAAAAAAAAAACYAgAAZHJzL2Rvd25yZXYueG1s&#10;UEsFBgAAAAAEAAQA9QAAAH8DAAAAAA==&#10;" fillcolor="#f6ecd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" o:spid="_x0000_s105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2Nv8UA&#10;AADbAAAADwAAAGRycy9kb3ducmV2LnhtbESPQWvCQBSE70L/w/IKvenGSqVNXaWIgiAVTCvo7Zl9&#10;TUJ234bs1qT/visIHoeZ+YaZLXprxIVaXzlWMB4lIIhzpysuFHx/rYevIHxA1mgck4I/8rCYPwxm&#10;mGrX8Z4uWShEhLBPUUEZQpNK6fOSLPqRa4ij9+NaiyHKtpC6xS7CrZHPSTKVFiuOCyU2tCwpr7Nf&#10;q2DXH7bV27GuJ2fz6Vfn5emFzEmpp8f+4x1EoD7cw7f2RiuYjOH6Jf4AOf8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7Y2/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" o:spid="_x0000_s105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8TyMQA&#10;AADbAAAADwAAAGRycy9kb3ducmV2LnhtbESPQWsCMRSE70L/Q3gFb5qtUmm3RimiIIiCtoLenpvX&#10;3WWTl2UTdfvvjSB4HGbmG2Y8ba0RF2p86VjBWz8BQZw5XXKu4Pdn0fsA4QOyRuOYFPyTh+nkpTPG&#10;VLsrb+myC7mIEPYpKihCqFMpfVaQRd93NXH0/lxjMUTZ5FI3eI1wa+QgSUbSYslxocCaZgVl1e5s&#10;FWza/ar8PFTV8GTWfn6aHd/JHJXqvrbfXyACteEZfrSXWsFwAPcv8QfIy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0/E8jEAAAA2wAAAA8AAAAAAAAAAAAAAAAAmAIAAGRycy9k&#10;b3ducmV2LnhtbFBLBQYAAAAABAAEAPUAAACJAwAAAAA=&#10;" fillcolor="#f5ebdc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" o:spid="_x0000_s105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O2U8UA&#10;AADbAAAADwAAAGRycy9kb3ducmV2LnhtbESPQWvCQBSE70L/w/IK3symDYpNXaVIC4WioG2h3p7Z&#10;1yRk923Irhr/vSsIHoeZ+YaZLXprxJE6XztW8JSkIIgLp2suFfx8f4ymIHxA1mgck4IzeVjMHwYz&#10;zLU78YaO21CKCGGfo4IqhDaX0hcVWfSJa4mj9+86iyHKrpS6w1OEWyOf03QiLdYcFypsaVlR0WwP&#10;VsG6//2qX/6aJtublX/fL3djMjulho/92yuIQH24h2/tT60gy+D6Jf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c7ZT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" o:spid="_x0000_s105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iYH8IA&#10;AADbAAAADwAAAGRycy9kb3ducmV2LnhtbESPQYvCMBSE78L+h/AWvGlaFXG7jbIIam+iLnt+2zzb&#10;0ualNFHrvzeC4HGYmW+YdNWbRlypc5VlBfE4AkGcW11xoeD3tBktQDiPrLGxTAru5GC1/BikmGh7&#10;4wNdj74QAcIuQQWl920ipctLMujGtiUO3tl2Bn2QXSF1h7cAN42cRNFcGqw4LJTY0rqkvD5ejIJm&#10;X5/ji7FT/oqLzPzv/g6LbKvU8LP/+Qbhqffv8KudaQXTGTy/h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6JgfwgAAANsAAAAPAAAAAAAAAAAAAAAAAJgCAABkcnMvZG93&#10;bnJldi54bWxQSwUGAAAAAAQABAD1AAAAhwMAAAAA&#10;" fillcolor="#f4eadb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" o:spid="_x0000_s105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Q9hMIA&#10;AADbAAAADwAAAGRycy9kb3ducmV2LnhtbESPQYvCMBSE78L+h/AWvGlaRXG7jbIIam+iLnt+2zzb&#10;0ualNFHrvzeC4HGYmW+YdNWbRlypc5VlBfE4AkGcW11xoeD3tBktQDiPrLGxTAru5GC1/BikmGh7&#10;4wNdj74QAcIuQQWl920ipctLMujGtiUO3tl2Bn2QXSF1h7cAN42cRNFcGqw4LJTY0rqkvD5ejIJm&#10;X5/ji7FT/oqLzPzv/g6LbKvU8LP/+Qbhqffv8KudaQXTGTy/h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pD2EwgAAANsAAAAPAAAAAAAAAAAAAAAAAJgCAABkcnMvZG93&#10;bnJldi54bWxQSwUGAAAAAAQABAD1AAAAhwMAAAAA&#10;" fillcolor="#f4eadb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" o:spid="_x0000_s105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KY98UA&#10;AADbAAAADwAAAGRycy9kb3ducmV2LnhtbESP0WrCQBRE3wv+w3IF33TTCiFEVykFU6WltNoPuGSv&#10;SUj2bsyuSezXdwtCH4eZOcOst6NpRE+dqywreFxEIIhzqysuFHyfdvMEhPPIGhvLpOBGDrabycMa&#10;U20H/qL+6AsRIOxSVFB636ZSurwkg25hW+LgnW1n0AfZFVJ3OAS4aeRTFMXSYMVhocSWXkrK6+PV&#10;KIiz6s0lw+X9vP+gKKtfD5/Xn1ap2XR8XoHwNPr/8L291wqWMfx9CT9Ab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Ipj3xQAAANsAAAAPAAAAAAAAAAAAAAAAAJgCAABkcnMv&#10;ZG93bnJldi54bWxQSwUGAAAAAAQABAD1AAAAigMAAAAA&#10;" fillcolor="#f3e9da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" o:spid="_x0000_s105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49bMQA&#10;AADbAAAADwAAAGRycy9kb3ducmV2LnhtbESP3YrCMBSE7xd8h3AE79ZUBZWuUUTwDxdx3X2AQ3Ns&#10;i81JbaKtPr1ZELwcZuYbZjJrTCFuVLncsoJeNwJBnFidc6rg73f5OQbhPLLGwjIpuJOD2bT1McFY&#10;25p/6Hb0qQgQdjEqyLwvYyldkpFB17UlcfBOtjLog6xSqSusA9wUsh9FQ2kw57CQYUmLjJLz8WoU&#10;DFf5zo3ry/dps6dodV5vD9dHqVSn3cy/QHhq/Dv8am+0gsEI/r+EHyC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uPWzEAAAA2wAAAA8AAAAAAAAAAAAAAAAAmAIAAGRycy9k&#10;b3ducmV2LnhtbFBLBQYAAAAABAAEAPUAAACJAwAAAAA=&#10;" fillcolor="#f3e9da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" o:spid="_x0000_s105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GpHsIA&#10;AADbAAAADwAAAGRycy9kb3ducmV2LnhtbERP3WrCMBS+F3yHcAa7W9M5KNIZRQSdQxmu2wMcmmNb&#10;bE5qE9vq05sLwcuP73+2GEwtOmpdZVnBexSDIM6trrhQ8P+3fpuCcB5ZY22ZFFzJwWI+Hs0w1bbn&#10;X+oyX4gQwi5FBaX3TSqly0sy6CLbEAfuaFuDPsC2kLrFPoSbWk7iOJEGKw4NJTa0Kik/ZRejINlU&#10;Ozftz/vj9ofizenr+3C5NUq9vgzLTxCeBv8UP9xbreAjjA1fwg+Q8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8akewgAAANs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" o:spid="_x0000_s106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7ut8QA&#10;AADbAAAADwAAAGRycy9kb3ducmV2LnhtbESPQWsCMRSE7wX/Q3iCN82q1OpqlCIuloIt1UKvj81z&#10;s3TzsiRRt/++KQg9DjPzDbPadLYRV/KhdqxgPMpAEJdO11wp+DwVwzmIEJE1No5JwQ8F2Kx7DyvM&#10;tbvxB12PsRIJwiFHBSbGNpcylIYshpFriZN3dt5iTNJXUnu8Jbht5CTLZtJizWnBYEtbQ+X38WIV&#10;4L4wb49fr0+7wjdhmhWH98N5odSg3z0vQUTq4n/43n7RCqYL+PuSfo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e7rfEAAAA2wAAAA8AAAAAAAAAAAAAAAAAmAIAAGRycy9k&#10;b3ducmV2LnhtbFBLBQYAAAAABAAEAPUAAACJAwAAAAA=&#10;" fillcolor="#f2e8d9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" o:spid="_x0000_s106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I0V8IA&#10;AADbAAAADwAAAGRycy9kb3ducmV2LnhtbERPy2oCMRTdC/5DuIXuNFP7UEejSOnQIqj4ALeXyXUy&#10;OLkZklSnf98sCl0eznu+7GwjbuRD7VjB0zADQVw6XXOl4HQsBhMQISJrbByTgh8KsFz0e3PMtbvz&#10;nm6HWIkUwiFHBSbGNpcylIYshqFriRN3cd5iTNBXUnu8p3DbyFGWvUmLNacGgy29Gyqvh2+rAD8L&#10;s309r8cfhW/Cc1ZsdpvLVKnHh241AxGpi//iP/eXVvCS1qcv6QfIx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4jRXwgAAANsAAAAPAAAAAAAAAAAAAAAAAJgCAABkcnMvZG93&#10;bnJldi54bWxQSwUGAAAAAAQABAD1AAAAhwMAAAAA&#10;" fillcolor="#f2e8d9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" o:spid="_x0000_s106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YWhMIA&#10;AADbAAAADwAAAGRycy9kb3ducmV2LnhtbESP3WoCMRSE7wu+QziCN0UTpaisRhGLpXfizwMcNsfN&#10;4uZkSVJ3ffumUPBymJlvmPW2d414UIi1Zw3TiQJBXHpTc6XhejmMlyBiQjbYeCYNT4qw3Qze1lgY&#10;3/GJHudUiQzhWKAGm1JbSBlLSw7jxLfE2bv54DBlGSppAnYZ7ho5U2ouHdacFyy2tLdU3s8/TsO7&#10;PfXV/nj9QvksP8NCqe54UFqPhv1uBSJRn17h//a30fAxhb8v+QfIz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phaEwgAAANs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" o:spid="_x0000_s106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SI88IA&#10;AADbAAAADwAAAGRycy9kb3ducmV2LnhtbESP3WoCMRSE7wu+QziCN0WTSlFZjSKKpXfizwMcNsfN&#10;4uZkSVJ3ffumUPBymJlvmNWmd414UIi1Zw0fEwWCuPSm5krD9XIYL0DEhGyw8UwanhRhsx68rbAw&#10;vuMTPc6pEhnCsUANNqW2kDKWlhzGiW+Js3fzwWHKMlTSBOwy3DVyqtRMOqw5L1hsaWepvJ9/nIZ3&#10;e+qr3fH6hfJZ7sNcqe54UFqPhv12CSJRn17h//a30fA5hb8v+QfI9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dIjzwgAAANs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0" o:spid="_x0000_s106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gtaMIA&#10;AADbAAAADwAAAGRycy9kb3ducmV2LnhtbESP3WoCMRSE7wXfIRyhN1IT22JlaxRRLN6JPw9w2Bw3&#10;SzcnSxLd9e2bgtDLYWa+YRar3jXiTiHWnjVMJwoEcelNzZWGy3n3OgcRE7LBxjNpeFCE1XI4WGBh&#10;fMdHup9SJTKEY4EabEptIWUsLTmME98SZ+/qg8OUZaikCdhluGvkm1Iz6bDmvGCxpY2l8ud0cxrG&#10;9thXm8PlG+Wj3IZPpbrDTmn9MurXXyAS9ek//GzvjYaPd/j7kn+A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OC1owgAAANs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1" o:spid="_x0000_s106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F9ScQA&#10;AADbAAAADwAAAGRycy9kb3ducmV2LnhtbESPQWvCQBSE7wX/w/IEb3WjSCnRVUSxFDyU2B709pJ9&#10;ZoPZtyG7MfHfu4VCj8PMfMOsNoOtxZ1aXzlWMJsmIIgLpysuFfx8H17fQfiArLF2TAoe5GGzHr2s&#10;MNWu54zup1CKCGGfogITQpNK6QtDFv3UNcTRu7rWYoiyLaVusY9wW8t5krxJixXHBYMN7QwVt1Nn&#10;FVz0rOu7ffmVmSHPP8L8mF3PuVKT8bBdggg0hP/wX/tTK1gs4PdL/AFy/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BfUnEAAAA2wAAAA8AAAAAAAAAAAAAAAAAmAIAAGRycy9k&#10;b3ducmV2LnhtbFBLBQYAAAAABAAEAPUAAACJAwAAAAA=&#10;" fillcolor="#f0e6d7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2" o:spid="_x0000_s106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3Y0sUA&#10;AADbAAAADwAAAGRycy9kb3ducmV2LnhtbESPQWvCQBSE7wX/w/IK3upGqUWiqxTFIvQgsR7a20v2&#10;mQ1m34bsxqT/3hUKPQ4z8w2z2gy2FjdqfeVYwXSSgCAunK64VHD+2r8sQPiArLF2TAp+ycNmPXpa&#10;YapdzxndTqEUEcI+RQUmhCaV0heGLPqJa4ijd3GtxRBlW0rdYh/htpazJHmTFiuOCwYb2hoqrqfO&#10;KvjR067vduUxM0Oef4TZZ3b5zpUaPw/vSxCBhvAf/msftILXOTy+xB8g1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zdjSxQAAANsAAAAPAAAAAAAAAAAAAAAAAJgCAABkcnMv&#10;ZG93bnJldi54bWxQSwUGAAAAAAQABAD1AAAAigMAAAAA&#10;" fillcolor="#f0e6d7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3" o:spid="_x0000_s106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PndcQA&#10;AADbAAAADwAAAGRycy9kb3ducmV2LnhtbESPT2vCQBTE7wW/w/KE3upGsSLRVVSo2EPB+Of+yD6T&#10;YPZt2N0msZ++Wyh4HGbmN8xy3ZtatOR8ZVnBeJSAIM6trrhQcDl/vM1B+ICssbZMCh7kYb0avCwx&#10;1bbjjNpTKESEsE9RQRlCk0rp85IM+pFtiKN3s85giNIVUjvsItzUcpIkM2mw4rhQYkO7kvL76dso&#10;CF/ZcbLfZrm5Hh7us/05jt+LTqnXYb9ZgAjUh2f4v33QCqYz+PsSf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3T53XEAAAA2wAAAA8AAAAAAAAAAAAAAAAAmAIAAGRycy9k&#10;b3ducmV2LnhtbFBLBQYAAAAABAAEAPUAAACJAwAAAAA=&#10;" fillcolor="#efe5d6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4" o:spid="_x0000_s106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9C7sQA&#10;AADbAAAADwAAAGRycy9kb3ducmV2LnhtbESPQWvCQBSE7wX/w/KE3upGsbVEV1HBYg8Fo/X+yD6T&#10;YPZt2F2T2F/fLRQ8DjPzDbNY9aYWLTlfWVYwHiUgiHOrKy4UfJ92L+8gfEDWWFsmBXfysFoOnhaY&#10;attxRu0xFCJC2KeooAyhSaX0eUkG/cg2xNG7WGcwROkKqR12EW5qOUmSN2mw4rhQYkPbkvLr8WYU&#10;hK/sMPnYZLk57+/us/05jF+LTqnnYb+egwjUh0f4v73XCqYz+PsSf4B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KfQu7EAAAA2wAAAA8AAAAAAAAAAAAAAAAAmAIAAGRycy9k&#10;b3ducmV2LnhtbFBLBQYAAAAABAAEAPUAAACJAwAAAAA=&#10;" fillcolor="#efe5d6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5" o:spid="_x0000_s106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DWnMIA&#10;AADbAAAADwAAAGRycy9kb3ducmV2LnhtbERPy2rCQBTdF/yH4Qrd1YnSFolOghYqdlEwPvaXzDUJ&#10;Zu6EmTGJ/frOotDl4bzX+Wha0ZPzjWUF81kCgri0uuFKwfn0+bIE4QOyxtYyKXiQhzybPK0x1Xbg&#10;gvpjqEQMYZ+igjqELpXSlzUZ9DPbEUfuap3BEKGrpHY4xHDTykWSvEuDDceGGjv6qKm8He9GQfgu&#10;DovdtijNZf9wX/3PYf5WDUo9T8fNCkSgMfyL/9x7reA1jo1f4g+Q2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ANacwgAAANsAAAAPAAAAAAAAAAAAAAAAAJgCAABkcnMvZG93&#10;bnJldi54bWxQSwUGAAAAAAQABAD1AAAAhwMAAAAA&#10;" fillcolor="#efe5d6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6" o:spid="_x0000_s107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gDFMUA&#10;AADbAAAADwAAAGRycy9kb3ducmV2LnhtbESPQWvCQBSE7wX/w/KEXoru2optoquItNBeBK2X3l6y&#10;zySYfRuzWxP/fbcgeBxm5htmseptLS7U+sqxhslYgSDOnam40HD4/hi9gfAB2WDtmDRcycNqOXhY&#10;YGpcxzu67EMhIoR9ihrKEJpUSp+XZNGPXUMcvaNrLYYo20KaFrsIt7V8VmomLVYcF0psaFNSftr/&#10;Wg1dtf3JJ1/Fu7q+ZmqHWfLydDZaPw779RxEoD7cw7f2p9EwTeD/S/wBcv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eAMUxQAAANsAAAAPAAAAAAAAAAAAAAAAAJgCAABkcnMv&#10;ZG93bnJldi54bWxQSwUGAAAAAAQABAD1AAAAigMAAAAA&#10;" fillcolor="#eee4d5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7" o:spid="_x0000_s107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s8VMMA&#10;AADbAAAADwAAAGRycy9kb3ducmV2LnhtbERPz2vCMBS+C/sfwhvsIjZx4txqo4hMmBehbpfdns2z&#10;LWteuiaz9b9fDoLHj+93th5sIy7U+dqxhmmiQBAXztRcavj63E1eQfiAbLBxTBqu5GG9ehhlmBrX&#10;c06XYyhFDGGfooYqhDaV0hcVWfSJa4kjd3adxRBhV0rTYR/DbSOflXqRFmuODRW2tK2o+Dn+WQ19&#10;ffgupvvyXV0XJ5Xj6W02/jVaPz0OmyWIQEO4i2/uD6NhHtfHL/EHyN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ps8VMMAAADbAAAADwAAAAAAAAAAAAAAAACYAgAAZHJzL2Rv&#10;d25yZXYueG1sUEsFBgAAAAAEAAQA9QAAAIgDAAAAAA==&#10;" fillcolor="#eee4d5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8" o:spid="_x0000_s107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2IR8IA&#10;AADbAAAADwAAAGRycy9kb3ducmV2LnhtbESPQUvDQBSE70L/w/IK3uymQorEbou0CB41SqC31+wz&#10;G8y+DbvPNP33riB4HGbmG2a7n/2gJoqpD2xgvSpAEbfB9twZ+Hh/vnsAlQTZ4hCYDFwpwX63uNli&#10;ZcOF32iqpVMZwqlCA05krLROrSOPaRVG4ux9huhRsoydthEvGe4HfV8UG+2x57zgcKSDo/ar/vYG&#10;NlNZH6/9uYmvDTWTO51EYmnM7XJ+egQlNMt/+K/9Yg2Ua/j9kn+A3v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DYhHwgAAANsAAAAPAAAAAAAAAAAAAAAAAJgCAABkcnMvZG93&#10;bnJldi54bWxQSwUGAAAAAAQABAD1AAAAhwMAAAAA&#10;" fillcolor="#ede3d4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9" o:spid="_x0000_s107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8WMMIA&#10;AADbAAAADwAAAGRycy9kb3ducmV2LnhtbESPQUvDQBSE74L/YXmCN7uxkCJpt0UsBY8aJdDba/Y1&#10;G8y+DbvPNP33riB4HGbmG2azm/2gJoqpD2zgcVGAIm6D7bkz8PlxeHgClQTZ4hCYDFwpwW57e7PB&#10;yoYLv9NUS6cyhFOFBpzIWGmdWkce0yKMxNk7h+hRsoydthEvGe4HvSyKlfbYc15wONKLo/ar/vYG&#10;VlNZ76/9qYlvDTWTOx5FYmnM/d38vAYlNMt/+K/9ag2US/j9kn+A3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3xYwwgAAANsAAAAPAAAAAAAAAAAAAAAAAJgCAABkcnMvZG93&#10;bnJldi54bWxQSwUGAAAAAAQABAD1AAAAhwMAAAAA&#10;" fillcolor="#ede3d4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0" o:spid="_x0000_s107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Ozq8IA&#10;AADbAAAADwAAAGRycy9kb3ducmV2LnhtbESPQUvDQBSE74L/YXkFb3ZTJaXEbosogkeNJdDba/aZ&#10;DWbfht1nmv57VxA8DjPzDbPdz35QE8XUBzawWhagiNtge+4MHD5ebjegkiBbHAKTgQsl2O+ur7ZY&#10;2XDmd5pq6VSGcKrQgBMZK61T68hjWoaROHufIXqULGOnbcRzhvtB3xXFWnvsOS84HOnJUftVf3sD&#10;66msny/9qYlvDTWTOx5FYmnMzWJ+fAAlNMt/+K/9ag2U9/D7Jf8Avf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k7OrwgAAANsAAAAPAAAAAAAAAAAAAAAAAJgCAABkcnMvZG93&#10;bnJldi54bWxQSwUGAAAAAAQABAD1AAAAhwMAAAAA&#10;" fillcolor="#ede3d4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1" o:spid="_x0000_s107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u4tcIA&#10;AADbAAAADwAAAGRycy9kb3ducmV2LnhtbESPzWrDMBCE74W8g9hAb40c04TiRAlOodCTIU4pPS7W&#10;xjaxVkZS/fP2UaDQ4zAz3zD742Q6MZDzrWUF61UCgriyuuVawdfl4+UNhA/IGjvLpGAmD8fD4mmP&#10;mbYjn2koQy0ihH2GCpoQ+kxKXzVk0K9sTxy9q3UGQ5SultrhGOGmk2mSbKXBluNCgz29N1Tdyl+j&#10;AE1ZuO8iLfmEA5/mLv9xmCv1vJzyHYhAU/gP/7U/tYLNKzy+xB8gD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O7i1wgAAANs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2" o:spid="_x0000_s107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cdLsAA&#10;AADbAAAADwAAAGRycy9kb3ducmV2LnhtbESPQYvCMBSE74L/ITzBm6YrKNI1LVVY2JNglWWPj+Zt&#10;W7Z5KUms9d8bQfA4zMw3zC4fTScGcr61rOBjmYAgrqxuuVZwOX8ttiB8QNbYWSYFd/KQZ9PJDlNt&#10;b3yioQy1iBD2KSpoQuhTKX3VkEG/tD1x9P6sMxiidLXUDm8Rbjq5SpKNNNhyXGiwp0ND1X95NQrQ&#10;lEf3c1yVvMeB9/eu+HVYKDWfjcUniEBjeIdf7W+tYL2G55f4A2T2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3cdLsAAAADbAAAADwAAAAAAAAAAAAAAAACYAgAAZHJzL2Rvd25y&#10;ZXYueG1sUEsFBgAAAAAEAAQA9QAAAIUDAAAAAA==&#10;" fillcolor="#ece2d3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3" o:spid="_x0000_s107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+ln8EA&#10;AADbAAAADwAAAGRycy9kb3ducmV2LnhtbESPQYvCMBSE78L+h/CEvWnqLrpSjaKCrAcP2vUHPJpn&#10;U2xeShK1+++NIHgcZuYbZr7sbCNu5EPtWMFomIEgLp2uuVJw+tsOpiBCRNbYOCYF/xRgufjozTHX&#10;7s5HuhWxEgnCIUcFJsY2lzKUhiyGoWuJk3d23mJM0ldSe7wnuG3kV5ZNpMWa04LBljaGyktxtQo2&#10;P4d18ev3hqan75Uc+TWyNUp99rvVDESkLr7Dr/ZOKxhP4Pkl/QC5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VPpZ/BAAAA2w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4" o:spid="_x0000_s107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MABMMA&#10;AADbAAAADwAAAGRycy9kb3ducmV2LnhtbESPwWrDMBBE74X+g9hCbo3slDbBiWLsQEkPPTROPmCx&#10;tpaptTKSkjh/HxUKPQ4z84bZlJMdxIV86B0ryOcZCOLW6Z47Bafj+/MKRIjIGgfHpOBGAcrt48MG&#10;C+2ufKBLEzuRIBwKVGBiHAspQ2vIYpi7kTh5385bjEn6TmqP1wS3g1xk2Zu02HNaMDjSzlD705yt&#10;gt3yq272/tPQ6vRSydzXyNYoNXuaqjWISFP8D/+1P7SC1yX8fkk/QG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gMABMMAAADbAAAADwAAAAAAAAAAAAAAAACYAgAAZHJzL2Rv&#10;d25yZXYueG1sUEsFBgAAAAAEAAQA9QAAAIgDAAAAAA==&#10;" fillcolor="#ebe1d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5" o:spid="_x0000_s107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yUdsAA&#10;AADbAAAADwAAAGRycy9kb3ducmV2LnhtbERPS2rDMBDdB3oHMYHuEtktTY0bxdiB0iy6aNwcYLCm&#10;lok1MpKauLePFoUsH++/rWY7igv5MDhWkK8zEMSd0wP3Ck7f76sCRIjIGkfHpOCPAlS7h8UWS+2u&#10;fKRLG3uRQjiUqMDEOJVShs6QxbB2E3Hifpy3GBP0vdQeryncjvIpyzbS4sCpweBEe0Pduf21Cvav&#10;X0374T8NFafnWua+QbZGqcflXL+BiDTHu/jffdAKXtLY9CX9ALm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5yUdsAAAADbAAAADwAAAAAAAAAAAAAAAACYAgAAZHJzL2Rvd25y&#10;ZXYueG1sUEsFBgAAAAAEAAQA9QAAAIUDAAAAAA==&#10;" fillcolor="#ebe1d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6" o:spid="_x0000_s108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s/0MMA&#10;AADbAAAADwAAAGRycy9kb3ducmV2LnhtbESPQWsCMRSE74L/ITyhN83aYtGtUaS0sgcP1Vbo8bF5&#10;Zhc3L9sk1fXfG0HwOMzMN8x82dlGnMiH2rGC8SgDQVw6XbNR8PP9OZyCCBFZY+OYFFwowHLR780x&#10;1+7MWzrtohEJwiFHBVWMbS5lKCuyGEauJU7ewXmLMUlvpPZ4TnDbyOcse5UWa04LFbb0XlF53P1b&#10;BVOzNr+bstiaWHzt/Uf78meQlXoadKs3EJG6+Ajf24VWMJnB7Uv6AXJx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Us/0MMAAADbAAAADwAAAAAAAAAAAAAAAACYAgAAZHJzL2Rv&#10;d25yZXYueG1sUEsFBgAAAAAEAAQA9QAAAIgDAAAAAA==&#10;" fillcolor="#eae0d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7" o:spid="_x0000_s108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1c8L8A&#10;AADbAAAADwAAAGRycy9kb3ducmV2LnhtbERPTYvCMBC9C/6HMII3TVUQqUYRUelhD6u7gsehGdNi&#10;M6lJ1O6/3xwW9vh436tNZxvxIh9qxwom4wwEcel0zUbB99dhtAARIrLGxjEp+KEAm3W/t8Jcuzef&#10;6HWORqQQDjkqqGJscylDWZHFMHYtceJuzluMCXojtcd3CreNnGbZXFqsOTVU2NKuovJ+floFC3M0&#10;14+yOJlYfF78vp09DLJSw0G3XYKI1MV/8Z+70ArmaX36kn6AXP8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WHVzwvwAAANsAAAAPAAAAAAAAAAAAAAAAAJgCAABkcnMvZG93bnJl&#10;di54bWxQSwUGAAAAAAQABAD1AAAAhAMAAAAA&#10;" fillcolor="#eae0d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8" o:spid="_x0000_s108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H5a8MA&#10;AADbAAAADwAAAGRycy9kb3ducmV2LnhtbESPzWrDMBCE74W+g9hCbrXsFkJwophQ2uJDDs0f5LhY&#10;G9nEWrmSmjhvHxUKPQ4z8w2zqEbbiwv50DlWUGQ5COLG6Y6Ngv3u43kGIkRkjb1jUnCjANXy8WGB&#10;pXZX3tBlG41IEA4lKmhjHEopQ9OSxZC5gTh5J+ctxiS9kdrjNcFtL1/yfCotdpwWWhzoraXmvP2x&#10;Cmbm0xzXTb0xsf46+Pfh9dsgKzV5GldzEJHG+B/+a9dawbSA3y/pB8jl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VH5a8MAAADbAAAADwAAAAAAAAAAAAAAAACYAgAAZHJzL2Rv&#10;d25yZXYueG1sUEsFBgAAAAAEAAQA9QAAAIgDAAAAAA==&#10;" fillcolor="#eae0d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59" o:spid="_x0000_s108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VjYsEA&#10;AADbAAAADwAAAGRycy9kb3ducmV2LnhtbESPzWoCMRSF9wXfIVzBXc2oRWQ0iowUu2zTgi4vk+sk&#10;OLkZJqmOb98UCl0ezs/H2ewG34ob9dEFVjCbFiCI62AcNwq+Pl+fVyBiQjbYBiYFD4qw246eNlia&#10;cOcPuunUiDzCsUQFNqWulDLWljzGaeiIs3cJvceUZd9I0+M9j/tWzotiKT06zgSLHVWW6qv+9hmy&#10;8IfTu9fn6qWrGstaH93FKTUZD/s1iERD+g//td+MguUcfr/kHyC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UVY2LBAAAA2wAAAA8AAAAAAAAAAAAAAAAAmAIAAGRycy9kb3du&#10;cmV2LnhtbFBLBQYAAAAABAAEAPUAAACGAwAAAAA=&#10;" fillcolor="#e9dfd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0" o:spid="_x0000_s108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nG+cEA&#10;AADbAAAADwAAAGRycy9kb3ducmV2LnhtbESPzWoCMRSF9wXfIVzBXc1Yi8hoFBkRu2zTgi4vk+sk&#10;OLkZJqmOb98UCl0ezs/HWW8H34ob9dEFVjCbFiCI62AcNwq+Pg/PSxAxIRtsA5OCB0XYbkZPayxN&#10;uPMH3XRqRB7hWKICm1JXShlrSx7jNHTE2buE3mPKsm+k6fGex30rX4piIT06zgSLHVWW6qv+9hky&#10;9/vTu9fn6rWrGstaH93FKTUZD7sViERD+g//td+MgsUcfr/kHyA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pZxvnBAAAA2wAAAA8AAAAAAAAAAAAAAAAAmAIAAGRycy9kb3du&#10;cmV2LnhtbFBLBQYAAAAABAAEAPUAAACGAwAAAAA=&#10;" fillcolor="#e9dfd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1" o:spid="_x0000_s108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GWMsMA&#10;AADbAAAADwAAAGRycy9kb3ducmV2LnhtbESP0WrCQBRE3wv9h+UKvpmNtaQSXaUWiu2LYJoPuGav&#10;STB7N2a3Sfz7riD0cZiZM8x6O5pG9NS52rKCeRSDIC6srrlUkP98zpYgnEfW2FgmBTdysN08P60x&#10;1XbgI/WZL0WAsEtRQeV9m0rpiooMusi2xME7286gD7Irpe5wCHDTyJc4TqTBmsNChS19VFRcsl+j&#10;wC6/d5xx0oxXu2jfDqe92ecLpaaT8X0FwtPo/8OP9pdWkLzC/Uv4AXL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vGWMsMAAADbAAAADwAAAAAAAAAAAAAAAACYAgAAZHJzL2Rv&#10;d25yZXYueG1sUEsFBgAAAAAEAAQA9QAAAIgDAAAAAA==&#10;" fillcolor="#e8dec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2" o:spid="_x0000_s108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0zqcMA&#10;AADbAAAADwAAAGRycy9kb3ducmV2LnhtbESP0WrCQBRE3wv9h+UKvpmNlaYSXaUWiu2LYJoPuGav&#10;STB7N2a3Sfz7riD0cZiZM8x6O5pG9NS52rKCeRSDIC6srrlUkP98zpYgnEfW2FgmBTdysN08P60x&#10;1XbgI/WZL0WAsEtRQeV9m0rpiooMusi2xME7286gD7Irpe5wCHDTyJc4TqTBmsNChS19VFRcsl+j&#10;wC6/d5xx0oxXu2jfDqe92ecLpaaT8X0FwtPo/8OP9pdWkLzC/Uv4AXL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b0zqcMAAADbAAAADwAAAAAAAAAAAAAAAACYAgAAZHJzL2Rv&#10;d25yZXYueG1sUEsFBgAAAAAEAAQA9QAAAIgDAAAAAA==&#10;" fillcolor="#e8dec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3" o:spid="_x0000_s108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Z498MA&#10;AADbAAAADwAAAGRycy9kb3ducmV2LnhtbESPwW7CMBBE75X4B2uRuDUOHNISMAgBUYt6IvABq3iJ&#10;I+J1FBuS/n1dqVKPo5l5o1lvR9uKJ/W+caxgnqQgiCunG64VXC/F6zsIH5A1to5JwTd52G4mL2vM&#10;tRv4TM8y1CJC2OeowITQ5VL6ypBFn7iOOHo311sMUfa11D0OEW5buUjTTFpsOC4Y7GhvqLqXD6vg&#10;cHRan7rdm6mWp6+yGObtx6JQajYddysQgcbwH/5rf2oFWQa/X+IP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TZ498MAAADbAAAADwAAAAAAAAAAAAAAAACYAgAAZHJzL2Rv&#10;d25yZXYueG1sUEsFBgAAAAAEAAQA9QAAAIgDAAAAAA==&#10;" fillcolor="#e7ddc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4" o:spid="_x0000_s108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rdbMIA&#10;AADbAAAADwAAAGRycy9kb3ducmV2LnhtbESPQYvCMBSE78L+h/AWvGmqB3W7RpFdi4onu/sDHs2z&#10;KTYvpYm2/nsjCB6HmfmGWa57W4sbtb5yrGAyTkAQF05XXCr4/8tGCxA+IGusHZOCO3lYrz4GS0y1&#10;6/hEtzyUIkLYp6jAhNCkUvrCkEU/dg1x9M6utRiibEupW+wi3NZymiQzabHiuGCwoR9DxSW/WgW/&#10;W6f1odnMTfF1OOZZN6l300yp4We/+QYRqA/v8Ku91wpmc3h+iT9Ar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et1swgAAANsAAAAPAAAAAAAAAAAAAAAAAJgCAABkcnMvZG93&#10;bnJldi54bWxQSwUGAAAAAAQABAD1AAAAhwMAAAAA&#10;" fillcolor="#e7ddc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5" o:spid="_x0000_s108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+VJHr8A&#10;AADbAAAADwAAAGRycy9kb3ducmV2LnhtbERPy4rCMBTdD/gP4QruxlQXPqpRRKeouLL6AZfm2hSb&#10;m9JkbP17sxiY5eG819ve1uJFra8cK5iMExDEhdMVlwrut+x7AcIHZI21Y1LwJg/bzeBrjal2HV/p&#10;lYdSxBD2KSowITSplL4wZNGPXUMcuYdrLYYI21LqFrsYbms5TZKZtFhxbDDY0N5Q8cx/rYLDj9P6&#10;3OzmplieL3nWTerjNFNqNOx3KxCB+vAv/nOftIJZHBu/xB8gN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5UkevwAAANsAAAAPAAAAAAAAAAAAAAAAAJgCAABkcnMvZG93bnJl&#10;di54bWxQSwUGAAAAAAQABAD1AAAAhAMAAAAA&#10;" fillcolor="#e7ddc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6" o:spid="_x0000_s109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OLsMQA&#10;AADbAAAADwAAAGRycy9kb3ducmV2LnhtbESP0WrCQBRE3wv9h+UW+lY3Cg1pdBNEFMU+NfYDrtlr&#10;EszeDburpv16Vyj0cZiZM8yiHE0vruR8Z1nBdJKAIK6t7rhR8H3YvGUgfEDW2FsmBT/koSyenxaY&#10;a3vjL7pWoRERwj5HBW0IQy6lr1sy6Cd2II7eyTqDIUrXSO3wFuGml7MkSaXBjuNCiwOtWqrP1cUo&#10;4N/16jBkx8+dS/Zym1bZfv2eKfX6Mi7nIAKN4T/8195pBekHPL7EHyC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3ji7DEAAAA2wAAAA8AAAAAAAAAAAAAAAAAmAIAAGRycy9k&#10;b3ducmV2LnhtbFBLBQYAAAAABAAEAPUAAACJAwAAAAA=&#10;" fillcolor="#e6dcc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7" o:spid="_x0000_s109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C08MAA&#10;AADbAAAADwAAAGRycy9kb3ducmV2LnhtbERPzYrCMBC+C/sOYRb2pukurJZqlEUURU+2PsDYjG2x&#10;mZQkq9WnNwfB48f3P1v0phVXcr6xrOB7lIAgLq1uuFJwLNbDFIQPyBpby6TgTh4W84/BDDNtb3yg&#10;ax4qEUPYZ6igDqHLpPRlTQb9yHbEkTtbZzBE6CqpHd5iuGnlT5KMpcGGY0ONHS1rKi/5v1HAj9Wy&#10;6NLTfuuSndyM83S3+k2V+vrs/6YgAvXhLX65t1rBJK6PX+IPkPM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QC08MAAAADbAAAADwAAAAAAAAAAAAAAAACYAgAAZHJzL2Rvd25y&#10;ZXYueG1sUEsFBgAAAAAEAAQA9QAAAIUDAAAAAA==&#10;" fillcolor="#e6dcc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8" o:spid="_x0000_s109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wRa8IA&#10;AADbAAAADwAAAGRycy9kb3ducmV2LnhtbESP0YrCMBRE3wX/IVxh3zRVUEs1ioiiuE9WP+Da3G3L&#10;Njclidrdr98sCD4OM3OGWa4704gHOV9bVjAeJSCIC6trLhVcL/thCsIHZI2NZVLwQx7Wq35viZm2&#10;Tz7TIw+liBD2GSqoQmgzKX1RkUE/si1x9L6sMxiidKXUDp8Rbho5SZKZNFhzXKiwpW1FxXd+Nwr4&#10;d7e9tOnt8+iSkzzM8vS0m6ZKfQy6zQJEoC68w6/2USuYj+H/S/wB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TBFrwgAAANsAAAAPAAAAAAAAAAAAAAAAAJgCAABkcnMvZG93&#10;bnJldi54bWxQSwUGAAAAAAQABAD1AAAAhwMAAAAA&#10;" fillcolor="#e6dcc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69" o:spid="_x0000_s109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sIKsIA&#10;AADbAAAADwAAAGRycy9kb3ducmV2LnhtbESPUWvCQBCE3wv+h2MFX4reKVQleooIRdunNvUHrLk1&#10;Ceb2Qm6r8d/3CoU+DjPzDbPe9r5RN+piHdjCdGJAERfB1VxaOH29jpegoiA7bAKThQdF2G4GT2vM&#10;XLjzJ91yKVWCcMzQQiXSZlrHoiKPcRJa4uRdQudRkuxK7Tq8J7hv9MyYufZYc1qosKV9RcU1//YW&#10;YvNyzs9SmDfz/HHAfjGX/TtaOxr2uxUooV7+w3/to7OwmMHvl/QD9O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6wgqwgAAANsAAAAPAAAAAAAAAAAAAAAAAJgCAABkcnMvZG93&#10;bnJldi54bWxQSwUGAAAAAAQABAD1AAAAhwMAAAAA&#10;" fillcolor="#e5dbcc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0" o:spid="_x0000_s109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etscMA&#10;AADbAAAADwAAAGRycy9kb3ducmV2LnhtbESP3WrCQBSE7wXfYTlCb6TutsUfUlcRobT1SlMf4Jg9&#10;TYLZsyF7qunbdwuCl8PMfMMs171v1IW6WAe28DQxoIiL4GouLRy/3h4XoKIgO2wCk4VfirBeDQdL&#10;zFy48oEuuZQqQThmaKESaTOtY1GRxzgJLXHyvkPnUZLsSu06vCa4b/SzMTPtsea0UGFL24qKc/7j&#10;LcRmespPUphPM96/Yz+fyXaH1j6M+s0rKKFe7uFb+8NZmL/A/5f0A/Tq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aetscMAAADbAAAADwAAAAAAAAAAAAAAAACYAgAAZHJzL2Rv&#10;d25yZXYueG1sUEsFBgAAAAAEAAQA9QAAAIgDAAAAAA==&#10;" fillcolor="#e5dbcc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1" o:spid="_x0000_s1095" style="position:absolute;left:4103;top:813;width:1401;height:2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L1IcEA&#10;AADbAAAADwAAAGRycy9kb3ducmV2LnhtbESPzYoCMRCE74LvEFrwphlFdmU0igiCLntx9AGaSc8P&#10;Jp0hic749puFhT0WVfUVtd0P1ogX+dA6VrCYZyCIS6dbrhXcb6fZGkSIyBqNY1LwpgD73Xi0xVy7&#10;nq/0KmItEoRDjgqaGLtcylA2ZDHMXUecvMp5izFJX0vtsU9wa+Qyyz6kxZbTQoMdHRsqH8XTKpC3&#10;4tSvC+Mz97Wsvs3lfK3IKTWdDIcNiEhD/A//tc9awe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bS9SHBAAAA2wAAAA8AAAAAAAAAAAAAAAAAmAIAAGRycy9kb3du&#10;cmV2LnhtbFBLBQYAAAAABAAEAPUAAACGAwAAAAA=&#10;" filled="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Pesquisas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Auxiliares</w:t>
                          </w:r>
                          <w:proofErr w:type="spellEnd"/>
                        </w:p>
                      </w:txbxContent>
                    </v:textbox>
                  </v:rect>
                  <v:rect id="Rectangle 72" o:spid="_x0000_s1096" style="position:absolute;left:399;top:798;width:3504;height:32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lo0sIA&#10;AADbAAAADwAAAGRycy9kb3ducmV2LnhtbESP0YrCMBRE3xf8h3AF39ZUUVerUUQQBFmWdv2AS3Nt&#10;q81NSaLWvzfCwj4OM3OGWW0604g7OV9bVjAaJiCIC6trLhWcfvefcxA+IGtsLJOCJ3nYrHsfK0y1&#10;fXBG9zyUIkLYp6igCqFNpfRFRQb90LbE0TtbZzBE6UqpHT4i3DRynCQzabDmuFBhS7uKimt+MwoW&#10;ePqeajef/JiZvt5yyo71JVNq0O+2SxCBuvAf/msftIKvKby/xB8g1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WWjSwgAAANsAAAAPAAAAAAAAAAAAAAAAAJgCAABkcnMvZG93&#10;bnJldi54bWxQSwUGAAAAAAQABAD1AAAAhwMAAAAA&#10;" fillcolor="#c0bfc0" strokecolor="#c0bfc0" strokeweight="39e-5mm"/>
                  <v:rect id="Rectangle 73" o:spid="_x0000_s1097" style="position:absolute;left:399;top:542;width:1909;height:2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v2pcMA&#10;AADbAAAADwAAAGRycy9kb3ducmV2LnhtbESP0WrCQBRE34X+w3ILfdNNSxvTNKsUQRCkSFI/4JK9&#10;TdJk74bdVePfu4WCj8PMnGGK9WQGcSbnO8sKnhcJCOLa6o4bBcfv7TwD4QOyxsEyKbiSh/XqYVZg&#10;ru2FSzpXoRERwj5HBW0IYy6lr1sy6Bd2JI7ej3UGQ5SukdrhJcLNIF+SJJUGO44LLY60aanuq5NR&#10;8I7HrzftsteDSXV/qqjcd7+lUk+P0+cHiEBTuIf/2zutYJnC35f4A+Tq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ov2pcMAAADbAAAADwAAAAAAAAAAAAAAAACYAgAAZHJzL2Rv&#10;d25yZXYueG1sUEsFBgAAAAAEAAQA9QAAAIgDAAAAAA==&#10;" fillcolor="#c0bfc0" strokecolor="#c0bfc0" strokeweight="39e-5mm"/>
                  <v:rect id="Rectangle 74" o:spid="_x0000_s1098" style="position:absolute;left:356;top:756;width:3504;height:32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ycF8IA&#10;AADbAAAADwAAAGRycy9kb3ducmV2LnhtbESPT2sCMRTE7wW/Q3hCbzVrha6uRhFpwWP9g3p8bJ7Z&#10;xc3LkqTr9ts3BcHjMDO/YRar3jaiIx9qxwrGowwEcel0zUbB8fD1NgURIrLGxjEp+KUAq+XgZYGF&#10;dnfeUbePRiQIhwIVVDG2hZShrMhiGLmWOHlX5y3GJL2R2uM9wW0j37PsQ1qsOS1U2NKmovK2/7EK&#10;Tt7tQmfOk2byub0cvk3Os9Ir9Trs13MQkfr4DD/aW60gz+H/S/oBcv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zJwXwgAAANsAAAAPAAAAAAAAAAAAAAAAAJgCAABkcnMvZG93&#10;bnJldi54bWxQSwUGAAAAAAQABAD1AAAAhwMAAAAA&#10;" fillcolor="#fcf2e3" strokeweight="39e-5mm"/>
                  <v:rect id="Rectangle 75" o:spid="_x0000_s1099" style="position:absolute;left:356;top:499;width:1909;height:2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MIZb8A&#10;AADbAAAADwAAAGRycy9kb3ducmV2LnhtbERPy4rCMBTdC/5DuII7TR1h1GoUGUZwOT5Ql5fmmhab&#10;m5JkaufvJwvB5eG8V5vO1qIlHyrHCibjDARx4XTFRsH5tBvNQYSIrLF2TAr+KMBm3e+tMNfuyQdq&#10;j9GIFMIhRwVljE0uZShKshjGriFO3N15izFBb6T2+EzhtpYfWfYpLVacGkps6Kuk4nH8tQou3h1C&#10;a67Tevq9v51+zIwXhVdqOOi2SxCRuvgWv9x7rWCWxqYv6QfI9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jUwhlvwAAANsAAAAPAAAAAAAAAAAAAAAAAJgCAABkcnMvZG93bnJl&#10;di54bWxQSwUGAAAAAAQABAD1AAAAhAMAAAAA&#10;" fillcolor="#fcf2e3" strokeweight="39e-5mm"/>
                  <v:rect id="Rectangle 76" o:spid="_x0000_s110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Ms/cQA&#10;AADbAAAADwAAAGRycy9kb3ducmV2LnhtbESPQWvCQBSE70L/w/IKvTWbWjVtdJUSUHoSjWKvj+xr&#10;Esy+Ddk1Sf99t1DwOMzMN8xqM5pG9NS52rKClygGQVxYXXOp4HzaPr+BcB5ZY2OZFPyQg836YbLC&#10;VNuBj9TnvhQBwi5FBZX3bSqlKyoy6CLbEgfv23YGfZBdKXWHQ4CbRk7jeCEN1hwWKmwpq6i45jej&#10;YE9Z0Xwdprv5mfwlzhI3e704pZ4ex48lCE+jv4f/259aQfIOf1/CD5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wDLP3EAAAA2wAAAA8AAAAAAAAAAAAAAAAAmAIAAGRycy9k&#10;b3ducmV2LnhtbFBLBQYAAAAABAAEAPUAAACJAwAAAAA=&#10;" fillcolor="#fcf2e3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7" o:spid="_x0000_s110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CcJbwA&#10;AADbAAAADwAAAGRycy9kb3ducmV2LnhtbERPSwrCMBDdC94hjOBGNFVEpBpFFMGd+EFcDs3YFptJ&#10;baLG25uF4PLx/vNlMJV4UeNKywqGgwQEcWZ1ybmC82nbn4JwHlljZZkUfMjBctFuzTHV9s0Heh19&#10;LmIIuxQVFN7XqZQuK8igG9iaOHI32xj0ETa51A2+Y7ip5ChJJtJgybGhwJrWBWX349MoeCYuXMYn&#10;3N57Vwruurebx9Aq1e2E1QyEp+D/4p97pxVM4/r4Jf4Aufg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ZUJwlvAAAANsAAAAPAAAAAAAAAAAAAAAAAJgCAABkcnMvZG93bnJldi54&#10;bWxQSwUGAAAAAAQABAD1AAAAgQMAAAAA&#10;" fillcolor="#fbf1e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8" o:spid="_x0000_s110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w5vsIA&#10;AADbAAAADwAAAGRycy9kb3ducmV2LnhtbESPT4vCMBTE74LfIbwFL6JpRUS6RlkUwdviH8Tjo3nb&#10;ljYvtUk1fvvNwoLHYWZ+w6w2wTTiQZ2rLCtIpwkI4tzqigsFl/N+sgThPLLGxjIpeJGDzXo4WGGm&#10;7ZOP9Dj5QkQIuwwVlN63mZQuL8mgm9qWOHo/tjPoo+wKqTt8Rrhp5CxJFtJgxXGhxJa2JeX1qTcK&#10;+sSF6/yM+3p8o+Bu33Z3T61So4/w9QnCU/Dv8H/7oBUsU/j7En+A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HDm+wgAAANsAAAAPAAAAAAAAAAAAAAAAAJgCAABkcnMvZG93&#10;bnJldi54bWxQSwUGAAAAAAQABAD1AAAAhwMAAAAA&#10;" fillcolor="#fbf1e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79" o:spid="_x0000_s110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6tLcQA&#10;AADbAAAADwAAAGRycy9kb3ducmV2LnhtbESPT2vCQBTE7wW/w/KE3pqNgtVGVxG10Kt/0Hp7ZJ9J&#10;2uzbkF2TtJ/eFQSPw8z8hpktOlOKhmpXWFYwiGIQxKnVBWcKDvvPtwkI55E1lpZJwR85WMx7LzNM&#10;tG15S83OZyJA2CWoIPe+SqR0aU4GXWQr4uBdbG3QB1lnUtfYBrgp5TCO36XBgsNCjhWtckp/d1ej&#10;oP1vxoNy+f2x4ev4hKPz+ng6/yj12u+WUxCeOv8MP9pfWsFkCPcv4QfI+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OrS3EAAAA2wAAAA8AAAAAAAAAAAAAAAAAmAIAAGRycy9k&#10;b3ducmV2LnhtbFBLBQYAAAAABAAEAPUAAACJAwAAAAA=&#10;" fillcolor="#faf0e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0" o:spid="_x0000_s110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4IItsUA&#10;AADbAAAADwAAAGRycy9kb3ducmV2LnhtbESPT2vCQBTE74V+h+UVeqsbW2w0uor4B7yallpvj+xr&#10;kjb7NmTXJPrpXaHgcZiZ3zCzRW8q0VLjSssKhoMIBHFmdcm5gs+P7csYhPPIGivLpOBMDhbzx4cZ&#10;Jtp2vKc29bkIEHYJKii8rxMpXVaQQTewNXHwfmxj0AfZ5FI32AW4qeRrFL1LgyWHhQJrWhWU/aUn&#10;o6C7tPGwWn5PNnyKDzg6rr8Ox1+lnp/65RSEp97fw//tnVYwfoPbl/AD5P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ggi2xQAAANs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1" o:spid="_x0000_s110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uQwsUA&#10;AADbAAAADwAAAGRycy9kb3ducmV2LnhtbESPT2vCQBTE74V+h+UVeqsbS200uor4B7yallpvj+xr&#10;kjb7NmTXJPrpXaHgcZiZ3zCzRW8q0VLjSssKhoMIBHFmdcm5gs+P7csYhPPIGivLpOBMDhbzx4cZ&#10;Jtp2vKc29bkIEHYJKii8rxMpXVaQQTewNXHwfmxj0AfZ5FI32AW4qeRrFL1LgyWHhQJrWhWU/aUn&#10;o6C7tPGwWn5PNnyKDzg6rr8Ox1+lnp/65RSEp97fw//tnVYwfoPbl/AD5P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a5DCxQAAANs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2" o:spid="_x0000_s110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cff8UA&#10;AADbAAAADwAAAGRycy9kb3ducmV2LnhtbESPT2vCQBTE70K/w/IEb7qxYAipq5SKoAfB2lDp7TX7&#10;8odm34bsqtFP3xUEj8PM/IaZL3vTiDN1rrasYDqJQBDnVtdcKsi+1uMEhPPIGhvLpOBKDpaLl8Ec&#10;U20v/Enngy9FgLBLUUHlfZtK6fKKDLqJbYmDV9jOoA+yK6Xu8BLgppGvURRLgzWHhQpb+qgo/zuc&#10;jIL4ePrNyvXPbv99LPJim6xWPr4pNRr2728gPPX+GX60N1pBMoP7l/AD5O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Rx9/xQAAANsAAAAPAAAAAAAAAAAAAAAAAJgCAABkcnMv&#10;ZG93bnJldi54bWxQSwUGAAAAAAQABAD1AAAAigMAAAAA&#10;" fillcolor="#f9efe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3" o:spid="_x0000_s110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WBCMYA&#10;AADbAAAADwAAAGRycy9kb3ducmV2LnhtbESPS2vDMBCE74X+B7GF3hq5PRjjRAkhwdAeCmkaGnLb&#10;WOsHsVbGkh/pr48ChR6HmfmGWawm04iBOldbVvA6i0AQ51bXXCo4fGcvCQjnkTU2lknBlRyslo8P&#10;C0y1HfmLhr0vRYCwS1FB5X2bSunyigy6mW2Jg1fYzqAPsiul7nAMcNPItyiKpcGaw0KFLW0qyi/7&#10;3iiIj/35UGanz93PsciLj2S79fGvUs9P03oOwtPk/8N/7XetIInh/iX8ALm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WBCMYAAADb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4" o:spid="_x0000_s110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kkk8YA&#10;AADbAAAADwAAAGRycy9kb3ducmV2LnhtbESPT2vCQBTE70K/w/IKvemmPcQQXYMYhPZQqFYq3p7Z&#10;lz+YfRuyq6Z+erdQ8DjMzG+YeTaYVlyod41lBa+TCARxYXXDlYLd93qcgHAeWWNrmRT8koNs8TSa&#10;Y6rtlTd02fpKBAi7FBXU3neplK6oyaCb2I44eKXtDfog+0rqHq8Bblr5FkWxNNhwWKixo1VNxWl7&#10;Ngri/fm4q9aHz6+ffVmUH0me+/im1MvzsJyB8DT4R/i//a4VJFP4+xJ+gFz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tkkk8YAAADb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5" o:spid="_x0000_s110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W1xsEA&#10;AADbAAAADwAAAGRycy9kb3ducmV2LnhtbERPS2vCQBC+F/wPywi9FN3Ug0h0lSoI4s1Hhd6m2WkS&#10;ujsbstsY/fWdg+Dx43svVr13qqM21oENvI8zUMRFsDWXBs6n7WgGKiZkiy4wGbhRhNVy8LLA3IYr&#10;H6g7plJJCMccDVQpNbnWsajIYxyHhli4n9B6TALbUtsWrxLunZ5k2VR7rFkaKmxoU1Hxe/zzUrK7&#10;6MvnbV/cz29f3+tOu/vm4Ix5HfYfc1CJ+vQUP9w7a2AmY+WL/AC9/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oltcbBAAAA2wAAAA8AAAAAAAAAAAAAAAAAmAIAAGRycy9kb3du&#10;cmV2LnhtbFBLBQYAAAAABAAEAPUAAACGAwAAAAA=&#10;" fillcolor="#f8eed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6" o:spid="_x0000_s111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kQXcMA&#10;AADbAAAADwAAAGRycy9kb3ducmV2LnhtbESPS4vCMBSF9wP+h3AFN4OmuhCtRlFhQNz5GMHdtbm2&#10;xeSmNJla/fWTAWGWh/P4OPNla41oqPalYwXDQQKCOHO65FzB6fjVn4DwAVmjcUwKnuRhueh8zDHV&#10;7sF7ag4hF3GEfYoKihCqVEqfFWTRD1xFHL2bqy2GKOtc6hofcdwaOUqSsbRYciQUWNGmoOx++LER&#10;sj3L8/dzl71On5frupHmtdkbpXrddjUDEagN/+F3e6sVTKbw9yX+ALn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kQXcMAAADb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7" o:spid="_x0000_s111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ovHcEA&#10;AADbAAAADwAAAGRycy9kb3ducmV2LnhtbERPTWvCQBC9F/wPywheim7qodTUVVQoiDetCt6m2WkS&#10;ujsbsmuM/vrOodDj433Pl713qqM21oENvEwyUMRFsDWXBo6fH+M3UDEhW3SBycCdIiwXg6c55jbc&#10;eE/dIZVKQjjmaKBKqcm1jkVFHuMkNMTCfYfWYxLYltq2eJNw7/Q0y161x5qlocKGNhUVP4erl5Lt&#10;WZ9P913xOD5fvtaddo/N3hkzGvard1CJ+vQv/nNvrYGZrJcv8gP04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GKLx3BAAAA2wAAAA8AAAAAAAAAAAAAAAAAmAIAAGRycy9kb3du&#10;cmV2LnhtbFBLBQYAAAAABAAEAPUAAACGAwAAAAA=&#10;" fillcolor="#f8eed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8" o:spid="_x0000_s111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0qTsIA&#10;AADbAAAADwAAAGRycy9kb3ducmV2LnhtbESPQYvCMBSE78L+h/AWvGmqoGjXKCIIIrKw1e350Tyb&#10;YvNSm6j132+EBY/DzHzDLFadrcWdWl85VjAaJiCIC6crLhWcjtvBDIQPyBprx6TgSR5Wy4/eAlPt&#10;HvxD9yyUIkLYp6jAhNCkUvrCkEU/dA1x9M6utRiibEupW3xEuK3lOEmm0mLFccFgQxtDxSW7WQVH&#10;+V0d3MTU88t5P7n+5nmzznKl+p/d+gtEoC68w//tnVYwH8HrS/wBcv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bSpOwgAAANsAAAAPAAAAAAAAAAAAAAAAAJgCAABkcnMvZG93&#10;bnJldi54bWxQSwUGAAAAAAQABAD1AAAAhwMAAAAA&#10;" fillcolor="#f7edd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89" o:spid="_x0000_s111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+0OcIA&#10;AADbAAAADwAAAGRycy9kb3ducmV2LnhtbESPQYvCMBSE78L+h/AWvGm6grJWo8jCgogIVu350Tyb&#10;YvPSbaLWf28EYY/DzHzDzJedrcWNWl85VvA1TEAQF05XXCo4Hn4H3yB8QNZYOyYFD/KwXHz05phq&#10;d+c93bJQighhn6ICE0KTSukLQxb90DXE0Tu71mKIsi2lbvEe4baWoySZSIsVxwWDDf0YKi7Z1So4&#10;yF21dWNTTy/nzfjvlOfNKsuV6n92qxmIQF34D7/ba61gOoLXl/gD5O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v7Q5wgAAANsAAAAPAAAAAAAAAAAAAAAAAJgCAABkcnMvZG93&#10;bnJldi54bWxQSwUGAAAAAAQABAD1AAAAhwMAAAAA&#10;" fillcolor="#f7edd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0" o:spid="_x0000_s111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0sqsEA&#10;AADbAAAADwAAAGRycy9kb3ducmV2LnhtbESPT4vCMBTE78J+h/AW9qbpKoitxiKFolf/XLw9mmdT&#10;bF5KktXut98sCB6HmfkNsylH24sH+dA5VvA9y0AQN0533Cq4nOvpCkSIyBp7x6TglwKU24/JBgvt&#10;nnykxym2IkE4FKjAxDgUUobGkMUwcwNx8m7OW4xJ+lZqj88Et72cZ9lSWuw4LRgcqDLU3E8/VoFd&#10;1LG5Lqv+wH5c5fnNVLQ/KvX1Oe7WICKN8R1+tQ9aQb6A/y/pB8jt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x9LKrBAAAA2wAAAA8AAAAAAAAAAAAAAAAAmAIAAGRycy9kb3du&#10;cmV2LnhtbFBLBQYAAAAABAAEAPUAAACGAwAAAAA=&#10;" fillcolor="#f6ecd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1" o:spid="_x0000_s111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S03sIA&#10;AADbAAAADwAAAGRycy9kb3ducmV2LnhtbESPwWrDMBBE74X+g9hCb7XctATbjRKKIdRXp7nktlhr&#10;y9RaGUlJ3L+PAoUeh5l5w2x2i53EhXwYHSt4zXIQxJ3TIw8Kjt/7lwJEiMgaJ8ek4JcC7LaPDxus&#10;tLtyS5dDHESCcKhQgYlxrqQMnSGLIXMzcfJ65y3GJP0gtcdrgttJrvJ8LS2OnBYMzlQb6n4OZ6vA&#10;vu1jd1rXU8N+KcqyNzV9tUo9Py2fHyAiLfE//NdutILyHe5f0g+Q2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lLTewgAAANsAAAAPAAAAAAAAAAAAAAAAAJgCAABkcnMvZG93&#10;bnJldi54bWxQSwUGAAAAAAQABAD1AAAAhwMAAAAA&#10;" fillcolor="#f6ecd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2" o:spid="_x0000_s111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gRRcIA&#10;AADbAAAADwAAAGRycy9kb3ducmV2LnhtbESPwWrDMBBE74X+g9hCb7XclAbbjRKKIdRXp7nktlhr&#10;y9RaGUlJ3L+PAoUeh5l5w2x2i53EhXwYHSt4zXIQxJ3TIw8Kjt/7lwJEiMgaJ8ek4JcC7LaPDxus&#10;tLtyS5dDHESCcKhQgYlxrqQMnSGLIXMzcfJ65y3GJP0gtcdrgttJrvJ8LS2OnBYMzlQb6n4OZ6vA&#10;vu1jd1rXU8N+KcqyNzV9tUo9Py2fHyAiLfE//NdutILyHe5f0g+Q2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2BFFwgAAANsAAAAPAAAAAAAAAAAAAAAAAJgCAABkcnMvZG93&#10;bnJldi54bWxQSwUGAAAAAAQABAD1AAAAhwMAAAAA&#10;" fillcolor="#f6ecd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3" o:spid="_x0000_s111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JK8cUA&#10;AADbAAAADwAAAGRycy9kb3ducmV2LnhtbESP3WoCMRSE7wu+QziCdzWrUtHVKCItFIoF/0Dvjpvj&#10;7rLJybJJdX37plDwcpiZb5j5srVG3KjxpWMFg34CgjhzuuRcwWH/8ToB4QOyRuOYFDzIw3LReZlj&#10;qt2dt3TbhVxECPsUFRQh1KmUPivIou+7mjh6V9dYDFE2udQN3iPcGjlMkrG0WHJcKLCmdUFZtfux&#10;Cr7b41c5PVXV6GI2/v2yPr+ROSvV67arGYhAbXiG/9ufWsF0DH9f4g+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Ykrx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4" o:spid="_x0000_s111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7vasUA&#10;AADbAAAADwAAAGRycy9kb3ducmV2LnhtbESP3WoCMRSE74W+QzgF72q2lVZdjVKkQkEs1B/Qu+Pm&#10;uLtscrJsoq5vbwoFL4eZ+YaZzFprxIUaXzpW8NpLQBBnTpecK9huFi9DED4gazSOScGNPMymT50J&#10;ptpd+Zcu65CLCGGfooIihDqV0mcFWfQ9VxNH7+QaiyHKJpe6wWuEWyPfkuRDWiw5LhRY07ygrFqf&#10;rYKfdrcsR/uq6h/Nyn8d54d3Mgelus/t5xhEoDY8wv/tb61gNIC/L/EHyO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Lu9qxQAAANs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5" o:spid="_x0000_s111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F7GMIA&#10;AADbAAAADwAAAGRycy9kb3ducmV2LnhtbERPXWvCMBR9F/wP4Qp7m6kTRTujiEwYDAWrg/l2be7a&#10;0uSmNJnWf28eBj4ezvdi1VkjrtT6yrGC0TABQZw7XXGh4HTcvs5A+ICs0TgmBXfysFr2ewtMtbvx&#10;ga5ZKEQMYZ+igjKEJpXS5yVZ9EPXEEfu17UWQ4RtIXWLtxhujXxLkqm0WHFsKLGhTUl5nf1ZBfvu&#10;+6ua/9T1+GJ2/uOyOU/InJV6GXTrdxCBuvAU/7s/tYJ5HBu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sXsYwgAAANsAAAAPAAAAAAAAAAAAAAAAAJgCAABkcnMvZG93&#10;bnJldi54bWxQSwUGAAAAAAQABAD1AAAAhwMAAAAA&#10;" fillcolor="#f5ebdc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6" o:spid="_x0000_s112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9ou8MA&#10;AADbAAAADwAAAGRycy9kb3ducmV2LnhtbESPwWrDMBBE74H+g9hCbrHsFkrsWgklkNa3kLT0vLU2&#10;som1MpbsOH8fFQo9DjPzhim3s+3ERINvHSvIkhQEce10y0bB1+d+tQbhA7LGzjEpuJGH7eZhUWKh&#10;3ZWPNJ2CERHCvkAFTQh9IaWvG7LoE9cTR+/sBoshysFIPeA1wm0nn9L0RVpsOS402NOuofpyGq2C&#10;7nA5Z6N1z5xnprI/H9/HdfWu1PJxfnsFEWgO/+G/dqUV5Dn8fok/QG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9ou8MAAADb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7" o:spid="_x0000_s112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BEtMMA&#10;AADcAAAADwAAAGRycy9kb3ducmV2LnhtbESPT4vCQAzF78J+hyHC3nRaF8StjiILam/iH/YcO7Et&#10;djKlM2r3228OgreE9/LeL4tV7xr1oC7Ung2k4wQUceFtzaWB82kzmoEKEdli45kM/FGA1fJjsMDM&#10;+icf6HGMpZIQDhkaqGJsM61DUZHDMPYtsWhX3zmMsnalth0+Jdw1epIkU+2wZmmosKWfiorb8e4M&#10;NPvbNb07/8XfaZm7y+73MMu3xnwO+/UcVKQ+vs2v69wKfiL48oxMoJ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xBEtMMAAADc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8" o:spid="_x0000_s112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zhL8EA&#10;AADcAAAADwAAAGRycy9kb3ducmV2LnhtbERPTWuDQBC9F/oflinkVldbKInJGkKhrbegCT1P3YmK&#10;7qy4GzX/Plso9DaP9zm7/WJ6MdHoWssKkigGQVxZ3XKt4Hz6eF6DcB5ZY2+ZFNzIwT57fNhhqu3M&#10;BU2lr0UIYZeigsb7IZXSVQ0ZdJEdiAN3saNBH+BYSz3iHMJNL1/i+E0abDk0NDjQe0NVV16Ngv7Y&#10;XZKrsa+8Serc/Hx9F+v8U6nV03LYgvC0+H/xnzvXYX6cwO8z4QKZ3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xc4S/BAAAA3AAAAA8AAAAAAAAAAAAAAAAAmAIAAGRycy9kb3du&#10;cmV2LnhtbFBLBQYAAAAABAAEAPUAAACGAwAAAAA=&#10;" fillcolor="#f4eadb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99" o:spid="_x0000_s112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MbiMMA&#10;AADcAAAADwAAAGRycy9kb3ducmV2LnhtbERP22rCQBB9F/oPyxR80936IBJdpRSaKi2ith8wZMck&#10;JDubZjeX9uvdQsG3OZzrbHajrUVPrS8da3iaKxDEmTMl5xq+Pl9nKxA+IBusHZOGH/Kw2z5MNpgY&#10;N/CZ+kvIRQxhn6CGIoQmkdJnBVn0c9cQR+7qWoshwjaXpsUhhttaLpRaSoslx4YCG3opKKsundWw&#10;TMt3vxq+P677I6m0ejucut9G6+nj+LwGEWgMd/G/e2/ifLWAv2fiBXJ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6MbiMMAAADcAAAADwAAAAAAAAAAAAAAAACYAgAAZHJzL2Rv&#10;d25yZXYueG1sUEsFBgAAAAAEAAQA9QAAAIgDAAAAAA==&#10;" fillcolor="#f3e9da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0" o:spid="_x0000_s112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++E8IA&#10;AADcAAAADwAAAGRycy9kb3ducmV2LnhtbERP3WrCMBS+F/YO4Qx2NxM3EKlGEWHOoYhWH+DQHNti&#10;c9I10XY+vREG3p2P7/dMZp2txJUaXzrWMOgrEMSZMyXnGo6Hr/cRCB+QDVaOScMfeZhNX3oTTIxr&#10;eU/XNOQihrBPUEMRQp1I6bOCLPq+q4kjd3KNxRBhk0vTYBvDbSU/lBpKiyXHhgJrWhSUndOL1TBc&#10;lms/an83p9WW1PL8/bO73Gqt3167+RhEoC48xf/ulYnz1Sc8nokXyO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774TwgAAANw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1" o:spid="_x0000_s112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YmZ8IA&#10;AADcAAAADwAAAGRycy9kb3ducmV2LnhtbERP3WrCMBS+F/YO4Qx2NxPHEKlGEWHOoYhWH+DQHNti&#10;c9I10XY+vREG3p2P7/dMZp2txJUaXzrWMOgrEMSZMyXnGo6Hr/cRCB+QDVaOScMfeZhNX3oTTIxr&#10;eU/XNOQihrBPUEMRQp1I6bOCLPq+q4kjd3KNxRBhk0vTYBvDbSU/lBpKiyXHhgJrWhSUndOL1TBc&#10;lms/an83p9WW1PL8/bO73Gqt3167+RhEoC48xf/ulYnz1Sc8nokXyO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BiZnwgAAANw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2" o:spid="_x0000_s112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FkHMMA&#10;AADcAAAADwAAAGRycy9kb3ducmV2LnhtbERPTWsCMRC9F/ofwhS81aSKtd0apYhLpaBSW+h12Iyb&#10;pZvJkkTd/ntTEHqbx/uc2aJ3rThRiI1nDQ9DBYK48qbhWsPXZ3n/BCImZIOtZ9LwSxEW89ubGRbG&#10;n/mDTvtUixzCsUANNqWukDJWlhzGoe+IM3fwwWHKMNTSBDzncNfKkVKP0mHDucFiR0tL1c/+6DTg&#10;W2m3k+/36aoMbRyrcrPbHJ61Htz1ry8gEvXpX3x1r02erybw90y+QM4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UFkHMMAAADcAAAADwAAAAAAAAAAAAAAAACYAgAAZHJzL2Rv&#10;d25yZXYueG1sUEsFBgAAAAAEAAQA9QAAAIgDAAAAAA==&#10;" fillcolor="#f2e8d9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3" o:spid="_x0000_s112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P6a8MA&#10;AADcAAAADwAAAGRycy9kb3ducmV2LnhtbERPTWsCMRC9C/0PYQq91aRKtd0apYhLS0GlttDrsBk3&#10;SzeTJUl1+++NIHibx/uc2aJ3rThQiI1nDQ9DBYK48qbhWsP3V3n/BCImZIOtZ9LwTxEW85vBDAvj&#10;j/xJh12qRQ7hWKAGm1JXSBkrSw7j0HfEmdv74DBlGGppAh5zuGvlSKmJdNhwbrDY0dJS9bv7cxrw&#10;rbSbx5+P6aoMbRyrcr1d75+1vrvtX19AJOrTVXxxv5s8X03g/Ey+QM5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ZP6a8MAAADcAAAADwAAAAAAAAAAAAAAAACYAgAAZHJzL2Rv&#10;d25yZXYueG1sUEsFBgAAAAAEAAQA9QAAAIgDAAAAAA==&#10;" fillcolor="#f2e8d9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4" o:spid="_x0000_s112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ceY78A&#10;AADcAAAADwAAAGRycy9kb3ducmV2LnhtbERPzYrCMBC+C75DGGEvsia7B12qUURx2Zv48wBDMzbF&#10;ZlKSaOvbbwTB23x8v7NY9a4Rdwqx9qzha6JAEJfe1FxpOJ92nz8gYkI22HgmDQ+KsFoOBwssjO/4&#10;QPdjqkQO4VigBptSW0gZS0sO48S3xJm7+OAwZRgqaQJ2Odw18lupqXRYc26w2NLGUnk93pyGsT30&#10;1WZ//kX5KLdhplS33ymtP0b9eg4iUZ/e4pf7z+T5agbPZ/IFcvk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px5jvwAAANwAAAAPAAAAAAAAAAAAAAAAAJgCAABkcnMvZG93bnJl&#10;di54bWxQSwUGAAAAAAQABAD1AAAAhAMAAAAA&#10;" fillcolor="#f1e7d8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5" o:spid="_x0000_s112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iKEcMA&#10;AADcAAAADwAAAGRycy9kb3ducmV2LnhtbESPQW/CMAyF75P4D5GRuEwjGYdt6ghoYmLaDQH9AVbj&#10;NdUap0oyWv79fEDiZus9v/d5vZ1Cry6UchfZwvPSgCJuouu4tVCf909voHJBdthHJgtXyrDdzB7W&#10;WLk48pEup9IqCeFcoQVfylBpnRtPAfMyDsSi/cQUsMiaWu0SjhIeer0y5kUH7FgaPA6089T8nv6C&#10;hUd/nNrdof5CfW0+06sx42FvrF3Mp493UIWmcjffrr+d4BuhlWdkAr3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jiKEcMAAADcAAAADwAAAAAAAAAAAAAAAACYAgAAZHJzL2Rv&#10;d25yZXYueG1sUEsFBgAAAAAEAAQA9QAAAIgDAAAAAA==&#10;" fillcolor="#f1e7d8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6" o:spid="_x0000_s113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QvisAA&#10;AADcAAAADwAAAGRycy9kb3ducmV2LnhtbERPzWoCMRC+F3yHMIKXookeWl2NIhalN/HnAYbNuFnc&#10;TJYkdde3N4VCb/Px/c5q07tGPCjE2rOG6USBIC69qbnScL3sx3MQMSEbbDyThidF2KwHbyssjO/4&#10;RI9zqkQO4VigBptSW0gZS0sO48S3xJm7+eAwZRgqaQJ2Odw1cqbUh3RYc26w2NLOUnk//zgN7/bU&#10;V7vj9YDyWX6FT6W6415pPRr22yWIRH36F/+5v02erxbw+0y+QK5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XQvisAAAADcAAAADwAAAAAAAAAAAAAAAACYAgAAZHJzL2Rvd25y&#10;ZXYueG1sUEsFBgAAAAAEAAQA9QAAAIUDAAAAAA==&#10;" fillcolor="#f1e7d8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7" o:spid="_x0000_s113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r4csYA&#10;AADcAAAADwAAAGRycy9kb3ducmV2LnhtbESPQWvDMAyF74P+B6PBbquTHsZI65bR0THYYaTrobsp&#10;sRqHxnKInSb799NhsJvEe3rv02Y3+07daIhtYAP5MgNFXAfbcmPg9HV4fAYVE7LFLjAZ+KEIu+3i&#10;boOFDROXdDumRkkIxwINuJT6QutYO/IYl6EnFu0SBo9J1qHRdsBJwn2nV1n2pD22LA0Oe9o7qq/H&#10;0Rv4tvk4ja/NZ+nmqnpLq4/ycq6MebifX9agEs3p3/x3/W4FPxd8eUYm0N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vr4cs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8" o:spid="_x0000_s113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Zd6cMA&#10;AADcAAAADwAAAGRycy9kb3ducmV2LnhtbERPTWvCQBC9F/wPywje6iYepERXEUUp9FBiPehtkh2z&#10;wexsyG5M+u+7hUJv83ifs96OthFP6nztWEE6T0AQl07XXCm4fB1f30D4gKyxcUwKvsnDdjN5WWOm&#10;3cA5Pc+hEjGEfYYKTAhtJqUvDVn0c9cSR+7uOoshwq6SusMhhttGLpJkKS3WHBsMtrQ3VD7OvVVw&#10;02k/9IfqMzdjUZzC4iO/XwulZtNxtwIRaAz/4j/3u47z0xR+n4kX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bZd6c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09" o:spid="_x0000_s113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TDnsMA&#10;AADcAAAADwAAAGRycy9kb3ducmV2LnhtbERPTWvCQBC9F/oflin0VjfJoZToKqIoggeJ7aHeJtkx&#10;G8zOhuzGxH/fLRR6m8f7nMVqsq24U+8bxwrSWQKCuHK64VrB1+fu7QOED8gaW8ek4EEeVsvnpwXm&#10;2o1c0P0cahFD2OeowITQ5VL6ypBFP3MdceSurrcYIuxrqXscY7htZZYk79Jiw7HBYEcbQ9XtPFgF&#10;F50O47CtT4WZynIfsmNx/S6Ven2Z1nMQgabwL/5zH3Scn2bw+0y8QC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TDns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0" o:spid="_x0000_s113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q+gsMA&#10;AADcAAAADwAAAGRycy9kb3ducmV2LnhtbERPS2vCQBC+F/wPywi91U0sLSW6ihYqeigYH/chOybB&#10;7GzYXZPor+8WCr3Nx/ec+XIwjejI+dqygnSSgCAurK65VHA6fr18gPABWWNjmRTcycNyMXqaY6Zt&#10;zzl1h1CKGMI+QwVVCG0mpS8qMugntiWO3MU6gyFCV0rtsI/hppHTJHmXBmuODRW29FlRcT3cjILw&#10;ne+nm3VemPP27nbdY5++lb1Sz+NhNQMRaAj/4j/3Vsf56Sv8PhMvkI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Cq+gsMAAADcAAAADwAAAAAAAAAAAAAAAACYAgAAZHJzL2Rv&#10;d25yZXYueG1sUEsFBgAAAAAEAAQA9QAAAIgDAAAAAA==&#10;" fillcolor="#efe5d6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1" o:spid="_x0000_s113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8Mm9sMA&#10;AADcAAAADwAAAGRycy9kb3ducmV2LnhtbERPS2vCQBC+F/wPywi91U2kLSW6ihYqeigYH/chOybB&#10;7GzYXZPor+8WCr3Nx/ec+XIwjejI+dqygnSSgCAurK65VHA6fr18gPABWWNjmRTcycNyMXqaY6Zt&#10;zzl1h1CKGMI+QwVVCG0mpS8qMugntiWO3MU6gyFCV0rtsI/hppHTJHmXBmuODRW29FlRcT3cjILw&#10;ne+nm3VemPP27nbdY5++lb1Sz+NhNQMRaAj/4j/3Vsf56Sv8PhMvkI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8Mm9sMAAADcAAAADwAAAAAAAAAAAAAAAACYAgAAZHJzL2Rv&#10;d25yZXYueG1sUEsFBgAAAAAEAAQA9QAAAIgDAAAAAA==&#10;" fillcolor="#efe5d6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2" o:spid="_x0000_s113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+DbcIA&#10;AADcAAAADwAAAGRycy9kb3ducmV2LnhtbERPTWvCQBC9F/wPywje6iaCpURXUcGih4Kx9T5kxySY&#10;nQ272yT6691Cobd5vM9ZrgfTiI6cry0rSKcJCOLC6ppLBd9f+9d3ED4ga2wsk4I7eVivRi9LzLTt&#10;OafuHEoRQ9hnqKAKoc2k9EVFBv3UtsSRu1pnMEToSqkd9jHcNHKWJG/SYM2xocKWdhUVt/OPURA+&#10;89PsY5sX5nK4u2P3OKXzsldqMh42CxCBhvAv/nMfdJyfzuH3mXiBX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j4NtwgAAANwAAAAPAAAAAAAAAAAAAAAAAJgCAABkcnMvZG93&#10;bnJldi54bWxQSwUGAAAAAAQABAD1AAAAhwMAAAAA&#10;" fillcolor="#efe5d6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3" o:spid="_x0000_s113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5kb8MA&#10;AADcAAAADwAAAGRycy9kb3ducmV2LnhtbERPS2vCQBC+F/wPyxR6KbqbCj5SVxFpoV4EHxdvY3aa&#10;hGZnY3Zr4r93BcHbfHzPmS06W4kLNb50rCEZKBDEmTMl5xoO++/+BIQPyAYrx6ThSh4W897LDFPj&#10;Wt7SZRdyEUPYp6ihCKFOpfRZQRb9wNXEkft1jcUQYZNL02Abw20lP5QaSYslx4YCa1oVlP3t/q2G&#10;ttwcs2Sdf6nr+KS2eJoO389G67fXbvkJIlAXnuKH+8fE+ckI7s/EC+T8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I5kb8MAAADcAAAADwAAAAAAAAAAAAAAAACYAgAAZHJzL2Rv&#10;d25yZXYueG1sUEsFBgAAAAAEAAQA9QAAAIgDAAAAAA==&#10;" fillcolor="#eee4d5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4" o:spid="_x0000_s113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8LB9MMA&#10;AADcAAAADwAAAGRycy9kb3ducmV2LnhtbERPS2vCQBC+F/wPyxR6KbqbCj5SVxFpoV4EHxdvY3aa&#10;hGZnY3Zr4r93BcHbfHzPmS06W4kLNb50rCEZKBDEmTMl5xoO++/+BIQPyAYrx6ThSh4W897LDFPj&#10;Wt7SZRdyEUPYp6ihCKFOpfRZQRb9wNXEkft1jcUQYZNL02Abw20lP5QaSYslx4YCa1oVlP3t/q2G&#10;ttwcs2Sdf6nr+KS2eJoO389G67fXbvkJIlAXnuKH+8fE+ckY7s/EC+T8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8LB9MMAAADcAAAADwAAAAAAAAAAAAAAAACYAgAAZHJzL2Rv&#10;d25yZXYueG1sUEsFBgAAAAAEAAQA9QAAAIgDAAAAAA==&#10;" fillcolor="#eee4d5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5" o:spid="_x0000_s113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HSfMMA&#10;AADcAAAADwAAAGRycy9kb3ducmV2LnhtbESPQUvEQAyF74L/YYjgzZ2usIvUnV1EETxqlcLeYid2&#10;ip1MmYnd7r83B8Fbwnt578vusMTRzJTLkNjBelWBIe6SH7h38PH+fHMHpgiyxzExOThTgcP+8mKH&#10;tU8nfqO5kd5oCJcaHQSRqba2dIEillWaiFX7Sjmi6Jp76zOeNDyO9raqtjbiwNoQcKLHQN138xMd&#10;bOdN83QePtv82lI7h+NRJG+cu75aHu7BCC3yb/67fvGKv1ZafUYnsP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3HSfM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6" o:spid="_x0000_s114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1358EA&#10;AADcAAAADwAAAGRycy9kb3ducmV2LnhtbERPTUvDQBC9C/0Pywi92U2FFo3dFqkIPWqUQG9jdpoN&#10;zc6G3TFN/70rCN7m8T5ns5t8r0aKqQtsYLkoQBE3wXbcGvj8eL17AJUE2WIfmAxcKcFuO7vZYGnD&#10;hd9prKRVOYRTiQacyFBqnRpHHtMiDMSZO4XoUTKMrbYRLznc9/q+KNbaY8e5weFAe0fNufr2Btbj&#10;qnq5dl91fKupHt3xKBJXxsxvp+cnUEKT/Iv/3Aeb5y8f4feZfIHe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w9d+f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7" o:spid="_x0000_s114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sUx8MA&#10;AADcAAAADwAAAGRycy9kb3ducmV2LnhtbESPQUvEQAyF74L/YYjgzZ26sIvUnV1EETxqlcLeYid2&#10;ip1MmYnd7r83B8Fbwnt578vusMTRzJTLkNjB7aoCQ9wlP3Dv4OP9+eYOTBFkj2NicnCmAof95cUO&#10;a59O/EZzI73REC41OggiU21t6QJFLKs0Eav2lXJE0TX31mc8aXgc7bqqtjbiwNoQcKLHQN138xMd&#10;bOdN83QePtv82lI7h+NRJG+cu75aHu7BCC3yb/67fvGKv1Z8fUYnsP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2sUx8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8" o:spid="_x0000_s114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dveL8A&#10;AADcAAAADwAAAGRycy9kb3ducmV2LnhtbERPTYvCMBC9L/gfwgh7W9P2IFKN0gqCJ8G6LB6HZmyL&#10;zaQksdZ/bxYW9jaP9zmb3WR6MZLznWUF6SIBQVxb3XGj4Pty+FqB8AFZY2+ZFLzIw247+9hgru2T&#10;zzRWoRExhH2OCtoQhlxKX7dk0C/sQBy5m3UGQ4SukdrhM4abXmZJspQGO44NLQ60b6m+Vw+jAE11&#10;cj+nrOISRy5ffXF1WCj1OZ+KNYhAU/gX/7mPOs7PUvh9Jl4gt2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7F294vwAAANwAAAAPAAAAAAAAAAAAAAAAAJgCAABkcnMvZG93bnJl&#10;di54bWxQSwUGAAAAAAQABAD1AAAAhAMAAAAA&#10;" fillcolor="#ece2d3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19" o:spid="_x0000_s114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XxD78A&#10;AADcAAAADwAAAGRycy9kb3ducmV2LnhtbERPTYvCMBC9L/gfwgh709QeRKpRWkHYk2BdFo9DM7bF&#10;ZlKS2NZ/v1kQ9jaP9zm7w2Q6MZDzrWUFq2UCgriyuuVawff1tNiA8AFZY2eZFLzIw2E/+9hhpu3I&#10;FxrKUIsYwj5DBU0IfSalrxoy6Je2J47c3TqDIUJXS+1wjOGmk2mSrKXBlmNDgz0dG6oe5dMoQFOe&#10;3c85LbnAgYtXl98c5kp9zqd8CyLQFP7Fb/eXjvPTFP6eiRfI/S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LxfEPvwAAANwAAAAPAAAAAAAAAAAAAAAAAJgCAABkcnMvZG93bnJl&#10;di54bWxQSwUGAAAAAAQABAD1AAAAhAMAAAAA&#10;" fillcolor="#ece2d3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0" o:spid="_x0000_s114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lUlMAA&#10;AADcAAAADwAAAGRycy9kb3ducmV2LnhtbERPTWvDMAy9F/YfjAq7LU5TGCOLU9JBoafCslF2FLGW&#10;hNlysN00/ffzYNCbHu9T1W6xRszkw+hYwSbLQRB3To/cK/j8ODy9gAgRWaNxTApuFGBXP6wqLLW7&#10;8jvNbexFCuFQooIhxqmUMnQDWQyZm4gT9+28xZig76X2eE3h1sgiz5+lxZFTw4ATvQ3U/bQXqwBt&#10;e/LnU9HyHmfe30zz5bFR6nG9NK8gIi3xLv53H3WaX2zh75l0gax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IlUlMAAAADcAAAADwAAAAAAAAAAAAAAAACYAgAAZHJzL2Rvd25y&#10;ZXYueG1sUEsFBgAAAAAEAAQA9QAAAIUDAAAAAA==&#10;" fillcolor="#ece2d3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1" o:spid="_x0000_s114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TS2MAA&#10;AADcAAAADwAAAGRycy9kb3ducmV2LnhtbERPzYrCMBC+C/sOYYS9aaorrlSjqLDowYN2fYChGZti&#10;MylJVrtvbwTB23x8v7NYdbYRN/KhdqxgNMxAEJdO11wpOP/+DGYgQkTW2DgmBf8UYLX86C0w1+7O&#10;J7oVsRIphEOOCkyMbS5lKA1ZDEPXEifu4rzFmKCvpPZ4T+G2keMsm0qLNacGgy1tDZXX4s8q2H4f&#10;N8XOHwzNzl9rOfIbZGuU+ux36zmISF18i1/uvU7zxxN4PpMukMsH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YTS2MAAAADcAAAADwAAAAAAAAAAAAAAAACYAgAAZHJzL2Rvd25y&#10;ZXYueG1sUEsFBgAAAAAEAAQA9QAAAIUDAAAAAA==&#10;" fillcolor="#ebe1d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2" o:spid="_x0000_s114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h3Q8AA&#10;AADcAAAADwAAAGRycy9kb3ducmV2LnhtbERPzYrCMBC+C/sOYYS9aaqLrlSjqLDowYN2fYChGZti&#10;MylJVrtvbwTB23x8v7NYdbYRN/KhdqxgNMxAEJdO11wpOP/+DGYgQkTW2DgmBf8UYLX86C0w1+7O&#10;J7oVsRIphEOOCkyMbS5lKA1ZDEPXEifu4rzFmKCvpPZ4T+G2keMsm0qLNacGgy1tDZXX4s8q2H4f&#10;N8XOHwzNzl9rOfIbZGuU+ux36zmISF18i1/uvU7zxxN4PpMukMsH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sh3Q8AAAADcAAAADwAAAAAAAAAAAAAAAACYAgAAZHJzL2Rvd25y&#10;ZXYueG1sUEsFBgAAAAAEAAQA9QAAAIUDAAAAAA==&#10;" fillcolor="#ebe1d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3" o:spid="_x0000_s114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rpNL8A&#10;AADcAAAADwAAAGRycy9kb3ducmV2LnhtbERPzYrCMBC+C/sOYRa8aaqClq5RVBA9eNDqAwzNbFO2&#10;mZQkq9233wiCt/n4fme57m0r7uRD41jBZJyBIK6cbrhWcLvuRzmIEJE1to5JwR8FWK8+BksstHvw&#10;he5lrEUK4VCgAhNjV0gZKkMWw9h1xIn7dt5iTNDXUnt8pHDbymmWzaXFhlODwY52hqqf8tcq2C3O&#10;2/LgT4by22wjJ36LbI1Sw89+8wUiUh/f4pf7qNP86Ryez6QL5O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aGuk0vwAAANwAAAAPAAAAAAAAAAAAAAAAAJgCAABkcnMvZG93bnJl&#10;di54bWxQSwUGAAAAAAQABAD1AAAAhAMAAAAA&#10;" fillcolor="#ebe1d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4" o:spid="_x0000_s114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wSu6sIA&#10;AADcAAAADwAAAGRycy9kb3ducmV2LnhtbERPTWsCMRC9F/wPYYTearZbUFmNS5G27KGHahU8Dpsx&#10;u7iZrEmq239vCkJv83ifsywH24kL+dA6VvA8yUAQ1063bBTsvt+f5iBCRNbYOSYFvxSgXI0ellho&#10;d+UNXbbRiBTCoUAFTYx9IWWoG7IYJq4nTtzReYsxQW+k9nhN4baTeZZNpcWWU0ODPa0bqk/bH6tg&#10;bj7M4bOuNiZWX3v/1r+cDbJSj+PhdQEi0hD/xXd3pdP8fAZ/z6QL5O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BK7qwgAAANwAAAAPAAAAAAAAAAAAAAAAAJgCAABkcnMvZG93&#10;bnJldi54bWxQSwUGAAAAAAQABAD1AAAAhwMAAAAA&#10;" fillcolor="#eae0d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5" o:spid="_x0000_s114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s6mMQA&#10;AADcAAAADwAAAGRycy9kb3ducmV2LnhtbESPQWsCMRCF7wX/Qxiht5qtBZGtUUpR2UMPalvocdhM&#10;s0s3kzVJdf33zkHwNsN78943i9XgO3WimNrABp4nBSjiOtiWnYGvz83THFTKyBa7wGTgQglWy9HD&#10;Aksbzryn0yE7JSGcSjTQ5NyXWqe6IY9pEnpi0X5D9JhljU7biGcJ952eFsVMe2xZGhrs6b2h+u/w&#10;7w3M3db9fNTV3uVq9x3X/cvRIRvzOB7eXkFlGvLdfLuurOBPhVaekQn08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bOpjEAAAA3AAAAA8AAAAAAAAAAAAAAAAAmAIAAGRycy9k&#10;b3ducmV2LnhtbFBLBQYAAAAABAAEAPUAAACJAwAAAAA=&#10;" fillcolor="#eae0d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6" o:spid="_x0000_s115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efA8IA&#10;AADcAAAADwAAAGRycy9kb3ducmV2LnhtbERPTWsCMRC9F/ofwhR6q9kqFLuaXaSo7KGHqhU8Dpsx&#10;u7iZrEnU7b9vCgVv83ifMy8H24kr+dA6VvA6ykAQ1063bBR871YvUxAhImvsHJOCHwpQFo8Pc8y1&#10;u/GGrttoRArhkKOCJsY+lzLUDVkMI9cTJ+7ovMWYoDdSe7ylcNvJcZa9SYstp4YGe/poqD5tL1bB&#10;1KzN4bOuNiZWX3u/7Cdng6zU89OwmIGINMS7+N9d6TR//A5/z6QLZP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158DwgAAANwAAAAPAAAAAAAAAAAAAAAAAJgCAABkcnMvZG93&#10;bnJldi54bWxQSwUGAAAAAAQABAD1AAAAhwMAAAAA&#10;" fillcolor="#eae0d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7" o:spid="_x0000_s115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wGccIA&#10;AADcAAAADwAAAGRycy9kb3ducmV2LnhtbESPTUsDMRCG74L/IYzgzWZtpcjatMiK6NGmBT0Om+km&#10;uJksm7Rd/71zKPQ2w7wfz6w2U+zVicYcEht4nFWgiNvkAncG9rv3h2dQuSA77BOTgT/KsFnf3qyw&#10;dunMWzrZ0ikJ4VyjAV/KUGudW08R8ywNxHI7pDFikXXstBvxLOGx1/OqWuqIgaXB40CNp/bXHqOU&#10;LOLb91e0P83T0HSerf0Ih2DM/d30+gKq0FSu4ov70wn+QvDlGZlAr/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XAZx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8" o:spid="_x0000_s115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Cj6sMA&#10;AADcAAAADwAAAGRycy9kb3ducmV2LnhtbESPQWsCMRCF7wX/QxjBW82qpchqFFkpemzTgh6HzbgJ&#10;bibLJtX13zeFQm8zvDfve7PeDr4VN+qjC6xgNi1AENfBOG4UfH2+PS9BxIRssA1MCh4UYbsZPa2x&#10;NOHOH3TTqRE5hGOJCmxKXSllrC15jNPQEWftEnqPKa99I02P9xzuWzkvilfp0XEmWOyoslRf9bfP&#10;kIXfn969PlcvXdVY1vrgLk6pyXjYrUAkGtK/+e/6aHL9xQx+n8kT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xCj6sMAAADcAAAADwAAAAAAAAAAAAAAAACYAgAAZHJzL2Rv&#10;d25yZXYueG1sUEsFBgAAAAAEAAQA9QAAAIgDAAAAAA==&#10;" fillcolor="#e9dfd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29" o:spid="_x0000_s115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ZWZr8A&#10;AADcAAAADwAAAGRycy9kb3ducmV2LnhtbERPzYrCMBC+C75DGMGbplpQqUbRhUW9LFh9gLEZ22Iz&#10;qU3U+vZmQfA2H9/vLFatqcSDGldaVjAaRiCIM6tLzhWcjr+DGQjnkTVWlknBixyslt3OAhNtn3yg&#10;R+pzEULYJaig8L5OpHRZQQbd0NbEgbvYxqAPsMmlbvAZwk0lx1E0kQZLDg0F1vRTUHZN70aBne03&#10;nPKkam82rqd/563ZnmKl+r12PQfhqfVf8ce902F+PIb/Z8IFcvk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RlZmvwAAANwAAAAPAAAAAAAAAAAAAAAAAJgCAABkcnMvZG93bnJl&#10;di54bWxQSwUGAAAAAAQABAD1AAAAhAMAAAAA&#10;" fillcolor="#e8dec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0" o:spid="_x0000_s115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rz/cEA&#10;AADcAAAADwAAAGRycy9kb3ducmV2LnhtbERPzWrCQBC+F3yHZQRvzUYDaUhdpRZEvQhNfYBpdpqE&#10;ZmfT7Gri27uC4G0+vt9ZrkfTigv1rrGsYB7FIIhLqxuuFJy+t68ZCOeRNbaWScGVHKxXk5cl5toO&#10;/EWXwlcihLDLUUHtfZdL6cqaDLrIdsSB+7W9QR9gX0nd4xDCTSsXcZxKgw2Hhho7+qyp/CvORoHN&#10;DhsuOG3Hf5t0b8efndmdEqVm0/HjHYSn0T/FD/deh/lJAvdnwgVyd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AK8/3BAAAA3AAAAA8AAAAAAAAAAAAAAAAAmAIAAGRycy9kb3du&#10;cmV2LnhtbFBLBQYAAAAABAAEAPUAAACGAwAAAAA=&#10;" fillcolor="#e8dec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1" o:spid="_x0000_s115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NricIA&#10;AADcAAAADwAAAGRycy9kb3ducmV2LnhtbERPzWrCQBC+F/oOywjezMamWImuUgsl7UUwzQOM2TEJ&#10;Zmdjdmvi23cFobf5+H5nvR1NK67Uu8aygnkUgyAurW64UlD8fM6WIJxH1thaJgU3crDdPD+tMdV2&#10;4ANdc1+JEMIuRQW1910qpStrMugi2xEH7mR7gz7AvpK6xyGEm1a+xPFCGmw4NNTY0UdN5Tn/NQrs&#10;8nvHOS/a8WKT7m1/zExWJEpNJ+P7CoSn0f+LH+4vHeYnr3B/JlwgN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42uJwgAAANwAAAAPAAAAAAAAAAAAAAAAAJgCAABkcnMvZG93&#10;bnJldi54bWxQSwUGAAAAAAQABAD1AAAAhwMAAAAA&#10;" fillcolor="#e8dec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2" o:spid="_x0000_s115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rnEsIA&#10;AADcAAAADwAAAGRycy9kb3ducmV2LnhtbERPzWrCQBC+F3yHZQRvdRPF2qZuRNTQiqemfYAhO82G&#10;ZmdDdjXx7buFgrf5+H5nsx1tK67U+8axgnSegCCunG64VvD1WTw+g/ABWWPrmBTcyMM2nzxsMNNu&#10;4A+6lqEWMYR9hgpMCF0mpa8MWfRz1xFH7tv1FkOEfS11j0MMt61cJMmTtNhwbDDY0d5Q9VNerILD&#10;0Wl96nZrU72czmUxpO3bolBqNh13ryACjeEu/ne/6zh/uYK/Z+IF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eucSwgAAANwAAAAPAAAAAAAAAAAAAAAAAJgCAABkcnMvZG93&#10;bnJldi54bWxQSwUGAAAAAAQABAD1AAAAhwMAAAAA&#10;" fillcolor="#e7ddc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3" o:spid="_x0000_s115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h5ZcEA&#10;AADcAAAADwAAAGRycy9kb3ducmV2LnhtbERP24rCMBB9F/yHMIJvmqrgpWsU0S274pN1P2BoZpuy&#10;zaQ0WVv/3iws+DaHc53tvre1uFPrK8cKZtMEBHHhdMWlgq9bNlmD8AFZY+2YFDzIw343HGwx1a7j&#10;K93zUIoYwj5FBSaEJpXSF4Ys+qlriCP37VqLIcK2lLrFLobbWs6TZCktVhwbDDZ0NFT85L9Wwend&#10;aX1uDitTbM6XPOtm9cc8U2o86g9vIAL14SX+d3/qOH+xhL9n4gVy9w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moeWXBAAAA3AAAAA8AAAAAAAAAAAAAAAAAmAIAAGRycy9kb3du&#10;cmV2LnhtbFBLBQYAAAAABAAEAPUAAACGAwAAAAA=&#10;" fillcolor="#e7ddc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4" o:spid="_x0000_s115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Tc/sEA&#10;AADcAAAADwAAAGRycy9kb3ducmV2LnhtbERPzYrCMBC+C75DGMGbpiqs2jWK6JZVPFn3AYZmtinb&#10;TEqTtfXtjbCwt/n4fmez620t7tT6yrGC2TQBQVw4XXGp4OuWTVYgfEDWWDsmBQ/ysNsOBxtMtev4&#10;Svc8lCKGsE9RgQmhSaX0hSGLfuoa4sh9u9ZiiLAtpW6xi+G2lvMkeZMWK44NBhs6GCp+8l+r4Pjh&#10;tD43+6Up1udLnnWz+nOeKTUe9ft3EIH68C/+c590nL9YwuuZeIHc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bk3P7BAAAA3AAAAA8AAAAAAAAAAAAAAAAAmAIAAGRycy9kb3du&#10;cmV2LnhtbFBLBQYAAAAABAAEAPUAAACGAwAAAAA=&#10;" fillcolor="#e7ddc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5" o:spid="_x0000_s115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Sh9cUA&#10;AADcAAAADwAAAGRycy9kb3ducmV2LnhtbESPQW/CMAyF70j7D5En7QbpNoGqjoAmxDTETrT8AK8x&#10;bUXjVEkG3X49PkziZus9v/d5uR5dry4UYufZwPMsA0Vce9txY+BYfUxzUDEhW+w9k4FfirBePUyW&#10;WFh/5QNdytQoCeFYoIE2paHQOtYtOYwzPxCLdvLBYZI1NNoGvEq46/VLli20w46locWBNi3V5/LH&#10;GeC/7aYa8u+vXcj2+nNR5vvtPDfm6XF8fwOVaEx38//1zgr+q9DKMzKBXt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pKH1xQAAANwAAAAPAAAAAAAAAAAAAAAAAJgCAABkcnMv&#10;ZG93bnJldi54bWxQSwUGAAAAAAQABAD1AAAAigMAAAAA&#10;" fillcolor="#e6dcc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6" o:spid="_x0000_s116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gEbsIA&#10;AADcAAAADwAAAGRycy9kb3ducmV2LnhtbERPzWrCQBC+C77DMkJvutGipKmriFgUPTXpA0yz0ySY&#10;nQ27W40+fbcgeJuP73eW69604kLON5YVTCcJCOLS6oYrBV/FxzgF4QOyxtYyKbiRh/VqOFhipu2V&#10;P+mSh0rEEPYZKqhD6DIpfVmTQT+xHXHkfqwzGCJ0ldQOrzHctHKWJAtpsOHYUGNH25rKc/5rFPB9&#10;ty269Pt0cMlR7hd5etzNU6VeRv3mHUSgPjzFD/dBx/mvb/D/TLx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6ARuwgAAANwAAAAPAAAAAAAAAAAAAAAAAJgCAABkcnMvZG93&#10;bnJldi54bWxQSwUGAAAAAAQABAD1AAAAhwMAAAAA&#10;" fillcolor="#e6dcc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7" o:spid="_x0000_s116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TejsUA&#10;AADcAAAADwAAAGRycy9kb3ducmV2LnhtbESPQW/CMAyF70j7D5En7QbppoGqjoAmxDTETrT8AK8x&#10;bUXjVEkG3X49PkziZus9v/d5uR5dry4UYufZwPMsA0Vce9txY+BYfUxzUDEhW+w9k4FfirBePUyW&#10;WFh/5QNdytQoCeFYoIE2paHQOtYtOYwzPxCLdvLBYZI1NNoGvEq46/VLli20w46locWBNi3V5/LH&#10;GeC/7aYa8u+vXcj2+nNR5vvtPDfm6XF8fwOVaEx38//1zgr+q+DLMzKBXt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1N6OxQAAANwAAAAPAAAAAAAAAAAAAAAAAJgCAABkcnMv&#10;ZG93bnJldi54bWxQSwUGAAAAAAQABAD1AAAAigMAAAAA&#10;" fillcolor="#e6dcc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8" o:spid="_x0000_s116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7f4IMEA&#10;AADcAAAADwAAAGRycy9kb3ducmV2LnhtbERPzWrCQBC+F/oOyxS8FN1VrC2pq4ggak9t6gOM2WkS&#10;mp0N2VHj27tCobf5+H5nvux9o87UxTqwhfHIgCIugqu5tHD43gzfQEVBdtgEJgtXirBcPD7MMXPh&#10;wl90zqVUKYRjhhYqkTbTOhYVeYyj0BIn7id0HiXBrtSuw0sK942eGDPTHmtODRW2tK6o+M1P3kJs&#10;Xo75UQqzN8+fW+xfZ7L+QGsHT/3qHZRQL//iP/fOpfnTMdyfSRfo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+3+CDBAAAA3AAAAA8AAAAAAAAAAAAAAAAAmAIAAGRycy9kb3du&#10;cmV2LnhtbFBLBQYAAAAABAAEAPUAAACGAwAAAAA=&#10;" fillcolor="#e5dbcc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39" o:spid="_x0000_s116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VmV8EA&#10;AADcAAAADwAAAGRycy9kb3ducmV2LnhtbERPzWrCQBC+F/oOyxS8FN1VrC2pq4hQrJ409QHG7DQJ&#10;zc6G7FTTt3cFobf5+H5nvux9o87UxTqwhfHIgCIugqu5tHD8+hi+gYqC7LAJTBb+KMJy8fgwx8yF&#10;Cx/onEupUgjHDC1UIm2mdSwq8hhHoSVO3HfoPEqCXaldh5cU7hs9MWamPdacGipsaV1R8ZP/egux&#10;eTnlJynM1jzvN9i/zmS9Q2sHT/3qHZRQL//iu/vTpfnTCdyeSRfox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9lZlfBAAAA3AAAAA8AAAAAAAAAAAAAAAAAmAIAAGRycy9kb3du&#10;cmV2LnhtbFBLBQYAAAAABAAEAPUAAACGAwAAAAA=&#10;" fillcolor="#e5dbcc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0" o:spid="_x0000_s1164" style="position:absolute;left:427;top:542;width:1728;height:2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OYWb8A&#10;AADcAAAADwAAAGRycy9kb3ducmV2LnhtbERP24rCMBB9F/yHMIJvmqrLItUoIgi67IvVDxia6QWT&#10;SUmirX+/WVjYtzmc62z3gzXiRT60jhUs5hkI4tLplmsF99tptgYRIrJG45gUvCnAfjcebTHXrucr&#10;vYpYixTCIUcFTYxdLmUoG7IY5q4jTlzlvMWYoK+l9tincGvkMss+pcWWU0ODHR0bKh/F0yqQt+LU&#10;rwvjM/e1rL7N5XytyCk1nQyHDYhIQ/wX/7nPOs3/WMHvM+kCufs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Oo5hZvwAAANwAAAAPAAAAAAAAAAAAAAAAAJgCAABkcnMvZG93bnJl&#10;di54bWxQSwUGAAAAAAQABAD1AAAAhAMAAAAA&#10;" filled="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</w:t>
                          </w:r>
                          <w:r w:rsidR="002417DF"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esq.Inscr</w:t>
                          </w:r>
                          <w:proofErr w:type="spellEnd"/>
                          <w:proofErr w:type="gramStart"/>
                          <w:r w:rsidR="002417DF"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. </w:t>
                          </w:r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Classificados</w:t>
                          </w:r>
                          <w:proofErr w:type="spellEnd"/>
                          <w:proofErr w:type="gramEnd"/>
                        </w:p>
                      </w:txbxContent>
                    </v:textbox>
                  </v:rect>
                  <v:rect id="Rectangle 141" o:spid="_x0000_s1165" style="position:absolute;left:1368;top:4120;width:1448;height:2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oALb4A&#10;AADcAAAADwAAAGRycy9kb3ducmV2LnhtbERP24rCMBB9X/Afwgi+rakii1SjiCC44ovVDxia6QWT&#10;SUmi7f69EYR9m8O5zno7WCOe5EPrWMFsmoEgLp1uuVZwux6+lyBCRNZoHJOCPwqw3Yy+1phr1/OF&#10;nkWsRQrhkKOCJsYulzKUDVkMU9cRJ65y3mJM0NdSe+xTuDVynmU/0mLLqaHBjvYNlffiYRXIa3Ho&#10;l4XxmTvNq7P5PV4qckpNxsNuBSLSEP/FH/dRp/mLBbyfSRfIz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FKAC2+AAAA3AAAAA8AAAAAAAAAAAAAAAAAmAIAAGRycy9kb3ducmV2&#10;LnhtbFBLBQYAAAAABAAEAPUAAACDAwAAAAA=&#10;" filled="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(</w:t>
                          </w:r>
                          <w:proofErr w:type="gramStart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from</w:t>
                          </w:r>
                          <w:proofErr w:type="gramEnd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Use Case Model)</w:t>
                          </w:r>
                        </w:p>
                      </w:txbxContent>
                    </v:textbox>
                  </v:rect>
                  <v:oval id="Oval 142" o:spid="_x0000_s1166" style="position:absolute;left:883;top:1397;width:1482;height: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j1VMAA&#10;AADcAAAADwAAAGRycy9kb3ducmV2LnhtbERPTYvCMBC9L/gfwgheFk0VLVqNIqLgwYvueh+asSk2&#10;k9pErf/eCAt7m8f7nMWqtZV4UONLxwqGgwQEce50yYWC359dfwrCB2SNlWNS8CIPq2Xna4GZdk8+&#10;0uMUChFD2GeowIRQZ1L63JBFP3A1ceQurrEYImwKqRt8xnBbyVGSpNJiybHBYE0bQ/n1dLcK1uY8&#10;c+lsQoe0/jbX29YfzTlXqtdt13MQgdrwL/5z73WcP57A55l4gVy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uj1VMAAAADcAAAADwAAAAAAAAAAAAAAAACYAgAAZHJzL2Rvd25y&#10;ZXYueG1sUEsFBgAAAAAEAAQA9QAAAIUDAAAAAA==&#10;" fillcolor="#c0bfc0" strokecolor="#c0bfc0" strokeweight="39e-5mm"/>
                  <v:oval id="Oval 143" o:spid="_x0000_s1167" style="position:absolute;left:840;top:1354;width:1482;height: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TI670A&#10;AADcAAAADwAAAGRycy9kb3ducmV2LnhtbERPyQrCMBC9C/5DGMGbpoqIVKOIC3hzBa9DM7bVZlKa&#10;aOvfG0HwNo+3zmzRmEK8qHK5ZQWDfgSCOLE651TB5bztTUA4j6yxsEwK3uRgMW+3ZhhrW/ORXief&#10;ihDCLkYFmfdlLKVLMjLo+rYkDtzNVgZ9gFUqdYV1CDeFHEbRWBrMOTRkWNIqo+RxehoF0XtwXx7c&#10;sz5Ss9skeLue9+urUt1Os5yC8NT4v/jn3ukwfzSG7zPhAjn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XHTI670AAADcAAAADwAAAAAAAAAAAAAAAACYAgAAZHJzL2Rvd25yZXYu&#10;eG1sUEsFBgAAAAAEAAQA9QAAAIIDAAAAAA==&#10;" fillcolor="#fcf2e3" strokeweight="39e-5mm"/>
                  <v:rect id="Rectangle 144" o:spid="_x0000_s116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AC/MEA&#10;AADcAAAADwAAAGRycy9kb3ducmV2LnhtbERPS4vCMBC+L/gfwgheFk0VWaWaiqwI3sQH4nFoxra0&#10;mXSbqNl/vxGEvc3H95zlKphGPKhzlWUF41ECgji3uuJCwfm0Hc5BOI+ssbFMCn7JwSrrfSwx1fbJ&#10;B3ocfSFiCLsUFZTet6mULi/JoBvZljhyN9sZ9BF2hdQdPmO4aeQkSb6kwYpjQ4ktfZeU18e7UXBP&#10;XLhMT7itP68U3HVvNz9jq9SgH9YLEJ6C/xe/3Tsd509n8HomXiC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rQAvzBAAAA3AAAAA8AAAAAAAAAAAAAAAAAmAIAAGRycy9kb3du&#10;cmV2LnhtbFBLBQYAAAAABAAEAPUAAACGAwAAAAA=&#10;" fillcolor="#fbf1e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5" o:spid="_x0000_s116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+WjsQA&#10;AADcAAAADwAAAGRycy9kb3ducmV2LnhtbESPQWvDMAyF74P+B6NBL6N1WsooWdwyNgq9jSVj5Chi&#10;LQmN5TR2W/ffT4fBbhLv6b1PxT65QV1pCr1nA6tlBoq48bbn1sBXdVhsQYWIbHHwTAbuFGC/mz0U&#10;mFt/40+6lrFVEsIhRwNdjGOudWg6chiWfiQW7cdPDqOsU6vthDcJd4NeZ9mzdtizNHQ40ltHzam8&#10;OAOXLKTvTYWH01NNKdQf/v288sbMH9PrC6hIKf6b/66PVvA3QivPyAR69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tPlo7EAAAA3AAAAA8AAAAAAAAAAAAAAAAAmAIAAGRycy9k&#10;b3ducmV2LnhtbFBLBQYAAAAABAAEAPUAAACJAwAAAAA=&#10;" fillcolor="#fbf1e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6" o:spid="_x0000_s117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bST8QA&#10;AADcAAAADwAAAGRycy9kb3ducmV2LnhtbERPS2vCQBC+F/oflin0VjeW2tToKuIDvJqWqrchO03S&#10;ZmdDdk2iv94VCt7m43vOdN6bSrTUuNKyguEgAkGcWV1yruDrc/PyAcJ5ZI2VZVJwJgfz2ePDFBNt&#10;O95Rm/pchBB2CSoovK8TKV1WkEE3sDVx4H5sY9AH2ORSN9iFcFPJ1yh6lwZLDg0F1rQsKPtLT0ZB&#10;d2njYbU4jNd8ivc4Oq6+98dfpZ6f+sUEhKfe38X/7q0O89/GcHsmXCB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/W0k/EAAAA3AAAAA8AAAAAAAAAAAAAAAAAmAIAAGRycy9k&#10;b3ducmV2LnhtbFBLBQYAAAAABAAEAPUAAACJAwAAAAA=&#10;" fillcolor="#faf0e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7" o:spid="_x0000_s117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XtD8YA&#10;AADcAAAADwAAAGRycy9kb3ducmV2LnhtbESPzW7CQAyE75V4h5WRuJUNSPw0ZUGIFolraQXlZmXd&#10;JJD1RtklSfv09aFSb7ZmPPN5teldpVpqQunZwGScgCLOvC05N/Dxvn9cggoR2WLlmQx8U4DNevCw&#10;wtT6jt+oPcZcSQiHFA0UMdap1iEryGEY+5pYtC/fOIyyNrm2DXYS7io9TZK5dliyNBRY066g7Ha8&#10;OwPdT7uYVNvPp1e+L844u7yczperMaNhv30GFamP/+a/64MV/JngyzMygV7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zXtD8YAAADcAAAADwAAAAAAAAAAAAAAAACYAgAAZHJz&#10;L2Rvd25yZXYueG1sUEsFBgAAAAAEAAQA9QAAAIsDAAAAAA==&#10;" fillcolor="#faf0e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8" o:spid="_x0000_s117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7Wc8MA&#10;AADcAAAADwAAAGRycy9kb3ducmV2LnhtbERPS4vCMBC+C/6HMII3TRUsUo0iirB7WFhdUbyNzfSB&#10;zaQ0Ubv7640g7G0+vufMl62pxJ0aV1pWMBpGIIhTq0vOFRx+toMpCOeRNVaWScEvOVguup05Jto+&#10;eEf3vc9FCGGXoILC+zqR0qUFGXRDWxMHLrONQR9gk0vd4COEm0qOoyiWBksODQXWtC4ove5vRkF8&#10;ul0O+fb89X08ZWn2Od1sfPynVL/XrmYgPLX+X/x2f+gwfzKC1zPhArl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37Wc8MAAADcAAAADwAAAAAAAAAAAAAAAACYAgAAZHJzL2Rv&#10;d25yZXYueG1sUEsFBgAAAAAEAAQA9QAAAIgDAAAAAA==&#10;" fillcolor="#f9efe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49" o:spid="_x0000_s117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xIBMMA&#10;AADcAAAADwAAAGRycy9kb3ducmV2LnhtbERPS4vCMBC+L/gfwgje1lTBItUoogh6EFZXFG9jM31g&#10;MylN1Lq/3iws7G0+vudM562pxIMaV1pWMOhHIIhTq0vOFRy/159jEM4ja6wsk4IXOZjPOh9TTLR9&#10;8p4eB5+LEMIuQQWF93UipUsLMuj6tiYOXGYbgz7AJpe6wWcIN5UcRlEsDZYcGgqsaVlQejvcjYL4&#10;fL8e8/Vl93U6Z2m2Ha9WPv5RqtdtFxMQnlr/L/5zb3SYPxrC7zPhAjl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6xIBMMAAADcAAAADwAAAAAAAAAAAAAAAACYAgAAZHJzL2Rv&#10;d25yZXYueG1sUEsFBgAAAAAEAAQA9QAAAIgDAAAAAA==&#10;" fillcolor="#f9efe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0" o:spid="_x0000_s117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Dtn8QA&#10;AADcAAAADwAAAGRycy9kb3ducmV2LnhtbERPS2sCMRC+C/0PYQreNGvFRVajSEXQg9BaqXgbN7MP&#10;3EyWTdTVX98UBG/z8T1nOm9NJa7UuNKygkE/AkGcWl1yrmD/s+qNQTiPrLGyTAru5GA+e+tMMdH2&#10;xt903flchBB2CSoovK8TKV1akEHXtzVx4DLbGPQBNrnUDd5CuKnkRxTF0mDJoaHAmj4LSs+7i1EQ&#10;Hy6nfb46br9+D1mabcbLpY8fSnXf28UEhKfWv8RP91qH+aMh/D8TLpC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g7Z/EAAAA3AAAAA8AAAAAAAAAAAAAAAAAmAIAAGRycy9k&#10;b3ducmV2LnhtbFBLBQYAAAAABAAEAPUAAACJAwAAAAA=&#10;" fillcolor="#f9efe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1" o:spid="_x0000_s117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KHDsYA&#10;AADcAAAADwAAAGRycy9kb3ducmV2LnhtbESPQWvCQBCF7wX/wzJCL0U3La1ImlVUKEhvahS8TbNj&#10;EtydDdltEv313UKhtxnem/e9yZaDNaKj1teOFTxPExDEhdM1lwryw8dkDsIHZI3GMSm4kYflYvSQ&#10;Yapdzzvq9qEUMYR9igqqEJpUSl9UZNFPXUMctYtrLYa4tqXULfYx3Br5kiQzabHmSKiwoU1FxXX/&#10;bSNke5Kn4+2zuOdP5691J819szNKPY6H1TuIQEP4N/9db3Ws//YKv8/ECeTi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bKHDsYAAADcAAAADwAAAAAAAAAAAAAAAACYAgAAZHJz&#10;L2Rvd25yZXYueG1sUEsFBgAAAAAEAAQA9QAAAIsDAAAAAA==&#10;" fillcolor="#f8eed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2" o:spid="_x0000_s117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4ilcUA&#10;AADcAAAADwAAAGRycy9kb3ducmV2LnhtbESPT4vCMBDF7wt+hzDCXhZNd0GRahRXEGRv/gVvYzO2&#10;xWRSmlirn34jCN5meG/e781k1lojGqp96VjBdz8BQZw5XXKuYLdd9kYgfEDWaByTgjt5mE07HxNM&#10;tbvxmppNyEUMYZ+igiKEKpXSZwVZ9H1XEUft7GqLIa51LnWNtxhujfxJkqG0WHIkFFjRoqDssrna&#10;CFkd5GF//8seu6/j6beR5rFYG6U+u+18DCJQG97m1/VKx/qDATyfiRPI6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/iKVxQAAANw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3" o:spid="_x0000_s117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Ia08IA&#10;AADcAAAADwAAAGRycy9kb3ducmV2LnhtbERP32vCMBB+H/g/hBv4NtMJla0zFREGIjKwbn0+mmtT&#10;bC5dE7X+92Yg7O0+vp+3XI22ExcafOtYwessAUFcOd1yo+D7+PnyBsIHZI2dY1JwIw+rfPK0xEy7&#10;Kx/oUoRGxBD2GSowIfSZlL4yZNHPXE8cudoNFkOEQyP1gNcYbjs5T5KFtNhybDDY08ZQdSrOVsFR&#10;frV7l5ru/VTv0t+fsuzXRanU9Hlcf4AINIZ/8cO91XF+uoC/Z+IFMr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AhrTwgAAANwAAAAPAAAAAAAAAAAAAAAAAJgCAABkcnMvZG93&#10;bnJldi54bWxQSwUGAAAAAAQABAD1AAAAhwMAAAAA&#10;" fillcolor="#f7edd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4" o:spid="_x0000_s117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6/SMIA&#10;AADcAAAADwAAAGRycy9kb3ducmV2LnhtbERP32vCMBB+F/wfwgm+aeqgm1ajyECQMQar2uejOZti&#10;c6lN1O6/XwYD3+7j+3mrTW8bcafO144VzKYJCOLS6ZorBcfDbjIH4QOyxsYxKfghD5v1cLDCTLsH&#10;f9M9D5WIIewzVGBCaDMpfWnIop+6ljhyZ9dZDBF2ldQdPmK4beRLkrxKizXHBoMtvRsqL/nNKjjI&#10;r/rTpaZZXM4f6fVUFO02L5Qaj/rtEkSgPjzF/+69jvPTN/h7Jl4g1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Tr9IwgAAANwAAAAPAAAAAAAAAAAAAAAAAJgCAABkcnMvZG93&#10;bnJldi54bWxQSwUGAAAAAAQABAD1AAAAhwMAAAAA&#10;" fillcolor="#f7edd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5" o:spid="_x0000_s117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z21cIA&#10;AADcAAAADwAAAGRycy9kb3ducmV2LnhtbESPQW/CMAyF75P2HyJP4ramDA1BR0BTJQRXGJfdrMY0&#10;FY1TJRl0/x4fkLjZes/vfV5tRt+rK8XUBTYwLUpQxE2wHbcGTj/b9wWolJEt9oHJwD8l2KxfX1ZY&#10;2XDjA12PuVUSwqlCAy7nodI6NY48piIMxKKdQ/SYZY2tthFvEu57/VGWc+2xY2lwOFDtqLkc/7wB&#10;P9vm5nde93uO42K5PLuadgdjJm/j9xeoTGN+mh/Xeyv4n0Irz8gEen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/PbVwgAAANwAAAAPAAAAAAAAAAAAAAAAAJgCAABkcnMvZG93&#10;bnJldi54bWxQSwUGAAAAAAQABAD1AAAAhwMAAAAA&#10;" fillcolor="#f6ecd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6" o:spid="_x0000_s118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BTTsAA&#10;AADcAAAADwAAAGRycy9kb3ducmV2LnhtbERPPWvDMBDdC/0P4grdarkpDbYbJRRDqFenWbId1tky&#10;tU5GUhL330eBQrd7vM/b7BY7iQv5MDpW8JrlIIg7p0ceFBy/9y8FiBCRNU6OScEvBdhtHx82WGl3&#10;5ZYuhziIFMKhQgUmxrmSMnSGLIbMzcSJ6523GBP0g9QeryncTnKV52tpceTUYHCm2lD3czhbBfZt&#10;H7vTup4a9ktRlr2p6atV6vlp+fwAEWmJ/+I/d6PT/PcS7s+kC+T2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7BTTsAAAADcAAAADwAAAAAAAAAAAAAAAACYAgAAZHJzL2Rvd25y&#10;ZXYueG1sUEsFBgAAAAAEAAQA9QAAAIUDAAAAAA==&#10;" fillcolor="#f6ecd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7" o:spid="_x0000_s118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qaLcYA&#10;AADcAAAADwAAAGRycy9kb3ducmV2LnhtbESPQWvCQBCF74L/YRnBW91UqbSpq4i0UCgKtS3U25id&#10;JiG7syG71fjvnUPB2wzvzXvfLFa9d+pEXawDG7ifZKCIi2BrLg18fb7ePYKKCdmiC0wGLhRhtRwO&#10;FpjbcOYPOu1TqSSEY44GqpTaXOtYVOQxTkJLLNpv6DwmWbtS2w7PEu6dnmbZXHusWRoqbGlTUdHs&#10;/7yBXf/9Xj/9NM3s6Lbx5bg5PJA7GDMe9etnUIn6dDP/X79ZwZ8LvjwjE+jl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sqaLc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8" o:spid="_x0000_s118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Y/tsMA&#10;AADcAAAADwAAAGRycy9kb3ducmV2LnhtbERP32vCMBB+F/Y/hBvsTVM3JrMaZYiCMBzoFPTtbM62&#10;NLmUJmr9740w8O0+vp83nrbWiAs1vnSsoN9LQBBnTpecK9j+LbpfIHxA1mgck4IbeZhOXjpjTLW7&#10;8poum5CLGMI+RQVFCHUqpc8Ksuh7riaO3Mk1FkOETS51g9cYbo18T5KBtFhybCiwpllBWbU5WwW/&#10;7e6nHO6r6uNoVn5+nB0+yRyUenttv0cgArXhKf53L3WcP+jD45l4gZz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YY/tsMAAADcAAAADwAAAAAAAAAAAAAAAACYAgAAZHJzL2Rv&#10;d25yZXYueG1sUEsFBgAAAAAEAAQA9QAAAIgDAAAAAA==&#10;" fillcolor="#f5ebdc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59" o:spid="_x0000_s118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Ga+L4A&#10;AADcAAAADwAAAGRycy9kb3ducmV2LnhtbERPy6rCMBDdX/AfwgjurmkVRKtRRFC7Ex+4HpuxLTaT&#10;0kStf28Ewd0cznNmi9ZU4kGNKy0riPsRCOLM6pJzBafj+n8MwnlkjZVlUvAiB4t552+GibZP3tPj&#10;4HMRQtglqKDwvk6kdFlBBl3f1sSBu9rGoA+wyaVu8BnCTSUHUTSSBksODQXWtCooux3uRkG1u13j&#10;u7FDnsR5ai7b836cbpTqddvlFISn1v/EX3eqw/zRAD7PhAvk/A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FRmvi+AAAA3AAAAA8AAAAAAAAAAAAAAAAAmAIAAGRycy9kb3ducmV2&#10;LnhtbFBLBQYAAAAABAAEAPUAAACDAwAAAAA=&#10;" fillcolor="#f4eadb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0" o:spid="_x0000_s118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0/Y74A&#10;AADcAAAADwAAAGRycy9kb3ducmV2LnhtbERPy6rCMBDdX/AfwgjurmkVRKtRRFC7Ex+4HpuxLTaT&#10;0kStf28Ewd0cznNmi9ZU4kGNKy0riPsRCOLM6pJzBafj+n8MwnlkjZVlUvAiB4t552+GibZP3tPj&#10;4HMRQtglqKDwvk6kdFlBBl3f1sSBu9rGoA+wyaVu8BnCTSUHUTSSBksODQXWtCooux3uRkG1u13j&#10;u7FDnsR5ai7b836cbpTqddvlFISn1v/EX3eqw/zRED7PhAvk/A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4dP2O+AAAA3AAAAA8AAAAAAAAAAAAAAAAAmAIAAGRycy9kb3ducmV2&#10;LnhtbFBLBQYAAAAABAAEAPUAAACDAwAAAAA=&#10;" fillcolor="#f4eadb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1" o:spid="_x0000_s118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SnF8EA&#10;AADcAAAADwAAAGRycy9kb3ducmV2LnhtbERPS4vCMBC+L/gfwgje1rQqorVRRNDtbfGB57EZ29Jm&#10;Upqo3X9vFhb2Nh/fc9JNbxrxpM5VlhXE4wgEcW51xYWCy3n/uQDhPLLGxjIp+CEHm/XgI8VE2xcf&#10;6XnyhQgh7BJUUHrfJlK6vCSDbmxb4sDdbWfQB9gVUnf4CuGmkZMomkuDFYeGElvalZTXp4dR0HzX&#10;9/hh7JSXcZGZ29f1uMgOSo2G/XYFwlPv/8V/7kyH+fMZ/D4TLpDr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H0pxfBAAAA3AAAAA8AAAAAAAAAAAAAAAAAmAIAAGRycy9kb3du&#10;cmV2LnhtbFBLBQYAAAAABAAEAPUAAACGAwAAAAA=&#10;" fillcolor="#f4eadb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2" o:spid="_x0000_s118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VmXMQA&#10;AADcAAAADwAAAGRycy9kb3ducmV2LnhtbERP22rCQBB9L/gPywi+6aYFQ4iuUgqmSktptR8wZMck&#10;JDsbs2sS+/XdgtC3OZzrrLejaURPnassK3hcRCCIc6srLhR8n3bzBITzyBoby6TgRg62m8nDGlNt&#10;B/6i/ugLEULYpaig9L5NpXR5SQbdwrbEgTvbzqAPsCuk7nAI4aaRT1EUS4MVh4YSW3opKa+PV6Mg&#10;zqo3lwyX9/P+g6Ksfj18Xn9apWbT8XkFwtPo/8V3916H+fES/p4JF8j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2VZlzEAAAA3AAAAA8AAAAAAAAAAAAAAAAAmAIAAGRycy9k&#10;b3ducmV2LnhtbFBLBQYAAAAABAAEAPUAAACJAwAAAAA=&#10;" fillcolor="#f3e9da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3" o:spid="_x0000_s118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f4K8EA&#10;AADcAAAADwAAAGRycy9kb3ducmV2LnhtbERP24rCMBB9X/Afwgi+ran7UKQaRQRdRZH18gFDM7bF&#10;ZlKbaKtfbwRh3+ZwrjOetqYUd6pdYVnBoB+BIE6tLjhTcDouvocgnEfWWFomBQ9yMJ10vsaYaNvw&#10;nu4Hn4kQwi5BBbn3VSKlS3My6Pq2Ig7c2dYGfYB1JnWNTQg3pfyJolgaLDg05FjRPKf0crgZBfGy&#10;2Lhhc92eVzuKlpff9d/tWSnV67azEQhPrf8Xf9wrHebHMbyfCRfIy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1H+CvBAAAA3AAAAA8AAAAAAAAAAAAAAAAAmAIAAGRycy9kb3du&#10;cmV2LnhtbFBLBQYAAAAABAAEAPUAAACGAwAAAAA=&#10;" fillcolor="#f3e9da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4" o:spid="_x0000_s118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C6UMMA&#10;AADcAAAADwAAAGRycy9kb3ducmV2LnhtbERP22oCMRB9F/oPYYS+adaWelmNUkqXSsGKF/B12Iyb&#10;pZvJkqS6/ftGEPo2h3OdxaqzjbiQD7VjBaNhBoK4dLrmSsHxUAymIEJE1tg4JgW/FGC1fOgtMNfu&#10;yju67GMlUgiHHBWYGNtcylAashiGriVO3Nl5izFBX0nt8ZrCbSOfsmwsLdacGgy29Gao/N7/WAX4&#10;UZivl9Pn5L3wTXjOis12c54p9djvXucgInXxX3x3r3WaP57A7Zl0gV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wC6UMMAAADcAAAADwAAAAAAAAAAAAAAAACYAgAAZHJzL2Rv&#10;d25yZXYueG1sUEsFBgAAAAAEAAQA9QAAAIgDAAAAAA==&#10;" fillcolor="#f2e8d9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5" o:spid="_x0000_s118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8uIsYA&#10;AADcAAAADwAAAGRycy9kb3ducmV2LnhtbESPQUsDMRCF7wX/Q5iCtzZbxapr0yLiYhFqaRW8Dpvp&#10;ZnEzWZLYrv++cxB6m+G9ee+bxWrwnTpSTG1gA7NpAYq4DrblxsDXZzV5AJUyssUuMBn4owSr5dVo&#10;gaUNJ97RcZ8bJSGcSjTgcu5LrVPtyGOahp5YtEOIHrOssdE24knCfadvimKuPbYsDQ57enFU/+x/&#10;vQF8q9zH3ff7/WsVu3RbVJvt5vBozPV4eH4ClWnIF/P/9doK/lxo5RmZQC/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p8uIsYAAADcAAAADwAAAAAAAAAAAAAAAACYAgAAZHJz&#10;L2Rvd25yZXYueG1sUEsFBgAAAAAEAAQA9QAAAIsDAAAAAA==&#10;" fillcolor="#f2e8d9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6" o:spid="_x0000_s119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vKKsAA&#10;AADcAAAADwAAAGRycy9kb3ducmV2LnhtbERPzWoCMRC+C32HMAUvUpN6ULsapSgWb+LPAwybcbN0&#10;M1mS1F3f3hQEb/Px/c5y3btG3CjE2rOGz7ECQVx6U3Ol4XLefcxBxIRssPFMGu4UYb16GyyxML7j&#10;I91OqRI5hGOBGmxKbSFlLC05jGPfEmfu6oPDlGGopAnY5XDXyIlSU+mw5txgsaWNpfL39Oc0jOyx&#10;rzaHyw/Ke7kNM6W6w05pPXzvvxcgEvXpJX669ybPn37B/zP5Arl6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KvKKsAAAADcAAAADwAAAAAAAAAAAAAAAACYAgAAZHJzL2Rvd25y&#10;ZXYueG1sUEsFBgAAAAAEAAQA9QAAAIUDAAAAAA==&#10;" fillcolor="#f1e7d8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7" o:spid="_x0000_s119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j1asMA&#10;AADcAAAADwAAAGRycy9kb3ducmV2LnhtbESPQW/CMAyF70j7D5En7YJGsh0G6ghoYmLihoD+AKvx&#10;mmqNUyUZLf9+PiDtZus9v/d5vZ1Cr66UchfZwsvCgCJuouu4tVBf9s8rULkgO+wjk4UbZdhuHmZr&#10;rFwc+UTXc2mVhHCu0IIvZai0zo2ngHkRB2LRvmMKWGRNrXYJRwkPvX415k0H7FgaPA6089T8nH+D&#10;hbk/Te3uWH+hvjWfaWnMeNwba58ep493UIWm8m++Xx+c4C8FX56RCfTm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j1asMAAADcAAAADwAAAAAAAAAAAAAAAACYAgAAZHJzL2Rv&#10;d25yZXYueG1sUEsFBgAAAAAEAAQA9QAAAIgDAAAAAA==&#10;" fillcolor="#f1e7d8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8" o:spid="_x0000_s119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m4ScMA&#10;AADcAAAADwAAAGRycy9kb3ducmV2LnhtbERPTWvCQBC9C/0PywjedBMPraSuUiwtBQ8l6sHeJtkx&#10;G5qdDdmNif/eLRS8zeN9zno72kZcqfO1YwXpIgFBXDpdc6XgdPyYr0D4gKyxcUwKbuRhu3marDHT&#10;buCcrodQiRjCPkMFJoQ2k9KXhiz6hWuJI3dxncUQYVdJ3eEQw20jl0nyLC3WHBsMtrQzVP4eeqvg&#10;R6f90L9X37kZi+IzLPf55VwoNZuOb68gAo3hIf53f+k4/yWFv2fiBXJ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Gm4Sc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69" o:spid="_x0000_s119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smPsQA&#10;AADcAAAADwAAAGRycy9kb3ducmV2LnhtbERPTWvCQBC9F/wPyxR6azbm0JboKlJRCj2UqAe9TbJj&#10;NpidDdmNSf99t1DobR7vc5brybbiTr1vHCuYJykI4srphmsFp+Pu+Q2ED8gaW8ek4Js8rFezhyXm&#10;2o1c0P0QahFD2OeowITQ5VL6ypBFn7iOOHJX11sMEfa11D2OMdy2MkvTF2mx4dhgsKN3Q9XtMFgF&#10;Fz0fxmFbfxVmKst9yD6L67lU6ulx2ixABJrCv/jP/aHj/NcMfp+JF8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7Jj7EAAAA3AAAAA8AAAAAAAAAAAAAAAAAmAIAAGRycy9k&#10;b3ducmV2LnhtbFBLBQYAAAAABAAEAPUAAACJAwAAAAA=&#10;" fillcolor="#f0e6d7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0" o:spid="_x0000_s119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eDpcMA&#10;AADcAAAADwAAAGRycy9kb3ducmV2LnhtbERPTWvCQBC9F/wPyxS81Y0WrERXKYpF6EFiPbS3SXbM&#10;BrOzIbsx6b93hUJv83ifs9oMthY3an3lWMF0koAgLpyuuFRw/tq/LED4gKyxdkwKfsnDZj16WmGq&#10;Xc8Z3U6hFDGEfYoKTAhNKqUvDFn0E9cQR+7iWoshwraUusU+httazpJkLi1WHBsMNrQ1VFxPnVXw&#10;o6dd3+3KY2aGPP8Is8/s8p0rNX4e3pcgAg3hX/znPug4/+0VHs/EC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/eDpcMAAADcAAAADwAAAAAAAAAAAAAAAACYAgAAZHJzL2Rv&#10;d25yZXYueG1sUEsFBgAAAAAEAAQA9QAAAIgDAAAAAA==&#10;" fillcolor="#f0e6d7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1" o:spid="_x0000_s119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zDVsMA&#10;AADcAAAADwAAAGRycy9kb3ducmV2LnhtbERPTWvCQBC9F/wPywi91Y1ia4muooLFHgpG633Ijkkw&#10;Oxt21yT213cLBW/zeJ+zWPWmFi05X1lWMB4lIIhzqysuFHyfdi/vIHxA1lhbJgV38rBaDp4WmGrb&#10;cUbtMRQihrBPUUEZQpNK6fOSDPqRbYgjd7HOYIjQFVI77GK4qeUkSd6kwYpjQ4kNbUvKr8ebURC+&#10;ssPkY5Pl5ry/u8/25zB+LTqlnof9eg4iUB8e4n/3Xsf5syn8PRMv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hzDVsMAAADcAAAADwAAAAAAAAAAAAAAAACYAgAAZHJzL2Rv&#10;d25yZXYueG1sUEsFBgAAAAAEAAQA9QAAAIgDAAAAAA==&#10;" fillcolor="#efe5d6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2" o:spid="_x0000_s119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BmzcIA&#10;AADcAAAADwAAAGRycy9kb3ducmV2LnhtbERPTWvCQBC9C/6HZYTedKOglugqVWixB8HY9j5kxyQ0&#10;Oxt2t0nsr3cFwds83uest72pRUvOV5YVTCcJCOLc6ooLBd9f7+NXED4ga6wtk4IredhuhoM1ptp2&#10;nFF7DoWIIexTVFCG0KRS+rwkg35iG+LIXawzGCJ0hdQOuxhuajlLkoU0WHFsKLGhfUn57/nPKAjH&#10;7DT72GW5+Tlc3Wf7f5rOi06pl1H/tgIRqA9P8cN90HH+cg73Z+IFcnM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UGbNwgAAANwAAAAPAAAAAAAAAAAAAAAAAJgCAABkcnMvZG93&#10;bnJldi54bWxQSwUGAAAAAAQABAD1AAAAhwMAAAAA&#10;" fillcolor="#efe5d6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3" o:spid="_x0000_s119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GBz8QA&#10;AADcAAAADwAAAGRycy9kb3ducmV2LnhtbERPTWvCQBC9C/0PyxR6Ed21grZpNlLEgl4E0168jdlp&#10;EpqdTbNbE/+9Kwi9zeN9TroabCPO1PnasYbZVIEgLpypudTw9fkxeQHhA7LBxjFpuJCHVfYwSjEx&#10;rucDnfNQihjCPkENVQhtIqUvKrLop64ljty36yyGCLtSmg77GG4b+azUQlqsOTZU2NK6ouIn/7Ma&#10;+np/LGa7cqMuy5M64Ol1Pv41Wj89Du9vIAIN4V98d29NnL9cwO2ZeIHM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Rgc/EAAAA3AAAAA8AAAAAAAAAAAAAAAAAmAIAAGRycy9k&#10;b3ducmV2LnhtbFBLBQYAAAAABAAEAPUAAACJAwAAAAA=&#10;" fillcolor="#eee4d5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4" o:spid="_x0000_s119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0kVMMA&#10;AADcAAAADwAAAGRycy9kb3ducmV2LnhtbERPS2vCQBC+C/6HZYReRHet0NjUVaRU0EvBx6W3MTtN&#10;gtnZNLs18d+7guBtPr7nzJedrcSFGl861jAZKxDEmTMl5xqOh/VoBsIHZIOVY9JwJQ/LRb83x9S4&#10;lnd02YdcxBD2KWooQqhTKX1WkEU/djVx5H5dYzFE2OTSNNjGcFvJV6XepMWSY0OBNX0WlJ33/1ZD&#10;W37/ZJNt/qWuyUnt8PQ+Hf4ZrV8G3eoDRKAuPMUP98bE+UkC92fiBXJ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h0kVMMAAADcAAAADwAAAAAAAAAAAAAAAACYAgAAZHJzL2Rv&#10;d25yZXYueG1sUEsFBgAAAAAEAAQA9QAAAIgDAAAAAA==&#10;" fillcolor="#eee4d5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5" o:spid="_x0000_s119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433MMA&#10;AADcAAAADwAAAGRycy9kb3ducmV2LnhtbESPQUvEQAyF74L/YYjgzZ0q7Cp1ZxdRBI9apbC32Imd&#10;YidTZmK3++/NQfCW8F7e+7LdL3E0M+UyJHZwvarAEHfJD9w7+Hh/vroDUwTZ45iYHJyowH53frbF&#10;2qcjv9HcSG80hEuNDoLIVFtbukARyypNxKp9pRxRdM299RmPGh5He1NVGxtxYG0IONFjoO67+YkO&#10;NvO6eToNn21+bamdw+EgktfOXV4sD/dghBb5N/9dv3jFv1VafUYnsL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q433M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6" o:spid="_x0000_s120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KSR8EA&#10;AADcAAAADwAAAGRycy9kb3ducmV2LnhtbERPTUvDQBC9C/0PyxS82U2FVo3dlqIIHjVKoLcxO82G&#10;ZmfD7pim/94VBG/zeJ+z2U2+VyPF1AU2sFwUoIibYDtuDXx+vNzcg0qCbLEPTAYulGC3nV1tsLTh&#10;zO80VtKqHMKpRANOZCi1To0jj2kRBuLMHUP0KBnGVtuI5xzue31bFGvtsePc4HCgJ0fNqfr2Btbj&#10;qnq+dF91fKupHt3hIBJXxlzPp/0jKKFJ/sV/7leb5989wO8z+QK9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Hikkf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7" o:spid="_x0000_s120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2V2cEA&#10;AADcAAAADwAAAGRycy9kb3ducmV2LnhtbESPQYvCMBCF74L/IYzgTVM9iHSNUgVhT4LdZdnj0Ixt&#10;sZmUJNb673cOwt5meG/e+2Z3GF2nBgqx9WxgtcxAEVfetlwb+P46L7agYkK22HkmAy+KcNhPJzvM&#10;rX/ylYYy1UpCOOZooEmpz7WOVUMO49L3xKLdfHCYZA21tgGfEu46vc6yjXbYsjQ02NOpoepePpwB&#10;dOUl/FzWJR9x4OOrK34DFsbMZ2PxASrRmP7N7+tPK/hbwZdnZAK9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I9ldnBAAAA3AAAAA8AAAAAAAAAAAAAAAAAmAIAAGRycy9kb3du&#10;cmV2LnhtbFBLBQYAAAAABAAEAPUAAACGAwAAAAA=&#10;" fillcolor="#ece2d3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8" o:spid="_x0000_s120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EwQsAA&#10;AADcAAAADwAAAGRycy9kb3ducmV2LnhtbERPTWuDQBC9B/oflin0FtfkUMS4BlMo5BSIKSXHwZ2q&#10;1J2V3Y3Rf58tFHKbx/ucYj+bQUzkfG9ZwSZJQRA3VvfcKvi6fK4zED4gaxwsk4KFPOzLl1WBubZ3&#10;PtNUh1bEEPY5KuhCGHMpfdORQZ/YkThyP9YZDBG6VmqH9xhuBrlN03dpsOfY0OFIHx01v/XNKEBT&#10;n9z3aVvzASc+LEN1dVgp9fY6VzsQgebwFP+7jzrOzzbw90y8QJY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XEwQsAAAADcAAAADwAAAAAAAAAAAAAAAACYAgAAZHJzL2Rvd25y&#10;ZXYueG1sUEsFBgAAAAAEAAQA9QAAAIUDAAAAAA==&#10;" fillcolor="#ece2d3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79" o:spid="_x0000_s120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ewDb8A&#10;AADcAAAADwAAAGRycy9kb3ducmV2LnhtbERPzYrCMBC+C75DGMGbprqwlmoUFWT3sAe3+gBDMzbF&#10;ZlKSqPXtNwuCt/n4fme16W0r7uRD41jBbJqBIK6cbrhWcD4dJjmIEJE1to5JwZMCbNbDwQoL7R78&#10;S/cy1iKFcChQgYmxK6QMlSGLYeo64sRdnLcYE/S11B4fKdy2cp5ln9Jiw6nBYEd7Q9W1vFkF+8Vx&#10;V375H0P5+WMrZ36HbI1S41G/XYKI1Me3+OX+1ml+Pof/Z9IFcv0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DR7ANvwAAANwAAAAPAAAAAAAAAAAAAAAAAJgCAABkcnMvZG93bnJl&#10;di54bWxQSwUGAAAAAAQABAD1AAAAhAMAAAAA&#10;" fillcolor="#ebe1d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0" o:spid="_x0000_s120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sVlr8A&#10;AADcAAAADwAAAGRycy9kb3ducmV2LnhtbERPzYrCMBC+C75DGMGbpiqspRpFhWX3sAe3+gBDMzbF&#10;ZlKSqPXtNwuCt/n4fme97W0r7uRD41jBbJqBIK6cbrhWcD59TnIQISJrbB2TgicF2G6GgzUW2j34&#10;l+5lrEUK4VCgAhNjV0gZKkMWw9R1xIm7OG8xJuhrqT0+Urht5TzLPqTFhlODwY4OhqprebMKDsvj&#10;vvzyP4by82InZ36PbI1S41G/W4GI1Me3+OX+1ml+voD/Z9IFcvM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sCxWWvwAAANwAAAAPAAAAAAAAAAAAAAAAAJgCAABkcnMvZG93bnJl&#10;di54bWxQSwUGAAAAAAQABAD1AAAAhAMAAAAA&#10;" fillcolor="#ebe1d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1" o:spid="_x0000_s120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+KN4sEA&#10;AADcAAAADwAAAGRycy9kb3ducmV2LnhtbERPzWrCQBC+F3yHZQRvdRMrNqRuRIWihx5s6gMM2Wk2&#10;NDsbdleNb+8WCr3Nx/c7681oe3ElHzrHCvJ5BoK4cbrjVsH56/25ABEissbeMSm4U4BNNXlaY6nd&#10;jT/pWsdWpBAOJSowMQ6llKExZDHM3UCcuG/nLcYEfSu1x1sKt71cZNlKWuw4NRgcaG+o+akvVsH+&#10;9bSrD/7DUHF+2crc75CtUWo2HbdvICKN8V/85z7qNL9Ywu8z6QJZP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PijeLBAAAA3A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2" o:spid="_x0000_s120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zKPMIA&#10;AADcAAAADwAAAGRycy9kb3ducmV2LnhtbERPS2sCMRC+F/wPYYTeullbWpbVKCK27KGH+gKPw2bM&#10;Lm4ma5Lq9t83hYK3+fieM1sMthNX8qF1rGCS5SCIa6dbNgr2u/enAkSIyBo7x6TghwIs5qOHGZba&#10;3XhD1200IoVwKFFBE2NfShnqhiyGzPXEiTs5bzEm6I3UHm8p3HbyOc/fpMWWU0ODPa0aqs/bb6ug&#10;MB/m+FlXGxOrr4Nf9y8Xg6zU43hYTkFEGuJd/O+udJpfvMLfM+kCO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/Mo8wgAAANwAAAAPAAAAAAAAAAAAAAAAAJgCAABkcnMvZG93&#10;bnJldi54bWxQSwUGAAAAAAQABAD1AAAAhwMAAAAA&#10;" fillcolor="#eae0d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3" o:spid="_x0000_s120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5US8EA&#10;AADcAAAADwAAAGRycy9kb3ducmV2LnhtbERPS2sCMRC+F/wPYYTealYFWbZGEbGyhx7qC3ocNtPs&#10;0s1km0Rd/70pCN7m43vOfNnbVlzIh8axgvEoA0FcOd2wUXA8fLzlIEJE1tg6JgU3CrBcDF7mWGh3&#10;5R1d9tGIFMKhQAV1jF0hZahqshhGriNO3I/zFmOC3kjt8ZrCbSsnWTaTFhtODTV2tK6p+t2frYLc&#10;bM33Z1XuTCy/Tn7TTf8MslKvw371DiJSH5/ih7vUaX4+g/9n0gVyc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IuVEvBAAAA3AAAAA8AAAAAAAAAAAAAAAAAmAIAAGRycy9kb3du&#10;cmV2LnhtbFBLBQYAAAAABAAEAPUAAACGAwAAAAA=&#10;" fillcolor="#eae0d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4" o:spid="_x0000_s120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pX4sMA&#10;AADcAAAADwAAAGRycy9kb3ducmV2LnhtbESPQWsCMRCF7wX/QxjBW82qpZXVKLJF7LFNBT0Om3ET&#10;3EyWTarbf98UCr3N8N687816O/hW3KiPLrCC2bQAQVwH47hRcPzcPy5BxIRssA1MCr4pwnYzelhj&#10;acKdP+imUyNyCMcSFdiUulLKWFvyGKehI87aJfQeU177Rpoe7znct3JeFM/So+NMsNhRZam+6i+f&#10;IQv/enr3+lw9dVVjWeuDuzilJuNhtwKRaEj/5r/rN5PrL1/g95k8gdz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ApX4sMAAADcAAAADwAAAAAAAAAAAAAAAACYAgAAZHJzL2Rv&#10;d25yZXYueG1sUEsFBgAAAAAEAAQA9QAAAIgDAAAAAA==&#10;" fillcolor="#e9dfd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5" o:spid="_x0000_s120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XDkMIA&#10;AADcAAAADwAAAGRycy9kb3ducmV2LnhtbESPTWvDMAyG74P9B6NBb6uzD0bJ6paRUdbj5ha2o4jV&#10;2CyWQ+y26b+vDoPdJPR+PFqup9irE405JDbwMK9AEbfJBe4M7Heb+wWoXJAd9onJwIUyrFe3N0us&#10;XTrzF51s6ZSEcK7RgC9lqLXOraeIeZ4GYrkd0hixyDp22o14lvDY68eqetERA0uDx4EaT+2vPUYp&#10;eYrv35/R/jTPQ9N5tvYjHIIxs7vp7RVUoan8i//cWyf4C6GVZ2QCvb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5lcOQ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6" o:spid="_x0000_s121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0N8MAA&#10;AADcAAAADwAAAGRycy9kb3ducmV2LnhtbERPzYrCMBC+L/gOYYS9rakKWqtRVFh0L4LVBxibsS02&#10;k9pErW+/EQRv8/H9zmzRmkrcqXGlZQX9XgSCOLO65FzB8fD7E4NwHlljZZkUPMnBYt75mmGi7YP3&#10;dE99LkIIuwQVFN7XiZQuK8ig69maOHBn2xj0ATa51A0+Qrip5CCKRtJgyaGhwJrWBWWX9GYU2Phv&#10;xSmPqvZqh/V4d9qYzXGo1He3XU5BeGr9R/x2b3WYH0/g9Uy4QM7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l0N8MAAAADcAAAADwAAAAAAAAAAAAAAAACYAgAAZHJzL2Rvd25y&#10;ZXYueG1sUEsFBgAAAAAEAAQA9QAAAIUDAAAAAA==&#10;" fillcolor="#e8dec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7" o:spid="_x0000_s121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4ysMUA&#10;AADcAAAADwAAAGRycy9kb3ducmV2LnhtbESPwW7CQAxE70j9h5UrcYNNQaIhZINKJUR7qdSUDzBZ&#10;k0TNetPsFtK/rw9I3GzNeOY5346uUxcaQuvZwNM8AUVcedtybeD4tZ+loEJEtth5JgN/FGBbPExy&#10;zKy/8iddylgrCeGQoYEmxj7TOlQNOQxz3xOLdvaDwyjrUGs74FXCXacXSbLSDluWhgZ7em2o+i5/&#10;nQGfvu+45FU3/vhl//xxOrjDcWnM9HF82YCKNMa7+Xb9ZgV/LfjyjEyg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vjKwxQAAANwAAAAPAAAAAAAAAAAAAAAAAJgCAABkcnMv&#10;ZG93bnJldi54bWxQSwUGAAAAAAQABAD1AAAAigMAAAAA&#10;" fillcolor="#e8dec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8" o:spid="_x0000_s121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e+K8EA&#10;AADcAAAADwAAAGRycy9kb3ducmV2LnhtbERPzWrCQBC+C32HZQq96SYeqkldRVqDiqemfYAhO82G&#10;ZmdDdjXx7V1B8DYf3++sNqNtxYV63zhWkM4SEMSV0w3XCn5/iukShA/IGlvHpOBKHjbrl8kKc+0G&#10;/qZLGWoRQ9jnqMCE0OVS+sqQRT9zHXHk/lxvMUTY11L3OMRw28p5krxLiw3HBoMdfRqq/suzVfC1&#10;c1ofu+3CVNnxVBZD2u7nhVJvr+P2A0SgMTzFD/dBx/lZCvdn4gV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AnvivBAAAA3AAAAA8AAAAAAAAAAAAAAAAAmAIAAGRycy9kb3du&#10;cmV2LnhtbFBLBQYAAAAABAAEAPUAAACGAwAAAAA=&#10;" fillcolor="#e7ddc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89" o:spid="_x0000_s121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UgXMIA&#10;AADcAAAADwAAAGRycy9kb3ducmV2LnhtbERPzWrCQBC+F/oOyxR6qxtzqDW6CdIaWunJ6AMM2TEb&#10;zM6G7GrSt+8Kgrf5+H5nXUy2E1cafOtYwXyWgCCunW65UXA8lG8fIHxA1tg5JgV/5KHIn5/WmGk3&#10;8p6uVWhEDGGfoQITQp9J6WtDFv3M9cSRO7nBYohwaKQecIzhtpNpkrxLiy3HBoM9fRqqz9XFKvja&#10;Oq13/WZh6uXutyrHefedlkq9vkybFYhAU3iI7+4fHecvU7g9Ey+Q+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9SBcwgAAANwAAAAPAAAAAAAAAAAAAAAAAJgCAABkcnMvZG93&#10;bnJldi54bWxQSwUGAAAAAAQABAD1AAAAhwMAAAAA&#10;" fillcolor="#e7ddc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0" o:spid="_x0000_s121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mFx8EA&#10;AADcAAAADwAAAGRycy9kb3ducmV2LnhtbERPzWrCQBC+C32HZQq96UYL2kRXkdpQxVOjDzBkx2xo&#10;djZkV5O+fVcQvM3H9zurzWAbcaPO144VTCcJCOLS6ZorBedTPv4A4QOyxsYxKfgjD5v1y2iFmXY9&#10;/9CtCJWIIewzVGBCaDMpfWnIop+4ljhyF9dZDBF2ldQd9jHcNnKWJHNpsebYYLClT0Plb3G1CnZf&#10;TutDu12YMj0ci7yfNt+zXKm312G7BBFoCE/xw73XcX76Dvdn4gVy/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+5hcfBAAAA3AAAAA8AAAAAAAAAAAAAAAAAmAIAAGRycy9kb3du&#10;cmV2LnhtbFBLBQYAAAAABAAEAPUAAACGAwAAAAA=&#10;" fillcolor="#e7ddc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1" o:spid="_x0000_s121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/0ysIA&#10;AADcAAAADwAAAGRycy9kb3ducmV2LnhtbERPzWrCQBC+C77DMkJvulGqpKmriFgUPTXpA0yz0ySY&#10;nQ27W40+fbcgeJuP73eW69604kLON5YVTCcJCOLS6oYrBV/FxzgF4QOyxtYyKbiRh/VqOFhipu2V&#10;P+mSh0rEEPYZKqhD6DIpfVmTQT+xHXHkfqwzGCJ0ldQOrzHctHKWJAtpsOHYUGNH25rKc/5rFPB9&#10;ty269Pt0cMlR7hd5etzNU6VeRv3mHUSgPjzFD/dBx/lvr/D/TLx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j/TKwgAAANwAAAAPAAAAAAAAAAAAAAAAAJgCAABkcnMvZG93&#10;bnJldi54bWxQSwUGAAAAAAQABAD1AAAAhwMAAAAA&#10;" fillcolor="#e6dcc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2" o:spid="_x0000_s121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NRUcEA&#10;AADcAAAADwAAAGRycy9kb3ducmV2LnhtbERPzYrCMBC+C75DmIW9abqCUqtRRJQVPVn3AWabsS02&#10;k5JE7e7TG0HwNh/f78yXnWnEjZyvLSv4GiYgiAuray4V/Jy2gxSED8gaG8uk4I88LBf93hwzbe98&#10;pFseShFD2GeooAqhzaT0RUUG/dC2xJE7W2cwROhKqR3eY7hp5ChJJtJgzbGhwpbWFRWX/GoU8P9m&#10;fWrT38POJXv5PcnT/WacKvX50a1mIAJ14S1+uXc6zp+O4flMvEA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HDUVHBAAAA3AAAAA8AAAAAAAAAAAAAAAAAmAIAAGRycy9kb3du&#10;cmV2LnhtbFBLBQYAAAAABAAEAPUAAACGAwAAAAA=&#10;" fillcolor="#e6dcc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3" o:spid="_x0000_s121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5ME8IA&#10;AADcAAAADwAAAGRycy9kb3ducmV2LnhtbERPzUrDQBC+C32HZQq9iN21YKqxmyAFqXpqow8wzY5J&#10;MDsbsmObvr0rCN7m4/udTTn5Xp1ojF1gC7dLA4q4Dq7jxsLH+/PNPagoyA77wGThQhHKYna1wdyF&#10;Mx/oVEmjUgjHHC20IkOudaxb8hiXYSBO3GcYPUqCY6PdiOcU7nu9MibTHjtODS0OtG2p/qq+vYXY&#10;3x2ro9Tm1VzvdzitM9m+obWL+fT0CEpokn/xn/vFpfkPGfw+ky7Qx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PkwTwgAAANwAAAAPAAAAAAAAAAAAAAAAAJgCAABkcnMvZG93&#10;bnJldi54bWxQSwUGAAAAAAQABAD1AAAAhwMAAAAA&#10;" fillcolor="#e5dbcc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4" o:spid="_x0000_s121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LpiMEA&#10;AADcAAAADwAAAGRycy9kb3ducmV2LnhtbERPzWrCQBC+C32HZQpeiu4qVNvUVUQQa09t6gOM2WkS&#10;mp0N2VHj27uFgrf5+H5nsep9o87UxTqwhcnYgCIugqu5tHD43o5eQEVBdtgEJgtXirBaPgwWmLlw&#10;4S8651KqFMIxQwuVSJtpHYuKPMZxaIkT9xM6j5JgV2rX4SWF+0ZPjZlpjzWnhgpb2lRU/OYnbyE2&#10;z8f8KIXZm6fPHfbzmWw+0NrhY79+AyXUy1387353af7rHP6eSRfo5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Fy6YjBAAAA3AAAAA8AAAAAAAAAAAAAAAAAmAIAAGRycy9kb3du&#10;cmV2LnhtbFBLBQYAAAAABAAEAPUAAACGAwAAAAA=&#10;" fillcolor="#e5dbcc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195" o:spid="_x0000_s1219" style="position:absolute;left:956;top:1668;width:1534;height:2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drGMYA&#10;AADcAAAADwAAAGRycy9kb3ducmV2LnhtbESPQWvCQBCF70L/wzKFXqRu9CCaukoRBA+FYvSgtyE7&#10;zabNzobsatL++s5B8DbDe/PeN6vN4Bt1oy7WgQ1MJxko4jLYmisDp+PudQEqJmSLTWAy8EsRNuun&#10;0QpzG3o+0K1IlZIQjjkacCm1udaxdOQxTkJLLNpX6DwmWbtK2w57CfeNnmXZXHusWRoctrR1VP4U&#10;V29g93muif/0Ybxc9OG7nF0K99Ea8/I8vL+BSjSkh/l+vbeCvxRaeUYm0O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udrGMYAAADcAAAADwAAAAAAAAAAAAAAAACYAgAAZHJz&#10;L2Rvd25yZXYueG1sUEsFBgAAAAAEAAQA9QAAAIsDAAAAAA==&#10;" filled="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Pesquisar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="002417DF"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Inscritos</w:t>
                          </w:r>
                          <w:proofErr w:type="spellEnd"/>
                          <w:r w:rsidR="002417DF"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96" o:spid="_x0000_s1220" style="position:absolute;left:1111;top:1853;width:903;height:2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uD9L8A&#10;AADcAAAADwAAAGRycy9kb3ducmV2LnhtbERPzYrCMBC+L/gOYQRva6oH0WoUEQRXvFh9gKGZ/mAy&#10;KUm03bc3wsLe5uP7nc1usEa8yIfWsYLZNANBXDrdcq3gfjt+L0GEiKzROCYFvxRgtx19bTDXrucr&#10;vYpYixTCIUcFTYxdLmUoG7IYpq4jTlzlvMWYoK+l9tincGvkPMsW0mLLqaHBjg4NlY/iaRXIW3Hs&#10;l4XxmTvPq4v5OV0rckpNxsN+DSLSEP/Ff+6TTvNXK/g8ky6Q2z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RK4P0vwAAANwAAAAPAAAAAAAAAAAAAAAAAJgCAABkcnMvZG93bnJl&#10;di54bWxQSwUGAAAAAAQABAD1AAAAhAMAAAAA&#10;" filled="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Classificados</w:t>
                          </w:r>
                          <w:proofErr w:type="spellEnd"/>
                        </w:p>
                      </w:txbxContent>
                    </v:textbox>
                  </v:rect>
                  <v:oval id="Oval 197" o:spid="_x0000_s1221" style="position:absolute;left:4473;top:1254;width:1482;height: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9COcMEA&#10;AADcAAAADwAAAGRycy9kb3ducmV2LnhtbESPzarCMBSE94LvEI7gRjS9gkWrUUQU7sKNf/tDc2yK&#10;zUltcrX37Y0guBxm5htmsWptJR7U+NKxgp9RAoI4d7rkQsH5tBtOQfiArLFyTAr+ycNq2e0sMNPu&#10;yQd6HEMhIoR9hgpMCHUmpc8NWfQjVxNH7+oaiyHKppC6wWeE20qOkySVFkuOCwZr2hjKb8c/q2Bt&#10;LjOXzia0T+uBud23/mAuuVL9XruegwjUhm/40/7VCiIR3mfiEZD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fQjnDBAAAA3AAAAA8AAAAAAAAAAAAAAAAAmAIAAGRycy9kb3du&#10;cmV2LnhtbFBLBQYAAAAABAAEAPUAAACGAwAAAAA=&#10;" fillcolor="#c0bfc0" strokecolor="#c0bfc0" strokeweight="39e-5mm"/>
                  <v:oval id="Oval 198" o:spid="_x0000_s1222" style="position:absolute;left:4430;top:1212;width:1482;height:9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KII8IA&#10;AADcAAAADwAAAGRycy9kb3ducmV2LnhtbESPT4vCMBTE7wv7HcIT9rYm9bBI17SIruDNv+D10Tzb&#10;rs1LaaKt394IgsdhZn7DzPLBNuJGna8da0jGCgRx4UzNpYbjYfU9BeEDssHGMWm4k4c8+/yYYWpc&#10;zzu67UMpIoR9ihqqENpUSl9UZNGPXUscvbPrLIYou1KaDvsIt42cKPUjLdYcFypsaVFRcdlfrQZ1&#10;T/7nW3/tdzSs/wo8nw6b5Unrr9Ew/wURaAjv8Ku9NhomKoHnmXgEZPY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0ogjwgAAANwAAAAPAAAAAAAAAAAAAAAAAJgCAABkcnMvZG93&#10;bnJldi54bWxQSwUGAAAAAAQABAD1AAAAhwMAAAAA&#10;" fillcolor="#fcf2e3" strokeweight="39e-5mm"/>
                  <v:rect id="Rectangle 199" o:spid="_x0000_s122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h52MIA&#10;AADcAAAADwAAAGRycy9kb3ducmV2LnhtbESPQYvCMBSE7wv+h/AEL8uaWBaRrlEWRfAmqyIeH83b&#10;tti81CZq/PdGEDwOM/MNM51H24grdb52rGE0VCCIC2dqLjXsd6uvCQgfkA02jknDnTzMZ72PKebG&#10;3fiPrttQigRhn6OGKoQ2l9IXFVn0Q9cSJ+/fdRZDkl0pTYe3BLeNzJQaS4s1p4UKW1pUVJy2F6vh&#10;onw8fO9wdfo8UvTHjVueR07rQT/+/oAIFMM7/GqvjYZMZfA8k46A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6HnYwgAAANwAAAAPAAAAAAAAAAAAAAAAAJgCAABkcnMvZG93&#10;bnJldi54bWxQSwUGAAAAAAQABAD1AAAAhwMAAAAA&#10;" fillcolor="#fbf1e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0" o:spid="_x0000_s122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TcQ8QA&#10;AADcAAAADwAAAGRycy9kb3ducmV2LnhtbESPQWvCQBSE7wX/w/IEL0V3taVIdBWpBHorjUU8PrLP&#10;JJh9m2bXZPvvu4VCj8PMfMNs99G2YqDeN441LBcKBHHpTMOVhs9TPl+D8AHZYOuYNHyTh/1u8rDF&#10;zLiRP2goQiUShH2GGuoQukxKX9Zk0S9cR5y8q+sthiT7SpoexwS3rVwp9SItNpwWauzotabyVtyt&#10;hrvy8fx8wvz2eKHoL+/u+LV0Ws+m8bABESiG//Bf+81oWKkn+D2TjoD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k3EPEAAAA3AAAAA8AAAAAAAAAAAAAAAAAmAIAAGRycy9k&#10;b3ducmV2LnhtbFBLBQYAAAAABAAEAPUAAACJAwAAAAA=&#10;" fillcolor="#fbf1e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1" o:spid="_x0000_s122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ilbcYA&#10;AADcAAAADwAAAGRycy9kb3ducmV2LnhtbESPT2vCQBTE74V+h+UVeqsbpTUaXUW0Ba+mxT+3R/aZ&#10;pM2+Ddk1Sf30bkHocZiZ3zDzZW8q0VLjSssKhoMIBHFmdcm5gq/Pj5cJCOeRNVaWScEvOVguHh/m&#10;mGjb8Y7a1OciQNglqKDwvk6kdFlBBt3A1sTBO9vGoA+yyaVusAtwU8lRFI2lwZLDQoE1rQvKftKL&#10;UdBd23hYrY7Td77EB3w7bfaH07dSz0/9agbCU+//w/f2VisYRa/wdyYcAbm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JilbcYAAADcAAAADwAAAAAAAAAAAAAAAACYAgAAZHJz&#10;L2Rvd25yZXYueG1sUEsFBgAAAAAEAAQA9QAAAIsDAAAAAA==&#10;" fillcolor="#faf0e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2" o:spid="_x0000_s122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QA9sUA&#10;AADcAAAADwAAAGRycy9kb3ducmV2LnhtbESPQWvCQBSE70L/w/IKvTUbBY2NriJtBa9Ni9bbI/tM&#10;otm3Ibsmsb++Wyh4HGbmG2a5HkwtOmpdZVnBOIpBEOdWV1wo+PrcPs9BOI+ssbZMCm7kYL16GC0x&#10;1bbnD+oyX4gAYZeigtL7JpXS5SUZdJFtiIN3sq1BH2RbSN1iH+CmlpM4nkmDFYeFEht6LSm/ZFej&#10;oP/pknG9+X5552tywOnxbX84npV6ehw2CxCeBn8P/7d3WsEknsLfmXA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1AD2xQAAANw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3" o:spid="_x0000_s122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EAZscA&#10;AADcAAAADwAAAGRycy9kb3ducmV2LnhtbESPT2vCQBTE74V+h+UVvNVNPYSQuopUhPYg1CgNvb1m&#10;X/5g9m3Irknqp+8WBI/DzPyGWa4n04qBetdYVvAyj0AQF1Y3XCk4HXfPCQjnkTW2lknBLzlYrx4f&#10;lphqO/KBhsxXIkDYpaig9r5LpXRFTQbd3HbEwSttb9AH2VdS9zgGuGnlIopiabDhsFBjR281Fefs&#10;YhTE+eXnVO2+959feVmUH8l26+OrUrOnafMKwtPk7+Fb+10rWEQx/J8JR0C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QBAGb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4" o:spid="_x0000_s122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2l/cYA&#10;AADcAAAADwAAAGRycy9kb3ducmV2LnhtbESPS4sCMRCE78L+h9AL3jSzHkaZNYqsCLsHwRcr3tpJ&#10;zwMnnWESdfTXG0HwWFTVV9R42ppKXKhxpWUFX/0IBHFqdcm5gt120RuBcB5ZY2WZFNzIwXTy0Rlj&#10;ou2V13TZ+FwECLsEFRTe14mULi3IoOvbmjh4mW0M+iCbXOoGrwFuKjmIolgaLDksFFjTT0HpaXM2&#10;CuL9+bjLF4fl6n+fpdnfaD738V2p7mc7+wbhqfXv8Kv9qxUMoiE8z4QjIC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02l/cYAAADc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</v:group>
                <v:group id="Group 406" o:spid="_x0000_s1229" style="position:absolute;left:-1447;top:-3079;width:52793;height:29228" coordorigin="-228,-485" coordsize="8314,46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6X9ybCAAAA3AAAAA8A&#10;AAAAAAAAAAAAAAAAqgIAAGRycy9kb3ducmV2LnhtbFBLBQYAAAAABAAEAPoAAACZAwAAAAA=&#10;">
                  <v:rect id="Rectangle 206" o:spid="_x0000_s123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6UFMYA&#10;AADcAAAADwAAAGRycy9kb3ducmV2LnhtbESPS4sCMRCE78L+h9AL3jSzHgadNYqsCLsHwRcr3tpJ&#10;zwMnnWESdfTXG0HwWFTVV9R42ppKXKhxpWUFX/0IBHFqdcm5gt120RuCcB5ZY2WZFNzIwXTy0Rlj&#10;ou2V13TZ+FwECLsEFRTe14mULi3IoOvbmjh4mW0M+iCbXOoGrwFuKjmIolgaLDksFFjTT0HpaXM2&#10;CuL9+bjLF4fl6n+fpdnfcD738V2p7mc7+wbhqfXv8Kv9qxUMohE8z4QjIC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Z6UFMYAAADcAAAADwAAAAAAAAAAAAAAAACYAgAAZHJz&#10;L2Rvd25yZXYueG1sUEsFBgAAAAAEAAQA9QAAAIsDAAAAAA==&#10;" fillcolor="#f9efe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7" o:spid="_x0000_s123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ZZscIA&#10;AADcAAAADwAAAGRycy9kb3ducmV2LnhtbERPTWvCQBC9F/oflin0UnSjhyLRVVpBkN60Kngbs2MS&#10;3J0N2TVGf33nUPD4eN+zRe+d6qiNdWADo2EGirgItubSwO53NZiAignZogtMBu4UYTF/fZlhbsON&#10;N9RtU6kkhGOOBqqUmlzrWFTkMQ5DQyzcObQek8C21LbFm4R7p8dZ9qk91iwNFTa0rKi4bK9eStYH&#10;fdjff4rH7uN4+u60eyw3zpj3t/5rCipRn57if/faGhiPZL6ckSOg5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xlmxwgAAANwAAAAPAAAAAAAAAAAAAAAAAJgCAABkcnMvZG93&#10;bnJldi54bWxQSwUGAAAAAAQABAD1AAAAhwMAAAAA&#10;" fillcolor="#f8eed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8" o:spid="_x0000_s123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r8KsMA&#10;AADcAAAADwAAAGRycy9kb3ducmV2LnhtbESPS4vCMBSF9wP+h3AFN4OmdTEM1SgqCOLOJ7i709xp&#10;i8lNaWKt/nozIMzycB4fZzrvrBEtNb5yrCAdJSCIc6crLhQcD+vhNwgfkDUax6TgQR7ms97HFDPt&#10;7ryjdh8KEUfYZ6igDKHOpPR5SRb9yNXE0ft1jcUQZVNI3eA9jlsjx0nyJS1WHAkl1rQqKb/ubzZC&#10;Nmd5Pj22+fP4eflZttI8Vzuj1KDfLSYgAnXhP/xub7SCcZrC35l4BOTs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Ir8KsMAAADc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09" o:spid="_x0000_s123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bEbMQA&#10;AADcAAAADwAAAGRycy9kb3ducmV2LnhtbESPQWvCQBSE7wX/w/IEb3VjwFKjq4hQECmCUXN+ZJ/Z&#10;YPZtml01/fduQehxmJlvmMWqt424U+drxwom4wQEcel0zZWC0/Hr/ROED8gaG8ek4Jc8rJaDtwVm&#10;2j34QPc8VCJC2GeowITQZlL60pBFP3YtcfQurrMYouwqqTt8RLhtZJokH9JizXHBYEsbQ+U1v1kF&#10;R7mvv93UNLPrZTf9ORdFu84LpUbDfj0HEagP/+FXe6sVpJMU/s7EIyC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2xGzEAAAA3AAAAA8AAAAAAAAAAAAAAAAAmAIAAGRycy9k&#10;b3ducmV2LnhtbFBLBQYAAAAABAAEAPUAAACJAwAAAAA=&#10;" fillcolor="#f7edd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0" o:spid="_x0000_s123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ph98QA&#10;AADcAAAADwAAAGRycy9kb3ducmV2LnhtbESPQWvCQBSE74L/YXlCb7pRUWzqKiIIUkrBpM35kX1m&#10;g9m3Mbtq+u+7hYLHYWa+Ydbb3jbiTp2vHSuYThIQxKXTNVcKvvLDeAXCB2SNjWNS8EMetpvhYI2p&#10;dg8+0T0LlYgQ9ikqMCG0qZS+NGTRT1xLHL2z6yyGKLtK6g4fEW4bOUuSpbRYc1ww2NLeUHnJblZB&#10;Lj/rD7cwzevl/L64fhdFu8sKpV5G/e4NRKA+PMP/7aNWMJvO4e9MPAJy8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s6YffEAAAA3AAAAA8AAAAAAAAAAAAAAAAAmAIAAGRycy9k&#10;b3ducmV2LnhtbFBLBQYAAAAABAAEAPUAAACJAwAAAAA=&#10;" fillcolor="#f7edd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1" o:spid="_x0000_s123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4kbMAA&#10;AADcAAAADwAAAGRycy9kb3ducmV2LnhtbESPzarCMBSE94LvEI7gTlN/EK1GkYLoVr2buzs0x6bY&#10;nJQkan37mwuCy2FmvmE2u8424kk+1I4VTMYZCOLS6ZorBT/Xw2gJIkRkjY1jUvCmALttv7fBXLsX&#10;n+l5iZVIEA45KjAxtrmUoTRkMYxdS5y8m/MWY5K+ktrjK8FtI6dZtpAWa04LBlsqDJX3y8MqsLND&#10;LH8XRXNi3y1Xq5sp6HhWajjo9msQkbr4DX/aJ61gOpnD/5l0BOT2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P4kbMAAAADcAAAADwAAAAAAAAAAAAAAAACYAgAAZHJzL2Rvd25y&#10;ZXYueG1sUEsFBgAAAAAEAAQA9QAAAIUDAAAAAA==&#10;" fillcolor="#f6ecd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2" o:spid="_x0000_s123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7KB98AA&#10;AADcAAAADwAAAGRycy9kb3ducmV2LnhtbESPQYvCMBSE74L/ITzBm6YqilajSEH0qu5lb4/m2RSb&#10;l5JErf9+syB4HGbmG2az62wjnuRD7VjBZJyBIC6drrlS8HM9jJYgQkTW2DgmBW8KsNv2exvMtXvx&#10;mZ6XWIkE4ZCjAhNjm0sZSkMWw9i1xMm7OW8xJukrqT2+Etw2cpplC2mx5rRgsKXCUHm/PKwCOzvE&#10;8ndRNCf23XK1upmCjmelhoNuvwYRqYvf8Kd90gqmkzn8n0lHQG7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7KB98AAAADcAAAADwAAAAAAAAAAAAAAAACYAgAAZHJzL2Rvd25y&#10;ZXYueG1sUEsFBgAAAAAEAAQA9QAAAIUDAAAAAA==&#10;" fillcolor="#f6ecd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3" o:spid="_x0000_s123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y1w8YA&#10;AADcAAAADwAAAGRycy9kb3ducmV2LnhtbESPQWvCQBSE74X+h+UVvNWNkUqNrqGIQqFU0FbQ2zP7&#10;moTsvg3Zrab/3hWEHoeZ+YaZ57014kydrx0rGA0TEMSF0zWXCr6/1s+vIHxA1mgck4I/8pAvHh/m&#10;mGl34S2dd6EUEcI+QwVVCG0mpS8qsuiHriWO3o/rLIYou1LqDi8Rbo1Mk2QiLdYcFypsaVlR0ex+&#10;rYJNv/+op4emGZ/Mp1+dlscXMkelBk/92wxEoD78h+/td60gHU3gdiYeAbm4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Uy1w8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4" o:spid="_x0000_s123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AQWMYA&#10;AADcAAAADwAAAGRycy9kb3ducmV2LnhtbESP3WoCMRSE74W+QzgF72pWpdVujVKkQkEU/IN6d9yc&#10;7i6bnCybqOvbm0LBy2FmvmEms9YacaHGl44V9HsJCOLM6ZJzBfvd4mUMwgdkjcYxKbiRh9n0qTPB&#10;VLsrb+iyDbmIEPYpKihCqFMpfVaQRd9zNXH0fl1jMUTZ5FI3eI1wa+QgSd6kxZLjQoE1zQvKqu3Z&#10;Kli3h2X5/lNVw5NZ+a/T/PhK5qhU97n9/AARqA2P8H/7WysY9EfwdyYeATm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gAQWM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5" o:spid="_x0000_s123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q/E70A&#10;AADcAAAADwAAAGRycy9kb3ducmV2LnhtbERPSwrCMBDdC94hjOBO0yqIVqOIoHYnfnA9NmNbbCal&#10;iVpvbxaCy8f7L1atqcSLGldaVhAPIxDEmdUl5wou5+1gCsJ5ZI2VZVLwIQerZbezwETbNx/pdfK5&#10;CCHsElRQeF8nUrqsIINuaGviwN1tY9AH2ORSN/gO4aaSoyiaSIMlh4YCa9oUlD1OT6OgOjzu8dPY&#10;Mc/iPDW3/fU4TXdK9Xvteg7CU+v/4p871QpGcVgbzoQjIJ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5q/E70AAADcAAAADwAAAAAAAAAAAAAAAACYAgAAZHJzL2Rvd25yZXYu&#10;eG1sUEsFBgAAAAAEAAQA9QAAAIIDAAAAAA==&#10;" fillcolor="#f4eadb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6" o:spid="_x0000_s124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YaiMEA&#10;AADcAAAADwAAAGRycy9kb3ducmV2LnhtbESPzarCMBSE94LvEI7gTtMqiFajiHCv3Yk/uD42x7bY&#10;nJQman17Iwguh5n5hlmsWlOJBzWutKwgHkYgiDOrS84VnI5/gykI55E1VpZJwYscrJbdzgITbZ+8&#10;p8fB5yJA2CWooPC+TqR0WUEG3dDWxMG72sagD7LJpW7wGeCmkqMomkiDJYeFAmvaFJTdDnejoNrd&#10;rvHd2DHP4jw1l+15P03/ler32vUchKfW/8LfdqoVjOIZfM6EIyCX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WGojBAAAA3AAAAA8AAAAAAAAAAAAAAAAAmAIAAGRycy9kb3du&#10;cmV2LnhtbFBLBQYAAAAABAAEAPUAAACGAwAAAAA=&#10;" fillcolor="#f4eadb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7" o:spid="_x0000_s124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B5qMAA&#10;AADcAAAADwAAAGRycy9kb3ducmV2LnhtbERPTWuDQBC9F/oflin0VlctBGOzhhJI6y2YhJ6n7kRF&#10;d1bcjdp/3z0Ueny8791+NYOYaXKdZQVJFIMgrq3uuFFwvRxfMhDOI2scLJOCH3KwLx4fdphru3BF&#10;89k3IoSwy1FB6/2YS+nqlgy6yI7EgbvZyaAPcGqknnAJ4WaQaRxvpMGOQ0OLIx1aqvvz3SgYTv0t&#10;uRv7ytukKc3351eVlR9KPT+t728gPK3+X/znLrWCNA3zw5lwBGTx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4B5qMAAAADcAAAADwAAAAAAAAAAAAAAAACYAgAAZHJzL2Rvd25y&#10;ZXYueG1sUEsFBgAAAAAEAAQA9QAAAIUDAAAAAA==&#10;" fillcolor="#f4eadb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8" o:spid="_x0000_s124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G448QA&#10;AADcAAAADwAAAGRycy9kb3ducmV2LnhtbESP3YrCMBSE7wXfIRzBuzW1FyLVKCL4h8uyVh/g0Bzb&#10;YnNSm2jrPv1mYcHLYWa+YebLzlTiSY0rLSsYjyIQxJnVJecKLufNxxSE88gaK8uk4EUOlot+b46J&#10;ti2f6Jn6XAQIuwQVFN7XiZQuK8igG9maOHhX2xj0QTa51A22AW4qGUfRRBosOSwUWNO6oOyWPoyC&#10;ybY8uml7/7zuvyja3naH78dPrdRw0K1mIDx1/h3+b++1gjgew9+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/huOPEAAAA3AAAAA8AAAAAAAAAAAAAAAAAmAIAAGRycy9k&#10;b3ducmV2LnhtbFBLBQYAAAAABAAEAPUAAACJAwAAAAA=&#10;" fillcolor="#f3e9da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19" o:spid="_x0000_s124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MmlMYA&#10;AADcAAAADwAAAGRycy9kb3ducmV2LnhtbESPzWrDMBCE74W+g9hCbrEcH4xxrYQQyB8NJU37AIu1&#10;sU2slWMpsZunrwqFHoeZ+YYpFqNpxZ1611hWMItiEMSl1Q1XCr4+19MMhPPIGlvLpOCbHCzmz08F&#10;5toO/EH3k69EgLDLUUHtfZdL6cqaDLrIdsTBO9veoA+yr6TucQhw08okjlNpsOGwUGNHq5rKy+lm&#10;FKSb5s1lw/Vw3r1TvLls98fbo1Nq8jIuX0F4Gv1/+K+90wqSJIHfM+EIyP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zMmlMYAAADcAAAADwAAAAAAAAAAAAAAAACYAgAAZHJz&#10;L2Rvd25yZXYueG1sUEsFBgAAAAAEAAQA9QAAAIsDAAAAAA==&#10;" fillcolor="#f3e9da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0" o:spid="_x0000_s124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Rk78UA&#10;AADcAAAADwAAAGRycy9kb3ducmV2LnhtbESPQWsCMRSE7wX/Q3iF3jTbldp2NYpIF6VgS23B62Pz&#10;3CxuXpYk6vbfm4LQ4zAz3zCzRW9bcSYfGscKHkcZCOLK6YZrBT/f5fAFRIjIGlvHpOCXAizmg7sZ&#10;Ftpd+IvOu1iLBOFQoAITY1dIGSpDFsPIdcTJOzhvMSbpa6k9XhLctjLPsom02HBaMNjRylB13J2s&#10;AlyX5uNp//78Vvo2jLNy+7k9vCr1cN8vpyAi9fE/fGtvtII8H8PfmXQE5P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dGTvxQAAANw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1" o:spid="_x0000_s124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38m8YA&#10;AADcAAAADwAAAGRycy9kb3ducmV2LnhtbESPQWsCMRSE7wX/Q3gFbzXbVdu6NUopXSyCLbVCr4/N&#10;c7O4eVmSVNd/bwpCj8PMfMPMl71txZF8aBwruB9lIIgrpxuuFey+y7snECEia2wdk4IzBVguBjdz&#10;LLQ78Rcdt7EWCcKhQAUmxq6QMlSGLIaR64iTt3feYkzS11J7PCW4bWWeZQ/SYsNpwWBHr4aqw/bX&#10;KsBVaT6mP+vHt9K3YZyVm8/NfqbU8LZ/eQYRqY//4Wv7XSvI8wn8nUlHQC4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p38m8YAAADcAAAADwAAAAAAAAAAAAAAAACYAgAAZHJz&#10;L2Rvd25yZXYueG1sUEsFBgAAAAAEAAQA9QAAAIsDAAAAAA==&#10;" fillcolor="#f2e8d9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2" o:spid="_x0000_s124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KkYk8IA&#10;AADcAAAADwAAAGRycy9kb3ducmV2LnhtbESP0WoCMRRE3wv+Q7iCL0WTLrSV1SiiKH0TrR9w2Vw3&#10;i5ubJUnd9e9NodDHYWbOMMv14FpxpxAbzxreZgoEceVNw7WGy/d+OgcRE7LB1jNpeFCE9Wr0ssTS&#10;+J5PdD+nWmQIxxI12JS6UspYWXIYZ74jzt7VB4cpy1BLE7DPcNfKQqkP6bDhvGCxo62l6nb+cRpe&#10;7Wmot8fLAeWj2oVPpfrjXmk9GQ+bBYhEQ/oP/7W/jIaieIffM/kIyN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qRiTwgAAANw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3" o:spid="_x0000_s124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uG5MMA&#10;AADcAAAADwAAAGRycy9kb3ducmV2LnhtbESP3WoCMRSE7wu+QziCN0WT7oWV1ShiUXon/jzAYXO6&#10;Wbo5WZLorm/fCEIvh5n5hlltBteKO4XYeNbwMVMgiCtvGq41XC/76QJETMgGW8+k4UERNuvR2wpL&#10;43s+0f2capEhHEvUYFPqSiljZclhnPmOOHs/PjhMWYZamoB9hrtWFkrNpcOG84LFjnaWqt/zzWl4&#10;t6eh3h2vB5SP6it8KtUf90rryXjYLkEkGtJ/+NX+NhqKYg7PM/kI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HuG5MMAAADcAAAADwAAAAAAAAAAAAAAAACYAgAAZHJzL2Rv&#10;d25yZXYueG1sUEsFBgAAAAAEAAQA9QAAAIgDAAAAAA==&#10;" fillcolor="#f1e7d8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4" o:spid="_x0000_s124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rLx8YA&#10;AADcAAAADwAAAGRycy9kb3ducmV2LnhtbESPQWvCQBSE7wX/w/IKvTUbc6gldZVSUQo9SNSDvb1k&#10;n9nQ7NuQ3Zj033cFocdhZr5hluvJtuJKvW8cK5gnKQjiyumGawWn4/b5FYQPyBpbx6TglzysV7OH&#10;JebajVzQ9RBqESHsc1RgQuhyKX1lyKJPXEccvYvrLYYo+1rqHscIt63M0vRFWmw4Lhjs6MNQ9XMY&#10;rIJvPR/GYVPvCzOV5S5kX8XlXCr19Di9v4EINIX/8L39qRVk2QJuZ+IR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FrLx8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5" o:spid="_x0000_s124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VftcIA&#10;AADcAAAADwAAAGRycy9kb3ducmV2LnhtbERPz2vCMBS+D/wfwhN2m6k9yKhGEcUx8CB1HvT22jyb&#10;YvNSmtR2/705DHb8+H6vNqNtxJM6XztWMJ8lIIhLp2uuFFx+Dh+fIHxA1tg4JgW/5GGznrytMNNu&#10;4Jye51CJGMI+QwUmhDaT0peGLPqZa4kjd3edxRBhV0nd4RDDbSPTJFlIizXHBoMt7QyVj3NvFdz0&#10;vB/6fXXKzVgUXyE95vdrodT7dNwuQQQaw7/4z/2tFaRpXBvPxCMg1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xV+1wgAAANwAAAAPAAAAAAAAAAAAAAAAAJgCAABkcnMvZG93&#10;bnJldi54bWxQSwUGAAAAAAQABAD1AAAAhwMAAAAA&#10;" fillcolor="#f0e6d7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6" o:spid="_x0000_s125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n6LsYA&#10;AADcAAAADwAAAGRycy9kb3ducmV2LnhtbESPQWvCQBSE7wX/w/IKvTUbcyg2dZVSUQo9SNSDvb1k&#10;n9nQ7NuQ3Zj033cFocdhZr5hluvJtuJKvW8cK5gnKQjiyumGawWn4/Z5AcIHZI2tY1LwSx7Wq9nD&#10;EnPtRi7oegi1iBD2OSowIXS5lL4yZNEnriOO3sX1FkOUfS11j2OE21ZmafoiLTYcFwx29GGo+jkM&#10;VsG3ng/jsKn3hZnKcheyr+JyLpV6epze30AEmsJ/+N7+1Aqy7BVuZ+IR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on6Ls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7" o:spid="_x0000_s125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gd6cIA&#10;AADcAAAADwAAAGRycy9kb3ducmV2LnhtbERPy2rCQBTdF/yH4Qrd1YkpLRIdRQsVXRSMj/0lc02C&#10;mTthZkyiX99ZFLo8nPdiNZhGdOR8bVnBdJKAIC6srrlUcD59v81A+ICssbFMCh7kYbUcvSww07bn&#10;nLpjKEUMYZ+hgiqENpPSFxUZ9BPbEkfuap3BEKErpXbYx3DTyDRJPqXBmmNDhS19VVTcjnejIPzk&#10;h3S7yQtz2T3cvnseph9lr9TreFjPQQQawr/4z73TCtL3OD+eiUdAL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aB3pwgAAANwAAAAPAAAAAAAAAAAAAAAAAJgCAABkcnMvZG93&#10;bnJldi54bWxQSwUGAAAAAAQABAD1AAAAhwMAAAAA&#10;" fillcolor="#efe5d6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8" o:spid="_x0000_s125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S4csUA&#10;AADcAAAADwAAAGRycy9kb3ducmV2LnhtbESPQWvCQBSE74X+h+UJvdVNUlpKdBUrKPYgGFvvj+wz&#10;CWbfht01if31XaHQ4zAz3zDz5Wha0ZPzjWUF6TQBQVxa3XCl4Ptr8/wOwgdkja1lUnAjD8vF48Mc&#10;c20HLqg/hkpECPscFdQhdLmUvqzJoJ/ajjh6Z+sMhihdJbXDIcJNK7MkeZMGG44LNXa0rqm8HK9G&#10;QdgXh2z7UZTmtLu5z/7nkL5Wg1JPk3E1AxFoDP/hv/ZOK8heUrifiUdAL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JLhy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29" o:spid="_x0000_s125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VfcMYA&#10;AADcAAAADwAAAGRycy9kb3ducmV2LnhtbESPQWvCQBSE74X+h+UVvJS6awStMatIqWAvBbWX3l6y&#10;r0lo9m3Mrib++25B8DjMzDdMth5sIy7U+dqxhslYgSAunKm51PB13L68gvAB2WDjmDRcycN69fiQ&#10;YWpcz3u6HEIpIoR9ihqqENpUSl9UZNGPXUscvR/XWQxRdqU0HfYRbhuZKDWTFmuOCxW29FZR8Xs4&#10;Ww19/fldTD7Kd3Wd52qP+WL6fDJaj56GzRJEoCHcw7f2zmhIpgn8n4lHQK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yVfcMYAAADcAAAADwAAAAAAAAAAAAAAAACYAgAAZHJz&#10;L2Rvd25yZXYueG1sUEsFBgAAAAAEAAQA9QAAAIsDAAAAAA==&#10;" fillcolor="#eee4d5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0" o:spid="_x0000_s125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n668YA&#10;AADcAAAADwAAAGRycy9kb3ducmV2LnhtbESPQWvCQBSE7wX/w/KEXkrd1YCtMauUUsFeBG0vvb1k&#10;n0kw+zbNbk38911B8DjMzDdMth5sI87U+dqxhulEgSAunKm51PD9tXl+BeEDssHGMWm4kIf1avSQ&#10;YWpcz3s6H0IpIoR9ihqqENpUSl9UZNFPXEscvaPrLIYou1KaDvsIt42cKTWXFmuOCxW29F5RcTr8&#10;WQ19vfsppp/lh7q85GqP+SJ5+jVaP46HtyWIQEO4h2/trdEwSxK4nolHQK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Gn668YAAADcAAAADwAAAAAAAAAAAAAAAACYAgAAZHJz&#10;L2Rvd25yZXYueG1sUEsFBgAAAAAEAAQA9QAAAIsDAAAAAA==&#10;" fillcolor="#eee4d5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1" o:spid="_x0000_s125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zlZcQA&#10;AADcAAAADwAAAGRycy9kb3ducmV2LnhtbESPQUvDQBSE70L/w/IK3uym1RaJ3ZaiCB41lUBvz+wz&#10;G8y+DbvPNP33riB4HGbmG2a7n3yvRoqpC2xguShAETfBdtwaeD8+39yDSoJssQ9MBi6UYL+bXW2x&#10;tOHMbzRW0qoM4VSiAScylFqnxpHHtAgDcfY+Q/QoWcZW24jnDPe9XhXFRnvsOC84HOjRUfNVfXsD&#10;m3FdPV26jzq+1lSP7nQSiWtjrufT4QGU0CT/4b/2izWwur2D3zP5CO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Ks5WXEAAAA3AAAAA8AAAAAAAAAAAAAAAAAmAIAAGRycy9k&#10;b3ducmV2LnhtbFBLBQYAAAAABAAEAPUAAACJAwAAAAA=&#10;" fillcolor="#ede3d4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2" o:spid="_x0000_s125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BA/sMA&#10;AADcAAAADwAAAGRycy9kb3ducmV2LnhtbESPQUvDQBSE70L/w/IK3uzGSorEbou0CB41SqC3Z/aZ&#10;DWbfht1nmv57VxA8DjPzDbPdz35QE8XUBzZwuypAEbfB9twZeH97urkHlQTZ4hCYDFwowX63uNpi&#10;ZcOZX2mqpVMZwqlCA05krLROrSOPaRVG4ux9huhRsoydthHPGe4HvS6KjfbYc15wONLBUftVf3sD&#10;m6msj5f+o4kvDTWTO51EYmnM9XJ+fAAlNMt/+K/9bA2s70r4PZOPgN7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eBA/s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3" o:spid="_x0000_s125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IArcIA&#10;AADcAAAADwAAAGRycy9kb3ducmV2LnhtbESPzWrDMBCE74W8g9hAbo0cB0xxogQnUOjJULeUHhdr&#10;Y5tYKyMp/nn7qlDocZiZb5jjeTa9GMn5zrKC3TYBQVxb3XGj4PPj9fkFhA/IGnvLpGAhD+fT6umI&#10;ubYTv9NYhUZECPscFbQhDLmUvm7JoN/agTh6N+sMhihdI7XDKcJNL9MkyaTBjuNCiwNdW6rv1cMo&#10;QFOV7qtMK77gyJelL74dFkpt1nNxABFoDv/hv/abVpDuM/g9E4+APP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AgCtwgAAANw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4" o:spid="_x0000_s125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6lNsIA&#10;AADcAAAADwAAAGRycy9kb3ducmV2LnhtbESPwWrDMBBE74H+g9hCb7EcF9LiWgl2IZBTIG4IPS7W&#10;1jaxVkZSbefvq0Khx2Fm3jDFfjGDmMj53rKCTZKCIG6s7rlVcPk4rF9B+ICscbBMCu7kYb97WBWY&#10;azvzmaY6tCJC2OeooAthzKX0TUcGfWJH4uh9WWcwROlaqR3OEW4GmaXpVhrsOS50ONJ7R82t/jYK&#10;0NQndz1lNVc4cXUfyk+HpVJPj0v5BiLQEv7Df+2jVpA9v8DvmXgE5O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TqU2wgAAANw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5" o:spid="_x0000_s125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UvfL8A&#10;AADcAAAADwAAAGRycy9kb3ducmV2LnhtbERPzYrCMBC+C75DGGFvmqqgUk2LCst68KDVBxia2aZs&#10;MylJVrtvvzkIHj++/1052E48yIfWsYL5LANBXDvdcqPgfvucbkCEiKyxc0wK/ihAWYxHO8y1e/KV&#10;HlVsRArhkKMCE2OfSxlqQxbDzPXEift23mJM0DdSe3ymcNvJRZatpMWWU4PBno6G6p/q1yo4ri+H&#10;6sufDW3uy72c+wOyNUp9TIb9FkSkIb7FL/dJK1gs09p0Jh0BWfw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aNS98vwAAANwAAAAPAAAAAAAAAAAAAAAAAJgCAABkcnMvZG93bnJl&#10;di54bWxQSwUGAAAAAAQABAD1AAAAhAMAAAAA&#10;" fillcolor="#ebe1d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6" o:spid="_x0000_s126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mK58QA&#10;AADcAAAADwAAAGRycy9kb3ducmV2LnhtbESPwWrDMBBE74X8g9hAb7WcGFrHiRKSQGgPPTROPmCx&#10;tpaptTKSErt/XxUKPQ4z84bZ7Cbbizv50DlWsMhyEMSN0x23Cq6X01MJIkRkjb1jUvBNAXbb2cMG&#10;K+1GPtO9jq1IEA4VKjAxDpWUoTFkMWRuIE7ep/MWY5K+ldrjmOC2l8s8f5YWO04LBgc6Gmq+6ptV&#10;cHz5ONSv/t1QeS32cuEPyNYo9Tif9msQkab4H/5rv2kFy2IFv2fSEZD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5iufEAAAA3AAAAA8AAAAAAAAAAAAAAAAAmAIAAGRycy9k&#10;b3ducmV2LnhtbFBLBQYAAAAABAAEAPUAAACJAwAAAAA=&#10;" fillcolor="#ebe1d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7" o:spid="_x0000_s126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VQB8EA&#10;AADcAAAADwAAAGRycy9kb3ducmV2LnhtbERP3WrCMBS+H/gO4Qi7W1Pd2KQapRXEXexiq32AQ3Ns&#10;is1JSaLWt18uBrv8+P43u8kO4kY+9I4VLLIcBHHrdM+dguZ0eFmBCBFZ4+CYFDwowG47e9pgod2d&#10;f+hWx06kEA4FKjAxjoWUoTVkMWRuJE7c2XmLMUHfSe3xnsLtIJd5/i4t9pwaDI60N9Re6qtVsP/4&#10;ruqj/zK0al5LufAVsjVKPc+ncg0i0hT/xX/uT61g+ZbmpzPpCMjt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xFUAfBAAAA3A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8" o:spid="_x0000_s126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sX2cQA&#10;AADcAAAADwAAAGRycy9kb3ducmV2LnhtbESPT2sCMRTE7wW/Q3iCt5r1DyJbo0jRsgcPalvo8bF5&#10;zS5uXrZJquu3N4LgcZiZ3zCLVWcbcSYfascKRsMMBHHpdM1Gwdfn9nUOIkRkjY1jUnClAKtl72WB&#10;uXYXPtD5GI1IEA45KqhibHMpQ1mRxTB0LXHyfp23GJP0RmqPlwS3jRxn2UxarDktVNjSe0Xl6fhv&#10;FczNh/nZlcXBxGL/7Tft5M8gKzXod+s3EJG6+Aw/2oVWMJ6O4H4mHQG5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bF9nEAAAA3AAAAA8AAAAAAAAAAAAAAAAAmAIAAGRycy9k&#10;b3ducmV2LnhtbFBLBQYAAAAABAAEAPUAAACJAwAAAAA=&#10;" fillcolor="#eae0d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39" o:spid="_x0000_s126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mJrsQA&#10;AADcAAAADwAAAGRycy9kb3ducmV2LnhtbESPQWsCMRSE74L/ITyhN812K0VWoxRpyx56UKvg8bF5&#10;Zhc3L2uS6vbfG6HQ4zAz3zCLVW9bcSUfGscKnicZCOLK6YaNgv33x3gGIkRkja1jUvBLAVbL4WCB&#10;hXY33tJ1F41IEA4FKqhj7AopQ1WTxTBxHXHyTs5bjEl6I7XHW4LbVuZZ9iotNpwWauxoXVN13v1Y&#10;BTPzaY5fVbk1sdwc/Hv3cjHISj2N+rc5iEh9/A//tUutIJ/m8DiTjoBc3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2Jia7EAAAA3AAAAA8AAAAAAAAAAAAAAAAAmAIAAGRycy9k&#10;b3ducmV2LnhtbFBLBQYAAAAABAAEAPUAAACJAwAAAAA=&#10;" fillcolor="#eae0d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0" o:spid="_x0000_s126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62KB8IA&#10;AADcAAAADwAAAGRycy9kb3ducmV2LnhtbESPS2sCMRSF9wX/Q7hCdzXjg1JGo8gUsUuNhXZ5mVwn&#10;wcnNMEl1+u8bQejycB4fZ7UZfCuu1EcXWMF0UoAgroNx3Cj4PO1e3kDEhGywDUwKfinCZj16WmFp&#10;wo2PdNWpEXmEY4kKbEpdKWWsLXmMk9ARZ+8ceo8py76RpsdbHvetnBXFq/ToOBMsdlRZqi/6x2fI&#10;3L9/Hbz+rhZd1VjWeu/OTqnn8bBdgkg0pP/wo/1hFMwWc7ifyUdAr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rYoH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1" o:spid="_x0000_s126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QSc8IA&#10;AADcAAAADwAAAGRycy9kb3ducmV2LnhtbESPX2vCMBTF34V9h3AF3zRVi4zOKKNjuMctCtvjpbk2&#10;Yc1NaTKt334ZDHw8nD8/znY/+k5caIgusILlogBB3ATjuFVwOr7OH0HEhGywC0wKbhRhv3uYbLEy&#10;4cofdNGpFXmEY4UKbEp9JWVsLHmMi9ATZ+8cBo8py6GVZsBrHvedXBXFRnp0nAkWe6otNd/6x2fI&#10;2r98vnv9VZd93VrW+uDOTqnZdHx+ApFoTPfwf/vNKFiVJfydyUd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RBJz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2" o:spid="_x0000_s126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zcE8UA&#10;AADcAAAADwAAAGRycy9kb3ducmV2LnhtbESP0WrCQBRE34X+w3ILfWs2aptKdBVbKNoXwZgPuM1e&#10;k2D2bsxuk/Tvu0LBx2FmzjCrzWga0VPnassKplEMgriwuuZSQX76fF6AcB5ZY2OZFPySg836YbLC&#10;VNuBj9RnvhQBwi5FBZX3bSqlKyoy6CLbEgfvbDuDPsiulLrDIcBNI2dxnEiDNYeFClv6qKi4ZD9G&#10;gV18vXPGSTNe7bx9O3zvzC6fK/X0OG6XIDyN/h7+b++1gtnLK9zOhCM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jNwTxQAAANwAAAAPAAAAAAAAAAAAAAAAAJgCAABkcnMv&#10;ZG93bnJldi54bWxQSwUGAAAAAAQABAD1AAAAigMAAAAA&#10;" fillcolor="#e8dec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3" o:spid="_x0000_s126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5CZMQA&#10;AADcAAAADwAAAGRycy9kb3ducmV2LnhtbESP0WrCQBRE3wv+w3KFvummsUSJrkGFkvZFMPUDbrPX&#10;JDR7N2a3Jv37riD0cZiZM8wmG00rbtS7xrKCl3kEgri0uuFKwfnzbbYC4TyyxtYyKfglB9l28rTB&#10;VNuBT3QrfCUChF2KCmrvu1RKV9Zk0M1tRxy8i+0N+iD7SuoehwA3rYyjKJEGGw4LNXZ0qKn8Ln6M&#10;Arv62HPBSTte7aJbHr9yk58XSj1Px90ahKfR/4cf7XetIH5N4H4mHAG5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eQmTEAAAA3AAAAA8AAAAAAAAAAAAAAAAAmAIAAGRycy9k&#10;b3ducmV2LnhtbFBLBQYAAAAABAAEAPUAAACJAwAAAAA=&#10;" fillcolor="#e8dec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4" o:spid="_x0000_s126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fO/8QA&#10;AADcAAAADwAAAGRycy9kb3ducmV2LnhtbESPwWrDMBBE74H+g9hCb4kcU5LGiWJMW5OGnOrkAxZr&#10;Y5lYK2Opsfv3VaHQ4zAzb5hdPtlO3GnwrWMFy0UCgrh2uuVGweVczl9A+ICssXNMCr7JQ75/mO0w&#10;027kT7pXoRERwj5DBSaEPpPS14Ys+oXriaN3dYPFEOXQSD3gGOG2k2mSrKTFluOCwZ5eDdW36ssq&#10;eHt3Wh/7Ym3qzfFUleOyO6SlUk+PU7EFEWgK/+G/9odWkD6v4fdMPAJy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Hzv/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5" o:spid="_x0000_s126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hajcEA&#10;AADcAAAADwAAAGRycy9kb3ducmV2LnhtbERP3WrCMBS+H/gO4Qi7W1PL2LQzStGVTbyy7gEOzVlT&#10;1pyUJmvr25uLwS4/vv/tfradGGnwrWMFqyQFQVw73XKj4OtaPq1B+ICssXNMCm7kYb9bPGwx127i&#10;C41VaEQMYZ+jAhNCn0vpa0MWfeJ64sh9u8FiiHBopB5wiuG2k1mavkiLLccGgz0dDNU/1a9VcHx3&#10;Wp/64tXUm9O5KqdV95GVSj0u5+INRKA5/Iv/3J9aQfYc18Yz8QjI3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RYWo3BAAAA3AAAAA8AAAAAAAAAAAAAAAAAmAIAAGRycy9kb3du&#10;cmV2LnhtbFBLBQYAAAAABAAEAPUAAACGAwAAAAA=&#10;" fillcolor="#e7ddc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6" o:spid="_x0000_s127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T/FsQA&#10;AADcAAAADwAAAGRycy9kb3ducmV2LnhtbESP0WrCQBRE3wX/YbmFvunGUKxGVxHboOKTaT/gkr1m&#10;Q7N3Q3Zr0r93BaGPw8ycYdbbwTbiRp2vHSuYTRMQxKXTNVcKvr/yyQKED8gaG8ek4I88bDfj0Roz&#10;7Xq+0K0IlYgQ9hkqMCG0mZS+NGTRT11LHL2r6yyGKLtK6g77CLeNTJNkLi3WHBcMtrQ3VP4Uv1bB&#10;x6fT+tTu3k25PJ2LvJ81hzRX6vVl2K1ABBrCf/jZPmoF6dsSHmfiEZC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sU/xb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7" o:spid="_x0000_s127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gpL8EA&#10;AADcAAAADwAAAGRycy9kb3ducmV2LnhtbERP3WrCMBS+H/gO4Qi7m6mCpVSjiCgr3dXqHuCsObbF&#10;5qQkme18enMx2OXH97/dT6YXd3K+s6xguUhAENdWd9wo+Lqc3zIQPiBr7C2Tgl/ysN/NXraYazvy&#10;J92r0IgYwj5HBW0IQy6lr1sy6Bd2II7c1TqDIULXSO1wjOGml6skSaXBjmNDiwMdW6pv1Y9RwI/T&#10;8TJk3x+FS0r5nlZZeVpnSr3Op8MGRKAp/Iv/3IVWsFrH+fFMPAJy9w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EoKS/BAAAA3AAAAA8AAAAAAAAAAAAAAAAAmAIAAGRycy9kb3du&#10;cmV2LnhtbFBLBQYAAAAABAAEAPUAAACGAwAAAAA=&#10;" fillcolor="#e6dcc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8" o:spid="_x0000_s127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SMtMQA&#10;AADcAAAADwAAAGRycy9kb3ducmV2LnhtbESP0WrCQBRE3wv9h+UWfKubCIaQuooEixKfGvsBt9nb&#10;JJi9G3a3Gv16t1Do4zAzZ5jVZjKDuJDzvWUF6TwBQdxY3XOr4PP0/pqD8AFZ42CZFNzIw2b9/LTC&#10;Qtsrf9ClDq2IEPYFKuhCGAspfdORQT+3I3H0vq0zGKJ0rdQOrxFuBrlIkkwa7DkudDhS2VFzrn+M&#10;Ar7vytOYfx0PLqnkPqvzarfMlZq9TNs3EIGm8B/+ax+0gsUyhd8z8QjI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5kjLTEAAAA3AAAAA8AAAAAAAAAAAAAAAAAmAIAAGRycy9k&#10;b3ducmV2LnhtbFBLBQYAAAAABAAEAPUAAACJAwAAAAA=&#10;" fillcolor="#e6dcc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49" o:spid="_x0000_s127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mR9sQA&#10;AADcAAAADwAAAGRycy9kb3ducmV2LnhtbESPUWvCQBCE3wv+h2MLvpR6Z0BbUk8RQdQ+tWl/wJrb&#10;JqG5vZBbNf57Tyj0cZiZb5jFavCtOlMfm8AWphMDirgMruHKwvfX9vkVVBRkh21gsnClCKvl6GGB&#10;uQsX/qRzIZVKEI45WqhFulzrWNbkMU5CR5y8n9B7lCT7SrseLwnuW50ZM9ceG04LNXa0qan8LU7e&#10;Qmxnx+IopTmYp48dDi9z2byjtePHYf0GSmiQ//Bfe+8sZLMM7mfSEd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Zkfb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0" o:spid="_x0000_s127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U0bcQA&#10;AADcAAAADwAAAGRycy9kb3ducmV2LnhtbESPUWvCQBCE34X+h2MLfSn1Tou2pJ5ShGLtk8b+gDW3&#10;TUJzeyG3avz3niD4OMzMN8xs0ftGHamLdWALo6EBRVwEV3Np4Xf39fIOKgqywyYwWThThMX8YTDD&#10;zIUTb+mYS6kShGOGFiqRNtM6FhV5jMPQEifvL3QeJcmu1K7DU4L7Ro+NmWqPNaeFCltaVlT85wdv&#10;ITaTfb6XwqzN82aF/dtUlj9o7dNj//kBSqiXe/jW/nYWxpNXuJ5JR0DP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VNG3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1" o:spid="_x0000_s1275" style="position:absolute;left:4302;top:2281;width:1704;height:2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7b3jMIA&#10;AADcAAAADwAAAGRycy9kb3ducmV2LnhtbESP3WoCMRSE7wXfIRzBO8262CKrUUQQbOmNqw9w2Jz9&#10;weRkSaK7ffumUOjlMDPfMLvDaI14kQ+dYwWrZQaCuHK640bB/XZebECEiKzROCYF3xTgsJ9Odlho&#10;N/CVXmVsRIJwKFBBG2NfSBmqliyGpeuJk1c7bzEm6RupPQ4Jbo3Ms+xdWuw4LbTY06ml6lE+rQJ5&#10;K8/DpjQ+c595/WU+LteanFLz2Xjcgog0xv/wX/uiFeRva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tveMwgAAANwAAAAPAAAAAAAAAAAAAAAAAJgCAABkcnMvZG93&#10;bnJldi54bWxQSwUGAAAAAAQABAD1AAAAhwMAAAAA&#10;" filled="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(</w:t>
                          </w:r>
                          <w:proofErr w:type="gramStart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from</w:t>
                          </w:r>
                          <w:proofErr w:type="gramEnd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Pesquisas</w:t>
                          </w:r>
                          <w:proofErr w:type="spellEnd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Auxiliares</w:t>
                          </w:r>
                          <w:proofErr w:type="spellEnd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)</w:t>
                          </w:r>
                        </w:p>
                      </w:txbxContent>
                    </v:textbox>
                  </v:rect>
                  <v:rect id="Rectangle 252" o:spid="_x0000_s1276" style="position:absolute;left:4516;top:1525;width:1199;height:2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pSF8EA&#10;AADcAAAADwAAAGRycy9kb3ducmV2LnhtbESP3YrCMBSE74V9h3CEvdPUgotUo4gguOKN1Qc4NKc/&#10;mJyUJGu7b28WhL0cZuYbZrMbrRFP8qFzrGAxz0AQV0533Ci4346zFYgQkTUax6TglwLsth+TDRba&#10;DXylZxkbkSAcClTQxtgXUoaqJYth7nri5NXOW4xJ+kZqj0OCWyPzLPuSFjtOCy32dGipepQ/VoG8&#10;lcdhVRqfuXNeX8z36VqTU+pzOu7XICKN8T/8bp+0gny5hL8z6QjI7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D6UhfBAAAA3AAAAA8AAAAAAAAAAAAAAAAAmAIAAGRycy9kb3du&#10;cmV2LnhtbFBLBQYAAAAABAAEAPUAAACGAwAAAAA=&#10;" filled="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Pesquisar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Item de </w:t>
                          </w:r>
                        </w:p>
                      </w:txbxContent>
                    </v:textbox>
                  </v:rect>
                  <v:rect id="Rectangle 253" o:spid="_x0000_s1277" style="position:absolute;left:4972;top:1711;width:382;height:2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jMYMEA&#10;AADcAAAADwAAAGRycy9kb3ducmV2LnhtbESP3YrCMBSE7xd8h3AWvFvTLShSjbIsCCp7Y/UBDs3p&#10;DyYnJYm2vr1ZELwcZuYbZr0drRF38qFzrOB7loEgrpzuuFFwOe++liBCRNZoHJOCBwXYbiYfayy0&#10;G/hE9zI2IkE4FKigjbEvpAxVSxbDzPXEyaudtxiT9I3UHocEt0bmWbaQFjtOCy329NtSdS1vVoE8&#10;l7thWRqfuWNe/5nD/lSTU2r6Of6sQEQa4zv8au+1gny+gP8z6Qj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AozGDBAAAA3AAAAA8AAAAAAAAAAAAAAAAAmAIAAGRycy9kb3du&#10;cmV2LnhtbFBLBQYAAAAABAAEAPUAAACGAwAAAAA=&#10;" filled="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Edital</w:t>
                          </w:r>
                          <w:proofErr w:type="spellEnd"/>
                        </w:p>
                      </w:txbxContent>
                    </v:textbox>
                  </v:rect>
                  <v:oval id="Oval 254" o:spid="_x0000_s1278" style="position:absolute;left:5442;top:2751;width:1624;height:10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o5GcUA&#10;AADcAAAADwAAAGRycy9kb3ducmV2LnhtbESPzWrDMBCE74W8g9hALqWRG7BTO1FCKAn00Et+fF+s&#10;jWVirVxLjZ23rwqFHoeZ+YZZb0fbijv1vnGs4HWegCCunG64VnA5H17eQPiArLF1TAoe5GG7mTyt&#10;sdBu4CPdT6EWEcK+QAUmhK6Q0leGLPq564ijd3W9xRBlX0vd4xDhtpWLJMmkxYbjgsGO3g1Vt9O3&#10;VbAzZe6yPKXPrHs2t6+9P5qyUmo2HXcrEIHG8B/+a39oBYt0Cb9n4hGQm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ijkZxQAAANwAAAAPAAAAAAAAAAAAAAAAAJgCAABkcnMv&#10;ZG93bnJldi54bWxQSwUGAAAAAAQABAD1AAAAigMAAAAA&#10;" fillcolor="#c0bfc0" strokecolor="#c0bfc0" strokeweight="39e-5mm"/>
                  <v:oval id="Oval 255" o:spid="_x0000_s1279" style="position:absolute;left:5399;top:2709;width:1624;height:10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sOo70A&#10;AADcAAAADwAAAGRycy9kb3ducmV2LnhtbERPyQrCMBC9C/5DGMGbpgqKVKOIC3hzqeB1aMa22kxK&#10;E239e3MQPD7evli1phRvql1hWcFoGIEgTq0uOFNwTfaDGQjnkTWWlknBhxyslt3OAmNtGz7T++Iz&#10;EULYxagg976KpXRpTgbd0FbEgbvb2qAPsM6krrEJ4aaU4yiaSoMFh4YcK9rklD4vL6Mg+owe65N7&#10;NWdqD7sU77fkuL0p1e+16zkIT63/i3/ug1YwnoS14Uw4AnL5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HFsOo70AAADcAAAADwAAAAAAAAAAAAAAAACYAgAAZHJzL2Rvd25yZXYu&#10;eG1sUEsFBgAAAAAEAAQA9QAAAIIDAAAAAA==&#10;" fillcolor="#fcf2e3" strokeweight="39e-5mm"/>
                  <v:rect id="Rectangle 256" o:spid="_x0000_s128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/EtMQA&#10;AADcAAAADwAAAGRycy9kb3ducmV2LnhtbESPQWvCQBSE7wX/w/KEXkrdGLS0qasUJeBN1FI8PrKv&#10;STD7Ns2uyfbfu4LgcZiZb5jFKphG9NS52rKC6SQBQVxYXXOp4PuYv76DcB5ZY2OZFPyTg9Vy9LTA&#10;TNuB99QffCkihF2GCirv20xKV1Rk0E1sSxy9X9sZ9FF2pdQdDhFuGpkmyZs0WHNcqLCldUXF+XAx&#10;Ci6JCz+zI+bnlxMFd9rZzd/UKvU8Dl+fIDwF/wjf21utIJ1/wO1MPAJye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/xLTEAAAA3AAAAA8AAAAAAAAAAAAAAAAAmAIAAGRycy9k&#10;b3ducmV2LnhtbFBLBQYAAAAABAAEAPUAAACJAwAAAAA=&#10;" fillcolor="#fbf1e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7" o:spid="_x0000_s128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mnlL0A&#10;AADcAAAADwAAAGRycy9kb3ducmV2LnhtbERPSwrCMBDdC94hjOBGNFVEpBpFFMGd+EFcDs3YFptJ&#10;baLG25uF4PLx/vNlMJV4UeNKywqGgwQEcWZ1ybmC82nbn4JwHlljZZkUfMjBctFuzTHV9s0Heh19&#10;LmIIuxQVFN7XqZQuK8igG9iaOHI32xj0ETa51A2+Y7ip5ChJJtJgybGhwJrWBWX349MoeCYuXMYn&#10;3N57Vwruurebx9Aq1e2E1QyEp+D/4p97pxWMJnF+PBOPgFx8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ZamnlL0AAADcAAAADwAAAAAAAAAAAAAAAACYAgAAZHJzL2Rvd25yZXYu&#10;eG1sUEsFBgAAAAAEAAQA9QAAAIIDAAAAAA==&#10;" fillcolor="#fbf1e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8" o:spid="_x0000_s128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DjVcUA&#10;AADcAAAADwAAAGRycy9kb3ducmV2LnhtbESPQWvCQBSE7wX/w/KE3nQToWpTN0G0hV5ri9bbI/ua&#10;RLNvQ3ZN0v56VxB6HGbmG2aVDaYWHbWusqwgnkYgiHOrKy4UfH2+TZYgnEfWWFsmBb/kIEtHDytM&#10;tO35g7qdL0SAsEtQQel9k0jp8pIMuqltiIP3Y1uDPsi2kLrFPsBNLWdRNJcGKw4LJTa0KSk/7y5G&#10;Qf/XLeJ6/f38ypfFAZ+O2/3heFLqcTysX0B4Gvx/+N5+1wpm8xhuZ8IRkO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MONVxQAAANwAAAAPAAAAAAAAAAAAAAAAAJgCAABkcnMv&#10;ZG93bnJldi54bWxQSwUGAAAAAAQABAD1AAAAigMAAAAA&#10;" fillcolor="#faf0e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59" o:spid="_x0000_s128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J9IsYA&#10;AADcAAAADwAAAGRycy9kb3ducmV2LnhtbESPT2vCQBTE70K/w/IKvekmAbVN3Yi0Fnr1D7XeHtnX&#10;JG32bciuSeqndwXB4zAzv2EWy8HUoqPWVZYVxJMIBHFudcWFgv3uY/wMwnlkjbVlUvBPDpbZw2iB&#10;qbY9b6jb+kIECLsUFZTeN6mULi/JoJvYhjh4P7Y16INsC6lb7APc1DKJopk0WHFYKLGht5Lyv+3J&#10;KOjP3TyuV98vaz7NDzg9vn8djr9KPT0Oq1cQngZ/D9/an1pBMkvgeiYcAZl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eJ9IsYAAADcAAAADwAAAAAAAAAAAAAAAACYAgAAZHJz&#10;L2Rvd25yZXYueG1sUEsFBgAAAAAEAAQA9QAAAIsDAAAAAA==&#10;" fillcolor="#faf0e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0" o:spid="_x0000_s128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7YucYA&#10;AADcAAAADwAAAGRycy9kb3ducmV2LnhtbESPQWvCQBSE70L/w/IK3nSjomlTV5Gq4LWx1Hp7ZF+T&#10;tNm3Ibsmsb++KxQ8DjPzDbNc96YSLTWutKxgMo5AEGdWl5wreD/uR08gnEfWWFkmBVdysF49DJaY&#10;aNvxG7Wpz0WAsEtQQeF9nUjpsoIMurGtiYP3ZRuDPsgml7rBLsBNJadRtJAGSw4LBdb0WlD2k16M&#10;gu63jSfV5vN5x5f4hPPz9uN0/lZq+NhvXkB46v09/N8+aAXTxQxuZ8IR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q7YucYAAADcAAAADwAAAAAAAAAAAAAAAACYAgAAZHJz&#10;L2Rvd25yZXYueG1sUEsFBgAAAAAEAAQA9QAAAIsDAAAAAA==&#10;" fillcolor="#faf0e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1" o:spid="_x0000_s128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DeKscA&#10;AADcAAAADwAAAGRycy9kb3ducmV2LnhtbESPT2vCQBTE70K/w/IKvemmUoKkWaVUhPZQsCoN3p7Z&#10;lz80+zZk1yT103cFweMwM79h0tVoGtFT52rLCp5nEQji3OqaSwWH/Wa6AOE8ssbGMin4Iwer5cMk&#10;xUTbgb+p3/lSBAi7BBVU3reJlC6vyKCb2ZY4eIXtDPogu1LqDocAN42cR1EsDdYcFips6b2i/Hd3&#10;Ngri7Hw6lJvj1/YnK/Lic7Fe+/ii1NPj+PYKwtPo7+Fb+0MrmMcvcD0TjoBc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ZA3ir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2" o:spid="_x0000_s128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x7sccA&#10;AADcAAAADwAAAGRycy9kb3ducmV2LnhtbESPT2vCQBTE70K/w/IKvemmQoOkWaVUhPZQsCoN3p7Z&#10;lz80+zZk1yT103cFweMwM79h0tVoGtFT52rLCp5nEQji3OqaSwWH/Wa6AOE8ssbGMin4Iwer5cMk&#10;xUTbgb+p3/lSBAi7BBVU3reJlC6vyKCb2ZY4eIXtDPogu1LqDocAN42cR1EsDdYcFips6b2i/Hd3&#10;Ngri7Hw6lJvj1/YnK/Lic7Fe+/ii1NPj+PYKwtPo7+Fb+0MrmMcvcD0TjoBc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kMe7H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3" o:spid="_x0000_s128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UXI8MA&#10;AADcAAAADwAAAGRycy9kb3ducmV2LnhtbESPS4vCMBSF98L8h3AHZiNjqosiHaM4woDMzie4uzbX&#10;tpjclCbW6q83guDycB4fZzLrrBEtNb5yrGA4SEAQ505XXCjYbv6+xyB8QNZoHJOCG3mYTT96E8y0&#10;u/KK2nUoRBxhn6GCMoQ6k9LnJVn0A1cTR+/kGoshyqaQusFrHLdGjpIklRYrjoQSa1qUlJ/XFxsh&#10;y73c727/+X3bPxx/W2nui5VR6uuzm/+ACNSFd/jVXmoFozSF55l4BO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2UXI8MAAADcAAAADwAAAAAAAAAAAAAAAACYAgAAZHJzL2Rv&#10;d25yZXYueG1sUEsFBgAAAAAEAAQA9QAAAIgDAAAAAA==&#10;" fillcolor="#f8eed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4" o:spid="_x0000_s128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myuMQA&#10;AADcAAAADwAAAGRycy9kb3ducmV2LnhtbESPS4vCMBSF98L8h3AH3MiY6kKlGmVGEMSdT5jdtbnT&#10;lkluShNr9dcbQXB5OI+PM1u01oiGal86VjDoJyCIM6dLzhUc9quvCQgfkDUax6TgRh4W84/ODFPt&#10;rrylZhdyEUfYp6igCKFKpfRZQRZ931XE0ftztcUQZZ1LXeM1jlsjh0kykhZLjoQCK1oWlP3vLjZC&#10;1id5Ot422f3Q+z3/NNLcl1ujVPez/Z6CCNSGd/jVXmsFw9EYnmfiEZDz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psrjEAAAA3AAAAA8AAAAAAAAAAAAAAAAAmAIAAGRycy9k&#10;b3ducmV2LnhtbFBLBQYAAAAABAAEAPUAAACJAwAAAAA=&#10;" fillcolor="#f8eed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5" o:spid="_x0000_s128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YmysIA&#10;AADcAAAADwAAAGRycy9kb3ducmV2LnhtbERPS2vCQBC+F/oflin0UnSjBynRVVpBkN58grcxOybB&#10;3dmQ3cbor+8chB4/vvds0XunOmpjHdjAaJiBIi6Crbk0sN+tBp+gYkK26AKTgTtFWMxfX2aY23Dj&#10;DXXbVCoJ4ZijgSqlJtc6FhV5jMPQEAt3Ca3HJLAttW3xJuHe6XGWTbTHmqWhwoaWFRXX7a+XkvVR&#10;Hw/3n+Kx/zidvzvtHsuNM+b9rf+agkrUp3/x0722BsYTWStn5Ajo+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tibKwgAAANwAAAAPAAAAAAAAAAAAAAAAAJgCAABkcnMvZG93&#10;bnJldi54bWxQSwUGAAAAAAQABAD1AAAAhwMAAAAA&#10;" fillcolor="#f8eed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6" o:spid="_x0000_s129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QlYMUA&#10;AADcAAAADwAAAGRycy9kb3ducmV2LnhtbESPUWvCMBSF3wf7D+EOfJvpCsrsjFIEQUQGq1ufL821&#10;CTY3tYna/ftlMNjj4ZzzHc5yPbpO3GgI1rOCl2kGgrjx2nKr4PO4fX4FESKyxs4zKfimAOvV48MS&#10;C+3v/EG3KrYiQTgUqMDE2BdShsaQwzD1PXHyTn5wGJMcWqkHvCe462SeZXPp0HJaMNjTxlBzrq5O&#10;wVG+24OfmW5xPu1nl6+67suqVmryNJZvICKN8T/8195pBfl8Ab9n0hG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1CVgxQAAANwAAAAPAAAAAAAAAAAAAAAAAJgCAABkcnMv&#10;ZG93bnJldi54bWxQSwUGAAAAAAQABAD1AAAAigMAAAAA&#10;" fillcolor="#f7edd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7" o:spid="_x0000_s129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caIMEA&#10;AADcAAAADwAAAGRycy9kb3ducmV2LnhtbERPy4rCMBTdC/MP4Q7MTlMFH1ONIgPCICJYna4vzbUp&#10;NjedJmr9e7MQXB7Oe7HqbC1u1PrKsYLhIAFBXDhdcangdNz0ZyB8QNZYOyYFD/KwWn70Fphqd+cD&#10;3bJQihjCPkUFJoQmldIXhiz6gWuII3d2rcUQYVtK3eI9httajpJkIi1WHBsMNvRjqLhkV6vgKPfV&#10;zo1N/X05b8f/f3nerLNcqa/Pbj0HEagLb/HL/asVjKZxfjwTj4Bc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Y3GiDBAAAA3AAAAA8AAAAAAAAAAAAAAAAAmAIAAGRycy9kb3du&#10;cmV2LnhtbFBLBQYAAAAABAAEAPUAAACGAwAAAAA=&#10;" fillcolor="#f7edd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8" o:spid="_x0000_s129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ZiVMEA&#10;AADcAAAADwAAAGRycy9kb3ducmV2LnhtbESPQYvCMBSE74L/ITxhb5rqgqvdprIURK+6Xrw9mmdT&#10;tnkpSVbrvzeC4HGYmW+YYjPYTlzJh9axgvksA0FcO91yo+D0u52uQISIrLFzTAruFGBTjkcF5trd&#10;+EDXY2xEgnDIUYGJsc+lDLUhi2HmeuLkXZy3GJP0jdQebwluO7nIsqW02HJaMNhTZaj+O/5bBfZz&#10;G+vzsur27IfVen0xFe0OSn1Mhp9vEJGG+A6/2nutYPE1h+eZdARk+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1WYlTBAAAA3AAAAA8AAAAAAAAAAAAAAAAAmAIAAGRycy9kb3du&#10;cmV2LnhtbFBLBQYAAAAABAAEAPUAAACGAwAAAAA=&#10;" fillcolor="#f6ecd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69" o:spid="_x0000_s129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T8I8EA&#10;AADcAAAADwAAAGRycy9kb3ducmV2LnhtbESPzYvCMBTE7wv+D+EJ3tbUCn5Uo0hB9OrHxdujeTbF&#10;5qUkUet/v1lY2OMwM79h1tvetuJFPjSOFUzGGQjiyumGawXXy/57ASJEZI2tY1LwoQDbzeBrjYV2&#10;bz7R6xxrkSAcClRgYuwKKUNlyGIYu444eXfnLcYkfS21x3eC21bmWTaTFhtOCwY7Kg1Vj/PTKrDT&#10;faxus7I9su8Xy+XdlHQ4KTUa9rsViEh9/A//tY9aQT7P4fdMOgJy8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E/CPBAAAA3AAAAA8AAAAAAAAAAAAAAAAAmAIAAGRycy9kb3du&#10;cmV2LnhtbFBLBQYAAAAABAAEAPUAAACGAwAAAAA=&#10;" fillcolor="#f6ecd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0" o:spid="_x0000_s129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Tz+8YA&#10;AADcAAAADwAAAGRycy9kb3ducmV2LnhtbESP3WoCMRSE7wXfIRzBu5pVaaurUUQsFEqF+gN6d9wc&#10;d5dNTpZNqtu3bwoFL4eZ+YaZL1trxI0aXzpWMBwkIIgzp0vOFRz2b08TED4gazSOScEPeVguup05&#10;ptrd+Ytuu5CLCGGfooIihDqV0mcFWfQDVxNH7+oaiyHKJpe6wXuEWyNHSfIiLZYcFwqsaV1QVu2+&#10;rYJte/wop6eqGl/Mp99c1udnMmel+r12NQMRqA2P8H/7XSsYvY7h70w8AnL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OTz+8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1" o:spid="_x0000_s129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1rj8YA&#10;AADcAAAADwAAAGRycy9kb3ducmV2LnhtbESPQWsCMRSE7wX/Q3iCt5qttmq3RhFREIpC1UK9PTev&#10;u8smL8sm6vrvm0Khx2FmvmGm89YacaXGl44VPPUTEMSZ0yXnCo6H9eMEhA/IGo1jUnAnD/NZ52GK&#10;qXY3/qDrPuQiQtinqKAIoU6l9FlBFn3f1cTR+3aNxRBlk0vd4C3CrZGDJBlJiyXHhQJrWhaUVfuL&#10;VbBrP9/L16+qGp7N1q/Oy9MLmZNSvW67eAMRqA3/4b/2RisYjJ/h90w8AnL2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w1rj8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2" o:spid="_x0000_s129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HOFMYA&#10;AADcAAAADwAAAGRycy9kb3ducmV2LnhtbESPQWsCMRSE7wX/Q3iF3jRbi1pXo4i0UBAFbQt6e26e&#10;u8smL8sm1fXfG0HocZiZb5jpvLVGnKnxpWMFr70EBHHmdMm5gp/vz+47CB+QNRrHpOBKHuazztMU&#10;U+0uvKXzLuQiQtinqKAIoU6l9FlBFn3P1cTRO7nGYoiyyaVu8BLh1sh+kgylxZLjQoE1LQvKqt2f&#10;VbBpf1fleF9Vb0ez9h/H5WFA5qDUy3O7mIAI1Ib/8KP9pRX0RwO4n4lHQM5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HOFM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3" o:spid="_x0000_s129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ZrWsMA&#10;AADcAAAADwAAAGRycy9kb3ducmV2LnhtbESPT4vCMBTE7wt+h/AEb9u0Cup2jSKC2pvoLnt+27z+&#10;wealNFHrtzeC4HGYmd8wi1VvGnGlztWWFSRRDII4t7rmUsHvz/ZzDsJ5ZI2NZVJwJwer5eBjgam2&#10;Nz7S9eRLESDsUlRQed+mUrq8IoMusi1x8ArbGfRBdqXUHd4C3DRyHMdTabDmsFBhS5uK8vPpYhQ0&#10;h3ORXIyd8FdSZuZ//3ecZzulRsN+/Q3CU+/f4Vc70wrGsyk8z4QjIJ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ZrWsMAAADcAAAADwAAAAAAAAAAAAAAAACYAgAAZHJzL2Rv&#10;d25yZXYueG1sUEsFBgAAAAAEAAQA9QAAAIgDAAAAAA==&#10;" fillcolor="#f4eadb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4" o:spid="_x0000_s129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9rOwcQA&#10;AADcAAAADwAAAGRycy9kb3ducmV2LnhtbESPW2vCQBSE3wv9D8sp+FY3iVA1ukoptOateMHnY/aY&#10;BLNnQ3Zz8d93C4KPw8x8w6y3o6lFT62rLCuIpxEI4tzqigsFp+P3+wKE88gaa8uk4E4OtpvXlzWm&#10;2g68p/7gCxEg7FJUUHrfpFK6vCSDbmob4uBdbWvQB9kWUrc4BLipZRJFH9JgxWGhxIa+Sspvh84o&#10;qH9v17gzdsbLuMjMZXfeL7IfpSZv4+cKhKfRP8OPdqYVJPM5/J8JR0B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/azsHEAAAA3AAAAA8AAAAAAAAAAAAAAAAAmAIAAGRycy9k&#10;b3ducmV2LnhtbFBLBQYAAAAABAAEAPUAAACJAwAAAAA=&#10;" fillcolor="#f4eadb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5" o:spid="_x0000_s129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Vas78A&#10;AADcAAAADwAAAGRycy9kb3ducmV2LnhtbERPTYvCMBC9C/6HMII3TavgajUVEdTeFt3F89iMbWkz&#10;KU3U+u/NYWGPj/e92famEU/qXGVZQTyNQBDnVldcKPj9OUyWIJxH1thYJgVvcrBNh4MNJtq++EzP&#10;iy9ECGGXoILS+zaR0uUlGXRT2xIH7m47gz7ArpC6w1cIN42cRdFCGqw4NJTY0r6kvL48jILmu77H&#10;D2PnvIqLzNxO1/MyOyo1HvW7NQhPvf8X/7kzrWD2FdaGM+EIyPQ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eRVqzvwAAANwAAAAPAAAAAAAAAAAAAAAAAJgCAABkcnMvZG93bnJl&#10;di54bWxQSwUGAAAAAAQABAD1AAAAhAMAAAAA&#10;" fillcolor="#f4eadb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6" o:spid="_x0000_s130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Sb+MUA&#10;AADcAAAADwAAAGRycy9kb3ducmV2LnhtbESP3YrCMBSE7wXfIZyFvVvT9cKfahQR1lUU8e8BDs2x&#10;LTYn3Sba6tMbYcHLYWa+YcbTxhTiRpXLLSv47kQgiBOrc04VnI4/XwMQziNrLCyTgjs5mE7arTHG&#10;2ta8p9vBpyJA2MWoIPO+jKV0SUYGXceWxME728qgD7JKpa6wDnBTyG4U9aTBnMNChiXNM0ouh6tR&#10;0Fvkazeo/zbn5ZaixeV3tbs+SqU+P5rZCISnxr/D/+2lVtDtD+F1JhwBOXk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JJv4xQAAANwAAAAPAAAAAAAAAAAAAAAAAJgCAABkcnMv&#10;ZG93bnJldi54bWxQSwUGAAAAAAQABAD1AAAAigMAAAAA&#10;" fillcolor="#f3e9da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7" o:spid="_x0000_s130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tCQsIA&#10;AADcAAAADwAAAGRycy9kb3ducmV2LnhtbERPy2rCQBTdF/oPwxW6aya6kBAdRQStpSI1+gGXzDUJ&#10;Zu6kmcmj/XpnIXR5OO/lejS16Kl1lWUF0ygGQZxbXXGh4HrZvScgnEfWWFsmBb/kYL16fVliqu3A&#10;Z+ozX4gQwi5FBaX3TSqly0sy6CLbEAfuZluDPsC2kLrFIYSbWs7ieC4NVhwaSmxoW1J+zzqjYL6v&#10;vlwy/BxvhxPF+/vH53f31yj1Nhk3CxCeRv8vfroPWsEsCfPDmXAE5O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y0JCwgAAANwAAAAPAAAAAAAAAAAAAAAAAJgCAABkcnMvZG93&#10;bnJldi54bWxQSwUGAAAAAAQABAD1AAAAhwMAAAAA&#10;" fillcolor="#f3e9da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8" o:spid="_x0000_s130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wAOcUA&#10;AADcAAAADwAAAGRycy9kb3ducmV2LnhtbESP3WoCMRSE7wt9h3AKvdOslvqzGqWULhVBpVbw9rA5&#10;bpZuTpYk1e3bG0Ho5TAz3zDzZWcbcSYfascKBv0MBHHpdM2VgsN30ZuACBFZY+OYFPxRgOXi8WGO&#10;uXYX/qLzPlYiQTjkqMDE2OZShtKQxdB3LXHyTs5bjEn6SmqPlwS3jRxm2UharDktGGzp3VD5s/+1&#10;CvCzMNvX43r8UfgmvGTFZrc5TZV6fureZiAidfE/fG+vtILhZAC3M+k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jAA5xQAAANw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79" o:spid="_x0000_s130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6eTsUA&#10;AADcAAAADwAAAGRycy9kb3ducmV2LnhtbESPQWsCMRSE7wX/Q3hCb5rtllq7NYqIi1KwpbbQ62Pz&#10;3CxuXpYk6vbfm4LQ4zAz3zCzRW9bcSYfGscKHsYZCOLK6YZrBd9f5WgKIkRkja1jUvBLARbzwd0M&#10;C+0u/EnnfaxFgnAoUIGJsSukDJUhi2HsOuLkHZy3GJP0tdQeLwluW5ln2URabDgtGOxoZag67k9W&#10;AW5K8/708/a8Ln0bHrNy97E7vCh1P+yXryAi9fE/fGtvtYJ8msPfmXQE5P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Xp5OxQAAANw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0" o:spid="_x0000_s130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p6RsIA&#10;AADcAAAADwAAAGRycy9kb3ducmV2LnhtbESP3WoCMRSE7wu+QzgFb4omVVDZGkUUpXfizwMcNqeb&#10;pZuTJUnd9e1NQfBymJlvmOW6d424UYi1Zw2fYwWCuPSm5krD9bIfLUDEhGyw8Uwa7hRhvRq8LbEw&#10;vuMT3c6pEhnCsUANNqW2kDKWlhzGsW+Js/fjg8OUZaikCdhluGvkRKmZdFhzXrDY0tZS+Xv+cxo+&#10;7KmvtsfrAeW93IW5Ut1xr7QevvebLxCJ+vQKP9vfRsNkMYX/M/kIy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anpGwgAAANw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1" o:spid="_x0000_s130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PiMsIA&#10;AADcAAAADwAAAGRycy9kb3ducmV2LnhtbESP3WoCMRSE7wu+QzgFb4omFVHZGkUUpXfizwMcNqeb&#10;pZuTJUnd9e1NQfBymJlvmOW6d424UYi1Zw2fYwWCuPSm5krD9bIfLUDEhGyw8Uwa7hRhvRq8LbEw&#10;vuMT3c6pEhnCsUANNqW2kDKWlhzGsW+Js/fjg8OUZaikCdhluGvkRKmZdFhzXrDY0tZS+Xv+cxo+&#10;7KmvtsfrAeW93IW5Ut1xr7QevvebLxCJ+vQKP9vfRsNkMYX/M/kIy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g+IywgAAANwAAAAPAAAAAAAAAAAAAAAAAJgCAABkcnMvZG93&#10;bnJldi54bWxQSwUGAAAAAAQABAD1AAAAhwMAAAAA&#10;" fillcolor="#f1e7d8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2" o:spid="_x0000_s130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9HqcMA&#10;AADcAAAADwAAAGRycy9kb3ducmV2LnhtbESP3WoCMRSE7wu+QzgFb4omFfxhaxRRlN6JPw9w2Jxu&#10;lm5OliR117c3BcHLYWa+YZbr3jXiRiHWnjV8jhUI4tKbmisN18t+tAARE7LBxjNpuFOE9WrwtsTC&#10;+I5PdDunSmQIxwI12JTaQspYWnIYx74lzt6PDw5TlqGSJmCX4a6RE6Vm0mHNecFiS1tL5e/5z2n4&#10;sKe+2h6vB5T3chfmSnXHvdJ6+N5vvkAk6tMr/Gx/Gw2TxRT+z+Qj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s9HqcMAAADcAAAADwAAAAAAAAAAAAAAAACYAgAAZHJzL2Rv&#10;d25yZXYueG1sUEsFBgAAAAAEAAQA9QAAAIgDAAAAAA==&#10;" fillcolor="#f1e7d8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3" o:spid="_x0000_s130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XAxZsUA&#10;AADcAAAADwAAAGRycy9kb3ducmV2LnhtbESPQWvCQBSE7wX/w/IEb3VjDiLRVURRCj2U2B7q7SX7&#10;zAazb0N2Y+K/7xYKPQ4z8w2z2Y22EQ/qfO1YwWKegCAuna65UvD1eXpdgfABWWPjmBQ8ycNuO3nZ&#10;YKbdwDk9LqESEcI+QwUmhDaT0peGLPq5a4mjd3OdxRBlV0nd4RDhtpFpkiylxZrjgsGWDobK+6W3&#10;Cq560Q/9sfrIzVgU55C+57fvQqnZdNyvQQQaw3/4r/2mFaSrJfyeiUdAb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cDFmxQAAANwAAAAPAAAAAAAAAAAAAAAAAJgCAABkcnMv&#10;ZG93bnJldi54bWxQSwUGAAAAAAQABAD1AAAAigMAAAAA&#10;" fillcolor="#f0e6d7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4" o:spid="_x0000_s130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yU/cYA&#10;AADcAAAADwAAAGRycy9kb3ducmV2LnhtbESPQWvCQBSE74L/YXmCN7MxByupq5SWlkIPEvXQ3l6y&#10;z2xo9m3Ibkz6791CocdhZr5hdofJtuJGvW8cK1gnKQjiyumGawWX8+tqC8IHZI2tY1LwQx4O+/ls&#10;h7l2Ixd0O4VaRAj7HBWYELpcSl8ZsugT1xFH7+p6iyHKvpa6xzHCbSuzNN1Iiw3HBYMdPRuqvk+D&#10;VfCl18M4vNTHwkxl+Rayj+L6WSq1XExPjyACTeE//Nd+1wqy7QP8nolHQO7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jyU/c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5" o:spid="_x0000_s130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HYCMEA&#10;AADcAAAADwAAAGRycy9kb3ducmV2LnhtbERPy4rCMBTdD/gP4QqzG1MLDlKNosKIsxiwPvaX5toW&#10;m5uSZNrq15vFwCwP571cD6YRHTlfW1YwnSQgiAuray4VXM5fH3MQPiBrbCyTggd5WK9Gb0vMtO05&#10;p+4UShFD2GeooAqhzaT0RUUG/cS2xJG7WWcwROhKqR32Mdw0Mk2ST2mw5thQYUu7ior76dcoCD/5&#10;Md1v88JcDw/33T2P01nZK/U+HjYLEIGG8C/+cx+0gnQe18Yz8Qj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Gh2AjBAAAA3AAAAA8AAAAAAAAAAAAAAAAAmAIAAGRycy9kb3du&#10;cmV2LnhtbFBLBQYAAAAABAAEAPUAAACGAwAAAAA=&#10;" fillcolor="#efe5d6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6" o:spid="_x0000_s131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19k8UA&#10;AADcAAAADwAAAGRycy9kb3ducmV2LnhtbESPQWvCQBSE74X+h+UVeqsbAxVNXaUKFj0IRtv7I/ua&#10;hGbfht01if31riB4HGbmG2a+HEwjOnK+tqxgPEpAEBdW11wq+D5t3qYgfEDW2FgmBRfysFw8P80x&#10;07bnnLpjKEWEsM9QQRVCm0npi4oM+pFtiaP3a53BEKUrpXbYR7hpZJokE2mw5rhQYUvrioq/49ko&#10;CPv8kH6t8sL8bC9u1/0fxu9lr9Try/D5ASLQEB7he3urFaTTGdzOxCMgF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7X2T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7" o:spid="_x0000_s131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5C08IA&#10;AADcAAAADwAAAGRycy9kb3ducmV2LnhtbERPy2rCQBTdF/yH4Qrd1YmBlhodRQsVXRSMj/0lc02C&#10;mTthZkyiX99ZFLo8nPdiNZhGdOR8bVnBdJKAIC6srrlUcD59v32C8AFZY2OZFDzIw2o5ellgpm3P&#10;OXXHUIoYwj5DBVUIbSalLyoy6Ce2JY7c1TqDIUJXSu2wj+GmkWmSfEiDNceGClv6qqi4He9GQfjJ&#10;D+l2kxfmsnu4ffc8TN/LXqnX8bCegwg0hH/xn3unFaSzOD+eiUdAL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DkLTwgAAANwAAAAPAAAAAAAAAAAAAAAAAJgCAABkcnMvZG93&#10;bnJldi54bWxQSwUGAAAAAAQABAD1AAAAhwMAAAAA&#10;" fillcolor="#efe5d6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8" o:spid="_x0000_s131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GePcUA&#10;AADcAAAADwAAAGRycy9kb3ducmV2LnhtbESPQWvCQBSE74L/YXmCF6m7sVBrdBUpFupFUHvp7Zl9&#10;JsHs2zS7NfHfu0LB4zAz3zCLVWcrcaXGl441JGMFgjhzpuRcw/fx8+UdhA/IBivHpOFGHlbLfm+B&#10;qXEt7+l6CLmIEPYpaihCqFMpfVaQRT92NXH0zq6xGKJscmkabCPcVnKi1Ju0WHJcKLCmj4Kyy+HP&#10;amjL3U+WbPONuk1Pao+n2evo12g9HHTrOYhAXXiG/9tfRsNklsDjTDwCcn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kZ49xQAAANwAAAAPAAAAAAAAAAAAAAAAAJgCAABkcnMv&#10;ZG93bnJldi54bWxQSwUGAAAAAAQABAD1AAAAigMAAAAA&#10;" fillcolor="#eee4d5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89" o:spid="_x0000_s131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MASsUA&#10;AADcAAAADwAAAGRycy9kb3ducmV2LnhtbESPQWvCQBSE70L/w/IEL6K7Rmg1dZUiFuxF0Hrx9sy+&#10;JsHs25jdmvjvu0LB4zAz3zCLVWcrcaPGl441TMYKBHHmTMm5huP352gGwgdkg5Vj0nAnD6vlS2+B&#10;qXEt7+l2CLmIEPYpaihCqFMpfVaQRT92NXH0flxjMUTZ5NI02Ea4rWSi1Ku0WHJcKLCmdUHZ5fBr&#10;NbTl7pRNvvKNur+d1R7P8+nwarQe9LuPdxCBuvAM/7e3RkMyT+BxJh4B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QwBKxQAAANwAAAAPAAAAAAAAAAAAAAAAAJgCAABkcnMv&#10;ZG93bnJldi54bWxQSwUGAAAAAAQABAD1AAAAigMAAAAA&#10;" fillcolor="#eee4d5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0" o:spid="_x0000_s131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MiK8QA&#10;AADcAAAADwAAAGRycy9kb3ducmV2LnhtbESPQUvDQBSE74L/YXmCN7ux0qKx21IqgseaSqC3Z/aZ&#10;DWbfht1nmv77riB4HGbmG2a1mXyvRoqpC2zgflaAIm6C7bg18HF4vXsElQTZYh+YDJwpwWZ9fbXC&#10;0oYTv9NYSasyhFOJBpzIUGqdGkce0ywMxNn7CtGjZBlbbSOeMtz3el4US+2x47zgcKCdo+a7+vEG&#10;luOiejl3n3Xc11SP7ngUiQtjbm+m7TMooUn+w3/tN2tg/vQAv2fyEdDr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jIivEAAAA3AAAAA8AAAAAAAAAAAAAAAAAmAIAAGRycy9k&#10;b3ducmV2LnhtbFBLBQYAAAAABAAEAPUAAACJAwAAAAA=&#10;" fillcolor="#ede3d4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1" o:spid="_x0000_s131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q6X8QA&#10;AADcAAAADwAAAGRycy9kb3ducmV2LnhtbESPQUvDQBSE74L/YXmCN7ux2KKx21IqgseaSqC3Z/aZ&#10;DWbfht1nmv77riB4HGbmG2a1mXyvRoqpC2zgflaAIm6C7bg18HF4vXsElQTZYh+YDJwpwWZ9fbXC&#10;0oYTv9NYSasyhFOJBpzIUGqdGkce0ywMxNn7CtGjZBlbbSOeMtz3el4US+2x47zgcKCdo+a7+vEG&#10;luOiejl3n3Xc11SP7ngUiQtjbm+m7TMooUn+w3/tN2tg/vQAv2fyEdDr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Kul/EAAAA3AAAAA8AAAAAAAAAAAAAAAAAmAIAAGRycy9k&#10;b3ducmV2LnhtbFBLBQYAAAAABAAEAPUAAACJAwAAAAA=&#10;" fillcolor="#ede3d4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2" o:spid="_x0000_s131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bB4MIA&#10;AADcAAAADwAAAGRycy9kb3ducmV2LnhtbESPwWrDMBBE74H+g9hCb7EcQ0PrWgl2IZBTIG4IPS7W&#10;1jaxVkZSbefvq0Khx2Fm3jDFfjGDmMj53rKCTZKCIG6s7rlVcPk4rF9A+ICscbBMCu7kYb97WBWY&#10;azvzmaY6tCJC2OeooAthzKX0TUcGfWJH4uh9WWcwROlaqR3OEW4GmaXpVhrsOS50ONJ7R82t/jYK&#10;0NQndz1lNVc4cXUfyk+HpVJPj0v5BiLQEv7Df+2jVpC9PsPvmXgE5O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tsHgwgAAANw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3" o:spid="_x0000_s131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Rfl8IA&#10;AADcAAAADwAAAGRycy9kb3ducmV2LnhtbESPzWrDMBCE74W8g9hAbo0cH0zrRAlOoNCToW4pPS7W&#10;xjaxVkZS/PP2UaHQ4zAz3zCH02x6MZLznWUFu20Cgri2uuNGwdfn2/MLCB+QNfaWScFCHk7H1dMB&#10;c20n/qCxCo2IEPY5KmhDGHIpfd2SQb+1A3H0rtYZDFG6RmqHU4SbXqZJkkmDHceFFge6tFTfqrtR&#10;gKYq3XeZVnzGkc9LX/w4LJTarOdiDyLQHP7Df+13rSB9zeD3TDwC8v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ZF+XwgAAANwAAAAPAAAAAAAAAAAAAAAAAJgCAABkcnMvZG93&#10;bnJldi54bWxQSwUGAAAAAAQABAD1AAAAhwMAAAAA&#10;" fillcolor="#ece2d3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4" o:spid="_x0000_s131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j6DMMA&#10;AADcAAAADwAAAGRycy9kb3ducmV2LnhtbESPwWrDMBBE74H+g9hCb7EcH5rWtRLsQiCnQNwQelys&#10;rW1irYyk2s7fV4VCj8PMvGGK/WIGMZHzvWUFmyQFQdxY3XOr4PJxWL+A8AFZ42CZFNzJw373sCow&#10;13bmM011aEWEsM9RQRfCmEvpm44M+sSOxNH7ss5giNK1UjucI9wMMkvTZ2mw57jQ4UjvHTW3+tso&#10;QFOf3PWU1VzhxNV9KD8dlko9PS7lG4hAS/gP/7WPWkH2uoXfM/EIyN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j6DMMAAADcAAAADwAAAAAAAAAAAAAAAACYAgAAZHJzL2Rv&#10;d25yZXYueG1sUEsFBgAAAAAEAAQA9QAAAIgDAAAAAA==&#10;" fillcolor="#ece2d3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5" o:spid="_x0000_s131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NwRsEA&#10;AADcAAAADwAAAGRycy9kb3ducmV2LnhtbERP3WrCMBS+H/gO4Qi7W1MdbFqN0griLnaxdX2AQ3Ns&#10;is1JSaLWt18uBrv8+P63+8kO4kY+9I4VLLIcBHHrdM+dgubn+LICESKyxsExKXhQgP1u9rTFQrs7&#10;f9Otjp1IIRwKVGBiHAspQ2vIYsjcSJy4s/MWY4K+k9rjPYXbQS7z/E1a7Dk1GBzpYKi91Fer4PD+&#10;VdUn/2lo1byWcuErZGuUep5P5QZEpCn+i//cH1rBcp3WpjPpCMjd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xTcEbBAAAA3AAAAA8AAAAAAAAAAAAAAAAAmAIAAGRycy9kb3du&#10;cmV2LnhtbFBLBQYAAAAABAAEAPUAAACGAwAAAAA=&#10;" fillcolor="#ebe1d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6" o:spid="_x0000_s132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/V3cIA&#10;AADcAAAADwAAAGRycy9kb3ducmV2LnhtbESPzYoCMRCE78K+Q2hhb5rRBX9Go6iwrAcPOvoAzaSd&#10;DE46Q5LV2bffCILHoqq+opbrzjbiTj7UjhWMhhkI4tLpmisFl/P3YAYiRGSNjWNS8EcB1quP3hJz&#10;7R58onsRK5EgHHJUYGJscylDachiGLqWOHlX5y3GJH0ltcdHgttGjrNsIi3WnBYMtrQzVN6KX6tg&#10;Nz1uix9/MDS7fG3kyG+RrVHqs99tFiAidfEdfrX3WsF4PofnmXQE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H9XdwgAAANwAAAAPAAAAAAAAAAAAAAAAAJgCAABkcnMvZG93&#10;bnJldi54bWxQSwUGAAAAAAQABAD1AAAAhwMAAAAA&#10;" fillcolor="#ebe1d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7" o:spid="_x0000_s132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7mWr8A&#10;AADcAAAADwAAAGRycy9kb3ducmV2LnhtbERPzYrCMBC+C/sOYYS9aeoKKl3TosKyHjxo9QGGZrYp&#10;NpOSZLW+vTkIHj++/3U52E7cyIfWsYLZNANBXDvdcqPgcv6ZrECEiKyxc0wKHhSgLD5Ga8y1u/OJ&#10;blVsRArhkKMCE2OfSxlqQxbD1PXEiftz3mJM0DdSe7yncNvJryxbSIstpwaDPe0M1dfq3yrYLY/b&#10;6tcfDK0u842c+S2yNUp9jofNN4hIQ3yLX+69VjDP0vx0Jh0BWT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czuZavwAAANwAAAAPAAAAAAAAAAAAAAAAAJgCAABkcnMvZG93bnJl&#10;di54bWxQSwUGAAAAAAQABAD1AAAAhAMAAAAA&#10;" fillcolor="#ebe1d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8" o:spid="_x0000_s132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ChhMQA&#10;AADcAAAADwAAAGRycy9kb3ducmV2LnhtbESPQWsCMRSE7wX/Q3iCt5rdCkVW41JEyx56UNtCj4/N&#10;M7t087ImUbf/3hQEj8PMfMMsy8F24kI+tI4V5NMMBHHtdMtGwdfn9nkOIkRkjZ1jUvBHAcrV6GmJ&#10;hXZX3tPlEI1IEA4FKmhi7AspQ92QxTB1PXHyjs5bjEl6I7XHa4LbTr5k2au02HJaaLCndUP17+Fs&#10;FczNu/n5qKu9idXu22/62ckgKzUZD28LEJGG+Ajf25VWMMty+D+TjoBc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3QoYTEAAAA3AAAAA8AAAAAAAAAAAAAAAAAmAIAAGRycy9k&#10;b3ducmV2LnhtbFBLBQYAAAAABAAEAPUAAACJAwAAAAA=&#10;" fillcolor="#eae0d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299" o:spid="_x0000_s132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I/88UA&#10;AADcAAAADwAAAGRycy9kb3ducmV2LnhtbESPzWrDMBCE74W8g9hAbrVcB0pwophS0uJDD81PocfF&#10;2sim1sqRlMR9+6oQyHGYmW+YVTXaXlzIh86xgqcsB0HcON2xUXDYvz0uQISIrLF3TAp+KUC1njys&#10;sNTuylu67KIRCcKhRAVtjEMpZWhashgyNxAn7+i8xZikN1J7vCa47WWR58/SYsdpocWBXltqfnZn&#10;q2Bh3s33R1NvTaw/v/xmmJ8MslKz6fiyBBFpjPfwrV1rBfO8gP8z6QjI9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Aj/zxQAAANwAAAAPAAAAAAAAAAAAAAAAAJgCAABkcnMv&#10;ZG93bnJldi54bWxQSwUGAAAAAAQABAD1AAAAigMAAAAA&#10;" fillcolor="#eae0d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0" o:spid="_x0000_s132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Y8WsIA&#10;AADcAAAADwAAAGRycy9kb3ducmV2LnhtbESPX2vCMBTF3wW/Q7jC3jTVjjGqUaQytscZB9vjpbk2&#10;weamNJl2334ZCHs8nD8/zmY3+k5caYgusILlogBB3ATjuFXwcXqZP4OICdlgF5gU/FCE3XY62WBl&#10;wo2PdNWpFXmEY4UKbEp9JWVsLHmMi9ATZ+8cBo8py6GVZsBbHvedXBXFk/ToOBMs9lRbai7622dI&#10;6Q+f715/1Y993VrW+tWdnVIPs3G/BpFoTP/he/vNKCiLEv7O5CM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Jjxa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1" o:spid="_x0000_s132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+kLsIA&#10;AADcAAAADwAAAGRycy9kb3ducmV2LnhtbESPzWoCMRSF9wXfIdyCu5pplVKmRpGRUpcahXZ5mVwn&#10;wcnNMEl1fHsjCF0ezs/HmS8H34oz9dEFVvA6KUAQ18E4bhQc9l8vHyBiQjbYBiYFV4qwXIye5lia&#10;cOEdnXVqRB7hWKICm1JXShlrSx7jJHTE2TuG3mPKsm+k6fGSx30r34riXXp0nAkWO6os1Sf95zNk&#10;6tc/W69/q1lXNZa1/nZHp9T4eVh9gkg0pP/wo70xCqbFDO5n8hGQi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z6Qu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2" o:spid="_x0000_s132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dqTsQA&#10;AADcAAAADwAAAGRycy9kb3ducmV2LnhtbESP0WrCQBRE34X+w3KFvjUbDdoQXaUVSuxLwTQfcM1e&#10;k2D2bprdmvTvu4WCj8PMnGG2+8l04kaDay0rWEQxCOLK6pZrBeXn21MKwnlkjZ1lUvBDDva7h9kW&#10;M21HPtGt8LUIEHYZKmi87zMpXdWQQRfZnjh4FzsY9EEOtdQDjgFuOrmM47U02HJYaLCnQ0PVtfg2&#10;Cmz6/soFr7vpyyb988c5N3mZKPU4n142IDxN/h7+bx+1giRewd+ZcATk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Hak7EAAAA3AAAAA8AAAAAAAAAAAAAAAAAmAIAAGRycy9k&#10;b3ducmV2LnhtbFBLBQYAAAAABAAEAPUAAACJAwAAAAA=&#10;" fillcolor="#e8dec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3" o:spid="_x0000_s132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X0OcMA&#10;AADcAAAADwAAAGRycy9kb3ducmV2LnhtbESP0YrCMBRE3wX/IVzBN03dQi3VKCos7r4IVj/g2lzb&#10;YnNTm6jdv98IC/s4zMwZZrnuTSOe1LnasoLZNAJBXFhdc6ngfPqcpCCcR9bYWCYFP+RgvRoOlphp&#10;++IjPXNfigBhl6GCyvs2k9IVFRl0U9sSB+9qO4M+yK6UusNXgJtGfkRRIg3WHBYqbGlXUXHLH0aB&#10;Tb+3nHPS9Hcbt/PDZW/251ip8ajfLEB46v1/+K/9pRXEUQLvM+EIyN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X0OcMAAADcAAAADwAAAAAAAAAAAAAAAACYAgAAZHJzL2Rv&#10;d25yZXYueG1sUEsFBgAAAAAEAAQA9QAAAIgDAAAAAA==&#10;" fillcolor="#e8dec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4" o:spid="_x0000_s132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lRosQA&#10;AADcAAAADwAAAGRycy9kb3ducmV2LnhtbESP0WqDQBRE3wv9h+UW+lbXVDBis0pSKGlfAjH5gFv3&#10;RiXuXeNuo/37biGQx2FmzjCrcja9uNLoOssKFlEMgri2uuNGwfHw8ZKBcB5ZY2+ZFPySg7J4fFhh&#10;ru3Ee7pWvhEBwi5HBa33Qy6lq1sy6CI7EAfvZEeDPsixkXrEKcBNL1/jOJUGOw4LLQ703lJ9rn6M&#10;Apt9bbjitJ8vNhmWu++t2R4TpZ6f5vUbCE+zv4dv7U+tIImX8H8mHAFZ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ZUaLEAAAA3AAAAA8AAAAAAAAAAAAAAAAAmAIAAGRycy9k&#10;b3ducmV2LnhtbFBLBQYAAAAABAAEAPUAAACJAwAAAAA=&#10;" fillcolor="#e8dec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5" o:spid="_x0000_s132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Ps0MAA&#10;AADcAAAADwAAAGRycy9kb3ducmV2LnhtbERPzYrCMBC+C/sOYRa8aaqC7lajiFpUPG3XBxia2aZs&#10;MylNtPXtzUHw+PH9rza9rcWdWl85VjAZJyCIC6crLhVcf7PRFwgfkDXWjknBgzxs1h+DFabadfxD&#10;9zyUIoawT1GBCaFJpfSFIYt+7BriyP251mKIsC2lbrGL4baW0ySZS4sVxwaDDe0MFf/5zSrYH5zW&#10;52a7MMX3+ZJn3aQ+TjOlhp/9dgkiUB/e4pf7pBXMkrg2nolHQK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NPs0MAAAADcAAAADwAAAAAAAAAAAAAAAACYAgAAZHJzL2Rvd25y&#10;ZXYueG1sUEsFBgAAAAAEAAQA9QAAAIUDAAAAAA==&#10;" fillcolor="#e7ddc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6" o:spid="_x0000_s133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9JS8MA&#10;AADcAAAADwAAAGRycy9kb3ducmV2LnhtbESP0WrCQBRE3wv+w3KFvtWNClajq4g1VPHJ6Adcstds&#10;MHs3ZLcm/fuuIPRxmJkzzGrT21o8qPWVYwXjUQKCuHC64lLB9ZJ9zEH4gKyxdkwKfsnDZj14W2Gq&#10;XcdneuShFBHCPkUFJoQmldIXhiz6kWuIo3dzrcUQZVtK3WIX4baWkySZSYsVxwWDDe0MFff8xyr4&#10;2jutj8320xSL4ynPunH9PcmUeh/22yWIQH34D7/aB61gmizgeSYeAb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59JS8MAAADcAAAADwAAAAAAAAAAAAAAAACYAgAAZHJzL2Rv&#10;d25yZXYueG1sUEsFBgAAAAAEAAQA9QAAAIgDAAAAAA==&#10;" fillcolor="#e7ddc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7" o:spid="_x0000_s133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OfcsIA&#10;AADcAAAADwAAAGRycy9kb3ducmV2LnhtbERP3WrCMBS+F/YO4Qx2p6kbltIZRcSx0l2t9QGOzVlb&#10;bE5KktluT28uBrv8+P63+9kM4kbO95YVrFcJCOLG6p5bBef6bZmB8AFZ42CZFPyQh/3uYbHFXNuJ&#10;P+lWhVbEEPY5KuhCGHMpfdORQb+yI3HkvqwzGCJ0rdQOpxhuBvmcJKk02HNs6HCkY0fNtfo2Cvj3&#10;dKzH7PJRuKSU72mVladNptTT43x4BRFoDv/iP3ehFbys4/x4Jh4Bub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o59ywgAAANwAAAAPAAAAAAAAAAAAAAAAAJgCAABkcnMvZG93&#10;bnJldi54bWxQSwUGAAAAAAQABAD1AAAAhwMAAAAA&#10;" fillcolor="#e6dcc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8" o:spid="_x0000_s133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866cQA&#10;AADcAAAADwAAAGRycy9kb3ducmV2LnhtbESP0WrCQBRE3wv+w3KFvtVNFCVEVxFRFPvU6Adcs9ck&#10;mL0bdldN+/VdodDHYWbOMItVb1rxIOcbywrSUQKCuLS64UrB+bT7yED4gKyxtUwKvsnDajl4W2Cu&#10;7ZO/6FGESkQI+xwV1CF0uZS+rMmgH9mOOHpX6wyGKF0ltcNnhJtWjpNkJg02HBdq7GhTU3kr7kYB&#10;/2w3py67fB5ccpT7WZEdt9NMqfdhv56DCNSH//Bf+6AVTNIUXmfiEZ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7vOunEAAAA3AAAAA8AAAAAAAAAAAAAAAAAmAIAAGRycy9k&#10;b3ducmV2LnhtbFBLBQYAAAAABAAEAPUAAACJAwAAAAA=&#10;" fillcolor="#e6dcc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09" o:spid="_x0000_s133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2knsUA&#10;AADcAAAADwAAAGRycy9kb3ducmV2LnhtbESPwWrDMBBE74X8g9hAbo0clwbjRgklJNSkpzr9gK21&#10;tU2tlZEU28nXR4VCj8PMvGE2u8l0YiDnW8sKVssEBHFldcu1gs/z8TED4QOyxs4yKbiSh9129rDB&#10;XNuRP2goQy0ihH2OCpoQ+lxKXzVk0C9tTxy9b+sMhihdLbXDMcJNJ9MkWUuDLceFBnvaN1T9lBej&#10;gG+H/bnPvt4Ll5zk27rMTofnTKnFfHp9ARFoCv/hv3ahFTytUvg9E4+A3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PaSexQAAANwAAAAPAAAAAAAAAAAAAAAAAJgCAABkcnMv&#10;ZG93bnJldi54bWxQSwUGAAAAAAQABAD1AAAAigMAAAAA&#10;" fillcolor="#e6dcc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0" o:spid="_x0000_s133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6CMMQA&#10;AADcAAAADwAAAGRycy9kb3ducmV2LnhtbESP3WrCQBSE7wt9h+UUeiO6a8UfUlcpgtT2SqMPcMye&#10;JqHZsyF71PTt3UKhl8PMfMMs171v1JW6WAe2MB4ZUMRFcDWXFk7H7XABKgqywyYwWfihCOvV48MS&#10;MxdufKBrLqVKEI4ZWqhE2kzrWFTkMY5CS5y8r9B5lCS7UrsObwnuG/1izEx7rDktVNjSpqLiO794&#10;C7GZnvOzFObDDPbv2M9nsvlEa5+f+rdXUEK9/If/2jtnYTKewO+ZdAT0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5egjD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1" o:spid="_x0000_s133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caRMQA&#10;AADcAAAADwAAAGRycy9kb3ducmV2LnhtbESPUWvCQBCE3wv9D8cKfSl6Z21tiZ5ShKL1qab9AWtu&#10;TYK5vZDbavz3nlDo4zAz3zDzZe8bdaIu1oEtjEcGFHERXM2lhZ/vj+EbqCjIDpvAZOFCEZaL+7s5&#10;Zi6ceUenXEqVIBwztFCJtJnWsajIYxyFljh5h9B5lCS7UrsOzwnuG/1kzFR7rDktVNjSqqLimP96&#10;C7F52ed7KcynefxaY/86ldUWrX0Y9O8zUEK9/If/2htnYTJ+htuZdAT04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GkTEAAAA3AAAAA8AAAAAAAAAAAAAAAAAmAIAAGRycy9k&#10;b3ducmV2LnhtbFBLBQYAAAAABAAEAPUAAACJAwAAAAA=&#10;" fillcolor="#e5dbcc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2" o:spid="_x0000_s1336" style="position:absolute;left:5342;top:3877;width:1704;height:2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HkSsIA&#10;AADcAAAADwAAAGRycy9kb3ducmV2LnhtbESPzYoCMRCE74LvEFrwphkVFxmNIoLgLl4cfYBm0vOD&#10;SWdIojP79puFhT0WVfUVtTsM1og3+dA6VrCYZyCIS6dbrhU87ufZBkSIyBqNY1LwTQEO+/Foh7l2&#10;Pd/oXcRaJAiHHBU0MXa5lKFsyGKYu444eZXzFmOSvpbaY5/g1shlln1Iiy2nhQY7OjVUPouXVSDv&#10;xbnfFMZn7mtZXc3n5VaRU2o6GY5bEJGG+B/+a1+0gtViDb9n0hG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ceRKwgAAANwAAAAPAAAAAAAAAAAAAAAAAJgCAABkcnMvZG93&#10;bnJldi54bWxQSwUGAAAAAAQABAD1AAAAhwMAAAAA&#10;" filled="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(</w:t>
                          </w:r>
                          <w:proofErr w:type="gramStart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from</w:t>
                          </w:r>
                          <w:proofErr w:type="gramEnd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Pesquisas</w:t>
                          </w:r>
                          <w:proofErr w:type="spellEnd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Auxiliares</w:t>
                          </w:r>
                          <w:proofErr w:type="spellEnd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)</w:t>
                          </w:r>
                        </w:p>
                      </w:txbxContent>
                    </v:textbox>
                  </v:rect>
                  <v:rect id="Rectangle 313" o:spid="_x0000_s1337" style="position:absolute;left:5470;top:3065;width:1393;height:2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N6PcEA&#10;AADcAAAADwAAAGRycy9kb3ducmV2LnhtbESPzYoCMRCE7wu+Q2jB25pRQWQ0igiCK3tx9AGaSc8P&#10;Jp0hic7s25sFwWNRVV9Rm91gjXiSD61jBbNpBoK4dLrlWsHtevxegQgRWaNxTAr+KMBuO/raYK5d&#10;zxd6FrEWCcIhRwVNjF0uZSgbshimriNOXuW8xZikr6X22Ce4NXKeZUtpseW00GBHh4bKe/GwCuS1&#10;OParwvjMnefVr/k5XSpySk3Gw34NItIQP+F3+6QVLGZL+D+TjoDcv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Cjej3BAAAA3AAAAA8AAAAAAAAAAAAAAAAAmAIAAGRycy9kb3du&#10;cmV2LnhtbFBLBQYAAAAABAAEAPUAAACGAwAAAAA=&#10;" filled="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Pesquisar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Candidato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14" o:spid="_x0000_s1338" style="position:absolute;left:5769;top:3250;width:856;height:2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/fpsIA&#10;AADcAAAADwAAAGRycy9kb3ducmV2LnhtbESPzYoCMRCE74LvEFrwphkVXBmNIoLgLl4cfYBm0vOD&#10;SWdIojP79puFhT0WVfUVtTsM1og3+dA6VrCYZyCIS6dbrhU87ufZBkSIyBqNY1LwTQEO+/Foh7l2&#10;Pd/oXcRaJAiHHBU0MXa5lKFsyGKYu444eZXzFmOSvpbaY5/g1shllq2lxZbTQoMdnRoqn8XLKpD3&#10;4txvCuMz97WsrubzcqvIKTWdDMctiEhD/A//tS9awWrxAb9n0hG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79+mwgAAANwAAAAPAAAAAAAAAAAAAAAAAJgCAABkcnMvZG93&#10;bnJldi54bWxQSwUGAAAAAAQABAD1AAAAhwMAAAAA&#10;" filled="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  <w:proofErr w:type="gram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de</w:t>
                          </w:r>
                          <w:proofErr w:type="gram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Concurso</w:t>
                          </w:r>
                          <w:proofErr w:type="spellEnd"/>
                        </w:p>
                      </w:txbxContent>
                    </v:textbox>
                  </v:rect>
                  <v:oval id="Oval 315" o:spid="_x0000_s1339" style="position:absolute;left:6553;top:1240;width:1481;height: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4bNsAA&#10;AADcAAAADwAAAGRycy9kb3ducmV2LnhtbERPy4rCMBTdC/5DuIIb0VSHKVobRQaFWczG1/7SXJvS&#10;5qY2Ga1/bxYDszycd77tbSMe1PnKsYL5LAFBXDhdcangcj5MlyB8QNbYOCYFL/Kw3QwHOWbaPflI&#10;j1MoRQxhn6ECE0KbSekLQxb9zLXEkbu5zmKIsCul7vAZw20jF0mSSosVxwaDLX0ZKurTr1WwM9eV&#10;S1ef9JO2E1Pf9/5oroVS41G/W4MI1Id/8Z/7Wyv4mMe18Uw8AnLz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p4bNsAAAADcAAAADwAAAAAAAAAAAAAAAACYAgAAZHJzL2Rvd25y&#10;ZXYueG1sUEsFBgAAAAAEAAQA9QAAAIUDAAAAAA==&#10;" fillcolor="#c0bfc0" strokecolor="#c0bfc0" strokeweight="39e-5mm"/>
                  <v:oval id="Oval 316" o:spid="_x0000_s1340" style="position:absolute;left:6510;top:1197;width:1482;height: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wdZcIA&#10;AADcAAAADwAAAGRycy9kb3ducmV2LnhtbESPS6vCMBSE9xf8D+EI7q5pFcRbjSI+wJ2vC24PzbGt&#10;Nielibb+eyMILoeZ+YaZzltTigfVrrCsIO5HIIhTqwvOFPyfNr9jEM4jaywtk4InOZjPOj9TTLRt&#10;+ECPo89EgLBLUEHufZVI6dKcDLq+rYiDd7G1QR9knUldYxPgppSDKBpJgwWHhRwrWuaU3o53oyB6&#10;xtfF3t2bA7XbdYqX82m3OivV67aLCQhPrf+GP+2tVjCM/+B9JhwBOXs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nB1lwgAAANwAAAAPAAAAAAAAAAAAAAAAAJgCAABkcnMvZG93&#10;bnJldi54bWxQSwUGAAAAAAQABAD1AAAAhwMAAAAA&#10;" fillcolor="#fcf2e3" strokeweight="39e-5mm"/>
                  <v:rect id="Rectangle 317" o:spid="_x0000_s134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IRycEA&#10;AADcAAAADwAAAGRycy9kb3ducmV2LnhtbERPy2rCQBTdC/7DcIVuxEx8UCQ6SmkRupMaKVleMtck&#10;mLmTZiZx+vedRcHl4bz3x2BaMVLvGssKlkkKgri0uuFKwTU/LbYgnEfW2FomBb/k4HiYTvaYafvg&#10;LxovvhIxhF2GCmrvu0xKV9Zk0CW2I47czfYGfYR9JXWPjxhuWrlK01dpsOHYUGNH7zWV98tgFAyp&#10;C9+bHE/3eUHBFWf78bO0Sr3MwtsOhKfgn+J/96dWsF7F+fFMPALy8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UiEcnBAAAA3AAAAA8AAAAAAAAAAAAAAAAAmAIAAGRycy9kb3du&#10;cmV2LnhtbFBLBQYAAAAABAAEAPUAAACGAwAAAAA=&#10;" fillcolor="#fbf1e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8" o:spid="_x0000_s134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60UsQA&#10;AADcAAAADwAAAGRycy9kb3ducmV2LnhtbESPQWvCQBSE74L/YXkFL9JsYkuR1FVECXgr1SI5PrKv&#10;STD7NmbXuP77bqHQ4zAz3zCrTTCdGGlwrWUFWZKCIK6sbrlW8HUqnpcgnEfW2FkmBQ9ysFlPJyvM&#10;tb3zJ41HX4sIYZejgsb7PpfSVQ0ZdIntiaP3bQeDPsqhlnrAe4SbTi7S9E0abDkuNNjTrqHqcrwZ&#10;BbfUhfPrCYvLvKTgyg+7v2ZWqdlT2L6D8BT8f/ivfdAKXhYZ/J6JR0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putFLEAAAA3AAAAA8AAAAAAAAAAAAAAAAAmAIAAGRycy9k&#10;b3ducmV2LnhtbFBLBQYAAAAABAAEAPUAAACJAwAAAAA=&#10;" fillcolor="#fbf1e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19" o:spid="_x0000_s134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nLf8YA&#10;AADcAAAADwAAAGRycy9kb3ducmV2LnhtbESPT2vCQBTE74V+h+UVems2plg1dRXRFrxqi39uj+xr&#10;kjb7NmTXJPrpXaHgcZiZ3zDTeW8q0VLjSssKBlEMgjizuuRcwffX58sYhPPIGivLpOBMDuazx4cp&#10;ptp2vKF263MRIOxSVFB4X6dSuqwggy6yNXHwfmxj0AfZ5FI32AW4qWQSx2/SYMlhocCalgVlf9uT&#10;UdBd2tGgWhwmH3wa7XF4XO32x1+lnp/6xTsIT72/h//ba63gNUngdiYcATm7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WnLf8YAAADcAAAADwAAAAAAAAAAAAAAAACYAgAAZHJz&#10;L2Rvd25yZXYueG1sUEsFBgAAAAAEAAQA9QAAAIsDAAAAAA==&#10;" fillcolor="#faf0e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0" o:spid="_x0000_s134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Vu5MYA&#10;AADcAAAADwAAAGRycy9kb3ducmV2LnhtbESPQWvCQBSE70L/w/IKvelGxaoxq0ir0Ku2VHN7ZF+T&#10;tNm3Ibsmsb/eFQo9DjPzDZNselOJlhpXWlYwHkUgiDOrS84VfLzvhwsQziNrrCyTgis52KwfBgnG&#10;2nZ8oPbocxEg7GJUUHhfx1K6rCCDbmRr4uB92cagD7LJpW6wC3BTyUkUPUuDJYeFAmt6KSj7OV6M&#10;gu63nY+r7Xm548v8hLP09fOUfiv19NhvVyA89f4//Nd+0wqmkyncz4QjIN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iVu5MYAAADcAAAADwAAAAAAAAAAAAAAAACYAgAAZHJz&#10;L2Rvd25yZXYueG1sUEsFBgAAAAAEAAQA9QAAAIsDAAAAAA==&#10;" fillcolor="#faf0e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1" o:spid="_x0000_s134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tod8cA&#10;AADcAAAADwAAAGRycy9kb3ducmV2LnhtbESPT2vCQBTE70K/w/IKvemmKiFEVykVwR6E1ori7Zl9&#10;+UOzb0N2Y9J++m5B6HGYmd8wy/VganGj1lWWFTxPIhDEmdUVFwqOn9txAsJ5ZI21ZVLwTQ7Wq4fR&#10;ElNte/6g28EXIkDYpaig9L5JpXRZSQbdxDbEwctta9AH2RZSt9gHuKnlNIpiabDisFBiQ68lZV+H&#10;ziiIz931WGwv+/fTOc/yt2Sz8fGPUk+Pw8sChKfB/4fv7Z1WMJvO4e9MOAJy9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bLaHf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2" o:spid="_x0000_s134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YfN7McA&#10;AADcAAAADwAAAGRycy9kb3ducmV2LnhtbESPT2vCQBTE70K/w/IKvemmiiFEVykVwR6E1ori7Zl9&#10;+UOzb0N2Y9J++m5B6HGYmd8wy/VganGj1lWWFTxPIhDEmdUVFwqOn9txAsJ5ZI21ZVLwTQ7Wq4fR&#10;ElNte/6g28EXIkDYpaig9L5JpXRZSQbdxDbEwctta9AH2RZSt9gHuKnlNIpiabDisFBiQ68lZV+H&#10;ziiIz931WGwv+/fTOc/yt2Sz8fGPUk+Pw8sChKfB/4fv7Z1WMJvO4e9MOAJy9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mHzez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3" o:spid="_x0000_s134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VTm8cA&#10;AADcAAAADwAAAGRycy9kb3ducmV2LnhtbESPT2vCQBTE70K/w/IKvemmFoKkWaVUhPZQsCoN3p7Z&#10;lz80+zZk1yT103cFweMwM79h0tVoGtFT52rLCp5nEQji3OqaSwWH/Wa6AOE8ssbGMin4Iwer5cMk&#10;xUTbgb+p3/lSBAi7BBVU3reJlC6vyKCb2ZY4eIXtDPogu1LqDocAN42cR1EsDdYcFips6b2i/Hd3&#10;Ngri7Hw6lJvj1/YnK/Lic7Fe+/ii1NPj+PYKwtPo7+Fb+0MreJnHcD0TjoBc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lVU5v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4" o:spid="_x0000_s134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IE5cUA&#10;AADcAAAADwAAAGRycy9kb3ducmV2LnhtbESPX2vCMBTF34V9h3AHexFNVXDSGWUKguxN7YS93TV3&#10;bVlyU5pYq5/eCIKPh/Pnx5kvO2tES42vHCsYDRMQxLnTFRcKssNmMAPhA7JG45gUXMjDcvHSm2Oq&#10;3Zl31O5DIeII+xQVlCHUqZQ+L8miH7qaOHp/rrEYomwKqRs8x3Fr5DhJptJixZFQYk3rkvL//clG&#10;yPYoj9+Xr/ya9X9+V6001/XOKPX22n1+gAjUhWf40d5qBZPxO9zPxCM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ogTlxQAAANw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5" o:spid="_x0000_s134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2Ql8IA&#10;AADcAAAADwAAAGRycy9kb3ducmV2LnhtbERPS2vCQBC+F/oflin0UnRTC1Kiq7SCIL35hN7G7JiE&#10;7s6G7Bqjv75zEDx+fO/pvPdOddTGOrCB92EGirgItubSwG67HHyCignZogtMBq4UYT57fppibsOF&#10;19RtUqkkhGOOBqqUmlzrWFTkMQ5DQyzcKbQek8C21LbFi4R7p0dZNtYea5aGChtaVFT8bc5eSlYH&#10;fdhff4rb7u33+N1pd1usnTGvL/3XBFSiPj3Ed/fKGvgYyVo5I0dAz/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PZCXwgAAANwAAAAPAAAAAAAAAAAAAAAAAJgCAABkcnMvZG93&#10;bnJldi54bWxQSwUGAAAAAAQABAD1AAAAhwMAAAAA&#10;" fillcolor="#f8eed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6" o:spid="_x0000_s135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+TPcUA&#10;AADcAAAADwAAAGRycy9kb3ducmV2LnhtbESPQWvCQBSE7wX/w/KE3upGxVJjVhFBkFIKjZrzI/uS&#10;DWbfxuyq6b/vFgo9DjPzDZNtBtuKO/W+caxgOklAEJdON1wrOB33L28gfEDW2DomBd/kYbMePWWY&#10;avfgL7rnoRYRwj5FBSaELpXSl4Ys+onriKNXud5iiLKvpe7xEeG2lbMkeZUWG44LBjvaGSov+c0q&#10;OMrP5sMtTLu8VO+L67koum1eKPU8HrYrEIGG8B/+ax+0gvlsC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X5M9xQAAANwAAAAPAAAAAAAAAAAAAAAAAJgCAABkcnMv&#10;ZG93bnJldi54bWxQSwUGAAAAAAQABAD1AAAAigMAAAAA&#10;" fillcolor="#f7edd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7" o:spid="_x0000_s135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ysfcEA&#10;AADcAAAADwAAAGRycy9kb3ducmV2LnhtbERPTYvCMBC9C/sfwix401RFcatRZEEQEcHq9jw0Y1Ns&#10;Jt0mav335rCwx8f7Xq47W4sHtb5yrGA0TEAQF05XXCq4nLeDOQgfkDXWjknBizysVx+9JabaPflE&#10;jyyUIoawT1GBCaFJpfSFIYt+6BriyF1dazFE2JZSt/iM4baW4ySZSYsVxwaDDX0bKm7Z3So4y2N1&#10;cFNTf92u++nvT543myxXqv/ZbRYgAnXhX/zn3mkFk0mcH8/EIyBX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a8rH3BAAAA3AAAAA8AAAAAAAAAAAAAAAAAmAIAAGRycy9kb3du&#10;cmV2LnhtbFBLBQYAAAAABAAEAPUAAACGAwAAAAA=&#10;" fillcolor="#f7edd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8" o:spid="_x0000_s135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3UCcAA&#10;AADcAAAADwAAAGRycy9kb3ducmV2LnhtbESPzarCMBSE9xd8h3AEd9fUWxCtRpGCXLf+bNwdmmNT&#10;bE5KErW+vREEl8PMfMMs171txZ18aBwrmIwzEMSV0w3XCk7H7e8MRIjIGlvHpOBJAdarwc8SC+0e&#10;vKf7IdYiQTgUqMDE2BVShsqQxTB2HXHyLs5bjEn6WmqPjwS3rfzLsqm02HBaMNhRaai6Hm5Wgc23&#10;sTpPy3bHvp/N5xdT0v9eqdGw3yxAROrjN/xp77SCPJ/A+0w6AnL1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d3UCcAAAADcAAAADwAAAAAAAAAAAAAAAACYAgAAZHJzL2Rvd25y&#10;ZXYueG1sUEsFBgAAAAAEAAQA9QAAAIUDAAAAAA==&#10;" fillcolor="#f6ecd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29" o:spid="_x0000_s135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9KfsEA&#10;AADcAAAADwAAAGRycy9kb3ducmV2LnhtbESPT4vCMBTE78J+h/AW9qapFkSraZGC6NU/F2+P5tkU&#10;m5eSRO1++83Cwh6HmfkNs61G24sX+dA5VjCfZSCIG6c7bhVcL/vpCkSIyBp7x6TgmwJU5cdki4V2&#10;bz7R6xxbkSAcClRgYhwKKUNjyGKYuYE4eXfnLcYkfSu1x3eC214usmwpLXacFgwOVBtqHuenVWDz&#10;fWxuy7o/sh9X6/Xd1HQ4KfX1Oe42ICKN8T/81z5qBXm+gN8z6QjI8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0PSn7BAAAA3AAAAA8AAAAAAAAAAAAAAAAAmAIAAGRycy9kb3du&#10;cmV2LnhtbFBLBQYAAAAABAAEAPUAAACGAwAAAAA=&#10;" fillcolor="#f6ecd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0" o:spid="_x0000_s135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9FpsYA&#10;AADcAAAADwAAAGRycy9kb3ducmV2LnhtbESPQWvCQBSE70L/w/IK3symDYpNXaVIC4WioG2h3p7Z&#10;1yRk923Irhr/vSsIHoeZ+YaZLXprxJE6XztW8JSkIIgLp2suFfx8f4ymIHxA1mgck4IzeVjMHwYz&#10;zLU78YaO21CKCGGfo4IqhDaX0hcVWfSJa4mj9+86iyHKrpS6w1OEWyOf03QiLdYcFypsaVlR0WwP&#10;VsG6//2qX/6aJtublX/fL3djMjulho/92yuIQH24h2/tT60gyzK4nolH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G9Fps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1" o:spid="_x0000_s135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bd0sYA&#10;AADcAAAADwAAAGRycy9kb3ducmV2LnhtbESPQWvCQBSE70L/w/IK3urGpi0aXaWIhYJYqFXQ2zP7&#10;TEJ234bsVuO/dwsFj8PMfMNM55014kytrxwrGA4SEMS50xUXCrY/H08jED4gazSOScGVPMxnD70p&#10;Ztpd+JvOm1CICGGfoYIyhCaT0uclWfQD1xBH7+RaiyHKtpC6xUuEWyOfk+RNWqw4LpTY0KKkvN78&#10;WgVf3W5Vjfd1nR7N2i+Pi8MrmYNS/cfufQIiUBfu4f/2p1aQpi/wdyYeATm7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4bd0sYAAADcAAAADwAAAAAAAAAAAAAAAACYAgAAZHJz&#10;L2Rvd25yZXYueG1sUEsFBgAAAAAEAAQA9QAAAIsDAAAAAA==&#10;" fillcolor="#f5ebdc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2" o:spid="_x0000_s135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9DcMQA&#10;AADcAAAADwAAAGRycy9kb3ducmV2LnhtbESPzWrDMBCE74W8g9hAbrXsmhbHiWJCoY1vJT/kvLE2&#10;tom1MpacuG9fFQo9DjPzDbMuJtOJOw2utawgiWIQxJXVLdcKTseP5wyE88gaO8uk4JscFJvZ0xpz&#10;bR+8p/vB1yJA2OWooPG+z6V0VUMGXWR74uBd7WDQBznUUg/4CHDTyZc4fpMGWw4LDfb03lB1O4xG&#10;Qfd1uyajsSkvk7o0l915n5WfSi3m03YFwtPk/8N/7VIrSNNX+D0TjoD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PQ3DEAAAA3AAAAA8AAAAAAAAAAAAAAAAAmAIAAGRycy9k&#10;b3ducmV2LnhtbFBLBQYAAAAABAAEAPUAAACJAwAAAAA=&#10;" fillcolor="#f4eadb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3" o:spid="_x0000_s135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3dB8QA&#10;AADcAAAADwAAAGRycy9kb3ducmV2LnhtbESPzWrDMBCE74W8g9hAbrXsGkziWAkhkMa3kh963lob&#10;28RaGUuJ3bevCoUeh5n5him2k+nEkwbXWlaQRDEI4srqlmsF18vhdQnCeWSNnWVS8E0OtpvZS4G5&#10;tiOf6Hn2tQgQdjkqaLzvcyld1ZBBF9meOHg3Oxj0QQ611AOOAW46+RbHmTTYclhosKd9Q9X9/DAK&#10;uo/7LXkYm/IqqUvzdfw8Lct3pRbzabcG4Wny/+G/dqkVpGkGv2fCEZC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Ad3QfEAAAA3AAAAA8AAAAAAAAAAAAAAAAAmAIAAGRycy9k&#10;b3ducmV2LnhtbFBLBQYAAAAABAAEAPUAAACJAwAAAAA=&#10;" fillcolor="#f4eadb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4" o:spid="_x0000_s135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F4nMQA&#10;AADcAAAADwAAAGRycy9kb3ducmV2LnhtbESPzWrDMBCE74W8g9hAbrXsGlrHiWJCoY1vJT/kvLE2&#10;tom1MpacuG9fFQo9DjPzDbMuJtOJOw2utawgiWIQxJXVLdcKTseP5wyE88gaO8uk4JscFJvZ0xpz&#10;bR+8p/vB1yJA2OWooPG+z6V0VUMGXWR74uBd7WDQBznUUg/4CHDTyZc4fpUGWw4LDfb03lB1O4xG&#10;Qfd1uyajsSkvk7o0l915n5WfSi3m03YFwtPk/8N/7VIrSNM3+D0TjoD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9ReJzEAAAA3AAAAA8AAAAAAAAAAAAAAAAAmAIAAGRycy9k&#10;b3ducmV2LnhtbFBLBQYAAAAABAAEAPUAAACJAwAAAAA=&#10;" fillcolor="#f4eadb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5" o:spid="_x0000_s135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OIPsAA&#10;AADcAAAADwAAAGRycy9kb3ducmV2LnhtbERPy4rCMBTdC/5DuIK7MVVBpBpFBF8ow4z6AZfm2hab&#10;m9pEW/16sxBcHs57Om9MIR5Uudyygn4vAkGcWJ1zquB8Wv2MQTiPrLGwTAqe5GA+a7emGGtb8z89&#10;jj4VIYRdjAoy78tYSpdkZND1bEkcuIutDPoAq1TqCusQbgo5iKKRNJhzaMiwpGVGyfV4NwpG63zv&#10;xvXtcNn+UrS+bnZ/91epVLfTLCYgPDX+K/64t1rBcBjWhjPhCMjZ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eOIPsAAAADcAAAADwAAAAAAAAAAAAAAAACYAgAAZHJzL2Rvd25y&#10;ZXYueG1sUEsFBgAAAAAEAAQA9QAAAIUDAAAAAA==&#10;" fillcolor="#f3e9da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6" o:spid="_x0000_s136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8tpcUA&#10;AADcAAAADwAAAGRycy9kb3ducmV2LnhtbESP3YrCMBSE7xd8h3AE7zRVQbQaRQRdxUX8e4BDc2yL&#10;zUm3iba7T28WhL0cZuYbZrZoTCGeVLncsoJ+LwJBnFidc6rgell3xyCcR9ZYWCYFP+RgMW99zDDW&#10;tuYTPc8+FQHCLkYFmfdlLKVLMjLoerYkDt7NVgZ9kFUqdYV1gJtCDqJoJA3mHBYyLGmVUXI/P4yC&#10;0Sbfu3H9/XXbHija3D93x8dvqVSn3SynIDw1/j/8bm+1guFwAn9nwhGQ8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ry2lxQAAANwAAAAPAAAAAAAAAAAAAAAAAJgCAABkcnMv&#10;ZG93bnJldi54bWxQSwUGAAAAAAQABAD1AAAAigMAAAAA&#10;" fillcolor="#f3e9da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7" o:spid="_x0000_s136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gQpcIA&#10;AADcAAAADwAAAGRycy9kb3ducmV2LnhtbERPTWsCMRC9C/0PYQq9adZabV2NUkqXiqClKngdNuNm&#10;6WayJKlu/705CB4f73u+7GwjzuRD7VjBcJCBIC6drrlScNgX/TcQISJrbByTgn8KsFw89OaYa3fh&#10;HzrvYiVSCIccFZgY21zKUBqyGAauJU7cyXmLMUFfSe3xksJtI5+zbCIt1pwaDLb0Yaj83f1ZBfhV&#10;mO34uH79LHwTRlmx+d6cpko9PXbvMxCRungX39wrrWD0kuanM+kIyMU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mBClwgAAANwAAAAPAAAAAAAAAAAAAAAAAJgCAABkcnMvZG93&#10;bnJldi54bWxQSwUGAAAAAAQABAD1AAAAhwMAAAAA&#10;" fillcolor="#f2e8d9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8" o:spid="_x0000_s136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S1PsYA&#10;AADcAAAADwAAAGRycy9kb3ducmV2LnhtbESPW2sCMRSE3wv+h3AKfatZa710a5RSXFoKKl6gr4fN&#10;cbO4OVmSqNt/3xSEPg4z8w0zW3S2ERfyoXasYNDPQBCXTtdcKTjsi8cpiBCRNTaOScEPBVjMe3cz&#10;zLW78pYuu1iJBOGQowITY5tLGUpDFkPftcTJOzpvMSbpK6k9XhPcNvIpy8bSYs1pwWBL74bK0+5s&#10;FeBHYdaj76/JsvBNGGbFarM6vij1cN+9vYKI1MX/8K39qRUMnwfwdyYdATn/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dS1PsYAAADcAAAADwAAAAAAAAAAAAAAAACYAgAAZHJz&#10;L2Rvd25yZXYueG1sUEsFBgAAAAAEAAQA9QAAAIsDAAAAAA==&#10;" fillcolor="#f2e8d9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39" o:spid="_x0000_s136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5q2sMA&#10;AADcAAAADwAAAGRycy9kb3ducmV2LnhtbESP3WoCMRSE7wXfIRzBG6lJbdGyNYooFu/Enwc4bE43&#10;i5uTJUnd9e2bgtDLYWa+YZbr3jXiTiHWnjW8ThUI4tKbmisN18v+5QNETMgGG8+k4UER1qvhYImF&#10;8R2f6H5OlcgQjgVqsCm1hZSxtOQwTn1LnL1vHxymLEMlTcAuw10jZ0rNpcOa84LFlraWytv5x2mY&#10;2FNfbY/XL5SPchcWSnXHvdJ6POo3nyAS9ek//GwfjIa39xn8nclHQK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H5q2sMAAADcAAAADwAAAAAAAAAAAAAAAACYAgAAZHJzL2Rv&#10;d25yZXYueG1sUEsFBgAAAAAEAAQA9QAAAIgDAAAAAA==&#10;" fillcolor="#f1e7d8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0" o:spid="_x0000_s136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LPQcMA&#10;AADcAAAADwAAAGRycy9kb3ducmV2LnhtbESP3WoCMRSE7wu+QziCN6Um1aJlaxRRlN6JPw9w2Jxu&#10;FjcnS5K669sbodDLYWa+YRar3jXiRiHWnjW8jxUI4tKbmisNl/Pu7RNETMgGG8+k4U4RVsvBywIL&#10;4zs+0u2UKpEhHAvUYFNqCyljaclhHPuWOHs/PjhMWYZKmoBdhrtGTpSaSYc15wWLLW0sldfTr9Pw&#10;ao99tTlc9ijv5TbMleoOO6X1aNivv0Ak6tN/+K/9bTRMP6bwPJOPgF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zLPQcMAAADcAAAADwAAAAAAAAAAAAAAAACYAgAAZHJzL2Rv&#10;d25yZXYueG1sUEsFBgAAAAAEAAQA9QAAAIgDAAAAAA==&#10;" fillcolor="#f1e7d8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1" o:spid="_x0000_s136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a/jcYA&#10;AADcAAAADwAAAGRycy9kb3ducmV2LnhtbESPT2vCQBTE7wW/w/IEb3XjH4qkrlIUpdBDiXqwt5fs&#10;MxuafRuyG5N++26h4HGYmd8w6+1ga3Gn1leOFcymCQjiwumKSwWX8+F5BcIHZI21Y1LwQx62m9HT&#10;GlPtes7ofgqliBD2KSowITSplL4wZNFPXUMcvZtrLYYo21LqFvsIt7WcJ8mLtFhxXDDY0M5Q8X3q&#10;rIIvPev6bl9+ZmbI82OYf2S3a67UZDy8vYIINIRH+L/9rhUslkv4OxOPgN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7a/jc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2" o:spid="_x0000_s136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oaFsYA&#10;AADcAAAADwAAAGRycy9kb3ducmV2LnhtbESPQWvCQBSE74X+h+UVeqsbrUpJXUUsFcFDifbQ3l6y&#10;z2xo9m3Ibkz8925B8DjMzDfMYjXYWpyp9ZVjBeNRAoK4cLriUsH38fPlDYQPyBprx6TgQh5Wy8eH&#10;Baba9ZzR+RBKESHsU1RgQmhSKX1hyKIfuYY4eifXWgxRtqXULfYRbms5SZK5tFhxXDDY0MZQ8Xfo&#10;rIJfPe767qP8ysyQ59sw2Wenn1yp56dh/Q4i0BDu4Vt7pxW8TmfwfyYeAbm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PoaFs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3" o:spid="_x0000_s136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iEYcYA&#10;AADcAAAADwAAAGRycy9kb3ducmV2LnhtbESPQWvCQBSE74X+h+UVems2WhGJriJKS8FDifZQby/Z&#10;ZzaYfRuyG5P++26h4HGYmW+Y1Wa0jbhR52vHCiZJCoK4dLrmSsHX6e1lAcIHZI2NY1LwQx4268eH&#10;FWbaDZzT7RgqESHsM1RgQmgzKX1pyKJPXEscvYvrLIYou0rqDocIt42cpulcWqw5LhhsaWeovB57&#10;q+CsJ/3Q76vP3IxF8R6mh/zyXSj1/DRulyACjeEe/m9/aAWvszn8nYlHQK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CiEYc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4" o:spid="_x0000_s136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b5fcYA&#10;AADcAAAADwAAAGRycy9kb3ducmV2LnhtbESPT2vCQBTE74V+h+UJ3urGP20ldZUqVPRQMLbeH9nX&#10;JJh9G3a3SfTTu0Khx2FmfsMsVr2pRUvOV5YVjEcJCOLc6ooLBd9fH09zED4ga6wtk4ILeVgtHx8W&#10;mGrbcUbtMRQiQtinqKAMoUml9HlJBv3INsTR+7HOYIjSFVI77CLc1HKSJC/SYMVxocSGNiXl5+Ov&#10;URA+s8Nku85yc9pd3L69HsbPRafUcNC/v4EI1If/8F97pxVMZ69wP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Wb5fcYAAADcAAAADwAAAAAAAAAAAAAAAACYAgAAZHJz&#10;L2Rvd25yZXYueG1sUEsFBgAAAAAEAAQA9QAAAIsDAAAAAA==&#10;" fillcolor="#efe5d6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5" o:spid="_x0000_s136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ltD8MA&#10;AADcAAAADwAAAGRycy9kb3ducmV2LnhtbERPz2vCMBS+C/4P4Qm7aapzQ7qm4gaKOwysbvdH89YW&#10;m5eSxLbur18Ogx0/vt/ZdjSt6Mn5xrKC5SIBQVxa3XCl4POyn29A+ICssbVMCu7kYZtPJxmm2g5c&#10;UH8OlYgh7FNUUIfQpVL6siaDfmE74sh9W2cwROgqqR0OMdy0cpUkz9Jgw7Ghxo7eaiqv55tRED6K&#10;0+rwWpTm63h37/3PaflUDUo9zMbdC4hAY/gX/7mPWsHjOq6NZ+IRkP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PltD8MAAADcAAAADwAAAAAAAAAAAAAAAACYAgAAZHJzL2Rv&#10;d25yZXYueG1sUEsFBgAAAAAEAAQA9QAAAIgDAAAAAA==&#10;" fillcolor="#efe5d6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6" o:spid="_x0000_s137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ax4cYA&#10;AADcAAAADwAAAGRycy9kb3ducmV2LnhtbESPQWvCQBSE70L/w/IKXqTuWqVtUlcpRaFeBK0Xby/Z&#10;1yQ0+zbNrib++64geBxm5htmvuxtLc7U+sqxhslYgSDOnam40HD4Xj+9gfAB2WDtmDRcyMNy8TCY&#10;Y2pcxzs670MhIoR9ihrKEJpUSp+XZNGPXUMcvR/XWgxRtoU0LXYRbmv5rNSLtFhxXCixoc+S8t/9&#10;yWroqu0xn2yKlbq8ZmqHWTId/Rmth4/9xzuIQH24h2/tL6NhOkvgeiYeAbn4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2ax4cYAAADcAAAADwAAAAAAAAAAAAAAAACYAgAAZHJz&#10;L2Rvd25yZXYueG1sUEsFBgAAAAAEAAQA9QAAAIsDAAAAAA==&#10;" fillcolor="#eee4d5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7" o:spid="_x0000_s137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WOocMA&#10;AADcAAAADwAAAGRycy9kb3ducmV2LnhtbERPz2vCMBS+C/sfwhvsIjNR0c1qFJEN9CLU7bLbs3m2&#10;xealNpmt/705CB4/vt+LVWcrcaXGl441DAcKBHHmTMm5ht+f7/dPED4gG6wck4YbeVgtX3oLTIxr&#10;OaXrIeQihrBPUEMRQp1I6bOCLPqBq4kjd3KNxRBhk0vTYBvDbSVHSk2lxZJjQ4E1bQrKzod/q6Et&#10;93/ZcJd/qdvHUaV4nI37F6P122u3noMI1IWn+OHeGg3jSZwfz8QjIJ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4WOocMAAADcAAAADwAAAAAAAAAAAAAAAACYAgAAZHJzL2Rv&#10;d25yZXYueG1sUEsFBgAAAAAEAAQA9QAAAIgDAAAAAA==&#10;" fillcolor="#eee4d5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8" o:spid="_x0000_s137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WswMMA&#10;AADcAAAADwAAAGRycy9kb3ducmV2LnhtbESPQUvDQBSE70L/w/IK3uymSorEbkupCB41SqC3Z/aZ&#10;DWbfht1nmv57VxA8DjPzDbPdz35QE8XUBzawXhWgiNtge+4MvL893dyDSoJscQhMBi6UYL9bXG2x&#10;suHMrzTV0qkM4VShAScyVlqn1pHHtAojcfY+Q/QoWcZO24jnDPeDvi2KjfbYc15wONLRUftVf3sD&#10;m6msHy/9RxNfGmomdzqJxNKY6+V8eAAlNMt/+K/9bA3clWv4PZOPgN7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eWswM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49" o:spid="_x0000_s137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cyt8MA&#10;AADcAAAADwAAAGRycy9kb3ducmV2LnhtbESPQUvDQBSE70L/w/IK3uzGSorEbou0CB41SqC3Z/aZ&#10;DWbfht1nmv57VxA8DjPzDbPdz35QE8XUBzZwuypAEbfB9twZeH97urkHlQTZ4hCYDFwowX63uNpi&#10;ZcOZX2mqpVMZwqlCA05krLROrSOPaRVG4ux9huhRsoydthHPGe4HvS6KjfbYc15wONLBUftVf3sD&#10;m6msj5f+o4kvDTWTO51EYmnM9XJ+fAAlNMt/+K/9bA3clWv4PZOPgN7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Tcyt8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0" o:spid="_x0000_s137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tJCMEA&#10;AADcAAAADwAAAGRycy9kb3ducmV2LnhtbESPQYvCMBSE7wv+h/AEb2uqsiLVKFUQPAlbRTw+mmdb&#10;bF5KEmv995sFweMwM98wq01vGtGR87VlBZNxAoK4sLrmUsH5tP9egPABWWNjmRS8yMNmPfhaYart&#10;k3+py0MpIoR9igqqENpUSl9UZNCPbUscvZt1BkOUrpTa4TPCTSOnSTKXBmuOCxW2tKuouOcPowBN&#10;fnSX4zTnLXa8fTXZ1WGm1GjYZ0sQgfrwCb/bB61g9jOD/zPxCMj1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FLSQjBAAAA3AAAAA8AAAAAAAAAAAAAAAAAmAIAAGRycy9kb3du&#10;cmV2LnhtbFBLBQYAAAAABAAEAPUAAACGAwAAAAA=&#10;" fillcolor="#ece2d3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1" o:spid="_x0000_s137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LRfMMA&#10;AADcAAAADwAAAGRycy9kb3ducmV2LnhtbESPwWrDMBBE74X8g9hAb7Uctw3BsRLsQqGnQJ0Qclys&#10;rW1qrYykOM7fV4VCj8PMvGGK/WwGMZHzvWUFqyQFQdxY3XOr4HR8f9qA8AFZ42CZFNzJw363eCgw&#10;1/bGnzTVoRURwj5HBV0IYy6lbzoy6BM7EkfvyzqDIUrXSu3wFuFmkFmarqXBnuNChyO9ddR811ej&#10;AE19cOdDVnOFE1f3obw4LJV6XM7lFkSgOfyH/9ofWsHz6wv8nolHQO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qLRfMMAAADcAAAADwAAAAAAAAAAAAAAAACYAgAAZHJzL2Rv&#10;d25yZXYueG1sUEsFBgAAAAAEAAQA9QAAAIgDAAAAAA==&#10;" fillcolor="#ece2d3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2" o:spid="_x0000_s137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pq38IA&#10;AADcAAAADwAAAGRycy9kb3ducmV2LnhtbESPQYvCMBSE78L+h/AW9qapK7pSjaLCogcPbvUHPJpn&#10;U2xeSpLV+u+NIHgcZuYbZr7sbCOu5EPtWMFwkIEgLp2uuVJwOv72pyBCRNbYOCYFdwqwXHz05phr&#10;d+M/uhaxEgnCIUcFJsY2lzKUhiyGgWuJk3d23mJM0ldSe7wluG3kd5ZNpMWa04LBljaGykvxbxVs&#10;fg7rYuv3hqan0UoO/RrZGqW+PrvVDESkLr7Dr/ZOKxiNx/A8k46AX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CmrfwgAAANwAAAAPAAAAAAAAAAAAAAAAAJgCAABkcnMvZG93&#10;bnJldi54bWxQSwUGAAAAAAQABAD1AAAAhwMAAAAA&#10;" fillcolor="#ebe1d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3" o:spid="_x0000_s137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j0qMQA&#10;AADcAAAADwAAAGRycy9kb3ducmV2LnhtbESPwWrDMBBE74X8g9hAbo2cmDrGjRKSQGgPPTSuP2Cx&#10;tpaptTKSkrh/XxUKPQ4z84bZ7ic7iBv50DtWsFpmIIhbp3vuFDQf58cSRIjIGgfHpOCbAux3s4ct&#10;Vtrd+UK3OnYiQThUqMDEOFZShtaQxbB0I3HyPp23GJP0ndQe7wluB7nOskJa7DktGBzpZKj9qq9W&#10;wWnzfqxf/JuhsskPcuWPyNYotZhPh2cQkab4H/5rv2oF+VMBv2fSEZC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/Y9KjEAAAA3AAAAA8AAAAAAAAAAAAAAAAAmAIAAGRycy9k&#10;b3ducmV2LnhtbFBLBQYAAAAABAAEAPUAAACJAwAAAAA=&#10;" fillcolor="#ebe1d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4" o:spid="_x0000_s137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RRM8QA&#10;AADcAAAADwAAAGRycy9kb3ducmV2LnhtbESPwWrDMBBE74X8g9hCbo2cmDbBjRISQ0kPPTROPmCx&#10;tpaptTKSajt/HxUKPQ4z84bZ7ifbiYF8aB0rWC4yEMS10y03Cq6Xt6cNiBCRNXaOScGNAux3s4ct&#10;FtqNfKahio1IEA4FKjAx9oWUoTZkMSxcT5y8L+ctxiR9I7XHMcFtJ1dZ9iIttpwWDPZUGqq/qx+r&#10;oFx/HquT/zC0ueYHufRHZGuUmj9Oh1cQkab4H/5rv2sF+fMafs+kIyB3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CUUTPEAAAA3AAAAA8AAAAAAAAAAAAAAAAAmAIAAGRycy9k&#10;b3ducmV2LnhtbFBLBQYAAAAABAAEAPUAAACJAwAAAAA=&#10;" fillcolor="#ebe1d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5" o:spid="_x0000_s137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knBMEA&#10;AADcAAAADwAAAGRycy9kb3ducmV2LnhtbERPTWsCMRC9C/6HMII3zVqpyNYoIlX24KFqCz0OmzG7&#10;uJmsSdT13zeHgsfH+16sOtuIO/lQO1YwGWcgiEunazYKvk/b0RxEiMgaG8ek4EkBVst+b4G5dg8+&#10;0P0YjUghHHJUUMXY5lKGsiKLYexa4sSdnbcYE/RGao+PFG4b+ZZlM2mx5tRQYUubisrL8WYVzM3O&#10;/O7L4mBi8fXjP9vp1SArNRx06w8Qkbr4Ev+7C61g+p7WpjPpCMjl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9ZJwTBAAAA3AAAAA8AAAAAAAAAAAAAAAAAmAIAAGRycy9kb3du&#10;cmV2LnhtbFBLBQYAAAAABAAEAPUAAACGAwAAAAA=&#10;" fillcolor="#eae0d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6" o:spid="_x0000_s138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WCn8QA&#10;AADcAAAADwAAAGRycy9kb3ducmV2LnhtbESPT2sCMRTE74V+h/AK3mq2SkVXo5SiZQ89+K/Q42Pz&#10;zC7dvKxJ1PXbm4LgcZiZ3zCzRWcbcSYfascK3voZCOLS6ZqNgv1u9ToGESKyxsYxKbhSgMX8+WmG&#10;uXYX3tB5G41IEA45KqhibHMpQ1mRxdB3LXHyDs5bjEl6I7XHS4LbRg6ybCQt1pwWKmzps6Lyb3uy&#10;Csbmy/x+l8XGxGL945ft8GiQleq9dB9TEJG6+Ajf24VWMHyfwP+ZdATk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Vgp/EAAAA3AAAAA8AAAAAAAAAAAAAAAAAmAIAAGRycy9k&#10;b3ducmV2LnhtbFBLBQYAAAAABAAEAPUAAACJAwAAAAA=&#10;" fillcolor="#eae0d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7" o:spid="_x0000_s138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tHjcAA&#10;AADcAAAADwAAAGRycy9kb3ducmV2LnhtbERPTUsDMRC9C/0PYQrebFYrpWybFlkRPWpa0OOwmW5C&#10;N5NlE9v13zsHwePjfW/3U+zVhcYcEhu4X1SgiNvkAncGjoeXuzWoXJAd9onJwA9l2O9mN1usXbry&#10;B11s6ZSEcK7RgC9lqLXOraeIeZEGYuFOaYxYBI6ddiNeJTz2+qGqVjpiYGnwOFDjqT3b7ygly/j8&#10;+R7tV/M4NJ1na1/DKRhzO5+eNqAKTeVf/Od+cwaWK5kvZ+QI6N0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itHjcAAAADcAAAADwAAAAAAAAAAAAAAAACYAgAAZHJzL2Rvd25y&#10;ZXYueG1sUEsFBgAAAAAEAAQA9QAAAIUDAAAAAA==&#10;" fillcolor="#e9dfd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8" o:spid="_x0000_s138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fiFsIA&#10;AADcAAAADwAAAGRycy9kb3ducmV2LnhtbESPzWoCMRSF9wXfIVyhu5qxFpHRKDJS2mWNQru8TK6T&#10;4ORmmKQ6fftGEFwezs/HWW0G34oL9dEFVjCdFCCI62AcNwqOh/eXBYiYkA22gUnBH0XYrEdPKyxN&#10;uPKeLjo1Io9wLFGBTakrpYy1JY9xEjri7J1C7zFl2TfS9HjN476Vr0Uxlx4dZ4LFjipL9Vn/+gyZ&#10;+d33l9c/1VtXNZa1/nAnp9TzeNguQSQa0iN8b38aBbP5FG5n8hGQ6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Z+IWwgAAANwAAAAPAAAAAAAAAAAAAAAAAJgCAABkcnMvZG93&#10;bnJldi54bWxQSwUGAAAAAAQABAD1AAAAhwMAAAAA&#10;" fillcolor="#e9dfd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59" o:spid="_x0000_s138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EXmsIA&#10;AADcAAAADwAAAGRycy9kb3ducmV2LnhtbESP0YrCMBRE3xf8h3AF39ZUC12pRlFBdF+ErX7Atbm2&#10;xeamNlHr328EwcdhZs4ws0VnanGn1lWWFYyGEQji3OqKCwXHw+Z7AsJ5ZI21ZVLwJAeLee9rhqm2&#10;D/6je+YLESDsUlRQet+kUrq8JINuaBvi4J1ta9AH2RZSt/gIcFPLcRQl0mDFYaHEhtYl5ZfsZhTY&#10;ye+KM07q7mrj5md/2prtMVZq0O+WUxCeOv8Jv9s7rSBOxvA6E46A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MReawgAAANwAAAAPAAAAAAAAAAAAAAAAAJgCAABkcnMvZG93&#10;bnJldi54bWxQSwUGAAAAAAQABAD1AAAAhwMAAAAA&#10;" fillcolor="#e8dec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0" o:spid="_x0000_s138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2yAcQA&#10;AADcAAAADwAAAGRycy9kb3ducmV2LnhtbESP0WrCQBRE3wv+w3ILvjWbGkgldRUtiPpSaJoPuM3e&#10;JsHs3TS7JvHv3YLg4zAzZ5jVZjKtGKh3jWUFr1EMgri0uuFKQfG9f1mCcB5ZY2uZFFzJwWY9e1ph&#10;pu3IXzTkvhIBwi5DBbX3XSalK2sy6CLbEQfv1/YGfZB9JXWPY4CbVi7iOJUGGw4LNXb0UVN5zi9G&#10;gV2edpxz2k5/NunePn8O5lAkSs2fp+07CE+Tf4Tv7aNWkKQJ/J8JR0C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59sgHEAAAA3AAAAA8AAAAAAAAAAAAAAAAAmAIAAGRycy9k&#10;b3ducmV2LnhtbFBLBQYAAAAABAAEAPUAAACJAwAAAAA=&#10;" fillcolor="#e8dec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1" o:spid="_x0000_s138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EDdcQA&#10;AADcAAAADwAAAGRycy9kb3ducmV2LnhtbESP3WrCQBSE7wXfYTmF3ulGW/yJriLaUKVXRh/gkD1m&#10;Q7NnQ3Y16dt3C0Ivh5n5hllve1uLB7W+cqxgMk5AEBdOV1wquF6y0QKED8gaa8ek4Ic8bDfDwRpT&#10;7To+0yMPpYgQ9ikqMCE0qZS+MGTRj11DHL2bay2GKNtS6ha7CLe1nCbJTFqsOC4YbGhvqPjO71bB&#10;4cNpfWp2c1MsT1951k3qz2mm1OtLv1uBCNSH//CzfdQK3mbv8HcmHgG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BA3X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2" o:spid="_x0000_s138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2m7sQA&#10;AADcAAAADwAAAGRycy9kb3ducmV2LnhtbESP3WrCQBSE7wXfYTmF3ulGS/2JriLaUKVXRh/gkD1m&#10;Q7NnQ3Y16dt3C0Ivh5n5hllve1uLB7W+cqxgMk5AEBdOV1wquF6y0QKED8gaa8ek4Ic8bDfDwRpT&#10;7To+0yMPpYgQ9ikqMCE0qZS+MGTRj11DHL2bay2GKNtS6ha7CLe1nCbJTFqsOC4YbGhvqPjO71bB&#10;4cNpfWp2c1MsT1951k3qz2mm1OtLv1uBCNSH//CzfdQK3mbv8HcmHgG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cNpu7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3" o:spid="_x0000_s138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84mcQA&#10;AADcAAAADwAAAGRycy9kb3ducmV2LnhtbESP0WrCQBRE3wX/YblC33SjhbRGV5G2oYpPjX7AJXvN&#10;BrN3Q3Zr4t+7BaGPw8ycYdbbwTbiRp2vHSuYzxIQxKXTNVcKzqd8+g7CB2SNjWNScCcP2814tMZM&#10;u55/6FaESkQI+wwVmBDaTEpfGrLoZ64ljt7FdRZDlF0ldYd9hNtGLpIklRZrjgsGW/owVF6LX6vg&#10;88tpfWh3b6ZcHo5F3s+b70Wu1Mtk2K1ABBrCf/jZ3msFr2kKf2fiEZCb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fOJnEAAAA3AAAAA8AAAAAAAAAAAAAAAAAmAIAAGRycy9k&#10;b3ducmV2LnhtbFBLBQYAAAAABAAEAPUAAACJAwAAAAA=&#10;" fillcolor="#e7ddc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4" o:spid="_x0000_s138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x0e8QA&#10;AADcAAAADwAAAGRycy9kb3ducmV2LnhtbESP0WrCQBRE3wv+w3IF3+rGSmNIXUVEUeyT0Q+4zV6T&#10;YPZu2N1q2q/vCkIfh5k5w8yXvWnFjZxvLCuYjBMQxKXVDVcKzqftawbCB2SNrWVS8EMelovByxxz&#10;be98pFsRKhEh7HNUUIfQ5VL6siaDfmw74uhdrDMYonSV1A7vEW5a+ZYkqTTYcFyosaN1TeW1+DYK&#10;+HezPnXZ1+feJQe5S4vssHnPlBoN+9UHiEB9+A8/23utYJrO4HEmHgG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ZMdHvEAAAA3AAAAA8AAAAAAAAAAAAAAAAAmAIAAGRycy9k&#10;b3ducmV2LnhtbFBLBQYAAAAABAAEAPUAAACJAwAAAAA=&#10;" fillcolor="#e6dcc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5" o:spid="_x0000_s138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PgCcIA&#10;AADcAAAADwAAAGRycy9kb3ducmV2LnhtbERP3WrCMBS+H+wdwhnsbqbbsJTOKEMqFne16gOcNce2&#10;2JyUJGurT28uBrv8+P5Xm9n0YiTnO8sKXhcJCOLa6o4bBafj7iUD4QOyxt4yKbiSh8368WGFubYT&#10;f9NYhUbEEPY5KmhDGHIpfd2SQb+wA3HkztYZDBG6RmqHUww3vXxLklQa7Dg2tDjQtqX6Uv0aBXwr&#10;tsch+/kqXXKQ+7TKDsUyU+r5af78ABFoDv/iP3epFbyncW08E4+AX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30+AJwgAAANwAAAAPAAAAAAAAAAAAAAAAAJgCAABkcnMvZG93&#10;bnJldi54bWxQSwUGAAAAAAQABAD1AAAAhwMAAAAA&#10;" fillcolor="#e6dcc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6" o:spid="_x0000_s139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DGp8UA&#10;AADcAAAADwAAAGRycy9kb3ducmV2LnhtbESPUUvDQBCE3wv+h2MFX8TeqTTatNciBdH2qUZ/wDa3&#10;TUJzeyG3tum/7wlCH4eZ+YaZLwffqiP1sQls4XFsQBGXwTVcWfj5fn94BRUF2WEbmCycKcJycTOa&#10;Y+7Cib/oWEilEoRjjhZqkS7XOpY1eYzj0BEnbx96j5JkX2nX4ynBfaufjMm0x4bTQo0drWoqD8Wv&#10;txDbya7YSWnW5n77gcNLJqsNWnt3O7zNQAkNcg3/tz+dhedsCn9n0hHQi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sManxQAAANwAAAAPAAAAAAAAAAAAAAAAAJgCAABkcnMv&#10;ZG93bnJldi54bWxQSwUGAAAAAAQABAD1AAAAigMAAAAA&#10;" fillcolor="#e5dbcc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7" o:spid="_x0000_s139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P558EA&#10;AADcAAAADwAAAGRycy9kb3ducmV2LnhtbERPzWrCQBC+F/oOyxR6Kbrbij9EVymC1HqyqQ8wZsck&#10;mJ0N2VHTt+8eBI8f3/9i1ftGXamLdWAL70MDirgIrubSwuF3M5iBioLssAlMFv4owmr5/LTAzIUb&#10;/9A1l1KlEI4ZWqhE2kzrWFTkMQ5DS5y4U+g8SoJdqV2HtxTuG/1hzER7rDk1VNjSuqLinF+8hdiM&#10;j/lRCvNt3vZf2E8nst6hta8v/ecclFAvD/HdvXUWRtM0P51JR0Av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NT+efBAAAA3AAAAA8AAAAAAAAAAAAAAAAAmAIAAGRycy9kb3du&#10;cmV2LnhtbFBLBQYAAAAABAAEAPUAAACGAwAAAAA=&#10;" fillcolor="#e5dbcc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68" o:spid="_x0000_s1392" style="position:absolute;left:6382;top:2267;width:1704;height:2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UH6cIA&#10;AADcAAAADwAAAGRycy9kb3ducmV2LnhtbESPzYoCMRCE74LvEFrwphkVXBmNIoLgLl4cfYBm0vOD&#10;SWdIojP79puFhT0WVfUVtTsM1og3+dA6VrCYZyCIS6dbrhU87ufZBkSIyBqNY1LwTQEO+/Foh7l2&#10;Pd/oXcRaJAiHHBU0MXa5lKFsyGKYu444eZXzFmOSvpbaY5/g1shllq2lxZbTQoMdnRoqn8XLKpD3&#10;4txvCuMz97WsrubzcqvIKTWdDMctiEhD/A//tS9awepjAb9n0hG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lQfpwgAAANwAAAAPAAAAAAAAAAAAAAAAAJgCAABkcnMvZG93&#10;bnJldi54bWxQSwUGAAAAAAQABAD1AAAAhwMAAAAA&#10;" filled="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(</w:t>
                          </w:r>
                          <w:proofErr w:type="gramStart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from</w:t>
                          </w:r>
                          <w:proofErr w:type="gramEnd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Pesquisas</w:t>
                          </w:r>
                          <w:proofErr w:type="spellEnd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Auxiliares</w:t>
                          </w:r>
                          <w:proofErr w:type="spellEnd"/>
                          <w:r>
                            <w:rPr>
                              <w:rFonts w:cs="Arial"/>
                              <w:i/>
                              <w:i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)</w:t>
                          </w:r>
                        </w:p>
                      </w:txbxContent>
                    </v:textbox>
                  </v:rect>
                  <v:rect id="Rectangle 369" o:spid="_x0000_s1393" style="position:absolute;left:6553;top:1511;width:1292;height:2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eZnsIA&#10;AADcAAAADwAAAGRycy9kb3ducmV2LnhtbESP3WoCMRSE7wXfIRzBO826QiurUUQQbOmNqw9w2Jz9&#10;weRkSaK7ffumUOjlMDPfMLvDaI14kQ+dYwWrZQaCuHK640bB/XZebECEiKzROCYF3xTgsJ9Odlho&#10;N/CVXmVsRIJwKFBBG2NfSBmqliyGpeuJk1c7bzEm6RupPQ4Jbo3Ms+xNWuw4LbTY06ml6lE+rQJ5&#10;K8/DpjQ+c595/WU+LteanFLz2Xjcgog0xv/wX/uiFazfc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R5mewgAAANwAAAAPAAAAAAAAAAAAAAAAAJgCAABkcnMvZG93&#10;bnJldi54bWxQSwUGAAAAAAQABAD1AAAAhwMAAAAA&#10;" filled="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Pesquisar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Edital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 xml:space="preserve"> de </w:t>
                          </w:r>
                        </w:p>
                      </w:txbxContent>
                    </v:textbox>
                  </v:rect>
                  <v:rect id="Rectangle 370" o:spid="_x0000_s1394" style="position:absolute;left:6923;top:1696;width:654;height:2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s8BcIA&#10;AADcAAAADwAAAGRycy9kb3ducmV2LnhtbESPzYoCMRCE74LvEFrwphkVVGaNIoKgixfHfYBm0vOD&#10;SWdIss7s228WFjwWVfUVtTsM1ogX+dA6VrCYZyCIS6dbrhV8Pc6zLYgQkTUax6TghwIc9uPRDnPt&#10;er7Tq4i1SBAOOSpoYuxyKUPZkMUwdx1x8irnLcYkfS21xz7BrZHLLFtLiy2nhQY7OjVUPotvq0A+&#10;inO/LYzP3Oeyupnr5V6RU2o6GY4fICIN8R3+b1+0gtVmBX9n0hGQ+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CzwFwgAAANwAAAAPAAAAAAAAAAAAAAAAAJgCAABkcnMvZG93&#10;bnJldi54bWxQSwUGAAAAAAQABAD1AAAAhwMAAAAA&#10;" filled="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  <w:proofErr w:type="spellStart"/>
                          <w:r>
                            <w:rPr>
                              <w:rFonts w:cs="Arial"/>
                              <w:b/>
                              <w:bCs/>
                              <w:color w:val="000000"/>
                              <w:sz w:val="14"/>
                              <w:szCs w:val="14"/>
                              <w:lang w:val="en-US"/>
                            </w:rPr>
                            <w:t>Concurso</w:t>
                          </w:r>
                          <w:proofErr w:type="spellEnd"/>
                        </w:p>
                      </w:txbxContent>
                    </v:textbox>
                  </v:rect>
                  <v:oval id="Oval 371" o:spid="_x0000_s1395" style="position:absolute;left:1880;top:2723;width:1482;height:9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z0k8UA&#10;AADcAAAADwAAAGRycy9kb3ducmV2LnhtbESPQWvCQBSE70L/w/IKvZRm02qjSV1FioIHL7H1/si+&#10;ZoPZt2l2q/Hfu0LB4zAz3zDz5WBbcaLeN44VvCYpCOLK6YZrBd9fm5cZCB+QNbaOScGFPCwXD6M5&#10;FtqduaTTPtQiQtgXqMCE0BVS+sqQRZ+4jjh6P663GKLsa6l7PEe4beVbmmbSYsNxwWBHn4aq4/7P&#10;KliZQ+6y/J12Wfdsjr9rX5pDpdTT47D6ABFoCPfwf3urFYynE7idiUdAL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DPSTxQAAANwAAAAPAAAAAAAAAAAAAAAAAJgCAABkcnMv&#10;ZG93bnJldi54bWxQSwUGAAAAAAQABAD1AAAAigMAAAAA&#10;" fillcolor="#c0bfc0" strokecolor="#c0bfc0" strokeweight="39e-5mm"/>
                  <v:oval id="Oval 372" o:spid="_x0000_s1396" style="position:absolute;left:1838;top:2680;width:1481;height: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7ywMUA&#10;AADcAAAADwAAAGRycy9kb3ducmV2LnhtbESPS2vDMBCE74X+B7GF3hrZLW2CYyWYPsC3Ng/IdbHW&#10;j8RaGUuJ7X9fBQI5DjPzDZOuR9OKC/WusawgnkUgiAurG64U7Hc/LwsQziNrbC2TgokcrFePDykm&#10;2g68ocvWVyJA2CWooPa+S6R0RU0G3cx2xMErbW/QB9lXUvc4BLhp5WsUfUiDDYeFGjv6rKk4bc9G&#10;QTTFx+zPnYcNjfl3geVh9/t1UOr5acyWIDyN/h6+tXOt4G3+Dtcz4QjI1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DvLAxQAAANwAAAAPAAAAAAAAAAAAAAAAAJgCAABkcnMv&#10;ZG93bnJldi54bWxQSwUGAAAAAAQABAD1AAAAigMAAAAA&#10;" fillcolor="#fcf2e3" strokeweight="39e-5mm"/>
                  <v:rect id="Rectangle 373" o:spid="_x0000_s139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QDO8MA&#10;AADcAAAADwAAAGRycy9kb3ducmV2LnhtbESPS4sCMRCE7wv+h9ALXpY14wNXZo0iiuBNfCAem0k7&#10;MzjpjJOo8d8bQfBYVNVX1HgaTCVu1LjSsoJuJwFBnFldcq5gv1v+jkA4j6yxskwKHuRgOml9jTHV&#10;9s4bum19LiKEXYoKCu/rVEqXFWTQdWxNHL2TbQz6KJtc6gbvEW4q2UuSoTRYclwosKZ5Qdl5ezUK&#10;rokLh8EOl+efIwV3XNvFpWuVan+H2T8IT8F/wu/2Sivo/w3hdSYeAT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jQDO8MAAADcAAAADwAAAAAAAAAAAAAAAACYAgAAZHJzL2Rv&#10;d25yZXYueG1sUEsFBgAAAAAEAAQA9QAAAIgDAAAAAA==&#10;" fillcolor="#fbf1e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4" o:spid="_x0000_s139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imoMMA&#10;AADcAAAADwAAAGRycy9kb3ducmV2LnhtbESPS4sCMRCE7wv+h9ALXhbN+ECXWaOIIngTH4jHZtI7&#10;MzjpjJOo8d8bQfBYVNVX1GQWTCVu1LjSsoJeNwFBnFldcq7gsF91fkE4j6yxskwKHuRgNm19TTDV&#10;9s5buu18LiKEXYoKCu/rVEqXFWTQdW1NHL1/2xj0UTa51A3eI9xUsp8kI2mw5LhQYE2LgrLz7moU&#10;XBMXjsM9rs4/JwrutLHLS88q1f4O8z8QnoL/hN/ttVYwGI/hdSYeATl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XimoMMAAADcAAAADwAAAAAAAAAAAAAAAACYAgAAZHJzL2Rv&#10;d25yZXYueG1sUEsFBgAAAAAEAAQA9QAAAIgDAAAAAA==&#10;" fillcolor="#fbf1e2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5" o:spid="_x0000_s139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LTiMIA&#10;AADcAAAADwAAAGRycy9kb3ducmV2LnhtbERPTWvCQBC9C/6HZQRvurFiU1NXkarQa1Wq3obsNIlm&#10;Z0N2TdL++u5B8Ph434tVZ0rRUO0Kywom4wgEcWp1wZmC42E3egPhPLLG0jIp+CUHq2W/t8BE25a/&#10;qNn7TIQQdgkqyL2vEildmpNBN7YVceB+bG3QB1hnUtfYhnBTypcoepUGCw4NOVb0kVN629+Ngvav&#10;iSfl+jzf8j0+4eyy+T5drkoNB936HYSnzj/FD/enVjCNw9pwJhwB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MtOIwgAAANwAAAAPAAAAAAAAAAAAAAAAAJgCAABkcnMvZG93&#10;bnJldi54bWxQSwUGAAAAAAQABAD1AAAAhwMAAAAA&#10;" fillcolor="#faf0e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6" o:spid="_x0000_s140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52E8YA&#10;AADcAAAADwAAAGRycy9kb3ducmV2LnhtbESPT2vCQBTE7wW/w/KE3upGS41GV5FWodeq+Of2yD6T&#10;aPZtyK5J2k/fLQg9DjPzG2a+7EwpGqpdYVnBcBCBIE6tLjhTsN9tXiYgnEfWWFomBd/kYLnoPc0x&#10;0bblL2q2PhMBwi5BBbn3VSKlS3My6Aa2Ig7exdYGfZB1JnWNbYCbUo6iaCwNFhwWcqzoPaf0tr0b&#10;Be1PEw/L1Wm65nt8xLfzx+F4vir13O9WMxCeOv8ffrQ/tYLXeAp/Z8IR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52E8YAAADcAAAADwAAAAAAAAAAAAAAAACYAgAAZHJz&#10;L2Rvd25yZXYueG1sUEsFBgAAAAAEAAQA9QAAAIsDAAAAAA==&#10;" fillcolor="#faf0e1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7" o:spid="_x0000_s140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5YxTsQA&#10;AADcAAAADwAAAGRycy9kb3ducmV2LnhtbERPy2rCQBTdC/2H4Ra600lbCCF1lFIR2kWhRqm4u2Zu&#10;HjRzJ2Qmj/r1zkJweTjv5XoyjRioc7VlBc+LCARxbnXNpYLDfjtPQDiPrLGxTAr+ycF69TBbYqrt&#10;yDsaMl+KEMIuRQWV920qpcsrMugWtiUOXGE7gz7ArpS6wzGEm0a+RFEsDdYcGips6aOi/C/rjYL4&#10;2J8P5fb0/fN7LPLiK9lsfHxR6ulxen8D4Wnyd/HN/akVvCZhfjgTjoBcX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+WMU7EAAAA3AAAAA8AAAAAAAAAAAAAAAAAmAIAAGRycy9k&#10;b3ducmV2LnhtbFBLBQYAAAAABAAEAPUAAACJAwAAAAA=&#10;" fillcolor="#f9efe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8" o:spid="_x0000_s140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qU1ccA&#10;AADcAAAADwAAAGRycy9kb3ducmV2LnhtbESPT2vCQBTE7wW/w/KE3uomFkKIrkEUoT0UqhXF2zP7&#10;8gezb0N21bSf3i0Uehxm5jfMPB9MK27Uu8aygngSgSAurG64UrD/2rykIJxH1thaJgXf5CBfjJ7m&#10;mGl75y3ddr4SAcIuQwW1910mpStqMugmtiMOXml7gz7IvpK6x3uAm1ZOoyiRBhsOCzV2tKqpuOyu&#10;RkFyvJ731eb08Xk4lkX5nq7XPvlR6nk8LGcgPA3+P/zXftMKXtM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DalNX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79" o:spid="_x0000_s140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gKoscA&#10;AADcAAAADwAAAGRycy9kb3ducmV2LnhtbESPW2vCQBSE3wv+h+UIfasbLYQQXaUogj4UvASlb6fZ&#10;kwvNng3ZVVN/vVso+DjMzDfMbNGbRlypc7VlBeNRBII4t7rmUkF2XL8lIJxH1thYJgW/5GAxH7zM&#10;MNX2xnu6HnwpAoRdigoq79tUSpdXZNCNbEscvMJ2Bn2QXSl1h7cAN42cRFEsDdYcFipsaVlR/nO4&#10;GAXx+fKdleuvz93pXOTFNlmtfHxX6nXYf0xBeOr9M/zf3mgF78kE/s6EIyD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AICqLHAAAA3AAAAA8AAAAAAAAAAAAAAAAAmAIAAGRy&#10;cy9kb3ducmV2LnhtbFBLBQYAAAAABAAEAPUAAACMAwAAAAA=&#10;" fillcolor="#f9efe0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0" o:spid="_x0000_s140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9d3MUA&#10;AADcAAAADwAAAGRycy9kb3ducmV2LnhtbESPX2vCMBTF3wW/Q7iCLzLTKYzSGcUJA9mbzhX2dpfc&#10;tcXkpjRZrX76ZTDw8XD+/DirzeCs6KkLjWcFj/MMBLH2puFKwen99SEHESKyQeuZFFwpwGY9Hq2w&#10;MP7CB+qPsRJphEOBCuoY20LKoGtyGOa+JU7et+8cxiS7SpoOL2ncWbnIsifpsOFEqLGlXU36fPxx&#10;CbIvZflxfdO30+zz66WX9rY7WKWmk2H7DCLSEO/h//beKFjmS/g7k46AX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/13cxQAAANw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1" o:spid="_x0000_s140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bFqMUA&#10;AADcAAAADwAAAGRycy9kb3ducmV2LnhtbESPX2vCMBTF3wf7DuEO9iKa6kSkGmUTBNmbWgXfrs1d&#10;W5bclCbW6qdfBGGPh/Pnx5kvO2tES42vHCsYDhIQxLnTFRcKsv26PwXhA7JG45gU3MjDcvH6MsdU&#10;uytvqd2FQsQR9ikqKEOoUyl9XpJFP3A1cfR+XGMxRNkUUjd4jePWyFGSTKTFiiOhxJpWJeW/u4uN&#10;kM1RHg+37/ye9U7nr1aa+2prlHp/6z5nIAJ14T/8bG+0go/pGB5n4hG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FsWoxQAAANwAAAAPAAAAAAAAAAAAAAAAAJgCAABkcnMv&#10;ZG93bnJldi54bWxQSwUGAAAAAAQABAD1AAAAigMAAAAA&#10;" fillcolor="#f8eedf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2" o:spid="_x0000_s140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TGAsQA&#10;AADcAAAADwAAAGRycy9kb3ducmV2LnhtbESPQWvCQBSE7wX/w/KE3urGlhSNriIFoRQRGjXnR/aZ&#10;DWbfxuyq8d+7hYLHYWa+YebL3jbiSp2vHSsYjxIQxKXTNVcK9rv12wSED8gaG8ek4E4elovByxwz&#10;7W78S9c8VCJC2GeowITQZlL60pBFP3ItcfSOrrMYouwqqTu8Rbht5HuSfEqLNccFgy19GSpP+cUq&#10;2MltvXGpaaan4096PhRFu8oLpV6H/WoGIlAfnuH/9rdW8DFJ4e9MPAJ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0xgLEAAAA3AAAAA8AAAAAAAAAAAAAAAAAmAIAAGRycy9k&#10;b3ducmV2LnhtbFBLBQYAAAAABAAEAPUAAACJAwAAAAA=&#10;" fillcolor="#f7edd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3" o:spid="_x0000_s140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ZYdcUA&#10;AADcAAAADwAAAGRycy9kb3ducmV2LnhtbESPQWvCQBSE7wX/w/KE3uqmLUqaZhURClJEaGxzfmRf&#10;ssHs25hdNf33rlDocZiZb5h8NdpOXGjwrWMFz7MEBHHldMuNgu/Dx1MKwgdkjZ1jUvBLHlbLyUOO&#10;mXZX/qJLERoRIewzVGBC6DMpfWXIop+5njh6tRsshiiHRuoBrxFuO/mSJAtpseW4YLCnjaHqWJyt&#10;goPctzs3N93bsf6cn37Ksl8XpVKP03H9DiLQGP7Df+2tVvCaLuB+Jh4Bub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plh1xQAAANwAAAAPAAAAAAAAAAAAAAAAAJgCAABkcnMv&#10;ZG93bnJldi54bWxQSwUGAAAAAAQABAD1AAAAigMAAAAA&#10;" fillcolor="#f7edde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4" o:spid="_x0000_s140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cgAcEA&#10;AADcAAAADwAAAGRycy9kb3ducmV2LnhtbESPQYvCMBSE78L+h/AW9mZTV3BrNYoUZL3qevH2aJ5N&#10;sXkpSdTuvzeC4HGYmW+Y5XqwnbiRD61jBZMsB0FcO91yo+D4tx0XIEJE1tg5JgX/FGC9+hgtsdTu&#10;znu6HWIjEoRDiQpMjH0pZagNWQyZ64mTd3beYkzSN1J7vCe47eR3ns+kxZbTgsGeKkP15XC1Cux0&#10;G+vTrOp27IdiPj+bin73Sn19DpsFiEhDfIdf7Z1WMC1+4HkmHQG5e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7HIAHBAAAA3AAAAA8AAAAAAAAAAAAAAAAAmAIAAGRycy9kb3du&#10;cmV2LnhtbFBLBQYAAAAABAAEAPUAAACGAwAAAAA=&#10;" fillcolor="#f6ecd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5" o:spid="_x0000_s140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1i0c7wA&#10;AADcAAAADwAAAGRycy9kb3ducmV2LnhtbERPy6rCMBDdC/5DGMGdpipIrUaRguhW7924G5qxKTaT&#10;kkStf28WgsvDeW92vW3Fk3xoHCuYTTMQxJXTDdcK/v8OkxxEiMgaW8ek4E0BdtvhYIOFdi8+0/MS&#10;a5FCOBSowMTYFVKGypDFMHUdceJuzluMCfpaao+vFG5bOc+ypbTYcGow2FFpqLpfHlaBXRxidV2W&#10;7Yl9n69WN1PS8azUeNTv1yAi9fEn/rpPWsEiT2vTmXQE5PYD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vWLRzvAAAANwAAAAPAAAAAAAAAAAAAAAAAJgCAABkcnMvZG93bnJldi54&#10;bWxQSwUGAAAAAAQABAD1AAAAgQMAAAAA&#10;" fillcolor="#f6ecdd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6" o:spid="_x0000_s141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i7q8UA&#10;AADcAAAADwAAAGRycy9kb3ducmV2LnhtbESPQWsCMRSE7wX/Q3iCt5pVadGtUUQUBLGgtlBvz81z&#10;d9nkZdlE3f57Uyh4HGbmG2Y6b60RN2p86VjBoJ+AIM6cLjlX8HVcv45B+ICs0TgmBb/kYT7rvEwx&#10;1e7Oe7odQi4ihH2KCooQ6lRKnxVk0fddTRy9i2sshiibXOoG7xFujRwmybu0WHJcKLCmZUFZdbha&#10;BZ/t97ac/FTV6Gx2fnVent7InJTqddvFB4hAbXiG/9sbrWA0nsD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OLurxQAAANwAAAAPAAAAAAAAAAAAAAAAAJgCAABkcnMv&#10;ZG93bnJldi54bWxQSwUGAAAAAAQABAD1AAAAigMAAAAA&#10;" fillcolor="#f5ebdc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7" o:spid="_x0000_s141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uE68MA&#10;AADcAAAADwAAAGRycy9kb3ducmV2LnhtbERPXWvCMBR9H+w/hDvwbaabKFqNMkRBEAXrBvp2be7a&#10;0uSmNFHrvzcPgz0ezvds0VkjbtT6yrGCj34Cgjh3uuJCwfdx/T4G4QOyRuOYFDzIw2L++jLDVLs7&#10;H+iWhULEEPYpKihDaFIpfV6SRd93DXHkfl1rMUTYFlK3eI/h1sjPJBlJixXHhhIbWpaU19nVKth3&#10;P9tqcqrrwcXs/OqyPA/JnJXqvXVfUxCBuvAv/nNvtILBJM6PZ+IR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tuE68MAAADcAAAADwAAAAAAAAAAAAAAAACYAgAAZHJzL2Rv&#10;d25yZXYueG1sUEsFBgAAAAAEAAQA9QAAAIgDAAAAAA==&#10;" fillcolor="#f5ebdc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8" o:spid="_x0000_s141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IaScEA&#10;AADcAAAADwAAAGRycy9kb3ducmV2LnhtbESPzarCMBSE94LvEI7gTtNeQbQaRYSr3Yk/uD42x7bY&#10;nJQman17Iwguh5n5hpkvW1OJBzWutKwgHkYgiDOrS84VnI7/gwkI55E1VpZJwYscLBfdzhwTbZ+8&#10;p8fB5yJA2CWooPC+TqR0WUEG3dDWxMG72sagD7LJpW7wGeCmkn9RNJYGSw4LBda0Lii7He5GQbW7&#10;XeO7sSOexnlqLtvzfpJulOr32tUMhKfW/8LfdqoVjKYxfM6EIyAX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mSGknBAAAA3AAAAA8AAAAAAAAAAAAAAAAAmAIAAGRycy9kb3du&#10;cmV2LnhtbFBLBQYAAAAABAAEAPUAAACGAwAAAAA=&#10;" fillcolor="#f4eadb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89" o:spid="_x0000_s141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CEPsQA&#10;AADcAAAADwAAAGRycy9kb3ducmV2LnhtbESPzWrDMBCE74W+g9hCbo38A8VxooRQaOJbsVt63lob&#10;28RaGUtOnLevCoEch5n5htnsZtOLC42us6wgXkYgiGurO24UfH99vGYgnEfW2FsmBTdysNs+P20w&#10;1/bKJV0q34gAYZejgtb7IZfS1S0ZdEs7EAfvZEeDPsixkXrEa4CbXiZR9CYNdhwWWhzovaX6XE1G&#10;Qf95PsWTsSmv4qYwv8efMisOSi1e5v0ahKfZP8L3dqEVpKsE/s+EIyC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AhD7EAAAA3AAAAA8AAAAAAAAAAAAAAAAAmAIAAGRycy9k&#10;b3ducmV2LnhtbFBLBQYAAAAABAAEAPUAAACJAwAAAAA=&#10;" fillcolor="#f4eadb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0" o:spid="_x0000_s141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whpcIA&#10;AADcAAAADwAAAGRycy9kb3ducmV2LnhtbESPzarCMBSE9xd8h3AEd9e0tyBajSLC1e7EH1wfm2Nb&#10;bE5KE7W+vREEl8PMfMPMFp2pxZ1aV1lWEA8jEMS51RUXCo6H/98xCOeRNdaWScGTHCzmvZ8Zpto+&#10;eEf3vS9EgLBLUUHpfZNK6fKSDLqhbYiDd7GtQR9kW0jd4iPATS3/omgkDVYcFkpsaFVSft3fjIJ6&#10;e73EN2MTnsRFZs6b026crZUa9LvlFISnzn/Dn3amFSSTBN5nwhGQ8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DCGlwgAAANwAAAAPAAAAAAAAAAAAAAAAAJgCAABkcnMvZG93&#10;bnJldi54bWxQSwUGAAAAAAQABAD1AAAAhwMAAAAA&#10;" fillcolor="#f4eadb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1" o:spid="_x0000_s141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jdAcYA&#10;AADcAAAADwAAAGRycy9kb3ducmV2LnhtbESP3WrCQBSE7wt9h+UUvGs2tUVs6kZEqFoUsbYPcMie&#10;/GD2bMyuJu3Tu4Lg5TAz3zCTaW9qcabWVZYVvEQxCOLM6ooLBb8/n89jEM4ja6wtk4I/cjBNHx8m&#10;mGjb8Ted974QAcIuQQWl900ipctKMugi2xAHL7etQR9kW0jdYhfgppbDOB5JgxWHhRIbmpeUHfYn&#10;o2C0qNZu3B03+WpL8eKw/Nqd/hulBk/97AOEp97fw7f2Sit4fX+D65lwBGR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sjdAcYAAADcAAAADwAAAAAAAAAAAAAAAACYAgAAZHJz&#10;L2Rvd25yZXYueG1sUEsFBgAAAAAEAAQA9QAAAIsDAAAAAA==&#10;" fillcolor="#f3e9da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2" o:spid="_x0000_s141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R4msYA&#10;AADcAAAADwAAAGRycy9kb3ducmV2LnhtbESP3WrCQBSE7wt9h+UUvGs2tVRs6kZEqFoUsbYPcMie&#10;/GD2bMyuJu3Tu4Lg5TAz3zCTaW9qcabWVZYVvEQxCOLM6ooLBb8/n89jEM4ja6wtk4I/cjBNHx8m&#10;mGjb8Ted974QAcIuQQWl900ipctKMugi2xAHL7etQR9kW0jdYhfgppbDOB5JgxWHhRIbmpeUHfYn&#10;o2C0qNZu3B03+WpL8eKw/Nqd/hulBk/97AOEp97fw7f2Sit4fX+D65lwBGR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YR4msYAAADcAAAADwAAAAAAAAAAAAAAAACYAgAAZHJz&#10;L2Rvd25yZXYueG1sUEsFBgAAAAAEAAQA9QAAAIsDAAAAAA==&#10;" fillcolor="#f3e9da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3" o:spid="_x0000_s141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0BDcUA&#10;AADcAAAADwAAAGRycy9kb3ducmV2LnhtbESPQWsCMRSE74L/IbyCt5ptpbZujVLEpVLQUhV6fWye&#10;m8XNy5JEXf99UxA8DjPzDTOdd7YRZ/KhdqzgaZiBIC6drrlSsN8Vj28gQkTW2DgmBVcKMJ/1e1PM&#10;tbvwD523sRIJwiFHBSbGNpcylIYshqFriZN3cN5iTNJXUnu8JLht5HOWjaXFmtOCwZYWhsrj9mQV&#10;4GdhNi+/X6/LwjdhlBXr7/VhotTgoft4BxGpi/fwrb3SCkaTMfyfSUdAz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XQENxQAAANw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4" o:spid="_x0000_s141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GklsUA&#10;AADcAAAADwAAAGRycy9kb3ducmV2LnhtbESPQWsCMRSE74L/IbyCN8220lq3RiniUinYUhV6fWye&#10;m8XNy5JEXf99UxA8DjPzDTNbdLYRZ/KhdqzgcZSBIC6drrlSsN8Vw1cQISJrbByTgisFWMz7vRnm&#10;2l34h87bWIkE4ZCjAhNjm0sZSkMWw8i1xMk7OG8xJukrqT1eEtw28inLXqTFmtOCwZaWhsrj9mQV&#10;4Edhvp5/PyerwjdhnBWb781hqtTgoXt/AxGpi/fwrb3WCsbTCfyfSUd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EaSWxQAAANwAAAAPAAAAAAAAAAAAAAAAAJgCAABkcnMv&#10;ZG93bnJldi54bWxQSwUGAAAAAAQABAD1AAAAigMAAAAA&#10;" fillcolor="#f2e8d9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5" o:spid="_x0000_s141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/Zxd8AA&#10;AADcAAAADwAAAGRycy9kb3ducmV2LnhtbERPy2oCMRTdF/yHcIVuiiZVqDoaRRSlO/HxAZfJdTI4&#10;uRmS1Bn/vlkUujyc92rTu0Y8KcTas4bPsQJBXHpTc6Xhdj2M5iBiQjbYeCYNL4qwWQ/eVlgY3/GZ&#10;npdUiRzCsUANNqW2kDKWlhzGsW+JM3f3wWHKMFTSBOxyuGvkRKkv6bDm3GCxpZ2l8nH5cRo+7Lmv&#10;dqfbEeWr3IeZUt3poLR+H/bbJYhEffoX/7m/jYbpIq/NZ/IRkO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/Zxd8AAAADcAAAADwAAAAAAAAAAAAAAAACYAgAAZHJzL2Rvd25y&#10;ZXYueG1sUEsFBgAAAAAEAAQA9QAAAIUDAAAAAA==&#10;" fillcolor="#f1e7d8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6" o:spid="_x0000_s1420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rU7MMA&#10;AADcAAAADwAAAGRycy9kb3ducmV2LnhtbESP3WoCMRSE7wu+QziCN6UmWqi6NYooSu/Enwc4bE43&#10;SzcnSxLd9e1NodDLYWa+YZbr3jXiTiHWnjVMxgoEcelNzZWG62X/NgcRE7LBxjNpeFCE9WrwssTC&#10;+I5PdD+nSmQIxwI12JTaQspYWnIYx74lzt63Dw5TlqGSJmCX4a6RU6U+pMOa84LFlraWyp/zzWl4&#10;tae+2h6vB5SPchdmSnXHvdJ6NOw3nyAS9ek//Nf+MhreFwv4PZOPgFw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LrU7MMAAADcAAAADwAAAAAAAAAAAAAAAACYAgAAZHJzL2Rv&#10;d25yZXYueG1sUEsFBgAAAAAEAAQA9QAAAIgDAAAAAA==&#10;" fillcolor="#f1e7d8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7" o:spid="_x0000_s1421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3NK8IA&#10;AADcAAAADwAAAGRycy9kb3ducmV2LnhtbERPz2vCMBS+C/sfwhvsZlNliFSjiGMi7CB1O2y31+bZ&#10;FJuX0qS2++/NQfD48f1eb0fbiBt1vnasYJakIIhLp2uuFPx8f06XIHxA1tg4JgX/5GG7eZmsMdNu&#10;4Jxu51CJGMI+QwUmhDaT0peGLPrEtcSRu7jOYoiwq6TucIjhtpHzNF1IizXHBoMt7Q2V13NvFfzp&#10;WT/0H9UpN2NRHML8K7/8Fkq9vY67FYhAY3iKH+6jVvCexvnxTDwCcn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Tc0rwgAAANwAAAAPAAAAAAAAAAAAAAAAAJgCAABkcnMvZG93&#10;bnJldi54bWxQSwUGAAAAAAQABAD1AAAAhwMAAAAA&#10;" fillcolor="#f0e6d7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8" o:spid="_x0000_s1422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FosMUA&#10;AADcAAAADwAAAGRycy9kb3ducmV2LnhtbESPQWvCQBSE70L/w/IEb7qJlCKpqxRLS8FDiXqwt5fs&#10;MxuafRuyGxP/vVsoeBxm5htmvR1tI67U+dqxgnSRgCAuna65UnA6fsxXIHxA1tg4JgU38rDdPE3W&#10;mGk3cE7XQ6hEhLDPUIEJoc2k9KUhi37hWuLoXVxnMUTZVVJ3OES4beQySV6kxZrjgsGWdobK30Nv&#10;FfzotB/69+o7N2NRfIblPr+cC6Vm0/HtFUSgMTzC/+0vreA5SeHvTDwCcn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AWiwxQAAANwAAAAPAAAAAAAAAAAAAAAAAJgCAABkcnMv&#10;ZG93bnJldi54bWxQSwUGAAAAAAQABAD1AAAAigMAAAAA&#10;" fillcolor="#f0e6d7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399" o:spid="_x0000_s1423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P2x8YA&#10;AADcAAAADwAAAGRycy9kb3ducmV2LnhtbESPQWvCQBSE7wX/w/IKvTUbQykluopUlEIPJepBby/Z&#10;ZzaYfRuyG5P++26h0OMwM98wy/VkW3Gn3jeOFcyTFARx5XTDtYLTcff8BsIHZI2tY1LwTR7Wq9nD&#10;EnPtRi7ofgi1iBD2OSowIXS5lL4yZNEnriOO3tX1FkOUfS11j2OE21ZmafoqLTYcFwx29G6ouh0G&#10;q+Ci58M4bOuvwkxluQ/ZZ3E9l0o9PU6bBYhAU/gP/7U/tIKXNIPfM/EIyN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dP2x8YAAADcAAAADwAAAAAAAAAAAAAAAACYAgAAZHJz&#10;L2Rvd25yZXYueG1sUEsFBgAAAAAEAAQA9QAAAIsDAAAAAA==&#10;" fillcolor="#f0e6d7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00" o:spid="_x0000_s1424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2L28UA&#10;AADcAAAADwAAAGRycy9kb3ducmV2LnhtbESPQWvCQBSE7wX/w/KE3upGbaVEV1HBYg8Fo/X+yD6T&#10;YPZt2F2T2F/fLRQ8DjPzDbNY9aYWLTlfWVYwHiUgiHOrKy4UfJ92L+8gfEDWWFsmBXfysFoOnhaY&#10;attxRu0xFCJC2KeooAyhSaX0eUkG/cg2xNG7WGcwROkKqR12EW5qOUmSmTRYcVwosaFtSfn1eDMK&#10;wld2mHxsstyc93f32f4cxm9Fp9TzsF/PQQTqwyP8395rBa/JF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nYvb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01" o:spid="_x0000_s1425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Tr8UA&#10;AADcAAAADwAAAGRycy9kb3ducmV2LnhtbESPT2vCQBTE7wW/w/IEb3Wj2CLRVVSo2EPB+Of+yD6T&#10;YPZt2N0msZ++Wyh4HGbmN8xy3ZtatOR8ZVnBZJyAIM6trrhQcDl/vM5B+ICssbZMCh7kYb0avCwx&#10;1bbjjNpTKESEsE9RQRlCk0rp85IM+rFtiKN3s85giNIVUjvsItzUcpok79JgxXGhxIZ2JeX307dR&#10;EL6y43S/zXJzPTzcZ/tznLwVnVKjYb9ZgAjUh2f4v33QCmbJDP7OxCM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dBOvxQAAANwAAAAPAAAAAAAAAAAAAAAAAJgCAABkcnMv&#10;ZG93bnJldi54bWxQSwUGAAAAAAQABAD1AAAAigMAAAAA&#10;" fillcolor="#efe5d6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02" o:spid="_x0000_s1426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vPQcYA&#10;AADcAAAADwAAAGRycy9kb3ducmV2LnhtbESPT2sCMRTE74V+h/AKXoomaqvt1igiCnop+Ofi7bl5&#10;3V3cvKyb6K7f3hQKPQ4z8xtmMmttKW5U+8Kxhn5PgSBOnSk403DYr7ofIHxANlg6Jg138jCbPj9N&#10;MDGu4S3ddiETEcI+QQ15CFUipU9zsuh7riKO3o+rLYYo60yaGpsIt6UcKDWSFguOCzlWtMgpPe+u&#10;VkNTfB/T/iZbqvv4pLZ4+hy+XozWnZd2/gUiUBv+w3/ttdHwpt7h90w8AnL6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OvPQcYAAADcAAAADwAAAAAAAAAAAAAAAACYAgAAZHJz&#10;L2Rvd25yZXYueG1sUEsFBgAAAAAEAAQA9QAAAIsDAAAAAA==&#10;" fillcolor="#eee4d5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03" o:spid="_x0000_s1427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lRNsYA&#10;AADcAAAADwAAAGRycy9kb3ducmV2LnhtbESPT2vCQBTE7wW/w/KEXkrdtRXbxmxEpIX2Ivjn4u2Z&#10;fSbB7NuY3Zr47bsFweMwM79h0nlva3Gh1leONYxHCgRx7kzFhYbd9uv5HYQPyAZrx6ThSh7m2eAh&#10;xcS4jtd02YRCRAj7BDWUITSJlD4vyaIfuYY4ekfXWgxRtoU0LXYRbmv5otRUWqw4LpTY0LKk/LT5&#10;tRq6arXPxz/Fp7q+HdQaDx+vT2ej9eOwX8xABOrDPXxrfxsNEzWF/zPxCMjs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DlRNsYAAADcAAAADwAAAAAAAAAAAAAAAACYAgAAZHJz&#10;L2Rvd25yZXYueG1sUEsFBgAAAAAEAAQA9QAAAIsDAAAAAA==&#10;" fillcolor="#eee4d5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04" o:spid="_x0000_s1428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lzV8MA&#10;AADcAAAADwAAAGRycy9kb3ducmV2LnhtbESPQUvDQBSE70L/w/IK3uymYqvEbktRBI8aJdDbM/ua&#10;Dc2+DbvPNP33riB4HGbmG2azm3yvRoqpC2xguShAETfBdtwa+Px4uXkAlQTZYh+YDFwowW47u9pg&#10;acOZ32mspFUZwqlEA05kKLVOjSOPaREG4uwdQ/QoWcZW24jnDPe9vi2KtfbYcV5wONCTo+ZUfXsD&#10;63FVPV+6rzq+1VSP7nAQiStjrufT/hGU0CT/4b/2qzVwV9zD75l8BP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llzV8MAAADcAAAADwAAAAAAAAAAAAAAAACYAgAAZHJzL2Rv&#10;d25yZXYueG1sUEsFBgAAAAAEAAQA9QAAAIgDAAAAAA==&#10;" fillcolor="#ede3d4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  <v:rect id="Rectangle 405" o:spid="_x0000_s1429" style="position:absolute;left:-228;top:-485;width:129;height:41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bnJcEA&#10;AADcAAAADwAAAGRycy9kb3ducmV2LnhtbERPTUvDQBC9C/6HZYTe7MbSFondFlEKPWoqgd7G7JgN&#10;ZmfD7jRN/717EHp8vO/NbvK9GimmLrCBp3kBirgJtuPWwNdx//gMKgmyxT4wGbhSgt32/m6DpQ0X&#10;/qSxklblEE4lGnAiQ6l1ahx5TPMwEGfuJ0SPkmFstY14yeG+14uiWGuPHecGhwO9OWp+q7M3sB5X&#10;1fu1+67jR0316E4nkbgyZvYwvb6AEprkJv53H6yBZZHX5jP5COjt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vG5yXBAAAA3AAAAA8AAAAAAAAAAAAAAAAAmAIAAGRycy9kb3du&#10;cmV2LnhtbFBLBQYAAAAABAAEAPUAAACGAwAAAAA=&#10;" fillcolor="#ede3d4" stroked="f">
                    <v:textbox style="mso-fit-shape-to-text:t" inset="0,0,0,0">
                      <w:txbxContent>
                        <w:p w:rsidR="00D54C13" w:rsidRDefault="00D54C13">
                          <w:pPr>
                            <w:ind w:left="0"/>
                          </w:pPr>
                        </w:p>
                      </w:txbxContent>
                    </v:textbox>
                  </v:rect>
                </v:group>
                <v:rect id="Rectangle 407" o:spid="_x0000_s1430" style="position:absolute;left:-1447;top:-307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qcmsIA&#10;AADcAAAADwAAAGRycy9kb3ducmV2LnhtbESPzWrDMBCE74W8g9hAb40cU0LqRAlOodCTIU4pPS7W&#10;xjaxVkZS/fP2UaDQ4zAz3zD742Q6MZDzrWUF61UCgriyuuVawdfl42ULwgdkjZ1lUjCTh+Nh8bTH&#10;TNuRzzSUoRYRwj5DBU0IfSalrxoy6Fe2J47e1TqDIUpXS+1wjHDTyTRJNtJgy3GhwZ7eG6pu5a9R&#10;gKYs3HeRlnzCgU9zl/84zJV6Xk75DkSgKfyH/9qfWsFr8gaPM/EIyMM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upyawgAAANwAAAAPAAAAAAAAAAAAAAAAAJgCAABkcnMvZG93&#10;bnJldi54bWxQSwUGAAAAAAQABAD1AAAAhwMAAAAA&#10;" fillcolor="#ece2d3" stroked="f">
                  <v:textbox style="mso-fit-shape-to-text:t" inset="0,0,0,0">
                    <w:txbxContent>
                      <w:p w:rsidR="00D54C13" w:rsidRDefault="00D54C13">
                        <w:pPr>
                          <w:ind w:left="0"/>
                        </w:pPr>
                      </w:p>
                    </w:txbxContent>
                  </v:textbox>
                </v:rect>
                <v:rect id="Rectangle 408" o:spid="_x0000_s1431" style="position:absolute;left:-1447;top:-307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mj2r4A&#10;AADcAAAADwAAAGRycy9kb3ducmV2LnhtbERPTYvCMBC9L/gfwgjetqkislRjaQXBk7DdRTwOzdgW&#10;m0lJYq3/fnNY8Ph437t8Mr0YyfnOsoJlkoIgrq3uuFHw+3P8/ALhA7LG3jIpeJGHfD/72GGm7ZO/&#10;aaxCI2II+wwVtCEMmZS+bsmgT+xAHLmbdQZDhK6R2uEzhptertJ0Iw12HBtaHOjQUn2vHkYBmurs&#10;LudVxSWOXL764uqwUGoxn4otiEBTeIv/3SetYL2M8+OZeATk/g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dZo9q+AAAA3AAAAA8AAAAAAAAAAAAAAAAAmAIAAGRycy9kb3ducmV2&#10;LnhtbFBLBQYAAAAABAAEAPUAAACDAwAAAAA=&#10;" fillcolor="#ece2d3" stroked="f">
                  <v:textbox style="mso-fit-shape-to-text:t" inset="0,0,0,0">
                    <w:txbxContent>
                      <w:p w:rsidR="00D54C13" w:rsidRDefault="00D54C13">
                        <w:pPr>
                          <w:ind w:left="0"/>
                        </w:pPr>
                      </w:p>
                    </w:txbxContent>
                  </v:textbox>
                </v:rect>
                <v:rect id="Rectangle 409" o:spid="_x0000_s1432" style="position:absolute;left:-1447;top:-307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EYecMA&#10;AADcAAAADwAAAGRycy9kb3ducmV2LnhtbESPQWvCQBSE74X+h+UVequbVFGJriEKUg89aPQHPLLP&#10;bDD7NuxuNf333UKhx2FmvmHW5Wh7cScfOscK8kkGgrhxuuNWweW8f1uCCBFZY++YFHxTgHLz/LTG&#10;QrsHn+hex1YkCIcCFZgYh0LK0BiyGCZuIE7e1XmLMUnfSu3xkeC2l+9ZNpcWO04LBgfaGWpu9ZdV&#10;sFsct/WH/zS0vEwrmfstsjVKvb6M1QpEpDH+h//aB61glufweyYdAbn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vEYecMAAADcAAAADwAAAAAAAAAAAAAAAACYAgAAZHJzL2Rv&#10;d25yZXYueG1sUEsFBgAAAAAEAAQA9QAAAIgDAAAAAA==&#10;" fillcolor="#ebe1d2" stroked="f">
                  <v:textbox style="mso-fit-shape-to-text:t" inset="0,0,0,0">
                    <w:txbxContent>
                      <w:p w:rsidR="00D54C13" w:rsidRDefault="00D54C13">
                        <w:pPr>
                          <w:ind w:left="0"/>
                        </w:pPr>
                      </w:p>
                    </w:txbxContent>
                  </v:textbox>
                </v:rect>
                <v:rect id="Rectangle 410" o:spid="_x0000_s1433" style="position:absolute;left:-1447;top:-307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OGDsIA&#10;AADcAAAADwAAAGRycy9kb3ducmV2LnhtbESPQWsCMRSE7wX/Q3iCt5pdLVVWo6gg9tBDXf0Bj81z&#10;s7h5WZKo6783hUKPw8x8wyzXvW3FnXxoHCvIxxkI4srphmsF59P+fQ4iRGSNrWNS8KQA69XgbYmF&#10;dg8+0r2MtUgQDgUqMDF2hZShMmQxjF1HnLyL8xZjkr6W2uMjwW0rJ1n2KS02nBYMdrQzVF3Lm1Ww&#10;m/1sy4P/NjQ/Tzcy91tka5QaDfvNAkSkPv6H/9pfWsFHPoHfM+kIyN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I4YOwgAAANwAAAAPAAAAAAAAAAAAAAAAAJgCAABkcnMvZG93&#10;bnJldi54bWxQSwUGAAAAAAQABAD1AAAAhwMAAAAA&#10;" fillcolor="#ebe1d2" stroked="f">
                  <v:textbox style="mso-fit-shape-to-text:t" inset="0,0,0,0">
                    <w:txbxContent>
                      <w:p w:rsidR="00D54C13" w:rsidRDefault="00D54C13">
                        <w:pPr>
                          <w:ind w:left="0"/>
                        </w:pPr>
                      </w:p>
                    </w:txbxContent>
                  </v:textbox>
                </v:rect>
                <v:rect id="Rectangle 411" o:spid="_x0000_s1434" style="position:absolute;left:-1447;top:-307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8jlcIA&#10;AADcAAAADwAAAGRycy9kb3ducmV2LnhtbESPQWsCMRSE7wX/Q3iCt5pdLVVWo6gg9tBDXf0Bj81z&#10;s7h5WZKo6783hUKPw8x8wyzXvW3FnXxoHCvIxxkI4srphmsF59P+fQ4iRGSNrWNS8KQA69XgbYmF&#10;dg8+0r2MtUgQDgUqMDF2hZShMmQxjF1HnLyL8xZjkr6W2uMjwW0rJ1n2KS02nBYMdrQzVF3Lm1Ww&#10;m/1sy4P/NjQ/Tzcy91tka5QaDfvNAkSkPv6H/9pfWsFHPoXfM+kIyN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byOVwgAAANwAAAAPAAAAAAAAAAAAAAAAAJgCAABkcnMvZG93&#10;bnJldi54bWxQSwUGAAAAAAQABAD1AAAAhwMAAAAA&#10;" fillcolor="#ebe1d2" stroked="f">
                  <v:textbox style="mso-fit-shape-to-text:t" inset="0,0,0,0">
                    <w:txbxContent>
                      <w:p w:rsidR="00D54C13" w:rsidRDefault="00D54C13">
                        <w:pPr>
                          <w:ind w:left="0"/>
                        </w:pPr>
                      </w:p>
                    </w:txbxContent>
                  </v:textbox>
                </v:rect>
                <v:rect id="Rectangle 412" o:spid="_x0000_s1435" style="position:absolute;left:-1447;top:-307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RZpMQA&#10;AADcAAAADwAAAGRycy9kb3ducmV2LnhtbESPQWsCMRSE74L/ITzBm2a1IrI1ihRb9uBBbQs9Pjav&#10;2cXNyzZJdf33RhA8DjPzDbNcd7YRZ/KhdqxgMs5AEJdO12wUfH2+jxYgQkTW2DgmBVcKsF71e0vM&#10;tbvwgc7HaESCcMhRQRVjm0sZyooshrFriZP367zFmKQ3Unu8JLht5DTL5tJizWmhwpbeKipPx3+r&#10;YGE+zM+uLA4mFvtvv21f/gyyUsNBt3kFEamLz/CjXWgFs8kM7mfSEZCr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UWaTEAAAA3AAAAA8AAAAAAAAAAAAAAAAAmAIAAGRycy9k&#10;b3ducmV2LnhtbFBLBQYAAAAABAAEAPUAAACJAwAAAAA=&#10;" fillcolor="#eae0d1" stroked="f">
                  <v:textbox style="mso-fit-shape-to-text:t" inset="0,0,0,0">
                    <w:txbxContent>
                      <w:p w:rsidR="00D54C13" w:rsidRDefault="00D54C13">
                        <w:pPr>
                          <w:ind w:left="0"/>
                        </w:pPr>
                      </w:p>
                    </w:txbxContent>
                  </v:textbox>
                </v:rect>
                <v:rect id="Rectangle 413" o:spid="_x0000_s1436" style="position:absolute;left:-1447;top:-307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5j8P8QA&#10;AADcAAAADwAAAGRycy9kb3ducmV2LnhtbESPQWsCMRSE70L/Q3gFb5pVa5GtUUpR2YMHtS30+Ni8&#10;ZpduXtYk6vbfG0HwOMzMN8x82dlGnMmH2rGC0TADQVw6XbNR8PW5HsxAhIissXFMCv4pwHLx1Jtj&#10;rt2F93Q+RCMShEOOCqoY21zKUFZkMQxdS5y8X+ctxiS9kdrjJcFtI8dZ9iot1pwWKmzpo6Ly73Cy&#10;CmZmY362ZbE3sdh9+1U7ORpkpfrP3fsbiEhdfITv7UIreBlN4XYmHQG5u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Y/D/EAAAA3AAAAA8AAAAAAAAAAAAAAAAAmAIAAGRycy9k&#10;b3ducmV2LnhtbFBLBQYAAAAABAAEAPUAAACJAwAAAAA=&#10;" fillcolor="#eae0d1" stroked="f">
                  <v:textbox style="mso-fit-shape-to-text:t" inset="0,0,0,0">
                    <w:txbxContent>
                      <w:p w:rsidR="00D54C13" w:rsidRDefault="00D54C13">
                        <w:pPr>
                          <w:ind w:left="0"/>
                        </w:pPr>
                      </w:p>
                    </w:txbxContent>
                  </v:textbox>
                </v:rect>
                <v:rect id="Rectangle 414" o:spid="_x0000_s1437" style="position:absolute;left:-1447;top:-307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LEesIA&#10;AADcAAAADwAAAGRycy9kb3ducmV2LnhtbESPzWoCMRSF9wXfIdxCdzVjKyJTo5QRscsaBV1eJtdJ&#10;6ORmmKQ6fftGEFwezs/HWawG34oL9dEFVjAZFyCI62AcNwoO+83rHERMyAbbwKTgjyKslqOnBZYm&#10;XHlHF50akUc4lqjAptSVUsbaksc4Dh1x9s6h95iy7Btperzmcd/Kt6KYSY+OM8FiR5Wl+kf/+gx5&#10;9+vjt9enatpVjWWtt+7slHp5Hj4/QCQa0iN8b38ZBdPJDG5n8hGQy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IsR6wgAAANwAAAAPAAAAAAAAAAAAAAAAAJgCAABkcnMvZG93&#10;bnJldi54bWxQSwUGAAAAAAQABAD1AAAAhwMAAAAA&#10;" fillcolor="#e9dfd0" stroked="f">
                  <v:textbox style="mso-fit-shape-to-text:t" inset="0,0,0,0">
                    <w:txbxContent>
                      <w:p w:rsidR="00D54C13" w:rsidRDefault="00D54C13">
                        <w:pPr>
                          <w:ind w:left="0"/>
                        </w:pPr>
                      </w:p>
                    </w:txbxContent>
                  </v:textbox>
                </v:rect>
                <v:rect id="Rectangle 415" o:spid="_x0000_s1438" style="position:absolute;left:-1447;top:-307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5h4cIA&#10;AADcAAAADwAAAGRycy9kb3ducmV2LnhtbESPzWoCMRSF9wXfIdxCdzVjK1WmRpEpRZc2CnZ5mVwn&#10;oZObYZLq+PZGKHR5OD8fZ7EafCvO1EcXWMFkXIAgroNx3Cg47D+f5yBiQjbYBiYFV4qwWo4eFlia&#10;cOEvOuvUiDzCsUQFNqWulDLWljzGceiIs3cKvceUZd9I0+Mlj/tWvhTFm/ToOBMsdlRZqn/0r8+Q&#10;V/9x3Hn9XU27qrGs9cadnFJPj8P6HUSiIf2H/9pbo2A6mcH9TD4Cc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bmHhwgAAANwAAAAPAAAAAAAAAAAAAAAAAJgCAABkcnMvZG93&#10;bnJldi54bWxQSwUGAAAAAAQABAD1AAAAhwMAAAAA&#10;" fillcolor="#e9dfd0" stroked="f">
                  <v:textbox style="mso-fit-shape-to-text:t" inset="0,0,0,0">
                    <w:txbxContent>
                      <w:p w:rsidR="00D54C13" w:rsidRDefault="00D54C13">
                        <w:pPr>
                          <w:ind w:left="0"/>
                        </w:pPr>
                      </w:p>
                    </w:txbxContent>
                  </v:textbox>
                </v:rect>
                <v:rect id="Rectangle 416" o:spid="_x0000_s1439" style="position:absolute;left:-1447;top:-307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WeaMAA&#10;AADcAAAADwAAAGRycy9kb3ducmV2LnhtbERPzYrCMBC+C/sOYRa8aVoVt3SNRQVRL4JdH2C2mW3L&#10;NpPaRK1vbw6Cx4/vf5H1phE36lxtWUE8jkAQF1bXXCo4/2xHCQjnkTU2lknBgxxky4/BAlNt73yi&#10;W+5LEULYpaig8r5NpXRFRQbd2LbEgfuznUEfYFdK3eE9hJtGTqJoLg3WHBoqbGlTUfGfX40CmxzW&#10;nPO86S922n4df3dmd54qNfzsV98gPPX+LX6591rBLA5rw5lwBOTy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HWeaMAAAADcAAAADwAAAAAAAAAAAAAAAACYAgAAZHJzL2Rvd25y&#10;ZXYueG1sUEsFBgAAAAAEAAQA9QAAAIUDAAAAAA==&#10;" fillcolor="#e8decf" stroked="f">
                  <v:textbox style="mso-fit-shape-to-text:t" inset="0,0,0,0">
                    <w:txbxContent>
                      <w:p w:rsidR="00D54C13" w:rsidRDefault="00D54C13">
                        <w:pPr>
                          <w:ind w:left="0"/>
                        </w:pPr>
                      </w:p>
                    </w:txbxContent>
                  </v:textbox>
                </v:rect>
                <v:rect id="Rectangle 417" o:spid="_x0000_s1440" style="position:absolute;left:-1447;top:-307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k788MA&#10;AADcAAAADwAAAGRycy9kb3ducmV2LnhtbESP3YrCMBSE74V9h3AWvFtTdfGnGkUFUW8Eqw9wbI5t&#10;sTmpTdTu2xthwcthZr5hpvPGlOJBtSssK+h2IhDEqdUFZwpOx/XPCITzyBpLy6TgjxzMZ1+tKcba&#10;PvlAj8RnIkDYxagg976KpXRpTgZdx1bEwbvY2qAPss6krvEZ4KaUvSgaSIMFh4UcK1rllF6Tu1Fg&#10;R7slJzwom5vtV8P9eWM2p75S7e9mMQHhqfGf8H97qxX8dsfwPhOOgJy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zk788MAAADcAAAADwAAAAAAAAAAAAAAAACYAgAAZHJzL2Rv&#10;d25yZXYueG1sUEsFBgAAAAAEAAQA9QAAAIgDAAAAAA==&#10;" fillcolor="#e8decf" stroked="f">
                  <v:textbox style="mso-fit-shape-to-text:t" inset="0,0,0,0">
                    <w:txbxContent>
                      <w:p w:rsidR="00D54C13" w:rsidRDefault="00D54C13">
                        <w:pPr>
                          <w:ind w:left="0"/>
                        </w:pPr>
                      </w:p>
                    </w:txbxContent>
                  </v:textbox>
                </v:rect>
                <v:rect id="Rectangle 418" o:spid="_x0000_s1441" style="position:absolute;left:-1447;top:-307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px08EA&#10;AADcAAAADwAAAGRycy9kb3ducmV2LnhtbERP3WrCMBS+H/gO4Qi7W1PL2LQzStGVTbyy7gEOzVlT&#10;1pyUJmvr25uLwS4/vv/tfradGGnwrWMFqyQFQVw73XKj4OtaPq1B+ICssXNMCm7kYb9bPGwx127i&#10;C41VaEQMYZ+jAhNCn0vpa0MWfeJ64sh9u8FiiHBopB5wiuG2k1mavkiLLccGgz0dDNU/1a9VcHx3&#10;Wp/64tXUm9O5KqdV95GVSj0u5+INRKA5/Iv/3J9awXMW58cz8QjI3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G6cdPBAAAA3AAAAA8AAAAAAAAAAAAAAAAAmAIAAGRycy9kb3du&#10;cmV2LnhtbFBLBQYAAAAABAAEAPUAAACGAwAAAAA=&#10;" fillcolor="#e7ddce" stroked="f">
                  <v:textbox style="mso-fit-shape-to-text:t" inset="0,0,0,0">
                    <w:txbxContent>
                      <w:p w:rsidR="00D54C13" w:rsidRDefault="00D54C13">
                        <w:pPr>
                          <w:ind w:left="0"/>
                        </w:pPr>
                      </w:p>
                    </w:txbxContent>
                  </v:textbox>
                </v:rect>
                <v:rect id="Rectangle 419" o:spid="_x0000_s1442" style="position:absolute;left:-1447;top:-307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bUSMQA&#10;AADcAAAADwAAAGRycy9kb3ducmV2LnhtbESP0WrCQBRE3wv9h+UWfKubBLFtdBVpDSo+mfYDLtlr&#10;NjR7N2S3Jv69Kwh9HGbmDLNcj7YVF+p941hBOk1AEFdON1wr+PkuXt9B+ICssXVMCq7kYb16flpi&#10;rt3AJ7qUoRYRwj5HBSaELpfSV4Ys+qnriKN3dr3FEGVfS93jEOG2lVmSzKXFhuOCwY4+DVW/5Z9V&#10;8LV1Wh+6zZupPg7HshjSdpcVSk1exs0CRKAx/Icf7b1WMMtSuJ+JR0C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721EjEAAAA3AAAAA8AAAAAAAAAAAAAAAAAmAIAAGRycy9k&#10;b3ducmV2LnhtbFBLBQYAAAAABAAEAPUAAACJAwAAAAA=&#10;" fillcolor="#e7ddce" stroked="f">
                  <v:textbox style="mso-fit-shape-to-text:t" inset="0,0,0,0">
                    <w:txbxContent>
                      <w:p w:rsidR="00D54C13" w:rsidRDefault="00D54C13">
                        <w:pPr>
                          <w:ind w:left="0"/>
                        </w:pPr>
                      </w:p>
                    </w:txbxContent>
                  </v:textbox>
                </v:rect>
                <v:rect id="Rectangle 420" o:spid="_x0000_s1443" style="position:absolute;left:-1447;top:-307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RKP8QA&#10;AADcAAAADwAAAGRycy9kb3ducmV2LnhtbESPwWrDMBBE74X8g9hAbo0cE9rUjWJMGtOGnOL0AxZr&#10;a5lYK2OpsfP3VaHQ4zAzb5htPtlO3GjwrWMFq2UCgrh2uuVGweelfNyA8AFZY+eYFNzJQ76bPWwx&#10;027kM92q0IgIYZ+hAhNCn0npa0MW/dL1xNH7coPFEOXQSD3gGOG2k2mSPEmLLccFgz3tDdXX6tsq&#10;eDs4rY998Wzql+OpKsdV956WSi3mU/EKItAU/sN/7Q+tYJ2m8HsmHgG5+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4kSj/EAAAA3AAAAA8AAAAAAAAAAAAAAAAAmAIAAGRycy9k&#10;b3ducmV2LnhtbFBLBQYAAAAABAAEAPUAAACJAwAAAAA=&#10;" fillcolor="#e7ddce" stroked="f">
                  <v:textbox style="mso-fit-shape-to-text:t" inset="0,0,0,0">
                    <w:txbxContent>
                      <w:p w:rsidR="00D54C13" w:rsidRDefault="00D54C13">
                        <w:pPr>
                          <w:ind w:left="0"/>
                        </w:pPr>
                      </w:p>
                    </w:txbxContent>
                  </v:textbox>
                </v:rect>
                <v:rect id="Rectangle 421" o:spid="_x0000_s1444" style="position:absolute;left:-1447;top:-307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cG3cUA&#10;AADcAAAADwAAAGRycy9kb3ducmV2LnhtbESP0WrCQBRE34X+w3ILvumm0UpIXaUERbFPxn7AbfY2&#10;Cc3eDbtbTfv1riD4OMzMGWa5HkwnzuR8a1nByzQBQVxZ3XKt4PO0nWQgfEDW2FkmBX/kYb16Gi0x&#10;1/bCRzqXoRYRwj5HBU0IfS6lrxoy6Ke2J47et3UGQ5SultrhJcJNJ9MkWUiDLceFBnsqGqp+yl+j&#10;gP83xanPvj72LjnI3aLMDpvXTKnx8/D+BiLQEB7he3uvFczTGdzOxCMgV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twbdxQAAANwAAAAPAAAAAAAAAAAAAAAAAJgCAABkcnMv&#10;ZG93bnJldi54bWxQSwUGAAAAAAQABAD1AAAAigMAAAAA&#10;" fillcolor="#e6dccd" stroked="f">
                  <v:textbox style="mso-fit-shape-to-text:t" inset="0,0,0,0">
                    <w:txbxContent>
                      <w:p w:rsidR="00D54C13" w:rsidRDefault="00D54C13">
                        <w:pPr>
                          <w:ind w:left="0"/>
                        </w:pPr>
                      </w:p>
                    </w:txbxContent>
                  </v:textbox>
                </v:rect>
                <v:rect id="Rectangle 422" o:spid="_x0000_s1445" style="position:absolute;left:-1447;top:-307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6eqcMA&#10;AADcAAAADwAAAGRycy9kb3ducmV2LnhtbESP0YrCMBRE34X9h3AXfNN0RaV0jbKIouiT1Q+4Nnfb&#10;ss1NSbJa/XojCD4OM3OGmS0604gLOV9bVvA1TEAQF1bXXCo4HdeDFIQPyBoby6TgRh4W84/eDDNt&#10;r3ygSx5KESHsM1RQhdBmUvqiIoN+aFvi6P1aZzBE6UqpHV4j3DRylCRTabDmuFBhS8uKir/83yjg&#10;+2p5bNPzfuuSndxM83S3mqRK9T+7n28QgbrwDr/aW61gPBrD80w8AnL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F6eqcMAAADcAAAADwAAAAAAAAAAAAAAAACYAgAAZHJzL2Rv&#10;d25yZXYueG1sUEsFBgAAAAAEAAQA9QAAAIgDAAAAAA==&#10;" fillcolor="#e6dccd" stroked="f">
                  <v:textbox style="mso-fit-shape-to-text:t" inset="0,0,0,0">
                    <w:txbxContent>
                      <w:p w:rsidR="00D54C13" w:rsidRDefault="00D54C13">
                        <w:pPr>
                          <w:ind w:left="0"/>
                        </w:pPr>
                      </w:p>
                    </w:txbxContent>
                  </v:textbox>
                </v:rect>
                <v:rect id="Rectangle 423" o:spid="_x0000_s1446" style="position:absolute;left:-1447;top:-307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24B8QA&#10;AADcAAAADwAAAGRycy9kb3ducmV2LnhtbESPUWvCQBCE34X+h2MLfSn1Tqm2pJ5ShGLtk8b+gDW3&#10;TUJzeyG3avz3niD4OMzMN8xs0ftGHamLdWALo6EBRVwEV3Np4Xf39fIOKgqywyYwWThThMX8YTDD&#10;zIUTb+mYS6kShGOGFiqRNtM6FhV5jMPQEifvL3QeJcmu1K7DU4L7Ro+NmWqPNaeFCltaVlT85wdv&#10;ITaTfb6XwqzN82aF/dtUlj9o7dNj//kBSqiXe/jW/nYWXscTuJ5JR0DP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9uAfEAAAA3AAAAA8AAAAAAAAAAAAAAAAAmAIAAGRycy9k&#10;b3ducmV2LnhtbFBLBQYAAAAABAAEAPUAAACJAwAAAAA=&#10;" fillcolor="#e5dbcc" stroked="f">
                  <v:textbox style="mso-fit-shape-to-text:t" inset="0,0,0,0">
                    <w:txbxContent>
                      <w:p w:rsidR="00D54C13" w:rsidRDefault="00D54C13">
                        <w:pPr>
                          <w:ind w:left="0"/>
                        </w:pPr>
                      </w:p>
                    </w:txbxContent>
                  </v:textbox>
                </v:rect>
                <v:rect id="Rectangle 424" o:spid="_x0000_s1447" style="position:absolute;left:-1447;top:-3079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8mcMQA&#10;AADcAAAADwAAAGRycy9kb3ducmV2LnhtbESP3WrCQBSE7wu+w3KE3hTdVdoo0VVEKP25aqMPcMwe&#10;k2D2bMieavr23UKhl8PMfMOst4Nv1ZX62AS2MJsaUMRlcA1XFo6H58kSVBRkh21gsvBNEbab0d0a&#10;cxdu/EnXQiqVIBxztFCLdLnWsazJY5yGjjh559B7lCT7SrsebwnuWz03JtMeG04LNXa0r6m8FF/e&#10;QmyfTsVJSvNmHj5ecFhksn9Ha+/Hw24FSmiQ//Bf+9VZeJxn8HsmHQG9+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DvJnDEAAAA3AAAAA8AAAAAAAAAAAAAAAAAmAIAAGRycy9k&#10;b3ducmV2LnhtbFBLBQYAAAAABAAEAPUAAACJAwAAAAA=&#10;" fillcolor="#e5dbcc" stroked="f">
                  <v:textbox style="mso-fit-shape-to-text:t" inset="0,0,0,0">
                    <w:txbxContent>
                      <w:p w:rsidR="00D54C13" w:rsidRDefault="00D54C13">
                        <w:pPr>
                          <w:ind w:left="0"/>
                        </w:pPr>
                      </w:p>
                    </w:txbxContent>
                  </v:textbox>
                </v:rect>
                <v:rect id="Rectangle 425" o:spid="_x0000_s1448" style="position:absolute;left:12033;top:19011;width:8153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nYfsIA&#10;AADcAAAADwAAAGRycy9kb3ducmV2LnhtbESP3WoCMRSE7wXfIRzBO826SCurUUQQbOmNqw9w2Jz9&#10;weRkSaK7ffumUOjlMDPfMLvDaI14kQ+dYwWrZQaCuHK640bB/XZebECEiKzROCYF3xTgsJ9Odlho&#10;N/CVXmVsRIJwKFBBG2NfSBmqliyGpeuJk1c7bzEm6RupPQ4Jbo3Ms+xNWuw4LbTY06ml6lE+rQJ5&#10;K8/DpjQ+c595/WU+LteanFLz2Xjcgog0xv/wX/uiFazzd/g9k46A3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Kdh+wgAAANwAAAAPAAAAAAAAAAAAAAAAAJgCAABkcnMvZG93&#10;bnJldi54bWxQSwUGAAAAAAQABAD1AAAAhwMAAAAA&#10;" filled="f" stroked="f">
                  <v:textbox style="mso-fit-shape-to-text:t" inset="0,0,0,0">
                    <w:txbxContent>
                      <w:p w:rsidR="00D54C13" w:rsidRDefault="00D54C13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Detalhar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Candidato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6" o:spid="_x0000_s1449" style="position:absolute;left:13569;top:20186;width:5436;height:153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ZMDL4A&#10;AADcAAAADwAAAGRycy9kb3ducmV2LnhtbERPy4rCMBTdC/5DuMLsNLUMItUoIgiOzMbqB1ya2wcm&#10;NyWJtvP3ZjHg8nDe2/1ojXiRD51jBctFBoK4crrjRsH9dpqvQYSIrNE4JgV/FGC/m062WGg38JVe&#10;ZWxECuFQoII2xr6QMlQtWQwL1xMnrnbeYkzQN1J7HFK4NTLPspW02HFqaLGnY0vVo3xaBfJWnoZ1&#10;aXzmLnn9a37O15qcUl+z8bABEWmMH/G/+6wVfOdpbTqTjoDcv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C2TAy+AAAA3AAAAA8AAAAAAAAAAAAAAAAAmAIAAGRycy9kb3ducmV2&#10;LnhtbFBLBQYAAAAABAAEAPUAAACDAwAAAAA=&#10;" filled="f" stroked="f">
                  <v:textbox style="mso-fit-shape-to-text:t" inset="0,0,0,0">
                    <w:txbxContent>
                      <w:p w:rsidR="00D54C13" w:rsidRDefault="00D54C13">
                        <w:pPr>
                          <w:ind w:left="0"/>
                        </w:pPr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US"/>
                          </w:rPr>
                          <w:t>Concurso</w:t>
                        </w:r>
                        <w:proofErr w:type="spellEnd"/>
                      </w:p>
                    </w:txbxContent>
                  </v:textbox>
                </v:rect>
                <v:line id="Line 427" o:spid="_x0000_s1450" style="position:absolute;flip:x y;visibility:visible;mso-wrap-style:square" from="13481,16383" to="13931,17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40McMAAADcAAAADwAAAGRycy9kb3ducmV2LnhtbESPS4vCQBCE7wv+h6EFb+vEB6tGR1Fh&#10;YfHm22OTaZNgpidkRo3+ekcQ9lhU1VfUZFabQtyocrllBZ12BII4sTrnVMFu+/s9BOE8ssbCMil4&#10;kIPZtPE1wVjbO6/ptvGpCBB2MSrIvC9jKV2SkUHXtiVx8M62MuiDrFKpK7wHuClkN4p+pMGcw0KG&#10;JS0zSi6bq1Fg08Xx2H+eDqtRPtgT22jRO++UajXr+RiEp9r/hz/tP62g3x3B+0w4AnL6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4+NDHDAAAA3AAAAA8AAAAAAAAAAAAA&#10;AAAAoQIAAGRycy9kb3ducmV2LnhtbFBLBQYAAAAABAAEAPkAAACRAwAAAAA=&#10;" strokeweight="39e-5mm"/>
                <v:line id="Line 428" o:spid="_x0000_s1451" style="position:absolute;flip:x y;visibility:visible;mso-wrap-style:square" from="12757,15386" to="13208,160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0LccEAAADcAAAADwAAAGRycy9kb3ducmV2LnhtbERPy4rCMBTdD/gP4QruxtQH40xtKioI&#10;4s7HjC4vzbUtNjeliVr9erMYcHk472TWmkrcqHGlZQWDfgSCOLO65FzBYb/6/AbhPLLGyjIpeJCD&#10;Wdr5SDDW9s5buu18LkIIuxgVFN7XsZQuK8ig69uaOHBn2xj0ATa51A3eQ7ip5DCKvqTBkkNDgTUt&#10;C8ouu6tRYPPF8Th+nv42P+Xkl9hGi9H5oFSv286nIDy1/i3+d6+1gvEozA9nwhGQ6Q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q3QtxwQAAANwAAAAPAAAAAAAAAAAAAAAA&#10;AKECAABkcnMvZG93bnJldi54bWxQSwUGAAAAAAQABAD5AAAAjwMAAAAA&#10;" strokeweight="39e-5mm"/>
                <v:line id="Line 429" o:spid="_x0000_s1452" style="position:absolute;flip:x y;visibility:visible;mso-wrap-style:square" from="12395,14935" to="12484,150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Gu6sMAAADcAAAADwAAAGRycy9kb3ducmV2LnhtbESPS4vCQBCE7wv+h6EFb+vEB6tGR1Fh&#10;YfHm22OTaZNgpidkRo3+ekcQ9lhU1VfUZFabQtyocrllBZ12BII4sTrnVMFu+/s9BOE8ssbCMil4&#10;kIPZtPE1wVjbO6/ptvGpCBB2MSrIvC9jKV2SkUHXtiVx8M62MuiDrFKpK7wHuClkN4p+pMGcw0KG&#10;JS0zSi6bq1Fg08Xx2H+eDqtRPtgT22jRO++UajXr+RiEp9r/hz/tP62g3+vA+0w4AnL6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WRrurDAAAA3AAAAA8AAAAAAAAAAAAA&#10;AAAAoQIAAGRycy9kb3ducmV2LnhtbFBLBQYAAAAABAAEAPkAAACRAwAAAAA=&#10;" strokeweight="39e-5mm"/>
                <v:line id="Line 430" o:spid="_x0000_s1453" style="position:absolute;visibility:visible;mso-wrap-style:square" from="12395,14935" to="13658,156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7ogrsUAAADcAAAADwAAAGRycy9kb3ducmV2LnhtbESPQWvCQBSE74X+h+UVvDWbWpGSZhUp&#10;SCv0EjXQ4yP7mo3Nvg3Z1ST/visIHoeZ+YbJ16NtxYV63zhW8JKkIIgrpxuuFRwP2+c3ED4ga2wd&#10;k4KJPKxXjw85ZtoNXNBlH2oRIewzVGBC6DIpfWXIok9cRxy9X9dbDFH2tdQ9DhFuWzlP06W02HBc&#10;MNjRh6Hqb3+2CjY/2+XkyvLzezqdzkZOZsdtodTsady8gwg0hnv41v7SChavc7ieiUdArv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7ogrsUAAADcAAAADwAAAAAAAAAA&#10;AAAAAAChAgAAZHJzL2Rvd25yZXYueG1sUEsFBgAAAAAEAAQA+QAAAJMDAAAAAA==&#10;" strokeweight="39e-5mm">
                  <v:stroke joinstyle="bevel" endcap="round"/>
                </v:line>
                <v:line id="Line 431" o:spid="_x0000_s1454" style="position:absolute;visibility:visible;mso-wrap-style:square" from="12395,14935" to="12757,163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aFNcUAAADcAAAADwAAAGRycy9kb3ducmV2LnhtbESPQWvCQBSE74X+h+UVems2rSIlzSpS&#10;EC30EjXQ4yP7mo3Nvg3Z1ST/visIHoeZ+YbJV6NtxYV63zhW8JqkIIgrpxuuFRwPm5d3ED4ga2wd&#10;k4KJPKyWjw85ZtoNXNBlH2oRIewzVGBC6DIpfWXIok9cRxy9X9dbDFH2tdQ9DhFuW/mWpgtpseG4&#10;YLCjT0PV3/5sFax/NovJleX2ezqdzkZO5ovbQqnnp3H9ASLQGO7hW3unFcxnM7ieiUdALv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PaFNcUAAADcAAAADwAAAAAAAAAA&#10;AAAAAAChAgAAZHJzL2Rvd25yZXYueG1sUEsFBgAAAAAEAAQA+QAAAJMDAAAAAA==&#10;" strokeweight="39e-5mm">
                  <v:stroke joinstyle="bevel" endcap="round"/>
                </v:line>
                <v:rect id="Rectangle 432" o:spid="_x0000_s1455" style="position:absolute;left:11214;top:16294;width:3664;height:153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LQ1MIA&#10;AADcAAAADwAAAGRycy9kb3ducmV2LnhtbESPzYoCMRCE74LvEFrYm2b8YZFZo4ggqHhx3AdoJj0/&#10;mHSGJOvMvv1GEPZYVNVX1GY3WCOe5EPrWMF8loEgLp1uuVbwfT9O1yBCRNZoHJOCXwqw245HG8y1&#10;6/lGzyLWIkE45KigibHLpQxlQxbDzHXEyauctxiT9LXUHvsEt0YusuxTWmw5LTTY0aGh8lH8WAXy&#10;Xhz7dWF85i6L6mrOp1tFTqmPybD/AhFpiP/hd/ukFayWK3idSUdAb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ItDUwgAAANwAAAAPAAAAAAAAAAAAAAAAAJgCAABkcnMvZG93&#10;bnJldi54bWxQSwUGAAAAAAQABAD1AAAAhwMAAAAA&#10;" filled="f" stroked="f">
                  <v:textbox style="mso-fit-shape-to-text:t" inset="0,0,0,0">
                    <w:txbxContent>
                      <w:p w:rsidR="00D54C13" w:rsidRDefault="00D54C13">
                        <w:pPr>
                          <w:ind w:left="0"/>
                        </w:pPr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cs="Arial"/>
                            <w:color w:val="000000"/>
                            <w:sz w:val="14"/>
                            <w:szCs w:val="14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C838A2" w:rsidRDefault="00C838A2" w:rsidP="00C838A2">
      <w:pPr>
        <w:widowControl w:val="0"/>
        <w:jc w:val="center"/>
        <w:rPr>
          <w:rFonts w:cs="Arial"/>
        </w:rPr>
      </w:pPr>
    </w:p>
    <w:bookmarkEnd w:id="11"/>
    <w:p w:rsidR="00C838A2" w:rsidRDefault="00C838A2" w:rsidP="00C838A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3" w:name="_Toc404608333"/>
      <w:r>
        <w:lastRenderedPageBreak/>
        <w:t>Casos de Uso</w:t>
      </w:r>
      <w:bookmarkEnd w:id="13"/>
    </w:p>
    <w:p w:rsidR="00C838A2" w:rsidRDefault="00C838A2" w:rsidP="00C838A2">
      <w:pPr>
        <w:pStyle w:val="Ttulo2"/>
      </w:pPr>
      <w:r>
        <w:rPr>
          <w:vanish/>
        </w:rPr>
        <w:t xml:space="preserve">UCS582 </w:t>
      </w:r>
      <w:bookmarkStart w:id="14" w:name="_Toc404608334"/>
      <w:r>
        <w:t>Pesquisar Classificados</w:t>
      </w:r>
      <w:bookmarkEnd w:id="14"/>
      <w:r>
        <w:t> </w:t>
      </w:r>
    </w:p>
    <w:p w:rsidR="00C838A2" w:rsidRDefault="00C838A2" w:rsidP="00C838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608335"/>
      <w:r>
        <w:t>Fluxo Básico – Pesquisa por Número de Inscrição do Candidato</w:t>
      </w:r>
      <w:bookmarkEnd w:id="15"/>
    </w:p>
    <w:p w:rsidR="00C838A2" w:rsidRDefault="00C838A2" w:rsidP="00C838A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solicita a funcionalidade “Pesquisa de Classificados”.</w:t>
      </w:r>
    </w:p>
    <w:p w:rsidR="00C838A2" w:rsidRDefault="00C838A2" w:rsidP="00C838A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exibe os filtros de pesquisa, permitindo o ator realizar a pesquisa pelo número de inscrição do candidato ou pelo item de edital de concurso.</w:t>
      </w:r>
    </w:p>
    <w:p w:rsidR="00C838A2" w:rsidRDefault="00C838A2" w:rsidP="00C838A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informa o número e ano do edital.</w:t>
      </w:r>
    </w:p>
    <w:p w:rsidR="00C838A2" w:rsidRDefault="00C838A2" w:rsidP="00C838A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executa a regra de negócio RN01 e RN02.</w:t>
      </w:r>
    </w:p>
    <w:p w:rsidR="00C838A2" w:rsidRDefault="00C838A2" w:rsidP="00C838A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informa ou pesquisa uma inscrição.</w:t>
      </w:r>
    </w:p>
    <w:p w:rsidR="00C838A2" w:rsidRDefault="00C838A2" w:rsidP="00C838A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executa a regra de negócio RN03.</w:t>
      </w:r>
    </w:p>
    <w:p w:rsidR="00C838A2" w:rsidRDefault="00C838A2" w:rsidP="00C838A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define os demais filtros de pesquisa e submete a operação.</w:t>
      </w:r>
    </w:p>
    <w:p w:rsidR="00C838A2" w:rsidRDefault="00C838A2" w:rsidP="00C838A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 xml:space="preserve">O sistema identifica o item de edital em que o candidato se inscreveu e apresenta as informações do mesmo. </w:t>
      </w:r>
    </w:p>
    <w:p w:rsidR="00C838A2" w:rsidRDefault="00C838A2" w:rsidP="00C838A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apresenta uma lista de candidatos para as informações fornecidas.</w:t>
      </w:r>
    </w:p>
    <w:p w:rsidR="00C838A2" w:rsidRDefault="00C838A2" w:rsidP="00C838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608336"/>
      <w:r>
        <w:t>Fluxo Alternativo – Pesquisa por Item de Edital</w:t>
      </w:r>
      <w:bookmarkEnd w:id="16"/>
    </w:p>
    <w:p w:rsidR="00C838A2" w:rsidRDefault="00C838A2" w:rsidP="00C838A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informa o número e ano do edital.</w:t>
      </w:r>
    </w:p>
    <w:p w:rsidR="00C838A2" w:rsidRDefault="00C838A2" w:rsidP="00C838A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executa a regra de negócio RN01 e RN02.</w:t>
      </w:r>
    </w:p>
    <w:p w:rsidR="00C838A2" w:rsidRDefault="00C838A2" w:rsidP="00C838A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informa ou pesquisa um item de edital de concurso.</w:t>
      </w:r>
    </w:p>
    <w:p w:rsidR="00C838A2" w:rsidRDefault="00C838A2" w:rsidP="00C838A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executa a regra de negócio RN04.</w:t>
      </w:r>
    </w:p>
    <w:p w:rsidR="00C838A2" w:rsidRDefault="00C838A2" w:rsidP="00C838A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define os demais filtros de pesquisa e submete a operação.</w:t>
      </w:r>
    </w:p>
    <w:p w:rsidR="00C838A2" w:rsidRDefault="00C838A2" w:rsidP="00C838A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 xml:space="preserve">O sistema identifica o item de edital pelo número e apresenta as informações do mesmo. </w:t>
      </w:r>
    </w:p>
    <w:p w:rsidR="00C838A2" w:rsidRDefault="00C838A2" w:rsidP="00C838A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apresenta uma lista de candidatos para as informações fornecidas.</w:t>
      </w:r>
    </w:p>
    <w:p w:rsidR="00C838A2" w:rsidRDefault="00C838A2" w:rsidP="00C838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608337"/>
      <w:r>
        <w:t>Fluxo Alternativo – Pesquisar Edital de Concurso</w:t>
      </w:r>
      <w:bookmarkEnd w:id="17"/>
    </w:p>
    <w:p w:rsidR="00C838A2" w:rsidRDefault="00C838A2" w:rsidP="00C838A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 xml:space="preserve">O ator solicita a pesquisa de edital de concurso. </w:t>
      </w:r>
    </w:p>
    <w:p w:rsidR="00C838A2" w:rsidRDefault="00C838A2" w:rsidP="00C838A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executa o caso de uso “Pesquisa Auxiliar de Edital de Concurso” para o edital informado.</w:t>
      </w:r>
    </w:p>
    <w:p w:rsidR="00C838A2" w:rsidRDefault="00C838A2" w:rsidP="00C838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404608338"/>
      <w:r>
        <w:t>Fluxo Alternativo – Pesquisar Item Edital de Concurso</w:t>
      </w:r>
      <w:bookmarkEnd w:id="18"/>
    </w:p>
    <w:p w:rsidR="00C838A2" w:rsidRDefault="00C838A2" w:rsidP="00C838A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 xml:space="preserve">O ator solicita a pesquisa de item edital de concurso. </w:t>
      </w:r>
    </w:p>
    <w:p w:rsidR="00C838A2" w:rsidRDefault="00C838A2" w:rsidP="00C838A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sistema executa o caso de uso “Pesquisa Auxiliar de Item Edital de Concurso” para o edital informado.</w:t>
      </w:r>
    </w:p>
    <w:p w:rsidR="00C838A2" w:rsidRDefault="00C838A2" w:rsidP="00C838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9" w:name="_Toc404608339"/>
      <w:r>
        <w:t>Fluxo Alternativo – Pesquisar Candidato de concurso</w:t>
      </w:r>
      <w:bookmarkEnd w:id="19"/>
    </w:p>
    <w:p w:rsidR="00C838A2" w:rsidRDefault="00C838A2" w:rsidP="00C838A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 xml:space="preserve">O ator solicita a pesquisa de candidato de concurso. </w:t>
      </w:r>
    </w:p>
    <w:p w:rsidR="00C838A2" w:rsidRDefault="00C838A2" w:rsidP="00C838A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lastRenderedPageBreak/>
        <w:t>O sistema executa o caso de uso “Pesquisa Auxiliar de Candidato” para o edital informado.</w:t>
      </w:r>
    </w:p>
    <w:p w:rsidR="00C838A2" w:rsidRDefault="00C838A2" w:rsidP="00C838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0" w:name="_Toc404608340"/>
      <w:r>
        <w:t>Fluxo Alternativo – Detalhar Candidato de concurso</w:t>
      </w:r>
      <w:bookmarkEnd w:id="20"/>
    </w:p>
    <w:p w:rsidR="00C838A2" w:rsidRDefault="00C838A2" w:rsidP="00C838A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>O ator identifica um candidato de concurso e</w:t>
      </w:r>
      <w:proofErr w:type="gramStart"/>
      <w:r>
        <w:t xml:space="preserve">  </w:t>
      </w:r>
      <w:proofErr w:type="gramEnd"/>
      <w:r>
        <w:t xml:space="preserve">seleciona a opção detalhar candidato de concurso. </w:t>
      </w:r>
    </w:p>
    <w:p w:rsidR="00C838A2" w:rsidRDefault="00C838A2" w:rsidP="00C838A2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1728" w:hanging="648"/>
      </w:pPr>
      <w:r>
        <w:t xml:space="preserve">O sistema executa o caso de uso </w:t>
      </w:r>
      <w:proofErr w:type="gramStart"/>
      <w:r>
        <w:t>“Detalhar Candidato de Concurso.</w:t>
      </w:r>
      <w:proofErr w:type="gramEnd"/>
    </w:p>
    <w:p w:rsidR="00C838A2" w:rsidRPr="00734D33" w:rsidRDefault="00C838A2" w:rsidP="00C838A2"/>
    <w:p w:rsidR="00C838A2" w:rsidRDefault="00C838A2" w:rsidP="00C838A2">
      <w:pPr>
        <w:pStyle w:val="Ttulo4"/>
        <w:numPr>
          <w:ilvl w:val="0"/>
          <w:numId w:val="0"/>
        </w:numPr>
        <w:ind w:left="1440"/>
      </w:pPr>
    </w:p>
    <w:p w:rsidR="00C838A2" w:rsidRDefault="00C838A2" w:rsidP="00C838A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1" w:name="_Toc91234987"/>
      <w:bookmarkStart w:id="22" w:name="_Toc91236521"/>
      <w:bookmarkStart w:id="23" w:name="_Toc77584298"/>
      <w:r>
        <w:br w:type="page"/>
      </w:r>
      <w:bookmarkStart w:id="24" w:name="_Toc404608341"/>
      <w:r>
        <w:lastRenderedPageBreak/>
        <w:t>Anexos</w:t>
      </w:r>
      <w:bookmarkEnd w:id="21"/>
      <w:bookmarkEnd w:id="22"/>
      <w:bookmarkEnd w:id="24"/>
    </w:p>
    <w:p w:rsidR="00C838A2" w:rsidRDefault="00C838A2" w:rsidP="00C838A2"/>
    <w:p w:rsidR="00C838A2" w:rsidRPr="00A6446F" w:rsidRDefault="00C838A2" w:rsidP="00C838A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5" w:name="_Toc404608342"/>
      <w:bookmarkEnd w:id="23"/>
      <w:r w:rsidRPr="00A6446F">
        <w:t>Regras de Negócios</w:t>
      </w:r>
      <w:bookmarkEnd w:id="25"/>
    </w:p>
    <w:p w:rsidR="00C838A2" w:rsidRPr="00A6446F" w:rsidRDefault="00C838A2" w:rsidP="00C838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6" w:name="_Toc404608343"/>
      <w:r w:rsidRPr="00A6446F">
        <w:t>RN01: Verificar Edital Concurso cadastrado no órgão</w:t>
      </w:r>
      <w:bookmarkEnd w:id="26"/>
    </w:p>
    <w:p w:rsidR="00C838A2" w:rsidRPr="001529E9" w:rsidRDefault="00C838A2" w:rsidP="00C838A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identifica que o ator informou um edital que não está cadastrado para o órgão, então levanta exceção com a mensagem MSG</w:t>
      </w:r>
      <w:r w:rsidRPr="001529E9">
        <w:t xml:space="preserve">2361: “Não existe %1 </w:t>
      </w:r>
      <w:proofErr w:type="gramStart"/>
      <w:r w:rsidRPr="001529E9">
        <w:t>cadastrado(</w:t>
      </w:r>
      <w:proofErr w:type="gramEnd"/>
      <w:r w:rsidRPr="001529E9">
        <w:t>a)no(a) %2.”;</w:t>
      </w:r>
    </w:p>
    <w:p w:rsidR="00C838A2" w:rsidRPr="00A6446F" w:rsidRDefault="00C838A2" w:rsidP="00C838A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 w:rsidRPr="001529E9">
        <w:t xml:space="preserve">Exemplo: “Não existe edital de concurso </w:t>
      </w:r>
      <w:proofErr w:type="gramStart"/>
      <w:r w:rsidRPr="001529E9">
        <w:t>cadastrado(</w:t>
      </w:r>
      <w:proofErr w:type="gramEnd"/>
      <w:r w:rsidRPr="001529E9">
        <w:t>a) no(a) órgão com o número e ano.”</w:t>
      </w:r>
    </w:p>
    <w:p w:rsidR="00C838A2" w:rsidRPr="00A6446F" w:rsidRDefault="00C838A2" w:rsidP="00C838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7" w:name="_Toc404608344"/>
      <w:r>
        <w:t>RN02</w:t>
      </w:r>
      <w:r w:rsidRPr="00A6446F">
        <w:t xml:space="preserve">: Verificar Edital Concurso </w:t>
      </w:r>
      <w:r>
        <w:t>está ativo</w:t>
      </w:r>
      <w:bookmarkEnd w:id="27"/>
    </w:p>
    <w:p w:rsidR="00C838A2" w:rsidRPr="001529E9" w:rsidRDefault="00C838A2" w:rsidP="00C838A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identifica que o ator informou um edital que não está anulado, então levanta exceção com a mensagem MSG</w:t>
      </w:r>
      <w:r w:rsidRPr="001529E9">
        <w:t xml:space="preserve">0074: “%1 já </w:t>
      </w:r>
      <w:proofErr w:type="gramStart"/>
      <w:r w:rsidRPr="001529E9">
        <w:t>anulado(</w:t>
      </w:r>
      <w:proofErr w:type="gramEnd"/>
      <w:r w:rsidRPr="001529E9">
        <w:t>a).”; Exemplo: “Edital de concurso”.</w:t>
      </w:r>
    </w:p>
    <w:p w:rsidR="00C838A2" w:rsidRDefault="00C838A2" w:rsidP="00C838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r w:rsidRPr="000A1EA5">
        <w:rPr>
          <w:rFonts w:ascii="Courier New" w:hAnsi="Courier New" w:cs="Courier New"/>
          <w:sz w:val="20"/>
          <w:szCs w:val="20"/>
          <w:highlight w:val="white"/>
        </w:rPr>
        <w:t xml:space="preserve">   </w:t>
      </w:r>
      <w:bookmarkStart w:id="28" w:name="_Toc404608345"/>
      <w:r>
        <w:t>RN03</w:t>
      </w:r>
      <w:r w:rsidRPr="00A6446F">
        <w:t xml:space="preserve">: Verificar </w:t>
      </w:r>
      <w:r>
        <w:t xml:space="preserve">Candidato pertence ao </w:t>
      </w:r>
      <w:r w:rsidRPr="00A6446F">
        <w:t>Edital Concurso</w:t>
      </w:r>
      <w:bookmarkEnd w:id="28"/>
      <w:r w:rsidRPr="00A6446F">
        <w:t xml:space="preserve"> </w:t>
      </w:r>
    </w:p>
    <w:p w:rsidR="00C838A2" w:rsidRPr="001529E9" w:rsidRDefault="00C838A2" w:rsidP="00C838A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identifica que a inscrição informada não está cadastrada para o edital de concurso, então levanta exceção com a mensagem MSG</w:t>
      </w:r>
      <w:r w:rsidRPr="001529E9">
        <w:t xml:space="preserve">2361 “Não existe %1 </w:t>
      </w:r>
      <w:proofErr w:type="gramStart"/>
      <w:r w:rsidRPr="001529E9">
        <w:t>cadastrado(</w:t>
      </w:r>
      <w:proofErr w:type="gramEnd"/>
      <w:r w:rsidRPr="001529E9">
        <w:t>a) no(a) %2.”; Exemplo: “Não existe a inscrição cadastrado(a) no(a) edital de concurso.”.</w:t>
      </w:r>
    </w:p>
    <w:p w:rsidR="00C838A2" w:rsidRDefault="00C838A2" w:rsidP="00C838A2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r w:rsidRPr="000A1EA5">
        <w:rPr>
          <w:rFonts w:ascii="Courier New" w:hAnsi="Courier New" w:cs="Courier New"/>
          <w:sz w:val="20"/>
          <w:szCs w:val="20"/>
          <w:highlight w:val="white"/>
        </w:rPr>
        <w:t xml:space="preserve">   </w:t>
      </w:r>
      <w:bookmarkStart w:id="29" w:name="_Toc404608346"/>
      <w:r>
        <w:t>RN04</w:t>
      </w:r>
      <w:r w:rsidRPr="00A6446F">
        <w:t xml:space="preserve">: Verificar </w:t>
      </w:r>
      <w:r>
        <w:t xml:space="preserve">Item de Edital pertence ao </w:t>
      </w:r>
      <w:r w:rsidRPr="00A6446F">
        <w:t>Edital Concurso</w:t>
      </w:r>
      <w:bookmarkEnd w:id="29"/>
      <w:r w:rsidRPr="00A6446F">
        <w:t xml:space="preserve"> </w:t>
      </w:r>
    </w:p>
    <w:p w:rsidR="00C838A2" w:rsidRPr="001529E9" w:rsidRDefault="00C838A2" w:rsidP="00C838A2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 w:rsidRPr="001529E9">
        <w:t xml:space="preserve">O sistema identifica que o número do item de edital informado não está presente no edital de concurso, então levanta exceção com a mensagem MSG2361: “Não existe %1 </w:t>
      </w:r>
      <w:proofErr w:type="gramStart"/>
      <w:r w:rsidRPr="001529E9">
        <w:t>cadastrado(</w:t>
      </w:r>
      <w:proofErr w:type="gramEnd"/>
      <w:r w:rsidRPr="001529E9">
        <w:t>a) no(a) %2.”; Exemplo: “Não existe o número de item cadastrado(a) no(a) edital de concurso”.</w:t>
      </w:r>
    </w:p>
    <w:p w:rsidR="00C838A2" w:rsidRPr="00734D33" w:rsidRDefault="00C838A2" w:rsidP="00C838A2">
      <w:pPr>
        <w:autoSpaceDE w:val="0"/>
        <w:autoSpaceDN w:val="0"/>
        <w:adjustRightInd w:val="0"/>
        <w:rPr>
          <w:rFonts w:ascii="Courier New" w:hAnsi="Courier New" w:cs="Courier New"/>
          <w:color w:val="000080"/>
          <w:sz w:val="20"/>
          <w:szCs w:val="20"/>
          <w:highlight w:val="white"/>
        </w:rPr>
      </w:pPr>
    </w:p>
    <w:p w:rsidR="00C838A2" w:rsidRDefault="00C838A2" w:rsidP="00C838A2">
      <w:pPr>
        <w:widowControl w:val="0"/>
        <w:ind w:left="540"/>
        <w:rPr>
          <w:rFonts w:cs="Arial"/>
        </w:rPr>
      </w:pPr>
    </w:p>
    <w:p w:rsidR="00C838A2" w:rsidRDefault="00C838A2" w:rsidP="00C838A2">
      <w:pPr>
        <w:widowControl w:val="0"/>
        <w:ind w:left="540"/>
        <w:rPr>
          <w:rFonts w:cs="Arial"/>
        </w:rPr>
      </w:pPr>
    </w:p>
    <w:p w:rsidR="00C838A2" w:rsidRPr="00AB65C1" w:rsidRDefault="00C838A2" w:rsidP="00C838A2">
      <w:pPr>
        <w:widowControl w:val="0"/>
        <w:ind w:left="540"/>
        <w:rPr>
          <w:rFonts w:cs="Arial"/>
          <w:sz w:val="12"/>
        </w:rPr>
      </w:pPr>
      <w:r>
        <w:rPr>
          <w:rFonts w:cs="Arial"/>
        </w:rPr>
        <w:br w:type="page"/>
      </w:r>
    </w:p>
    <w:p w:rsidR="00C838A2" w:rsidRDefault="00C838A2" w:rsidP="00C838A2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30" w:name="_Toc404608347"/>
      <w:r>
        <w:lastRenderedPageBreak/>
        <w:t>Revisões</w:t>
      </w:r>
      <w:bookmarkEnd w:id="30"/>
    </w:p>
    <w:p w:rsidR="00C838A2" w:rsidRDefault="00C838A2" w:rsidP="00C838A2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C838A2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838A2" w:rsidRPr="00C838A2" w:rsidRDefault="00C838A2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838A2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838A2" w:rsidRPr="00C838A2" w:rsidRDefault="00C838A2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838A2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838A2" w:rsidRPr="00C838A2" w:rsidRDefault="00C838A2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838A2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838A2" w:rsidRPr="00C838A2" w:rsidRDefault="00C838A2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C838A2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838A2" w:rsidRPr="00C838A2" w:rsidRDefault="00C838A2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838A2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C838A2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B77982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838A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Pr="00B77982" w:rsidRDefault="00C838A2" w:rsidP="00B77982">
            <w:pPr>
              <w:widowControl w:val="0"/>
              <w:ind w:left="0"/>
              <w:rPr>
                <w:rFonts w:cs="Arial"/>
                <w:sz w:val="16"/>
              </w:rPr>
            </w:pPr>
            <w:r w:rsidRPr="00B77982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838A2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Pr="00B77982" w:rsidRDefault="00C838A2" w:rsidP="00B77982">
            <w:pPr>
              <w:widowControl w:val="0"/>
              <w:ind w:left="0"/>
              <w:rPr>
                <w:rFonts w:cs="Arial"/>
                <w:sz w:val="16"/>
              </w:rPr>
            </w:pPr>
            <w:r w:rsidRPr="00B77982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838A2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8A2" w:rsidRDefault="00C838A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Pr="00B77982" w:rsidRDefault="00C838A2" w:rsidP="00B77982">
            <w:pPr>
              <w:widowControl w:val="0"/>
              <w:ind w:left="0"/>
              <w:rPr>
                <w:rFonts w:cs="Arial"/>
                <w:sz w:val="16"/>
              </w:rPr>
            </w:pPr>
            <w:r w:rsidRPr="00B77982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838A2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8A2" w:rsidRDefault="00C838A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8A2" w:rsidRPr="00B77982" w:rsidRDefault="00C838A2" w:rsidP="00B77982">
            <w:pPr>
              <w:widowControl w:val="0"/>
              <w:ind w:left="0"/>
              <w:rPr>
                <w:rFonts w:cs="Arial"/>
                <w:sz w:val="16"/>
              </w:rPr>
            </w:pPr>
            <w:r w:rsidRPr="00B77982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838A2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8A2" w:rsidRPr="00B77982" w:rsidRDefault="00C838A2" w:rsidP="00B77982">
            <w:pPr>
              <w:widowControl w:val="0"/>
              <w:ind w:left="0"/>
              <w:rPr>
                <w:rFonts w:cs="Arial"/>
                <w:sz w:val="16"/>
              </w:rPr>
            </w:pPr>
            <w:r w:rsidRPr="00B77982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8A2" w:rsidRDefault="00C838A2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8A2" w:rsidRDefault="00C838A2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8A2" w:rsidRDefault="00C838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838A2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838A2" w:rsidRDefault="00C838A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Pr="00B77982" w:rsidRDefault="00C838A2" w:rsidP="00B77982">
            <w:pPr>
              <w:widowControl w:val="0"/>
              <w:ind w:left="0"/>
              <w:rPr>
                <w:rFonts w:cs="Arial"/>
                <w:sz w:val="16"/>
              </w:rPr>
            </w:pPr>
            <w:r w:rsidRPr="00B77982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838A2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838A2" w:rsidRDefault="00C838A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Pr="00B77982" w:rsidRDefault="00C838A2" w:rsidP="00B77982">
            <w:pPr>
              <w:widowControl w:val="0"/>
              <w:ind w:left="0"/>
              <w:rPr>
                <w:rFonts w:cs="Arial"/>
                <w:sz w:val="16"/>
              </w:rPr>
            </w:pPr>
            <w:r w:rsidRPr="00B77982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838A2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838A2" w:rsidRDefault="00C838A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Pr="00B77982" w:rsidRDefault="00C838A2" w:rsidP="00B77982">
            <w:pPr>
              <w:widowControl w:val="0"/>
              <w:ind w:left="0"/>
              <w:rPr>
                <w:rFonts w:cs="Arial"/>
                <w:sz w:val="16"/>
              </w:rPr>
            </w:pPr>
            <w:r w:rsidRPr="00B77982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838A2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838A2" w:rsidRDefault="00C838A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Pr="00B77982" w:rsidRDefault="00C838A2" w:rsidP="00B77982">
            <w:pPr>
              <w:widowControl w:val="0"/>
              <w:ind w:left="0"/>
              <w:rPr>
                <w:rFonts w:cs="Arial"/>
                <w:sz w:val="16"/>
              </w:rPr>
            </w:pPr>
            <w:r w:rsidRPr="00B77982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838A2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838A2" w:rsidRDefault="00C838A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Pr="00B77982" w:rsidRDefault="00C838A2" w:rsidP="00B77982">
            <w:pPr>
              <w:widowControl w:val="0"/>
              <w:ind w:left="0"/>
              <w:rPr>
                <w:rFonts w:cs="Arial"/>
                <w:sz w:val="16"/>
              </w:rPr>
            </w:pPr>
            <w:r w:rsidRPr="00B77982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838A2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838A2" w:rsidRDefault="00C838A2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Pr="00B77982" w:rsidRDefault="00C838A2" w:rsidP="00B77982">
            <w:pPr>
              <w:widowControl w:val="0"/>
              <w:ind w:left="0"/>
              <w:rPr>
                <w:rFonts w:cs="Arial"/>
                <w:sz w:val="16"/>
              </w:rPr>
            </w:pPr>
            <w:r w:rsidRPr="00B77982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838A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Pr="00B77982" w:rsidRDefault="00C838A2" w:rsidP="00B77982">
            <w:pPr>
              <w:widowControl w:val="0"/>
              <w:ind w:left="0"/>
              <w:rPr>
                <w:rFonts w:cs="Arial"/>
                <w:sz w:val="16"/>
              </w:rPr>
            </w:pPr>
            <w:r w:rsidRPr="00B77982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838A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Pr="00B77982" w:rsidRDefault="00C838A2" w:rsidP="00B77982">
            <w:pPr>
              <w:widowControl w:val="0"/>
              <w:ind w:left="0"/>
              <w:rPr>
                <w:rFonts w:cs="Arial"/>
                <w:sz w:val="16"/>
              </w:rPr>
            </w:pPr>
            <w:r w:rsidRPr="00B77982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8A2" w:rsidRDefault="00C838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838A2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838A2" w:rsidRDefault="00C838A2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838A2" w:rsidRDefault="00C838A2" w:rsidP="00B77982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838A2" w:rsidRDefault="00C838A2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838A2" w:rsidRDefault="00C838A2" w:rsidP="00FF700E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1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838A2" w:rsidRDefault="00C838A2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C838A2" w:rsidRDefault="00C838A2" w:rsidP="00C838A2">
      <w:pPr>
        <w:pStyle w:val="Recuodecorpodetexto"/>
      </w:pPr>
    </w:p>
    <w:p w:rsidR="00C838A2" w:rsidRPr="001A29E8" w:rsidRDefault="00C838A2" w:rsidP="00C838A2"/>
    <w:p w:rsidR="00F41655" w:rsidRPr="00C838A2" w:rsidRDefault="00F41655" w:rsidP="00C838A2"/>
    <w:sectPr w:rsidR="00F41655" w:rsidRPr="00C838A2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38A2" w:rsidRDefault="00C838A2" w:rsidP="002908D9">
      <w:r>
        <w:separator/>
      </w:r>
    </w:p>
  </w:endnote>
  <w:endnote w:type="continuationSeparator" w:id="0">
    <w:p w:rsidR="00C838A2" w:rsidRDefault="00C838A2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B77982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C838A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Brandão Luiz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D54C1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D54C13">
            <w:rPr>
              <w:sz w:val="20"/>
              <w:szCs w:val="20"/>
            </w:rPr>
            <w:t xml:space="preserve">Keila </w:t>
          </w:r>
          <w:proofErr w:type="spellStart"/>
          <w:r w:rsidRPr="00D54C13">
            <w:rPr>
              <w:sz w:val="20"/>
              <w:szCs w:val="20"/>
            </w:rPr>
            <w:t>Joanês</w:t>
          </w:r>
          <w:proofErr w:type="spellEnd"/>
          <w:r w:rsidRPr="00D54C13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D54C13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C838A2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r w:rsidR="00C838A2">
            <w:rPr>
              <w:b/>
              <w:sz w:val="20"/>
              <w:szCs w:val="20"/>
            </w:rPr>
            <w:t xml:space="preserve"> 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C838A2">
            <w:rPr>
              <w:b/>
              <w:sz w:val="20"/>
              <w:szCs w:val="20"/>
            </w:rPr>
            <w:t>UCS0333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D54C13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D54C13">
            <w:rPr>
              <w:b/>
              <w:sz w:val="20"/>
              <w:szCs w:val="20"/>
            </w:rPr>
            <w:t>Pesquisar Inscritos e Classificados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501F92DF" wp14:editId="6652610E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38A2" w:rsidRDefault="00C838A2" w:rsidP="002908D9">
      <w:r>
        <w:separator/>
      </w:r>
    </w:p>
  </w:footnote>
  <w:footnote w:type="continuationSeparator" w:id="0">
    <w:p w:rsidR="00C838A2" w:rsidRDefault="00C838A2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62AD0FA" wp14:editId="539FBFEA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2925D95" wp14:editId="341CF459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45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55D6BE4A" wp14:editId="2A4F136C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36A8D759" wp14:editId="065A454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8A2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417DF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77982"/>
    <w:rsid w:val="00B9480F"/>
    <w:rsid w:val="00B94A14"/>
    <w:rsid w:val="00BD3501"/>
    <w:rsid w:val="00C06B86"/>
    <w:rsid w:val="00C80215"/>
    <w:rsid w:val="00C838A2"/>
    <w:rsid w:val="00CA0CEF"/>
    <w:rsid w:val="00D54C13"/>
    <w:rsid w:val="00DB0139"/>
    <w:rsid w:val="00DF1DDA"/>
    <w:rsid w:val="00E81253"/>
    <w:rsid w:val="00F071FA"/>
    <w:rsid w:val="00F41655"/>
    <w:rsid w:val="00F43BE9"/>
    <w:rsid w:val="00F8504F"/>
    <w:rsid w:val="00FA2AF1"/>
    <w:rsid w:val="00FC078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838A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838A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838A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838A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838A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838A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838A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838A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838A2"/>
    <w:pPr>
      <w:ind w:left="0"/>
    </w:pPr>
  </w:style>
  <w:style w:type="paragraph" w:styleId="ndicedeilustraes">
    <w:name w:val="table of figures"/>
    <w:basedOn w:val="Normal"/>
    <w:next w:val="Normal"/>
    <w:semiHidden/>
    <w:rsid w:val="00C838A2"/>
  </w:style>
  <w:style w:type="paragraph" w:styleId="Sumrio2">
    <w:name w:val="toc 2"/>
    <w:basedOn w:val="Normal"/>
    <w:next w:val="Normal"/>
    <w:autoRedefine/>
    <w:uiPriority w:val="39"/>
    <w:rsid w:val="00C838A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838A2"/>
    <w:pPr>
      <w:ind w:left="480"/>
    </w:pPr>
  </w:style>
  <w:style w:type="character" w:styleId="Hyperlink">
    <w:name w:val="Hyperlink"/>
    <w:basedOn w:val="Fontepargpadro"/>
    <w:uiPriority w:val="99"/>
    <w:rsid w:val="00C838A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838A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838A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838A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838A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838A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838A2"/>
    <w:rPr>
      <w:sz w:val="16"/>
    </w:rPr>
  </w:style>
  <w:style w:type="character" w:styleId="Nmerodepgina">
    <w:name w:val="page number"/>
    <w:basedOn w:val="Fontepargpadro"/>
    <w:rsid w:val="00C838A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838A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838A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838A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838A2"/>
  </w:style>
  <w:style w:type="paragraph" w:styleId="Corpodetexto">
    <w:name w:val="Body Text"/>
    <w:basedOn w:val="Normal"/>
    <w:link w:val="CorpodetextoChar"/>
    <w:rsid w:val="00C838A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838A2"/>
    <w:rPr>
      <w:rFonts w:eastAsia="Arial Unicode MS"/>
    </w:rPr>
  </w:style>
  <w:style w:type="paragraph" w:customStyle="1" w:styleId="tabletext">
    <w:name w:val="tabletext"/>
    <w:basedOn w:val="Normal"/>
    <w:rsid w:val="00C838A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838A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838A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838A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838A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838A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838A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838A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838A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838A2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838A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838A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838A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838A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838A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838A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838A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838A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838A2"/>
    <w:pPr>
      <w:ind w:left="0"/>
    </w:pPr>
  </w:style>
  <w:style w:type="paragraph" w:styleId="ndicedeilustraes">
    <w:name w:val="table of figures"/>
    <w:basedOn w:val="Normal"/>
    <w:next w:val="Normal"/>
    <w:semiHidden/>
    <w:rsid w:val="00C838A2"/>
  </w:style>
  <w:style w:type="paragraph" w:styleId="Sumrio2">
    <w:name w:val="toc 2"/>
    <w:basedOn w:val="Normal"/>
    <w:next w:val="Normal"/>
    <w:autoRedefine/>
    <w:uiPriority w:val="39"/>
    <w:rsid w:val="00C838A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838A2"/>
    <w:pPr>
      <w:ind w:left="480"/>
    </w:pPr>
  </w:style>
  <w:style w:type="character" w:styleId="Hyperlink">
    <w:name w:val="Hyperlink"/>
    <w:basedOn w:val="Fontepargpadro"/>
    <w:uiPriority w:val="99"/>
    <w:rsid w:val="00C838A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838A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838A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838A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838A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838A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838A2"/>
    <w:rPr>
      <w:sz w:val="16"/>
    </w:rPr>
  </w:style>
  <w:style w:type="character" w:styleId="Nmerodepgina">
    <w:name w:val="page number"/>
    <w:basedOn w:val="Fontepargpadro"/>
    <w:rsid w:val="00C838A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838A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838A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838A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838A2"/>
  </w:style>
  <w:style w:type="paragraph" w:styleId="Corpodetexto">
    <w:name w:val="Body Text"/>
    <w:basedOn w:val="Normal"/>
    <w:link w:val="CorpodetextoChar"/>
    <w:rsid w:val="00C838A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838A2"/>
    <w:rPr>
      <w:rFonts w:eastAsia="Arial Unicode MS"/>
    </w:rPr>
  </w:style>
  <w:style w:type="paragraph" w:customStyle="1" w:styleId="tabletext">
    <w:name w:val="tabletext"/>
    <w:basedOn w:val="Normal"/>
    <w:rsid w:val="00C838A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838A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838A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838A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838A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838A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838A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838A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838A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838A2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79492D-73F8-4A85-AAA6-8CF0553AC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14</TotalTime>
  <Pages>9</Pages>
  <Words>1062</Words>
  <Characters>6871</Characters>
  <Application>Microsoft Office Word</Application>
  <DocSecurity>0</DocSecurity>
  <Lines>57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7918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5</cp:revision>
  <cp:lastPrinted>2014-11-09T03:26:00Z</cp:lastPrinted>
  <dcterms:created xsi:type="dcterms:W3CDTF">2014-11-09T03:25:00Z</dcterms:created>
  <dcterms:modified xsi:type="dcterms:W3CDTF">2014-11-24T18:03:00Z</dcterms:modified>
</cp:coreProperties>
</file>