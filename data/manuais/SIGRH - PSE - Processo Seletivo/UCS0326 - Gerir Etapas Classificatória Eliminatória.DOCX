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5B5" w:rsidRDefault="00AD15B5" w:rsidP="00AD15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5B5" w:rsidRDefault="00AD15B5" w:rsidP="00AD15B5">
      <w:pPr>
        <w:widowControl w:val="0"/>
        <w:rPr>
          <w:rFonts w:cs="Arial"/>
          <w:sz w:val="20"/>
          <w:u w:val="single"/>
        </w:rPr>
      </w:pPr>
    </w:p>
    <w:p w:rsidR="00AD15B5" w:rsidRDefault="00AD15B5" w:rsidP="00AD15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widowControl w:val="0"/>
        <w:rPr>
          <w:rFonts w:cs="Arial"/>
          <w:sz w:val="20"/>
        </w:rPr>
      </w:pPr>
    </w:p>
    <w:p w:rsidR="00AD15B5" w:rsidRDefault="00AD15B5" w:rsidP="00AD15B5">
      <w:pPr>
        <w:widowControl w:val="0"/>
        <w:rPr>
          <w:rFonts w:cs="Arial"/>
        </w:rPr>
      </w:pPr>
    </w:p>
    <w:p w:rsidR="00AD15B5" w:rsidRDefault="00AD15B5" w:rsidP="00AD15B5">
      <w:pPr>
        <w:pStyle w:val="Capa"/>
        <w:rPr>
          <w:color w:val="FF9900"/>
        </w:rPr>
      </w:pPr>
      <w:r>
        <w:t>SINDRAPE</w:t>
      </w:r>
    </w:p>
    <w:p w:rsidR="00AD15B5" w:rsidRDefault="00AD15B5" w:rsidP="00AD15B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D15B5" w:rsidRPr="00AD15B5" w:rsidRDefault="00AD15B5" w:rsidP="00AD15B5">
      <w:pPr>
        <w:widowControl w:val="0"/>
        <w:rPr>
          <w:color w:val="000080"/>
        </w:rPr>
      </w:pPr>
    </w:p>
    <w:p w:rsidR="00AD15B5" w:rsidRPr="00AD15B5" w:rsidRDefault="00AD15B5" w:rsidP="00AD15B5">
      <w:pPr>
        <w:widowControl w:val="0"/>
        <w:jc w:val="right"/>
        <w:rPr>
          <w:rFonts w:cs="Arial"/>
          <w:b/>
          <w:bCs/>
          <w:color w:val="000080"/>
        </w:rPr>
      </w:pPr>
    </w:p>
    <w:p w:rsidR="00AD15B5" w:rsidRDefault="00AD15B5" w:rsidP="00AD15B5">
      <w:pPr>
        <w:pStyle w:val="Capa"/>
      </w:pPr>
      <w:r>
        <w:t>UCS0326</w:t>
      </w:r>
      <w:r w:rsidR="00412E22">
        <w:t xml:space="preserve"> </w:t>
      </w:r>
      <w:r>
        <w:t xml:space="preserve">– Gerir </w:t>
      </w:r>
      <w:proofErr w:type="gramStart"/>
      <w:r>
        <w:t xml:space="preserve">Etapas </w:t>
      </w:r>
      <w:r w:rsidR="00412E22">
        <w:t>Classificatória Eliminatória</w:t>
      </w:r>
      <w:proofErr w:type="gramEnd"/>
    </w:p>
    <w:p w:rsidR="00AD15B5" w:rsidRDefault="00AD15B5" w:rsidP="00AD15B5">
      <w:pPr>
        <w:widowControl w:val="0"/>
        <w:rPr>
          <w:rFonts w:cs="Arial"/>
        </w:rPr>
      </w:pPr>
    </w:p>
    <w:p w:rsidR="00AD15B5" w:rsidRDefault="00AD15B5" w:rsidP="00AD15B5">
      <w:pPr>
        <w:widowControl w:val="0"/>
      </w:pPr>
    </w:p>
    <w:p w:rsidR="00AD15B5" w:rsidRDefault="00AD15B5" w:rsidP="00AD15B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D15B5" w:rsidRPr="00AD15B5" w:rsidRDefault="00AD15B5" w:rsidP="00AD15B5">
      <w:pPr>
        <w:pStyle w:val="Corpodetexto3"/>
        <w:widowControl w:val="0"/>
        <w:spacing w:after="0"/>
        <w:rPr>
          <w:rFonts w:cs="Arial"/>
        </w:rPr>
      </w:pPr>
      <w:r w:rsidRPr="00AD15B5">
        <w:rPr>
          <w:rFonts w:cs="Arial"/>
        </w:rPr>
        <w:lastRenderedPageBreak/>
        <w:t>Histórico de Revisões</w:t>
      </w:r>
    </w:p>
    <w:p w:rsidR="00AD15B5" w:rsidRDefault="00AD15B5" w:rsidP="00AD15B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D15B5" w:rsidTr="00AD15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D15B5" w:rsidTr="00AD15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AD15B5" w:rsidTr="00AD15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08/08/2007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Alterações referentes </w:t>
            </w:r>
            <w:proofErr w:type="gramStart"/>
            <w:r>
              <w:rPr>
                <w:rFonts w:cs="Arial"/>
                <w:highlight w:val="yellow"/>
              </w:rPr>
              <w:t>a</w:t>
            </w:r>
            <w:proofErr w:type="gramEnd"/>
            <w:r>
              <w:rPr>
                <w:rFonts w:cs="Arial"/>
                <w:highlight w:val="yellow"/>
              </w:rPr>
              <w:t xml:space="preserve"> RCM número 007 (#9311).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AD15B5" w:rsidTr="00AD15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nas alterações realizadas na versão 1.1.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AD15B5" w:rsidTr="00AD15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para que as etapas dos classificados possam ser anuladas. Alteração decorrente do RCM 30 (#9555).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AD15B5" w:rsidTr="00AD15B5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501" w:type="dxa"/>
            <w:shd w:val="clear" w:color="auto" w:fill="C0C0C0"/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10/01/2008</w:t>
            </w:r>
          </w:p>
        </w:tc>
        <w:tc>
          <w:tcPr>
            <w:tcW w:w="1033" w:type="dxa"/>
            <w:shd w:val="clear" w:color="auto" w:fill="C0C0C0"/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1.4</w:t>
            </w:r>
          </w:p>
        </w:tc>
        <w:tc>
          <w:tcPr>
            <w:tcW w:w="3836" w:type="dxa"/>
            <w:shd w:val="clear" w:color="auto" w:fill="C0C0C0"/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Incluído autorização de acesso de processo seletivo para verificar se o autor pode gerenciar informações do edital informado.</w:t>
            </w:r>
          </w:p>
        </w:tc>
        <w:tc>
          <w:tcPr>
            <w:tcW w:w="2700" w:type="dxa"/>
            <w:shd w:val="clear" w:color="auto" w:fill="C0C0C0"/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AD15B5" w:rsidTr="00AD15B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AD15B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D15B5" w:rsidRDefault="00AD15B5" w:rsidP="00AD15B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D15B5" w:rsidRPr="00AD15B5" w:rsidRDefault="00AD15B5" w:rsidP="00AD15B5">
      <w:pPr>
        <w:pStyle w:val="Corpodetexto3"/>
        <w:widowControl w:val="0"/>
        <w:spacing w:after="0"/>
        <w:jc w:val="left"/>
        <w:rPr>
          <w:rFonts w:cs="Arial"/>
        </w:rPr>
      </w:pPr>
      <w:r w:rsidRPr="00AD15B5">
        <w:rPr>
          <w:rFonts w:cs="Arial"/>
        </w:rPr>
        <w:lastRenderedPageBreak/>
        <w:t>Índice</w:t>
      </w:r>
    </w:p>
    <w:p w:rsidR="00AD15B5" w:rsidRPr="00AD15B5" w:rsidRDefault="00AD15B5" w:rsidP="00AD15B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12E22" w:rsidRDefault="00AD15B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6027" w:history="1">
        <w:r w:rsidR="00412E22" w:rsidRPr="00BA0612">
          <w:rPr>
            <w:rStyle w:val="Hyperlink"/>
            <w:noProof/>
          </w:rPr>
          <w:t>1.</w:t>
        </w:r>
        <w:r w:rsidR="00412E2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12E22" w:rsidRPr="00BA0612">
          <w:rPr>
            <w:rStyle w:val="Hyperlink"/>
            <w:noProof/>
          </w:rPr>
          <w:t>Pacote/Caso de Uso</w:t>
        </w:r>
        <w:r w:rsidR="00412E22">
          <w:rPr>
            <w:noProof/>
            <w:webHidden/>
          </w:rPr>
          <w:tab/>
        </w:r>
        <w:r w:rsidR="00412E22">
          <w:rPr>
            <w:noProof/>
            <w:webHidden/>
          </w:rPr>
          <w:fldChar w:fldCharType="begin"/>
        </w:r>
        <w:r w:rsidR="00412E22">
          <w:rPr>
            <w:noProof/>
            <w:webHidden/>
          </w:rPr>
          <w:instrText xml:space="preserve"> PAGEREF _Toc404606027 \h </w:instrText>
        </w:r>
        <w:r w:rsidR="00412E22">
          <w:rPr>
            <w:noProof/>
            <w:webHidden/>
          </w:rPr>
        </w:r>
        <w:r w:rsidR="00412E22">
          <w:rPr>
            <w:noProof/>
            <w:webHidden/>
          </w:rPr>
          <w:fldChar w:fldCharType="separate"/>
        </w:r>
        <w:r w:rsidR="00412E22">
          <w:rPr>
            <w:noProof/>
            <w:webHidden/>
          </w:rPr>
          <w:t>4</w:t>
        </w:r>
        <w:r w:rsidR="00412E22"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28" w:history="1">
        <w:r w:rsidRPr="00BA0612">
          <w:rPr>
            <w:rStyle w:val="Hyperlink"/>
            <w:noProof/>
          </w:rPr>
          <w:t>Gerir Etapas Classificatória Eliminatória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29" w:history="1">
        <w:r w:rsidRPr="00BA061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0" w:history="1">
        <w:r w:rsidRPr="00BA061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1" w:history="1">
        <w:r w:rsidRPr="00BA061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2" w:history="1">
        <w:r w:rsidRPr="00BA061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3" w:history="1">
        <w:r w:rsidRPr="00BA061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4" w:history="1">
        <w:r w:rsidRPr="00BA061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5" w:history="1">
        <w:r w:rsidRPr="00BA061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6" w:history="1">
        <w:r w:rsidRPr="00BA061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Gerir Etapa Eliminatória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7" w:history="1">
        <w:r w:rsidRPr="00BA061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8" w:history="1">
        <w:r w:rsidRPr="00BA061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Listar Etapa Eliminatória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39" w:history="1">
        <w:r w:rsidRPr="00BA061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0" w:history="1">
        <w:r w:rsidRPr="00BA0612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  <w:highlight w:val="yellow"/>
          </w:rPr>
          <w:t>Fluxo Alternativo – Pesquisar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1" w:history="1">
        <w:r w:rsidRPr="00BA0612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  <w:highlight w:val="yellow"/>
          </w:rPr>
          <w:t>Fluxo Alternativo – Pesquisar Item de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2" w:history="1">
        <w:r w:rsidRPr="00BA0612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  <w:highlight w:val="yellow"/>
          </w:rPr>
          <w:t>Fluxo Alternativo – Pesquisar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3" w:history="1">
        <w:r w:rsidRPr="00BA061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4" w:history="1">
        <w:r w:rsidRPr="00BA0612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RN01: Verificar se a etapa eliminatória está andamento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5" w:history="1">
        <w:r w:rsidRPr="00BA0612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RN02: Verificar se as informações estão cadastradas/ativas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6" w:history="1">
        <w:r w:rsidRPr="00BA0612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7" w:history="1">
        <w:r w:rsidRPr="00BA0612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Mapeamento Conceito X Tabela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8" w:history="1">
        <w:r w:rsidRPr="00BA0612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2E22" w:rsidRDefault="00412E2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049" w:history="1">
        <w:r w:rsidRPr="00BA0612">
          <w:rPr>
            <w:rStyle w:val="Hyperlink"/>
            <w:rFonts w:eastAsia="Arial Unicode MS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A061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D15B5" w:rsidRDefault="00AD15B5" w:rsidP="00AD15B5">
      <w:pPr>
        <w:pStyle w:val="Sumrio1"/>
      </w:pPr>
      <w:r>
        <w:fldChar w:fldCharType="end"/>
      </w:r>
    </w:p>
    <w:p w:rsidR="00AD15B5" w:rsidRDefault="00AD15B5" w:rsidP="00AD15B5">
      <w:pPr>
        <w:widowControl w:val="0"/>
        <w:rPr>
          <w:rFonts w:cs="Arial"/>
          <w:b/>
          <w:bCs/>
          <w:color w:val="000000"/>
        </w:rPr>
      </w:pPr>
    </w:p>
    <w:p w:rsidR="00AD15B5" w:rsidRDefault="00AD15B5" w:rsidP="00AD15B5">
      <w:pPr>
        <w:pStyle w:val="Heading"/>
        <w:rPr>
          <w:rFonts w:cs="Arial"/>
          <w:szCs w:val="24"/>
          <w:lang w:val="pt-BR"/>
        </w:rPr>
      </w:pPr>
    </w:p>
    <w:p w:rsidR="00AD15B5" w:rsidRDefault="00AD15B5" w:rsidP="00AD15B5">
      <w:pPr>
        <w:pStyle w:val="Heading"/>
      </w:pPr>
    </w:p>
    <w:p w:rsidR="00AD15B5" w:rsidRDefault="00AD15B5" w:rsidP="00AD15B5">
      <w:pPr>
        <w:pStyle w:val="Heading"/>
        <w:jc w:val="center"/>
      </w:pPr>
    </w:p>
    <w:p w:rsidR="00AD15B5" w:rsidRDefault="00AD15B5" w:rsidP="00AD15B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D15B5" w:rsidRDefault="00AD15B5" w:rsidP="00AD15B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6027"/>
      <w:r>
        <w:lastRenderedPageBreak/>
        <w:t>Pacote/Caso de Uso</w:t>
      </w:r>
      <w:bookmarkEnd w:id="1"/>
    </w:p>
    <w:p w:rsidR="00AD15B5" w:rsidRDefault="00AD15B5" w:rsidP="00AD15B5"/>
    <w:p w:rsidR="00AD15B5" w:rsidRPr="00AD15B5" w:rsidRDefault="00AD15B5" w:rsidP="00412E22">
      <w:pPr>
        <w:pStyle w:val="Subttulo"/>
      </w:pPr>
      <w:bookmarkStart w:id="2" w:name="_Toc404606028"/>
      <w:r w:rsidRPr="00AD15B5">
        <w:t xml:space="preserve">Gerir </w:t>
      </w:r>
      <w:proofErr w:type="gramStart"/>
      <w:r w:rsidRPr="00AD15B5">
        <w:t xml:space="preserve">Etapas </w:t>
      </w:r>
      <w:r w:rsidR="00412E22">
        <w:t>Classificatória Eliminatória</w:t>
      </w:r>
      <w:bookmarkEnd w:id="2"/>
      <w:proofErr w:type="gramEnd"/>
    </w:p>
    <w:p w:rsidR="00AD15B5" w:rsidRDefault="00AD15B5" w:rsidP="00AD15B5">
      <w:pPr>
        <w:widowControl w:val="0"/>
        <w:ind w:left="902"/>
        <w:rPr>
          <w:rFonts w:cs="Arial"/>
          <w:b/>
          <w:bCs/>
          <w:color w:val="FF0000"/>
        </w:rPr>
      </w:pPr>
    </w:p>
    <w:p w:rsidR="00AD15B5" w:rsidRDefault="00AD15B5" w:rsidP="00AD15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06029"/>
      <w:r>
        <w:t>Descrição</w:t>
      </w:r>
      <w:bookmarkEnd w:id="3"/>
    </w:p>
    <w:p w:rsidR="00AD15B5" w:rsidRDefault="00AD15B5" w:rsidP="00AD15B5">
      <w:pPr>
        <w:pStyle w:val="Recuodecorpodetexto2"/>
        <w:widowControl w:val="0"/>
        <w:ind w:left="1620" w:firstLine="0"/>
        <w:rPr>
          <w:sz w:val="24"/>
        </w:rPr>
      </w:pPr>
    </w:p>
    <w:p w:rsidR="00AD15B5" w:rsidRDefault="00AD15B5" w:rsidP="00AD15B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gerir a situação dos candidatos em uma etapa eliminatória do edital de concurso.</w:t>
      </w:r>
    </w:p>
    <w:p w:rsidR="00AD15B5" w:rsidRDefault="00AD15B5" w:rsidP="00AD15B5">
      <w:pPr>
        <w:pStyle w:val="Recuodecorpodetexto2"/>
        <w:widowControl w:val="0"/>
        <w:ind w:left="1620" w:firstLine="0"/>
        <w:rPr>
          <w:sz w:val="24"/>
        </w:rPr>
      </w:pPr>
    </w:p>
    <w:p w:rsidR="00AD15B5" w:rsidRDefault="00AD15B5" w:rsidP="00AD15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06030"/>
      <w:r>
        <w:t>Requisitos atendidos</w:t>
      </w:r>
      <w:bookmarkEnd w:id="4"/>
    </w:p>
    <w:p w:rsidR="00AD15B5" w:rsidRDefault="00AD15B5" w:rsidP="00AD15B5"/>
    <w:p w:rsidR="00AD15B5" w:rsidRDefault="00AD15B5" w:rsidP="00AD15B5">
      <w:pPr>
        <w:pStyle w:val="Recuodecorpodetexto"/>
        <w:ind w:left="1260"/>
      </w:pPr>
      <w:r>
        <w:t>R39 - Permitir o cumprimento das demais etapas definidas para o concurso. </w:t>
      </w:r>
    </w:p>
    <w:p w:rsidR="00AD15B5" w:rsidRDefault="00AD15B5" w:rsidP="00AD15B5"/>
    <w:p w:rsidR="00AD15B5" w:rsidRDefault="00AD15B5" w:rsidP="00AD15B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06031"/>
      <w:r>
        <w:t>Conceito</w:t>
      </w:r>
      <w:bookmarkEnd w:id="5"/>
      <w:r>
        <w:tab/>
      </w:r>
    </w:p>
    <w:p w:rsidR="00AD15B5" w:rsidRDefault="00AD15B5" w:rsidP="00AD15B5"/>
    <w:p w:rsidR="00AD15B5" w:rsidRDefault="00AD15B5" w:rsidP="00AD15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06032"/>
      <w:r>
        <w:t>Conceitos principais</w:t>
      </w:r>
      <w:bookmarkEnd w:id="6"/>
    </w:p>
    <w:p w:rsidR="00AD15B5" w:rsidRDefault="00AD15B5" w:rsidP="00AD15B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AD15B5" w:rsidTr="00FF700E">
        <w:trPr>
          <w:trHeight w:val="600"/>
        </w:trPr>
        <w:tc>
          <w:tcPr>
            <w:tcW w:w="3968" w:type="dxa"/>
          </w:tcPr>
          <w:p w:rsidR="00AD15B5" w:rsidRDefault="00AD15B5" w:rsidP="00AD15B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Etapas dos Classificados</w:t>
            </w:r>
          </w:p>
        </w:tc>
        <w:tc>
          <w:tcPr>
            <w:tcW w:w="510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que os classificados devem passar referentes ao processo de provimento</w:t>
            </w:r>
          </w:p>
        </w:tc>
      </w:tr>
    </w:tbl>
    <w:p w:rsidR="00AD15B5" w:rsidRDefault="00AD15B5" w:rsidP="00AD15B5">
      <w:pPr>
        <w:pStyle w:val="Cabealho"/>
        <w:rPr>
          <w:rFonts w:cs="Arial"/>
        </w:rPr>
      </w:pPr>
    </w:p>
    <w:p w:rsidR="00AD15B5" w:rsidRDefault="00AD15B5" w:rsidP="00AD15B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06033"/>
      <w:r>
        <w:t>Conceitos associados</w:t>
      </w:r>
      <w:bookmarkEnd w:id="7"/>
    </w:p>
    <w:p w:rsidR="00AD15B5" w:rsidRDefault="00AD15B5" w:rsidP="00AD15B5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5102"/>
      </w:tblGrid>
      <w:tr w:rsidR="00AD15B5" w:rsidTr="00FF700E">
        <w:trPr>
          <w:trHeight w:val="600"/>
        </w:trPr>
        <w:tc>
          <w:tcPr>
            <w:tcW w:w="3968" w:type="dxa"/>
          </w:tcPr>
          <w:p w:rsidR="00AD15B5" w:rsidRDefault="00AD15B5" w:rsidP="00AD15B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Edital de concurso</w:t>
            </w:r>
          </w:p>
        </w:tc>
        <w:tc>
          <w:tcPr>
            <w:tcW w:w="5102" w:type="dxa"/>
          </w:tcPr>
          <w:p w:rsidR="00AD15B5" w:rsidRDefault="00AD15B5" w:rsidP="00FF700E">
            <w:pPr>
              <w:pStyle w:val="Cabealho"/>
              <w:rPr>
                <w:rFonts w:eastAsia="Arial Unicode MS"/>
              </w:rPr>
            </w:pPr>
            <w:r>
              <w:rPr>
                <w:rFonts w:eastAsia="Arial Unicode MS"/>
              </w:rPr>
              <w:t>Ato legal que autoriza a abertura de edital de concurso.</w:t>
            </w:r>
          </w:p>
        </w:tc>
      </w:tr>
      <w:tr w:rsidR="00AD15B5" w:rsidTr="00FF700E">
        <w:trPr>
          <w:trHeight w:val="600"/>
        </w:trPr>
        <w:tc>
          <w:tcPr>
            <w:tcW w:w="3968" w:type="dxa"/>
          </w:tcPr>
          <w:p w:rsidR="00AD15B5" w:rsidRDefault="00AD15B5" w:rsidP="00412E22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Situação das etapas de concurso</w:t>
            </w:r>
          </w:p>
        </w:tc>
        <w:tc>
          <w:tcPr>
            <w:tcW w:w="5102" w:type="dxa"/>
          </w:tcPr>
          <w:p w:rsidR="00AD15B5" w:rsidRDefault="00AD15B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foram nomeados em concursos públicos.</w:t>
            </w:r>
          </w:p>
        </w:tc>
      </w:tr>
      <w:tr w:rsidR="00AD15B5" w:rsidTr="00FF700E">
        <w:trPr>
          <w:trHeight w:val="600"/>
        </w:trPr>
        <w:tc>
          <w:tcPr>
            <w:tcW w:w="3968" w:type="dxa"/>
          </w:tcPr>
          <w:p w:rsidR="00AD15B5" w:rsidRDefault="00AD15B5" w:rsidP="00412E22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Classificados</w:t>
            </w:r>
          </w:p>
        </w:tc>
        <w:tc>
          <w:tcPr>
            <w:tcW w:w="5102" w:type="dxa"/>
          </w:tcPr>
          <w:p w:rsidR="00AD15B5" w:rsidRDefault="00AD15B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candidatos que participaram de concursos públicos e foram classificadas em suas etapas.</w:t>
            </w:r>
          </w:p>
        </w:tc>
      </w:tr>
      <w:tr w:rsidR="00AD15B5" w:rsidTr="00FF700E">
        <w:trPr>
          <w:trHeight w:val="600"/>
        </w:trPr>
        <w:tc>
          <w:tcPr>
            <w:tcW w:w="3968" w:type="dxa"/>
          </w:tcPr>
          <w:p w:rsidR="00AD15B5" w:rsidRDefault="00AD15B5" w:rsidP="00412E22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Etapas do concurso</w:t>
            </w:r>
          </w:p>
        </w:tc>
        <w:tc>
          <w:tcPr>
            <w:tcW w:w="5102" w:type="dxa"/>
          </w:tcPr>
          <w:p w:rsidR="00AD15B5" w:rsidRDefault="00AD15B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Etapas de concurso que constarão no edital do processo seletivo.</w:t>
            </w:r>
          </w:p>
        </w:tc>
      </w:tr>
    </w:tbl>
    <w:p w:rsidR="00AD15B5" w:rsidRDefault="00AD15B5" w:rsidP="00AD15B5">
      <w:pPr>
        <w:rPr>
          <w:rFonts w:eastAsia="Arial Unicode MS"/>
        </w:rPr>
      </w:pPr>
    </w:p>
    <w:p w:rsidR="00AD15B5" w:rsidRDefault="00AD15B5" w:rsidP="00AD15B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6034"/>
      <w:r>
        <w:lastRenderedPageBreak/>
        <w:t>Diagrama</w:t>
      </w:r>
      <w:bookmarkEnd w:id="8"/>
    </w:p>
    <w:p w:rsidR="00AD15B5" w:rsidRDefault="00AD15B5" w:rsidP="00AD15B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15B5" w:rsidRDefault="00AD15B5" w:rsidP="00AD15B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15B5" w:rsidRDefault="00AD15B5" w:rsidP="00AD15B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15B5" w:rsidRDefault="00412E22" w:rsidP="00AD15B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3667125"/>
                <wp:effectExtent l="0" t="0" r="0" b="0"/>
                <wp:docPr id="230" name="Tela 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8895" y="15875"/>
                            <a:ext cx="5697220" cy="3635375"/>
                            <a:chOff x="77" y="25"/>
                            <a:chExt cx="8972" cy="5725"/>
                          </a:xfrm>
                        </wpg:grpSpPr>
                        <wps:wsp>
                          <wps:cNvPr id="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5" y="3034"/>
                              <a:ext cx="1404" cy="15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5" y="3174"/>
                              <a:ext cx="3510" cy="257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8" y="3340"/>
                              <a:ext cx="232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Gerir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Classificatória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4" y="3544"/>
                              <a:ext cx="82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Eliminatória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927" y="3875"/>
                              <a:ext cx="3025" cy="86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3" y="4003"/>
                              <a:ext cx="1925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Gerir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Eliminatória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36" y="4207"/>
                              <a:ext cx="99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" y="3786"/>
                              <a:ext cx="230" cy="23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Line 13"/>
                          <wps:cNvCnPr/>
                          <wps:spPr bwMode="auto">
                            <a:xfrm>
                              <a:off x="638" y="4016"/>
                              <a:ext cx="0" cy="22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4"/>
                          <wps:cNvCnPr/>
                          <wps:spPr bwMode="auto">
                            <a:xfrm>
                              <a:off x="511" y="4105"/>
                              <a:ext cx="2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5"/>
                          <wps:cNvCnPr/>
                          <wps:spPr bwMode="auto">
                            <a:xfrm flipH="1">
                              <a:off x="485" y="4245"/>
                              <a:ext cx="153" cy="23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6"/>
                          <wps:cNvCnPr/>
                          <wps:spPr bwMode="auto">
                            <a:xfrm>
                              <a:off x="638" y="4245"/>
                              <a:ext cx="153" cy="23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4475"/>
                              <a:ext cx="80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Line 18"/>
                          <wps:cNvCnPr/>
                          <wps:spPr bwMode="auto">
                            <a:xfrm>
                              <a:off x="830" y="4105"/>
                              <a:ext cx="842" cy="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927" y="4959"/>
                              <a:ext cx="3064" cy="58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51" y="5048"/>
                              <a:ext cx="197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Etapa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Eliminatória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1" y="5252"/>
                              <a:ext cx="99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do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7" y="25"/>
                              <a:ext cx="1353" cy="15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7" y="166"/>
                              <a:ext cx="3382" cy="267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012" y="331"/>
                              <a:ext cx="230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Line 25"/>
                          <wps:cNvCnPr/>
                          <wps:spPr bwMode="auto">
                            <a:xfrm>
                              <a:off x="5693" y="51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6"/>
                          <wps:cNvCnPr/>
                          <wps:spPr bwMode="auto">
                            <a:xfrm>
                              <a:off x="5693" y="51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7"/>
                          <wps:cNvCnPr/>
                          <wps:spPr bwMode="auto">
                            <a:xfrm flipH="1">
                              <a:off x="5705" y="64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8"/>
                          <wps:cNvCnPr/>
                          <wps:spPr bwMode="auto">
                            <a:xfrm flipV="1">
                              <a:off x="5705" y="64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9"/>
                          <wps:cNvCnPr/>
                          <wps:spPr bwMode="auto">
                            <a:xfrm>
                              <a:off x="5693" y="5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0"/>
                          <wps:cNvCnPr/>
                          <wps:spPr bwMode="auto">
                            <a:xfrm>
                              <a:off x="5693" y="89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1"/>
                          <wps:cNvCnPr/>
                          <wps:spPr bwMode="auto">
                            <a:xfrm>
                              <a:off x="5705" y="51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2"/>
                          <wps:cNvCnPr/>
                          <wps:spPr bwMode="auto">
                            <a:xfrm>
                              <a:off x="5693" y="6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3"/>
                          <wps:cNvCnPr/>
                          <wps:spPr bwMode="auto">
                            <a:xfrm>
                              <a:off x="5693" y="6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4"/>
                          <wps:cNvCnPr/>
                          <wps:spPr bwMode="auto">
                            <a:xfrm>
                              <a:off x="5705" y="51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5"/>
                          <wps:cNvCnPr/>
                          <wps:spPr bwMode="auto">
                            <a:xfrm>
                              <a:off x="5705" y="51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6"/>
                          <wps:cNvCnPr/>
                          <wps:spPr bwMode="auto">
                            <a:xfrm>
                              <a:off x="5693" y="5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7"/>
                          <wps:cNvCnPr/>
                          <wps:spPr bwMode="auto">
                            <a:xfrm>
                              <a:off x="5693" y="6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8"/>
                          <wps:cNvCnPr/>
                          <wps:spPr bwMode="auto">
                            <a:xfrm>
                              <a:off x="5693" y="51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39"/>
                          <wps:cNvCnPr/>
                          <wps:spPr bwMode="auto">
                            <a:xfrm flipH="1">
                              <a:off x="5693" y="5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0"/>
                          <wps:cNvCnPr/>
                          <wps:spPr bwMode="auto">
                            <a:xfrm>
                              <a:off x="5705" y="64"/>
                              <a:ext cx="64" cy="63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1"/>
                          <wps:cNvCnPr/>
                          <wps:spPr bwMode="auto">
                            <a:xfrm flipH="1" flipV="1">
                              <a:off x="5705" y="64"/>
                              <a:ext cx="64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2"/>
                          <wps:cNvCnPr/>
                          <wps:spPr bwMode="auto">
                            <a:xfrm flipH="1" flipV="1">
                              <a:off x="5705" y="51"/>
                              <a:ext cx="64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3"/>
                          <wps:cNvCnPr/>
                          <wps:spPr bwMode="auto">
                            <a:xfrm flipH="1" flipV="1">
                              <a:off x="5705" y="64"/>
                              <a:ext cx="64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4"/>
                          <wps:cNvCnPr/>
                          <wps:spPr bwMode="auto">
                            <a:xfrm flipH="1" flipV="1">
                              <a:off x="5705" y="64"/>
                              <a:ext cx="64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5"/>
                          <wps:cNvCnPr/>
                          <wps:spPr bwMode="auto">
                            <a:xfrm flipH="1" flipV="1">
                              <a:off x="5693" y="64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6"/>
                          <wps:cNvCnPr/>
                          <wps:spPr bwMode="auto">
                            <a:xfrm flipH="1" flipV="1">
                              <a:off x="5718" y="64"/>
                              <a:ext cx="64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7"/>
                          <wps:cNvCnPr/>
                          <wps:spPr bwMode="auto">
                            <a:xfrm>
                              <a:off x="5693" y="51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8"/>
                          <wps:cNvCnPr/>
                          <wps:spPr bwMode="auto">
                            <a:xfrm>
                              <a:off x="5693" y="5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9" y="2078"/>
                              <a:ext cx="2617" cy="57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9" y="2167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33" y="2371"/>
                              <a:ext cx="8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Candidato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Line 52"/>
                          <wps:cNvCnPr/>
                          <wps:spPr bwMode="auto">
                            <a:xfrm>
                              <a:off x="6165" y="21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3"/>
                          <wps:cNvCnPr/>
                          <wps:spPr bwMode="auto">
                            <a:xfrm>
                              <a:off x="6165" y="2103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4"/>
                          <wps:cNvCnPr/>
                          <wps:spPr bwMode="auto">
                            <a:xfrm flipH="1">
                              <a:off x="6178" y="2116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5"/>
                          <wps:cNvCnPr/>
                          <wps:spPr bwMode="auto">
                            <a:xfrm flipV="1">
                              <a:off x="6178" y="2116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6"/>
                          <wps:cNvCnPr/>
                          <wps:spPr bwMode="auto">
                            <a:xfrm>
                              <a:off x="6165" y="210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7"/>
                          <wps:cNvCnPr/>
                          <wps:spPr bwMode="auto">
                            <a:xfrm>
                              <a:off x="6165" y="2142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8"/>
                          <wps:cNvCnPr/>
                          <wps:spPr bwMode="auto">
                            <a:xfrm>
                              <a:off x="6178" y="21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59"/>
                          <wps:cNvCnPr/>
                          <wps:spPr bwMode="auto">
                            <a:xfrm>
                              <a:off x="6165" y="2116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0"/>
                          <wps:cNvCnPr/>
                          <wps:spPr bwMode="auto">
                            <a:xfrm>
                              <a:off x="6165" y="2116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1"/>
                          <wps:cNvCnPr/>
                          <wps:spPr bwMode="auto">
                            <a:xfrm>
                              <a:off x="6178" y="21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2"/>
                          <wps:cNvCnPr/>
                          <wps:spPr bwMode="auto">
                            <a:xfrm>
                              <a:off x="6178" y="21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3"/>
                          <wps:cNvCnPr/>
                          <wps:spPr bwMode="auto">
                            <a:xfrm>
                              <a:off x="6165" y="210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4"/>
                          <wps:cNvCnPr/>
                          <wps:spPr bwMode="auto">
                            <a:xfrm>
                              <a:off x="6165" y="2116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5"/>
                          <wps:cNvCnPr/>
                          <wps:spPr bwMode="auto">
                            <a:xfrm>
                              <a:off x="6165" y="21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6"/>
                          <wps:cNvCnPr/>
                          <wps:spPr bwMode="auto">
                            <a:xfrm flipH="1">
                              <a:off x="6165" y="210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7"/>
                          <wps:cNvCnPr/>
                          <wps:spPr bwMode="auto">
                            <a:xfrm>
                              <a:off x="6178" y="2116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8"/>
                          <wps:cNvCnPr/>
                          <wps:spPr bwMode="auto">
                            <a:xfrm flipH="1" flipV="1">
                              <a:off x="6178" y="2116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69"/>
                          <wps:cNvCnPr/>
                          <wps:spPr bwMode="auto">
                            <a:xfrm flipH="1" flipV="1">
                              <a:off x="6178" y="2103"/>
                              <a:ext cx="63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0"/>
                          <wps:cNvCnPr/>
                          <wps:spPr bwMode="auto">
                            <a:xfrm flipH="1" flipV="1">
                              <a:off x="6178" y="2116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1"/>
                          <wps:cNvCnPr/>
                          <wps:spPr bwMode="auto">
                            <a:xfrm flipH="1" flipV="1">
                              <a:off x="6178" y="2116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2"/>
                          <wps:cNvCnPr/>
                          <wps:spPr bwMode="auto">
                            <a:xfrm flipH="1" flipV="1">
                              <a:off x="6165" y="2116"/>
                              <a:ext cx="76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3"/>
                          <wps:cNvCnPr/>
                          <wps:spPr bwMode="auto">
                            <a:xfrm flipH="1" flipV="1">
                              <a:off x="6190" y="2116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4"/>
                          <wps:cNvCnPr/>
                          <wps:spPr bwMode="auto">
                            <a:xfrm>
                              <a:off x="6165" y="2103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5"/>
                          <wps:cNvCnPr/>
                          <wps:spPr bwMode="auto">
                            <a:xfrm>
                              <a:off x="6165" y="210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Freeform 76"/>
                          <wps:cNvSpPr>
                            <a:spLocks/>
                          </wps:cNvSpPr>
                          <wps:spPr bwMode="auto">
                            <a:xfrm>
                              <a:off x="5054" y="2409"/>
                              <a:ext cx="1098" cy="791"/>
                            </a:xfrm>
                            <a:custGeom>
                              <a:avLst/>
                              <a:gdLst>
                                <a:gd name="T0" fmla="*/ 1098 w 1098"/>
                                <a:gd name="T1" fmla="*/ 0 h 791"/>
                                <a:gd name="T2" fmla="*/ 0 w 1098"/>
                                <a:gd name="T3" fmla="*/ 0 h 791"/>
                                <a:gd name="T4" fmla="*/ 0 w 1098"/>
                                <a:gd name="T5" fmla="*/ 791 h 7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98" h="791">
                                  <a:moveTo>
                                    <a:pt x="1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1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Line 77"/>
                          <wps:cNvCnPr/>
                          <wps:spPr bwMode="auto">
                            <a:xfrm flipH="1" flipV="1">
                              <a:off x="5003" y="3098"/>
                              <a:ext cx="51" cy="102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8"/>
                          <wps:cNvCnPr/>
                          <wps:spPr bwMode="auto">
                            <a:xfrm flipV="1">
                              <a:off x="5054" y="3098"/>
                              <a:ext cx="51" cy="102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79"/>
                          <wps:cNvCnPr/>
                          <wps:spPr bwMode="auto">
                            <a:xfrm>
                              <a:off x="5080" y="2218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0"/>
                          <wps:cNvCnPr/>
                          <wps:spPr bwMode="auto">
                            <a:xfrm>
                              <a:off x="5080" y="2218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1"/>
                          <wps:cNvCnPr/>
                          <wps:spPr bwMode="auto">
                            <a:xfrm flipH="1">
                              <a:off x="5093" y="2231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2"/>
                          <wps:cNvCnPr/>
                          <wps:spPr bwMode="auto">
                            <a:xfrm flipV="1">
                              <a:off x="5093" y="2231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3"/>
                          <wps:cNvCnPr/>
                          <wps:spPr bwMode="auto">
                            <a:xfrm>
                              <a:off x="5080" y="2218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4"/>
                          <wps:cNvCnPr/>
                          <wps:spPr bwMode="auto">
                            <a:xfrm>
                              <a:off x="5080" y="2256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5"/>
                          <wps:cNvCnPr/>
                          <wps:spPr bwMode="auto">
                            <a:xfrm>
                              <a:off x="5093" y="2218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6"/>
                          <wps:cNvCnPr/>
                          <wps:spPr bwMode="auto">
                            <a:xfrm>
                              <a:off x="5080" y="2231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7"/>
                          <wps:cNvCnPr/>
                          <wps:spPr bwMode="auto">
                            <a:xfrm>
                              <a:off x="5080" y="2231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8"/>
                          <wps:cNvCnPr/>
                          <wps:spPr bwMode="auto">
                            <a:xfrm>
                              <a:off x="5093" y="2218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89"/>
                          <wps:cNvCnPr/>
                          <wps:spPr bwMode="auto">
                            <a:xfrm>
                              <a:off x="5093" y="2218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0"/>
                          <wps:cNvCnPr/>
                          <wps:spPr bwMode="auto">
                            <a:xfrm>
                              <a:off x="5080" y="2218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1"/>
                          <wps:cNvCnPr/>
                          <wps:spPr bwMode="auto">
                            <a:xfrm>
                              <a:off x="5080" y="2231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2"/>
                          <wps:cNvCnPr/>
                          <wps:spPr bwMode="auto">
                            <a:xfrm>
                              <a:off x="5080" y="2218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3"/>
                          <wps:cNvCnPr/>
                          <wps:spPr bwMode="auto">
                            <a:xfrm flipH="1">
                              <a:off x="5080" y="2218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4"/>
                          <wps:cNvCnPr/>
                          <wps:spPr bwMode="auto">
                            <a:xfrm>
                              <a:off x="5093" y="2231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5"/>
                          <wps:cNvCnPr/>
                          <wps:spPr bwMode="auto">
                            <a:xfrm flipH="1" flipV="1">
                              <a:off x="5093" y="2231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6"/>
                          <wps:cNvCnPr/>
                          <wps:spPr bwMode="auto">
                            <a:xfrm flipH="1" flipV="1">
                              <a:off x="5093" y="2218"/>
                              <a:ext cx="64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7"/>
                          <wps:cNvCnPr/>
                          <wps:spPr bwMode="auto">
                            <a:xfrm flipH="1" flipV="1">
                              <a:off x="5093" y="2231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8"/>
                          <wps:cNvCnPr/>
                          <wps:spPr bwMode="auto">
                            <a:xfrm flipH="1" flipV="1">
                              <a:off x="5093" y="2231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99"/>
                          <wps:cNvCnPr/>
                          <wps:spPr bwMode="auto">
                            <a:xfrm flipH="1" flipV="1">
                              <a:off x="5080" y="2231"/>
                              <a:ext cx="77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0"/>
                          <wps:cNvCnPr/>
                          <wps:spPr bwMode="auto">
                            <a:xfrm flipH="1" flipV="1">
                              <a:off x="5105" y="2231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1"/>
                          <wps:cNvCnPr/>
                          <wps:spPr bwMode="auto">
                            <a:xfrm>
                              <a:off x="5080" y="2218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2"/>
                          <wps:cNvCnPr/>
                          <wps:spPr bwMode="auto">
                            <a:xfrm>
                              <a:off x="5080" y="2218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7" y="2448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Oval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9" y="625"/>
                              <a:ext cx="2617" cy="58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9" y="714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24" y="918"/>
                              <a:ext cx="45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Line 107"/>
                          <wps:cNvCnPr/>
                          <wps:spPr bwMode="auto">
                            <a:xfrm>
                              <a:off x="6165" y="65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8"/>
                          <wps:cNvCnPr/>
                          <wps:spPr bwMode="auto">
                            <a:xfrm>
                              <a:off x="6165" y="650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09"/>
                          <wps:cNvCnPr/>
                          <wps:spPr bwMode="auto">
                            <a:xfrm flipH="1">
                              <a:off x="6178" y="663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0"/>
                          <wps:cNvCnPr/>
                          <wps:spPr bwMode="auto">
                            <a:xfrm flipV="1">
                              <a:off x="6178" y="663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1"/>
                          <wps:cNvCnPr/>
                          <wps:spPr bwMode="auto">
                            <a:xfrm>
                              <a:off x="6165" y="650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2"/>
                          <wps:cNvCnPr/>
                          <wps:spPr bwMode="auto">
                            <a:xfrm>
                              <a:off x="6165" y="688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3"/>
                          <wps:cNvCnPr/>
                          <wps:spPr bwMode="auto">
                            <a:xfrm>
                              <a:off x="6178" y="65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4"/>
                          <wps:cNvCnPr/>
                          <wps:spPr bwMode="auto">
                            <a:xfrm>
                              <a:off x="6165" y="66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5"/>
                          <wps:cNvCnPr/>
                          <wps:spPr bwMode="auto">
                            <a:xfrm>
                              <a:off x="6165" y="66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6"/>
                          <wps:cNvCnPr/>
                          <wps:spPr bwMode="auto">
                            <a:xfrm>
                              <a:off x="6178" y="65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7"/>
                          <wps:cNvCnPr/>
                          <wps:spPr bwMode="auto">
                            <a:xfrm>
                              <a:off x="6178" y="65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8"/>
                          <wps:cNvCnPr/>
                          <wps:spPr bwMode="auto">
                            <a:xfrm>
                              <a:off x="6165" y="650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19"/>
                          <wps:cNvCnPr/>
                          <wps:spPr bwMode="auto">
                            <a:xfrm>
                              <a:off x="6165" y="66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0"/>
                          <wps:cNvCnPr/>
                          <wps:spPr bwMode="auto">
                            <a:xfrm>
                              <a:off x="6165" y="65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1"/>
                          <wps:cNvCnPr/>
                          <wps:spPr bwMode="auto">
                            <a:xfrm flipH="1">
                              <a:off x="6165" y="650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2"/>
                          <wps:cNvCnPr/>
                          <wps:spPr bwMode="auto">
                            <a:xfrm>
                              <a:off x="6178" y="663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3"/>
                          <wps:cNvCnPr/>
                          <wps:spPr bwMode="auto">
                            <a:xfrm flipH="1" flipV="1">
                              <a:off x="6178" y="663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4"/>
                          <wps:cNvCnPr/>
                          <wps:spPr bwMode="auto">
                            <a:xfrm flipH="1" flipV="1">
                              <a:off x="6178" y="650"/>
                              <a:ext cx="63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5"/>
                          <wps:cNvCnPr/>
                          <wps:spPr bwMode="auto">
                            <a:xfrm flipH="1" flipV="1">
                              <a:off x="6178" y="663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6"/>
                          <wps:cNvCnPr/>
                          <wps:spPr bwMode="auto">
                            <a:xfrm flipH="1" flipV="1">
                              <a:off x="6178" y="663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7"/>
                          <wps:cNvCnPr/>
                          <wps:spPr bwMode="auto">
                            <a:xfrm flipH="1" flipV="1">
                              <a:off x="6165" y="663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8"/>
                          <wps:cNvCnPr/>
                          <wps:spPr bwMode="auto">
                            <a:xfrm flipH="1" flipV="1">
                              <a:off x="6190" y="663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29"/>
                          <wps:cNvCnPr/>
                          <wps:spPr bwMode="auto">
                            <a:xfrm>
                              <a:off x="6165" y="650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0"/>
                          <wps:cNvCnPr/>
                          <wps:spPr bwMode="auto">
                            <a:xfrm>
                              <a:off x="6165" y="650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Oval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139" y="1351"/>
                              <a:ext cx="2617" cy="57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9" y="1441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4" y="1645"/>
                              <a:ext cx="117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Itens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8" name="Line 134"/>
                          <wps:cNvCnPr/>
                          <wps:spPr bwMode="auto">
                            <a:xfrm>
                              <a:off x="6165" y="137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5"/>
                          <wps:cNvCnPr/>
                          <wps:spPr bwMode="auto">
                            <a:xfrm>
                              <a:off x="6165" y="1377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6"/>
                          <wps:cNvCnPr/>
                          <wps:spPr bwMode="auto">
                            <a:xfrm flipH="1">
                              <a:off x="6178" y="1390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7"/>
                          <wps:cNvCnPr/>
                          <wps:spPr bwMode="auto">
                            <a:xfrm flipV="1">
                              <a:off x="6178" y="1390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8"/>
                          <wps:cNvCnPr/>
                          <wps:spPr bwMode="auto">
                            <a:xfrm>
                              <a:off x="6165" y="1377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39"/>
                          <wps:cNvCnPr/>
                          <wps:spPr bwMode="auto">
                            <a:xfrm>
                              <a:off x="6165" y="1415"/>
                              <a:ext cx="0" cy="2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0"/>
                          <wps:cNvCnPr/>
                          <wps:spPr bwMode="auto">
                            <a:xfrm>
                              <a:off x="6178" y="137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1"/>
                          <wps:cNvCnPr/>
                          <wps:spPr bwMode="auto">
                            <a:xfrm>
                              <a:off x="6165" y="1390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2"/>
                          <wps:cNvCnPr/>
                          <wps:spPr bwMode="auto">
                            <a:xfrm>
                              <a:off x="6165" y="1390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3"/>
                          <wps:cNvCnPr/>
                          <wps:spPr bwMode="auto">
                            <a:xfrm>
                              <a:off x="6178" y="137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4"/>
                          <wps:cNvCnPr/>
                          <wps:spPr bwMode="auto">
                            <a:xfrm>
                              <a:off x="6178" y="137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5"/>
                          <wps:cNvCnPr/>
                          <wps:spPr bwMode="auto">
                            <a:xfrm>
                              <a:off x="6165" y="1377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6"/>
                          <wps:cNvCnPr/>
                          <wps:spPr bwMode="auto">
                            <a:xfrm>
                              <a:off x="6165" y="1390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7"/>
                          <wps:cNvCnPr/>
                          <wps:spPr bwMode="auto">
                            <a:xfrm>
                              <a:off x="6165" y="137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8"/>
                          <wps:cNvCnPr/>
                          <wps:spPr bwMode="auto">
                            <a:xfrm flipH="1">
                              <a:off x="6165" y="1377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49"/>
                          <wps:cNvCnPr/>
                          <wps:spPr bwMode="auto">
                            <a:xfrm>
                              <a:off x="6178" y="139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0"/>
                          <wps:cNvCnPr/>
                          <wps:spPr bwMode="auto">
                            <a:xfrm flipH="1" flipV="1">
                              <a:off x="6178" y="139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1"/>
                          <wps:cNvCnPr/>
                          <wps:spPr bwMode="auto">
                            <a:xfrm flipH="1" flipV="1">
                              <a:off x="6178" y="1377"/>
                              <a:ext cx="63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2"/>
                          <wps:cNvCnPr/>
                          <wps:spPr bwMode="auto">
                            <a:xfrm flipH="1" flipV="1">
                              <a:off x="6178" y="139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3"/>
                          <wps:cNvCnPr/>
                          <wps:spPr bwMode="auto">
                            <a:xfrm flipH="1" flipV="1">
                              <a:off x="6178" y="1390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4"/>
                          <wps:cNvCnPr/>
                          <wps:spPr bwMode="auto">
                            <a:xfrm flipH="1" flipV="1">
                              <a:off x="6165" y="1390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5"/>
                          <wps:cNvCnPr/>
                          <wps:spPr bwMode="auto">
                            <a:xfrm flipH="1" flipV="1">
                              <a:off x="6190" y="1390"/>
                              <a:ext cx="64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6"/>
                          <wps:cNvCnPr/>
                          <wps:spPr bwMode="auto">
                            <a:xfrm>
                              <a:off x="6165" y="1377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7"/>
                          <wps:cNvCnPr/>
                          <wps:spPr bwMode="auto">
                            <a:xfrm>
                              <a:off x="6165" y="1377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Freeform 158"/>
                          <wps:cNvSpPr>
                            <a:spLocks/>
                          </wps:cNvSpPr>
                          <wps:spPr bwMode="auto">
                            <a:xfrm>
                              <a:off x="4416" y="1696"/>
                              <a:ext cx="1736" cy="1504"/>
                            </a:xfrm>
                            <a:custGeom>
                              <a:avLst/>
                              <a:gdLst>
                                <a:gd name="T0" fmla="*/ 1736 w 1736"/>
                                <a:gd name="T1" fmla="*/ 0 h 1504"/>
                                <a:gd name="T2" fmla="*/ 0 w 1736"/>
                                <a:gd name="T3" fmla="*/ 0 h 1504"/>
                                <a:gd name="T4" fmla="*/ 0 w 1736"/>
                                <a:gd name="T5" fmla="*/ 1504 h 15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36" h="1504">
                                  <a:moveTo>
                                    <a:pt x="173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04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Line 159"/>
                          <wps:cNvCnPr/>
                          <wps:spPr bwMode="auto">
                            <a:xfrm flipH="1" flipV="1">
                              <a:off x="4365" y="3098"/>
                              <a:ext cx="51" cy="102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0"/>
                          <wps:cNvCnPr/>
                          <wps:spPr bwMode="auto">
                            <a:xfrm flipV="1">
                              <a:off x="4416" y="3098"/>
                              <a:ext cx="51" cy="102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1"/>
                          <wps:cNvCnPr/>
                          <wps:spPr bwMode="auto">
                            <a:xfrm>
                              <a:off x="4761" y="1504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2"/>
                          <wps:cNvCnPr/>
                          <wps:spPr bwMode="auto">
                            <a:xfrm>
                              <a:off x="4761" y="1504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3"/>
                          <wps:cNvCnPr/>
                          <wps:spPr bwMode="auto">
                            <a:xfrm flipH="1">
                              <a:off x="4774" y="1517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4"/>
                          <wps:cNvCnPr/>
                          <wps:spPr bwMode="auto">
                            <a:xfrm flipV="1">
                              <a:off x="4774" y="1517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5"/>
                          <wps:cNvCnPr/>
                          <wps:spPr bwMode="auto">
                            <a:xfrm>
                              <a:off x="4761" y="1504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6"/>
                          <wps:cNvCnPr/>
                          <wps:spPr bwMode="auto">
                            <a:xfrm>
                              <a:off x="4761" y="1543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7"/>
                          <wps:cNvCnPr/>
                          <wps:spPr bwMode="auto">
                            <a:xfrm>
                              <a:off x="4774" y="1504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8"/>
                          <wps:cNvCnPr/>
                          <wps:spPr bwMode="auto">
                            <a:xfrm>
                              <a:off x="4761" y="1517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69"/>
                          <wps:cNvCnPr/>
                          <wps:spPr bwMode="auto">
                            <a:xfrm>
                              <a:off x="4761" y="1517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0"/>
                          <wps:cNvCnPr/>
                          <wps:spPr bwMode="auto">
                            <a:xfrm>
                              <a:off x="4774" y="1504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1"/>
                          <wps:cNvCnPr/>
                          <wps:spPr bwMode="auto">
                            <a:xfrm>
                              <a:off x="4774" y="1504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2"/>
                          <wps:cNvCnPr/>
                          <wps:spPr bwMode="auto">
                            <a:xfrm>
                              <a:off x="4761" y="1504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3"/>
                          <wps:cNvCnPr/>
                          <wps:spPr bwMode="auto">
                            <a:xfrm>
                              <a:off x="4761" y="1517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4"/>
                          <wps:cNvCnPr/>
                          <wps:spPr bwMode="auto">
                            <a:xfrm>
                              <a:off x="4761" y="1504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5"/>
                          <wps:cNvCnPr/>
                          <wps:spPr bwMode="auto">
                            <a:xfrm flipH="1">
                              <a:off x="4761" y="1504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6"/>
                          <wps:cNvCnPr/>
                          <wps:spPr bwMode="auto">
                            <a:xfrm>
                              <a:off x="4774" y="1517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7"/>
                          <wps:cNvCnPr/>
                          <wps:spPr bwMode="auto">
                            <a:xfrm flipH="1" flipV="1">
                              <a:off x="4774" y="1517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8"/>
                          <wps:cNvCnPr/>
                          <wps:spPr bwMode="auto">
                            <a:xfrm flipH="1" flipV="1">
                              <a:off x="4774" y="1504"/>
                              <a:ext cx="63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79"/>
                          <wps:cNvCnPr/>
                          <wps:spPr bwMode="auto">
                            <a:xfrm flipH="1" flipV="1">
                              <a:off x="4774" y="1517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0"/>
                          <wps:cNvCnPr/>
                          <wps:spPr bwMode="auto">
                            <a:xfrm flipH="1" flipV="1">
                              <a:off x="4774" y="1517"/>
                              <a:ext cx="63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1"/>
                          <wps:cNvCnPr/>
                          <wps:spPr bwMode="auto">
                            <a:xfrm flipH="1" flipV="1">
                              <a:off x="4761" y="1517"/>
                              <a:ext cx="76" cy="7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2"/>
                          <wps:cNvCnPr/>
                          <wps:spPr bwMode="auto">
                            <a:xfrm flipH="1" flipV="1">
                              <a:off x="4786" y="1517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3"/>
                          <wps:cNvCnPr/>
                          <wps:spPr bwMode="auto">
                            <a:xfrm>
                              <a:off x="4761" y="1504"/>
                              <a:ext cx="0" cy="6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4"/>
                          <wps:cNvCnPr/>
                          <wps:spPr bwMode="auto">
                            <a:xfrm>
                              <a:off x="4761" y="1504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1" y="1734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2E22" w:rsidRDefault="00412E22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Freeform 186"/>
                          <wps:cNvSpPr>
                            <a:spLocks/>
                          </wps:cNvSpPr>
                          <wps:spPr bwMode="auto">
                            <a:xfrm>
                              <a:off x="3753" y="765"/>
                              <a:ext cx="2603" cy="2435"/>
                            </a:xfrm>
                            <a:custGeom>
                              <a:avLst/>
                              <a:gdLst>
                                <a:gd name="T0" fmla="*/ 2603 w 2603"/>
                                <a:gd name="T1" fmla="*/ 0 h 2435"/>
                                <a:gd name="T2" fmla="*/ 0 w 2603"/>
                                <a:gd name="T3" fmla="*/ 0 h 2435"/>
                                <a:gd name="T4" fmla="*/ 0 w 2603"/>
                                <a:gd name="T5" fmla="*/ 2435 h 2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603" h="2435">
                                  <a:moveTo>
                                    <a:pt x="26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35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Line 187"/>
                          <wps:cNvCnPr/>
                          <wps:spPr bwMode="auto">
                            <a:xfrm flipH="1" flipV="1">
                              <a:off x="3701" y="3098"/>
                              <a:ext cx="52" cy="102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8"/>
                          <wps:cNvCnPr/>
                          <wps:spPr bwMode="auto">
                            <a:xfrm flipV="1">
                              <a:off x="3753" y="3098"/>
                              <a:ext cx="51" cy="102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89"/>
                          <wps:cNvCnPr/>
                          <wps:spPr bwMode="auto">
                            <a:xfrm>
                              <a:off x="4531" y="57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0"/>
                          <wps:cNvCnPr/>
                          <wps:spPr bwMode="auto">
                            <a:xfrm>
                              <a:off x="4531" y="574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1"/>
                          <wps:cNvCnPr/>
                          <wps:spPr bwMode="auto">
                            <a:xfrm flipH="1">
                              <a:off x="4544" y="586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2"/>
                          <wps:cNvCnPr/>
                          <wps:spPr bwMode="auto">
                            <a:xfrm flipV="1">
                              <a:off x="4544" y="586"/>
                              <a:ext cx="0" cy="3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3"/>
                          <wps:cNvCnPr/>
                          <wps:spPr bwMode="auto">
                            <a:xfrm>
                              <a:off x="4531" y="574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4"/>
                          <wps:cNvCnPr/>
                          <wps:spPr bwMode="auto">
                            <a:xfrm>
                              <a:off x="4531" y="612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5"/>
                          <wps:cNvCnPr/>
                          <wps:spPr bwMode="auto">
                            <a:xfrm>
                              <a:off x="4544" y="57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6"/>
                          <wps:cNvCnPr/>
                          <wps:spPr bwMode="auto">
                            <a:xfrm>
                              <a:off x="4531" y="586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7"/>
                          <wps:cNvCnPr/>
                          <wps:spPr bwMode="auto">
                            <a:xfrm>
                              <a:off x="4531" y="586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8"/>
                          <wps:cNvCnPr/>
                          <wps:spPr bwMode="auto">
                            <a:xfrm>
                              <a:off x="4544" y="57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199"/>
                          <wps:cNvCnPr/>
                          <wps:spPr bwMode="auto">
                            <a:xfrm>
                              <a:off x="4544" y="57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0"/>
                          <wps:cNvCnPr/>
                          <wps:spPr bwMode="auto">
                            <a:xfrm>
                              <a:off x="4531" y="574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1"/>
                          <wps:cNvCnPr/>
                          <wps:spPr bwMode="auto">
                            <a:xfrm>
                              <a:off x="4531" y="586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2"/>
                          <wps:cNvCnPr/>
                          <wps:spPr bwMode="auto">
                            <a:xfrm>
                              <a:off x="4531" y="57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3"/>
                          <wps:cNvCnPr/>
                          <wps:spPr bwMode="auto">
                            <a:xfrm flipH="1">
                              <a:off x="4531" y="574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204"/>
                          <wps:cNvCnPr/>
                          <wps:spPr bwMode="auto">
                            <a:xfrm>
                              <a:off x="4544" y="586"/>
                              <a:ext cx="64" cy="64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9" name="Line 206"/>
                        <wps:cNvCnPr/>
                        <wps:spPr bwMode="auto">
                          <a:xfrm flipH="1" flipV="1">
                            <a:off x="2885440" y="37211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7"/>
                        <wps:cNvCnPr/>
                        <wps:spPr bwMode="auto">
                          <a:xfrm flipH="1" flipV="1">
                            <a:off x="2885440" y="364490"/>
                            <a:ext cx="40640" cy="482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8"/>
                        <wps:cNvCnPr/>
                        <wps:spPr bwMode="auto">
                          <a:xfrm flipH="1" flipV="1">
                            <a:off x="2885440" y="37211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09"/>
                        <wps:cNvCnPr/>
                        <wps:spPr bwMode="auto">
                          <a:xfrm flipH="1" flipV="1">
                            <a:off x="2885440" y="372110"/>
                            <a:ext cx="40640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0"/>
                        <wps:cNvCnPr/>
                        <wps:spPr bwMode="auto">
                          <a:xfrm flipH="1" flipV="1">
                            <a:off x="2877185" y="372110"/>
                            <a:ext cx="4889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1"/>
                        <wps:cNvCnPr/>
                        <wps:spPr bwMode="auto">
                          <a:xfrm flipH="1" flipV="1">
                            <a:off x="2893695" y="372110"/>
                            <a:ext cx="40005" cy="40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2"/>
                        <wps:cNvCnPr/>
                        <wps:spPr bwMode="auto">
                          <a:xfrm>
                            <a:off x="2877185" y="364490"/>
                            <a:ext cx="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3"/>
                        <wps:cNvCnPr/>
                        <wps:spPr bwMode="auto">
                          <a:xfrm>
                            <a:off x="2877185" y="364490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2455545" y="50990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E22" w:rsidRDefault="00412E2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8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3744595" y="2007870"/>
                            <a:ext cx="769620" cy="97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3744595" y="2096770"/>
                            <a:ext cx="1929130" cy="14732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3906520" y="2202180"/>
                            <a:ext cx="13131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E22" w:rsidRDefault="00412E2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UCS 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4060825" y="2331720"/>
                            <a:ext cx="12579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E22" w:rsidRDefault="00412E2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2" name="Oval 219"/>
                        <wps:cNvSpPr>
                          <a:spLocks noChangeArrowheads="1"/>
                        </wps:cNvSpPr>
                        <wps:spPr bwMode="auto">
                          <a:xfrm>
                            <a:off x="3825240" y="2614930"/>
                            <a:ext cx="1718310" cy="728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4117340" y="2727960"/>
                            <a:ext cx="10674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E22" w:rsidRDefault="00412E2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Autorização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4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4319905" y="2857500"/>
                            <a:ext cx="6616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E22" w:rsidRDefault="00412E2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4222750" y="2987040"/>
                            <a:ext cx="89471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E22" w:rsidRDefault="00412E2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Processo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Seletivo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" name="Line 223"/>
                        <wps:cNvCnPr/>
                        <wps:spPr bwMode="auto">
                          <a:xfrm flipV="1">
                            <a:off x="3152775" y="3116580"/>
                            <a:ext cx="745490" cy="17018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4"/>
                        <wps:cNvCnPr/>
                        <wps:spPr bwMode="auto">
                          <a:xfrm flipH="1" flipV="1">
                            <a:off x="3825240" y="3100705"/>
                            <a:ext cx="73025" cy="1587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5"/>
                        <wps:cNvCnPr/>
                        <wps:spPr bwMode="auto">
                          <a:xfrm flipH="1">
                            <a:off x="3841750" y="3116580"/>
                            <a:ext cx="56515" cy="4889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3161030" y="28898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E22" w:rsidRDefault="00412E2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30" o:spid="_x0000_s1026" editas="canvas" style="width:453.75pt;height:288.75pt;mso-position-horizontal-relative:char;mso-position-vertical-relative:line" coordsize="57626,36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36671;visibility:visible;mso-wrap-style:square">
                  <v:fill o:detectmouseclick="t"/>
                  <v:path o:connecttype="none"/>
                </v:shape>
                <v:group id="Group 205" o:spid="_x0000_s1028" style="position:absolute;left:488;top:158;width:56973;height:36354" coordorigin="77,25" coordsize="8972,57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1685;top:3034;width:1404;height: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6" o:spid="_x0000_s1030" style="position:absolute;left:1685;top:3174;width:3510;height:2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RwbsIA&#10;AADb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EIvv8gA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BHBuwgAAANsAAAAPAAAAAAAAAAAAAAAAAJgCAABkcnMvZG93&#10;bnJldi54bWxQSwUGAAAAAAQABAD1AAAAhwMAAAAA&#10;" fillcolor="#ffc" strokecolor="#903" strokeweight="0"/>
                  <v:rect id="Rectangle 7" o:spid="_x0000_s1031" style="position:absolute;left:1978;top:3340;width:232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Gerir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Classificatória</w:t>
                          </w:r>
                          <w:proofErr w:type="spellEnd"/>
                        </w:p>
                      </w:txbxContent>
                    </v:textbox>
                  </v:rect>
                  <v:rect id="Rectangle 8" o:spid="_x0000_s1032" style="position:absolute;left:3114;top:3544;width:82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Eliminatória</w:t>
                          </w:r>
                          <w:proofErr w:type="spellEnd"/>
                        </w:p>
                      </w:txbxContent>
                    </v:textbox>
                  </v:rect>
                  <v:oval id="Oval 9" o:spid="_x0000_s1033" style="position:absolute;left:1927;top:3875;width:3025;height: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  <v:rect id="Rectangle 10" o:spid="_x0000_s1034" style="position:absolute;left:2463;top:4003;width:1925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Gerir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Eliminatória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" o:spid="_x0000_s1035" style="position:absolute;left:2936;top:4207;width:99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oval id="Oval 12" o:spid="_x0000_s1036" style="position:absolute;left:523;top:3786;width:230;height: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  <v:line id="Line 13" o:spid="_x0000_s1037" style="position:absolute;visibility:visible;mso-wrap-style:square" from="638,4016" to="638,4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  <v:line id="Line 14" o:spid="_x0000_s1038" style="position:absolute;visibility:visible;mso-wrap-style:square" from="511,4105" to="779,4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  <v:line id="Line 15" o:spid="_x0000_s1039" style="position:absolute;flip:x;visibility:visible;mso-wrap-style:square" from="485,4245" to="638,4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644r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Ar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vrrjiuwAAANsAAAAPAAAAAAAAAAAAAAAAAKECAABk&#10;cnMvZG93bnJldi54bWxQSwUGAAAAAAQABAD5AAAAiQMAAAAA&#10;" strokecolor="#903" strokeweight="0"/>
                  <v:line id="Line 16" o:spid="_x0000_s1040" style="position:absolute;visibility:visible;mso-wrap-style:square" from="638,4245" to="791,4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  <v:rect id="Rectangle 17" o:spid="_x0000_s1041" style="position:absolute;left:77;top:4475;width:80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8" o:spid="_x0000_s1042" style="position:absolute;visibility:visible;mso-wrap-style:square" from="830,4105" to="1672,4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SrmMUAAADbAAAADwAAAGRycy9kb3ducmV2LnhtbESPT2vCQBTE70K/w/IKXkQ3piiSupFU&#10;kKY3a0V6fGRf88fs25Ddavrtu4LgcZiZ3zDrzWBacaHe1ZYVzGcRCOLC6ppLBcev3XQFwnlkja1l&#10;UvBHDjbp02iNibZX/qTLwZciQNglqKDyvkukdEVFBt3MdsTB+7G9QR9kX0rd4zXATSvjKFpKgzWH&#10;hQo72lZUnA+/RkGTf7/Ns27yct7lyyxrePF+2n8oNX4eslcQngb/CN/buVYQx3D7En6AT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sSrmMUAAADbAAAADwAAAAAAAAAA&#10;AAAAAAChAgAAZHJzL2Rvd25yZXYueG1sUEsFBgAAAAAEAAQA+QAAAJMDAAAAAA==&#10;" strokecolor="#903" strokeweight="36e-5mm"/>
                  <v:oval id="Oval 19" o:spid="_x0000_s1043" style="position:absolute;left:1927;top:4959;width:3064;height: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  <v:rect id="Rectangle 20" o:spid="_x0000_s1044" style="position:absolute;left:2451;top:5048;width:197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Etapa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Eliminatória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" o:spid="_x0000_s1045" style="position:absolute;left:2961;top:5252;width:99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do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rect id="Rectangle 22" o:spid="_x0000_s1046" style="position:absolute;left:5667;top:25;width:1353;height: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  <v:rect id="Rectangle 23" o:spid="_x0000_s1047" style="position:absolute;left:5667;top:166;width:3382;height:2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p8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t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BIqfBAAAA2wAAAA8AAAAAAAAAAAAAAAAAmAIAAGRycy9kb3du&#10;cmV2LnhtbFBLBQYAAAAABAAEAPUAAACGAwAAAAA=&#10;" fillcolor="#ffc" strokecolor="#903" strokeweight="0"/>
                  <v:rect id="Rectangle 24" o:spid="_x0000_s1048" style="position:absolute;left:6012;top:331;width:230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5" o:spid="_x0000_s1049" style="position:absolute;visibility:visible;mso-wrap-style:square" from="5693,51" to="5693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6" o:spid="_x0000_s1050" style="position:absolute;visibility:visible;mso-wrap-style:square" from="5693,51" to="5744,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7" o:spid="_x0000_s1051" style="position:absolute;flip:x;visibility:visible;mso-wrap-style:square" from="5705,64" to="5744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6rWsUAAADbAAAADwAAAGRycy9kb3ducmV2LnhtbESPQWsCMRSE70L/Q3iF3jSrhS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6rWsUAAADbAAAADwAAAAAAAAAA&#10;AAAAAAChAgAAZHJzL2Rvd25yZXYueG1sUEsFBgAAAAAEAAQA+QAAAJMDAAAAAA==&#10;" strokeweight="0"/>
                  <v:line id="Line 28" o:spid="_x0000_s1052" style="position:absolute;flip:y;visibility:visible;mso-wrap-style:square" from="5705,64" to="5705,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w1LcUAAADb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w1LcUAAADbAAAADwAAAAAAAAAA&#10;AAAAAAChAgAAZHJzL2Rvd25yZXYueG1sUEsFBgAAAAAEAAQA+QAAAJMDAAAAAA==&#10;" strokeweight="0"/>
                  <v:line id="Line 29" o:spid="_x0000_s1053" style="position:absolute;visibility:visible;mso-wrap-style:square" from="5693,51" to="5756,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0" o:spid="_x0000_s1054" style="position:absolute;visibility:visible;mso-wrap-style:square" from="5693,89" to="5693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1" o:spid="_x0000_s1055" style="position:absolute;visibility:visible;mso-wrap-style:square" from="5705,51" to="5705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2" o:spid="_x0000_s1056" style="position:absolute;visibility:visible;mso-wrap-style:square" from="5693,64" to="5756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3" o:spid="_x0000_s1057" style="position:absolute;visibility:visible;mso-wrap-style:square" from="5693,64" to="5756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4" o:spid="_x0000_s1058" style="position:absolute;visibility:visible;mso-wrap-style:square" from="5705,51" to="5705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5" o:spid="_x0000_s1059" style="position:absolute;visibility:visible;mso-wrap-style:square" from="5705,51" to="5705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6" o:spid="_x0000_s1060" style="position:absolute;visibility:visible;mso-wrap-style:square" from="5693,51" to="5756,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7" o:spid="_x0000_s1061" style="position:absolute;visibility:visible;mso-wrap-style:square" from="5693,64" to="5756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8" o:spid="_x0000_s1062" style="position:absolute;visibility:visible;mso-wrap-style:square" from="5693,51" to="5693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39" o:spid="_x0000_s1063" style="position:absolute;flip:x;visibility:visible;mso-wrap-style:square" from="5693,51" to="5756,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jy8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248vGAAAA2wAAAA8AAAAAAAAA&#10;AAAAAAAAoQIAAGRycy9kb3ducmV2LnhtbFBLBQYAAAAABAAEAPkAAACUAwAAAAA=&#10;" strokeweight="0"/>
                  <v:line id="Line 40" o:spid="_x0000_s1064" style="position:absolute;visibility:visible;mso-wrap-style:square" from="5705,64" to="5769,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pxv8UAAADbAAAADwAAAGRycy9kb3ducmV2LnhtbESPQWvCQBSE7wX/w/KE3uquNmhJXUUL&#10;Uqt4qAq9PrLPJJp9G7JbE/+9KxR6HGbmG2Y672wlrtT40rGG4UCBIM6cKTnXcDysXt5A+IBssHJM&#10;Gm7kYT7rPU0xNa7lb7ruQy4ihH2KGooQ6lRKnxVk0Q9cTRy9k2sshiibXJoG2wi3lRwpNZYWS44L&#10;Bdb0UVB22f9aDdvP288mOalzu+tG54n6Wr8uV4nWz/1u8Q4iUBf+w3/ttdGQJPD4En+An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pxv8UAAADbAAAADwAAAAAAAAAA&#10;AAAAAAChAgAAZHJzL2Rvd25yZXYueG1sUEsFBgAAAAAEAAQA+QAAAJMDAAAAAA==&#10;" strokeweight="72e-5mm"/>
                  <v:line id="Line 41" o:spid="_x0000_s1065" style="position:absolute;flip:x y;visibility:visible;mso-wrap-style:square" from="5705,64" to="5769,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2" o:spid="_x0000_s1066" style="position:absolute;flip:x y;visibility:visible;mso-wrap-style:square" from="5705,51" to="5769,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  <v:line id="Line 43" o:spid="_x0000_s1067" style="position:absolute;flip:x y;visibility:visible;mso-wrap-style:square" from="5705,64" to="5769,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  <v:line id="Line 44" o:spid="_x0000_s1068" style="position:absolute;flip:x y;visibility:visible;mso-wrap-style:square" from="5705,64" to="5769,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  <v:line id="Line 45" o:spid="_x0000_s1069" style="position:absolute;flip:x y;visibility:visible;mso-wrap-style:square" from="5693,64" to="5769,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  <v:line id="Line 46" o:spid="_x0000_s1070" style="position:absolute;flip:x y;visibility:visible;mso-wrap-style:square" from="5718,64" to="5782,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  <v:line id="Line 47" o:spid="_x0000_s1071" style="position:absolute;visibility:visible;mso-wrap-style:square" from="5693,51" to="5693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8" o:spid="_x0000_s1072" style="position:absolute;visibility:visible;mso-wrap-style:square" from="5693,51" to="5756,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oval id="Oval 49" o:spid="_x0000_s1073" style="position:absolute;left:6139;top:2078;width:2617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imcQA&#10;AADbAAAADwAAAGRycy9kb3ducmV2LnhtbESPzWsCMRTE70L/h/AKvWm2fpSyGqUUBKGH+tFDj8/N&#10;cze4eUk3UeN/3wiCx2FmfsPMFsm24kxdMI4VvA4KEMSV04ZrBT+7Zf8dRIjIGlvHpOBKARbzp94M&#10;S+0uvKHzNtYiQziUqKCJ0ZdShqohi2HgPHH2Dq6zGLPsaqk7vGS4beWwKN6kRcN5oUFPnw1Vx+3J&#10;KvB+PR6n9G3CMB3+zBfvN9ffvVIvz+ljCiJSio/wvb3SCiYjuH3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4pnEAAAA2wAAAA8AAAAAAAAAAAAAAAAAmAIAAGRycy9k&#10;b3ducmV2LnhtbFBLBQYAAAAABAAEAPUAAACJAwAAAAA=&#10;" fillcolor="#ffc" strokecolor="#903" strokeweight="0"/>
                  <v:rect id="Rectangle 50" o:spid="_x0000_s1074" style="position:absolute;left:6599;top:2167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1" o:spid="_x0000_s1075" style="position:absolute;left:7033;top:2371;width:8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Candidato</w:t>
                          </w:r>
                          <w:proofErr w:type="spellEnd"/>
                        </w:p>
                      </w:txbxContent>
                    </v:textbox>
                  </v:rect>
                  <v:line id="Line 52" o:spid="_x0000_s1076" style="position:absolute;visibility:visible;mso-wrap-style:square" from="6165,2103" to="6165,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3" o:spid="_x0000_s1077" style="position:absolute;visibility:visible;mso-wrap-style:square" from="6165,2103" to="6216,2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4" o:spid="_x0000_s1078" style="position:absolute;flip:x;visibility:visible;mso-wrap-style:square" from="6178,2116" to="6216,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nZ8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8vnZ8IAAADbAAAADwAAAAAAAAAAAAAA&#10;AAChAgAAZHJzL2Rvd25yZXYueG1sUEsFBgAAAAAEAAQA+QAAAJADAAAAAA==&#10;" strokeweight="0"/>
                  <v:line id="Line 55" o:spid="_x0000_s1079" style="position:absolute;flip:y;visibility:visible;mso-wrap-style:square" from="6178,2116" to="6178,2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C/M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HQvzGAAAA2wAAAA8AAAAAAAAA&#10;AAAAAAAAoQIAAGRycy9kb3ducmV2LnhtbFBLBQYAAAAABAAEAPkAAACUAwAAAAA=&#10;" strokeweight="0"/>
                  <v:line id="Line 56" o:spid="_x0000_s1080" style="position:absolute;visibility:visible;mso-wrap-style:square" from="6165,2103" to="6229,2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7" o:spid="_x0000_s1081" style="position:absolute;visibility:visible;mso-wrap-style:square" from="6165,2142" to="6165,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8" o:spid="_x0000_s1082" style="position:absolute;visibility:visible;mso-wrap-style:square" from="6178,2103" to="6178,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59" o:spid="_x0000_s1083" style="position:absolute;visibility:visible;mso-wrap-style:square" from="6165,2116" to="6229,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0" o:spid="_x0000_s1084" style="position:absolute;visibility:visible;mso-wrap-style:square" from="6165,2116" to="6229,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1" o:spid="_x0000_s1085" style="position:absolute;visibility:visible;mso-wrap-style:square" from="6178,2103" to="6178,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2" o:spid="_x0000_s1086" style="position:absolute;visibility:visible;mso-wrap-style:square" from="6178,2103" to="6178,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3" o:spid="_x0000_s1087" style="position:absolute;visibility:visible;mso-wrap-style:square" from="6165,2103" to="6229,2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4" o:spid="_x0000_s1088" style="position:absolute;visibility:visible;mso-wrap-style:square" from="6165,2116" to="6229,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5" o:spid="_x0000_s1089" style="position:absolute;visibility:visible;mso-wrap-style:square" from="6165,2103" to="6165,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6" o:spid="_x0000_s1090" style="position:absolute;flip:x;visibility:visible;mso-wrap-style:square" from="6165,2103" to="6229,2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i3AcIAAADbAAAADwAAAGRycy9kb3ducmV2LnhtbERPTWsCMRC9C/6HMIXeNFsPVbZGEcVS&#10;ClW09dDbuBl3FzeTJYlu/PfmIHh8vO/pPJpGXMn52rKCt2EGgriwuuZSwd/vejAB4QOyxsYyKbiR&#10;h/ms35tirm3HO7ruQylSCPscFVQhtLmUvqjIoB/aljhxJ+sMhgRdKbXDLoWbRo6y7F0arDk1VNjS&#10;sqLivL8YBbvNmI/u8xLP8dj9bP8P5fdhtVDq9SUuPkAEiuEpfri/tIJxWp++pB8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i3AcIAAADbAAAADwAAAAAAAAAAAAAA&#10;AAChAgAAZHJzL2Rvd25yZXYueG1sUEsFBgAAAAAEAAQA+QAAAJADAAAAAA==&#10;" strokeweight="0"/>
                  <v:line id="Line 67" o:spid="_x0000_s1091" style="position:absolute;visibility:visible;mso-wrap-style:square" from="6178,2116" to="6241,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EYmsUAAADbAAAADwAAAGRycy9kb3ducmV2LnhtbESPT2sCMRTE7wW/Q3hCbzXRipatUWxB&#10;6h88VIVeH5vn7urmZdmk7vrtjSB4HGbmN8xk1tpSXKj2hWMN/Z4CQZw6U3Cm4bBfvH2A8AHZYOmY&#10;NFzJw2zaeZlgYlzDv3TZhUxECPsENeQhVImUPs3Jou+5ijh6R1dbDFHWmTQ1NhFuSzlQaiQtFhwX&#10;cqzoO6f0vPu3GjY/17/18KhOzbYdnMZqtXz/Wgy1fu22808QgdrwDD/aS6Nh3If7l/gD5P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JEYmsUAAADbAAAADwAAAAAAAAAA&#10;AAAAAAChAgAAZHJzL2Rvd25yZXYueG1sUEsFBgAAAAAEAAQA+QAAAJMDAAAAAA==&#10;" strokeweight="72e-5mm"/>
                  <v:line id="Line 68" o:spid="_x0000_s1092" style="position:absolute;flip:x y;visibility:visible;mso-wrap-style:square" from="6178,2116" to="6241,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69" o:spid="_x0000_s1093" style="position:absolute;flip:x y;visibility:visible;mso-wrap-style:square" from="6178,2103" to="6241,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0" o:spid="_x0000_s1094" style="position:absolute;flip:x y;visibility:visible;mso-wrap-style:square" from="6178,2116" to="6241,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1" o:spid="_x0000_s1095" style="position:absolute;flip:x y;visibility:visible;mso-wrap-style:square" from="6178,2116" to="6241,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2" o:spid="_x0000_s1096" style="position:absolute;flip:x y;visibility:visible;mso-wrap-style:square" from="6165,2116" to="6241,2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73" o:spid="_x0000_s1097" style="position:absolute;flip:x y;visibility:visible;mso-wrap-style:square" from="6190,2116" to="6254,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  <v:line id="Line 74" o:spid="_x0000_s1098" style="position:absolute;visibility:visible;mso-wrap-style:square" from="6165,2103" to="6165,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5" o:spid="_x0000_s1099" style="position:absolute;visibility:visible;mso-wrap-style:square" from="6165,2103" to="6229,2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shape id="Freeform 76" o:spid="_x0000_s1100" style="position:absolute;left:5054;top:2409;width:1098;height:791;visibility:visible;mso-wrap-style:square;v-text-anchor:top" coordsize="1098,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1eRsEA&#10;AADbAAAADwAAAGRycy9kb3ducmV2LnhtbERPy4rCMBTdD/gP4QruxlQdRKpRilAcHATrA1xemmtb&#10;bG5Kk9H692YhuDyc92LVmVrcqXWVZQWjYQSCOLe64kLB6Zh+z0A4j6yxtkwKnuRgtex9LTDW9sEZ&#10;3Q++ECGEXYwKSu+bWEqXl2TQDW1DHLirbQ36ANtC6hYfIdzUchxFU2mw4tBQYkPrkvLb4d8oqE9J&#10;uo+2P1m1m2Sby/a88fJvotSg3yVzEJ46/xG/3b9awSysD1/CD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dXkbBAAAA2wAAAA8AAAAAAAAAAAAAAAAAmAIAAGRycy9kb3du&#10;cmV2LnhtbFBLBQYAAAAABAAEAPUAAACGAwAAAAA=&#10;" path="m1098,l,,,791e" filled="f" strokecolor="#903" strokeweight="36e-5mm">
                    <v:stroke dashstyle="1 1"/>
                    <v:path arrowok="t" o:connecttype="custom" o:connectlocs="1098,0;0,0;0,791" o:connectangles="0,0,0"/>
                  </v:shape>
                  <v:line id="Line 77" o:spid="_x0000_s1101" style="position:absolute;flip:x y;visibility:visible;mso-wrap-style:square" from="5003,3098" to="5054,3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+jasEAAADbAAAADwAAAGRycy9kb3ducmV2LnhtbESPT2sCMRTE74V+h/AKvdWsCrquRlFB&#10;6lVbPD+St38weVk2cXf77Ruh0OMwM79hNrvRWdFTFxrPCqaTDASx9qbhSsH31+kjBxEiskHrmRT8&#10;UIDd9vVlg4XxA1+ov8ZKJAiHAhXUMbaFlEHX5DBMfEucvNJ3DmOSXSVNh0OCOytnWbaQDhtOCzW2&#10;dKxJ368Pp6C3+XKl71a2t0MpF+V+Pqz0p1Lvb+N+DSLSGP/Df+2zUZBP4fkl/QC5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/6NqwQAAANsAAAAPAAAAAAAAAAAAAAAA&#10;AKECAABkcnMvZG93bnJldi54bWxQSwUGAAAAAAQABAD5AAAAjwMAAAAA&#10;" strokecolor="#903" strokeweight="36e-5mm"/>
                  <v:line id="Line 78" o:spid="_x0000_s1102" style="position:absolute;flip:y;visibility:visible;mso-wrap-style:square" from="5054,3098" to="5105,3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Ib1cMAAADbAAAADwAAAGRycy9kb3ducmV2LnhtbESPwWrDMBBE74X8g9hAb7UcQ4pwrIQQ&#10;KJTeYhfa3hZrY5tYK8dSY/vvq0Khx2Fm3jDFYba9uNPoO8caNkkKgrh2puNGw3v18qRA+IBssHdM&#10;GhbycNivHgrMjZv4TPcyNCJC2OeooQ1hyKX0dUsWfeIG4uhd3GgxRDk20ow4RbjtZZamz9Jix3Gh&#10;xYFOLdXX8ttq+AjLslWzqcrl6/Z2NMopk31q/biejzsQgebwH/5rvxoNKoPfL/EHyP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SG9XDAAAA2wAAAA8AAAAAAAAAAAAA&#10;AAAAoQIAAGRycy9kb3ducmV2LnhtbFBLBQYAAAAABAAEAPkAAACRAwAAAAA=&#10;" strokecolor="#903" strokeweight="36e-5mm"/>
                  <v:line id="Line 79" o:spid="_x0000_s1103" style="position:absolute;visibility:visible;mso-wrap-style:square" from="5080,2218" to="5080,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0" o:spid="_x0000_s1104" style="position:absolute;visibility:visible;mso-wrap-style:square" from="5080,2218" to="5131,2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1" o:spid="_x0000_s1105" style="position:absolute;flip:x;visibility:visible;mso-wrap-style:square" from="5093,2231" to="5131,2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pkvsUAAADbAAAADwAAAGRycy9kb3ducmV2LnhtbESPQWsCMRSE74L/IbxCb5qt0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6pkvsUAAADbAAAADwAAAAAAAAAA&#10;AAAAAAChAgAAZHJzL2Rvd25yZXYueG1sUEsFBgAAAAAEAAQA+QAAAJMDAAAAAA==&#10;" strokeweight="0"/>
                  <v:line id="Line 82" o:spid="_x0000_s1106" style="position:absolute;flip:y;visibility:visible;mso-wrap-style:square" from="5093,2231" to="5093,2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j6ycUAAADbAAAADwAAAGRycy9kb3ducmV2LnhtbESPT2sCMRTE7wW/Q3iCt5ptD1ZWo0jF&#10;IoVa/Hfo7bl53V3cvCxJdNNvbwqCx2FmfsNM59E04krO15YVvAwzEMSF1TWXCg771fMYhA/IGhvL&#10;pOCPPMxnvacp5tp2vKXrLpQiQdjnqKAKoc2l9EVFBv3QtsTJ+7XOYEjSlVI77BLcNPI1y0bSYM1p&#10;ocKW3isqzruLUbDdvPHJfVziOZ66r++fY/l5XC6UGvTjYgIiUAyP8L291grGI/j/kn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j6ycUAAADbAAAADwAAAAAAAAAA&#10;AAAAAAChAgAAZHJzL2Rvd25yZXYueG1sUEsFBgAAAAAEAAQA+QAAAJMDAAAAAA==&#10;" strokeweight="0"/>
                  <v:line id="Line 83" o:spid="_x0000_s1107" style="position:absolute;visibility:visible;mso-wrap-style:square" from="5080,2218" to="5144,2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4" o:spid="_x0000_s1108" style="position:absolute;visibility:visible;mso-wrap-style:square" from="5080,2256" to="5080,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5" o:spid="_x0000_s1109" style="position:absolute;visibility:visible;mso-wrap-style:square" from="5093,2218" to="5093,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6" o:spid="_x0000_s1110" style="position:absolute;visibility:visible;mso-wrap-style:square" from="5080,2231" to="5144,2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7" o:spid="_x0000_s1111" style="position:absolute;visibility:visible;mso-wrap-style:square" from="5080,2231" to="5144,2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8" o:spid="_x0000_s1112" style="position:absolute;visibility:visible;mso-wrap-style:square" from="5093,2218" to="5093,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89" o:spid="_x0000_s1113" style="position:absolute;visibility:visible;mso-wrap-style:square" from="5093,2218" to="5093,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0" o:spid="_x0000_s1114" style="position:absolute;visibility:visible;mso-wrap-style:square" from="5080,2218" to="5144,2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1" o:spid="_x0000_s1115" style="position:absolute;visibility:visible;mso-wrap-style:square" from="5080,2231" to="5144,2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2" o:spid="_x0000_s1116" style="position:absolute;visibility:visible;mso-wrap-style:square" from="5080,2218" to="5080,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3" o:spid="_x0000_s1117" style="position:absolute;flip:x;visibility:visible;mso-wrap-style:square" from="5080,2218" to="5144,2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3Jj8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uD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3Jj8UAAADbAAAADwAAAAAAAAAA&#10;AAAAAAChAgAAZHJzL2Rvd25yZXYueG1sUEsFBgAAAAAEAAQA+QAAAJMDAAAAAA==&#10;" strokeweight="0"/>
                  <v:line id="Line 94" o:spid="_x0000_s1118" style="position:absolute;visibility:visible;mso-wrap-style:square" from="5093,2231" to="5157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dX/cMAAADbAAAADwAAAGRycy9kb3ducmV2LnhtbERPy2oCMRTdC/2HcAvdaVIVbacTRQWp&#10;D7qoLXR7mdx52MnNMEmd8e+bheDycN7psre1uFDrK8cankcKBHHmTMWFhu+v7fAFhA/IBmvHpOFK&#10;HpaLh0GKiXEdf9LlFAoRQ9gnqKEMoUmk9FlJFv3INcSRy11rMUTYFtK02MVwW8uxUjNpseLYUGJD&#10;m5Ky39Of1XB8v/4cprk6dx/9+DxX+91kvZ1q/fTYr95ABOrDXXxz74yG1zg2fok/QC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nV/3DAAAA2wAAAA8AAAAAAAAAAAAA&#10;AAAAoQIAAGRycy9kb3ducmV2LnhtbFBLBQYAAAAABAAEAPkAAACRAwAAAAA=&#10;" strokeweight="72e-5mm"/>
                  <v:line id="Line 95" o:spid="_x0000_s1119" style="position:absolute;flip:x y;visibility:visible;mso-wrap-style:square" from="5093,2231" to="5157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6" o:spid="_x0000_s1120" style="position:absolute;flip:x y;visibility:visible;mso-wrap-style:square" from="5093,2218" to="5157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7" o:spid="_x0000_s1121" style="position:absolute;flip:x y;visibility:visible;mso-wrap-style:square" from="5093,2231" to="5157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8" o:spid="_x0000_s1122" style="position:absolute;flip:x y;visibility:visible;mso-wrap-style:square" from="5093,2231" to="5157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99" o:spid="_x0000_s1123" style="position:absolute;flip:x y;visibility:visible;mso-wrap-style:square" from="5080,2231" to="5157,2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100" o:spid="_x0000_s1124" style="position:absolute;flip:x y;visibility:visible;mso-wrap-style:square" from="5105,2231" to="5169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  <v:line id="Line 101" o:spid="_x0000_s1125" style="position:absolute;visibility:visible;mso-wrap-style:square" from="5080,2218" to="5080,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2" o:spid="_x0000_s1126" style="position:absolute;visibility:visible;mso-wrap-style:square" from="5080,2218" to="5144,2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rect id="Rectangle 103" o:spid="_x0000_s1127" style="position:absolute;left:5157;top:2448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Inmr8A&#10;AADcAAAADwAAAGRycy9kb3ducmV2LnhtbERPzWoCMRC+C32HMIXe3EQPVVajFEHQ0ourDzBsZn9o&#10;MlmS6G7fvikUvM3H9zvb/eSseFCIvWcNi0KBIK696bnVcLse52sQMSEbtJ5Jww9F2O9eZlssjR/5&#10;Qo8qtSKHcCxRQ5fSUEoZ644cxsIPxJlrfHCYMgytNAHHHO6sXCr1Lh32nBs6HOjQUf1d3Z0Gea2O&#10;47qyQfnPZfNlz6dLQ17rt9fpYwMi0ZSe4n/3yeT5agV/z+QL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8ieavwAAANwAAAAPAAAAAAAAAAAAAAAAAJgCAABkcnMvZG93bnJl&#10;di54bWxQSwUGAAAAAAQABAD1AAAAhAMAAAAA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04" o:spid="_x0000_s1128" style="position:absolute;left:6139;top:625;width:2617;height:5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cYkMQA&#10;AADc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roZVnZAK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3GJDEAAAA3AAAAA8AAAAAAAAAAAAAAAAAmAIAAGRycy9k&#10;b3ducmV2LnhtbFBLBQYAAAAABAAEAPUAAACJAwAAAAA=&#10;" fillcolor="#ffc" strokecolor="#903" strokeweight="0"/>
                  <v:rect id="Rectangle 105" o:spid="_x0000_s1129" style="position:absolute;left:6599;top:714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EWc78A&#10;AADcAAAADwAAAGRycy9kb3ducmV2LnhtbERPzWoCMRC+F3yHMEJvNdFDsVujiCBo8eLaBxg2sz+Y&#10;TJYkuuvbm4LQ23x8v7PajM6KO4XYedYwnykQxJU3HTcafi/7jyWImJANWs+k4UERNuvJ2woL4wc+&#10;071MjcghHAvU0KbUF1LGqiWHceZ74szVPjhMGYZGmoBDDndWLpT6lA47zg0t9rRrqbqWN6dBXsr9&#10;sCxtUP5nUZ/s8XCuyWv9Ph233yASjelf/HIfTJ6vvuDvmXy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5IRZzvwAAANwAAAAPAAAAAAAAAAAAAAAAAJgCAABkcnMvZG93bnJl&#10;di54bWxQSwUGAAAAAAQABAD1AAAAhAMAAAAA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6" o:spid="_x0000_s1130" style="position:absolute;left:7224;top:918;width:45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pM8IA&#10;AADcAAAADwAAAGRycy9kb3ducmV2LnhtbESPT2sCMRDF74V+hzCF3mpWDyKrUaQgqHhx7QcYNrN/&#10;MJksSequ3945FHqb4b157zeb3eSdelBMfWAD81kBirgOtufWwM/t8LUClTKyRReYDDwpwW77/rbB&#10;0oaRr/SocqskhFOJBrqch1LrVHfkMc3CQCxaE6LHLGtstY04Srh3elEUS+2xZ2nocKDvjup79esN&#10;6Ft1GFeVi0U4L5qLOx2vDQVjPj+m/RpUpin/m/+uj1bw54Ivz8gEe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ikzwgAAANwAAAAPAAAAAAAAAAAAAAAAAJgCAABkcnMvZG93&#10;bnJldi54bWxQSwUGAAAAAAQABAD1AAAAhwMAAAAA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07" o:spid="_x0000_s1131" style="position:absolute;visibility:visible;mso-wrap-style:square" from="6165,650" to="6165,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8" o:spid="_x0000_s1132" style="position:absolute;visibility:visible;mso-wrap-style:square" from="6165,650" to="6216,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09" o:spid="_x0000_s1133" style="position:absolute;flip:x;visibility:visible;mso-wrap-style:square" from="6178,663" to="6216,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lF78QAAADcAAAADwAAAGRycy9kb3ducmV2LnhtbERPTWsCMRC9C/0PYQq9aVYL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aUXvxAAAANwAAAAPAAAAAAAAAAAA&#10;AAAAAKECAABkcnMvZG93bnJldi54bWxQSwUGAAAAAAQABAD5AAAAkgMAAAAA&#10;" strokeweight="0"/>
                  <v:line id="Line 110" o:spid="_x0000_s1134" style="position:absolute;flip:y;visibility:visible;mso-wrap-style:square" from="6178,663" to="6178,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Ddm8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N2bxAAAANwAAAAPAAAAAAAAAAAA&#10;AAAAAKECAABkcnMvZG93bnJldi54bWxQSwUGAAAAAAQABAD5AAAAkgMAAAAA&#10;" strokeweight="0"/>
                  <v:line id="Line 111" o:spid="_x0000_s1135" style="position:absolute;visibility:visible;mso-wrap-style:square" from="6165,650" to="6229,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2" o:spid="_x0000_s1136" style="position:absolute;visibility:visible;mso-wrap-style:square" from="6165,688" to="6165,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3" o:spid="_x0000_s1137" style="position:absolute;visibility:visible;mso-wrap-style:square" from="6178,650" to="6178,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4" o:spid="_x0000_s1138" style="position:absolute;visibility:visible;mso-wrap-style:square" from="6165,663" to="6229,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5" o:spid="_x0000_s1139" style="position:absolute;visibility:visible;mso-wrap-style:square" from="6165,663" to="6229,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6" o:spid="_x0000_s1140" style="position:absolute;visibility:visible;mso-wrap-style:square" from="6178,650" to="6178,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7" o:spid="_x0000_s1141" style="position:absolute;visibility:visible;mso-wrap-style:square" from="6178,650" to="6178,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8" o:spid="_x0000_s1142" style="position:absolute;visibility:visible;mso-wrap-style:square" from="6165,650" to="6229,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19" o:spid="_x0000_s1143" style="position:absolute;visibility:visible;mso-wrap-style:square" from="6165,663" to="6229,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0" o:spid="_x0000_s1144" style="position:absolute;visibility:visible;mso-wrap-style:square" from="6165,650" to="6165,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1" o:spid="_x0000_s1145" style="position:absolute;flip:x;visibility:visible;mso-wrap-style:square" from="6165,650" to="6229,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Cyvc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LK9xAAAANwAAAAPAAAAAAAAAAAA&#10;AAAAAKECAABkcnMvZG93bnJldi54bWxQSwUGAAAAAAQABAD5AAAAkgMAAAAA&#10;" strokeweight="0"/>
                  <v:line id="Line 122" o:spid="_x0000_s1146" style="position:absolute;visibility:visible;mso-wrap-style:square" from="6178,663" to="6241,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ku7cQAAADcAAAADwAAAGRycy9kb3ducmV2LnhtbERPS2vCQBC+F/oflin0VndNRSW6ii1I&#10;teLBB3gdsmMSzc6G7NbEf+8WCr3Nx/ec6byzlbhR40vHGvo9BYI4c6bkXMPxsHwbg/AB2WDlmDTc&#10;ycN89vw0xdS4lnd024dcxBD2KWooQqhTKX1WkEXfczVx5M6usRgibHJpGmxjuK1kotRQWiw5NhRY&#10;02dB2XX/YzVsvu6n78FZXdptl1xGar16/1gOtH596RYTEIG68C/+c69MnJ8M4feZeIG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OS7txAAAANwAAAAPAAAAAAAAAAAA&#10;AAAAAKECAABkcnMvZG93bnJldi54bWxQSwUGAAAAAAQABAD5AAAAkgMAAAAA&#10;" strokeweight="72e-5mm"/>
                  <v:line id="Line 123" o:spid="_x0000_s1147" style="position:absolute;flip:x y;visibility:visible;mso-wrap-style:square" from="6178,663" to="6241,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4" o:spid="_x0000_s1148" style="position:absolute;flip:x y;visibility:visible;mso-wrap-style:square" from="6178,650" to="6241,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5" o:spid="_x0000_s1149" style="position:absolute;flip:x y;visibility:visible;mso-wrap-style:square" from="6178,663" to="6241,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6" o:spid="_x0000_s1150" style="position:absolute;flip:x y;visibility:visible;mso-wrap-style:square" from="6178,663" to="6241,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27" o:spid="_x0000_s1151" style="position:absolute;flip:x y;visibility:visible;mso-wrap-style:square" from="6165,663" to="6241,7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28" o:spid="_x0000_s1152" style="position:absolute;flip:x y;visibility:visible;mso-wrap-style:square" from="6190,663" to="6254,7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  <v:line id="Line 129" o:spid="_x0000_s1153" style="position:absolute;visibility:visible;mso-wrap-style:square" from="6165,650" to="6165,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0" o:spid="_x0000_s1154" style="position:absolute;visibility:visible;mso-wrap-style:square" from="6165,650" to="6229,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oval id="Oval 131" o:spid="_x0000_s1155" style="position:absolute;left:6139;top:1351;width:2617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9s8IA&#10;AADcAAAADwAAAGRycy9kb3ducmV2LnhtbERPS2sCMRC+C/0PYQq9abY+SlmNUgqC0EN99NDjuBl3&#10;g5tJuoka/30jCN7m43vObJFsK87UBeNYweugAEFcOW24VvCzW/bfQYSIrLF1TAquFGAxf+rNsNTu&#10;whs6b2MtcgiHEhU0MfpSylA1ZDEMnCfO3MF1FmOGXS11h5ccbls5LIo3adFwbmjQ02dD1XF7sgq8&#10;X4/HKX2bMEyHP/PF+831d6/Uy3P6mIKIlOJDfHevdJ4/msDtmXy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Gn2zwgAAANwAAAAPAAAAAAAAAAAAAAAAAJgCAABkcnMvZG93&#10;bnJldi54bWxQSwUGAAAAAAQABAD1AAAAhwMAAAAA&#10;" fillcolor="#ffc" strokecolor="#903" strokeweight="0"/>
                  <v:rect id="Rectangle 132" o:spid="_x0000_s1156" style="position:absolute;left:6599;top:1441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3" o:spid="_x0000_s1157" style="position:absolute;left:6854;top:1645;width:117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7tJ78A&#10;AADcAAAADwAAAGRycy9kb3ducmV2LnhtbERP24rCMBB9F/yHMIJvmqqw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nu0nvwAAANwAAAAPAAAAAAAAAAAAAAAAAJgCAABkcnMvZG93bnJl&#10;di54bWxQSwUGAAAAAAQABAD1AAAAhAMAAAAA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Itens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34" o:spid="_x0000_s1158" style="position:absolute;visibility:visible;mso-wrap-style:square" from="6165,1377" to="6165,1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5" o:spid="_x0000_s1159" style="position:absolute;visibility:visible;mso-wrap-style:square" from="6165,1377" to="6216,1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6" o:spid="_x0000_s1160" style="position:absolute;flip:x;visibility:visible;mso-wrap-style:square" from="6178,1390" to="6216,1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j0hc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CPSFxwAAANwAAAAPAAAAAAAA&#10;AAAAAAAAAKECAABkcnMvZG93bnJldi54bWxQSwUGAAAAAAQABAD5AAAAlQMAAAAA&#10;" strokeweight="0"/>
                  <v:line id="Line 137" o:spid="_x0000_s1161" style="position:absolute;flip:y;visibility:visible;mso-wrap-style:square" from="6178,1390" to="6178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RRHsQAAADcAAAADwAAAGRycy9kb3ducmV2LnhtbERPTWsCMRC9C/0PYQq9aVYp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RFEexAAAANwAAAAPAAAAAAAAAAAA&#10;AAAAAKECAABkcnMvZG93bnJldi54bWxQSwUGAAAAAAQABAD5AAAAkgMAAAAA&#10;" strokeweight="0"/>
                  <v:line id="Line 138" o:spid="_x0000_s1162" style="position:absolute;visibility:visible;mso-wrap-style:square" from="6165,1377" to="6229,1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39" o:spid="_x0000_s1163" style="position:absolute;visibility:visible;mso-wrap-style:square" from="6165,1415" to="6165,1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0" o:spid="_x0000_s1164" style="position:absolute;visibility:visible;mso-wrap-style:square" from="6178,1377" to="6178,1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1" o:spid="_x0000_s1165" style="position:absolute;visibility:visible;mso-wrap-style:square" from="6165,1390" to="6229,1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2" o:spid="_x0000_s1166" style="position:absolute;visibility:visible;mso-wrap-style:square" from="6165,1390" to="6229,1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3" o:spid="_x0000_s1167" style="position:absolute;visibility:visible;mso-wrap-style:square" from="6178,1377" to="6178,1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4" o:spid="_x0000_s1168" style="position:absolute;visibility:visible;mso-wrap-style:square" from="6178,1377" to="6178,1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5" o:spid="_x0000_s1169" style="position:absolute;visibility:visible;mso-wrap-style:square" from="6165,1377" to="6229,1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6" o:spid="_x0000_s1170" style="position:absolute;visibility:visible;mso-wrap-style:square" from="6165,1390" to="6229,1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7" o:spid="_x0000_s1171" style="position:absolute;visibility:visible;mso-wrap-style:square" from="6165,1377" to="6165,1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8" o:spid="_x0000_s1172" style="position:absolute;flip:x;visibility:visible;mso-wrap-style:square" from="6165,1377" to="6229,1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9ZtM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T1m0xAAAANwAAAAPAAAAAAAAAAAA&#10;AAAAAKECAABkcnMvZG93bnJldi54bWxQSwUGAAAAAAQABAD5AAAAkgMAAAAA&#10;" strokeweight="0"/>
                  <v:line id="Line 149" o:spid="_x0000_s1173" style="position:absolute;visibility:visible;mso-wrap-style:square" from="6178,1390" to="6241,1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j+CMQAAADcAAAADwAAAGRycy9kb3ducmV2LnhtbERPS2sCMRC+F/ofwgi9aeKjVVajtAWp&#10;Wjz4AK/DZtxdu5ksm9Rd/70pCL3Nx/ec2aK1pbhS7QvHGvo9BYI4dabgTMPxsOxOQPiAbLB0TBpu&#10;5GExf36aYWJcwzu67kMmYgj7BDXkIVSJlD7NyaLvuYo4cmdXWwwR1pk0NTYx3JZyoNSbtFhwbMix&#10;os+c0p/9r9Xw/XU7bUZndWm27eAyVuvV8GM50vql075PQQRqw7/44V6ZOP91CH/PxAv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SP4IxAAAANwAAAAPAAAAAAAAAAAA&#10;AAAAAKECAABkcnMvZG93bnJldi54bWxQSwUGAAAAAAQABAD5AAAAkgMAAAAA&#10;" strokeweight="72e-5mm"/>
                  <v:line id="Line 150" o:spid="_x0000_s1174" style="position:absolute;flip:x y;visibility:visible;mso-wrap-style:square" from="6178,1390" to="6241,1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1" o:spid="_x0000_s1175" style="position:absolute;flip:x y;visibility:visible;mso-wrap-style:square" from="6178,1377" to="6241,1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2" o:spid="_x0000_s1176" style="position:absolute;flip:x y;visibility:visible;mso-wrap-style:square" from="6178,1390" to="6241,1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3" o:spid="_x0000_s1177" style="position:absolute;flip:x y;visibility:visible;mso-wrap-style:square" from="6178,1390" to="6241,1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4" o:spid="_x0000_s1178" style="position:absolute;flip:x y;visibility:visible;mso-wrap-style:square" from="6165,1390" to="6241,1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5" o:spid="_x0000_s1179" style="position:absolute;flip:x y;visibility:visible;mso-wrap-style:square" from="6190,1390" to="6254,1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Hz8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skfPwQAAANwAAAAPAAAAAAAAAAAAAAAA&#10;AKECAABkcnMvZG93bnJldi54bWxQSwUGAAAAAAQABAD5AAAAjwMAAAAA&#10;" strokeweight="0"/>
                  <v:line id="Line 156" o:spid="_x0000_s1180" style="position:absolute;visibility:visible;mso-wrap-style:square" from="6165,1377" to="6165,1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7" o:spid="_x0000_s1181" style="position:absolute;visibility:visible;mso-wrap-style:square" from="6165,1377" to="6229,1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shape id="Freeform 158" o:spid="_x0000_s1182" style="position:absolute;left:4416;top:1696;width:1736;height:1504;visibility:visible;mso-wrap-style:square;v-text-anchor:top" coordsize="1736,15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2JJsQA&#10;AADcAAAADwAAAGRycy9kb3ducmV2LnhtbERPTWvCQBC9F/wPywje6sYcUomuIoJg8dBqi+JtyI5J&#10;NDubZlfd/ntXKPQ2j/c503kwjbhR52rLCkbDBARxYXXNpYLvr9XrGITzyBoby6TglxzMZ72XKeba&#10;3nlLt50vRQxhl6OCyvs2l9IVFRl0Q9sSR+5kO4M+wq6UusN7DDeNTJMkkwZrjg0VtrSsqLjsrkbB&#10;x7s/78erbHvcfP4c0uM1jC5vQalBPywmIDwF/y/+c691nJ+l8HwmXi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9iSbEAAAA3AAAAA8AAAAAAAAAAAAAAAAAmAIAAGRycy9k&#10;b3ducmV2LnhtbFBLBQYAAAAABAAEAPUAAACJAwAAAAA=&#10;" path="m1736,l,,,1504e" filled="f" strokecolor="#903" strokeweight="36e-5mm">
                    <v:stroke dashstyle="1 1"/>
                    <v:path arrowok="t" o:connecttype="custom" o:connectlocs="1736,0;0,0;0,1504" o:connectangles="0,0,0"/>
                  </v:shape>
                  <v:line id="Line 159" o:spid="_x0000_s1183" style="position:absolute;flip:x y;visibility:visible;mso-wrap-style:square" from="4365,3098" to="4416,3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mEEsAAAADcAAAADwAAAGRycy9kb3ducmV2LnhtbERPS2sCMRC+F/wPYQRvNWuFra5GUUHa&#10;a23xPCSzD0wmyybdXf99UxC8zcf3nO1+dFb01IXGs4LFPANBrL1puFLw831+XYEIEdmg9UwK7hRg&#10;v5u8bLEwfuAv6i+xEimEQ4EK6hjbQsqga3IY5r4lTlzpO4cxwa6SpsMhhTsr37Islw4bTg01tnSq&#10;Sd8uv05Bb1fva32zsr0eS5mXh+Ww1h9KzabjYQMi0hif4of706T5+RL+n0kXyN0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jJhBLAAAAA3AAAAA8AAAAAAAAAAAAAAAAA&#10;oQIAAGRycy9kb3ducmV2LnhtbFBLBQYAAAAABAAEAPkAAACOAwAAAAA=&#10;" strokecolor="#903" strokeweight="36e-5mm"/>
                  <v:line id="Line 160" o:spid="_x0000_s1184" style="position:absolute;flip:y;visibility:visible;mso-wrap-style:square" from="4416,3098" to="4467,3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jf0sEAAADcAAAADwAAAGRycy9kb3ducmV2LnhtbERPTYvCMBC9L/gfwgh7W1NFpVTTIoKw&#10;eNsqqLehGdtiM6lNVtt/bxYWvM3jfc46600jHtS52rKC6SQCQVxYXXOp4HjYfcUgnEfW2FgmBQM5&#10;yNLRxxoTbZ/8Q4/clyKEsEtQQeV9m0jpiooMuoltiQN3tZ1BH2BXSt3hM4SbRs6iaCkN1hwaKmxp&#10;W1Fxy3+NgpMfhkXc60M+XO77jY5trGdnpT7H/WYFwlPv3+J/97cO85dz+HsmXC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uN/SwQAAANwAAAAPAAAAAAAAAAAAAAAA&#10;AKECAABkcnMvZG93bnJldi54bWxQSwUGAAAAAAQABAD5AAAAjwMAAAAA&#10;" strokecolor="#903" strokeweight="36e-5mm"/>
                  <v:line id="Line 161" o:spid="_x0000_s1185" style="position:absolute;visibility:visible;mso-wrap-style:square" from="4761,1504" to="4761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2" o:spid="_x0000_s1186" style="position:absolute;visibility:visible;mso-wrap-style:square" from="4761,1504" to="4812,1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3" o:spid="_x0000_s1187" style="position:absolute;flip:x;visibility:visible;mso-wrap-style:square" from="4774,1517" to="4812,1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QwkcQAAADcAAAADwAAAGRycy9kb3ducmV2LnhtbERPTWsCMRC9F/ofwhR6q9l6UNkaRSpK&#10;KVRxWw+9jZvp7uJmsiTRjf/eCEJv83ifM51H04ozOd9YVvA6yEAQl1Y3XCn4+V69TED4gKyxtUwK&#10;LuRhPnt8mGKubc87OhehEimEfY4K6hC6XEpf1mTQD2xHnLg/6wyGBF0ltcM+hZtWDrNsJA02nBpq&#10;7Oi9pvJYnIyC3WbMB7c+xWM89F/b3331uV8ulHp+ios3EIFi+Bff3R86zR+N4fZ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DCRxAAAANwAAAAPAAAAAAAAAAAA&#10;AAAAAKECAABkcnMvZG93bnJldi54bWxQSwUGAAAAAAQABAD5AAAAkgMAAAAA&#10;" strokeweight="0"/>
                  <v:line id="Line 164" o:spid="_x0000_s1188" style="position:absolute;flip:y;visibility:visible;mso-wrap-style:square" from="4774,1517" to="4774,1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uk48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Wn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y6TjxwAAANwAAAAPAAAAAAAA&#10;AAAAAAAAAKECAABkcnMvZG93bnJldi54bWxQSwUGAAAAAAQABAD5AAAAlQMAAAAA&#10;" strokeweight="0"/>
                  <v:line id="Line 165" o:spid="_x0000_s1189" style="position:absolute;visibility:visible;mso-wrap-style:square" from="4761,1504" to="4825,1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6" o:spid="_x0000_s1190" style="position:absolute;visibility:visible;mso-wrap-style:square" from="4761,1543" to="4761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7" o:spid="_x0000_s1191" style="position:absolute;visibility:visible;mso-wrap-style:square" from="4774,1504" to="4774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8" o:spid="_x0000_s1192" style="position:absolute;visibility:visible;mso-wrap-style:square" from="4761,1517" to="4825,1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69" o:spid="_x0000_s1193" style="position:absolute;visibility:visible;mso-wrap-style:square" from="4761,1517" to="4825,1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0" o:spid="_x0000_s1194" style="position:absolute;visibility:visible;mso-wrap-style:square" from="4774,1504" to="4774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1" o:spid="_x0000_s1195" style="position:absolute;visibility:visible;mso-wrap-style:square" from="4774,1504" to="4774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2" o:spid="_x0000_s1196" style="position:absolute;visibility:visible;mso-wrap-style:square" from="4761,1504" to="4825,1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3" o:spid="_x0000_s1197" style="position:absolute;visibility:visible;mso-wrap-style:square" from="4761,1517" to="4825,1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4" o:spid="_x0000_s1198" style="position:absolute;visibility:visible;mso-wrap-style:square" from="4761,1504" to="4761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5" o:spid="_x0000_s1199" style="position:absolute;flip:x;visibility:visible;mso-wrap-style:square" from="4761,1504" to="4825,1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6Xpc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+m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XpelxAAAANwAAAAPAAAAAAAAAAAA&#10;AAAAAKECAABkcnMvZG93bnJldi54bWxQSwUGAAAAAAQABAD5AAAAkgMAAAAA&#10;" strokeweight="0"/>
                  <v:line id="Line 176" o:spid="_x0000_s1200" style="position:absolute;visibility:visible;mso-wrap-style:square" from="4774,1517" to="4837,1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pMOMcAAADcAAAADwAAAGRycy9kb3ducmV2LnhtbESPT2vCQBDF70K/wzKF3nS3VlpJXaUt&#10;SG2lB/+A1yE7JrHZ2ZDdmvjtOwfB2wzvzXu/mS16X6sztbEKbOFxZEAR58FVXFjY75bDKaiYkB3W&#10;gcnChSIs5neDGWYudLyh8zYVSkI4ZmihTKnJtI55SR7jKDTEoh1D6zHJ2hbatdhJuK/12Jhn7bFi&#10;aSixoY+S8t/tn7ew/rwcvidHc+p++vHpxXytnt6XE2sf7vu3V1CJ+nQzX69XTvCngi/PyAR6/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+kw4xwAAANwAAAAPAAAAAAAA&#10;AAAAAAAAAKECAABkcnMvZG93bnJldi54bWxQSwUGAAAAAAQABAD5AAAAlQMAAAAA&#10;" strokeweight="72e-5mm"/>
                  <v:line id="Line 177" o:spid="_x0000_s1201" style="position:absolute;flip:x y;visibility:visible;mso-wrap-style:square" from="4774,1517" to="4837,1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8" o:spid="_x0000_s1202" style="position:absolute;flip:x y;visibility:visible;mso-wrap-style:square" from="4774,1504" to="4837,1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79" o:spid="_x0000_s1203" style="position:absolute;flip:x y;visibility:visible;mso-wrap-style:square" from="4774,1517" to="4837,1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0" o:spid="_x0000_s1204" style="position:absolute;flip:x y;visibility:visible;mso-wrap-style:square" from="4774,1517" to="4837,1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1" o:spid="_x0000_s1205" style="position:absolute;flip:x y;visibility:visible;mso-wrap-style:square" from="4761,1517" to="4837,1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2" o:spid="_x0000_s1206" style="position:absolute;flip:x y;visibility:visible;mso-wrap-style:square" from="4786,1517" to="4850,1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3" o:spid="_x0000_s1207" style="position:absolute;visibility:visible;mso-wrap-style:square" from="4761,1504" to="4761,1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4" o:spid="_x0000_s1208" style="position:absolute;visibility:visible;mso-wrap-style:square" from="4761,1504" to="4825,1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rect id="Rectangle 185" o:spid="_x0000_s1209" style="position:absolute;left:4531;top:1734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IVKb8A&#10;AADcAAAADwAAAGRycy9kb3ducmV2LnhtbERPzYrCMBC+L/gOYQRva6qHpds1igiCLl6s+wBDM/3B&#10;ZFKSaOvbG0HY23x8v7PajNaIO/nQOVawmGcgiCunO24U/F32nzmIEJE1Gsek4EEBNuvJxwoL7QY+&#10;072MjUghHApU0MbYF1KGqiWLYe564sTVzluMCfpGao9DCrdGLrPsS1rsODW02NOupepa3qwCeSn3&#10;Q14an7nfZX0yx8O5JqfUbDpuf0BEGuO/+O0+6DQ//4bXM+kCuX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8hUpvwAAANwAAAAPAAAAAAAAAAAAAAAAAJgCAABkcnMvZG93bnJl&#10;di54bWxQSwUGAAAAAAQABAD1AAAAhAMAAAAA&#10;" filled="f" stroked="f">
                    <v:textbox style="mso-fit-shape-to-text:t" inset="0,0,0,0">
                      <w:txbxContent>
                        <w:p w:rsidR="00412E22" w:rsidRDefault="00412E22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86" o:spid="_x0000_s1210" style="position:absolute;left:3753;top:765;width:2603;height:2435;visibility:visible;mso-wrap-style:square;v-text-anchor:top" coordsize="2603,2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5QU8QA&#10;AADcAAAADwAAAGRycy9kb3ducmV2LnhtbESPQW/CMAyF75P4D5EncZkghQOMjoAACWm7gFbY3WpM&#10;W61xoiZA9+/nAxI3W+/5vc/Lde9adaMuNp4NTMYZKOLS24YrA+fTfvQOKiZki61nMvBHEdarwcsS&#10;c+vv/E23IlVKQjjmaKBOKeRax7Imh3HsA7FoF985TLJ2lbYd3iXctXqaZTPtsGFpqDHQrqbyt7g6&#10;A/or/KR52F03VJRTfby8VdvJwZjha7/5AJWoT0/z4/rTCv5C8OUZmUC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uUFPEAAAA3AAAAA8AAAAAAAAAAAAAAAAAmAIAAGRycy9k&#10;b3ducmV2LnhtbFBLBQYAAAAABAAEAPUAAACJAwAAAAA=&#10;" path="m2603,l,,,2435e" filled="f" strokecolor="#903" strokeweight="36e-5mm">
                    <v:stroke dashstyle="1 1"/>
                    <v:path arrowok="t" o:connecttype="custom" o:connectlocs="2603,0;0,0;0,2435" o:connectangles="0,0,0"/>
                  </v:shape>
                  <v:line id="Line 187" o:spid="_x0000_s1211" style="position:absolute;flip:x y;visibility:visible;mso-wrap-style:square" from="3701,3098" to="3753,3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LP2cAAAADcAAAADwAAAGRycy9kb3ducmV2LnhtbERPS2sCMRC+F/wPYQRvNWsF626NYgWx&#10;19rS85DMPjCZLJu4u/57UxC8zcf3nM1udFb01IXGs4LFPANBrL1puFLw+3N8XYMIEdmg9UwKbhRg&#10;t528bLAwfuBv6s+xEimEQ4EK6hjbQsqga3IY5r4lTlzpO4cxwa6SpsMhhTsr37JsJR02nBpqbOlQ&#10;k76cr05Bb9fvub5Y2f59lnJV7pdDrk9Kzabj/gNEpDE+xQ/3l0nz8wX8P5MukNs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KCz9nAAAAA3AAAAA8AAAAAAAAAAAAAAAAA&#10;oQIAAGRycy9kb3ducmV2LnhtbFBLBQYAAAAABAAEAPkAAACOAwAAAAA=&#10;" strokecolor="#903" strokeweight="36e-5mm"/>
                  <v:line id="Line 188" o:spid="_x0000_s1212" style="position:absolute;flip:y;visibility:visible;mso-wrap-style:square" from="3753,3098" to="3804,3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iSGsAAAADcAAAADwAAAGRycy9kb3ducmV2LnhtbERPTYvCMBC9L/gfwgjetqkFpXaNIoIg&#10;3qyC7m1oZtuyzaQ2Udt/bxYWvM3jfc5y3ZtGPKhztWUF0ygGQVxYXXOp4HzafaYgnEfW2FgmBQM5&#10;WK9GH0vMtH3ykR65L0UIYZehgsr7NpPSFRUZdJFtiQP3YzuDPsCulLrDZwg3jUzieC4N1hwaKmxp&#10;W1Hxm9+Ngosfhlna61M+fN8OG53aVCdXpSbjfvMFwlPv3+J/916H+YsE/p4JF8jV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IkhrAAAAA3AAAAA8AAAAAAAAAAAAAAAAA&#10;oQIAAGRycy9kb3ducmV2LnhtbFBLBQYAAAAABAAEAPkAAACOAwAAAAA=&#10;" strokecolor="#903" strokeweight="36e-5mm"/>
                  <v:line id="Line 189" o:spid="_x0000_s1213" style="position:absolute;visibility:visible;mso-wrap-style:square" from="4531,574" to="4531,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0" o:spid="_x0000_s1214" style="position:absolute;visibility:visible;mso-wrap-style:square" from="4531,574" to="4582,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1" o:spid="_x0000_s1215" style="position:absolute;flip:x;visibility:visible;mso-wrap-style:square" from="4544,586" to="4582,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97Ws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H3taxAAAANwAAAAPAAAAAAAAAAAA&#10;AAAAAKECAABkcnMvZG93bnJldi54bWxQSwUGAAAAAAQABAD5AAAAkgMAAAAA&#10;" strokeweight="0"/>
                  <v:line id="Line 192" o:spid="_x0000_s1216" style="position:absolute;flip:y;visibility:visible;mso-wrap-style:square" from="4544,586" to="4544,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3lLc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8c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zeUtxAAAANwAAAAPAAAAAAAAAAAA&#10;AAAAAKECAABkcnMvZG93bnJldi54bWxQSwUGAAAAAAQABAD5AAAAkgMAAAAA&#10;" strokeweight="0"/>
                  <v:line id="Line 193" o:spid="_x0000_s1217" style="position:absolute;visibility:visible;mso-wrap-style:square" from="4531,574" to="4595,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4" o:spid="_x0000_s1218" style="position:absolute;visibility:visible;mso-wrap-style:square" from="4531,612" to="4531,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5" o:spid="_x0000_s1219" style="position:absolute;visibility:visible;mso-wrap-style:square" from="4544,574" to="4544,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6" o:spid="_x0000_s1220" style="position:absolute;visibility:visible;mso-wrap-style:square" from="4531,586" to="4595,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7" o:spid="_x0000_s1221" style="position:absolute;visibility:visible;mso-wrap-style:square" from="4531,586" to="4595,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8" o:spid="_x0000_s1222" style="position:absolute;visibility:visible;mso-wrap-style:square" from="4544,574" to="4544,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199" o:spid="_x0000_s1223" style="position:absolute;visibility:visible;mso-wrap-style:square" from="4544,574" to="4544,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0" o:spid="_x0000_s1224" style="position:absolute;visibility:visible;mso-wrap-style:square" from="4531,574" to="4595,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1" o:spid="_x0000_s1225" style="position:absolute;visibility:visible;mso-wrap-style:square" from="4531,586" to="4595,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2" o:spid="_x0000_s1226" style="position:absolute;visibility:visible;mso-wrap-style:square" from="4531,574" to="4531,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3" o:spid="_x0000_s1227" style="position:absolute;flip:x;visibility:visible;mso-wrap-style:square" from="4531,574" to="4595,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60TcYAAADcAAAADwAAAGRycy9kb3ducmV2LnhtbESPQWsCMRSE70L/Q3iF3jRbD1W2RpGK&#10;pRSquK2H3p6b193FzcuSRDf+eyMIPQ4z8w0zW0TTijM531hW8DzKQBCXVjdcKfj5Xg+nIHxA1tha&#10;JgUX8rCYPwxmmGvb847ORahEgrDPUUEdQpdL6cuaDPqR7YiT92edwZCkq6R22Ce4aeU4y16kwYbT&#10;Qo0dvdVUHouTUbDbTPjg3k/xGA/91/Z3X33uV0ulnh7j8hVEoBj+w/f2h1YwziZwO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utE3GAAAA3AAAAA8AAAAAAAAA&#10;AAAAAAAAoQIAAGRycy9kb3ducmV2LnhtbFBLBQYAAAAABAAEAPkAAACUAwAAAAA=&#10;" strokeweight="0"/>
                  <v:line id="Line 204" o:spid="_x0000_s1228" style="position:absolute;visibility:visible;mso-wrap-style:square" from="4544,586" to="4608,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iGMQAAADcAAAADwAAAGRycy9kb3ducmV2LnhtbERPy2rCQBTdC/2H4Rbc1ZlGsSV1DFUI&#10;PkoXtYVuL5lrEpu5EzKjiX/vLAouD+e9yAbbiAt1vnas4XmiQBAXztRcavj5zp9eQfiAbLBxTBqu&#10;5CFbPowWmBrX8xddDqEUMYR9ihqqENpUSl9UZNFPXEscuaPrLIYIu1KaDvsYbhuZKDWXFmuODRW2&#10;tK6o+DucrYaPzfV3PzuqU/85JKcXtdtOV/lM6/Hj8P4GItAQ7uJ/99ZoSFRcG8/EI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eiIYxAAAANwAAAAPAAAAAAAAAAAA&#10;AAAAAKECAABkcnMvZG93bnJldi54bWxQSwUGAAAAAAQABAD5AAAAkgMAAAAA&#10;" strokeweight="72e-5mm"/>
                </v:group>
                <v:line id="Line 206" o:spid="_x0000_s1229" style="position:absolute;flip:x y;visibility:visible;mso-wrap-style:square" from="28854,3721" to="29260,4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<v:line id="Line 207" o:spid="_x0000_s1230" style="position:absolute;flip:x y;visibility:visible;mso-wrap-style:square" from="28854,3644" to="29260,4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<v:line id="Line 208" o:spid="_x0000_s1231" style="position:absolute;flip:x y;visibility:visible;mso-wrap-style:square" from="28854,3721" to="29260,4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09" o:spid="_x0000_s1232" style="position:absolute;flip:x y;visibility:visible;mso-wrap-style:square" from="28854,3721" to="29260,4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0" o:spid="_x0000_s1233" style="position:absolute;flip:x y;visibility:visible;mso-wrap-style:square" from="28771,3721" to="29260,4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1" o:spid="_x0000_s1234" style="position:absolute;flip:x y;visibility:visible;mso-wrap-style:square" from="28936,3721" to="29337,4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<v:line id="Line 212" o:spid="_x0000_s1235" style="position:absolute;visibility:visible;mso-wrap-style:square" from="28771,3644" to="28771,4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3" o:spid="_x0000_s1236" style="position:absolute;visibility:visible;mso-wrap-style:square" from="28771,3644" to="29178,3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rect id="Rectangle 214" o:spid="_x0000_s1237" style="position:absolute;left:24555;top:5099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7QO8IA&#10;AADcAAAADwAAAGRycy9kb3ducmV2LnhtbESPzYoCMRCE7wu+Q2jB25pxDq7MGmVZEFS8OPoAzaTn&#10;h006QxKd8e2NIOyxqKqvqPV2tEbcyYfOsYLFPANBXDndcaPgetl9rkCEiKzROCYFDwqw3Uw+1lho&#10;N/CZ7mVsRIJwKFBBG2NfSBmqliyGueuJk1c7bzEm6RupPQ4Jbo3Ms2wpLXacFlrs6bel6q+8WQXy&#10;Uu6GVWl85o55fTKH/bkmp9RsOv58g4g0xv/wu73XCvLFF7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DtA7wgAAANwAAAAPAAAAAAAAAAAAAAAAAJgCAABkcnMvZG93&#10;bnJldi54bWxQSwUGAAAAAAQABAD1AAAAhwMAAAAA&#10;" filled="f" stroked="f">
                  <v:textbox style="mso-fit-shape-to-text:t" inset="0,0,0,0">
                    <w:txbxContent>
                      <w:p w:rsidR="00412E22" w:rsidRDefault="00412E2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15" o:spid="_x0000_s1238" style="position:absolute;left:37445;top:20078;width:7697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Wlnr8A&#10;AADcAAAADwAAAGRycy9kb3ducmV2LnhtbERPy4rCMBTdC/5DuANuZEx1odIxLSoIbmTQmQ+4Nnf6&#10;zE1Jota/nywEl4fz3uSD6cSdnK8tK5jPEhDEhdU1lwp+fw6faxA+IGvsLJOCJ3nIs/Fog6m2Dz7T&#10;/RJKEUPYp6igCqFPpfRFRQb9zPbEkfuzzmCI0JVSO3zEcNPJRZIspcGaY0OFPe0rKtrLzSjYttJP&#10;24J8c7qtvpuldQ3urkpNPobtF4hAQ3iLX+6jVrCYx7XxTDwCMv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JaWevwAAANwAAAAPAAAAAAAAAAAAAAAAAJgCAABkcnMvZG93bnJl&#10;di54bWxQSwUGAAAAAAQABAD1AAAAhAMAAAAA&#10;" fillcolor="#ffc" strokecolor="#903" strokeweight="0"/>
                <v:rect id="Rectangle 216" o:spid="_x0000_s1239" style="position:absolute;left:37445;top:20967;width:19292;height:147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kABcQA&#10;AADcAAAADwAAAGRycy9kb3ducmV2LnhtbESPzWrDMBCE74W8g9hALiWR44PbOFFCWgj0UkrTPMDG&#10;2vhXKyMptvv2VaHQ4zAz3zC7w2Q6MZDztWUF61UCgriwuuZSweXrtHwG4QOyxs4yKfgmD4f97GGH&#10;ubYjf9JwDqWIEPY5KqhC6HMpfVGRQb+yPXH0btYZDFG6UmqHY4SbTqZJkkmDNceFCnt6rahoz3ej&#10;4NhK/9gW5Jv3+9NHk1nX4MtVqcV8Om5BBJrCf/iv/aYVpOsN/J6JR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pAAXEAAAA3AAAAA8AAAAAAAAAAAAAAAAAmAIAAGRycy9k&#10;b3ducmV2LnhtbFBLBQYAAAAABAAEAPUAAACJAwAAAAA=&#10;" fillcolor="#ffc" strokecolor="#903" strokeweight="0"/>
                <v:rect id="Rectangle 217" o:spid="_x0000_s1240" style="position:absolute;left:39065;top:22021;width:13132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uC8r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/x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i4LyvwAAANwAAAAPAAAAAAAAAAAAAAAAAJgCAABkcnMvZG93bnJl&#10;di54bWxQSwUGAAAAAAQABAD1AAAAhAMAAAAA&#10;" filled="f" stroked="f">
                  <v:textbox style="mso-fit-shape-to-text:t" inset="0,0,0,0">
                    <w:txbxContent>
                      <w:p w:rsidR="00412E22" w:rsidRDefault="00412E2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UCS 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8" o:spid="_x0000_s1241" style="position:absolute;left:40608;top:23317;width:1257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cnacEA&#10;AADc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PMl/J5JR0B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HJ2nBAAAA3AAAAA8AAAAAAAAAAAAAAAAAmAIAAGRycy9kb3du&#10;cmV2LnhtbFBLBQYAAAAABAAEAPUAAACGAwAAAAA=&#10;" filled="f" stroked="f">
                  <v:textbox style="mso-fit-shape-to-text:t" inset="0,0,0,0">
                    <w:txbxContent>
                      <w:p w:rsidR="00412E22" w:rsidRDefault="00412E2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oval id="Oval 219" o:spid="_x0000_s1242" style="position:absolute;left:38252;top:26149;width:17183;height:7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8SZsQA&#10;AADcAAAADwAAAGRycy9kb3ducmV2LnhtbESPT2sCMRTE74V+h/AKvdVsg4hsjSKCIPRQ//TQ43Pz&#10;3A3dvKSbVOO3N0Khx2FmfsPMFtn14kxDtJ41vI4qEMSNN5ZbDZ+H9csUREzIBnvPpOFKERbzx4cZ&#10;1sZfeEfnfWpFgXCsUUOXUqiljE1HDuPIB+LinfzgMBU5tNIMeClw10tVVRPp0HJZ6DDQqqPme//r&#10;NISwHY9z/rBR5dOPfefj7vp11Pr5KS/fQCTK6T/8194YDUopuJ8pR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PEmbEAAAA3AAAAA8AAAAAAAAAAAAAAAAAmAIAAGRycy9k&#10;b3ducmV2LnhtbFBLBQYAAAAABAAEAPUAAACJAwAAAAA=&#10;" fillcolor="#ffc" strokecolor="#903" strokeweight="0"/>
                <v:rect id="Rectangle 220" o:spid="_x0000_s1243" style="position:absolute;left:41173;top:27279;width:1067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kchc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ZHIXBAAAA3AAAAA8AAAAAAAAAAAAAAAAAmAIAAGRycy9kb3du&#10;cmV2LnhtbFBLBQYAAAAABAAEAPUAAACGAwAAAAA=&#10;" filled="f" stroked="f">
                  <v:textbox style="mso-fit-shape-to-text:t" inset="0,0,0,0">
                    <w:txbxContent>
                      <w:p w:rsidR="00412E22" w:rsidRDefault="00412E2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Autorização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244" style="position:absolute;left:43199;top:28575;width:661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CE8cEA&#10;AADc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whPHBAAAA3AAAAA8AAAAAAAAAAAAAAAAAmAIAAGRycy9kb3du&#10;cmV2LnhtbFBLBQYAAAAABAAEAPUAAACGAwAAAAA=&#10;" filled="f" stroked="f">
                  <v:textbox style="mso-fit-shape-to-text:t" inset="0,0,0,0">
                    <w:txbxContent>
                      <w:p w:rsidR="00412E22" w:rsidRDefault="00412E2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22" o:spid="_x0000_s1245" style="position:absolute;left:42227;top:29870;width:894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whasEA&#10;AADc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8IWrBAAAA3AAAAA8AAAAAAAAAAAAAAAAAmAIAAGRycy9kb3du&#10;cmV2LnhtbFBLBQYAAAAABAAEAPUAAACGAwAAAAA=&#10;" filled="f" stroked="f">
                  <v:textbox style="mso-fit-shape-to-text:t" inset="0,0,0,0">
                    <w:txbxContent>
                      <w:p w:rsidR="00412E22" w:rsidRDefault="00412E2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Processo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Seletivo</w:t>
                        </w:r>
                        <w:proofErr w:type="spellEnd"/>
                      </w:p>
                    </w:txbxContent>
                  </v:textbox>
                </v:rect>
                <v:line id="Line 223" o:spid="_x0000_s1246" style="position:absolute;flip:y;visibility:visible;mso-wrap-style:square" from="31527,31165" to="38982,32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aztsUAAADcAAAADwAAAGRycy9kb3ducmV2LnhtbESPT2sCMRTE74LfITyhl6JZ92BlNUqV&#10;FkpLwX/g9bF5btZuXpYkdbffvikUPA4z8xtmue5tI27kQ+1YwXSSgSAuna65UnA6vo7nIEJE1tg4&#10;JgU/FGC9Gg6WWGjX8Z5uh1iJBOFQoAITY1tIGUpDFsPEtcTJuzhvMSbpK6k9dgluG5ln2UxarDkt&#10;GGxpa6j8OnxbBS9P1zb7fIzv0+ZM3m3MB+06r9TDqH9egIjUx3v4v/2mFeT5DP7Op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HaztsUAAADcAAAADwAAAAAAAAAA&#10;AAAAAAChAgAAZHJzL2Rvd25yZXYueG1sUEsFBgAAAAAEAAQA+QAAAJMDAAAAAA==&#10;" strokecolor="#903" strokeweight="36e-5mm">
                  <v:stroke dashstyle="1 1"/>
                </v:line>
                <v:line id="Line 224" o:spid="_x0000_s1247" style="position:absolute;flip:x y;visibility:visible;mso-wrap-style:square" from="38252,31007" to="38982,31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1arcIAAADcAAAADwAAAGRycy9kb3ducmV2LnhtbESPW2sCMRSE3wX/QziCb5rtCl62RrGF&#10;oq/V0udDcvaCycmySXe3/74RhD4OM/MNsz+OzoqeutB4VvCyzEAQa28arhR83T4WWxAhIhu0nknB&#10;LwU4HqaTPRbGD/xJ/TVWIkE4FKigjrEtpAy6Jodh6Vvi5JW+cxiT7CppOhwS3FmZZ9laOmw4LdTY&#10;0ntN+n79cQp6u93s9N3K9vutlOvytBp2+qzUfDaeXkFEGuN/+Nm+GAV5voHHmXQE5O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r1arcIAAADcAAAADwAAAAAAAAAAAAAA&#10;AAChAgAAZHJzL2Rvd25yZXYueG1sUEsFBgAAAAAEAAQA+QAAAJADAAAAAA==&#10;" strokecolor="#903" strokeweight="36e-5mm"/>
                <v:line id="Line 225" o:spid="_x0000_s1248" style="position:absolute;flip:x;visibility:visible;mso-wrap-style:square" from="38417,31165" to="38982,31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oNa8AAAADcAAAADwAAAGRycy9kb3ducmV2LnhtbERPTYvCMBC9C/6HMII3m1pQStdYirAg&#10;e9sq6N6GZrYt20y6TdT235uD4PHxvnf5aDpxp8G1lhWsoxgEcWV1y7WC8+lzlYJwHlljZ5kUTOQg&#10;389nO8y0ffA33UtfixDCLkMFjfd9JqWrGjLoItsTB+7XDgZ9gEMt9YCPEG46mcTxVhpsOTQ02NOh&#10;oeqvvBkFFz9Nm3TUp3L6+f8qdGpTnVyVWi7G4gOEp9G/xS/3UStIkrA2nAlHQO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O6DWvAAAAA3AAAAA8AAAAAAAAAAAAAAAAA&#10;oQIAAGRycy9kb3ducmV2LnhtbFBLBQYAAAAABAAEAPkAAACOAwAAAAA=&#10;" strokecolor="#903" strokeweight="36e-5mm"/>
                <v:rect id="Rectangle 226" o:spid="_x0000_s1249" style="position:absolute;left:31610;top:28898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Erb8IA&#10;AADc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J8BX9n0hG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sStvwgAAANwAAAAPAAAAAAAAAAAAAAAAAJgCAABkcnMvZG93&#10;bnJldi54bWxQSwUGAAAAAAQABAD1AAAAhwMAAAAA&#10;" filled="f" stroked="f">
                  <v:textbox style="mso-fit-shape-to-text:t" inset="0,0,0,0">
                    <w:txbxContent>
                      <w:p w:rsidR="00412E22" w:rsidRDefault="00412E2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D15B5" w:rsidRDefault="00AD15B5" w:rsidP="00AD15B5">
      <w:pPr>
        <w:widowControl w:val="0"/>
        <w:jc w:val="center"/>
        <w:rPr>
          <w:rFonts w:cs="Arial"/>
        </w:rPr>
      </w:pPr>
    </w:p>
    <w:p w:rsidR="00AD15B5" w:rsidRDefault="00AD15B5" w:rsidP="00AD15B5">
      <w:pPr>
        <w:widowControl w:val="0"/>
        <w:jc w:val="center"/>
        <w:rPr>
          <w:rFonts w:cs="Arial"/>
        </w:rPr>
      </w:pPr>
    </w:p>
    <w:p w:rsidR="00AD15B5" w:rsidRDefault="00AD15B5" w:rsidP="00AD15B5">
      <w:pPr>
        <w:widowControl w:val="0"/>
        <w:jc w:val="center"/>
        <w:rPr>
          <w:rFonts w:cs="Arial"/>
        </w:rPr>
      </w:pPr>
    </w:p>
    <w:p w:rsidR="00AD15B5" w:rsidRDefault="00AD15B5" w:rsidP="00AD15B5">
      <w:pPr>
        <w:widowControl w:val="0"/>
        <w:jc w:val="center"/>
        <w:rPr>
          <w:rFonts w:cs="Arial"/>
        </w:rPr>
      </w:pPr>
    </w:p>
    <w:p w:rsidR="00AD15B5" w:rsidRDefault="00AD15B5" w:rsidP="00AD15B5">
      <w:pPr>
        <w:widowControl w:val="0"/>
        <w:jc w:val="center"/>
        <w:rPr>
          <w:rFonts w:cs="Arial"/>
        </w:rPr>
      </w:pPr>
    </w:p>
    <w:p w:rsidR="00AD15B5" w:rsidRDefault="00AD15B5" w:rsidP="00AD15B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06035"/>
      <w:r>
        <w:lastRenderedPageBreak/>
        <w:t>Casos de Uso</w:t>
      </w:r>
      <w:bookmarkEnd w:id="9"/>
    </w:p>
    <w:p w:rsidR="00AD15B5" w:rsidRDefault="00AD15B5" w:rsidP="00AD15B5">
      <w:pPr>
        <w:pStyle w:val="Ttulo2"/>
      </w:pPr>
      <w:r>
        <w:rPr>
          <w:vanish/>
        </w:rPr>
        <w:t xml:space="preserve">UCS391 </w:t>
      </w:r>
      <w:bookmarkStart w:id="10" w:name="_Toc404606036"/>
      <w:r>
        <w:t>Gerir Etapa Eliminatória do Concurso</w:t>
      </w:r>
      <w:bookmarkEnd w:id="10"/>
      <w:r>
        <w:t> </w:t>
      </w:r>
    </w:p>
    <w:p w:rsidR="00AD15B5" w:rsidRDefault="00AD15B5" w:rsidP="00AD15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606037"/>
      <w:r>
        <w:t>Fluxo Básico</w:t>
      </w:r>
      <w:bookmarkEnd w:id="11"/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executa o caso de uso ‘Listar Etapa Eliminatória do Concurso’, seleciona um Candidato da lista e seleciona a opção ‘Gerir Etapa’.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recebe da funcionalidade origem a identificação do Candidato, Edital, Item de Edital e da Etapa.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as informações do edital, item de edital, candidato, etapa e situação do candidato conforme o candidato selecionado. 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seleciona a situação do candidato e submete a operação. 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a regra de negócio RN01: Verificar se a etapa eliminatória está andamento.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sistema atualiza a situação do candidato na etapa do item de edital conforme a situação selecionada pelo ator. Ano conceito “Etapas dos Classificados”. E emite a </w:t>
      </w:r>
      <w:proofErr w:type="gramStart"/>
      <w:r>
        <w:rPr>
          <w:highlight w:val="yellow"/>
        </w:rPr>
        <w:t>mensagem</w:t>
      </w:r>
      <w:r>
        <w:t xml:space="preserve"> .</w:t>
      </w:r>
      <w:proofErr w:type="gramEnd"/>
      <w:r>
        <w:t>MSG0006 ("Operação efetuada com sucesso!").</w:t>
      </w:r>
    </w:p>
    <w:p w:rsidR="00AD15B5" w:rsidRDefault="00AD15B5" w:rsidP="00AD15B5">
      <w:pPr>
        <w:pStyle w:val="Ttulo2"/>
      </w:pPr>
      <w:r>
        <w:rPr>
          <w:vanish/>
        </w:rPr>
        <w:t xml:space="preserve">UCS583 </w:t>
      </w:r>
      <w:bookmarkStart w:id="12" w:name="_Toc404606038"/>
      <w:r>
        <w:t>Listar Etapa Eliminatória do Concurso</w:t>
      </w:r>
      <w:bookmarkEnd w:id="12"/>
      <w:r>
        <w:t> </w:t>
      </w:r>
    </w:p>
    <w:p w:rsidR="00AD15B5" w:rsidRDefault="00AD15B5" w:rsidP="00AD15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06039"/>
      <w:r>
        <w:t>Fluxo Básico</w:t>
      </w:r>
      <w:bookmarkEnd w:id="13"/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‘Gerir Etapas Eliminatória do Concurso’.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formulário de pesquisa.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ou pesquisa o Edital de Concurso.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a regra de negócio abaixo para verificar se o Edital de Concurso está cadastrado: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  </w:t>
      </w:r>
      <w:r>
        <w:noBreakHyphen/>
        <w:t> RN02: Validar se as informações estão cadastradas/ativas.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pesquisa um Item de Edital. (Necessário informar o Edital de Concurso previamente).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as Etapas do Item de Edital de Concurso que são do </w:t>
      </w:r>
      <w:proofErr w:type="gramStart"/>
      <w:r>
        <w:t>tipo eliminatória</w:t>
      </w:r>
      <w:proofErr w:type="gramEnd"/>
      <w:r>
        <w:t>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demais campos de pesquisa e submete a operação de pesquisa.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lightGray"/>
        </w:rPr>
        <w:t xml:space="preserve">O sistema executa o caso de uso “Verificar Autorização de Acesso do Processo Seletivo”, passando a identificação do Órgão da Autorização de Acesso, a identificação do Item de Edital e a identificação do Usuário, caso o tipo de usuário </w:t>
      </w:r>
      <w:r>
        <w:rPr>
          <w:b/>
          <w:bCs w:val="0"/>
          <w:highlight w:val="lightGray"/>
        </w:rPr>
        <w:t>não</w:t>
      </w:r>
      <w:r>
        <w:rPr>
          <w:highlight w:val="lightGray"/>
        </w:rPr>
        <w:t xml:space="preserve"> seja Central.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uma lista de Candidatos de Concurso </w:t>
      </w:r>
      <w:r>
        <w:lastRenderedPageBreak/>
        <w:t xml:space="preserve">que pertence ao Item de Edital de Concurso, na etapa escolhida, conforme a situação escolhida, ordenando a lista pelo número de classificação. </w:t>
      </w:r>
    </w:p>
    <w:p w:rsidR="00AD15B5" w:rsidRDefault="00AD15B5" w:rsidP="00AD15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606040"/>
      <w:r>
        <w:rPr>
          <w:highlight w:val="yellow"/>
        </w:rPr>
        <w:t>Fluxo Alternativo – Pesquisar Edital de Concurso</w:t>
      </w:r>
      <w:bookmarkEnd w:id="14"/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pesquisa de “Edital de Concurso”.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 Edital de Concurso”.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 número e ano do edital pesquisado.</w:t>
      </w:r>
    </w:p>
    <w:p w:rsidR="00AD15B5" w:rsidRDefault="00AD15B5" w:rsidP="00AD15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06041"/>
      <w:r>
        <w:rPr>
          <w:highlight w:val="yellow"/>
        </w:rPr>
        <w:t>Fluxo Alternativo – Pesquisar Item de Edital</w:t>
      </w:r>
      <w:bookmarkEnd w:id="15"/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pesquisa de “Item de Edital”.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se o Edital de Concurso foi informado, campo obrigatório para realizar esta pesquisa.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 Itens de Edital”.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as informações concatenadas: item de carreira – Região – Área de ensino - Disciplina, do item pesquisado.</w:t>
      </w:r>
    </w:p>
    <w:p w:rsidR="00AD15B5" w:rsidRDefault="00AD15B5" w:rsidP="00AD15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06042"/>
      <w:r>
        <w:rPr>
          <w:highlight w:val="yellow"/>
        </w:rPr>
        <w:t>Fluxo Alternativo – Pesquisar Candidatos</w:t>
      </w:r>
      <w:bookmarkEnd w:id="16"/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pesquisa de “Candidato”.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verifica se o Edital de Concurso foi informado, campo obrigatório para realizar esta pesquisa.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 Candidatos”.</w:t>
      </w:r>
    </w:p>
    <w:p w:rsidR="00AD15B5" w:rsidRDefault="00AD15B5" w:rsidP="00AD15B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 número de inscrição do candidato pesquisado.</w:t>
      </w:r>
    </w:p>
    <w:p w:rsidR="00AD15B5" w:rsidRDefault="00AD15B5" w:rsidP="00AD15B5">
      <w:pPr>
        <w:pStyle w:val="Ttulo4"/>
        <w:numPr>
          <w:ilvl w:val="0"/>
          <w:numId w:val="0"/>
        </w:numPr>
        <w:ind w:left="1080"/>
      </w:pPr>
      <w:r>
        <w:br w:type="page"/>
      </w:r>
    </w:p>
    <w:p w:rsidR="00AD15B5" w:rsidRDefault="00AD15B5" w:rsidP="00AD15B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7" w:name="_Toc404606043"/>
      <w:r>
        <w:lastRenderedPageBreak/>
        <w:t>Regras de Negócio</w:t>
      </w:r>
      <w:bookmarkEnd w:id="17"/>
    </w:p>
    <w:p w:rsidR="00AD15B5" w:rsidRDefault="00AD15B5" w:rsidP="00AD15B5"/>
    <w:p w:rsidR="00AD15B5" w:rsidRDefault="00AD15B5" w:rsidP="00AD15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06044"/>
      <w:r>
        <w:t>RN01: Verificar se a etapa eliminatória está andamento</w:t>
      </w:r>
      <w:bookmarkEnd w:id="18"/>
    </w:p>
    <w:p w:rsidR="00AD15B5" w:rsidRDefault="00AD15B5" w:rsidP="00AD15B5">
      <w:pPr>
        <w:pStyle w:val="Recuodecorpodetexto"/>
      </w:pPr>
      <w:r>
        <w:t xml:space="preserve">Tentativa de gerir uma etapa eliminatória que não está em andamento (situação da etapa). O sistema emite a </w:t>
      </w:r>
      <w:proofErr w:type="gramStart"/>
      <w:r>
        <w:t>mensagem:</w:t>
      </w:r>
      <w:proofErr w:type="gramEnd"/>
      <w:r>
        <w:t>MSG0943 ("Não é possível &lt;</w:t>
      </w:r>
      <w:proofErr w:type="spellStart"/>
      <w:r>
        <w:t>operacao</w:t>
      </w:r>
      <w:proofErr w:type="spellEnd"/>
      <w:r>
        <w:t>&gt; uma etapa que não está em andamento.")</w:t>
      </w:r>
    </w:p>
    <w:p w:rsidR="00AD15B5" w:rsidRDefault="00AD15B5" w:rsidP="00AD15B5">
      <w:pPr>
        <w:pStyle w:val="Recuodecorpodetexto"/>
      </w:pPr>
    </w:p>
    <w:p w:rsidR="00AD15B5" w:rsidRDefault="00AD15B5" w:rsidP="00AD15B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606045"/>
      <w:r>
        <w:t>RN02: Verificar se as informações estão cadastradas/ativas</w:t>
      </w:r>
      <w:bookmarkEnd w:id="19"/>
    </w:p>
    <w:p w:rsidR="00AD15B5" w:rsidRDefault="00AD15B5" w:rsidP="00AD15B5">
      <w:pPr>
        <w:pStyle w:val="Recuodecorpodetexto"/>
      </w:pPr>
      <w:r>
        <w:t>Considerar as validações descritas no documento #3417 “SIGRH – PDI – Padrões de Desenvolvimento de Interface: Telas de Manter”.</w:t>
      </w:r>
    </w:p>
    <w:p w:rsidR="00AD15B5" w:rsidRDefault="00AD15B5" w:rsidP="00AD15B5">
      <w:pPr>
        <w:pStyle w:val="Recuodecorpodetexto"/>
      </w:pPr>
      <w:proofErr w:type="gramStart"/>
      <w:r>
        <w:t>::</w:t>
      </w:r>
      <w:proofErr w:type="gramEnd"/>
      <w:r>
        <w:t xml:space="preserve"> </w:t>
      </w:r>
      <w:r>
        <w:rPr>
          <w:b/>
          <w:bCs/>
        </w:rPr>
        <w:t>Cadastrado</w:t>
      </w:r>
      <w:r>
        <w:t>:</w:t>
      </w:r>
    </w:p>
    <w:p w:rsidR="00AD15B5" w:rsidRDefault="00AD15B5" w:rsidP="00AD15B5">
      <w:pPr>
        <w:pStyle w:val="Recuodecorpodetexto"/>
        <w:ind w:left="1080"/>
      </w:pPr>
      <w:r>
        <w:t xml:space="preserve">Para identificar se o Edital de concurso informado está cadastrado, realizar uma consulta no conceito “Edital de Concurso” utilizando o Órgão da seção do usuário, Número e Ano do edital informado pelo usuário. </w:t>
      </w:r>
    </w:p>
    <w:p w:rsidR="00AD15B5" w:rsidRDefault="00AD15B5" w:rsidP="00AD15B5">
      <w:pPr>
        <w:pStyle w:val="Recuodecorpodetexto"/>
      </w:pPr>
    </w:p>
    <w:p w:rsidR="00AD15B5" w:rsidRDefault="00AD15B5" w:rsidP="00AD15B5">
      <w:pPr>
        <w:pStyle w:val="Recuodecorpodetexto"/>
      </w:pPr>
      <w:proofErr w:type="gramStart"/>
      <w:r>
        <w:t>::</w:t>
      </w:r>
      <w:proofErr w:type="gramEnd"/>
      <w:r>
        <w:t xml:space="preserve"> </w:t>
      </w:r>
      <w:r>
        <w:rPr>
          <w:b/>
          <w:bCs/>
        </w:rPr>
        <w:t>Ativo</w:t>
      </w:r>
      <w:r>
        <w:t xml:space="preserve">: Neste caso deve existir um histórico vigente: Consultar no Histórico de Edital se existe um histórico vigente, usando a data atual. </w:t>
      </w:r>
    </w:p>
    <w:p w:rsidR="00AD15B5" w:rsidRDefault="00AD15B5" w:rsidP="00AD15B5">
      <w:pPr>
        <w:pStyle w:val="Recuodecorpodetexto"/>
        <w:ind w:left="0"/>
      </w:pPr>
    </w:p>
    <w:p w:rsidR="00AD15B5" w:rsidRDefault="00AD15B5" w:rsidP="00AD15B5">
      <w:pPr>
        <w:pStyle w:val="Recuodecorpodetexto"/>
      </w:pPr>
    </w:p>
    <w:p w:rsidR="00AD15B5" w:rsidRDefault="00AD15B5" w:rsidP="00AD15B5">
      <w:pPr>
        <w:pStyle w:val="Recuodecorpodetexto"/>
      </w:pPr>
    </w:p>
    <w:p w:rsidR="00AD15B5" w:rsidRDefault="00AD15B5" w:rsidP="00AD15B5">
      <w:pPr>
        <w:pStyle w:val="Recuodecorpodetexto"/>
        <w:ind w:left="0"/>
      </w:pPr>
    </w:p>
    <w:p w:rsidR="00AD15B5" w:rsidRDefault="00AD15B5" w:rsidP="00AD15B5">
      <w:pPr>
        <w:pStyle w:val="Recuodecorpodetexto"/>
        <w:ind w:left="0"/>
      </w:pPr>
    </w:p>
    <w:p w:rsidR="00AD15B5" w:rsidRDefault="00AD15B5" w:rsidP="00AD15B5">
      <w:pPr>
        <w:pStyle w:val="Recuodecorpodetexto"/>
        <w:ind w:left="0"/>
      </w:pPr>
    </w:p>
    <w:p w:rsidR="00AD15B5" w:rsidRDefault="00AD15B5" w:rsidP="00AD15B5">
      <w:pPr>
        <w:pStyle w:val="Ttulo4"/>
        <w:numPr>
          <w:ilvl w:val="0"/>
          <w:numId w:val="0"/>
        </w:numPr>
        <w:ind w:left="1080"/>
      </w:pPr>
      <w:r>
        <w:br w:type="page"/>
      </w:r>
    </w:p>
    <w:p w:rsidR="00AD15B5" w:rsidRDefault="00AD15B5" w:rsidP="00AD15B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0" w:name="_Toc404606046"/>
      <w:r>
        <w:lastRenderedPageBreak/>
        <w:t>Banco de Dados</w:t>
      </w:r>
      <w:bookmarkEnd w:id="20"/>
    </w:p>
    <w:p w:rsidR="00AD15B5" w:rsidRDefault="00AD15B5" w:rsidP="00AD15B5"/>
    <w:p w:rsidR="00AD15B5" w:rsidRDefault="00AD15B5" w:rsidP="00AD15B5">
      <w:pPr>
        <w:pStyle w:val="Ttulo4"/>
        <w:numPr>
          <w:ilvl w:val="0"/>
          <w:numId w:val="0"/>
        </w:numPr>
        <w:ind w:left="20"/>
      </w:pPr>
      <w:r>
        <w:rPr>
          <w:noProof/>
        </w:rPr>
        <w:drawing>
          <wp:inline distT="0" distB="0" distL="0" distR="0">
            <wp:extent cx="5734050" cy="38671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5B5" w:rsidRDefault="00AD15B5" w:rsidP="00AD15B5">
      <w:pPr>
        <w:pStyle w:val="Ttulo4"/>
        <w:numPr>
          <w:ilvl w:val="0"/>
          <w:numId w:val="0"/>
        </w:numPr>
      </w:pPr>
      <w:r>
        <w:br w:type="page"/>
      </w:r>
    </w:p>
    <w:p w:rsidR="00AD15B5" w:rsidRDefault="00AD15B5" w:rsidP="00AD15B5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173808934"/>
      <w:bookmarkStart w:id="22" w:name="_Toc174177325"/>
      <w:bookmarkStart w:id="23" w:name="_Toc174347187"/>
      <w:bookmarkStart w:id="24" w:name="_Toc404606047"/>
      <w:r>
        <w:lastRenderedPageBreak/>
        <w:t>Mapeamento Conceito X Tabela de Banco de Dados</w:t>
      </w:r>
      <w:bookmarkEnd w:id="21"/>
      <w:bookmarkEnd w:id="22"/>
      <w:bookmarkEnd w:id="23"/>
      <w:bookmarkEnd w:id="24"/>
    </w:p>
    <w:p w:rsidR="00AD15B5" w:rsidRDefault="00AD15B5" w:rsidP="00AD15B5"/>
    <w:tbl>
      <w:tblPr>
        <w:tblW w:w="9062" w:type="dxa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AD15B5" w:rsidTr="00FF700E">
        <w:trPr>
          <w:trHeight w:val="285"/>
        </w:trPr>
        <w:tc>
          <w:tcPr>
            <w:tcW w:w="3600" w:type="dxa"/>
            <w:shd w:val="clear" w:color="auto" w:fill="FF9900"/>
          </w:tcPr>
          <w:p w:rsidR="00AD15B5" w:rsidRDefault="00AD15B5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AD15B5" w:rsidRDefault="00AD15B5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AD15B5" w:rsidTr="00FF700E">
        <w:trPr>
          <w:trHeight w:val="283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Classificados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ECADCandidatoConcurso</w:t>
            </w:r>
            <w:proofErr w:type="spellEnd"/>
            <w:proofErr w:type="gramEnd"/>
          </w:p>
        </w:tc>
      </w:tr>
      <w:tr w:rsidR="00AD15B5" w:rsidTr="00FF700E">
        <w:trPr>
          <w:trHeight w:val="361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Edital de Concurso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ECADEdital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ECADHistEdital</w:t>
            </w:r>
            <w:proofErr w:type="spellEnd"/>
          </w:p>
        </w:tc>
      </w:tr>
      <w:tr w:rsidR="00AD15B5" w:rsidTr="00FF700E">
        <w:trPr>
          <w:trHeight w:val="359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Etapas do Concurso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ECADHistEditalEtapa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Histórico de edital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ECADHistEdital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Histórico de item de edital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Carreira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Item de carreira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Órgão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ECADOrgao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Unidade Organizacional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ECADUnidadeOrganizacional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Região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ECADRegiao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Município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ECADLocalidade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Disciplina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ECADDisciplina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Área de Ensino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ECADAreaEnsino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dos Classificados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ECADCandidatoEditalEtapa</w:t>
            </w:r>
            <w:proofErr w:type="spellEnd"/>
            <w:proofErr w:type="gramEnd"/>
          </w:p>
        </w:tc>
      </w:tr>
      <w:tr w:rsidR="00AD15B5" w:rsidTr="00FF700E">
        <w:trPr>
          <w:trHeight w:val="355"/>
        </w:trPr>
        <w:tc>
          <w:tcPr>
            <w:tcW w:w="3600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Itens das etapas do concurso</w:t>
            </w:r>
          </w:p>
        </w:tc>
        <w:tc>
          <w:tcPr>
            <w:tcW w:w="5462" w:type="dxa"/>
          </w:tcPr>
          <w:p w:rsidR="00AD15B5" w:rsidRDefault="00AD15B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ECADHistEditalItemEtapa</w:t>
            </w:r>
            <w:proofErr w:type="spellEnd"/>
            <w:proofErr w:type="gramEnd"/>
          </w:p>
        </w:tc>
      </w:tr>
    </w:tbl>
    <w:p w:rsidR="00AD15B5" w:rsidRDefault="00AD15B5" w:rsidP="00AD15B5">
      <w:pPr>
        <w:pStyle w:val="Cabealho"/>
        <w:rPr>
          <w:rFonts w:cs="Arial"/>
        </w:rPr>
      </w:pPr>
    </w:p>
    <w:p w:rsidR="00AD15B5" w:rsidRDefault="00AD15B5" w:rsidP="00AD15B5">
      <w:pPr>
        <w:pStyle w:val="Ttulo4"/>
        <w:numPr>
          <w:ilvl w:val="0"/>
          <w:numId w:val="0"/>
        </w:numPr>
      </w:pPr>
    </w:p>
    <w:p w:rsidR="00AD15B5" w:rsidRDefault="00AD15B5" w:rsidP="00AD15B5">
      <w:pPr>
        <w:pStyle w:val="Ttulo4"/>
        <w:numPr>
          <w:ilvl w:val="0"/>
          <w:numId w:val="0"/>
        </w:numPr>
      </w:pPr>
      <w:r>
        <w:br w:type="page"/>
      </w:r>
    </w:p>
    <w:p w:rsidR="00AD15B5" w:rsidRDefault="00AD15B5" w:rsidP="00AD15B5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404606048"/>
      <w:r>
        <w:lastRenderedPageBreak/>
        <w:t>Anexos</w:t>
      </w:r>
      <w:bookmarkEnd w:id="25"/>
    </w:p>
    <w:p w:rsidR="00AD15B5" w:rsidRDefault="00AD15B5" w:rsidP="00AD15B5">
      <w:pPr>
        <w:pStyle w:val="Ttulo4"/>
        <w:numPr>
          <w:ilvl w:val="0"/>
          <w:numId w:val="0"/>
        </w:numPr>
        <w:ind w:left="1080"/>
      </w:pPr>
    </w:p>
    <w:p w:rsidR="00412E22" w:rsidRPr="00412E22" w:rsidRDefault="00412E22" w:rsidP="00412E22">
      <w:r>
        <w:t>Não se aplica.</w:t>
      </w:r>
    </w:p>
    <w:p w:rsidR="00AD15B5" w:rsidRDefault="00AD15B5" w:rsidP="00AD15B5">
      <w:pPr>
        <w:widowControl w:val="0"/>
        <w:ind w:left="540"/>
        <w:rPr>
          <w:rFonts w:cs="Arial"/>
        </w:rPr>
      </w:pPr>
    </w:p>
    <w:p w:rsidR="00412E22" w:rsidRDefault="00412E2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D15B5" w:rsidRDefault="00AD15B5" w:rsidP="00AD15B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606049"/>
      <w:r>
        <w:lastRenderedPageBreak/>
        <w:t>Revisões</w:t>
      </w:r>
      <w:bookmarkEnd w:id="26"/>
    </w:p>
    <w:p w:rsidR="00AD15B5" w:rsidRDefault="00AD15B5" w:rsidP="00AD15B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D15B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Pr="00AD15B5" w:rsidRDefault="00AD15B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5B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Pr="00AD15B5" w:rsidRDefault="00AD15B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5B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Pr="00AD15B5" w:rsidRDefault="00AD15B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5B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Pr="00AD15B5" w:rsidRDefault="00AD15B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D15B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Pr="00AD15B5" w:rsidRDefault="00AD15B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5B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D15B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412E2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5B5" w:rsidRDefault="00AD15B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5B5" w:rsidRDefault="00AD15B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5B5" w:rsidRDefault="00AD15B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5B5" w:rsidRDefault="00AD15B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5B5" w:rsidRDefault="00AD15B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5B5" w:rsidRDefault="00AD15B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5B5" w:rsidRDefault="00AD15B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Pr="00412E22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 w:rsidRPr="00412E2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5B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Default="00AD15B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Default="00AD15B5" w:rsidP="00412E2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5B5" w:rsidRDefault="00AD15B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D15B5" w:rsidRDefault="00AD15B5" w:rsidP="00AD15B5">
      <w:pPr>
        <w:pStyle w:val="Recuodecorpodetexto"/>
      </w:pPr>
    </w:p>
    <w:p w:rsidR="00AD15B5" w:rsidRDefault="00AD15B5" w:rsidP="00AD15B5"/>
    <w:p w:rsidR="00F41655" w:rsidRPr="00AD15B5" w:rsidRDefault="00F41655" w:rsidP="00AD15B5"/>
    <w:sectPr w:rsidR="00F41655" w:rsidRPr="00AD15B5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5B5" w:rsidRDefault="00AD15B5" w:rsidP="002908D9">
      <w:r>
        <w:separator/>
      </w:r>
    </w:p>
  </w:endnote>
  <w:endnote w:type="continuationSeparator" w:id="0">
    <w:p w:rsidR="00AD15B5" w:rsidRDefault="00AD15B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12E2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D15B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412E22" w:rsidRPr="00412E22" w:rsidRDefault="00412E22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412E22">
            <w:rPr>
              <w:sz w:val="20"/>
              <w:szCs w:val="20"/>
            </w:rPr>
            <w:t xml:space="preserve">Keila </w:t>
          </w:r>
          <w:proofErr w:type="spellStart"/>
          <w:r w:rsidRPr="00412E22">
            <w:rPr>
              <w:sz w:val="20"/>
              <w:szCs w:val="20"/>
            </w:rPr>
            <w:t>Joanês</w:t>
          </w:r>
          <w:proofErr w:type="spellEnd"/>
          <w:r w:rsidRPr="00412E2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12E2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D15B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AD15B5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D15B5">
            <w:rPr>
              <w:b/>
              <w:sz w:val="20"/>
              <w:szCs w:val="20"/>
            </w:rPr>
            <w:t>UCS0326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412E22">
            <w:rPr>
              <w:b/>
              <w:sz w:val="20"/>
              <w:szCs w:val="20"/>
            </w:rPr>
            <w:t>Gerir Etapas Classificatória Eliminatória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5B5" w:rsidRDefault="00AD15B5" w:rsidP="002908D9">
      <w:r>
        <w:separator/>
      </w:r>
    </w:p>
  </w:footnote>
  <w:footnote w:type="continuationSeparator" w:id="0">
    <w:p w:rsidR="00AD15B5" w:rsidRDefault="00AD15B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5B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12E22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15B5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12DB7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15B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D15B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15B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D15B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D15B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D15B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D15B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D15B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D15B5"/>
    <w:pPr>
      <w:ind w:left="0"/>
    </w:pPr>
  </w:style>
  <w:style w:type="paragraph" w:styleId="ndicedeilustraes">
    <w:name w:val="table of figures"/>
    <w:basedOn w:val="Normal"/>
    <w:next w:val="Normal"/>
    <w:semiHidden/>
    <w:rsid w:val="00AD15B5"/>
  </w:style>
  <w:style w:type="paragraph" w:styleId="Sumrio2">
    <w:name w:val="toc 2"/>
    <w:basedOn w:val="Normal"/>
    <w:next w:val="Normal"/>
    <w:autoRedefine/>
    <w:uiPriority w:val="39"/>
    <w:rsid w:val="00AD15B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D15B5"/>
    <w:pPr>
      <w:ind w:left="480"/>
    </w:pPr>
  </w:style>
  <w:style w:type="character" w:styleId="Hyperlink">
    <w:name w:val="Hyperlink"/>
    <w:basedOn w:val="Fontepargpadro"/>
    <w:uiPriority w:val="99"/>
    <w:rsid w:val="00AD15B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D15B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D15B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D15B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D15B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D15B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D15B5"/>
    <w:rPr>
      <w:sz w:val="16"/>
    </w:rPr>
  </w:style>
  <w:style w:type="character" w:styleId="Nmerodepgina">
    <w:name w:val="page number"/>
    <w:basedOn w:val="Fontepargpadro"/>
    <w:rsid w:val="00AD15B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D15B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D15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D15B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D15B5"/>
  </w:style>
  <w:style w:type="paragraph" w:styleId="Corpodetexto">
    <w:name w:val="Body Text"/>
    <w:basedOn w:val="Normal"/>
    <w:link w:val="CorpodetextoChar"/>
    <w:rsid w:val="00AD15B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D15B5"/>
    <w:rPr>
      <w:rFonts w:eastAsia="Arial Unicode MS"/>
    </w:rPr>
  </w:style>
  <w:style w:type="paragraph" w:customStyle="1" w:styleId="tabletext">
    <w:name w:val="tabletext"/>
    <w:basedOn w:val="Normal"/>
    <w:rsid w:val="00AD15B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D15B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D15B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D15B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D15B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D15B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D15B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D15B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D15B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D15B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15B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D15B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15B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D15B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D15B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D15B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D15B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D15B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D15B5"/>
    <w:pPr>
      <w:ind w:left="0"/>
    </w:pPr>
  </w:style>
  <w:style w:type="paragraph" w:styleId="ndicedeilustraes">
    <w:name w:val="table of figures"/>
    <w:basedOn w:val="Normal"/>
    <w:next w:val="Normal"/>
    <w:semiHidden/>
    <w:rsid w:val="00AD15B5"/>
  </w:style>
  <w:style w:type="paragraph" w:styleId="Sumrio2">
    <w:name w:val="toc 2"/>
    <w:basedOn w:val="Normal"/>
    <w:next w:val="Normal"/>
    <w:autoRedefine/>
    <w:uiPriority w:val="39"/>
    <w:rsid w:val="00AD15B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D15B5"/>
    <w:pPr>
      <w:ind w:left="480"/>
    </w:pPr>
  </w:style>
  <w:style w:type="character" w:styleId="Hyperlink">
    <w:name w:val="Hyperlink"/>
    <w:basedOn w:val="Fontepargpadro"/>
    <w:uiPriority w:val="99"/>
    <w:rsid w:val="00AD15B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D15B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D15B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D15B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D15B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D15B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D15B5"/>
    <w:rPr>
      <w:sz w:val="16"/>
    </w:rPr>
  </w:style>
  <w:style w:type="character" w:styleId="Nmerodepgina">
    <w:name w:val="page number"/>
    <w:basedOn w:val="Fontepargpadro"/>
    <w:rsid w:val="00AD15B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D15B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D15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D15B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D15B5"/>
  </w:style>
  <w:style w:type="paragraph" w:styleId="Corpodetexto">
    <w:name w:val="Body Text"/>
    <w:basedOn w:val="Normal"/>
    <w:link w:val="CorpodetextoChar"/>
    <w:rsid w:val="00AD15B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D15B5"/>
    <w:rPr>
      <w:rFonts w:eastAsia="Arial Unicode MS"/>
    </w:rPr>
  </w:style>
  <w:style w:type="paragraph" w:customStyle="1" w:styleId="tabletext">
    <w:name w:val="tabletext"/>
    <w:basedOn w:val="Normal"/>
    <w:rsid w:val="00AD15B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D15B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D15B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D15B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D15B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D15B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D15B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D15B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D15B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D15B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7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3D40C-B8C8-4153-A04D-8C13544F5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12</Pages>
  <Words>1239</Words>
  <Characters>8242</Characters>
  <Application>Microsoft Office Word</Application>
  <DocSecurity>0</DocSecurity>
  <Lines>68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9463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2014-11-09T03:22:00Z</cp:lastPrinted>
  <dcterms:created xsi:type="dcterms:W3CDTF">2014-11-09T03:21:00Z</dcterms:created>
  <dcterms:modified xsi:type="dcterms:W3CDTF">2014-11-24T17:25:00Z</dcterms:modified>
</cp:coreProperties>
</file>