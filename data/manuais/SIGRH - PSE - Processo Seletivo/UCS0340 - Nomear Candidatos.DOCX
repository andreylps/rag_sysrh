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95B" w:rsidRDefault="0001795B" w:rsidP="000179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795B" w:rsidRDefault="0001795B" w:rsidP="0001795B">
      <w:pPr>
        <w:widowControl w:val="0"/>
        <w:rPr>
          <w:rFonts w:cs="Arial"/>
          <w:sz w:val="20"/>
          <w:u w:val="single"/>
        </w:rPr>
      </w:pPr>
    </w:p>
    <w:p w:rsidR="0001795B" w:rsidRDefault="0001795B" w:rsidP="000179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ab/>
      </w:r>
    </w:p>
    <w:p w:rsidR="0001795B" w:rsidRDefault="0001795B" w:rsidP="000179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  <w:sz w:val="20"/>
        </w:rPr>
      </w:pPr>
    </w:p>
    <w:p w:rsidR="0001795B" w:rsidRDefault="0001795B" w:rsidP="0001795B">
      <w:pPr>
        <w:widowControl w:val="0"/>
        <w:rPr>
          <w:rFonts w:cs="Arial"/>
        </w:rPr>
      </w:pPr>
    </w:p>
    <w:p w:rsidR="0001795B" w:rsidRPr="009A793C" w:rsidRDefault="0001795B" w:rsidP="0001795B">
      <w:pPr>
        <w:pStyle w:val="Capa"/>
        <w:rPr>
          <w:color w:val="FF9900"/>
        </w:rPr>
      </w:pPr>
      <w:r>
        <w:t>SINDRAPE</w:t>
      </w:r>
    </w:p>
    <w:p w:rsidR="0001795B" w:rsidRPr="009A793C" w:rsidRDefault="0001795B" w:rsidP="0001795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1795B" w:rsidRPr="0001795B" w:rsidRDefault="0001795B" w:rsidP="0001795B">
      <w:pPr>
        <w:widowControl w:val="0"/>
        <w:rPr>
          <w:color w:val="000080"/>
        </w:rPr>
      </w:pPr>
    </w:p>
    <w:p w:rsidR="0001795B" w:rsidRPr="0001795B" w:rsidRDefault="0001795B" w:rsidP="0001795B">
      <w:pPr>
        <w:widowControl w:val="0"/>
        <w:jc w:val="right"/>
        <w:rPr>
          <w:rFonts w:cs="Arial"/>
          <w:b/>
          <w:bCs/>
          <w:color w:val="000080"/>
        </w:rPr>
      </w:pPr>
    </w:p>
    <w:p w:rsidR="0001795B" w:rsidRPr="009A793C" w:rsidRDefault="0001795B" w:rsidP="0001795B">
      <w:pPr>
        <w:pStyle w:val="Capa"/>
      </w:pPr>
      <w:r>
        <w:t>UCS0340</w:t>
      </w:r>
      <w:r w:rsidR="002B703E">
        <w:t xml:space="preserve"> </w:t>
      </w:r>
      <w:r>
        <w:t>– Nomear Candidatos</w:t>
      </w:r>
    </w:p>
    <w:p w:rsidR="0001795B" w:rsidRPr="009A793C" w:rsidRDefault="0001795B" w:rsidP="0001795B">
      <w:pPr>
        <w:widowControl w:val="0"/>
        <w:rPr>
          <w:rFonts w:cs="Arial"/>
        </w:rPr>
      </w:pPr>
    </w:p>
    <w:p w:rsidR="0001795B" w:rsidRPr="009A793C" w:rsidRDefault="0001795B" w:rsidP="0001795B">
      <w:pPr>
        <w:widowControl w:val="0"/>
      </w:pPr>
    </w:p>
    <w:p w:rsidR="0001795B" w:rsidRPr="009A793C" w:rsidRDefault="0001795B" w:rsidP="0001795B">
      <w:pPr>
        <w:pStyle w:val="Corpodetexto3"/>
        <w:widowControl w:val="0"/>
        <w:spacing w:after="0"/>
        <w:rPr>
          <w:rFonts w:cs="Arial"/>
        </w:rPr>
      </w:pPr>
      <w:r w:rsidRPr="009A793C">
        <w:rPr>
          <w:b w:val="0"/>
        </w:rPr>
        <w:br w:type="page"/>
      </w:r>
    </w:p>
    <w:p w:rsidR="0001795B" w:rsidRPr="0001795B" w:rsidRDefault="0001795B" w:rsidP="0001795B">
      <w:pPr>
        <w:pStyle w:val="Corpodetexto3"/>
        <w:widowControl w:val="0"/>
        <w:spacing w:after="0"/>
        <w:rPr>
          <w:rFonts w:cs="Arial"/>
        </w:rPr>
      </w:pPr>
      <w:r w:rsidRPr="0001795B">
        <w:rPr>
          <w:rFonts w:cs="Arial"/>
        </w:rPr>
        <w:lastRenderedPageBreak/>
        <w:t>Histórico de Revisões</w:t>
      </w:r>
    </w:p>
    <w:p w:rsidR="0001795B" w:rsidRPr="009A793C" w:rsidRDefault="0001795B" w:rsidP="0001795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1795B" w:rsidRPr="009A793C" w:rsidTr="000179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A793C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A793C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A793C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A793C">
              <w:rPr>
                <w:rFonts w:cs="Arial"/>
                <w:b/>
                <w:bCs/>
              </w:rPr>
              <w:t>Autor</w:t>
            </w:r>
          </w:p>
        </w:tc>
      </w:tr>
      <w:tr w:rsidR="0001795B" w:rsidRPr="009A793C" w:rsidTr="000179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01/11/2005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Paulo Bahia</w:t>
            </w:r>
          </w:p>
        </w:tc>
      </w:tr>
      <w:tr w:rsidR="0001795B" w:rsidRPr="009A793C" w:rsidTr="000179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27/08/2007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Alterações referentes ao RCM 15 (#9499).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Tatiane Tomasi Rocha</w:t>
            </w:r>
          </w:p>
        </w:tc>
      </w:tr>
      <w:tr w:rsidR="0001795B" w:rsidRPr="009A793C" w:rsidTr="000179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12/09/2007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Alteração no modelo de dados para atender ao RCM 30 (#9555).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 w:rsidRPr="009A793C">
              <w:rPr>
                <w:rFonts w:cs="Arial"/>
              </w:rPr>
              <w:t>Tatiane Tomasi Rocha</w:t>
            </w:r>
          </w:p>
        </w:tc>
      </w:tr>
      <w:tr w:rsidR="0001795B" w:rsidRPr="009A793C" w:rsidTr="000179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geral do documento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0179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 Nelson Brandão Luiz</w:t>
            </w:r>
          </w:p>
        </w:tc>
      </w:tr>
    </w:tbl>
    <w:p w:rsidR="0001795B" w:rsidRPr="009A793C" w:rsidRDefault="0001795B" w:rsidP="0001795B">
      <w:pPr>
        <w:pStyle w:val="Corpodetexto3"/>
        <w:widowControl w:val="0"/>
        <w:spacing w:after="0"/>
        <w:rPr>
          <w:rFonts w:cs="Arial"/>
        </w:rPr>
      </w:pPr>
      <w:r w:rsidRPr="009A793C">
        <w:br w:type="page"/>
      </w:r>
    </w:p>
    <w:p w:rsidR="0001795B" w:rsidRPr="0001795B" w:rsidRDefault="0001795B" w:rsidP="0001795B">
      <w:pPr>
        <w:pStyle w:val="Corpodetexto3"/>
        <w:widowControl w:val="0"/>
        <w:spacing w:after="0"/>
        <w:rPr>
          <w:rFonts w:cs="Arial"/>
        </w:rPr>
      </w:pPr>
      <w:r w:rsidRPr="0001795B">
        <w:rPr>
          <w:rFonts w:cs="Arial"/>
        </w:rPr>
        <w:lastRenderedPageBreak/>
        <w:t>Índice</w:t>
      </w:r>
    </w:p>
    <w:p w:rsidR="0001795B" w:rsidRPr="0001795B" w:rsidRDefault="0001795B" w:rsidP="0001795B">
      <w:pPr>
        <w:pStyle w:val="Corpodetexto3"/>
        <w:widowControl w:val="0"/>
        <w:spacing w:after="0"/>
        <w:rPr>
          <w:rFonts w:cs="Arial"/>
          <w:sz w:val="2"/>
        </w:rPr>
      </w:pPr>
    </w:p>
    <w:bookmarkStart w:id="0" w:name="_GoBack"/>
    <w:bookmarkEnd w:id="0"/>
    <w:p w:rsidR="00BA6A66" w:rsidRDefault="0001795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A793C">
        <w:rPr>
          <w:rFonts w:cs="Arial"/>
        </w:rPr>
        <w:fldChar w:fldCharType="begin"/>
      </w:r>
      <w:r w:rsidRPr="009A793C">
        <w:rPr>
          <w:rFonts w:cs="Arial"/>
        </w:rPr>
        <w:instrText xml:space="preserve"> TOC \o "1-3" \h \z </w:instrText>
      </w:r>
      <w:r w:rsidRPr="009A793C">
        <w:rPr>
          <w:rFonts w:cs="Arial"/>
        </w:rPr>
        <w:fldChar w:fldCharType="separate"/>
      </w:r>
      <w:hyperlink w:anchor="_Toc404609844" w:history="1">
        <w:r w:rsidR="00BA6A66" w:rsidRPr="002C4F53">
          <w:rPr>
            <w:rStyle w:val="Hyperlink"/>
            <w:noProof/>
          </w:rPr>
          <w:t>1.</w:t>
        </w:r>
        <w:r w:rsidR="00BA6A6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A6A66" w:rsidRPr="002C4F53">
          <w:rPr>
            <w:rStyle w:val="Hyperlink"/>
            <w:noProof/>
          </w:rPr>
          <w:t>Pacote/Caso de Uso</w:t>
        </w:r>
        <w:r w:rsidR="00BA6A66">
          <w:rPr>
            <w:noProof/>
            <w:webHidden/>
          </w:rPr>
          <w:tab/>
        </w:r>
        <w:r w:rsidR="00BA6A66">
          <w:rPr>
            <w:noProof/>
            <w:webHidden/>
          </w:rPr>
          <w:fldChar w:fldCharType="begin"/>
        </w:r>
        <w:r w:rsidR="00BA6A66">
          <w:rPr>
            <w:noProof/>
            <w:webHidden/>
          </w:rPr>
          <w:instrText xml:space="preserve"> PAGEREF _Toc404609844 \h </w:instrText>
        </w:r>
        <w:r w:rsidR="00BA6A66">
          <w:rPr>
            <w:noProof/>
            <w:webHidden/>
          </w:rPr>
        </w:r>
        <w:r w:rsidR="00BA6A66">
          <w:rPr>
            <w:noProof/>
            <w:webHidden/>
          </w:rPr>
          <w:fldChar w:fldCharType="separate"/>
        </w:r>
        <w:r w:rsidR="00BA6A66">
          <w:rPr>
            <w:noProof/>
            <w:webHidden/>
          </w:rPr>
          <w:t>5</w:t>
        </w:r>
        <w:r w:rsidR="00BA6A66"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45" w:history="1">
        <w:r w:rsidRPr="002C4F53">
          <w:rPr>
            <w:rStyle w:val="Hyperlink"/>
            <w:noProof/>
          </w:rPr>
          <w:t>Nomear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46" w:history="1">
        <w:r w:rsidRPr="002C4F5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47" w:history="1">
        <w:r w:rsidRPr="002C4F5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48" w:history="1">
        <w:r w:rsidRPr="002C4F5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49" w:history="1">
        <w:r w:rsidRPr="002C4F5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0" w:history="1">
        <w:r w:rsidRPr="002C4F5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1" w:history="1">
        <w:r w:rsidRPr="002C4F5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2" w:history="1">
        <w:r w:rsidRPr="002C4F5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3" w:history="1">
        <w:r w:rsidRPr="002C4F5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Incluir Nomeação de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4" w:history="1">
        <w:r w:rsidRPr="002C4F5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Básico - abrangência: nomear todos os candidatos que escolheram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5" w:history="1">
        <w:r w:rsidRPr="002C4F5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Alternativo – abrangência: nomear candidatos de determinados itens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6" w:history="1">
        <w:r w:rsidRPr="002C4F5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Alternativo – abrangência: nomear candidatos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7" w:history="1">
        <w:r w:rsidRPr="002C4F53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Alternativo –  Previsão de 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8" w:history="1">
        <w:r w:rsidRPr="002C4F53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Pesquisa Auxiliar de Item de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59" w:history="1">
        <w:r w:rsidRPr="002C4F5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Emitir Listagem de Candidatos Nomeados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0" w:history="1">
        <w:r w:rsidRPr="002C4F5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1" w:history="1">
        <w:r w:rsidRPr="002C4F5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Alternativo – Imprimir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2" w:history="1">
        <w:r w:rsidRPr="002C4F5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Anular Nomeação de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3" w:history="1">
        <w:r w:rsidRPr="002C4F5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4" w:history="1">
        <w:r w:rsidRPr="002C4F5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Listar Candidatos Nomeados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5" w:history="1">
        <w:r w:rsidRPr="002C4F5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6" w:history="1">
        <w:r w:rsidRPr="002C4F5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Consultar candidatos nomeados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7" w:history="1">
        <w:r w:rsidRPr="002C4F5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8" w:history="1">
        <w:r w:rsidRPr="002C4F5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69" w:history="1">
        <w:r w:rsidRPr="002C4F5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RN01: Verificar se a nomeação está anulada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0" w:history="1">
        <w:r w:rsidRPr="002C4F53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RN02: Verificar se existem candidatos que já tomaram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1" w:history="1">
        <w:r w:rsidRPr="002C4F53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RN03: Verificar se existem candidatos que realizaram a efetivação do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2" w:history="1">
        <w:r w:rsidRPr="002C4F53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RN04: Verificar se existem candidatos que já realizaram a perícia médica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3" w:history="1">
        <w:r w:rsidRPr="002C4F53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RN05: Verificar se a chamada está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4" w:history="1">
        <w:r w:rsidRPr="002C4F53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RN06: Verificar se os candidatos a serem nomeados já realizaram a perícia médica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5" w:history="1">
        <w:r w:rsidRPr="002C4F53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RN07: Verificar se os candidatos a serem nomeados escolheram a vaga dentro da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6" w:history="1">
        <w:r w:rsidRPr="002C4F53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RN08: Verificar se a nomeação provém de uma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7" w:history="1">
        <w:r w:rsidRPr="002C4F53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RN09: Verificar se o candidato já foi nomeado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A6A66" w:rsidRDefault="00BA6A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878" w:history="1">
        <w:r w:rsidRPr="002C4F5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C4F5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1795B" w:rsidRPr="009A793C" w:rsidRDefault="0001795B" w:rsidP="0001795B">
      <w:pPr>
        <w:pStyle w:val="Sumrio1"/>
      </w:pPr>
      <w:r w:rsidRPr="009A793C">
        <w:fldChar w:fldCharType="end"/>
      </w:r>
    </w:p>
    <w:p w:rsidR="0001795B" w:rsidRPr="009A793C" w:rsidRDefault="0001795B" w:rsidP="0001795B">
      <w:pPr>
        <w:widowControl w:val="0"/>
        <w:rPr>
          <w:rFonts w:cs="Arial"/>
          <w:b/>
          <w:bCs/>
          <w:color w:val="000000"/>
        </w:rPr>
      </w:pPr>
    </w:p>
    <w:p w:rsidR="0001795B" w:rsidRPr="009A793C" w:rsidRDefault="0001795B" w:rsidP="0001795B">
      <w:pPr>
        <w:pStyle w:val="Heading"/>
        <w:rPr>
          <w:rFonts w:cs="Arial"/>
          <w:szCs w:val="24"/>
          <w:lang w:val="pt-BR"/>
        </w:rPr>
      </w:pPr>
    </w:p>
    <w:p w:rsidR="0001795B" w:rsidRPr="009A793C" w:rsidRDefault="0001795B" w:rsidP="0001795B">
      <w:pPr>
        <w:pStyle w:val="Heading"/>
      </w:pPr>
    </w:p>
    <w:p w:rsidR="0001795B" w:rsidRPr="009A793C" w:rsidRDefault="0001795B" w:rsidP="0001795B">
      <w:pPr>
        <w:pStyle w:val="Heading"/>
        <w:jc w:val="center"/>
      </w:pPr>
    </w:p>
    <w:p w:rsidR="0001795B" w:rsidRPr="009A793C" w:rsidRDefault="0001795B" w:rsidP="0001795B">
      <w:pPr>
        <w:pStyle w:val="Heading"/>
        <w:rPr>
          <w:rFonts w:cs="Arial"/>
          <w:szCs w:val="24"/>
          <w:lang w:val="pt-BR"/>
        </w:rPr>
      </w:pPr>
      <w:r w:rsidRPr="009A793C">
        <w:br w:type="page"/>
      </w:r>
    </w:p>
    <w:p w:rsidR="0001795B" w:rsidRPr="009A793C" w:rsidRDefault="0001795B" w:rsidP="0001795B">
      <w:pPr>
        <w:pStyle w:val="Ttulo1"/>
        <w:keepNext w:val="0"/>
        <w:widowControl w:val="0"/>
        <w:spacing w:before="0" w:line="240" w:lineRule="auto"/>
      </w:pPr>
      <w:bookmarkStart w:id="1" w:name="_Toc404609844"/>
      <w:r w:rsidRPr="009A793C">
        <w:lastRenderedPageBreak/>
        <w:t>Pacote/Caso de Uso</w:t>
      </w:r>
      <w:bookmarkEnd w:id="1"/>
    </w:p>
    <w:p w:rsidR="0001795B" w:rsidRPr="009A793C" w:rsidRDefault="0001795B" w:rsidP="0001795B"/>
    <w:p w:rsidR="0001795B" w:rsidRPr="0001795B" w:rsidRDefault="0001795B" w:rsidP="002B703E">
      <w:pPr>
        <w:pStyle w:val="Subttulo"/>
      </w:pPr>
      <w:bookmarkStart w:id="2" w:name="_Toc404609845"/>
      <w:r w:rsidRPr="0001795B">
        <w:t>Nomear Candidatos</w:t>
      </w:r>
      <w:bookmarkEnd w:id="2"/>
    </w:p>
    <w:p w:rsidR="0001795B" w:rsidRPr="009A793C" w:rsidRDefault="0001795B" w:rsidP="0001795B">
      <w:pPr>
        <w:widowControl w:val="0"/>
        <w:ind w:left="902"/>
        <w:rPr>
          <w:rFonts w:cs="Arial"/>
          <w:b/>
          <w:bCs/>
          <w:color w:val="FF0000"/>
        </w:rPr>
      </w:pPr>
    </w:p>
    <w:p w:rsidR="0001795B" w:rsidRPr="009A793C" w:rsidRDefault="0001795B" w:rsidP="000179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" w:name="_Toc404609846"/>
      <w:r w:rsidRPr="009A793C">
        <w:t>Descrição</w:t>
      </w:r>
      <w:bookmarkEnd w:id="3"/>
    </w:p>
    <w:p w:rsidR="0001795B" w:rsidRPr="009A793C" w:rsidRDefault="0001795B" w:rsidP="0001795B">
      <w:pPr>
        <w:pStyle w:val="Recuodecorpodetexto2"/>
        <w:widowControl w:val="0"/>
        <w:ind w:left="1620" w:firstLine="0"/>
        <w:rPr>
          <w:sz w:val="24"/>
        </w:rPr>
      </w:pPr>
    </w:p>
    <w:p w:rsidR="0001795B" w:rsidRPr="009A793C" w:rsidRDefault="0001795B" w:rsidP="0001795B">
      <w:pPr>
        <w:pStyle w:val="Recuodecorpodetexto2"/>
        <w:widowControl w:val="0"/>
        <w:ind w:left="1260" w:firstLine="0"/>
        <w:rPr>
          <w:sz w:val="24"/>
        </w:rPr>
      </w:pPr>
      <w:r w:rsidRPr="009A793C">
        <w:rPr>
          <w:sz w:val="24"/>
        </w:rPr>
        <w:t>Pacote responsável por agrupar os casos de uso de nomeação dos candidatos.</w:t>
      </w:r>
    </w:p>
    <w:p w:rsidR="0001795B" w:rsidRPr="009A793C" w:rsidRDefault="0001795B" w:rsidP="0001795B">
      <w:pPr>
        <w:pStyle w:val="Recuodecorpodetexto2"/>
        <w:widowControl w:val="0"/>
        <w:ind w:left="1620" w:firstLine="0"/>
        <w:rPr>
          <w:sz w:val="24"/>
        </w:rPr>
      </w:pPr>
    </w:p>
    <w:p w:rsidR="0001795B" w:rsidRPr="009A793C" w:rsidRDefault="0001795B" w:rsidP="000179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4" w:name="_Toc404609847"/>
      <w:r w:rsidRPr="009A793C">
        <w:t>Requisitos atendidos</w:t>
      </w:r>
      <w:bookmarkEnd w:id="4"/>
    </w:p>
    <w:p w:rsidR="0001795B" w:rsidRPr="009A793C" w:rsidRDefault="0001795B" w:rsidP="0001795B"/>
    <w:p w:rsidR="0001795B" w:rsidRPr="009A793C" w:rsidRDefault="0001795B" w:rsidP="0001795B">
      <w:pPr>
        <w:pStyle w:val="Recuodecorpodetexto"/>
        <w:ind w:left="1260"/>
      </w:pPr>
      <w:r w:rsidRPr="009A793C">
        <w:t>R40 - Permitir a chamada, nomeação e posse do classificado.</w:t>
      </w:r>
    </w:p>
    <w:p w:rsidR="0001795B" w:rsidRPr="009A793C" w:rsidRDefault="0001795B" w:rsidP="0001795B"/>
    <w:p w:rsidR="0001795B" w:rsidRPr="009A793C" w:rsidRDefault="0001795B" w:rsidP="0001795B">
      <w:pPr>
        <w:pStyle w:val="Ttulo1"/>
        <w:keepNext w:val="0"/>
        <w:widowControl w:val="0"/>
        <w:spacing w:before="0" w:line="240" w:lineRule="auto"/>
      </w:pPr>
      <w:bookmarkStart w:id="5" w:name="_Toc404609848"/>
      <w:r w:rsidRPr="009A793C">
        <w:t>Conceito</w:t>
      </w:r>
      <w:bookmarkEnd w:id="5"/>
      <w:r w:rsidRPr="009A793C">
        <w:tab/>
      </w:r>
    </w:p>
    <w:p w:rsidR="0001795B" w:rsidRPr="009A793C" w:rsidRDefault="0001795B" w:rsidP="0001795B"/>
    <w:p w:rsidR="0001795B" w:rsidRPr="009A793C" w:rsidRDefault="0001795B" w:rsidP="000179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6" w:name="_Toc404609849"/>
      <w:r w:rsidRPr="009A793C">
        <w:t>Conceitos principais</w:t>
      </w:r>
      <w:bookmarkEnd w:id="6"/>
    </w:p>
    <w:p w:rsidR="0001795B" w:rsidRPr="009A793C" w:rsidRDefault="0001795B" w:rsidP="0001795B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1795B" w:rsidRPr="009A793C" w:rsidTr="00FF700E">
        <w:trPr>
          <w:trHeight w:val="600"/>
        </w:trPr>
        <w:tc>
          <w:tcPr>
            <w:tcW w:w="1600" w:type="dxa"/>
          </w:tcPr>
          <w:p w:rsidR="0001795B" w:rsidRPr="009A793C" w:rsidRDefault="0001795B" w:rsidP="0001795B">
            <w:pPr>
              <w:ind w:left="0"/>
              <w:jc w:val="left"/>
              <w:rPr>
                <w:rFonts w:cs="Arial"/>
                <w:b/>
              </w:rPr>
            </w:pPr>
            <w:r w:rsidRPr="009A793C">
              <w:rPr>
                <w:rFonts w:cs="Arial"/>
                <w:b/>
              </w:rPr>
              <w:t>Nomeações</w:t>
            </w:r>
          </w:p>
        </w:tc>
        <w:tc>
          <w:tcPr>
            <w:tcW w:w="4606" w:type="dxa"/>
          </w:tcPr>
          <w:p w:rsidR="0001795B" w:rsidRPr="009A793C" w:rsidRDefault="0001795B" w:rsidP="00FF700E">
            <w:pPr>
              <w:rPr>
                <w:rFonts w:cs="Arial"/>
              </w:rPr>
            </w:pPr>
            <w:r w:rsidRPr="009A793C">
              <w:rPr>
                <w:rFonts w:cs="Arial"/>
              </w:rPr>
              <w:t>Relação de candidatos que foram nomeados em concursos públicos.</w:t>
            </w:r>
          </w:p>
        </w:tc>
      </w:tr>
    </w:tbl>
    <w:p w:rsidR="0001795B" w:rsidRPr="009A793C" w:rsidRDefault="0001795B" w:rsidP="0001795B">
      <w:pPr>
        <w:rPr>
          <w:rFonts w:cs="Arial"/>
        </w:rPr>
      </w:pPr>
    </w:p>
    <w:p w:rsidR="0001795B" w:rsidRPr="009A793C" w:rsidRDefault="0001795B" w:rsidP="000179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7" w:name="_Toc404609850"/>
      <w:r w:rsidRPr="009A793C">
        <w:t>Conceitos associados</w:t>
      </w:r>
      <w:bookmarkEnd w:id="7"/>
    </w:p>
    <w:p w:rsidR="0001795B" w:rsidRPr="009A793C" w:rsidRDefault="0001795B" w:rsidP="0001795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1795B" w:rsidRPr="009A793C" w:rsidTr="00FF700E">
        <w:trPr>
          <w:trHeight w:val="600"/>
        </w:trPr>
        <w:tc>
          <w:tcPr>
            <w:tcW w:w="2338" w:type="dxa"/>
          </w:tcPr>
          <w:p w:rsidR="0001795B" w:rsidRPr="009A793C" w:rsidRDefault="0001795B" w:rsidP="0001795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9A793C">
              <w:rPr>
                <w:rFonts w:cs="Arial"/>
                <w:b/>
              </w:rPr>
              <w:t>Edital de concurso</w:t>
            </w:r>
          </w:p>
        </w:tc>
        <w:tc>
          <w:tcPr>
            <w:tcW w:w="6732" w:type="dxa"/>
          </w:tcPr>
          <w:p w:rsidR="0001795B" w:rsidRPr="009A793C" w:rsidRDefault="0001795B" w:rsidP="00FF700E">
            <w:pPr>
              <w:pStyle w:val="Cabealho"/>
              <w:rPr>
                <w:rFonts w:cs="Arial"/>
              </w:rPr>
            </w:pPr>
            <w:r w:rsidRPr="009A793C">
              <w:rPr>
                <w:rFonts w:cs="Arial"/>
              </w:rPr>
              <w:t>Ato legal que autoriza a abertura de edital de concurso.</w:t>
            </w:r>
          </w:p>
        </w:tc>
      </w:tr>
      <w:tr w:rsidR="0001795B" w:rsidRPr="009A793C" w:rsidTr="00FF700E">
        <w:trPr>
          <w:trHeight w:val="600"/>
        </w:trPr>
        <w:tc>
          <w:tcPr>
            <w:tcW w:w="2338" w:type="dxa"/>
          </w:tcPr>
          <w:p w:rsidR="0001795B" w:rsidRPr="009A793C" w:rsidRDefault="0001795B" w:rsidP="002B703E">
            <w:pPr>
              <w:pStyle w:val="Cabealho"/>
              <w:ind w:left="0"/>
              <w:rPr>
                <w:rFonts w:cs="Arial"/>
                <w:b/>
              </w:rPr>
            </w:pPr>
            <w:r w:rsidRPr="009A793C">
              <w:rPr>
                <w:rFonts w:cs="Arial"/>
                <w:b/>
              </w:rPr>
              <w:t>Inscritos</w:t>
            </w:r>
          </w:p>
        </w:tc>
        <w:tc>
          <w:tcPr>
            <w:tcW w:w="6732" w:type="dxa"/>
          </w:tcPr>
          <w:p w:rsidR="0001795B" w:rsidRPr="009A793C" w:rsidRDefault="0001795B" w:rsidP="00FF700E">
            <w:pPr>
              <w:pStyle w:val="Cabealho"/>
              <w:rPr>
                <w:rFonts w:cs="Arial"/>
              </w:rPr>
            </w:pPr>
            <w:r w:rsidRPr="009A793C">
              <w:rPr>
                <w:rFonts w:cs="Arial"/>
              </w:rPr>
              <w:t>Relação de pessoas que participaram de concursos públicos.</w:t>
            </w:r>
          </w:p>
        </w:tc>
      </w:tr>
      <w:tr w:rsidR="0001795B" w:rsidRPr="009A793C" w:rsidTr="00FF700E">
        <w:trPr>
          <w:trHeight w:val="600"/>
        </w:trPr>
        <w:tc>
          <w:tcPr>
            <w:tcW w:w="2338" w:type="dxa"/>
          </w:tcPr>
          <w:p w:rsidR="0001795B" w:rsidRPr="009A793C" w:rsidRDefault="0001795B" w:rsidP="002B703E">
            <w:pPr>
              <w:pStyle w:val="Cabealho"/>
              <w:ind w:left="0"/>
              <w:rPr>
                <w:rFonts w:cs="Arial"/>
                <w:b/>
              </w:rPr>
            </w:pPr>
            <w:r w:rsidRPr="009A793C">
              <w:rPr>
                <w:rFonts w:cs="Arial"/>
                <w:b/>
              </w:rPr>
              <w:t>Pessoa</w:t>
            </w:r>
          </w:p>
        </w:tc>
        <w:tc>
          <w:tcPr>
            <w:tcW w:w="6732" w:type="dxa"/>
          </w:tcPr>
          <w:p w:rsidR="0001795B" w:rsidRPr="009A793C" w:rsidRDefault="0001795B" w:rsidP="00FF700E">
            <w:pPr>
              <w:pStyle w:val="Cabealho"/>
              <w:rPr>
                <w:rFonts w:cs="Arial"/>
              </w:rPr>
            </w:pPr>
            <w:r w:rsidRPr="009A793C">
              <w:rPr>
                <w:rFonts w:cs="Arial"/>
              </w:rPr>
              <w:t>Ente que tenha ou já teve qualquer relação com o Estado.</w:t>
            </w:r>
          </w:p>
        </w:tc>
      </w:tr>
      <w:tr w:rsidR="0001795B" w:rsidRPr="009A793C" w:rsidTr="00FF700E">
        <w:trPr>
          <w:trHeight w:val="600"/>
        </w:trPr>
        <w:tc>
          <w:tcPr>
            <w:tcW w:w="2338" w:type="dxa"/>
          </w:tcPr>
          <w:p w:rsidR="0001795B" w:rsidRPr="009A793C" w:rsidRDefault="0001795B" w:rsidP="002B703E">
            <w:pPr>
              <w:ind w:left="0"/>
              <w:rPr>
                <w:rFonts w:eastAsia="Arial Unicode MS"/>
                <w:b/>
              </w:rPr>
            </w:pPr>
            <w:r w:rsidRPr="009A793C">
              <w:rPr>
                <w:rFonts w:eastAsia="Arial Unicode MS"/>
                <w:b/>
              </w:rPr>
              <w:t>Ato Legal</w:t>
            </w:r>
          </w:p>
        </w:tc>
        <w:tc>
          <w:tcPr>
            <w:tcW w:w="6732" w:type="dxa"/>
          </w:tcPr>
          <w:p w:rsidR="0001795B" w:rsidRPr="009A793C" w:rsidRDefault="0001795B" w:rsidP="00FF700E">
            <w:pPr>
              <w:rPr>
                <w:rFonts w:eastAsia="Arial Unicode MS"/>
              </w:rPr>
            </w:pPr>
            <w:r w:rsidRPr="009A793C">
              <w:rPr>
                <w:rFonts w:eastAsia="Arial Unicode MS"/>
              </w:rPr>
              <w:t>Documento que registra a formalização de uma determinada ação governamental.</w:t>
            </w:r>
          </w:p>
        </w:tc>
      </w:tr>
    </w:tbl>
    <w:p w:rsidR="0001795B" w:rsidRPr="009A793C" w:rsidRDefault="0001795B" w:rsidP="0001795B">
      <w:pPr>
        <w:rPr>
          <w:rFonts w:eastAsia="Arial Unicode MS"/>
        </w:rPr>
      </w:pPr>
    </w:p>
    <w:p w:rsidR="0001795B" w:rsidRPr="009A793C" w:rsidRDefault="0001795B" w:rsidP="0001795B">
      <w:pPr>
        <w:pStyle w:val="Ttulo1"/>
        <w:keepNext w:val="0"/>
        <w:widowControl w:val="0"/>
        <w:spacing w:before="0" w:line="240" w:lineRule="auto"/>
      </w:pPr>
      <w:r w:rsidRPr="009A793C">
        <w:rPr>
          <w:b w:val="0"/>
          <w:bCs w:val="0"/>
        </w:rPr>
        <w:br w:type="page"/>
      </w:r>
      <w:bookmarkStart w:id="8" w:name="_Toc404609851"/>
      <w:r w:rsidRPr="009A793C">
        <w:lastRenderedPageBreak/>
        <w:t>Diagrama</w:t>
      </w:r>
      <w:bookmarkEnd w:id="8"/>
    </w:p>
    <w:p w:rsidR="0001795B" w:rsidRPr="009A793C" w:rsidRDefault="0001795B" w:rsidP="0001795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1795B" w:rsidRPr="00944F6A" w:rsidRDefault="00BA6A66" w:rsidP="0001795B">
      <w:pPr>
        <w:widowControl w:val="0"/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5753100" cy="2686050"/>
                <wp:effectExtent l="28575" t="523875" r="0" b="0"/>
                <wp:docPr id="590" name="Tela 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15240" y="-523240"/>
                            <a:ext cx="5745480" cy="3186430"/>
                            <a:chOff x="-24" y="-824"/>
                            <a:chExt cx="9048" cy="5018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4" y="-24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8988" cy="4158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36" y="36"/>
                              <a:ext cx="2238" cy="231"/>
                            </a:xfrm>
                            <a:custGeom>
                              <a:avLst/>
                              <a:gdLst>
                                <a:gd name="T0" fmla="*/ 0 w 185"/>
                                <a:gd name="T1" fmla="*/ 0 h 19"/>
                                <a:gd name="T2" fmla="*/ 172 w 185"/>
                                <a:gd name="T3" fmla="*/ 0 h 19"/>
                                <a:gd name="T4" fmla="*/ 185 w 185"/>
                                <a:gd name="T5" fmla="*/ 14 h 19"/>
                                <a:gd name="T6" fmla="*/ 185 w 185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5" h="19">
                                  <a:moveTo>
                                    <a:pt x="0" y="0"/>
                                  </a:moveTo>
                                  <a:lnTo>
                                    <a:pt x="172" y="0"/>
                                  </a:lnTo>
                                  <a:lnTo>
                                    <a:pt x="185" y="14"/>
                                  </a:lnTo>
                                  <a:lnTo>
                                    <a:pt x="185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7" y="73"/>
                              <a:ext cx="166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UCS–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Nomear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1" y="679"/>
                              <a:ext cx="4427" cy="3066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1" y="461"/>
                              <a:ext cx="1984" cy="218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4" y="642"/>
                              <a:ext cx="4428" cy="3067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4" y="424"/>
                              <a:ext cx="1984" cy="218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5" y="461"/>
                              <a:ext cx="1487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UCS–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Nomear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99" y="3782"/>
                              <a:ext cx="124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1" y="1200"/>
                              <a:ext cx="1258" cy="836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Oval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5" y="1164"/>
                              <a:ext cx="1258" cy="836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5" y="1430"/>
                              <a:ext cx="117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Nomeação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7" y="1588"/>
                              <a:ext cx="65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Oval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" y="2727"/>
                              <a:ext cx="1415" cy="946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Oval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9" y="2691"/>
                              <a:ext cx="1416" cy="94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2" y="3006"/>
                              <a:ext cx="119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Nomeação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4" y="3163"/>
                              <a:ext cx="65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Oval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2279"/>
                              <a:ext cx="1258" cy="836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Oval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2242"/>
                              <a:ext cx="1258" cy="837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30480" y="-523240"/>
                            <a:ext cx="5546090" cy="2932430"/>
                            <a:chOff x="48" y="-824"/>
                            <a:chExt cx="8734" cy="4618"/>
                          </a:xfrm>
                        </wpg:grpSpPr>
                        <wps:wsp>
                          <wps:cNvPr id="209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0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2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3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6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8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0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1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2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3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4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5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6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7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8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9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0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1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2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4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5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6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9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0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1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2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7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8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9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0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1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2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3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1" y="2424"/>
                              <a:ext cx="107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Emitir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Listagem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4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39" y="2582"/>
                              <a:ext cx="65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5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75" y="2739"/>
                              <a:ext cx="6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Nomeados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6" name="Oval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18" y="873"/>
                              <a:ext cx="1258" cy="836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" name="Oval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2" y="836"/>
                              <a:ext cx="1258" cy="837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9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0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1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3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4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5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6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7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8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9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0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1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2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3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5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6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7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8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9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0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1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2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3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4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5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6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8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9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0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1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2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3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4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5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6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7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8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9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0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4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5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6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7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8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9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03" y="1103"/>
                              <a:ext cx="96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Dados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0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5" y="1261"/>
                              <a:ext cx="63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Publicação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1" name="Oval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3" y="1951"/>
                              <a:ext cx="1258" cy="837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Oval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6" y="1915"/>
                              <a:ext cx="1258" cy="836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4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5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8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9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0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1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2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3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4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5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6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7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8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9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0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1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2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3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4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5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6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7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8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9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2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3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4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5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6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7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8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9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1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3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4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7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8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9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0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1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2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3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4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53" y="2182"/>
                              <a:ext cx="10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5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1" y="2339"/>
                              <a:ext cx="6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Nomeados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6" name="Oval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1" y="1333"/>
                              <a:ext cx="133" cy="134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8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9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0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1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2" name="Line 369"/>
                          <wps:cNvCnPr/>
                          <wps:spPr bwMode="auto">
                            <a:xfrm>
                              <a:off x="484" y="1479"/>
                              <a:ext cx="0" cy="1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370"/>
                          <wps:cNvCnPr/>
                          <wps:spPr bwMode="auto">
                            <a:xfrm>
                              <a:off x="423" y="151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1"/>
                          <wps:cNvCnPr/>
                          <wps:spPr bwMode="auto">
                            <a:xfrm flipH="1">
                              <a:off x="484" y="1515"/>
                              <a:ext cx="72" cy="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2"/>
                          <wps:cNvCnPr/>
                          <wps:spPr bwMode="auto">
                            <a:xfrm flipH="1">
                              <a:off x="460" y="1624"/>
                              <a:ext cx="24" cy="61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3"/>
                          <wps:cNvCnPr/>
                          <wps:spPr bwMode="auto">
                            <a:xfrm>
                              <a:off x="484" y="1624"/>
                              <a:ext cx="36" cy="61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" y="1685"/>
                              <a:ext cx="58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  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8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" y="1927"/>
                              <a:ext cx="70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Atores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9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0" y="982"/>
                              <a:ext cx="2262" cy="2812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0" y="764"/>
                              <a:ext cx="1258" cy="218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4" y="945"/>
                              <a:ext cx="2262" cy="2812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4" y="727"/>
                              <a:ext cx="1258" cy="218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4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5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6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7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8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9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0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1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2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3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4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5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6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7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8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9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0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1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2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3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4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5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6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7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" y="-82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A6A66" w:rsidRDefault="00BA6A66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40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1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2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3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4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5" name="Rectangle 41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6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7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8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9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0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1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2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3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4" name="Rectangle 42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5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6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7" name="Rectangle 42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8" name="Rectangle 42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9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0" name="Rectangle 42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1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2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3" name="Rectangle 431"/>
                        <wps:cNvSpPr>
                          <a:spLocks noChangeArrowheads="1"/>
                        </wps:cNvSpPr>
                        <wps:spPr bwMode="auto">
                          <a:xfrm>
                            <a:off x="4155440" y="485140"/>
                            <a:ext cx="63563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4" name="Rectangle 432"/>
                        <wps:cNvSpPr>
                          <a:spLocks noChangeArrowheads="1"/>
                        </wps:cNvSpPr>
                        <wps:spPr bwMode="auto">
                          <a:xfrm>
                            <a:off x="4432300" y="2432050"/>
                            <a:ext cx="78803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Use Case Model)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5" name="Oval 433"/>
                        <wps:cNvSpPr>
                          <a:spLocks noChangeArrowheads="1"/>
                        </wps:cNvSpPr>
                        <wps:spPr bwMode="auto">
                          <a:xfrm>
                            <a:off x="4401185" y="784860"/>
                            <a:ext cx="798830" cy="53149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2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Oval 434"/>
                        <wps:cNvSpPr>
                          <a:spLocks noChangeArrowheads="1"/>
                        </wps:cNvSpPr>
                        <wps:spPr bwMode="auto">
                          <a:xfrm>
                            <a:off x="4378325" y="762000"/>
                            <a:ext cx="798830" cy="53086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8" name="Rectangle 43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9" name="Rectangle 43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0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1" name="Rectangle 43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2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3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4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5" name="Rectangle 44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6" name="Rectangle 44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7" name="Rectangle 44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8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9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0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1" name="Rectangle 44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2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3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4" name="Rectangle 45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5" name="Rectangle 45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6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7" name="Rectangle 45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8" name="Rectangle 45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9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0" name="Rectangle 45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1" name="Rectangle 45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2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3" name="Rectangle 46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4" name="Rectangle 46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5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6" name="Rectangle 46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7" name="Rectangle 46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8" name="Rectangle 46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9" name="Rectangle 46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0" name="Rectangle 46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1" name="Rectangle 46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2" name="Rectangle 47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3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4" name="Rectangle 47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5" name="Rectangle 47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6" name="Rectangle 47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7" name="Rectangle 47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8" name="Rectangle 47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9" name="Rectangle 47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0" name="Rectangle 47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1" name="Rectangle 47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2" name="Rectangle 48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3" name="Rectangle 48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4" name="Rectangle 48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5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6" name="Rectangle 48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7" name="Rectangle 48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8" name="Rectangle 486"/>
                        <wps:cNvSpPr>
                          <a:spLocks noChangeArrowheads="1"/>
                        </wps:cNvSpPr>
                        <wps:spPr bwMode="auto">
                          <a:xfrm>
                            <a:off x="4370705" y="1339215"/>
                            <a:ext cx="8089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9" name="Rectangle 487"/>
                        <wps:cNvSpPr>
                          <a:spLocks noChangeArrowheads="1"/>
                        </wps:cNvSpPr>
                        <wps:spPr bwMode="auto">
                          <a:xfrm>
                            <a:off x="4432300" y="931545"/>
                            <a:ext cx="63563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0" name="Rectangle 488"/>
                        <wps:cNvSpPr>
                          <a:spLocks noChangeArrowheads="1"/>
                        </wps:cNvSpPr>
                        <wps:spPr bwMode="auto">
                          <a:xfrm>
                            <a:off x="4424045" y="1031240"/>
                            <a:ext cx="694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1" name="Oval 489"/>
                        <wps:cNvSpPr>
                          <a:spLocks noChangeArrowheads="1"/>
                        </wps:cNvSpPr>
                        <wps:spPr bwMode="auto">
                          <a:xfrm>
                            <a:off x="4393565" y="1623695"/>
                            <a:ext cx="875665" cy="5854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2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Oval 490"/>
                        <wps:cNvSpPr>
                          <a:spLocks noChangeArrowheads="1"/>
                        </wps:cNvSpPr>
                        <wps:spPr bwMode="auto">
                          <a:xfrm>
                            <a:off x="4370705" y="1600835"/>
                            <a:ext cx="875665" cy="5848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Rectangle 49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4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5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6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7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8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9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0" name="Rectangle 49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1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2" name="Rectangle 50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3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4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5" name="Rectangle 50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6" name="Rectangle 50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7" name="Rectangle 50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8" name="Rectangle 50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9" name="Rectangle 50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0" name="Rectangle 50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1" name="Rectangle 50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2" name="Rectangle 51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3" name="Rectangle 51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4" name="Rectangle 51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5" name="Rectangle 51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6" name="Rectangle 51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7" name="Rectangle 51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8" name="Rectangle 51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9" name="Rectangle 51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0" name="Rectangle 51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1" name="Rectangle 51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2" name="Rectangle 52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3" name="Rectangle 52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4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5" name="Rectangle 52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6" name="Rectangle 52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7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8" name="Rectangle 52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9" name="Rectangle 52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0" name="Rectangle 52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1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2" name="Rectangle 53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3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4" name="Rectangle 53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5" name="Rectangle 53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6" name="Rectangle 53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7" name="Rectangle 53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8" name="Rectangle 53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9" name="Rectangle 537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0" name="Rectangle 538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1" name="Rectangle 539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2" name="Rectangle 540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3" name="Rectangle 541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4" name="Rectangle 542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5" name="Rectangle 543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6" name="Rectangle 544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7" name="Rectangle 545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8" name="Rectangle 546"/>
                        <wps:cNvSpPr>
                          <a:spLocks noChangeArrowheads="1"/>
                        </wps:cNvSpPr>
                        <wps:spPr bwMode="auto">
                          <a:xfrm>
                            <a:off x="38735" y="-52324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9" name="Rectangle 547"/>
                        <wps:cNvSpPr>
                          <a:spLocks noChangeArrowheads="1"/>
                        </wps:cNvSpPr>
                        <wps:spPr bwMode="auto">
                          <a:xfrm>
                            <a:off x="4393565" y="2232025"/>
                            <a:ext cx="8089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0" name="Rectangle 548"/>
                        <wps:cNvSpPr>
                          <a:spLocks noChangeArrowheads="1"/>
                        </wps:cNvSpPr>
                        <wps:spPr bwMode="auto">
                          <a:xfrm>
                            <a:off x="4408805" y="1793240"/>
                            <a:ext cx="7454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1" name="Rectangle 549"/>
                        <wps:cNvSpPr>
                          <a:spLocks noChangeArrowheads="1"/>
                        </wps:cNvSpPr>
                        <wps:spPr bwMode="auto">
                          <a:xfrm>
                            <a:off x="4554855" y="1893570"/>
                            <a:ext cx="49593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Item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2" name="Line 550"/>
                        <wps:cNvCnPr/>
                        <wps:spPr bwMode="auto">
                          <a:xfrm>
                            <a:off x="2027555" y="1708785"/>
                            <a:ext cx="53975" cy="3810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" name="Line 551"/>
                        <wps:cNvCnPr/>
                        <wps:spPr bwMode="auto">
                          <a:xfrm flipH="1" flipV="1">
                            <a:off x="1966595" y="1724025"/>
                            <a:ext cx="122555" cy="3111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" name="Line 552"/>
                        <wps:cNvCnPr/>
                        <wps:spPr bwMode="auto">
                          <a:xfrm flipH="1" flipV="1">
                            <a:off x="2027555" y="1647190"/>
                            <a:ext cx="61595" cy="10795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" name="Rectangle 553"/>
                        <wps:cNvSpPr>
                          <a:spLocks noChangeArrowheads="1"/>
                        </wps:cNvSpPr>
                        <wps:spPr bwMode="auto">
                          <a:xfrm>
                            <a:off x="1889760" y="1755140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6" name="Line 554"/>
                        <wps:cNvCnPr/>
                        <wps:spPr bwMode="auto">
                          <a:xfrm flipH="1">
                            <a:off x="1950720" y="1069975"/>
                            <a:ext cx="31115" cy="5397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" name="Line 555"/>
                        <wps:cNvCnPr/>
                        <wps:spPr bwMode="auto">
                          <a:xfrm flipH="1">
                            <a:off x="1889760" y="1154430"/>
                            <a:ext cx="38100" cy="5397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8" name="Line 556"/>
                        <wps:cNvCnPr/>
                        <wps:spPr bwMode="auto">
                          <a:xfrm flipV="1">
                            <a:off x="1882140" y="1092835"/>
                            <a:ext cx="30480" cy="12319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" name="Line 557"/>
                        <wps:cNvCnPr/>
                        <wps:spPr bwMode="auto">
                          <a:xfrm flipV="1">
                            <a:off x="1882140" y="1146810"/>
                            <a:ext cx="99695" cy="6921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" name="Rectangle 558"/>
                        <wps:cNvSpPr>
                          <a:spLocks noChangeArrowheads="1"/>
                        </wps:cNvSpPr>
                        <wps:spPr bwMode="auto">
                          <a:xfrm>
                            <a:off x="1766570" y="1169670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1" name="Line 559"/>
                        <wps:cNvCnPr/>
                        <wps:spPr bwMode="auto">
                          <a:xfrm flipH="1">
                            <a:off x="2842260" y="1639570"/>
                            <a:ext cx="53340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560"/>
                        <wps:cNvCnPr/>
                        <wps:spPr bwMode="auto">
                          <a:xfrm flipH="1" flipV="1">
                            <a:off x="2757805" y="1623695"/>
                            <a:ext cx="53340" cy="825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561"/>
                        <wps:cNvCnPr/>
                        <wps:spPr bwMode="auto">
                          <a:xfrm flipH="1">
                            <a:off x="2673350" y="1616075"/>
                            <a:ext cx="53340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Line 562"/>
                        <wps:cNvCnPr/>
                        <wps:spPr bwMode="auto">
                          <a:xfrm flipH="1" flipV="1">
                            <a:off x="2588260" y="160083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Line 563"/>
                        <wps:cNvCnPr/>
                        <wps:spPr bwMode="auto">
                          <a:xfrm flipH="1" flipV="1">
                            <a:off x="2503805" y="158559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" name="Line 564"/>
                        <wps:cNvCnPr/>
                        <wps:spPr bwMode="auto">
                          <a:xfrm flipH="1" flipV="1">
                            <a:off x="2419350" y="157797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7" name="Line 565"/>
                        <wps:cNvCnPr/>
                        <wps:spPr bwMode="auto">
                          <a:xfrm flipH="1" flipV="1">
                            <a:off x="2334895" y="156273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" name="Line 566"/>
                        <wps:cNvCnPr/>
                        <wps:spPr bwMode="auto">
                          <a:xfrm flipH="1" flipV="1">
                            <a:off x="2250440" y="1554480"/>
                            <a:ext cx="53975" cy="825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" name="Line 567"/>
                        <wps:cNvCnPr/>
                        <wps:spPr bwMode="auto">
                          <a:xfrm flipH="1" flipV="1">
                            <a:off x="2165985" y="1539240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" name="Line 568"/>
                        <wps:cNvCnPr/>
                        <wps:spPr bwMode="auto">
                          <a:xfrm flipH="1" flipV="1">
                            <a:off x="2112010" y="1531620"/>
                            <a:ext cx="2349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" name="Line 569"/>
                        <wps:cNvCnPr/>
                        <wps:spPr bwMode="auto">
                          <a:xfrm flipV="1">
                            <a:off x="2112010" y="1501140"/>
                            <a:ext cx="123190" cy="3048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Line 570"/>
                        <wps:cNvCnPr/>
                        <wps:spPr bwMode="auto">
                          <a:xfrm>
                            <a:off x="2112010" y="1531620"/>
                            <a:ext cx="107950" cy="6159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" name="Rectangle 571"/>
                        <wps:cNvSpPr>
                          <a:spLocks noChangeArrowheads="1"/>
                        </wps:cNvSpPr>
                        <wps:spPr bwMode="auto">
                          <a:xfrm>
                            <a:off x="2334895" y="1608455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6A66" w:rsidRDefault="00BA6A6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4" name="Line 572"/>
                        <wps:cNvCnPr/>
                        <wps:spPr bwMode="auto">
                          <a:xfrm flipV="1">
                            <a:off x="384175" y="97726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" name="Line 573"/>
                        <wps:cNvCnPr/>
                        <wps:spPr bwMode="auto">
                          <a:xfrm flipV="1">
                            <a:off x="468630" y="96202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Line 574"/>
                        <wps:cNvCnPr/>
                        <wps:spPr bwMode="auto">
                          <a:xfrm flipV="1">
                            <a:off x="553085" y="94678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Line 575"/>
                        <wps:cNvCnPr/>
                        <wps:spPr bwMode="auto">
                          <a:xfrm flipV="1">
                            <a:off x="637540" y="931545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Line 576"/>
                        <wps:cNvCnPr/>
                        <wps:spPr bwMode="auto">
                          <a:xfrm flipV="1">
                            <a:off x="721995" y="915670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Line 577"/>
                        <wps:cNvCnPr/>
                        <wps:spPr bwMode="auto">
                          <a:xfrm flipV="1">
                            <a:off x="806450" y="900430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Line 578"/>
                        <wps:cNvCnPr/>
                        <wps:spPr bwMode="auto">
                          <a:xfrm flipV="1">
                            <a:off x="890905" y="885190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1" name="Line 579"/>
                        <wps:cNvCnPr/>
                        <wps:spPr bwMode="auto">
                          <a:xfrm flipV="1">
                            <a:off x="975360" y="869950"/>
                            <a:ext cx="53975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" name="Line 580"/>
                        <wps:cNvCnPr/>
                        <wps:spPr bwMode="auto">
                          <a:xfrm flipV="1">
                            <a:off x="1059815" y="846455"/>
                            <a:ext cx="53975" cy="1587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Line 581"/>
                        <wps:cNvCnPr/>
                        <wps:spPr bwMode="auto">
                          <a:xfrm flipV="1">
                            <a:off x="1144270" y="838835"/>
                            <a:ext cx="7620" cy="762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Line 582"/>
                        <wps:cNvCnPr/>
                        <wps:spPr bwMode="auto">
                          <a:xfrm flipH="1">
                            <a:off x="1044575" y="838835"/>
                            <a:ext cx="107315" cy="6159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Line 583"/>
                        <wps:cNvCnPr/>
                        <wps:spPr bwMode="auto">
                          <a:xfrm flipH="1" flipV="1">
                            <a:off x="1029335" y="823595"/>
                            <a:ext cx="122555" cy="1524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584"/>
                        <wps:cNvCnPr/>
                        <wps:spPr bwMode="auto">
                          <a:xfrm>
                            <a:off x="3971290" y="1377950"/>
                            <a:ext cx="53340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Line 585"/>
                        <wps:cNvCnPr/>
                        <wps:spPr bwMode="auto">
                          <a:xfrm>
                            <a:off x="4055745" y="1377950"/>
                            <a:ext cx="5397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Line 586"/>
                        <wps:cNvCnPr/>
                        <wps:spPr bwMode="auto">
                          <a:xfrm flipH="1">
                            <a:off x="4001770" y="1385570"/>
                            <a:ext cx="115570" cy="3048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587"/>
                        <wps:cNvCnPr/>
                        <wps:spPr bwMode="auto">
                          <a:xfrm flipH="1">
                            <a:off x="327660" y="-157480"/>
                            <a:ext cx="9525" cy="381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590" o:spid="_x0000_s1026" editas="canvas" style="width:453pt;height:211.5pt;mso-position-horizontal-relative:char;mso-position-vertical-relative:line" coordsize="57531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6860;visibility:visible;mso-wrap-style:square">
                  <v:fill o:detectmouseclick="t"/>
                  <v:path o:connecttype="none"/>
                </v:shape>
                <v:group id="Group 205" o:spid="_x0000_s1028" style="position:absolute;left:-152;top:-5232;width:57454;height:31863" coordorigin="-24,-824" coordsize="9048,50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24;top:-24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36;top:36;width:8988;height:4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36;top:36;width:2238;height:231;flip:y;visibility:visible;mso-wrap-style:square;v-text-anchor:top" coordsize="18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H2eMQA&#10;AADbAAAADwAAAGRycy9kb3ducmV2LnhtbESP3WrCQBCF7wu+wzJC7+qmQUSiq5SCol60+PMAQ3ZM&#10;QrOza3bV1KfvXAi9m+GcOeeb+bJ3rbpRFxvPBt5HGSji0tuGKwOn4+ptCiomZIutZzLwSxGWi8HL&#10;HAvr77yn2yFVSkI4FmigTikUWseyJodx5AOxaGffOUyydpW2Hd4l3LU6z7KJdtiwNNQY6LOm8udw&#10;dQZy1F/f631Yn/JVqMaP7SWbbnfGvA77jxmoRH36Nz+vN1bwhV5+kQH0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h9njEAAAA2wAAAA8AAAAAAAAAAAAAAAAAmAIAAGRycy9k&#10;b3ducmV2LnhtbFBLBQYAAAAABAAEAPUAAACJAwAAAAA=&#10;" path="m,l172,r13,14l185,19e" filled="f" strokeweight="0">
                    <v:path arrowok="t" o:connecttype="custom" o:connectlocs="0,0;2081,0;2238,170;2238,231" o:connectangles="0,0,0,0"/>
                  </v:shape>
                  <v:rect id="Rectangle 8" o:spid="_x0000_s1032" style="position:absolute;left:97;top:73;width:166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UCS–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Nomear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Candidatos</w:t>
                          </w:r>
                          <w:proofErr w:type="spellEnd"/>
                        </w:p>
                      </w:txbxContent>
                    </v:textbox>
                  </v:rect>
                  <v:rect id="Rectangle 9" o:spid="_x0000_s1033" style="position:absolute;left:1851;top:679;width:4427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df8MA&#10;AADbAAAADwAAAGRycy9kb3ducmV2LnhtbERPS2vCQBC+C/6HZYReSt2YPpA0qxShUvFkmou3ITtm&#10;02RnQ3bV9N+7hYK3+fiek69H24kLDb5xrGAxT0AQV043XCsovz+fliB8QNbYOSYFv+RhvZpOcsy0&#10;u/KBLkWoRQxhn6ECE0KfSekrQxb93PXEkTu5wWKIcKilHvAaw20n0yR5kxYbjg0Ge9oYqtribBW0&#10;Nn3ev7wufvrt3mzKXfG4PG7PSj3Mxo93EIHGcBf/u790nJ/C3y/xAL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Pdf8MAAADbAAAADwAAAAAAAAAAAAAAAACYAgAAZHJzL2Rv&#10;d25yZXYueG1sUEsFBgAAAAAEAAQA9QAAAIgDAAAAAA==&#10;" fillcolor="#c0bfc0" strokecolor="#c0bfc0" strokeweight="33e-5mm"/>
                  <v:rect id="Rectangle 10" o:spid="_x0000_s1034" style="position:absolute;left:1851;top:461;width:1984;height: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945MEA&#10;AADbAAAADwAAAGRycy9kb3ducmV2LnhtbERPS4vCMBC+L/gfwizsRTT1iVSjiLCy4snqxdvQjE3X&#10;ZlKaqN1/bwRhb/PxPWexam0l7tT40rGCQT8BQZw7XXKh4HT87s1A+ICssXJMCv7Iw2rZ+Vhgqt2D&#10;D3TPQiFiCPsUFZgQ6lRKnxuy6PuuJo7cxTUWQ4RNIXWDjxhuKzlMkqm0WHJsMFjTxlB+zW5WwdUO&#10;R/vxZPBbb/dmc9pl3dl5e1Pq67Ndz0EEasO/+O3+0XH+CF6/x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veOTBAAAA2wAAAA8AAAAAAAAAAAAAAAAAmAIAAGRycy9kb3du&#10;cmV2LnhtbFBLBQYAAAAABAAEAPUAAACGAwAAAAA=&#10;" fillcolor="#c0bfc0" strokecolor="#c0bfc0" strokeweight="33e-5mm"/>
                  <v:rect id="Rectangle 11" o:spid="_x0000_s1035" style="position:absolute;left:1814;top:642;width:4428;height:3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el8AA&#10;AADbAAAADwAAAGRycy9kb3ducmV2LnhtbERP32vCMBB+H/g/hBP2tqa6IVKNIsLGXiysKvTxaM62&#10;mFxKkmn975fBYG/38f289Xa0RtzIh96xglmWgyBunO65VXA6vr8sQYSIrNE4JgUPCrDdTJ7WWGh3&#10;5y+6VbEVKYRDgQq6GIdCytB0ZDFkbiBO3MV5izFB30rt8Z7CrZHzPF9Iiz2nhg4H2nfUXKtvq2BX&#10;XzzPkfPy+PF6KM1ZLmojlXqejrsViEhj/Bf/uT91mv8Gv7+kA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SOel8AAAADbAAAADwAAAAAAAAAAAAAAAACYAgAAZHJzL2Rvd25y&#10;ZXYueG1sUEsFBgAAAAAEAAQA9QAAAIUDAAAAAA==&#10;" fillcolor="#fcf2e3" strokeweight="33e-5mm"/>
                  <v:rect id="Rectangle 12" o:spid="_x0000_s1036" style="position:absolute;left:1814;top:424;width:1984;height: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87DMAA&#10;AADbAAAADwAAAGRycy9kb3ducmV2LnhtbERP32vCMBB+H/g/hBP2tqY6JlKNIsLGXiysKvTxaM62&#10;mFxKkmn975fBYG/38f289Xa0RtzIh96xglmWgyBunO65VXA6vr8sQYSIrNE4JgUPCrDdTJ7WWGh3&#10;5y+6VbEVKYRDgQq6GIdCytB0ZDFkbiBO3MV5izFB30rt8Z7CrZHzPF9Iiz2nhg4H2nfUXKtvq2BX&#10;XzzPkfPy+PF6KM1ZLmojlXqejrsViEhj/Bf/uT91mv8Gv7+kA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m87DMAAAADbAAAADwAAAAAAAAAAAAAAAACYAgAAZHJzL2Rvd25y&#10;ZXYueG1sUEsFBgAAAAAEAAQA9QAAAIUDAAAAAA==&#10;" fillcolor="#fcf2e3" strokeweight="33e-5mm"/>
                  <v:rect id="Rectangle 13" o:spid="_x0000_s103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dL8EA&#10;AADbAAAADwAAAGRycy9kb3ducmV2LnhtbERPS2uDQBC+B/oflinkFteaR4t1lSK05BRSG9Lr4E5V&#10;6s6Ku03sv88GArnNx/ecrJhML040us6ygqcoBkFcW91xo+Dw9b54AeE8ssbeMin4JwdF/jDLMNX2&#10;zJ90qnwjQgi7FBW03g+plK5uyaCL7EAcuB87GvQBjo3UI55DuOllEscbabDj0NDiQGVL9W/1ZxTs&#10;qKz7733ysT6QP8bls1stj06p+eP09grC0+Tv4pt7q8P8DVx/CQfI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DXS/BAAAA2wAAAA8AAAAAAAAAAAAAAAAAmAIAAGRycy9kb3du&#10;cmV2LnhtbFBLBQYAAAAABAAEAPUAAACGAwAAAAA=&#10;" fillcolor="#fcf2e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FpMMA&#10;AADbAAAADwAAAGRycy9kb3ducmV2LnhtbESPQWvDMAyF74P+B6NCL2N1UsYoWd0yOgq7jaWl9Chi&#10;LQmN5TR2Gu/fT4fBbhLv6b1Pm11ynbrTEFrPBvJlBoq48rbl2sDpeHhagwoR2WLnmQz8UIDddvaw&#10;wcL6ib/oXsZaSQiHAg00MfaF1qFqyGFY+p5YtG8/OIyyDrW2A04S7jq9yrIX7bBlaWiwp31D1bUc&#10;nYExC+n8fMTD9fFCKVw+/fst98Ys5untFVSkFP/Nf9cfVvAFVn6RAf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wFpMMAAADb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YMUA&#10;AADbAAAADwAAAGRycy9kb3ducmV2LnhtbESPT2vCQBTE7wW/w/KE3uomQmuNboLYFnpVi39uj+wz&#10;iWbfhuyapH76bqHQ4zAzv2GW2WBq0VHrKssK4kkEgji3uuJCwdfu4+kVhPPIGmvLpOCbHGTp6GGJ&#10;ibY9b6jb+kIECLsEFZTeN4mULi/JoJvYhjh4Z9sa9EG2hdQt9gFuajmNohdpsOKwUGJD65Ly6/Zm&#10;FPT3bhbXq+P8nW+zAz6f3vaH00Wpx/GwWoDwNPj/8F/7UyuYxvD7JfwA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mxg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3l3sUA&#10;AADb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eXe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" o:spid="_x0000_s104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DbFcMA&#10;AADbAAAADwAAAGRycy9kb3ducmV2LnhtbESPS4vCMBSF98L8h3AHZiOa6kKkGsURBmR2vgrurs21&#10;LSY3pYm1+usnA4LLw3l8nPmys0a01PjKsYLRMAFBnDtdcaHgsP8ZTEH4gKzROCYFD/KwXHz05phq&#10;d+cttbtQiDjCPkUFZQh1KqXPS7Loh64mjt7FNRZDlE0hdYP3OG6NHCfJRFqsOBJKrGldUn7d3WyE&#10;bDKZHR+/+fPQP52/W2me661R6uuzW81ABOrCO/xqb7SC8QT+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DbF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" o:spid="_x0000_s104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+jsMA&#10;AADbAAAADwAAAGRycy9kb3ducmV2LnhtbESPS4vCMBSF9wP+h3AFN4Om42KUahRHGBB3PsHdtbm2&#10;xeSmNJla/fUTQXB5OI+PM5231oiGal86VvA1SEAQZ06XnCvY7377YxA+IGs0jknBnTzMZ52PKaba&#10;3XhDzTbkIo6wT1FBEUKVSumzgiz6gauIo3dxtcUQZZ1LXeMtjlsjh0nyLS2WHAkFVrQsKLtu/2yE&#10;rI7yeLivs8f+83T+aaR5LDdGqV63XUxABGrDO/xqr7SC4Qi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x+j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" o:spid="_x0000_s104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KNMAA&#10;AADbAAAADwAAAGRycy9kb3ducmV2LnhtbERPTYvCMBC9C/6HMII3TVdQ3K5RZEGQRQRbt+ehGZti&#10;M+k2Wa3/3hwEj4/3vdr0thE36nztWMHHNAFBXDpdc6XgnO8mSxA+IGtsHJOCB3nYrIeDFaba3flE&#10;tyxUIoawT1GBCaFNpfSlIYt+6lriyF1cZzFE2FVSd3iP4baRsyRZSIs1xwaDLX0bKq/Zv1WQy2N9&#10;cHPTfF4vP/O/36Jot1mh1HjUb79ABOrDW/xy77WCWRwbv8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hKNM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" o:spid="_x0000_s105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vr8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NIX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O+v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IfMEA&#10;AADbAAAADwAAAGRycy9kb3ducmV2LnhtbESPQYvCMBSE7wv+h/AWvK1pVxCtxrIUZHutuxdvj+bZ&#10;FJuXkkSt/94IC3scZuYbZldOdhA38qF3rCBfZCCIW6d77hT8/hw+1iBCRNY4OCYFDwpQ7mdvOyy0&#10;u3NDt2PsRIJwKFCBiXEspAytIYth4Ubi5J2dtxiT9J3UHu8Jbgf5mWUrabHntGBwpMpQezlerQK7&#10;PMT2tKqGmv203mzOpqLvRqn5+/S1BRFpiv/hv3atFSxzeH1JP0D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FSHz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fWC8EA&#10;AADbAAAADwAAAGRycy9kb3ducmV2LnhtbESPT4vCMBTE78J+h/AWvGmqgthuU5GCrFf/XLw9mmdT&#10;tnkpSVa7334jCB6HmfkNU25H24s7+dA5VrCYZyCIG6c7bhVczvvZBkSIyBp7x6TgjwJsq49JiYV2&#10;Dz7S/RRbkSAcClRgYhwKKUNjyGKYu4E4eTfnLcYkfSu1x0eC214us2wtLXacFgwOVBtqfk6/VoFd&#10;7WNzXdf9gf24yfObqen7qNT0c9x9gYg0xnf41T5oBaslPL+kHy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X1gv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uJ8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sYvcD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i4n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LvMUA&#10;AADbAAAADwAAAGRycy9kb3ducmV2LnhtbESPQWvCQBSE74X+h+UVequbVpQ2zSpFWhBEQVtBby/Z&#10;1yRk923Irhr/vSsIHoeZ+YbJpr014kidrx0reB0kIIgLp2suFfz9/ry8g/ABWaNxTArO5GE6eXzI&#10;MNXuxGs6bkIpIoR9igqqENpUSl9UZNEPXEscvX/XWQxRdqXUHZ4i3Br5liRjabHmuFBhS7OKimZz&#10;sApW/XZRf+yaZpibpf/OZ/sRmb1Sz0/91yeIQH24h2/tuVYwHMH1S/wBcn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1ou8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j88AA&#10;AADbAAAADwAAAGRycy9kb3ducmV2LnhtbESPzarCMBSE9xd8h3AEd9e0CqLVKCKo3Yk/uD42x7bY&#10;nJQman17Iwguh5n5hpktWlOJBzWutKwg7kcgiDOrS84VnI7r/zEI55E1VpZJwYscLOadvxkm2j55&#10;T4+Dz0WAsEtQQeF9nUjpsoIMur6tiYN3tY1BH2STS93gM8BNJQdRNJIGSw4LBda0Kii7He5GQbW7&#10;XeO7sUOexHlqLtvzfpxulOp12+UUhKfW/8LfdqoVDEfw+R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j88AAAADb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IA&#10;AADbAAAADwAAAGRycy9kb3ducmV2LnhtbESPQYvCMBSE78L+h/AWvGlaBXW7jbIIam+iLnt+2zzb&#10;0ualNFHrvzeC4HGYmW+YdNWbRlypc5VlBfE4AkGcW11xoeD3tBktQDiPrLGxTAru5GC1/BikmGh7&#10;4wNdj74QAcIuQQWl920ipctLMujGtiUO3tl2Bn2QXSF1h7cAN42cRNFMGqw4LJTY0rqkvD5ejIJm&#10;X5/ji7FT/oqLzPzv/g6LbKvU8LP/+Qbhqffv8KudaQXTO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Zo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WSGrwA&#10;AADbAAAADwAAAGRycy9kb3ducmV2LnhtbERPSwrCMBDdC94hjOBO0yqIVqOIoHYnfnA9NmNbbCal&#10;iVpvbxaCy8f7L1atqcSLGldaVhAPIxDEmdUl5wou5+1gCsJ5ZI2VZVLwIQerZbezwETbNx/pdfK5&#10;CCHsElRQeF8nUrqsIINuaGviwN1tY9AH2ORSN/gO4aaSoyiaSIMlh4YCa9oUlD1OT6OgOjzu8dPY&#10;Mc/iPDW3/fU4TXdK9Xvteg7CU+v/4p871QrGYWz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fpZIavAAAANsAAAAPAAAAAAAAAAAAAAAAAJgCAABkcnMvZG93bnJldi54&#10;bWxQSwUGAAAAAAQABAD1AAAAgQMAAAAA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MhcQA&#10;AADbAAAADwAAAGRycy9kb3ducmV2LnhtbESP3YrCMBSE7xd8h3AE7zRVQb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9DIX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WZc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rA9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dZl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1z/sUA&#10;AADbAAAADwAAAGRycy9kb3ducmV2LnhtbESP3WrCQBSE7wu+w3IE78zGIkHSrFIKWqWl+NMHOGSP&#10;STB7NmbXJPbpuwWhl8PMfMNkq8HUoqPWVZYVzKIYBHFudcWFgu/TeroA4TyyxtoyKbiTg9Vy9JRh&#10;qm3PB+qOvhABwi5FBaX3TSqly0sy6CLbEAfvbFuDPsi2kLrFPsBNLZ/jOJEGKw4LJTb0VlJ+Od6M&#10;gmRTfbhFf/08b78o3lzed/vbT6PUZDy8voDwNPj/8KO91QrmM/j7E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XP+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wPu8UA&#10;AADbAAAADwAAAGRycy9kb3ducmV2LnhtbESPQWsCMRSE7wX/Q3hCbzWrrVpXo5TSpUWwRSt4fWye&#10;m8XNy5Kkuv33TUHwOMzMN8xi1dlGnMmH2rGC4SADQVw6XXOlYP9dPDyDCBFZY+OYFPxSgNWyd7fA&#10;XLsLb+m8i5VIEA45KjAxtrmUoTRkMQxcS5y8o/MWY5K+ktrjJcFtI0dZNpEWa04LBlt6NVSedj9W&#10;Ab4X5nN8WE/fCt+Ex6zYfG2OM6Xu+93LHESkLt7C1/aHVvA0gv8v6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A+7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CqIMUA&#10;AADbAAAADwAAAGRycy9kb3ducmV2LnhtbESPQWsCMRSE7wX/Q3iCt5q1tlpXoxTp0iLYohW8PjbP&#10;zeLmZUlS3f77plDwOMzMN8xi1dlGXMiH2rGC0TADQVw6XXOl4PBV3D+DCBFZY+OYFPxQgNWyd7fA&#10;XLsr7+iyj5VIEA45KjAxtrmUoTRkMQxdS5y8k/MWY5K+ktrjNcFtIx+ybCIt1pwWDLa0NlSe999W&#10;Ab4V5uPpuJm+Fr4J46zYfm5PM6UG/e5lDiJSF2/h//a7VvA4hr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Kog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1H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bUc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0Qh8IA&#10;AADbAAAADwAAAGRycy9kb3ducmV2LnhtbESP3WoCMRSE7wXfIRyhN1ITS2tlaxRRLN6JPw9w2Bw3&#10;SzcnSxLd9e2bgtDLYWa+YRar3jXiTiHWnjVMJwoEcelNzZWGy3n3OgcRE7LBxjNpeFCE1XI4WGBh&#10;fMdHup9SJTKEY4EabEptIWUsLTmME98SZ+/qg8OUZaikCdhluGvkm1Iz6bDmvGCxpY2l8ud0cxrG&#10;9thXm8PlG+Wj3IZPpbrDTmn9MurXXyAS9ek//GzvjYb3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RCH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+O8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B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T47w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PjPsUA&#10;AADb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HrG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+M+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3TMEA&#10;AADb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Ae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Md0zBAAAA2wAAAA8AAAAAAAAAAAAAAAAAmAIAAGRycy9kb3du&#10;cmV2LnhtbFBLBQYAAAAABAAEAPUAAACGAwAAAAA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S18UA&#10;AADbAAAADwAAAGRycy9kb3ducmV2LnhtbESPQWvCQBSE7wX/w/IK3upGKVKjqxTFIvQgsR7a20v2&#10;mQ1m34bsxqT/3hUKPQ4z8w2z2gy2FjdqfeVYwXSSgCAunK64VHD+2r+8gfABWWPtmBT8kofNevS0&#10;wlS7njO6nUIpIoR9igpMCE0qpS8MWfQT1xBH7+JaiyHKtpS6xT7CbS1nSTKXFiuOCwYb2hoqrqfO&#10;KvjR067vduUxM0Oef4TZZ3b5zpUaPw/vSxCBhvAf/msftILXBT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gNLX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9MR8AA&#10;AADbAAAADwAAAGRycy9kb3ducmV2LnhtbERPTYvCMBC9C/sfwizsTVMFRapR3AUXPQhWd+9DM7bF&#10;ZlKS2FZ/vTkIHh/ve7nuTS1acr6yrGA8SkAQ51ZXXCj4O2+HcxA+IGusLZOCO3lYrz4GS0y17Tij&#10;9hQKEUPYp6igDKFJpfR5SQb9yDbEkbtYZzBE6AqpHXYx3NRykiQzabDi2FBiQz8l5dfTzSgIh+w4&#10;+f3OcvO/u7t9+ziOp0Wn1Ndnv1mACNSHt/jl3mkF07g+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K9MR8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Pp3MMA&#10;AADbAAAADwAAAGRycy9kb3ducmV2LnhtbESPQWvCQBSE7wX/w/IEb3UTwVKiq6hg0UPB2Hp/ZJ9J&#10;MPs27G6T6K93C4Ueh5n5hlmuB9OIjpyvLStIpwkI4sLqmksF31/713cQPiBrbCyTgjt5WK9GL0vM&#10;tO05p+4cShEh7DNUUIXQZlL6oiKDfmpb4uhdrTMYonSl1A77CDeNnCXJmzRYc1yosKVdRcXt/GMU&#10;hM/8NPvY5oW5HO7u2D1O6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Pp3M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3q8MA&#10;AADbAAAADwAAAGRycy9kb3ducmV2LnhtbESPQWvCQBSE7wX/w/IEb3VjwFKiq6hg0UPB2Hp/ZJ9J&#10;MPs27G6T6K93C4Ueh5n5hlmuB9OIjpyvLSuYTRMQxIXVNZcKvr/2r+8gfEDW2FgmBXfysF6NXpaY&#10;adtzTt05lCJC2GeooAqhzaT0RUUG/dS2xNG7WmcwROlKqR32EW4amSbJmzRYc1yosKVdRcXt/GMU&#10;hM/8lH5s88JcDnd37B6n2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F3q8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iI8UA&#10;AADbAAAADwAAAGRycy9kb3ducmV2LnhtbESPQWvCQBSE74L/YXlCL2J2rdjWmFVKacFeBK2X3p7Z&#10;ZxLMvk2zWxP/vVsQehxm5hsmW/e2FhdqfeVYwzRRIIhzZyouNBy+PiYvIHxANlg7Jg1X8rBeDQcZ&#10;psZ1vKPLPhQiQtinqKEMoUml9HlJFn3iGuLonVxrMUTZFtK02EW4reWjUk/SYsVxocSG3krKz/tf&#10;q6Grtt/59LN4V9fno9rhcTEb/xitH0b96xJEoD78h+/tjdEwn8H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aIj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6V8UA&#10;AADbAAAADwAAAGRycy9kb3ducmV2LnhtbESPQWvCQBSE74L/YXlCL1J3bbXV6CqltFAvQtRLb8/s&#10;MwnNvk2zWxP/fVcQPA4z8w2zXHe2EmdqfOlYw3ikQBBnzpScazjsPx9nIHxANlg5Jg0X8rBe9XtL&#10;TIxrOaXzLuQiQtgnqKEIoU6k9FlBFv3I1cTRO7nGYoiyyaVpsI1wW8knpV6kxZLjQoE1vReU/ez+&#10;rIa23H5n403+oS6vR5Xicf48/DVaPwy6twWIQF24h2/tL6NhOoHrl/gD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DpX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ORMIA&#10;AADbAAAADwAAAGRycy9kb3ducmV2LnhtbESPQUvDQBSE70L/w/KE3uxGIUVit6W0CB5rlEBvz+wz&#10;G8y+DbvPNP33riB4HGbmG2azm/2gJoqpD2zgflWAIm6D7bkz8P72fPcIKgmyxSEwGbhSgt12cbPB&#10;yoYLv9JUS6cyhFOFBpzIWGmdWkce0yqMxNn7DNGjZBk7bSNeMtwP+qEo1tpjz3nB4UgHR+1X/e0N&#10;rKeyPl77jyaeGmomdz6LxNKY5e28fwIlNMt/+K/9Yg2UJ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o5E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QM8IA&#10;AADbAAAADwAAAGRycy9kb3ducmV2LnhtbESPQUvDQBSE70L/w/IK3uymQoLEbotYBI8aJdDbM/vM&#10;BrNvw+4zTf+9Kwgeh5n5htkdFj+qmWIaAhvYbgpQxF2wA/cG3t+ebu5AJUG2OAYmAxdKcNivrnZY&#10;23DmV5ob6VWGcKrRgBOZaq1T58hj2oSJOHufIXqULGOvbcRzhvtR3xZFpT0OnBccTvToqPtqvr2B&#10;ai6b42X4aONLS+3sTieRWBpzvV4e7kEJLfIf/ms/WwNlBb9f8g/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5BAz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i1qMIA&#10;AADbAAAADwAAAGRycy9kb3ducmV2LnhtbESPQUvDQBSE74L/YXkFb3ZTIb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qLWo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ysL4A&#10;AADbAAAADwAAAGRycy9kb3ducmV2LnhtbERPTYvCMBC9L/gfwgjetqmCslRjaYWFPQlWWfY4NGNb&#10;bCYlibX+e3NY8Ph437t8Mr0YyfnOsoJlkoIgrq3uuFFwOX9/foHwAVljb5kUPMlDvp997DDT9sEn&#10;GqvQiBjCPkMFbQhDJqWvWzLoEzsQR+5qncEQoWukdviI4aaXqzTdSIMdx4YWBzq0VN+qu1GApjq6&#10;3+Oq4hJHLp998eewUGoxn4otiEBTeIv/3T9awTqOjV/iD5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2srC+AAAA2w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XK8IA&#10;AADbAAAADwAAAGRycy9kb3ducmV2LnhtbESPzWrDMBCE74W8g9hAb40cQ0PqRAlOodCTIU4pPS7W&#10;xjaxVkZS/fP2UaDQ4zAz3zD742Q6MZDzrWUF61UCgriyuuVawdfl42ULwgdkjZ1lUjCTh+Nh8bTH&#10;TNuRzzSUoRYRwj5DBU0IfSalrxoy6Fe2J47e1TqDIUpXS+1wjHDTyTRJNtJgy3GhwZ7eG6pu5a9R&#10;gKYs3HeRlnzCgU9zl/84zJV6Xk75DkSgKfyH/9qfWsHrG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hcr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0C7oA&#10;AADbAAAADwAAAGRycy9kb3ducmV2LnhtbERPvQrCMBDeBd8hnOCmqQ4i1ShVEJwEq4jj0ZxtsbmU&#10;JNb69mYQHD++//W2N43oyPnasoLZNAFBXFhdc6ngejlMliB8QNbYWCYFH/Kw3QwHa0y1ffOZujyU&#10;IoawT1FBFUKbSumLigz6qW2JI/ewzmCI0JVSO3zHcNPIeZIspMGaY0OFLe0rKp75yyhAk5/c7TTP&#10;eYcd7z5NdneYKTUe9dkKRKA+/MU/91ErWMT18Uv8AX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Wx0C7oAAADbAAAADwAAAAAAAAAAAAAAAACYAgAAZHJzL2Rvd25yZXYueG1s&#10;UEsFBgAAAAAEAAQA9QAAAH8DAAAAAA=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3VsEA&#10;AADbAAAADwAAAGRycy9kb3ducmV2LnhtbESPQYvCMBSE74L/ITxhb5p2F1SqUVRY1oMHrf6AR/Ns&#10;is1LSbLa/fcbQfA4zMw3zHLd21bcyYfGsYJ8koEgrpxuuFZwOX+P5yBCRNbYOiYFfxRgvRoOllho&#10;9+AT3ctYiwThUKACE2NXSBkqQxbDxHXEybs6bzEm6WupPT4S3LbyM8um0mLDacFgRztD1a38tQp2&#10;s+O2/PEHQ/PL10bmfotsjVIfo36zABGpj+/wq73XCqY5PL+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91b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pIcEA&#10;AADbAAAADwAAAGRycy9kb3ducmV2LnhtbESPQYvCMBSE78L+h/AWvGmqgpauUVQQPXjQ6g94NG+b&#10;ss1LSbLa/fcbQfA4zMw3zHLd21bcyYfGsYLJOANBXDndcK3gdt2PchAhImtsHZOCPwqwXn0Mllho&#10;9+AL3ctYiwThUKACE2NXSBkqQxbD2HXEyft23mJM0tdSe3wkuG3lNMvm0mLDacFgRztD1U/5axXs&#10;FudtefAnQ/lttpETv0W2RqnhZ7/5AhGpj+/wq33UCuZTeH5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YaSH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MusEA&#10;AADbAAAADwAAAGRycy9kb3ducmV2LnhtbESPQYvCMBSE78L+h/CEvWnqClq6RlFB1sMetPoDHs3b&#10;pti8lCRq/fdGWPA4zMw3zGLV21bcyIfGsYLJOANBXDndcK3gfNqNchAhImtsHZOCBwVYLT8GCyy0&#10;u/ORbmWsRYJwKFCBibErpAyVIYth7Dri5P05bzEm6WupPd4T3LbyK8tm0mLDacFgR1tD1aW8WgXb&#10;+WFT/vhfQ/l5upYTv0G2RqnPYb/+BhGpj+/wf3uvFcym8PqSf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UzLr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a88MA&#10;AADbAAAADwAAAGRycy9kb3ducmV2LnhtbESPT2sCMRTE7wW/Q3hCbzWrL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Za8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/aMMA&#10;AADbAAAADwAAAGRycy9kb3ducmV2LnhtbESPT2sCMRTE7wW/Q3hCbzWrp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r/a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hhH8MA&#10;AADbAAAADwAAAGRycy9kb3ducmV2LnhtbESPQWvCQBSE74X+h+UVequbWggS3YRSquTQQ9UWPD6y&#10;z00w+zbubjX+e7cgeBxm5htmUY22FyfyoXOs4HWSgSBunO7YKPjZLl9mIEJE1tg7JgUXClCVjw8L&#10;LLQ785pOm2hEgnAoUEEb41BIGZqWLIaJG4iTt3feYkzSG6k9nhPc9nKaZbm02HFaaHGgj5aaw+bP&#10;KpiZldl9NfXaxPr7138Ob0eDrNTz0/g+BxFpjPfwrV1rBXkO/1/SD5D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hhH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A+sEA&#10;AADbAAAADwAAAGRycy9kb3ducmV2LnhtbESPzWoCMRSF94W+Q7gFdzVTFStTo5QRsUubFuryMrlO&#10;Qic3wyTq+PaNIHR5OD8fZ7kefCvO1EcXWMHLuABBXAfjuFHw/bV9XoCICdlgG5gUXCnCevX4sMTS&#10;hAt/0lmnRuQRjiUqsCl1pZSxtuQxjkNHnL1j6D2mLPtGmh4vedy3clIUc+nRcSZY7KiyVP/qk8+Q&#10;qd/87L0+VLOuaixrvXNHp9ToaXh/A5FoSP/he/vDKJi/wu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wPr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UiL8A&#10;AADbAAAADwAAAGRycy9kb3ducmV2LnhtbERPTUsDMRC9C/6HMEJvNqstRdamRVbEHjUt6HHYTDfB&#10;zWTZxHb7751DwePjfa+3U+zVicYcEht4mFegiNvkAncGDvu3+ydQuSA77BOTgQtl2G5ub9ZYu3Tm&#10;TzrZ0ikJ4VyjAV/KUGudW08R8zwNxMId0xixCBw77UY8S3js9WNVrXTEwNLgcaDGU/tjf6OULOLr&#10;10e0381yaDrP1r6HYzBmdje9PIMqNJV/8dW9cwZWMla+yA/Qm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VSIvwAAANsAAAAPAAAAAAAAAAAAAAAAAJgCAABkcnMvZG93bnJl&#10;di54bWxQSwUGAAAAAAQABAD1AAAAhAMAAAAA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5rMMA&#10;AADbAAAADwAAAGRycy9kb3ducmV2LnhtbESP0WrCQBRE3wv+w3KFvtWNFdIYs4oVStqXgjEfcM1e&#10;k2D2bsyumv59t1DwcZiZM0y2GU0nbjS41rKC+SwCQVxZ3XKtoDx8vCQgnEfW2FkmBT/kYLOePGWY&#10;anvnPd0KX4sAYZeigsb7PpXSVQ0ZdDPbEwfvZAeDPsihlnrAe4CbTr5GUSwNthwWGuxp11B1Lq5G&#10;gU2+3rnguBsvdtG/fR9zk5cLpZ6n43YFwtPoH+H/9qdWEC/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A5rM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G7LsA&#10;AADbAAAADwAAAGRycy9kb3ducmV2LnhtbERPzQ7BQBC+S7zDZiRubJEgZQkSwUWiPMDojrbRna3u&#10;ot7eHiSOX77/+bIxpXhR7QrLCgb9CARxanXBmYLLedubgnAeWWNpmRR8yMFy0W7NMdb2zSd6JT4T&#10;IYRdjApy76tYSpfmZND1bUUcuJutDfoA60zqGt8h3JRyGEVjabDg0JBjRZuc0nvyNArs9LDmhMdl&#10;87CjanK87szuMlKq22lWMxCeGv8X/9x7rWAS1ocv4QfIx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ATBuy7AAAA2wAAAA8AAAAAAAAAAAAAAAAAmAIAAGRycy9kb3ducmV2Lnht&#10;bFBLBQYAAAAABAAEAPUAAACAAwAAAAA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+jd8IA&#10;AADbAAAADwAAAGRycy9kb3ducmV2LnhtbESP0YrCMBRE34X9h3AXfNO0K2ipxuIuLOqLYPUDrs21&#10;LTY33Sar9e+NIPg4zMwZZpH1phFX6lxtWUE8jkAQF1bXXCo4Hn5HCQjnkTU2lknBnRxky4/BAlNt&#10;b7yna+5LESDsUlRQed+mUrqiIoNubFvi4J1tZ9AH2ZVSd3gLcNPIryiaSoM1h4UKW/qpqLjk/0aB&#10;TbbfnPO06f/spJ3tTmuzPk6UGn72qzkIT71/h1/tjVYwi+H5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6N3wgAAANs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ToKcMA&#10;AADbAAAADwAAAGRycy9kb3ducmV2LnhtbESPwW7CMBBE70j8g7WVegMnOQBNMRGiRBRxauADVvE2&#10;jhqvo9gl6d/jSpV6HM3MG822mGwn7jT41rGCdJmAIK6dbrlRcLuWiw0IH5A1do5JwQ95KHbz2RZz&#10;7Ub+oHsVGhEh7HNUYELocyl9bciiX7qeOHqfbrAYohwaqQccI9x2MkuSlbTYclww2NPBUP1VfVsF&#10;b0en9bnfr039cr5U5Zh2p6xU6vlp2r+CCDSF//Bf+10rWGfw+yX+AL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ToKc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VxsQA&#10;AADbAAAADwAAAGRycy9kb3ducmV2LnhtbESPwWrDMBBE74X+g9hCb7UcU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x1cb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XaMQA&#10;AADbAAAADwAAAGRycy9kb3ducmV2LnhtbESPwWrDMBBE74X8g9hAbo3cgl3jRAklJMSkpzr5gI21&#10;tU2tlZHU2OnXV4VCj8PMvGHW28n04kbOd5YVPC0TEMS11R03Ci7nw2MOwgdkjb1lUnAnD9vN7GGN&#10;hbYjv9OtCo2IEPYFKmhDGAopfd2SQb+0A3H0PqwzGKJ0jdQOxwg3vXxOkkwa7DgutDjQrqX6s/oy&#10;Cvh7vzsP+fWtdMlJHrMqP+3TXKnFfHpdgQg0hf/wX7vUCl5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3F2j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shMIA&#10;AADbAAAADwAAAGRycy9kb3ducmV2LnhtbESP0YrCMBRE34X9h3AXfNN0F9TSNcoiiqJPVj/gbnNt&#10;i81NSbJa/XojCD4OM3OGmc4704gLOV9bVvA1TEAQF1bXXCo4HlaDFIQPyBoby6TgRh7ms4/eFDNt&#10;r7ynSx5KESHsM1RQhdBmUvqiIoN+aFvi6J2sMxiidKXUDq8Rbhr5nSRjabDmuFBhS4uKinP+bxTw&#10;fbk4tOnfbuOSrVyP83S7HKVK9T+73x8QgbrwDr/aG61gMoH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SyE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aW8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81f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aW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1875;top:461;width:1487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Nomear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Candidatos</w:t>
                          </w:r>
                          <w:proofErr w:type="spellEnd"/>
                        </w:p>
                      </w:txbxContent>
                    </v:textbox>
                  </v:rect>
                  <v:rect id="Rectangle 78" o:spid="_x0000_s1102" style="position:absolute;left:3399;top:3782;width:124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79" o:spid="_x0000_s1103" style="position:absolute;left:4621;top:1200;width:1258;height: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9PpsQA&#10;AADbAAAADwAAAGRycy9kb3ducmV2LnhtbESPUWvCMBSF3wf+h3CFvc3UMpxUo8iGMgYy5vwB1+ba&#10;lDY3JYm12683g4GPh3POdzjL9WBb0ZMPtWMF00kGgrh0uuZKwfF7+zQHESKyxtYxKfihAOvV6GGJ&#10;hXZX/qL+ECuRIBwKVGBi7AopQ2nIYpi4jjh5Z+ctxiR9JbXHa4LbVuZZNpMWa04LBjt6NVQ2h4tV&#10;8DJrmt1Hv+v2n2+bc87Pp/bXeKUex8NmASLSEO/h//a7VjDP4e9L+gF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/T6bEAAAA2wAAAA8AAAAAAAAAAAAAAAAAmAIAAGRycy9k&#10;b3ducmV2LnhtbFBLBQYAAAAABAAEAPUAAACJAwAAAAA=&#10;" fillcolor="#c0bfc0" strokecolor="#c0bfc0" strokeweight="33e-5mm"/>
                  <v:oval id="Oval 80" o:spid="_x0000_s1104" style="position:absolute;left:4585;top:1164;width:1258;height: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atDMQA&#10;AADbAAAADwAAAGRycy9kb3ducmV2LnhtbESPzUoDQRCE74LvMHTAi5hZFSRsMgkxIKjkoKu5Nzu9&#10;P2SmZ7PTZte3zwQCORZV9RW1WI3eqSP1sQ1s4HGagSIug225NvD78/YwAxUF2aILTAb+KcJqeXuz&#10;wNyGgb/pWEitEoRjjgYakS7XOpYNeYzT0BEnrwq9R0myr7XtcUhw7/RTlr1ojy2nhQY72jRU7os/&#10;b+DwKa+7Qu6zaus2H62rvvxwWBtzNxnXc1BCo1zDl/a7NTB7hvOX9AP08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2rQzEAAAA2wAAAA8AAAAAAAAAAAAAAAAAmAIAAGRycy9k&#10;b3ducmV2LnhtbFBLBQYAAAAABAAEAPUAAACJAwAAAAA=&#10;" fillcolor="#fcf2e3" strokeweight="33e-5mm"/>
                  <v:rect id="Rectangle 81" o:spid="_x0000_s110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aJsAA&#10;AADbAAAADwAAAGRycy9kb3ducmV2LnhtbESPQYvCMBSE74L/ITzBi2iqiEg1iiiCN1ldFo+P5tkW&#10;m5fapBr//UYQPA4z8w2zXAdTiQc1rrSsYDxKQBBnVpecK/g974dzEM4ja6wsk4IXOVivup0lpto+&#10;+YceJ5+LCGGXooLC+zqV0mUFGXQjWxNH72obgz7KJpe6wWeEm0pOkmQmDZYcFwqsaVtQdju1RkGb&#10;uPA3PeP+NrhQcJej3d3HVql+L2wWIDwF/w1/2getYD6F95f4A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uaJ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c/vcQA&#10;AADbAAAADwAAAGRycy9kb3ducmV2LnhtbESPQWvCQBSE70L/w/IKvUjdWGqRmE0QJdBbqZbi8ZF9&#10;JiHZtzG7xu2/7xYKHoeZ+YbJimB6MdHoWssKlosEBHFldcu1gq9j+bwG4Tyyxt4yKfghB0X+MMsw&#10;1fbGnzQdfC0ihF2KChrvh1RKVzVk0C3sQBy9sx0N+ijHWuoRbxFuevmSJG/SYMtxocGBdg1V3eFq&#10;FFwTF75fj1h28xMFd/qw+8vSKvX0GLYbEJ6Cv4f/2+9awXoFf1/i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nP73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rLsUA&#10;AADbAAAADwAAAGRycy9kb3ducmV2LnhtbESPS2vDMBCE74H+B7GF3GI5hbwcyyH0Ab0mKU1yW6yN&#10;7dZaGUux3f76KlDIcZiZb5h0M5hadNS6yrKCaRSDIM6trrhQ8HF4myxBOI+ssbZMCn7IwSZ7GKWY&#10;aNvzjrq9L0SAsEtQQel9k0jp8pIMusg2xMG72NagD7ItpG6xD3BTy6c4nkuDFYeFEht6Lin/3l+N&#10;gv63W0zr7Wn1ytfFEWfnl8/j+Uup8eOwXYPwNPh7+L/9rhUs53D7En6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asu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OtcUA&#10;AADbAAAADwAAAGRycy9kb3ducmV2LnhtbESPQWvCQBSE74X+h+UVeqsbBY3GrCLVgtdqUXN7ZF+T&#10;tNm3IbsmaX+9WxB6HGbmGyZdD6YWHbWusqxgPIpAEOdWV1wo+Di+vcxBOI+ssbZMCn7IwXr1+JBi&#10;om3P79QdfCEChF2CCkrvm0RKl5dk0I1sQxy8T9sa9EG2hdQt9gFuajmJopk0WHFYKLGh15Ly78PV&#10;KOh/u3hcby6LHV/jM06z7emcfSn1/DRsliA8Df4/fG/vtYJ5DH9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Q61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aw4cIA&#10;AADbAAAADwAAAGRycy9kb3ducmV2LnhtbERPy4rCMBTdC/MP4Qqz01QXpXSMIoowLgZGLcrsrs3t&#10;A5ub0kTt+PVmIbg8nPds0ZtG3KhztWUFk3EEgji3uuZSQXbYjBIQziNrbCyTgn9ysJh/DGaYanvn&#10;Hd32vhQhhF2KCirv21RKl1dk0I1tSxy4wnYGfYBdKXWH9xBuGjmNolgarDk0VNjSqqL8sr8aBfHp&#10;es7Kzd/P7/FU5MU2Wa99/FDqc9gvv0B46v1b/HJ/awVJGBu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RrDhwgAAANsAAAAPAAAAAAAAAAAAAAAAAJgCAABkcnMvZG93&#10;bnJldi54bWxQSwUGAAAAAAQABAD1AAAAhwMAAAAA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VesYA&#10;AADbAAAADwAAAGRycy9kb3ducmV2LnhtbESPT2vCQBTE70K/w/IKvemmPYQ0ugYxCO2hUK1UvD2z&#10;L38w+zZkV0399K5Q8DjMzG+YWTaYVpypd41lBa+TCARxYXXDlYLtz2qcgHAeWWNrmRT8kYNs/jSa&#10;Yarthdd03vhKBAi7FBXU3neplK6oyaCb2I44eKXtDfog+0rqHi8Bblr5FkWxNNhwWKixo2VNxXFz&#10;Mgri3emwrVb7r+/fXVmUn0me+/iq1MvzsJiC8DT4R/i//aEVJO9w/xJ+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oVes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qOsEA&#10;AADbAAAADwAAAGRycy9kb3ducmV2LnhtbERPy4rCMBTdC/5DuMLsNNVF0WoUUQRnIYyOKO6uze0D&#10;m5vSRK3z9WYhzPJw3rNFayrxoMaVlhUMBxEI4tTqknMFx99NfwzCeWSNlWVS8CIHi3m3M8NE2yfv&#10;6XHwuQgh7BJUUHhfJ1K6tCCDbmBr4sBltjHoA2xyqRt8hnBTyVEUxdJgyaGhwJpWBaW3w90oiM/3&#10;6zHfXHY/p3OWZt/j9drHf0p99drlFISn1v+LP+6tVjAJ68OX8APk/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pKjrBAAAA2wAAAA8AAAAAAAAAAAAAAAAAmAIAAGRycy9kb3du&#10;cmV2LnhtbFBLBQYAAAAABAAEAPUAAACG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KhsMA&#10;AADbAAAADwAAAGRycy9kb3ducmV2LnhtbESPS4vCMBSF98L8h3AH3IimuhCnGmVGGBB3PmF21+ba&#10;lkluShNr9dcbQXB5OI+PM1u01oiGal86VjAcJCCIM6dLzhXsd7/9CQgfkDUax6TgRh4W84/ODFPt&#10;rryhZhtyEUfYp6igCKFKpfRZQRb9wFXE0Tu72mKIss6lrvEax62RoyQZS4slR0KBFS0Lyv63Fxsh&#10;q6M8Hm7r7L7v/Z1+Gmnuy41RqvvZfk9BBGrDO/xqr7SCryE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aKh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QU8cMA&#10;AADbAAAADwAAAGRycy9kb3ducmV2LnhtbESPS4vCMBSF9wP+h3AFN4Om42LQahRHGBB3PsHdtbm2&#10;xeSmNJla/fUTQXB5OI+PM5231oiGal86VvA1SEAQZ06XnCvY7377IxA+IGs0jknBnTzMZ52PKaba&#10;3XhDzTbkIo6wT1FBEUKVSumzgiz6gauIo3dxtcUQZZ1LXeMtjlsjh0nyLS2WHAkFVrQsKLtu/2yE&#10;rI7yeLivs8f+83T+aaR5LDdGqV63XUxABGrDO/xqr7SC8RC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QU8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MRosQA&#10;AADbAAAADwAAAGRycy9kb3ducmV2LnhtbESPQWvCQBSE74X+h+UJ3upGi6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zEaL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J1sQA&#10;AADbAAAADwAAAGRycy9kb3ducmV2LnhtbESPQWvCQBSE74X+h+UJ3upGqa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aid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RRcIA&#10;AADbAAAADwAAAGRycy9kb3ducmV2LnhtbESPwWrDMBBE74X+g9hCb7XclAb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BFF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PMr8A&#10;AADbAAAADwAAAGRycy9kb3ducmV2LnhtbESPQYvCMBSE7wv+h/AEb2uqQrHVKFIQveruxdujeTbF&#10;5qUkUeu/N8LCHoeZ+YZZbwfbiQf50DpWMJtmIIhrp1tuFPz+7L+XIEJE1tg5JgUvCrDdjL7WWGr3&#10;5BM9zrERCcKhRAUmxr6UMtSGLIap64mTd3XeYkzSN1J7fCa47eQ8y3JpseW0YLCnylB9O9+tArvY&#10;x/qSV92R/bAsiqup6HBSajIedisQkYb4H/5rH7WCIofPl/QD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o8yvwAAANs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vasUA&#10;AADbAAAADwAAAGRycy9kb3ducmV2LnhtbESP3WoCMRSE74W+QzgF72q2lVZdjVKkQkEs1B/Qu+Pm&#10;uLtscrJsoq5vbwoFL4eZ+YaZzFprxIUaXzpW8NpLQBBnTpecK9huFi9DED4gazSOScGNPMymT50J&#10;ptpd+Zcu65CLCGGfooIihDqV0mcFWfQ9VxNH7+QaiyHKJpe6wWuEWyPfkuRDWiw5LhRY07ygrFqf&#10;rYKfdrcsR/uq6h/Nyn8d54d3Mgelus/t5xhEoDY8wv/tb61gNIC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u9q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F7GMIA&#10;AADbAAAADwAAAGRycy9kb3ducmV2LnhtbERPXWvCMBR9F/wP4Qp7m6kTRTujiEwYDAWrg/l2be7a&#10;0uSmNJnWf28eBj4ezvdi1VkjrtT6yrGC0TABQZw7XXGh4HTcvs5A+ICs0TgmBXfysFr2ewtMtbvx&#10;ga5ZKEQMYZ+igjKEJpXS5yVZ9EPXEEfu17UWQ4RtIXWLtxhujXxLkqm0WHFsKLGhTUl5nf1ZBfvu&#10;+6ua/9T1+GJ2/uOyOU/InJV6GXTrdxCBuvAU/7s/tYJ5HBu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XsY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9ou8MA&#10;AADbAAAADwAAAGRycy9kb3ducmV2LnhtbESPwWrDMBBE74H+g9hCbrHsFkrsWgklkNa3kLT0vLU2&#10;som1MpbsOH8fFQo9DjPzhim3s+3ERINvHSvIkhQEce10y0bB1+d+tQbhA7LGzjEpuJGH7eZhUWKh&#10;3ZWPNJ2CERHCvkAFTQh9IaWvG7LoE9cTR+/sBoshysFIPeA1wm0nn9L0RVpsOS402NOuofpyGq2C&#10;7nA5Z6N1z5xnprI/H9/HdfWu1PJxfnsFEWgO/+G/dqUV5Dn8fo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9ou8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7" o:spid="_x0000_s112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EtM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L4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BEt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8" o:spid="_x0000_s112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hL8EA&#10;AADcAAAADwAAAGRycy9kb3ducmV2LnhtbERPTWuDQBC9F/oflinkVldbKInJGkKhrbegCT1P3YmK&#10;7qy4GzX/Plso9DaP9zm7/WJ6MdHoWssKkigGQVxZ3XKt4Hz6eF6DcB5ZY2+ZFNzIwT57fNhhqu3M&#10;BU2lr0UIYZeigsb7IZXSVQ0ZdJEdiAN3saNBH+BYSz3iHMJNL1/i+E0abDk0NDjQe0NVV16Ngv7Y&#10;XZKrsa+8Serc/Hx9F+v8U6nV03LYgvC0+H/xnzvXYX6cwO8z4QKZ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c4S/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biMMA&#10;AADcAAAADwAAAGRycy9kb3ducmV2LnhtbERP22rCQBB9F/oPyxR80936IBJdpRSaKi2ith8wZMck&#10;JDubZjeX9uvdQsG3OZzrbHajrUVPrS8da3iaKxDEmTMl5xq+Pl9nKxA+IBusHZOGH/Kw2z5MNpgY&#10;N/CZ+kvIRQxhn6CGIoQmkdJnBVn0c9cQR+7qWoshwjaXpsUhhttaLpRaSoslx4YCG3opKKsundWw&#10;TMt3vxq+P677I6m0ejucut9G6+nj+LwGEWgMd/G/e2/ifLWAv2fiB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bi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++E8IA&#10;AADcAAAADwAAAGRycy9kb3ducmV2LnhtbERP3WrCMBS+F/YO4Qx2NxM3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774T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Bh8MA&#10;AADcAAAADwAAAGRycy9kb3ducmV2LnhtbERPTUsDMRC9C/6HMEJvNqm1VbdNSykuitCKVfA6bKab&#10;xc1kSWK7/feNUPA2j/c582XvWnGgEBvPGkZDBYK48qbhWsPXZ3n7CCImZIOtZ9JwogjLxfXVHAvj&#10;j/xBh12qRQ7hWKAGm1JXSBkrSw7j0HfEmdv74DBlGGppAh5zuGvlnVJT6bDh3GCxo7Wl6mf36zTg&#10;S2m3k++3h+cytHGsys37Zv+k9eCmX81AJOrTv/jifjV5vrqHv2fyBXJ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3Bh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FkHMMA&#10;AADcAAAADwAAAGRycy9kb3ducmV2LnhtbERPTWsCMRC9F/ofwhS81aSKtd0apYhLpaBSW+h12Iyb&#10;pZvJkkTd/ntTEHqbx/uc2aJ3rThRiI1nDQ9DBYK48qbhWsPXZ3n/BCImZIOtZ9LwSxEW89ubGRbG&#10;n/mDTvtUixzCsUANNqWukDJWlhzGoe+IM3fwwWHKMNTSBDzncNfKkVKP0mHDucFiR0tL1c/+6DTg&#10;W2m3k+/36aoMbRyrcrPbHJ61Htz1ry8gEvXpX3x1r02erybw90y+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FkH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7+L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r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67v4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ceY7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b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px5j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iqcYA&#10;AADcAAAADwAAAGRycy9kb3ducmV2LnhtbESPQWvDMAyF74P+B6PCbqvTHspI65ax0jHoYaTrobsp&#10;sRqHxXKInSb799NhsJvEe3rv03Y/+VbdqY9NYAPLRQaKuAq24drA5fP49AwqJmSLbWAy8EMR9rvZ&#10;wxZzG0Yu6H5OtZIQjjkacCl1udaxcuQxLkJHLNot9B6TrH2tbY+jhPtWr7JsrT02LA0OO3p1VH2f&#10;B2/gyy6HcTjUH4WbyvItrU7F7Voa8zifXjagEk3p3/x3/W4FPxNaeUYm0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iq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nHMsMA&#10;AADcAAAADwAAAGRycy9kb3ducmV2LnhtbERPTWvCQBC9F/wPywi91Y0epI2uIkqL0EOJetDbJDtm&#10;g9nZkN2Y+O/dQqG3ebzPWa4HW4s7tb5yrGA6SUAQF05XXCo4HT/f3kH4gKyxdkwKHuRhvRq9LDHV&#10;rueM7odQihjCPkUFJoQmldIXhiz6iWuII3d1rcUQYVtK3WIfw20tZ0kylxYrjg0GG9oaKm6Hziq4&#10;6GnXd7vyJzNDnn+F2Xd2PedKvY6HzQJEoCH8i//cex3nJx/w+0y8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nHM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4csYA&#10;AADcAAAADwAAAGRycy9kb3ducmV2LnhtbESPQWvDMAyF74P+B6PBbquTHsZI65bR0THYYaTrobsp&#10;sRqHxnKInSb799NhsJvEe3rv02Y3+07daIhtYAP5MgNFXAfbcmPg9HV4fAYVE7LFLjAZ+KEIu+3i&#10;boOFDROXdDumRkkIxwINuJT6QutYO/IYl6EnFu0SBo9J1qHRdsBJwn2nV1n2pD22LA0Oe9o7qq/H&#10;0Rv4tvk4ja/NZ+nmqnpLq4/ycq6MebifX9agEs3p3/x3/W4FPxd8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r4c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SFbsIA&#10;AADcAAAADwAAAGRycy9kb3ducmV2LnhtbERPS2vCQBC+F/wPywi91U0ES4muokLFHgrGx33Ijkkw&#10;Oxt2t0n017uFQm/z8T1nsRpMIzpyvrasIJ0kIIgLq2suFZxPn28fIHxA1thYJgV38rBajl4WmGnb&#10;c07dMZQihrDPUEEVQptJ6YuKDPqJbYkjd7XOYIjQlVI77GO4aeQ0Sd6lwZpjQ4UtbSsqbscfoyB8&#10;54fpbpMX5rK/u6/ucUhnZa/U63hYz0EEGsK/+M+913F+msLvM/EC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IVu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YbGcMA&#10;AADcAAAADwAAAGRycy9kb3ducmV2LnhtbERPTWvCQBC9F/oflhG81U0CLZK6Si206KFgot6H7DQJ&#10;zc6G3W0S/fVuoeBtHu9zVpvJdGIg51vLCtJFAoK4srrlWsHp+PG0BOEDssbOMim4kIfN+vFhhbm2&#10;Ixc0lKEWMYR9jgqaEPpcSl81ZNAvbE8cuW/rDIYIXS21wzGGm05mSfIiDbYcGxrs6b2h6qf8NQrC&#10;V3HIPrdFZc67i9sP10P6XI9KzWfT2yuIQFO4i//dOx3npxn8PRMv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YbGc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H98MA&#10;AADcAAAADwAAAGRycy9kb3ducmV2LnhtbERPTWvCQBC9F/oflhG8FN2NgtroKqUo6KWg7aW3MTsm&#10;wexsml1N/PduQfA2j/c5i1VnK3GlxpeONSRDBYI4c6bkXMPP92YwA+EDssHKMWm4kYfV8vVlgalx&#10;Le/pegi5iCHsU9RQhFCnUvqsIIt+6GriyJ1cYzFE2OTSNNjGcFvJkVITabHk2FBgTZ8FZefDxWpo&#10;y6/fLNnla3WbHtUej+/jtz+jdb/XfcxBBOrCU/xwb02cn4zh/5l4gV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nH9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fg8MA&#10;AADcAAAADwAAAGRycy9kb3ducmV2LnhtbERPTWvCQBC9C/0PyxS8iO5GpWrqKqUo2EtB68XbmJ0m&#10;odnZNLua+O/dgtDbPN7nLNedrcSVGl861pCMFAjizJmScw3Hr+1wDsIHZIOVY9JwIw/r1VNvialx&#10;Le/pegi5iCHsU9RQhFCnUvqsIIt+5GriyH27xmKIsMmlabCN4baSY6VepMWSY0OBNb0XlP0cLlZD&#10;W36esuQj36jb7Kz2eF5MBr9G6/5z9/YKIlAX/sUP987E+ckU/p6JF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Bfg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94sEA&#10;AADcAAAADwAAAGRycy9kb3ducmV2LnhtbERPTUvDQBC9C/0PyxS82U2FFIndFmkRPGqUQG/T7JgN&#10;ZmfD7pim/94VBG/zeJ+z3c9+UBPF1Ac2sF4VoIjbYHvuDHy8P989gEqCbHEITAaulGC/W9xssbLh&#10;wm801dKpHMKpQgNOZKy0Tq0jj2kVRuLMfYboUTKMnbYRLzncD/q+KDbaY8+5weFIB0ftV/3tDWym&#10;sj5e+3MTXxtqJnc6icTS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wfe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LjlcEA&#10;AADcAAAADwAAAGRycy9kb3ducmV2LnhtbERPTUvDQBC9C/0PyxS82U2FBondFmkRPGqUQG/T7JgN&#10;ZmfD7pim/94VBG/zeJ+z3c9+UBPF1Ac2sF4VoIjbYHvuDHy8P989gEqCbHEITAaulGC/W9xssbLh&#10;wm801dKpHMKpQgNOZKy0Tq0jj2kVRuLMfYboUTKMnbYRLzncD/q+KErtsefc4HCkg6P2q/72Bspp&#10;Ux+v/bmJrw01kzudROLG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i45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6YKsAA&#10;AADcAAAADwAAAGRycy9kb3ducmV2LnhtbERPTWvCQBC9F/oflhG86SY5WEldJSkInoRGKT0O2WkS&#10;zM6G3TWJ/94tFHqbx/uc3WE2vRjJ+c6ygnSdgCCure64UXC9HFdbED4ga+wtk4IHeTjsX192mGs7&#10;8SeNVWhEDGGfo4I2hCGX0tctGfRrOxBH7sc6gyFC10jtcIrhppdZkmykwY5jQ4sDfbRU36q7UYCm&#10;Oruvc1ZxiSOXj774dlgotVzMxTuIQHP4F/+5TzrOT9/g95l4gd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6YK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EMWMEA&#10;AADcAAAADwAAAGRycy9kb3ducmV2LnhtbESPQYvCMBCF7wv+hzCCN031IEs1ShWEPQl2F/E4NGNb&#10;bCYlydb673cOwt5meG/e+2a7H12nBgqx9WxguchAEVfetlwb+Pk+zT9BxYRssfNMBl4UYb+bfGwx&#10;t/7JFxrKVCsJ4ZijgSalPtc6Vg05jAvfE4t298FhkjXU2gZ8Srjr9CrL1tphy9LQYE/HhqpH+esM&#10;oCvP4XpelXzAgQ+vrrgFLIyZTcdiAyrRmP7N7+svK/hLoZVnZAK9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BDFj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3+8AA&#10;AADcAAAADwAAAGRycy9kb3ducmV2LnhtbERPzYrCMBC+L/gOYQRva1qFXa1GUUHcwx7W6gMMzdgU&#10;m0lJota3NwsLe5uP73eW69624k4+NI4V5OMMBHHldMO1gvNp/z4DESKyxtYxKXhSgPVq8LbEQrsH&#10;H+lexlqkEA4FKjAxdoWUoTJkMYxdR5y4i/MWY4K+ltrjI4XbVk6y7ENabDg1GOxoZ6i6ljerYPf5&#10;sy0P/tvQ7DzdyNxvka1RajTsNwsQkfr4L/5zf+k0P5/D7zPp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em3+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U28QA&#10;AADcAAAADwAAAGRycy9kb3ducmV2LnhtbESPQW/CMAyF75P2HyIj7QYpTNpQR1oB0jQOHLbCD7Aa&#10;r6lonCrJoPv38wFpN1vv+b3Pm3ryg7pSTH1gA8tFAYq4DbbnzsD59D5fg0oZ2eIQmAz8UoK6enzY&#10;YGnDjb/o2uROSQinEg24nMdS69Q68pgWYSQW7TtEj1nW2Gkb8SbhftCronjRHnuWBocj7R21l+bH&#10;G9i/fu6aj3h0tD4/b/Uy7pC9M+ZpNm3fQGWa8r/5fn2wgr8SfHlGJtD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/1Nv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NxQMEA&#10;AADcAAAADwAAAGRycy9kb3ducmV2LnhtbERPS2rDMBDdF3oHMYXsatkptMaJEpJAaBddpE4OMFhT&#10;y9QaGUmxndtXhUB383jfWW9n24uRfOgcKyiyHARx43THrYLL+fhcgggRWWPvmBTcKMB28/iwxkq7&#10;ib9orGMrUgiHChWYGIdKytAYshgyNxAn7tt5izFB30rtcUrhtpfLPH+VFjtODQYHOhhqfuqrVXB4&#10;O+3rd/9pqLy87GTh98jWKLV4mncrEJHm+C++uz90mr8s4O+ZdIH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zcUD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MNcsEA&#10;AADcAAAADwAAAGRycy9kb3ducmV2LnhtbERPTWsCMRC9C/6HMEJvmnULIqtRSrFlDx6qtuBx2IzZ&#10;xc1km6S6/vtGELzN433Oct3bVlzIh8axgukkA0FcOd2wUfB9+BjPQYSIrLF1TApuFGC9Gg6WWGh3&#10;5R1d9tGIFMKhQAV1jF0hZahqshgmriNO3Ml5izFBb6T2eE3htpV5ls2kxYZTQ40dvddUnfd/VsHc&#10;fJrjtip3JpZfP37Tvf4aZKVeRv3bAkSkPj7FD3ep0/w8h/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zDXL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+o6cIA&#10;AADcAAAADwAAAGRycy9kb3ducmV2LnhtbERPyWrDMBC9F/IPYgK51XIdKMGJYkpJiw89NEuhx8Ga&#10;yKbWyJGUxP37qhDIbR5vnVU12l5cyIfOsYKnLAdB3DjdsVFw2L89LkCEiKyxd0wKfilAtZ48rLDU&#10;7spbuuyiESmEQ4kK2hiHUsrQtGQxZG4gTtzReYsxQW+k9nhN4baXRZ4/S4sdp4YWB3ptqfnZna2C&#10;hXk33x9NvTWx/vzym2F+MshKzabjyxJEpDHexTd3rdP8Yg7/z6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6jp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Wr8MA&#10;AADcAAAADwAAAGRycy9kb3ducmV2LnhtbESPT2sCMRDF7wW/QxjBW836hyKrUWSl2GObFvQ4bMZN&#10;cDNZNqmu374pFHqb4b15vzeb3eBbcaM+usAKZtMCBHEdjONGwdfn6/MKREzIBtvApOBBEXbb0dMG&#10;SxPu/EE3nRqRQziWqMCm1JVSxtqSxzgNHXHWLqH3mPLaN9L0eM/hvpXzoniRHh1ngsWOKkv1VX/7&#10;DFn4w+nd63O17KrGstZHd3FKTcbDfg0i0ZD+zX/XbybXny/h95k8gd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6Wr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IzNMMA&#10;AADcAAAADwAAAGRycy9kb3ducmV2LnhtbESPQWsCMRCF74X+hzAFbzVbtSJbo5Qtosc2Fupx2Iyb&#10;0M1k2aS6/ntTELzN8N68781yPfhWnKiPLrCCl3EBgrgOxnGj4Hu/eV6AiAnZYBuYFFwownr1+LDE&#10;0oQzf9FJp0bkEI4lKrApdaWUsbbkMY5DR5y1Y+g9prz2jTQ9nnO4b+WkKObSo+NMsNhRZan+1X8+&#10;Q6b+4+fT60M166rGstZbd3RKjZ6G9zcQiYZ0N9+udybXn7zC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IzNM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TGuMAA&#10;AADcAAAADwAAAGRycy9kb3ducmV2LnhtbERPzYrCMBC+L/gOYQRva6pClWpaVBDXy4LVBxibsS02&#10;k9pE7b69WVjY23x8v7PKetOIJ3WutqxgMo5AEBdW11wqOJ92nwsQziNrbCyTgh9ykKWDjxUm2r74&#10;SM/clyKEsEtQQeV9m0jpiooMurFtiQN3tZ1BH2BXSt3hK4SbRk6jKJYGaw4NFba0rai45Q+jwC4O&#10;G845bvq7nbXz78ve7M8zpUbDfr0E4an3/+I/95cO86cx/D4TLpDp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TGu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hjI8IA&#10;AADcAAAADwAAAGRycy9kb3ducmV2LnhtbERPzWqDQBC+B/oOyxRyi2sNqJhsJC2UpJdCjQ8wcScq&#10;cWetu03s23cLhd7m4/udbTmbQdxocr1lBU9RDIK4sbrnVkF9el3lIJxH1jhYJgXf5KDcPSy2WGh7&#10;5w+6Vb4VIYRdgQo678dCStd0ZNBFdiQO3MVOBn2AUyv1hPcQbgaZxHEqDfYcGjoc6aWj5lp9GQU2&#10;f3vmitNh/rTrMXs/H8yhXiu1fJz3GxCeZv8v/nMfdZifZPD7TLhA7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6GMj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LeUcQA&#10;AADcAAAADwAAAGRycy9kb3ducmV2LnhtbESPQW/CMAyF75P2HyJP2m2k9DCgEBDaVg3EiW4/wGpM&#10;U61xqiaj3b+fD0jcbL3n9z5vdpPv1JWG2AY2MJ9loIjrYFtuDHx/lS9LUDEhW+wCk4E/irDbPj5s&#10;sLBh5DNdq9QoCeFYoAGXUl9oHWtHHuMs9MSiXcLgMck6NNoOOEq473SeZa/aY8vS4LCnN0f1T/Xr&#10;Dbx/BGuP/X7h6tXxVJXjvPvMS2Oen6b9GlSiKd3Nt+uDFfxcaOUZmUB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i3lH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7ys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enS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7nvK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1EisQA&#10;AADcAAAADwAAAGRycy9kb3ducmV2LnhtbESPQW/CMAyF70j7D5EncYMUkMZWCAjBqg1xWscPsBqv&#10;qdY4VZPR7t/Ph0ncbL3n9z5v96Nv1Y362AQ2sJhnoIirYBuuDVw/i9kzqJiQLbaBycAvRdjvHiZb&#10;zG0Y+INuZaqVhHDM0YBLqcu1jpUjj3EeOmLRvkLvMcna19r2OEi4b/Uyy560x4alwWFHR0fVd/nj&#10;DZxeg7Xn7rB21cv5UhbDon1bFsZMH8fDBlSiMd3N/9fvVvBXgi/PyAR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NRIr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4IaMEA&#10;AADcAAAADwAAAGRycy9kb3ducmV2LnhtbERPzYrCMBC+C/sOYYS9aeouSukaRURZ0ZPVB5htxrbY&#10;TEoStevTG0HwNh/f70znnWnElZyvLSsYDRMQxIXVNZcKjof1IAXhA7LGxjIp+CcP89lHb4qZtjfe&#10;0zUPpYgh7DNUUIXQZlL6oiKDfmhb4sidrDMYInSl1A5vMdw08itJJtJgzbGhwpaWFRXn/GIU8H21&#10;PLTp327jkq38neTpdjVOlfrsd4sfEIG68Ba/3Bsd53+P4PlMvE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eCGj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yWH8EA&#10;AADcAAAADwAAAGRycy9kb3ducmV2LnhtbERPzYrCMBC+C/sOYRa8abqKUqpRFnFR9GT1AcZmbIvN&#10;pCRZrfv0G0HwNh/f78yXnWnEjZyvLSv4GiYgiAuray4VnI4/gxSED8gaG8uk4EEelouP3hwzbe98&#10;oFseShFD2GeooAqhzaT0RUUG/dC2xJG7WGcwROhKqR3eY7hp5ChJptJgzbGhwpZWFRXX/Nco4L/1&#10;6tim5/3WJTu5mebpbj1Jlep/dt8zEIG68Ba/3Fsd549H8HwmXi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Mlh/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+wscEA&#10;AADcAAAADwAAAGRycy9kb3ducmV2LnhtbERPzWrCQBC+C32HZQpeiu6q1JbUVUQoVk9t6gOM2WkS&#10;mp0N2anGt+8Kgrf5+H5nsep9o07UxTqwhcnYgCIugqu5tHD4fh+9goqC7LAJTBYuFGG1fBgsMHPh&#10;zF90yqVUKYRjhhYqkTbTOhYVeYzj0BIn7id0HiXBrtSuw3MK942eGjPXHmtODRW2tKmo+M3/vIXY&#10;PB/zoxRmZ54+t9i/zGWzR2uHj/36DZRQL3fxzf3h0vzZDK7PpAv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vsLH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YoxcIA&#10;AADcAAAADwAAAGRycy9kb3ducmV2LnhtbERP22rCQBB9L/Qflin4UnS3Wi9EVylCse1TjX7AmB2T&#10;YHY2ZKea/n23UOjbHM51VpveN+pKXawDW3gaGVDERXA1lxaOh9fhAlQUZIdNYLLwTRE26/u7FWYu&#10;3HhP11xKlUI4ZmihEmkzrWNRkcc4Ci1x4s6h8ygJdqV2Hd5SuG/02JiZ9lhzaqiwpW1FxSX/8hZi&#10;Mz3lJynMu3n83GE/n8n2A60dPPQvS1BCvfyL/9xvLs2fPMPvM+kCv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xijF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4585;top:1430;width:117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Nomeação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3" o:spid="_x0000_s1157" style="position:absolute;left:4887;top:1588;width:65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Candidatos</w:t>
                          </w:r>
                          <w:proofErr w:type="spellEnd"/>
                        </w:p>
                      </w:txbxContent>
                    </v:textbox>
                  </v:rect>
                  <v:oval id="Oval 134" o:spid="_x0000_s1158" style="position:absolute;left:3206;top:2727;width:1415;height: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CiKMMA&#10;AADcAAAADwAAAGRycy9kb3ducmV2LnhtbERP3WrCMBS+H+wdwhl4p6k6dFSjiDIZwhhzPsCxOTal&#10;zUlJstrt6c1A2N35+H7Pct3bRnTkQ+VYwXiUgSAunK64VHD6eh2+gAgRWWPjmBT8UID16vFhibl2&#10;V/6k7hhLkUI45KjAxNjmUobCkMUwci1x4i7OW4wJ+lJqj9cUbhs5ybKZtFhxajDY0tZQUR+/rYL5&#10;rK73h27fvn/sNpcJP5+bX+OVGjz1mwWISH38F9/dbzrNn87h75l0gV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CiKMMAAADcAAAADwAAAAAAAAAAAAAAAACYAgAAZHJzL2Rv&#10;d25yZXYueG1sUEsFBgAAAAAEAAQA9QAAAIgDAAAAAA==&#10;" fillcolor="#c0bfc0" strokecolor="#c0bfc0" strokeweight="33e-5mm"/>
                  <v:oval id="Oval 135" o:spid="_x0000_s1159" style="position:absolute;left:3169;top:2691;width:1416;height: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kJtMQA&#10;AADcAAAADwAAAGRycy9kb3ducmV2LnhtbESPT0sDQQzF74LfYYjgReysCiLbTkstCCoe7GrvYSf7&#10;B2cy253YXb+9OQjeEt7Le7+sNnMM5kRj7hM7uFkUYIjr5HtuHXx+PF0/gMmC7DEkJgc/lGGzPj9b&#10;YenTxHs6VdIaDeFcooNOZCitzXVHEfMiDcSqNWmMKLqOrfUjThoeg70tinsbsWdt6HCgXUf1V/Ud&#10;HRxf5fFQyVXRvIXdSx+a9zgdt85dXszbJRihWf7Nf9fPXvHvlFaf0Qns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pCbTEAAAA3AAAAA8AAAAAAAAAAAAAAAAAmAIAAGRycy9k&#10;b3ducmV2LnhtbFBLBQYAAAAABAAEAPUAAACJAwAAAAA=&#10;" fillcolor="#fcf2e3" strokeweight="33e-5mm"/>
                  <v:rect id="Rectangle 136" o:spid="_x0000_s116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AaMIA&#10;AADcAAAADwAAAGRycy9kb3ducmV2LnhtbERPTWvCQBC9C/0PyxR6Ed2kLWJTVxFLoDdpIuJxyE6T&#10;YHY2zW50++/dQsHbPN7nrDbBdOJCg2stK0jnCQjiyuqWawWHMp8tQTiPrLGzTAp+ycFm/TBZYabt&#10;lb/oUvhaxBB2GSpovO8zKV3VkEE3tz1x5L7tYNBHONRSD3iN4aaTz0mykAZbjg0N9rRrqDoXo1Ew&#10;Ji4cX0vMz9MTBXfa24+f1Cr19Bi27yA8BX8X/7s/dZz/8gZ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BUBo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maiMQA&#10;AADcAAAADwAAAGRycy9kb3ducmV2LnhtbESPQWvDMAyF74P+B6NBL6N1WsooWdwyNgq9jSVj5Chi&#10;LQmN5TR2W/ffT4fBbhLv6b1PxT65QV1pCr1nA6tlBoq48bbn1sBXdVhsQYWIbHHwTAbuFGC/mz0U&#10;mFt/40+6lrFVEsIhRwNdjGOudWg6chiWfiQW7cdPDqOsU6vthDcJd4NeZ9mzdtizNHQ40ltHzam8&#10;OAOXLKTvTYWH01NNKdQf/v288sbMH9PrC6hIKf6b/66PVvA3gi/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5moj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eScQA&#10;AADcAAAADwAAAGRycy9kb3ducmV2LnhtbERPS2vCQBC+C/0PyxS8mU3Eapu6iviAXrWl1tuQnSap&#10;2dmQXZO0v94VhN7m43vOfNmbSrTUuNKygiSKQRBnVpecK/h4342eQTiPrLGyTAp+ycFy8TCYY6pt&#10;x3tqDz4XIYRdigoK7+tUSpcVZNBFtiYO3LdtDPoAm1zqBrsQbio5juOpNFhyaCiwpnVB2flwMQq6&#10;v3aWVKuvly1fZkd8Om0+j6cfpYaP/eoVhKfe/4vv7jcd5k8SuD0TLp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g3kn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JAPsMA&#10;AADcAAAADwAAAGRycy9kb3ducmV2LnhtbERPTWvCQBC9F/wPywje6kaxTU1dRbSFXo1S9TZkp0k0&#10;Oxuya5L217uFQm/zeJ+zWPWmEi01rrSsYDKOQBBnVpecKzjs3x9fQDiPrLGyTAq+ycFqOXhYYKJt&#10;xztqU5+LEMIuQQWF93UipcsKMujGtiYO3JdtDPoAm1zqBrsQbio5jaJnabDk0FBgTZuCsmt6Mwq6&#10;nzaeVOvT/I1v8RGfztvP4/mi1GjYr19BeOr9v/jP/aHD/NkUfp8JF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JAP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7lpcQA&#10;AADcAAAADwAAAGRycy9kb3ducmV2LnhtbERPTWvCQBC9F/oflil4qxtrNTa6ilQLXmuL1tuQHZNo&#10;djZk1yT113eFgrd5vM+ZLTpTioZqV1hWMOhHIIhTqwvOFHx/fTxPQDiPrLG0TAp+ycFi/vgww0Tb&#10;lj+p2fpMhBB2CSrIva8SKV2ak0HXtxVx4I62NugDrDOpa2xDuCnlSxSNpcGCQ0OOFb3nlJ63F6Og&#10;vTbxoFz+vK35Eu9xdFjt9oeTUr2nbjkF4anzd/G/e6PD/Nch3J4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+5aX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jNsMA&#10;AADcAAAADwAAAGRycy9kb3ducmV2LnhtbERPS4vCMBC+L/gfwgje1lSRItUoogh6EFZXFG9jM31g&#10;MylN1Lq/3iws7G0+vudM562pxIMaV1pWMOhHIIhTq0vOFRy/159jEM4ja6wsk4IXOZjPOh9TTLR9&#10;8p4eB5+LEMIuQQWF93UipUsLMuj6tiYOXGYbgz7AJpe6wWcIN5UcRlEsDZYcGgqsaVlQejvcjYL4&#10;fL8e8/Vl93U6Z2m2Ha9WPv5RqtdtFxMQnlr/L/5zb3SYPxrB7zPh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DjN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xGrcQA&#10;AADcAAAADwAAAGRycy9kb3ducmV2LnhtbERPS2sCMRC+C/0PYQreNGvRRVajSEXQg9BaqXgbN7MP&#10;3EyWTdTVX98UBG/z8T1nOm9NJa7UuNKygkE/AkGcWl1yrmD/s+qNQTiPrLGyTAru5GA+e+tMMdH2&#10;xt903flchBB2CSoovK8TKV1akEHXtzVx4DLbGPQBNrnUDd5CuKnkRxTF0mDJoaHAmj4LSs+7i1EQ&#10;Hy6nfb46br9+D1mabcbLpY8fSnXf28UEhKfWv8RP91qH+cMR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cRq3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7Y2sMA&#10;AADcAAAADwAAAGRycy9kb3ducmV2LnhtbERPS4vCMBC+L/gfwgje1lSRItUoogi7B2F9oHgbm+kD&#10;m0lpotb99WZhwdt8fM+ZzltTiTs1rrSsYNCPQBCnVpecKzjs159jEM4ja6wsk4InOZjPOh9TTLR9&#10;8JbuO5+LEMIuQQWF93UipUsLMuj6tiYOXGYbgz7AJpe6wUcIN5UcRlEsDZYcGgqsaVlQet3djIL4&#10;dLsc8vV583M8ZWn2PV6tfPyrVK/bLiYgPLX+Lf53f+kwfxTD3zPhAj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7Y2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mPpMYA&#10;AADcAAAADwAAAGRycy9kb3ducmV2LnhtbESPQWvCQBCF7wX/wzJCL0U3LaVKmlVUKEhvahS8TbNj&#10;EtydDdltEv313UKhtxnem/e9yZaDNaKj1teOFTxPExDEhdM1lwryw8dkDsIHZI3GMSm4kYflYvSQ&#10;Yapdzzvq9qEUMYR9igqqEJpUSl9UZNFPXUMctYtrLYa4tqXULfYx3Br5kiRv0mLNkVBhQ5uKiuv+&#10;20bI9iRPx9tncc+fzl/rTpr7ZmeUehwPq3cQgYbwb/673upY/3UG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mPpM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Yb1sUA&#10;AADcAAAADwAAAGRycy9kb3ducmV2LnhtbESPTWvCQBCG7wX/wzKCl6KbSimSuooKBfGmVcHbNDtN&#10;QndnQ3aN0V/fORR6m2Hej2fmy9471VEb68AGXiYZKOIi2JpLA8fPj/EMVEzIFl1gMnCnCMvF4GmO&#10;uQ033lN3SKWSEI45GqhSanKtY1GRxzgJDbHcvkPrMcnaltq2eJNw7/Q0y960x5qlocKGNhUVP4er&#10;l5LtWZ9P913xOD5fvtaddo/N3hkzGvard1CJ+vQv/nNvreC/Cq08IxPo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JhvW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QYfMIA&#10;AADcAAAADwAAAGRycy9kb3ducmV2LnhtbERP32vCMBB+F/wfwg32pumGinZGkYEgYwi2rs9HczbF&#10;5lKbqN1/bwYD3+7j+3nLdW8bcaPO144VvI0TEMSl0zVXCo75djQH4QOyxsYxKfglD+vVcLDEVLs7&#10;H+iWhUrEEPYpKjAhtKmUvjRk0Y9dSxy5k+sshgi7SuoO7zHcNvI9SWbSYs2xwWBLn4bKc3a1CnK5&#10;r7/d1DSL8+lrevkpinaTFUq9vvSbDxCB+vAU/7t3Os6fLO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Bh8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cnPMUA&#10;AADcAAAADwAAAGRycy9kb3ducmV2LnhtbESPQWvCQBCF74X+h2UEb3VjIVJTV5FCoRQRjDbnITtm&#10;g9nZNLvV9N93DkJvM7w3732z2oy+U1caYhvYwHyWgSKug225MXA6vj+9gIoJ2WIXmAz8UoTN+vFh&#10;hYUNNz7QtUyNkhCOBRpwKfWF1rF25DHOQk8s2jkMHpOsQ6PtgDcJ951+zrKF9tiyNDjs6c1RfSl/&#10;vIGj3re7kLtueTl/5t9fVdVvy8qY6WTcvoJKNKZ/8/36wwp+LvjyjEy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yc8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ZfSL8A&#10;AADcAAAADwAAAGRycy9kb3ducmV2LnhtbERPS4vCMBC+C/sfwgh701QXRbtNZSnIevVx2dvQjE2x&#10;mZQkavffG0HwNh/fc4rNYDtxIx9axwpm0wwEce10y42C03E7WYEIEVlj55gU/FOATfkxKjDX7s57&#10;uh1iI1IIhxwVmBj7XMpQG7IYpq4nTtzZeYsxQd9I7fGewm0n51m2lBZbTg0Ge6oM1ZfD1SqwX9tY&#10;/y2rbsd+WK3XZ1PR716pz/Hw8w0i0hDf4pd7p9P8xQyez6QLZP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xl9I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TBP8AA&#10;AADcAAAADwAAAGRycy9kb3ducmV2LnhtbERPPWvDMBDdC/0P4grdGjkpDYlrORSDiVe7Wbod1sUy&#10;sU5GUhPn31eFQrd7vM8rDoudxJV8GB0rWK8yEMS90yMPCk6f9csORIjIGifHpOBOAQ7l40OBuXY3&#10;bunaxUGkEA45KjAxzrmUoTdkMazcTJy4s/MWY4J+kNrjLYXbSW6ybCstjpwaDM5UGeov3bdVYF/r&#10;2H9tq6lhv+z2+7Op6Ngq9fy0fLyDiLTEf/Gfu9Fp/tsGfp9JF8jy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RTBP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hkpL4A&#10;AADcAAAADwAAAGRycy9kb3ducmV2LnhtbERPTYvCMBC9C/6HMII3TVUUrUaRguhV14u3oRmbYjMp&#10;SdT67zcLwt7m8T5ns+tsI17kQ+1YwWScgSAuna65UnD9OYyWIEJE1tg4JgUfCrDb9nsbzLV785le&#10;l1iJFMIhRwUmxjaXMpSGLIaxa4kTd3feYkzQV1J7fKdw28hpli2kxZpTg8GWCkPl4/K0CuzsEMvb&#10;omhO7LvlanU3BR3PSg0H3X4NIlIX/8Vf90mn+fMZ/D2TLpDb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YZKS+AAAA3AAAAA8AAAAAAAAAAAAAAAAAmAIAAGRycy9kb3ducmV2&#10;LnhtbFBLBQYAAAAABAAEAPUAAACDAwAAAAA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1Wk8QA&#10;AADcAAAADwAAAGRycy9kb3ducmV2LnhtbERP22oCMRB9L/gPYQTfalZbRVejiFQQSgv1Avo2bsbd&#10;ZZPJsom6/fumUOjbHM515svWGnGnxpeOFQz6CQjizOmScwWH/eZ5AsIHZI3GMSn4Jg/LRedpjql2&#10;D/6i+y7kIoawT1FBEUKdSumzgiz6vquJI3d1jcUQYZNL3eAjhlsjh0kylhZLjg0F1rQuKKt2N6vg&#10;sz2+l9NTVb1czId/u6zPIzJnpXrddjUDEagN/+I/91bH+aNX+H0mX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dVpP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HzCMQA&#10;AADcAAAADwAAAGRycy9kb3ducmV2LnhtbERP32vCMBB+F/Y/hBv4ZtNNOrQaZcgGA3Ggm6BvZ3Nr&#10;S5NLaTKt/70ZDHy7j+/nzZe9NeJMna8dK3hKUhDEhdM1lwq+v95HExA+IGs0jknBlTwsFw+DOeba&#10;XXhL510oRQxhn6OCKoQ2l9IXFVn0iWuJI/fjOoshwq6UusNLDLdGPqfpi7RYc2yosKVVRUWz+7UK&#10;Pvv9up4emmZ8Mhv/dlodMzJHpYaP/esMRKA+3MX/7g8d52cZ/D0TL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R8wj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Ntf8QA&#10;AADcAAAADwAAAGRycy9kb3ducmV2LnhtbERP32vCMBB+H+x/CDfwbaZzKLM2yhAHgzFhTkHfrs3Z&#10;liaX0kTt/nsjCHu7j+/nZYveGnGmzteOFbwMExDEhdM1lwq2vx/PbyB8QNZoHJOCP/KwmD8+ZJhq&#10;d+EfOm9CKWII+xQVVCG0qZS+qMiiH7qWOHJH11kMEXal1B1eYrg1cpQkE2mx5thQYUvLiopmc7IK&#10;1v3uq57um+Y1N99+lS8PYzIHpQZP/fsMRKA+/Ivv7k8d548ncHsmXi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DbX/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rz3cEA&#10;AADcAAAADwAAAGRycy9kb3ducmV2LnhtbERPS4vCMBC+C/6HMAveNO3K+ugaRRbU3sQqnsdmbIvN&#10;pDRR67/fLCx4m4/vOYtVZ2rxoNZVlhXEowgEcW51xYWC03EznIFwHlljbZkUvMjBatnvLTDR9skH&#10;emS+ECGEXYIKSu+bREqXl2TQjWxDHLirbQ36ANtC6hafIdzU8jOKJtJgxaGhxIZ+Sspv2d0oqPe3&#10;a3w3dszzuEjNZXc+zNKtUoOPbv0NwlPn3+J/d6rD/K8p/D0TLp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K893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nr8QA&#10;AADcAAAADwAAAGRycy9kb3ducmV2LnhtbESPT2vCQBDF7wW/wzKCt7pJpaLRVaTQNjfxD57H7JgE&#10;s7Mhu2r67TsHwdsM7817v1mue9eoO3Wh9mwgHSegiAtvay4NHA/f7zNQISJbbDyTgT8KsF4N3paY&#10;Wf/gHd33sVQSwiFDA1WMbaZ1KCpyGMa+JRbt4juHUdau1LbDh4S7Rn8kyVQ7rFkaKmzpq6Liur85&#10;A832eklvzk94npa5O/+edrP8x5jRsN8sQEXq48v8vM6t4H8KrTwjE+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VZ6/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Sm5MIA&#10;AADcAAAADwAAAGRycy9kb3ducmV2LnhtbERP24rCMBB9X/Afwgi+aaqgaNcoInjDRVx3P2BoxrbY&#10;TGoTbfXrzYKwb3M415nOG1OIO1Uut6yg34tAECdW55wq+P1ZdccgnEfWWFgmBQ9yMJ+1PqYYa1vz&#10;N91PPhUhhF2MCjLvy1hKl2Rk0PVsSRy4s60M+gCrVOoK6xBuCjmIopE0mHNoyLCkZUbJ5XQzCkbr&#10;fO/G9fXrvD1QtL5sdsfbs1Sq024WnyA8Nf5f/HZvdZg/nMD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tKbk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LFxMYA&#10;AADcAAAADwAAAGRycy9kb3ducmV2LnhtbESP3WrCQBCF7wu+wzKCd3VjL4KkriKCP8VSWvUBhuyY&#10;BLOzMbua6NN3Lgq9m+GcOeeb2aJ3tbpTGyrPBibjBBRx7m3FhYHTcf06BRUissXaMxl4UIDFfPAy&#10;w8z6jn/ofoiFkhAOGRooY2wyrUNeksMw9g2xaGffOoyytoW2LXYS7mr9liSpdlixNJTY0Kqk/HK4&#10;OQPpptqHaXf9PO++KNlcth/ft2djzGjYL99BRerjv/nvemcFPxV8eUYm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LFx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5gX8IA&#10;AADcAAAADwAAAGRycy9kb3ducmV2LnhtbERP24rCMBB9F/yHMIJvmupDka5RlgVvKIvb3Q8YmrEt&#10;NpPaRFv9+o0g+DaHc535sjOVuFHjSssKJuMIBHFmdcm5gr/f1WgGwnlkjZVlUnAnB8tFvzfHRNuW&#10;f+iW+lyEEHYJKii8rxMpXVaQQTe2NXHgTrYx6ANscqkbbEO4qeQ0imJpsOTQUGBNXwVl5/RqFMTr&#10;cu9m7eVw2n5TtD5vdsfro1ZqOOg+P0B46vxb/HJvdZgfT+D5TLh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mBf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cZyMMA&#10;AADcAAAADwAAAGRycy9kb3ducmV2LnhtbERP22oCMRB9L/Qfwgh9q1kt9bIapZQuLQUVL+DrsBk3&#10;SzeTJUl1+/dGEPo2h3Od+bKzjTiTD7VjBYN+BoK4dLrmSsFhXzxPQISIrLFxTAr+KMBy8fgwx1y7&#10;C2/pvIuVSCEcclRgYmxzKUNpyGLou5Y4cSfnLcYEfSW1x0sKt40cZtlIWqw5NRhs6d1Q+bP7tQrw&#10;szDr1+P3+KPwTXjJitVmdZoq9dTr3mYgInXxX3x3f+k0fzSE2zPp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cZy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u8U8MA&#10;AADcAAAADwAAAGRycy9kb3ducmV2LnhtbERP22oCMRB9F/oPYYS+1ayVWl2NUkqXloIVL+DrsBk3&#10;SzeTJUl1+/dGEHybw7nOfNnZRpzIh9qxguEgA0FcOl1zpWC/K54mIEJE1tg4JgX/FGC5eOjNMdfu&#10;zBs6bWMlUgiHHBWYGNtcylAashgGriVO3NF5izFBX0nt8ZzCbSOfs2wsLdacGgy29G6o/N3+WQX4&#10;WZifl8P360fhmzDKitV6dZwq9djv3mYgInXxLr65v3SaPx7B9Zl0gVx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u8U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pltMAA&#10;AADcAAAADwAAAGRycy9kb3ducmV2LnhtbERP22oCMRB9F/oPYQq+SE0qomU1SlEsvomXDxg242bp&#10;ZrIkqbv+vSkIvs3hXGe57l0jbhRi7VnD51iBIC69qbnScDnvPr5AxIRssPFMGu4UYb16GyyxML7j&#10;I91OqRI5hGOBGmxKbSFlLC05jGPfEmfu6oPDlGGopAnY5XDXyIlSM+mw5txgsaWNpfL39Oc0jOyx&#10;rzaHyw/Ke7kNc6W6w05pPXzvvxcgEvXpJX669ybPn03h/5l8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qpltM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AL8AA&#10;AADcAAAADwAAAGRycy9kb3ducmV2LnhtbERP22oCMRB9F/oPYQq+SE0qqGU1SlEsvomXDxg242bp&#10;ZrIkqbv+vSkIvs3hXGe57l0jbhRi7VnD51iBIC69qbnScDnvPr5AxIRssPFMGu4UYb16GyyxML7j&#10;I91OqRI5hGOBGmxKbSFlLC05jGPfEmfu6oPDlGGopAnY5XDXyIlSM+mw5txgsaWNpfL39Oc0jOyx&#10;rzaHyw/Ke7kNc6W6w05pPXzvvxcgEvXpJX669ybPn03h/5l8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bAL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ReWMAA&#10;AADcAAAADwAAAGRycy9kb3ducmV2LnhtbERPzWoCMRC+F/oOYQq9FE3awypboxTF4k3UfYBhM90s&#10;3UyWJLrr2xtB8DYf3+8sVqPrxIVCbD1r+JwqEMS1Ny03GqrTdjIHEROywc4zabhShNXy9WWBpfED&#10;H+hyTI3IIRxL1GBT6kspY23JYZz6njhzfz44TBmGRpqAQw53nfxSqpAOW84NFntaW6r/j2en4cMe&#10;xma9r35RXutNmCk17LdK6/e38ecbRKIxPcUP987k+UUB92fyBX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TReWM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UTe8MA&#10;AADcAAAADwAAAGRycy9kb3ducmV2LnhtbERPTWvCQBC9F/wPywje6kYPtkRXEcVS8FBie9DbJDtm&#10;g9nZkN2Y+O/dQqG3ebzPWW0GW4s7tb5yrGA2TUAQF05XXCr4+T68voPwAVlj7ZgUPMjDZj16WWGq&#10;Xc8Z3U+hFDGEfYoKTAhNKqUvDFn0U9cQR+7qWoshwraUusU+httazpNkIS1WHBsMNrQzVNxOnVVw&#10;0bOu7/blV2aGPP8I82N2PedKTcbDdgki0BD+xX/uTx3nL97g95l4gV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UTe8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qHCcYA&#10;AADcAAAADwAAAGRycy9kb3ducmV2LnhtbESPQWvDMAyF74P9B6PBbqvTHspI65aysVHooaTbYb0p&#10;sRqHxnKInSb799VhsJvEe3rv03o7+VbdqI9NYAPzWQaKuAq24drA99fHyyuomJAttoHJwC9F2G4e&#10;H9aY2zByQbdTqpWEcMzRgEupy7WOlSOPcRY6YtEuofeYZO1rbXscJdy3epFlS+2xYWlw2NGbo+p6&#10;GryBs50P4/BeHws3leVnWhyKy09pzPPTtFuBSjSlf/Pf9d4K/lJo5RmZQG/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qHC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T6FcIA&#10;AADcAAAADwAAAGRycy9kb3ducmV2LnhtbERPS2vCQBC+F/wPywi91Y2CUqOrqFCxh4LxcR+yYxLM&#10;zobdbRL767uFgrf5+J6zXPemFi05X1lWMB4lIIhzqysuFFzOH2/vIHxA1lhbJgUP8rBeDV6WmGrb&#10;cUbtKRQihrBPUUEZQpNK6fOSDPqRbYgjd7POYIjQFVI77GK4qeUkSWbSYMWxocSGdiXl99O3URC+&#10;suNkv81ycz083Gf7cxxPi06p12G/WYAI1Ien+N990HH+bA5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PoV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fFVcUA&#10;AADcAAAADwAAAGRycy9kb3ducmV2LnhtbESPQUvDQBCF74L/YRnBm920YC2x26KFSj0Umqj3ITsm&#10;wexs2F2T1F/fORS8zfDevPfNeju5Tg0UYuvZwHyWgSKuvG25NvD5sX9YgYoJ2WLnmQycKcJ2c3uz&#10;xtz6kQsaylQrCeGYo4EmpT7XOlYNOYwz3xOL9u2DwyRrqLUNOEq46/Qiy5baYcvS0GBPu4aqn/LX&#10;GUjH4rR4ey0q93U4h/fh7zR/rEdj7u+ml2dQiab0b75eH6zgPwm+PCMT6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8VV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gzsIA&#10;AADcAAAADwAAAGRycy9kb3ducmV2LnhtbERPS2vCQBC+F/wPywi91U2EPoiuooWKHgrGx33Ijkkw&#10;Oxt21yT667uFQm/z8T1nvhxMIzpyvrasIJ0kIIgLq2suFZyOXy8fIHxA1thYJgV38rBcjJ7mmGnb&#10;c07dIZQihrDPUEEVQptJ6YuKDPqJbYkjd7HOYIjQlVI77GO4aeQ0Sd6kwZpjQ4UtfVZUXA83oyB8&#10;5/vpZp0X5ry9u1332KevZa/U83hYzUAEGsK/+M+91XH+ewq/z8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2DO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qHzMMA&#10;AADcAAAADwAAAGRycy9kb3ducmV2LnhtbERPTYvCMBC9C/sfwix4EU10YdVqFFlW0MuCrhdvYzO2&#10;xWZSm2jrv98Iwt7m8T5nvmxtKe5U+8KxhuFAgSBOnSk403D4XfcnIHxANlg6Jg0P8rBcvHXmmBjX&#10;8I7u+5CJGMI+QQ15CFUipU9zsugHriKO3NnVFkOEdSZNjU0Mt6UcKfUpLRYcG3Ks6Cun9LK/WQ1N&#10;8XNMh9vsWz3GJ7XD0/SjdzVad9/b1QxEoDb8i1/ujYnzxyN4PhMv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qHzM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YiV8QA&#10;AADcAAAADwAAAGRycy9kb3ducmV2LnhtbERPS2vCQBC+C/0PyxS8iO6q4CNmI6W00F4EUy/exuw0&#10;Cc3Optmtif++WxB6m4/vOel+sI24UudrxxrmMwWCuHCm5lLD6eN1ugHhA7LBxjFpuJGHffYwSjEx&#10;rucjXfNQihjCPkENVQhtIqUvKrLoZ64ljtyn6yyGCLtSmg77GG4buVBqJS3WHBsqbOm5ouIr/7Ea&#10;+vpwLubv5Yu6rS/qiJftcvJttB4/Dk87EIGG8C++u99MnL9ewt8z8QK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mIlf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M92cEA&#10;AADcAAAADwAAAGRycy9kb3ducmV2LnhtbERPTUvDQBC9C/0PyxS82U3FVondlqIIHjVKoLcxO82G&#10;ZmfD7pim/94VBG/zeJ+z2U2+VyPF1AU2sFwUoIibYDtuDXx+vNw8gEqCbLEPTAYulGC3nV1tsLTh&#10;zO80VtKqHMKpRANOZCi1To0jj2kRBuLMHUP0KBnGVtuI5xzue31bFGvtsePc4HCgJ0fNqfr2Btbj&#10;qnq+dF91fKupHt3hIBJXxlzPp/0jKKFJ/sV/7leb59/fwe8z+QK9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jPdn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+YQsEA&#10;AADcAAAADwAAAGRycy9kb3ducmV2LnhtbERPTUvDQBC9C/6HZQre7KZCaondFlEEjxpLoLdpdswG&#10;s7Nhd0zTf+8Kgrd5vM/Z7mc/qIli6gMbWC0LUMRtsD13Bg4fL7cbUEmQLQ6BycCFEux311dbrGw4&#10;8ztNtXQqh3Cq0IATGSutU+vIY1qGkThznyF6lAxjp23Ecw73g74rirX22HNucDjSk6P2q/72BtZT&#10;WT9f+lMT3xpqJnc8isTSmJvF/PgASmiWf/Gf+9Xm+fcl/D6TL9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vmE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0GNcEA&#10;AADcAAAADwAAAGRycy9kb3ducmV2LnhtbERPTUvDQBC9C/6HZQre7KZCY4ndFlEEjxpLoLdpdswG&#10;s7Nhd0zTf+8Kgrd5vM/Z7mc/qIli6gMbWC0LUMRtsD13Bg4fL7cbUEmQLQ6BycCFEux311dbrGw4&#10;8ztNtXQqh3Cq0IATGSutU+vIY1qGkThznyF6lAxjp23Ecw73g74rilJ77Dk3OBzpyVH7VX97A+W0&#10;rp8v/amJbw01kzseReLamJvF/PgASmiWf/Gf+9Xm+fcl/D6TL9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9Bj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F9isAA&#10;AADcAAAADwAAAGRycy9kb3ducmV2LnhtbERPTWuDQBC9B/Iflgn0lqz1UIPNKhoo9CTUltLj4E5V&#10;6s7K7saYf98tFHKbx/ucU7maSSzk/GhZweMhAUHcWT1yr+Dj/WV/BOEDssbJMim4kYey2G5OmGt7&#10;5Tda2tCLGMI+RwVDCHMupe8GMugPdiaO3Ld1BkOErpfa4TWGm0mmSfIkDY4cGwac6TxQ99NejAI0&#10;beM+m7TlGheub1P15bBS6mG3Vs8gAq3hLv53v+o4P8vg75l4gSx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AF9i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7p+MIA&#10;AADcAAAADwAAAGRycy9kb3ducmV2LnhtbESPQWvCQBCF7wX/wzKCt7rRgy3RVaJQ6EkwSulxyI5J&#10;MDsbdtcY/71zKPQ2w3vz3jeb3eg6NVCIrWcDi3kGirjytuXawOX89f4JKiZki51nMvCkCLvt5G2D&#10;ufUPPtFQplpJCMccDTQp9bnWsWrIYZz7nli0qw8Ok6yh1jbgQ8Jdp5dZttIOW5aGBns6NFTdyrsz&#10;gK48hp/jsuQ9Drx/dsVvwMKY2XQs1qASjenf/Hf9bQX/Q2jlGZlAb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nun4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ZSW8EA&#10;AADcAAAADwAAAGRycy9kb3ducmV2LnhtbERPzWrCQBC+F3yHZQre6kaFqqlriEKxhx5q9AGG7DQb&#10;mp0Nu9skvn23UOhtPr7f2ReT7cRAPrSOFSwXGQji2umWGwW36+vTFkSIyBo7x6TgTgGKw+xhj7l2&#10;I19oqGIjUgiHHBWYGPtcylAbshgWridO3KfzFmOCvpHa45jCbSdXWfYsLbacGgz2dDJUf1XfVsFp&#10;83Gszv7d0Pa2LuXSH5GtUWr+OJUvICJN8V/8537Taf5mB7/Pp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2Ulv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mL4cMA&#10;AADcAAAADwAAAGRycy9kb3ducmV2LnhtbESPQW/CMAyF75P4D5GRuI2UIUHVERAgTdthB+j4AVbj&#10;NdUap0oyKP8eHybtZus9v/d5sxt9r64UUxfYwGJegCJugu24NXD5ensuQaWMbLEPTAbulGC3nTxt&#10;sLLhxme61rlVEsKpQgMu56HSOjWOPKZ5GIhF+w7RY5Y1ttpGvEm47/VLUay0x46lweFAR0fNT/3r&#10;DRzXp0P9Hj8dlZflXi/iAdk7Y2bTcf8KKtOY/81/1x9W8EvBl2dkAr1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mL4c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UuesAA&#10;AADcAAAADwAAAGRycy9kb3ducmV2LnhtbERPzYrCMBC+L/gOYQRva1qF3VKNosLiHvag1QcYmrEp&#10;NpOSZLW+/UYQ9jYf3+8s14PtxI18aB0ryKcZCOLa6ZYbBefT13sBIkRkjZ1jUvCgAOvV6G2JpXZ3&#10;PtKtio1IIRxKVGBi7EspQ23IYpi6njhxF+ctxgR9I7XHewq3nZxl2Ye02HJqMNjTzlB9rX6tgt3n&#10;YVvt/Y+h4jzfyNxvka1RajIeNgsQkYb4L365v3WaX+TwfCZd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5Uues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SSMIA&#10;AADcAAAADwAAAGRycy9kb3ducmV2LnhtbERPTWvCQBC9C/0PyxR6000tSIhuQim15OChagseh+y4&#10;CWZn4+5W47/vCoXe5vE+Z1WNthcX8qFzrOB5loEgbpzu2Cj42q+nOYgQkTX2jknBjQJU5cNkhYV2&#10;V97SZReNSCEcClTQxjgUUoamJYth5gbixB2dtxgT9EZqj9cUbns5z7KFtNhxamhxoLeWmtPuxyrI&#10;zYc5bJp6a2L9+e3fh5ezQVbq6XF8XYKINMZ/8Z+71ml+Pof7M+kC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FVJI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n308IA&#10;AADcAAAADwAAAGRycy9kb3ducmV2LnhtbERPTWvCQBC9C/0PyxR6000rSIhuQim15OChagseh+y4&#10;CWZn4+5W47/vCoXe5vE+Z1WNthcX8qFzrOB5loEgbpzu2Cj42q+nOYgQkTX2jknBjQJU5cNkhYV2&#10;V97SZReNSCEcClTQxjgUUoamJYth5gbixB2dtxgT9EZqj9cUbnv5kmULabHj1NDiQG8tNafdj1WQ&#10;mw9z2DT11sT689u/D/OzQVbq6XF8XYKINMZ/8Z+71ml+Pof7M+kC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WffT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vp8IA&#10;AADcAAAADwAAAGRycy9kb3ducmV2LnhtbERPS2sCMRC+F/wPYYTeulnbUpbVKCK27KGH+gKPw2bM&#10;Lm4ma5Lq9t83hYK3+fieM1sMthNX8qF1rGCS5SCIa6dbNgr2u/enAkSIyBo7x6TghwIs5qOHGZba&#10;3XhD1200IoVwKFFBE2NfShnqhiyGzPXEiTs5bzEm6I3UHm8p3HbyOc/fpMWWU0ODPa0aqs/bb6ug&#10;MB/m+FlXGxOrr4Nf9y8Xg6zU43hYTkFEGuJd/O+udJpfvMLfM+kC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sG+n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RsDsMA&#10;AADcAAAADwAAAGRycy9kb3ducmV2LnhtbESPQWsCMRCF7wX/QxjBW82qbZHVKLJF7LFNBT0Om3ET&#10;3EyWTarbf98UCr3N8N687816O/hW3KiPLrCC2bQAQVwH47hRcPzcPy5BxIRssA1MCr4pwnYzelhj&#10;acKdP+imUyNyCMcSFdiUulLKWFvyGKehI87aJfQeU177Rpoe7znct3JeFC/So+NMsNhRZam+6i+f&#10;IQv/enr3+lw9dVVjWeuDuzilJuNhtwKRaEj/5r/rN5PrL5/h95k8gd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RsDs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byecMA&#10;AADcAAAADwAAAGRycy9kb3ducmV2LnhtbESPQWsCMRCF7wX/Qxiht5pVi8hqFFkpemzTgh6HzbgJ&#10;bibLJtXtvzeFQm8zvDfve7PeDr4VN+qjC6xgOilAENfBOG4UfH2+vSxBxIRssA1MCn4ownYzelpj&#10;acKdP+imUyNyCMcSFdiUulLKWFvyGCehI87aJfQeU177Rpoe7znct3JWFAvp0XEmWOyoslRf9bfP&#10;kLnfn969PlevXdVY1vrgLk6p5/GwW4FINKR/89/10eT6ywX8PpMnk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byec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48Gb8A&#10;AADcAAAADwAAAGRycy9kb3ducmV2LnhtbERPzYrCMBC+C75DGMGbpipoqUZRQdTLwlYfYGzGtthM&#10;ahO1vr0RFvY2H9/vLFatqcSTGldaVjAaRiCIM6tLzhWcT7tBDMJ5ZI2VZVLwJgerZbezwETbF//S&#10;M/W5CCHsElRQeF8nUrqsIINuaGviwF1tY9AH2ORSN/gK4aaS4yiaSoMlh4YCa9oWlN3Sh1Fg4+OG&#10;U55W7d1O6tnPZW/254lS/V67noPw1Pp/8Z/7oMP8eAbfZ8IFcv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jjwZvwAAANwAAAAPAAAAAAAAAAAAAAAAAJgCAABkcnMvZG93bnJl&#10;di54bWxQSwUGAAAAAAQABAD1AAAAhAMAAAAA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oa8QA&#10;AADcAAAADwAAAGRycy9kb3ducmV2LnhtbESPQWvCQBCF74X+h2UK3ppNK2iIrtIWinoRjP6AMTsm&#10;wexsmt1q/PfOQfA2w3vz3jfz5eBadaE+NJ4NfCQpKOLS24YrA4f973sGKkRki61nMnCjAMvF68sc&#10;c+uvvKNLESslIRxyNFDH2OVah7ImhyHxHbFoJ987jLL2lbY9XiXctfozTSfaYcPSUGNHPzWV5+Lf&#10;GfDZ5psLnrTDnx930+1x5VaHsTGjt+FrBirSEJ/mx/XaCn4mtPKMTK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RqGv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gk8MIA&#10;AADcAAAADwAAAGRycy9kb3ducmV2LnhtbERPS2rDMBDdF3IHMYXuajlepLEbJZg0Jg1dxckBBmtq&#10;mVojY6mxe/uoUOhuHu87m91se3Gj0XeOFSyTFARx43THrYLrpXpeg/ABWWPvmBT8kIfddvGwwUK7&#10;ic90q0MrYgj7AhWYEIZCSt8YsugTNxBH7tONFkOEYyv1iFMMt73M0nQlLXYcGwwOtDfUfNXfVsHb&#10;wWl9GsoX0+Snj7qalv0xq5R6epzLVxCB5vAv/nO/6zh/ncPvM/EC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iCTw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sbsMQA&#10;AADcAAAADwAAAGRycy9kb3ducmV2LnhtbESPQW/CMAyF75P2HyIjcRspHDboCAhtqxjiRLcfYDVe&#10;U9E4VZPR8u/xAYmbrff83uf1dvStulAfm8AG5rMMFHEVbMO1gd+f4mUJKiZki21gMnClCNvN89Ma&#10;cxsGPtGlTLWSEI45GnApdbnWsXLkMc5CRyzaX+g9Jln7WtseBwn3rV5k2av22LA0OOzow1F1Lv+9&#10;gc+vYO2h2725anU4lsUwb/eLwpjpZNy9g0o0pof5fv1tBX8l+PKMTK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rG7D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e+K8EA&#10;AADcAAAADwAAAGRycy9kb3ducmV2LnhtbERPzWrCQBC+C32HZQq96SYeqkldRVqDiqemfYAhO82G&#10;ZmdDdjXx7V1B8DYf3++sNqNtxYV63zhWkM4SEMSV0w3XCn5/iukShA/IGlvHpOBKHjbrl8kKc+0G&#10;/qZLGWoRQ9jnqMCE0OVS+sqQRT9zHXHk/lxvMUTY11L3OMRw28p5krxLiw3HBoMdfRqq/suzVfC1&#10;c1ofu+3CVNnxVBZD2u7nhVJvr+P2A0SgMTzFD/dBx/lZCvdn4gV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nviv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rJJcEA&#10;AADcAAAADwAAAGRycy9kb3ducmV2LnhtbERPzYrCMBC+C75DmAVvmq6g1GoUEUVxT9Z9gNlmbIvN&#10;pCRRu/v0RljwNh/f7yxWnWnEnZyvLSv4HCUgiAuray4VfJ93wxSED8gaG8uk4Jc8rJb93gIzbR98&#10;onseShFD2GeooAqhzaT0RUUG/ci2xJG7WGcwROhKqR0+Yrhp5DhJptJgzbGhwpY2FRXX/GYU8N92&#10;c27Tn6+DS45yP83T43aSKjX46NZzEIG68Bb/uw86zp+N4fVMv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qySX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ZsvsIA&#10;AADcAAAADwAAAGRycy9kb3ducmV2LnhtbERPzWrCQBC+C77DMkJvutGipKmriFgUPTXpA0yz0ySY&#10;nQ27W40+fbcgeJuP73eW69604kLON5YVTCcJCOLS6oYrBV/FxzgF4QOyxtYyKbiRh/VqOFhipu2V&#10;P+mSh0rEEPYZKqhD6DIpfVmTQT+xHXHkfqwzGCJ0ldQOrzHctHKWJAtpsOHYUGNH25rKc/5rFPB9&#10;ty269Pt0cMlR7hd5etzNU6VeRv3mHUSgPjzFD/dBx/lvr/D/TLx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Zmy+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/0ysIA&#10;AADcAAAADwAAAGRycy9kb3ducmV2LnhtbERPzWrCQBC+C77DMkJvulGqpKmriFgUPTXpA0yz0ySY&#10;nQ27W40+fbcgeJuP73eW69604kLON5YVTCcJCOLS6oYrBV/FxzgF4QOyxtYyKbiRh/VqOFhipu2V&#10;P+mSh0rEEPYZKqhD6DIpfVmTQT+xHXHkfqwzGCJ0ldQOrzHctHKWJAtpsOHYUGNH25rKc/5rFPB9&#10;ty269Pt0cMlR7hd5etzNU6VeRv3mHUSgPjzFD/dBx/lvr/D/TLx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j/TK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zSZMEA&#10;AADcAAAADwAAAGRycy9kb3ducmV2LnhtbERPzWrCQBC+F/oOywi9FN21oNXoKkUotT21qQ8wZsck&#10;mJ0N2VHj23cFobf5+H5nue59o87UxTqwhfHIgCIugqu5tLD7fR/OQEVBdtgEJgtXirBePT4sMXPh&#10;wj90zqVUKYRjhhYqkTbTOhYVeYyj0BIn7hA6j5JgV2rX4SWF+0a/GDPVHmtODRW2tKmoOOYnbyE2&#10;k32+l8J8mufvD+xfp7L5QmufBv3bApRQL//iu3vr0vz5BG7PpAv0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s0mT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5ME8IA&#10;AADcAAAADwAAAGRycy9kb3ducmV2LnhtbERPzUrDQBC+C32HZQq9iN21YKqxmyAFqXpqow8wzY5J&#10;MDsbsmObvr0rCN7m4/udTTn5Xp1ojF1gC7dLA4q4Dq7jxsLH+/PNPagoyA77wGThQhHKYna1wdyF&#10;Mx/oVEmjUgjHHC20IkOudaxb8hiXYSBO3GcYPUqCY6PdiOcU7nu9MibTHjtODS0OtG2p/qq+vYXY&#10;3x2ro9Tm1VzvdzitM9m+obWL+fT0CEpokn/xn/vFpfkPGfw+ky7Qx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PkwT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3242;top:3006;width:119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iyHb8A&#10;AADcAAAADwAAAGRycy9kb3ducmV2LnhtbERPzYrCMBC+L/gOYQRva6oHV6tRRBBU9mL1AYZm+oPJ&#10;pCRZ2317IyzsbT6+39nsBmvEk3xoHSuYTTMQxKXTLdcK7rfj5xJEiMgajWNS8EsBdtvRxwZz7Xq+&#10;0rOItUghHHJU0MTY5VKGsiGLYeo64sRVzluMCfpaao99CrdGzrNsIS22nBoa7OjQUPkofqwCeSuO&#10;/bIwPnOXefVtzqdrRU6pyXjYr0FEGuK/+M990mn+6gvez6QL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+LIdvwAAANwAAAAPAAAAAAAAAAAAAAAAAJgCAABkcnMvZG93bnJl&#10;di54bWxQSwUGAAAAAAQABAD1AAAAhA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Nomeação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5" o:spid="_x0000_s1219" style="position:absolute;left:3544;top:3163;width:65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cmb8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a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cmb8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Candidatos</w:t>
                          </w:r>
                          <w:proofErr w:type="spellEnd"/>
                        </w:p>
                      </w:txbxContent>
                    </v:textbox>
                  </v:rect>
                  <v:oval id="Oval 196" o:spid="_x0000_s1220" style="position:absolute;left:4597;top:2279;width:1258;height: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M+8MA&#10;AADcAAAADwAAAGRycy9kb3ducmV2LnhtbERP3WrCMBS+H+wdwhnsTtPJcLMziiiKCEN0e4Cz5tiU&#10;NiclibXu6RdB2N35+H7PdN7bRnTkQ+VYwcswA0FcOF1xqeD7az14BxEissbGMSm4UoD57PFhirl2&#10;Fz5Qd4ylSCEcclRgYmxzKUNhyGIYupY4cSfnLcYEfSm1x0sKt40cZdlYWqw4NRhsaWmoqI9nq+Bt&#10;XNebXbdpP/erxWnErz/Nr/FKPT/1iw8Qkfr4L767tzrNn0zg9ky6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XM+8MAAADcAAAADwAAAAAAAAAAAAAAAACYAgAAZHJzL2Rv&#10;d25yZXYueG1sUEsFBgAAAAAEAAQA9QAAAIgDAAAAAA==&#10;" fillcolor="#c0bfc0" strokecolor="#c0bfc0" strokeweight="33e-5mm"/>
                  <v:oval id="Oval 197" o:spid="_x0000_s1221" style="position:absolute;left:4560;top:2242;width:1258;height:8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auc8QA&#10;AADcAAAADwAAAGRycy9kb3ducmV2LnhtbESPzWoCQRCE7wHfYWjBS4izeghh4ygqCFFySNbk3uz0&#10;/uBMz7rTcTdvnwkEciyq6itqtRm9UzfqYxvYwGKegSIug225NvBxPjw8gYqCbNEFJgPfFGGzntyt&#10;MLdh4He6FVKrBOGYo4FGpMu1jmVDHuM8dMTJq0LvUZLsa217HBLcO73MskftseW00GBH+4bKS/Hl&#10;DVxPsvss5D6rXt3+2LrqzQ/XrTGz6bh9BiU0yn/4r/1iDSQi/J5JR0C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WrnPEAAAA3AAAAA8AAAAAAAAAAAAAAAAAmAIAAGRycy9k&#10;b3ducmV2LnhtbFBLBQYAAAAABAAEAPUAAACJAwAAAAA=&#10;" fillcolor="#fcf2e3" strokeweight="33e-5mm"/>
                  <v:rect id="Rectangle 198" o:spid="_x0000_s122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rnr8IA&#10;AADcAAAADwAAAGRycy9kb3ducmV2LnhtbESPT4vCMBTE78J+h/AWvIgmFZGlGkV2EfYm/mHx+Gie&#10;bbF56TZR47c3guBxmJnfMPNltI24UudrxxqykQJBXDhTc6nhsF8Pv0D4gGywcUwa7uRhufjozTE3&#10;7sZbuu5CKRKEfY4aqhDaXEpfVGTRj1xLnLyT6yyGJLtSmg5vCW4bOVZqKi3WnBYqbOm7ouK8u1gN&#10;F+Xj32SP6/PgSNEfN+7nP3Na9z/jagYiUAzv8Kv9azSMVQbPM+kI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Ouev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h52MIA&#10;AADcAAAADwAAAGRycy9kb3ducmV2LnhtbESPQYvCMBSE7wv+h/AEL8uaWBaRrlEWRfAmqyIeH83b&#10;tti81CZq/PdGEDwOM/MNM51H24grdb52rGE0VCCIC2dqLjXsd6uvCQgfkA02jknDnTzMZ72PKebG&#10;3fiPrttQigRhn6OGKoQ2l9IXFVn0Q9cSJ+/fdRZDkl0pTYe3BLeNzJQaS4s1p4UKW1pUVJy2F6vh&#10;onw8fO9wdfo8UvTHjVueR07rQT/+/oAIFMM7/GqvjYZMZfA8k46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6HnY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E9GcYA&#10;AADcAAAADwAAAGRycy9kb3ducmV2LnhtbESPT2vCQBTE74V+h+UVeqsbLTUaXUW0Ba+mxT+3R/aZ&#10;pM2+Ddk1Sf30bkHocZiZ3zDzZW8q0VLjSssKhoMIBHFmdcm5gq/Pj5cJCOeRNVaWScEvOVguHh/m&#10;mGjb8Y7a1OciQNglqKDwvk6kdFlBBt3A1sTBO9vGoA+yyaVusAtwU8lRFI2lwZLDQoE1rQvKftKL&#10;UdBd23hYrY7Td77EB3w7bfaH07dSz0/9agbCU+//w/f2VisYRa/wdyY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3E9G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ilbcYA&#10;AADcAAAADwAAAGRycy9kb3ducmV2LnhtbESPT2vCQBTE74V+h+UVeqsbpTUaXUW0Ba+mxT+3R/aZ&#10;pM2+Ddk1Sf30bkHocZiZ3zDzZW8q0VLjSssKhoMIBHFmdcm5gq/Pj5cJCOeRNVaWScEvOVguHh/m&#10;mGjb8Y7a1OciQNglqKDwvk6kdFlBBt3A1sTBO9vGoA+yyaVusAtwU8lRFI2lwZLDQoE1rQvKftKL&#10;UdBd23hYrY7Td77EB3w7bfaH07dSz0/9agbCU+//w/f2VisYRa/wdyY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ilb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OeEcUA&#10;AADcAAAADwAAAGRycy9kb3ducmV2LnhtbESPT4vCMBTE7wt+h/AEb2uqYJFqFFEEPQirK4q3Z/P6&#10;B5uX0kSt++nNwsIeh5n5DTOdt6YSD2pcaVnBoB+BIE6tLjlXcPxef45BOI+ssbJMCl7kYD7rfEwx&#10;0fbJe3ocfC4ChF2CCgrv60RKlxZk0PVtTRy8zDYGfZBNLnWDzwA3lRxGUSwNlhwWCqxpWVB6O9yN&#10;gvh8vx7z9WX3dTpnabYdr1Y+/lGq120XExCeWv8f/mtvtIJhNILfM+EIy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054R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EAZscA&#10;AADcAAAADwAAAGRycy9kb3ducmV2LnhtbESPT2vCQBTE74V+h+UVvNVNPYSQuopUhPYg1CgNvb1m&#10;X/5g9m3Irknqp+8WBI/DzPyGWa4n04qBetdYVvAyj0AQF1Y3XCk4HXfPCQjnkTW2lknBLzlYrx4f&#10;lphqO/KBhsxXIkDYpaig9r5LpXRFTQbd3HbEwSttb9AH2VdS9zgGuGnlIopiabDhsFBjR281Fefs&#10;YhTE+eXnVO2+959feVmUH8l26+OrUrOnafMKwtPk7+Fb+10rWEQx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BAGb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2l/cYA&#10;AADcAAAADwAAAGRycy9kb3ducmV2LnhtbESPS4sCMRCE78L+h9AL3jSzHkaZNYqsCLsHwRcr3tpJ&#10;zwMnnWESdfTXG0HwWFTVV9R42ppKXKhxpWUFX/0IBHFqdcm5gt120RuBcB5ZY2WZFNzIwXTy0Rlj&#10;ou2V13TZ+FwECLsEFRTe14mULi3IoOvbmjh4mW0M+iCbXOoGrwFuKjmIolgaLDksFFjTT0HpaXM2&#10;CuL9+bjLF4fl6n+fpdnfaD738V2p7mc7+wbhqfXv8Kv9qxUMoiE8z4Qj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2l/c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group id="Group 406" o:spid="_x0000_s1229" style="position:absolute;left:304;top:-5232;width:55461;height:29323" coordorigin="48,-824" coordsize="8734,4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rect id="Rectangle 206" o:spid="_x0000_s123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m8cMA&#10;AADcAAAADwAAAGRycy9kb3ducmV2LnhtbESPS4vCMBSF98L8h3AHZiOa6kK0GmUUBJmdT3B3ba5t&#10;meSmNLFWf70ZGHB5OI+PM1u01oiGal86VjDoJyCIM6dLzhUc9uveGIQPyBqNY1LwIA+L+Udnhql2&#10;d95Sswu5iCPsU1RQhFClUvqsIIu+7yri6F1dbTFEWedS13iP49bIYZKMpMWSI6HAilYFZb+7m42Q&#10;zUmejo+f7Hnoni/LRprnamuU+vpsv6cgArXhHf5vb7SCYTKBvzPxCM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Vm8c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7" o:spid="_x0000_s123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ZZscIA&#10;AADcAAAADwAAAGRycy9kb3ducmV2LnhtbERPTWvCQBC9F/oflin0UnSjhyLRVVpBkN60Kngbs2MS&#10;3J0N2TVGf33nUPD4eN+zRe+d6qiNdWADo2EGirgItubSwO53NZiAignZogtMBu4UYTF/fZlhbsON&#10;N9RtU6kkhGOOBqqUmlzrWFTkMQ5DQyzcObQek8C21LbFm4R7p8dZ9qk91iwNFTa0rKi4bK9eStYH&#10;fdjff4rH7uN4+u60eyw3zpj3t/5rCipRn57if/faGhiPZL6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xlmx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8" o:spid="_x0000_s123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RaG8QA&#10;AADcAAAADwAAAGRycy9kb3ducmV2LnhtbESPQWvCQBSE7wX/w/IK3uomgtKmriKCICKFJjbnR/aZ&#10;DWbfxuyq8d93hUKPw8x8wyxWg23FjXrfOFaQThIQxJXTDdcKjsX27R2ED8gaW8ek4EEeVsvRywIz&#10;7e78Tbc81CJC2GeowITQZVL6ypBFP3EdcfROrrcYouxrqXu8R7ht5TRJ5tJiw3HBYEcbQ9U5v1oF&#10;hfxqDm5m2o/zaT+7/JRlt85Lpcavw/oTRKAh/If/2jutYJqm8Dw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kWhv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9" o:spid="_x0000_s123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EbMQA&#10;AADcAAAADwAAAGRycy9kb3ducmV2LnhtbESPQWvCQBSE7wX/w/IEb3VjwFKjq4hQECmCUXN+ZJ/Z&#10;YPZtml01/fduQehxmJlvmMWqt424U+drxwom4wQEcel0zZWC0/Hr/ROED8gaG8ek4Jc8rJaDtwVm&#10;2j34QPc8VCJC2GeowITQZlL60pBFP3YtcfQurrMYouwqqTt8RLhtZJokH9JizXHBYEsbQ+U1v1kF&#10;R7mvv93UNLPrZTf9ORdFu84LpUbDfj0HEagP/+FXe6sVpJMU/s7E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2xGz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0" o:spid="_x0000_s123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e8GMIA&#10;AADcAAAADwAAAGRycy9kb3ducmV2LnhtbESPQYvCMBSE7wv7H8Jb2NuaakG0GmUpFL3a3Yu3R/Ns&#10;yjYvJYm2/nuzIHgcZuYbZrufbC9u5EPnWMF8loEgbpzuuFXw+1N9rUCEiKyxd0wK7hRgv3t/22Kh&#10;3cgnutWxFQnCoUAFJsahkDI0hiyGmRuIk3dx3mJM0rdSexwT3PZykWVLabHjtGBwoNJQ81dfrQKb&#10;V7E5L8v+yH5ardcXU9LhpNTnx/S9ARFpiq/ws33UChbzHP7PpCMgd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F7wY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1" o:spid="_x0000_s123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4kbMAA&#10;AADcAAAADwAAAGRycy9kb3ducmV2LnhtbESPzarCMBSE94LvEI7gTlN/EK1GkYLoVr2buzs0x6bY&#10;nJQkan37mwuCy2FmvmE2u8424kk+1I4VTMYZCOLS6ZorBT/Xw2gJIkRkjY1jUvCmALttv7fBXLsX&#10;n+l5iZVIEA45KjAxtrmUoTRkMYxdS5y8m/MWY5K+ktrjK8FtI6dZtpAWa04LBlsqDJX3y8MqsLND&#10;LH8XRXNi3y1Xq5sp6HhWajjo9msQkbr4DX/aJ61gOpnD/5l0BOT2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P4kbM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2" o:spid="_x0000_s123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4rtMYA&#10;AADcAAAADwAAAGRycy9kb3ducmV2LnhtbESPQWvCQBSE70L/w/IKvenGFEuNrqFIC4JU0FbQ2zP7&#10;moTsvg3ZVeO/7wqFHoeZ+YaZ57014kKdrx0rGI8SEMSF0zWXCr6/PoavIHxA1mgck4IbecgXD4M5&#10;ZtpdeUuXXShFhLDPUEEVQptJ6YuKLPqRa4mj9+M6iyHKrpS6w2uEWyPTJHmRFmuOCxW2tKyoaHZn&#10;q2DT79f19NA0zyfz6d9Py+OEzFGpp8f+bQYiUB/+w3/tlVaQjidwPxOP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Z4rt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3" o:spid="_x0000_s123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y1w8YA&#10;AADcAAAADwAAAGRycy9kb3ducmV2LnhtbESPQWvCQBSE74X+h+UVvNWNkUqNrqGIQqFU0FbQ2zP7&#10;moTsvg3Zrab/3hWEHoeZ+YaZ57014kydrx0rGA0TEMSF0zWXCr6/1s+vIHxA1mgck4I/8pAvHh/m&#10;mGl34S2dd6EUEcI+QwVVCG0mpS8qsuiHriWO3o/rLIYou1LqDi8Rbo1Mk2QiLdYcFypsaVlR0ex+&#10;rYJNv/+op4emGZ/Mp1+dlscXMkelBk/92wxEoD78h+/td60gHU3gdiY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y1w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4" o:spid="_x0000_s123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UrYcIA&#10;AADcAAAADwAAAGRycy9kb3ducmV2LnhtbESPzarCMBSE94LvEI7gTtMqXLUaRQS1O/EH18fm2Bab&#10;k9JE7X37mwuCy2FmvmEWq9ZU4kWNKy0riIcRCOLM6pJzBZfzdjAF4TyyxsoyKfglB6tlt7PARNs3&#10;H+l18rkIEHYJKii8rxMpXVaQQTe0NXHw7rYx6INscqkbfAe4qeQoin6kwZLDQoE1bQrKHqenUVAd&#10;Hvf4aeyYZ3Gemtv+epymO6X6vXY9B+Gp9d/wp51qBaN4Av9nwhG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BSth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5" o:spid="_x0000_s123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q/E7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pGcVgbzoQjIJ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5q/E7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6" o:spid="_x0000_s124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YaiMEA&#10;AADcAAAADwAAAGRycy9kb3ducmV2LnhtbESPzarCMBSE94LvEI7gTtMqiFajiHCv3Yk/uD42x7bY&#10;nJQman17Iwguh5n5hlmsWlOJBzWutKwgHkYgiDOrS84VnI5/gykI55E1VpZJwYscrJbdzgITbZ+8&#10;p8fB5yJA2CWooPC+TqR0WUEG3dDWxMG72sagD7LJpW7wGeCmkqMomkiDJYeFAmvaFJTdDnejoNrd&#10;rvHd2DHP4jw1l+15P03/ler32vUchKfW/8LfdqoVjOIZfM6EI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WGoj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7" o:spid="_x0000_s124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0deMIA&#10;AADcAAAADwAAAGRycy9kb3ducmV2LnhtbERPy2rCQBTdC/2H4Qrd6cQsgkRHKYVqpEV89AMumWsS&#10;zNxJM5NH+/WdheDycN7r7Whq0VPrKssKFvMIBHFudcWFgu/rx2wJwnlkjbVlUvBLDrabl8kaU20H&#10;PlN/8YUIIexSVFB636RSurwkg25uG+LA3Wxr0AfYFlK3OIRwU8s4ihJpsOLQUGJD7yXl90tnFCS7&#10;6tMth5+vW3akaHffH07dX6PU63R8W4HwNPqn+OHOtII4DvPDmXAE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rR14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8" o:spid="_x0000_s124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G448QA&#10;AADcAAAADwAAAGRycy9kb3ducmV2LnhtbESP3YrCMBSE7wXfIRzBuzW1FyLVKCL4h8uyVh/g0Bzb&#10;YnNSm2jrPv1mYcHLYWa+YebLzlTiSY0rLSsYjyIQxJnVJecKLufNxxSE88gaK8uk4EUOlot+b46J&#10;ti2f6Jn6XAQIuwQVFN7XiZQuK8igG9maOHhX2xj0QTa51A22AW4qGUfRRBosOSwUWNO6oOyWPoyC&#10;ybY8uml7/7zuvyja3naH78dPrdRw0K1mIDx1/h3+b++1gjgew9+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huOP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9" o:spid="_x0000_s124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jBdMYA&#10;AADcAAAADwAAAGRycy9kb3ducmV2LnhtbESP3WoCMRSE7wt9h3AK3tWsK626GqWIS0vBij/g7WFz&#10;3CzdnCxJqtu3bwqFXg4z8w2zWPW2FVfyoXGsYDTMQBBXTjdcKzgdy8cpiBCRNbaOScE3BVgt7+8W&#10;WGh34z1dD7EWCcKhQAUmxq6QMlSGLIah64iTd3HeYkzS11J7vCW4bWWeZc/SYsNpwWBHa0PV5+HL&#10;KsDX0nw8nd8nm9K3YZyV2932MlNq8NC/zEFE6uN/+K/9phXkeQ6/Z9IR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jjBdM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0" o:spid="_x0000_s124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Rk78UA&#10;AADcAAAADwAAAGRycy9kb3ducmV2LnhtbESPQWsCMRSE7wX/Q3iF3jTbldp2NYpIF6VgS23B62Pz&#10;3CxuXpYk6vbfm4LQ4zAz3zCzRW9bcSYfGscKHkcZCOLK6YZrBT/f5fAFRIjIGlvHpOCXAizmg7sZ&#10;Ftpd+IvOu1iLBOFQoAITY1dIGSpDFsPIdcTJOzhvMSbpa6k9XhLctjLPsom02HBaMNjRylB13J2s&#10;AlyX5uNp//78Vvo2jLNy+7k9vCr1cN8vpyAi9fE/fGtvtII8H8Pf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dGTv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1" o:spid="_x0000_s124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W9CMIA&#10;AADcAAAADwAAAGRycy9kb3ducmV2LnhtbESP0WoCMRRE3wv+Q7iCL0WTLqWV1SiiKH0TrR9w2Vw3&#10;i5ubJUnd9e9NodDHYWbOMMv14FpxpxAbzxreZgoEceVNw7WGy/d+OgcRE7LB1jNpeFCE9Wr0ssTS&#10;+J5PdD+nWmQIxxI12JS6UspYWXIYZ74jzt7VB4cpy1BLE7DPcNfKQqkP6bDhvGCxo62l6nb+cRpe&#10;7Wmot8fLAeWj2oVPpfrjXmk9GQ+bBYhEQ/oP/7W/jIaieIffM/kI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5b0I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2" o:spid="_x0000_s124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kYk8IA&#10;AADcAAAADwAAAGRycy9kb3ducmV2LnhtbESP0WoCMRRE3wv+Q7iCL0WTLrSV1SiiKH0TrR9w2Vw3&#10;i5ubJUnd9e9NodDHYWbOMMv14FpxpxAbzxreZgoEceVNw7WGy/d+OgcRE7LB1jNpeFCE9Wr0ssTS&#10;+J5PdD+nWmQIxxI12JS6UspYWXIYZ74jzt7VB4cpy1BLE7DPcNfKQqkP6bDhvGCxo62l6nb+cRpe&#10;7Wmot8fLAeWj2oVPpfrjXmk9GQ+bBYhEQ/oP/7W/jIaieIffM/kI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RiT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3" o:spid="_x0000_s124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ZuXMUA&#10;AADcAAAADwAAAGRycy9kb3ducmV2LnhtbESPQWvCQBSE74X+h+UJvdWNOYhEVymVitCDxHqwt5fs&#10;MxuafRuyGxP/vSsIPQ4z8w2z2oy2EVfqfO1YwWyagCAuna65UnD6+XpfgPABWWPjmBTcyMNm/fqy&#10;wky7gXO6HkMlIoR9hgpMCG0mpS8NWfRT1xJH7+I6iyHKrpK6wyHCbSPTJJlLizXHBYMtfRoq/469&#10;VfCrZ/3Qb6tDbsai2IX0O7+cC6XeJuPHEkSgMfyHn+29VpCmc3ici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Fm5c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4" o:spid="_x0000_s124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rLx8YA&#10;AADcAAAADwAAAGRycy9kb3ducmV2LnhtbESPQWvCQBSE7wX/w/IKvTUbc6gldZVSUQo9SNSDvb1k&#10;n9nQ7NuQ3Zj033cFocdhZr5hluvJtuJKvW8cK5gnKQjiyumGawWn4/b5FYQPyBpbx6TglzysV7OH&#10;JebajVzQ9RBqESHsc1RgQuhyKX1lyKJPXEccvYvrLYYo+1rqHscIt63M0vRFWmw4Lhjs6MNQ9XMY&#10;rIJvPR/GYVPvCzOV5S5kX8XlXCr19Di9v4EINIX/8L39qRVk2QJuZ+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rLx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5" o:spid="_x0000_s124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ftcIA&#10;AADcAAAADwAAAGRycy9kb3ducmV2LnhtbERPz2vCMBS+D/wfwhN2m6k9yKhGEcUx8CB1HvT22jyb&#10;YvNSmtR2/705DHb8+H6vNqNtxJM6XztWMJ8lIIhLp2uuFFx+Dh+fIHxA1tg4JgW/5GGznrytMNNu&#10;4Jye51CJGMI+QwUmhDaT0peGLPqZa4kjd3edxRBhV0nd4RDDbSPTJFlIizXHBoMt7QyVj3NvFdz0&#10;vB/6fXXKzVgUXyE95vdrodT7dNwuQQQaw7/4z/2tFaRpXBvPx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V+1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6" o:spid="_x0000_s125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iqcUA&#10;AADcAAAADwAAAGRycy9kb3ducmV2LnhtbESPQWvCQBSE74L/YXlCb7oxULHRVbTQYg8Fk9b7I/ua&#10;hGbfht1tEvvr3YLQ4zAz3zDb/Wha0ZPzjWUFy0UCgri0uuFKwefHy3wNwgdkja1lUnAlD/vddLLF&#10;TNuBc+qLUIkIYZ+hgjqELpPSlzUZ9AvbEUfvyzqDIUpXSe1wiHDTyjRJVtJgw3Ghxo6eayq/ix+j&#10;ILzn5/T1mJfmcrq6t/73vHysBqUeZuNhAyLQGP7D9/ZJK0jTJ/g7E4+A3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iyKp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7" o:spid="_x0000_s125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gd6cIA&#10;AADcAAAADwAAAGRycy9kb3ducmV2LnhtbERPy2rCQBTdF/yH4Qrd1YkpLRIdRQsVXRSMj/0lc02C&#10;mTthZkyiX99ZFLo8nPdiNZhGdOR8bVnBdJKAIC6srrlUcD59v81A+ICssbFMCh7kYbUcvSww07bn&#10;nLpjKEUMYZ+hgiqENpPSFxUZ9BPbEkfuap3BEKErpXbYx3DTyDRJPqXBmmNDhS19VVTcjnejIPzk&#10;h3S7yQtz2T3cvnseph9lr9TreFjPQQQawr/4z73TCtL3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aB3p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8" o:spid="_x0000_s125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fBB8YA&#10;AADcAAAADwAAAGRycy9kb3ducmV2LnhtbESPQWvCQBSE70L/w/IKXkR3o9DaNKsUsVAvBa0Xby/Z&#10;1yQ0+zbNrib+e7dQ8DjMzDdMth5sIy7U+dqxhmSmQBAXztRcajh+vU+XIHxANtg4Jg1X8rBePYwy&#10;TI3reU+XQyhFhLBPUUMVQptK6YuKLPqZa4mj9+06iyHKrpSmwz7CbSPnSj1JizXHhQpb2lRU/BzO&#10;VkNff56KZFdu1fU5V3vMXxaTX6P1+HF4ewURaAj38H/7w2iYLxL4OxOP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/fBB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9" o:spid="_x0000_s125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VfcMYA&#10;AADcAAAADwAAAGRycy9kb3ducmV2LnhtbESPQWvCQBSE74X+h+UVvJS6awStMatIqWAvBbWX3l6y&#10;r0lo9m3Mrib++25B8DjMzDdMth5sIy7U+dqxhslYgSAunKm51PB13L68gvAB2WDjmDRcycN69fiQ&#10;YWpcz3u6HEIpIoR9ihqqENpUSl9UZNGPXUscvR/XWQxRdqU0HfYRbhuZKDWTFmuOCxW29FZR8Xs4&#10;Ww19/fldTD7Kd3Wd52qP+WL6fDJaj56GzRJEoCHcw7f2zmhIpgn8n4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Vfc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0" o:spid="_x0000_s125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V9EcMA&#10;AADcAAAADwAAAGRycy9kb3ducmV2LnhtbESPQUvDQBSE74L/YXkFb3bTlpYSuy2iCB41lkBvr9ln&#10;Nph9G3afafrvXUHwOMzMN8zuMPlejRRTF9jAYl6AIm6C7bg1cPx4ud+CSoJssQ9MBq6U4LC/vdlh&#10;acOF32mspFUZwqlEA05kKLVOjSOPaR4G4ux9huhRsoytthEvGe57vSyKjfbYcV5wONCTo+ar+vYG&#10;NuO6er525zq+1VSP7nQSiWtj7mbT4wMooUn+w3/tV2tguVrB75l8BP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UV9Ec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1" o:spid="_x0000_s125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lZcQA&#10;AADcAAAADwAAAGRycy9kb3ducmV2LnhtbESPQUvDQBSE70L/w/IK3uym1RaJ3ZaiCB41lUBvz+wz&#10;G8y+DbvPNP33riB4HGbmG2a7n3yvRoqpC2xguShAETfBdtwaeD8+39yDSoJssQ9MBi6UYL+bXW2x&#10;tOHMbzRW0qoM4VSiAScylFqnxpHHtAgDcfY+Q/QoWcZW24jnDPe9XhXFRnvsOC84HOjRUfNVfXsD&#10;m3FdPV26jzq+1lSP7nQSiWtjrufT4QGU0CT/4b/2izWwur2D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s5WX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2" o:spid="_x0000_s125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Ce2sIA&#10;AADcAAAADwAAAGRycy9kb3ducmV2LnhtbESPwWrDMBBE74H+g9hCb7Ecl5TiWgl2IZBTIG4IPS7W&#10;1jaxVkZSbefvq0Khx2Fm3jDFfjGDmMj53rKCTZKCIG6s7rlVcPk4rF9B+ICscbBMCu7kYb97WBWY&#10;azvzmaY6tCJC2OeooAthzKX0TUcGfWJH4uh9WWcwROlaqR3OEW4GmaXpizTYc1zocKT3jppb/W0U&#10;oKlP7nrKaq5w4uo+lJ8OS6WeHpfyDUSgJfyH/9pHrSB73sL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0J7a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3" o:spid="_x0000_s125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ArcIA&#10;AADcAAAADwAAAGRycy9kb3ducmV2LnhtbESPzWrDMBCE74W8g9hAbo0cB0xxogQnUOjJULeUHhdr&#10;Y5tYKyMp/nn7qlDocZiZb5jjeTa9GMn5zrKC3TYBQVxb3XGj4PPj9fkFhA/IGnvLpGAhD+fT6umI&#10;ubYTv9NYhUZECPscFbQhDLmUvm7JoN/agTh6N+sMhihdI7XDKcJNL9MkyaTBjuNCiwNdW6rv1cMo&#10;QFOV7qtMK77gyJelL74dFkpt1nNxABFoDv/hv/abVpDuM/g9E4+AP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gCt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4" o:spid="_x0000_s125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q7DsMA&#10;AADcAAAADwAAAGRycy9kb3ducmV2LnhtbESPwWrDMBBE74X8g9hAb42cGOLgRglJoLSHHBI3H7BY&#10;G8vEWhlJtd2/rwqFHoeZecNs95PtxEA+tI4VLBcZCOLa6ZYbBbfPt5cNiBCRNXaOScE3BdjvZk9b&#10;LLUb+UpDFRuRIBxKVGBi7EspQ23IYli4njh5d+ctxiR9I7XHMcFtJ1dZtpYWW04LBns6Gaof1ZdV&#10;cCoux+rdnw1tbvlBLv0R2RqlnufT4RVEpCn+h//aH1rBKi/g90w6An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q7Ds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5" o:spid="_x0000_s125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UvfL8A&#10;AADcAAAADwAAAGRycy9kb3ducmV2LnhtbERPzYrCMBC+C75DGGFvmqqgUk2LCst68KDVBxia2aZs&#10;MylJVrtvvzkIHj++/1052E48yIfWsYL5LANBXDvdcqPgfvucbkCEiKyxc0wK/ihAWYxHO8y1e/KV&#10;HlVsRArhkKMCE2OfSxlqQxbDzPXEift23mJM0DdSe3ymcNvJRZatpMWWU4PBno6G6p/q1yo4ri+H&#10;6sufDW3uy72c+wOyNUp9TIb9FkSkIb7FL/dJK1gs09p0Jh0BW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NS98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6" o:spid="_x0000_s126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mK58QA&#10;AADcAAAADwAAAGRycy9kb3ducmV2LnhtbESPwWrDMBBE74X8g9hAb7WcGFrHiRKSQGgPPTROPmCx&#10;tpaptTKSErt/XxUKPQ4z84bZ7Cbbizv50DlWsMhyEMSN0x23Cq6X01MJIkRkjb1jUvBNAXbb2cMG&#10;K+1GPtO9jq1IEA4VKjAxDpWUoTFkMWRuIE7ep/MWY5K+ldrjmOC2l8s8f5YWO04LBgc6Gmq+6ptV&#10;cHz5ONSv/t1QeS32cuEPyNYo9Tif9msQkab4H/5rv2kFy2IFv2fSEZ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5iuf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7" o:spid="_x0000_s126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eyQsEA&#10;AADcAAAADwAAAGRycy9kb3ducmV2LnhtbERPTWsCMRC9C/6HMEJvmtUWka1RRFT24KFqCz0OmzG7&#10;uJmsSdT13zeHgsfH+54vO9uIO/lQO1YwHmUgiEunazYKvk/b4QxEiMgaG8ek4EkBlot+b465dg8+&#10;0P0YjUghHHJUUMXY5lKGsiKLYeRa4sSdnbcYE/RGao+PFG4bOcmyqbRYc2qosKV1ReXleLMKZmZn&#10;fvdlcTCx+Prxm/b9apCVeht0q08Qkbr4Ev+7C61g8pHmpzPpCMj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XskL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8" o:spid="_x0000_s126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sX2cQA&#10;AADcAAAADwAAAGRycy9kb3ducmV2LnhtbESPT2sCMRTE7wW/Q3iCt5r1DyJbo0jRsgcPalvo8bF5&#10;zS5uXrZJquu3N4LgcZiZ3zCLVWcbcSYfascKRsMMBHHpdM1Gwdfn9nUOIkRkjY1jUnClAKtl72WB&#10;uXYXPtD5GI1IEA45KqhibHMpQ1mRxTB0LXHyfp23GJP0RmqPlwS3jRxn2UxarDktVNjSe0Xl6fhv&#10;FczNh/nZlcXBxGL/7Tft5M8gKzXod+s3EJG6+Aw/2oVWMJ6O4H4mHQ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bF9n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9" o:spid="_x0000_s126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vnMIA&#10;AADcAAAADwAAAGRycy9kb3ducmV2LnhtbESPX2vCMBTF34V9h3CFvWlqFRmdUUaHuEeXDbbHS3Nt&#10;wpqb0kTtvv0iDHw8nD8/zmY3+k5caIgusILFvABB3ATjuFXw+bGfPYGICdlgF5gU/FKE3fZhssHK&#10;hCu/00WnVuQRjhUqsCn1lZSxseQxzkNPnL1TGDymLIdWmgGvedx3siyKtfToOBMs9lRban702WfI&#10;0r9+Hb3+rld93VrW+uBOTqnH6fjyDCLRmO7h//abUVCuSridy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4S+c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0" o:spid="_x0000_s126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2KB8IA&#10;AADcAAAADwAAAGRycy9kb3ducmV2LnhtbESPS2sCMRSF9wX/Q7hCdzXjg1JGo8gUsUuNhXZ5mVwn&#10;wcnNMEl1+u8bQejycB4fZ7UZfCuu1EcXWMF0UoAgroNx3Cj4PO1e3kDEhGywDUwKfinCZj16WmFp&#10;wo2PdNWpEXmEY4kKbEpdKWWsLXmMk9ARZ+8ceo8py76RpsdbHvetnBXFq/ToOBMsdlRZqi/6x2fI&#10;3L9/Hbz+rhZd1VjWeu/OTqnn8bBdgkg0pP/wo/1hFMwWc7ifyU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YoH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1" o:spid="_x0000_s126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B5iMQA&#10;AADcAAAADwAAAGRycy9kb3ducmV2LnhtbESP0WrCQBRE3wX/YbkF3+qmKhpSV7EF0b4UjPmA2+w1&#10;CWbvprtbjX/fFQQfh5k5wyzXvWnFhZxvLCt4GycgiEurG64UFMftawrCB2SNrWVScCMP69VwsMRM&#10;2ysf6JKHSkQI+wwV1CF0mZS+rMmgH9uOOHon6wyGKF0ltcNrhJtWTpJkLg02HBdq7OizpvKc/xkF&#10;Nv364Jznbf9rp93i+2dndsVUqdFLv3kHEagPz/CjvdcKJrMZ3M/EI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AeYj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2" o:spid="_x0000_s126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zcE8UA&#10;AADcAAAADwAAAGRycy9kb3ducmV2LnhtbESP0WrCQBRE34X+w3ILfWs2aptKdBVbKNoXwZgPuM1e&#10;k2D2bsxuk/Tvu0LBx2FmzjCrzWga0VPnassKplEMgriwuuZSQX76fF6AcB5ZY2OZFPySg836YbLC&#10;VNuBj9RnvhQBwi5FBZX3bSqlKyoy6CLbEgfvbDuDPsiulLrDIcBNI2dxnEiDNYeFClv6qKi4ZD9G&#10;gV18vXPGSTNe7bx9O3zvzC6fK/X0OG6XIDyN/h7+b++1gtnLK9zOh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jNwT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3" o:spid="_x0000_s126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trZMQA&#10;AADcAAAADwAAAGRycy9kb3ducmV2LnhtbESP0WrCQBRE3wv9h+UWfKsbg1iNriJqaMUnox9wyV6z&#10;wezdkF1N+vfdQqGPw8ycYVabwTbiSZ2vHSuYjBMQxKXTNVcKrpf8fQ7CB2SNjWNS8E0eNuvXlxVm&#10;2vV8pmcRKhEh7DNUYEJoMyl9aciiH7uWOHo311kMUXaV1B32EW4bmSbJTFqsOS4YbGlnqLwXD6tg&#10;f3BaH9vthykXx1OR95PmM82VGr0N2yWIQEP4D/+1v7SCdDqD3zPx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La2T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4" o:spid="_x0000_s126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fO/8QA&#10;AADcAAAADwAAAGRycy9kb3ducmV2LnhtbESPwWrDMBBE74H+g9hCb4kcU5LGiWJMW5OGnOrkAxZr&#10;Y5lYK2Opsfv3VaHQ4zAzb5hdPtlO3GnwrWMFy0UCgrh2uuVGweVczl9A+ICssXNMCr7JQ75/mO0w&#10;027kT7pXoRERwj5DBSaEPpPS14Ys+oXriaN3dYPFEOXQSD3gGOG2k2mSrKTFluOCwZ5eDdW36ssq&#10;eHt3Wh/7Ym3qzfFUleOyO6SlUk+PU7EFEWgK/+G/9odWkD6v4f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Hzv/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5" o:spid="_x0000_s126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hajcEA&#10;AADcAAAADwAAAGRycy9kb3ducmV2LnhtbERP3WrCMBS+H/gO4Qi7W1PL2LQzStGVTbyy7gEOzVlT&#10;1pyUJmvr25uLwS4/vv/tfradGGnwrWMFqyQFQVw73XKj4OtaPq1B+ICssXNMCm7kYb9bPGwx127i&#10;C41VaEQMYZ+jAhNCn0vpa0MWfeJ64sh9u8FiiHBopB5wiuG2k1mavkiLLccGgz0dDNU/1a9VcHx3&#10;Wp/64tXUm9O5KqdV95GVSj0u5+INRKA5/Iv/3J9aQfYc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YWo3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6" o:spid="_x0000_s127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sWb8UA&#10;AADcAAAADwAAAGRycy9kb3ducmV2LnhtbESP0WrCQBRE3wX/YbkF33TToJJGV5FgqehTYz/gmr1N&#10;QrN3w+5WU7++WxD6OMzMGWa9HUwnruR8a1nB8ywBQVxZ3XKt4OP8Os1A+ICssbNMCn7Iw3YzHq0x&#10;1/bG73QtQy0ihH2OCpoQ+lxKXzVk0M9sTxy9T+sMhihdLbXDW4SbTqZJspQGW44LDfZUNFR9ld9G&#10;Ad/3xbnPLqeDS47ybVlmx/0iU2ryNOxWIAIN4T/8aB+0gnT+An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yxZv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7" o:spid="_x0000_s127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gpL8EA&#10;AADcAAAADwAAAGRycy9kb3ducmV2LnhtbERP3WrCMBS+H/gO4Qi7m6mCpVSjiCgr3dXqHuCsObbF&#10;5qQkme18enMx2OXH97/dT6YXd3K+s6xguUhAENdWd9wo+Lqc3zIQPiBr7C2Tgl/ysN/NXraYazvy&#10;J92r0IgYwj5HBW0IQy6lr1sy6Bd2II7c1TqDIULXSO1wjOGml6skSaXBjmNDiwMdW6pv1Y9RwI/T&#10;8TJk3x+FS0r5nlZZeVpnSr3Op8MGRKAp/Iv/3IVWsFrH+fFMPAJ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oKS/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8" o:spid="_x0000_s127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sPgcMA&#10;AADcAAAADwAAAGRycy9kb3ducmV2LnhtbESP3WrCQBSE7wXfYTlCb6TuKqgldRURpD9XGvsAx+xp&#10;Epo9G7KnGt/eLRS8HGbmG2a16X2jLtTFOrCF6cSAIi6Cq7m08HXaP7+AioLssAlMFm4UYbMeDlaY&#10;uXDlI11yKVWCcMzQQiXSZlrHoiKPcRJa4uR9h86jJNmV2nV4TXDf6JkxC+2x5rRQYUu7ioqf/Ndb&#10;iM38nJ+lMB9mfHjDfrmQ3Sda+zTqt6+ghHp5hP/b787CbD6FvzPpCO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UsPgcMAAADc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9" o:spid="_x0000_s127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mR9sQA&#10;AADcAAAADwAAAGRycy9kb3ducmV2LnhtbESPUWvCQBCE3wv+h2MLvpR6Z0BbUk8RQdQ+tWl/wJrb&#10;JqG5vZBbNf57Tyj0cZiZb5jFavCtOlMfm8AWphMDirgMruHKwvfX9vkVVBRkh21gsnClCKvl6GGB&#10;uQsX/qRzIZVKEI45WqhFulzrWNbkMU5CR5y8n9B7lCT7SrseLwnuW50ZM9ceG04LNXa0qan8LU7e&#10;Qmxnx+IopTmYp48dDi9z2byjtePHYf0GSmiQ//Bfe+8sZLMM7mfSEd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Zkfb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0" o:spid="_x0000_s1274" style="position:absolute;left:4621;top:2424;width:107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9v+MIA&#10;AADcAAAADwAAAGRycy9kb3ducmV2LnhtbESP3WoCMRSE7wXfIRzBO8260i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X2/4wgAAANwAAAAPAAAAAAAAAAAAAAAAAJgCAABkcnMvZG93&#10;bnJldi54bWxQSwUGAAAAAAQABAD1AAAAhw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Emitir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Listagem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51" o:spid="_x0000_s1275" style="position:absolute;left:4839;top:2582;width:65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b3jM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veMwgAAANwAAAAPAAAAAAAAAAAAAAAAAJgCAABkcnMvZG93&#10;bnJldi54bWxQSwUGAAAAAAQABAD1AAAAhw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Candidatos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52" o:spid="_x0000_s1276" style="position:absolute;left:4875;top:2739;width:6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pSF8EA&#10;AADcAAAADwAAAGRycy9kb3ducmV2LnhtbESP3YrCMBSE74V9h3CEvdPUgotUo4gguOKN1Qc4NKc/&#10;mJyUJGu7b28WhL0cZuYbZrMbrRFP8qFzrGAxz0AQV0533Ci4346zFYgQkTUax6TglwLsth+TDRba&#10;DXylZxkbkSAcClTQxtgXUoaqJYth7nri5NXOW4xJ+kZqj0OCWyPzLPuSFjtOCy32dGipepQ/VoG8&#10;lcdhVRqfuXNeX8z36VqTU+pzOu7XICKN8T/8bp+0gny5hL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6UhfBAAAA3AAAAA8AAAAAAAAAAAAAAAAAmAIAAGRycy9kb3du&#10;cmV2LnhtbFBLBQYAAAAABAAEAPUAAACGAwAAAAA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Nomeados</w:t>
                          </w:r>
                          <w:proofErr w:type="spellEnd"/>
                        </w:p>
                      </w:txbxContent>
                    </v:textbox>
                  </v:rect>
                  <v:oval id="Oval 253" o:spid="_x0000_s1277" style="position:absolute;left:2818;top:873;width:1258;height: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aDb8YA&#10;AADcAAAADwAAAGRycy9kb3ducmV2LnhtbESP3UrDQBSE7wXfYTmCd3Zj0LTEbktRWkSQ0p8HOM2e&#10;ZkOyZ8PuNo0+vSsIXg4z8w0zX462EwP50DhW8DjJQBBXTjdcKzge1g8zECEia+wck4IvCrBc3N7M&#10;sdTuyjsa9rEWCcKhRAUmxr6UMlSGLIaJ64mTd3beYkzS11J7vCa47WSeZYW02HBaMNjTq6Gq3V+s&#10;gmnRtpuPYdN/bt9W55yfTt238Urd342rFxCRxvgf/mu/awX5cwG/Z9IRkI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aDb8YAAADcAAAADwAAAAAAAAAAAAAAAACYAgAAZHJz&#10;L2Rvd25yZXYueG1sUEsFBgAAAAAEAAQA9QAAAIsDAAAAAA==&#10;" fillcolor="#c0bfc0" strokecolor="#c0bfc0" strokeweight="33e-5mm"/>
                  <v:oval id="Oval 254" o:spid="_x0000_s1278" style="position:absolute;left:2782;top:836;width:1258;height:8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wZGsUA&#10;AADcAAAADwAAAGRycy9kb3ducmV2LnhtbESPzUoDQRCE74LvMLTgRZJZA2pYMwkxIGjwoGtyb3Z6&#10;f3CmZ7PTZjdvnwkIHouq+oparEbv1JH62AY2cD/NQBGXwbZcG9h9v07moKIgW3SBycCJIqyW11cL&#10;zG0Y+IuOhdQqQTjmaKAR6XKtY9mQxzgNHXHyqtB7lCT7WtsehwT3Ts+y7FF7bDktNNjRpqHyp/j1&#10;Bg5bedkXcpdVH27z3rrq0w+HtTG3N+P6GZTQKP/hv/abNTB7eILLmXQE9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TBkaxQAAANwAAAAPAAAAAAAAAAAAAAAAAJgCAABkcnMv&#10;ZG93bnJldi54bWxQSwUGAAAAAAQABAD1AAAAigMAAAAA&#10;" fillcolor="#fcf2e3" strokeweight="33e-5mm"/>
                  <v:rect id="Rectangle 255" o:spid="_x0000_s127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NhL8EA&#10;AADcAAAADwAAAGRycy9kb3ducmV2LnhtbERPz2vCMBS+C/4P4Qm7iE0VHVKNMjaE3WRWRo+P5tkW&#10;m5euSWv23y+HgceP7/f+GEwrRupdY1nBMklBEJdWN1wpuOanxRaE88gaW8uk4JccHA/TyR4zbR/8&#10;RePFVyKGsMtQQe19l0npypoMusR2xJG72d6gj7CvpO7xEcNNK1dp+ioNNhwbauzovabyfhmMgiF1&#10;4Xud4+k+Lyi44mw/fpZWqZdZeNuB8BT8U/zv/tQKVpu4Np6JR0A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zYS/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6" o:spid="_x0000_s128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/EtMQA&#10;AADcAAAADwAAAGRycy9kb3ducmV2LnhtbESPQWvCQBSE7wX/w/KEXkrdGLS0qasUJeBN1FI8PrKv&#10;STD7Ns2uyfbfu4LgcZiZb5jFKphG9NS52rKC6SQBQVxYXXOp4PuYv76DcB5ZY2OZFPyTg9Vy9LTA&#10;TNuB99QffCkihF2GCirv20xKV1Rk0E1sSxy9X9sZ9FF2pdQdDhFuGpkmyZs0WHNcqLCldUXF+XAx&#10;Ci6JCz+zI+bnlxMFd9rZzd/UKvU8Dl+fIDwF/wjf21utIJ1/wO1MPAJ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/xLT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7" o:spid="_x0000_s128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xGzsIA&#10;AADcAAAADwAAAGRycy9kb3ducmV2LnhtbERPy4rCMBTdC/MP4Q6401RBHatRZFRwOzr42F2aa1un&#10;uSlNbKtfP1kILg/nPV+2phA1VS63rGDQj0AQJ1bnnCr4PWx7XyCcR9ZYWCYFD3KwXHx05hhr2/AP&#10;1XufihDCLkYFmfdlLKVLMjLo+rYkDtzVVgZ9gFUqdYVNCDeFHEbRWBrMOTRkWNJ3Rsnf/m4UNM96&#10;MihW5+mG75MTji7r4+lyU6r72a5mIDy1/i1+uXdawXAc5ocz4Qj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fEbO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8" o:spid="_x0000_s128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DjVcUA&#10;AADcAAAADwAAAGRycy9kb3ducmV2LnhtbESPQWvCQBSE7wX/w/KE3nQToWpTN0G0hV5ri9bbI/ua&#10;RLNvQ3ZN0v56VxB6HGbmG2aVDaYWHbWusqwgnkYgiHOrKy4UfH2+TZYgnEfWWFsmBb/kIEtHDytM&#10;tO35g7qdL0SAsEtQQel9k0jp8pIMuqltiIP3Y1uDPsi2kLrFPsBNLWdRNJcGKw4LJTa0KSk/7y5G&#10;Qf/XLeJ6/f38ypfFAZ+O2/3heFLqcTysX0B4Gvx/+N5+1wpm8xhuZ8IRk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MONV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9" o:spid="_x0000_s128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XjxcUA&#10;AADcAAAADwAAAGRycy9kb3ducmV2LnhtbESPS4vCQBCE74L/YWjBm07MIUjWUUQRdg+CL1b21pvp&#10;PDDTEzKjRn/9zoLgsaiqr6jZojO1uFHrKssKJuMIBHFmdcWFgtNxM5qCcB5ZY22ZFDzIwWLe780w&#10;1fbOe7odfCEChF2KCkrvm1RKl5Vk0I1tQxy83LYGfZBtIXWL9wA3tYyjKJEGKw4LJTa0Kim7HK5G&#10;QXK+/p6Kzc92933Os/xrul775KnUcNAtP0B46vw7/Gp/agVxEsP/mX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5ePF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0" o:spid="_x0000_s128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lGXscA&#10;AADcAAAADwAAAGRycy9kb3ducmV2LnhtbESPT2vCQBTE70K/w/IKvemmFoKkWaVUhPZQsCoN3p7Z&#10;lz80+zZk1yT103cFweMwM79h0tVoGtFT52rLCp5nEQji3OqaSwWH/Wa6AOE8ssbGMin4Iwer5cMk&#10;xUTbgb+p3/lSBAi7BBVU3reJlC6vyKCb2ZY4eIXtDPogu1LqDocAN42cR1EsDdYcFips6b2i/Hd3&#10;Ngri7Hw6lJvj1/YnK/Lic7Fe+/ii1NPj+PYKwtPo7+Fb+0MrmMcv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pRl7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1" o:spid="_x0000_s128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DeKscA&#10;AADcAAAADwAAAGRycy9kb3ducmV2LnhtbESPT2vCQBTE70K/w/IKvemmUoKkWaVUhPZQsCoN3p7Z&#10;lz80+zZk1yT103cFweMwM79h0tVoGtFT52rLCp5nEQji3OqaSwWH/Wa6AOE8ssbGMin4Iwer5cMk&#10;xUTbgb+p3/lSBAi7BBVU3reJlC6vyKCb2ZY4eIXtDPogu1LqDocAN42cR1EsDdYcFips6b2i/Hd3&#10;Ngri7Hw6lJvj1/YnK/Lic7Fe+/ii1NPj+PYKwtPo7+Fb+0MrmMcv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A3ir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2" o:spid="_x0000_s128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eJVMQA&#10;AADcAAAADwAAAGRycy9kb3ducmV2LnhtbESPzYrCMBSF98K8Q7gDbmRMFRSpRpkRBHGno8Lsrs21&#10;LSY3pYm1+vRGGHB5OD8fZ7ZorREN1b50rGDQT0AQZ06XnCvY/66+JiB8QNZoHJOCO3lYzD86M0y1&#10;u/GWml3IRRxhn6KCIoQqldJnBVn0fVcRR+/saoshyjqXusZbHLdGDpNkLC2WHAkFVrQsKLvsrjZC&#10;1kd5PNw32WPf+zv9NNI8llujVPez/Z6CCNSGd/i/vdYKhuMRvM7EI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3iVT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3" o:spid="_x0000_s128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UXI8MA&#10;AADcAAAADwAAAGRycy9kb3ducmV2LnhtbESPS4vCMBSF98L8h3AHZiNjqosiHaM4woDMzie4uzbX&#10;tpjclCbW6q83guDycB4fZzLrrBEtNb5yrGA4SEAQ505XXCjYbv6+xyB8QNZoHJOCG3mYTT96E8y0&#10;u/KK2nUoRBxhn6GCMoQ6k9LnJVn0A1cTR+/kGoshyqaQusFrHLdGjpIklRYrjoQSa1qUlJ/XFxsh&#10;y73c727/+X3bPxx/W2nui5VR6uuzm/+ACNSFd/jVXmoFozSF55l4BO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UXI8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4" o:spid="_x0000_s128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cUicQA&#10;AADcAAAADwAAAGRycy9kb3ducmV2LnhtbESPQWvCQBSE70L/w/IK3nRTQVujq4ggFBGhieb8yD6z&#10;wezbNLvV+O/dQqHHYWa+YZbr3jbiRp2vHSt4GycgiEuna64UnPLd6AOED8gaG8ek4EEe1quXwRJT&#10;7e78RbcsVCJC2KeowITQplL60pBFP3YtcfQurrMYouwqqTu8R7ht5CRJZtJizXHBYEtbQ+U1+7EK&#10;cnmsD25qmvn1sp9+n4ui3WSFUsPXfrMAEagP/+G/9qdWMJm9w++ZeATk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HFIn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5" o:spid="_x0000_s128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A+8IA&#10;AADcAAAADwAAAGRycy9kb3ducmV2LnhtbERPXWvCMBR9H/gfwhX2NlMLlq0apQgDGWNgnX2+NNem&#10;2Nx0TbTdv18ehD0ezvdmN9lO3GnwrWMFy0UCgrh2uuVGwffp/eUVhA/IGjvHpOCXPOy2s6cN5tqN&#10;fKR7GRoRQ9jnqMCE0OdS+tqQRb9wPXHkLm6wGCIcGqkHHGO47WSaJJm02HJsMNjT3lB9LW9WwUl+&#10;tZ9uZbq36+Vj9XOuqr4oK6We51OxBhFoCv/ih/ugFaRZXBvPxCM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ID7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6" o:spid="_x0000_s129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n4j8AA&#10;AADcAAAADwAAAGRycy9kb3ducmV2LnhtbESPQYvCMBSE74L/ITzBm6YqFFuNIgVZr7p78fZonk2x&#10;eSlJ1O6/N8LCHoeZ+YbZ7gfbiSf50DpWsJhnIIhrp1tuFPx8H2drECEia+wck4JfCrDfjUdbLLV7&#10;8Zmel9iIBOFQogITY19KGWpDFsPc9cTJuzlvMSbpG6k9vhLcdnKZZbm02HJaMNhTZai+Xx5WgV0d&#10;Y33Nq+7EflgXxc1U9HVWajoZDhsQkYb4H/5rn7SCZV7A50w6AnL3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n4j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7" o:spid="_x0000_s129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rHz78A&#10;AADcAAAADwAAAGRycy9kb3ducmV2LnhtbERPz2vCMBS+D/wfwhO8zdQOOq1GkYKsV90uuz2aZ1Ns&#10;XkqS1e6/NwfB48f3e3eYbC9G8qFzrGC1zEAQN0533Cr4+T69r0GEiKyxd0wK/inAYT9722Gp3Z3P&#10;NF5iK1IIhxIVmBiHUsrQGLIYlm4gTtzVeYsxQd9K7fGewm0v8ywrpMWOU4PBgSpDze3yZxXYj1Ns&#10;fouqr9lP683mair6Oiu1mE/HLYhIU3yJn+5aK8g/0/x0Jh0Bu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GsfP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8" o:spid="_x0000_s129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rIF8YA&#10;AADcAAAADwAAAGRycy9kb3ducmV2LnhtbESP3WoCMRSE74W+QzgF72pWpdVujVKkQkEU/IN6d9yc&#10;7i6bnCybqOvbm0LBy2FmvmEms9YacaHGl44V9HsJCOLM6ZJzBfvd4mUMwgdkjcYxKbiRh9n0qTPB&#10;VLsrb+iyDbmIEPYpKihCqFMpfVaQRd9zNXH0fl1jMUTZ5FI3eI1wa+QgSd6kxZLjQoE1zQvKqu3Z&#10;Kli3h2X5/lNVw5NZ+a/T/PhK5qhU97n9/AARqA2P8H/7WysYjPrwdyYeATm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rIF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9" o:spid="_x0000_s129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hWYMYA&#10;AADcAAAADwAAAGRycy9kb3ducmV2LnhtbESPQWvCQBSE70L/w/IK3urGSFuNrlKkhYJYqFXQ2zP7&#10;TEJ234bsVuO/dwsFj8PMfMPMFp014kytrxwrGA4SEMS50xUXCrY/H09jED4gazSOScGVPCzmD70Z&#10;Ztpd+JvOm1CICGGfoYIyhCaT0uclWfQD1xBH7+RaiyHKtpC6xUuEWyPTJHmRFiuOCyU2tCwprze/&#10;VsFXt1tVk31dj45m7d+Py8MzmYNS/cfubQoiUBfu4f/2p1aQvqbwdyYeAT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6hWY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0" o:spid="_x0000_s129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HIwsIA&#10;AADcAAAADwAAAGRycy9kb3ducmV2LnhtbESPzarCMBSE94LvEI7gTtMqXLUaRQS1O/EH18fm2Bab&#10;k9JE7X37mwuCy2FmvmEWq9ZU4kWNKy0riIcRCOLM6pJzBZfzdjAF4TyyxsoyKfglB6tlt7PARNs3&#10;H+l18rkIEHYJKii8rxMpXVaQQTe0NXHw7rYx6INscqkbfAe4qeQoin6kwZLDQoE1bQrKHqenUVAd&#10;Hvf4aeyYZ3Gemtv+epymO6X6vXY9B+Gp9d/wp51qBaPJGP7PhCM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4cjC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1" o:spid="_x0000_s129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hQtsMA&#10;AADcAAAADwAAAGRycy9kb3ducmV2LnhtbESPQYvCMBSE7wv+h/CEva1pVVytRhHBtTexiudn82yL&#10;zUtpotZ/bxYW9jjMzDfMYtWZWjyodZVlBfEgAkGcW11xoeB03H5NQTiPrLG2TApe5GC17H0sMNH2&#10;yQd6ZL4QAcIuQQWl900ipctLMugGtiEO3tW2Bn2QbSF1i88AN7UcRtFEGqw4LJTY0Kak/JbdjYJ6&#10;f7vGd2NHPIuL1Fx258M0/VHqs9+t5yA8df4//NdOtYLh9xh+z4Qj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hQts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2" o:spid="_x0000_s129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T1LcMA&#10;AADcAAAADwAAAGRycy9kb3ducmV2LnhtbESPQYvCMBSE7wv+h/CEva1pFV2tRhHBtTexiudn82yL&#10;zUtpotZ/bxYW9jjMzDfMYtWZWjyodZVlBfEgAkGcW11xoeB03H5NQTiPrLG2TApe5GC17H0sMNH2&#10;yQd6ZL4QAcIuQQWl900ipctLMugGtiEO3tW2Bn2QbSF1i88AN7UcRtFEGqw4LJTY0Kak/JbdjYJ6&#10;f7vGd2NHPIuL1Fx258M0/VHqs9+t5yA8df4//NdOtYLh9xh+z4Qj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T1Lc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3" o:spid="_x0000_s129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sPisUA&#10;AADcAAAADwAAAGRycy9kb3ducmV2LnhtbESP3YrCMBSE7xd8h3AE79ZUL6pUo4igqyiLfw9waI5t&#10;sTnpNtFWn94sLOzlMDPfMNN5a0rxoNoVlhUM+hEI4tTqgjMFl/PqcwzCeWSNpWVS8CQH81nnY4qJ&#10;tg0f6XHymQgQdgkqyL2vEildmpNB17cVcfCutjbog6wzqWtsAtyUchhFsTRYcFjIsaJlTuntdDcK&#10;4nWxc+PmZ3/dfFO0vn1tD/dXpVSv2y4mIDy1/j/8195oBcNRDL9nwhGQs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uw+K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4" o:spid="_x0000_s129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qEcUA&#10;AADcAAAADwAAAGRycy9kb3ducmV2LnhtbESP0YrCMBRE3wX/IVxh3zRdH1S6RpEFXRdFtOsHXJpr&#10;W2xuahNt1683guDjMDNnmOm8NaW4Ue0Kywo+BxEI4tTqgjMFx79lfwLCeWSNpWVS8E8O5rNuZ4qx&#10;tg0f6Jb4TAQIuxgV5N5XsZQuzcmgG9iKOHgnWxv0QdaZ1DU2AW5KOYyikTRYcFjIsaLvnNJzcjUK&#10;Rqti4ybNZXta7yhanX9+99d7pdRHr118gfDU+nf41V5rBcPxG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96oR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5" o:spid="_x0000_s129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PZg8IA&#10;AADcAAAADwAAAGRycy9kb3ducmV2LnhtbERPXWvCMBR9F/YfwhV801THVq1GEVnZGLgxFXy9NNem&#10;rLkpSdTu3y8Pgz0ezvdq09tW3MiHxrGC6SQDQVw53XCt4HQsx3MQISJrbB2Tgh8KsFk/DFZYaHfn&#10;L7odYi1SCIcCFZgYu0LKUBmyGCauI07cxXmLMUFfS+3xnsJtK2dZ9iwtNpwaDHa0M1R9H65WAb6W&#10;5uPp/J6/lL4Nj1m5/9xfFkqNhv12CSJSH//Ff+43rWCWp7XpTDo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Y9mDwgAAANwAAAAPAAAAAAAAAAAAAAAAAJgCAABkcnMvZG93&#10;bnJldi54bWxQSwUGAAAAAAQABAD1AAAAhwMAAAAA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6" o:spid="_x0000_s130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98GMUA&#10;AADcAAAADwAAAGRycy9kb3ducmV2LnhtbESPQWsCMRSE74L/IbxCb5qt0lq3RinFpVKwpSr0+tg8&#10;N4ublyVJdf33RhA8DjPzDTNbdLYRR/KhdqzgaZiBIC6drrlSsNsWg1cQISJrbByTgjMFWMz7vRnm&#10;2p34l46bWIkE4ZCjAhNjm0sZSkMWw9C1xMnbO28xJukrqT2eEtw2cpRlL9JizWnBYEsfhsrD5t8q&#10;wM/CfD//fU2WhW/COCvWP+v9VKnHh+79DUSkLt7Dt/ZKKxhNpnA9k46An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L3wY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7" o:spid="_x0000_s130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jkMb8A&#10;AADcAAAADwAAAGRycy9kb3ducmV2LnhtbERPy4rCMBTdC/5DuIIb0WRczEg1ijgo7sTHB1yaa1Ns&#10;bkoSbf17sxiY5eG8V5veNeJFIdaeNXzNFAji0puaKw236366ABETssHGM2l4U4TNejhYYWF8x2d6&#10;XVIlcgjHAjXYlNpCylhachhnviXO3N0HhynDUEkTsMvhrpFzpb6lw5pzg8WWdpbKx+XpNEzsua92&#10;p9sB5bv8DT9Kdae90no86rdLEIn69C/+cx+Nhvkiz89n8hGQ6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uOQx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8" o:spid="_x0000_s130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RBqsIA&#10;AADcAAAADwAAAGRycy9kb3ducmV2LnhtbESPzYoCMRCE74LvEHrBi2iih1VGoywuLt7EnwdoJr2T&#10;YSedIYnO+PZGWPBYVNVX1Hrbu0bcKcTas4bZVIEgLr2pudJwvewnSxAxIRtsPJOGB0XYboaDNRbG&#10;d3yi+zlVIkM4FqjBptQWUsbSksM49S1x9n59cJiyDJU0AbsMd42cK/UpHdacFyy2tLNU/p1vTsPY&#10;nvpqd7z+oHyU32GhVHfcK61HH/3XCkSiPr3D/+2D0TBfzuB1Jh8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9EGq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9" o:spid="_x0000_s130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s3ZcUA&#10;AADcAAAADwAAAGRycy9kb3ducmV2LnhtbESPwWrDMBBE74X+g9hAbo0cH0pwIofS0FLoITjNIb2t&#10;rbVlaq2MJcfO30eFQo/DzLxhdvvZduJKg28dK1ivEhDEldMtNwrOX29PGxA+IGvsHJOCG3nY548P&#10;O8y0m7ig6yk0IkLYZ6jAhNBnUvrKkEW/cj1x9Go3WAxRDo3UA04RbjuZJsmztNhyXDDY06uh6uc0&#10;WgXfej1O46E5FmYuy/eQfhb1pVRquZhftiACzeE//Nf+0ArSTQq/Z+IRk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Szdl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0" o:spid="_x0000_s130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eS/sYA&#10;AADcAAAADwAAAGRycy9kb3ducmV2LnhtbESPQWvCQBSE74L/YXmCN7MxQpHUVUpLS6EHiXpoby/Z&#10;ZzY0+zZkNyb9926h0OMwM98wu8NkW3Gj3jeOFayTFARx5XTDtYLL+XW1BeEDssbWMSn4IQ+H/Xy2&#10;w1y7kQu6nUItIoR9jgpMCF0upa8MWfSJ64ijd3W9xRBlX0vd4xjhtpVZmj5Iiw3HBYMdPRuqvk+D&#10;VfCl18M4vNTHwkxl+Rayj+L6WSq1XExPjyACTeE//Nd+1wqy7QZ+z8Qj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eS/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1" o:spid="_x0000_s130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4KisYA&#10;AADcAAAADwAAAGRycy9kb3ducmV2LnhtbESPQWvCQBSE74L/YXmCN7MxSJHUVUpLS6EHiXpoby/Z&#10;ZzY0+zZkNyb9926h0OMwM98wu8NkW3Gj3jeOFayTFARx5XTDtYLL+XW1BeEDssbWMSn4IQ+H/Xy2&#10;w1y7kQu6nUItIoR9jgpMCF0upa8MWfSJ64ijd3W9xRBlX0vd4xjhtpVZmj5Iiw3HBYMdPRuqvk+D&#10;VfCl18M4vNTHwkxl+Rayj+L6WSq1XExPjyACTeE//Nd+1wqy7QZ+z8Qj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4Ki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2" o:spid="_x0000_s130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B3lsUA&#10;AADcAAAADwAAAGRycy9kb3ducmV2LnhtbESPT2vCQBTE70K/w/KE3nRjwCLRVbRgsYeC8c/9kX0m&#10;wezbsLsmsZ++Wyj0OMzMb5jVZjCN6Mj52rKC2TQBQVxYXXOp4HLeTxYgfEDW2FgmBU/ysFm/jFaY&#10;adtzTt0plCJC2GeooAqhzaT0RUUG/dS2xNG7WWcwROlKqR32EW4amSbJmzRYc1yosKX3ior76WEU&#10;hK/8mH7s8sJcD0/32X0fZ/OyV+p1PGyXIAIN4T/81z5oBeliD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HeW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3" o:spid="_x0000_s130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Lp4cUA&#10;AADcAAAADwAAAGRycy9kb3ducmV2LnhtbESPT2vCQBTE74V+h+UVvNWNgYpEV7GFFj0Ixj/3R/aZ&#10;BLNvw+42iX56Vyj0OMzMb5jFajCN6Mj52rKCyTgBQVxYXXOp4HT8fp+B8AFZY2OZFNzIw2r5+rLA&#10;TNuec+oOoRQRwj5DBVUIbSalLyoy6Me2JY7exTqDIUpXSu2wj3DTyDRJptJgzXGhwpa+Kiquh1+j&#10;IOzyffrzmRfmvLm5bXffTz7KXqnR27Cegwg0hP/wX3ujFaSzKTzP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unh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4" o:spid="_x0000_s130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01D8YA&#10;AADcAAAADwAAAGRycy9kb3ducmV2LnhtbESPT2vCQBTE74LfYXlCL6K7Wqgas0opLdRLwT8Xby/Z&#10;ZxLMvk2zWxO/fVco9DjMzG+YdNvbWtyo9ZVjDbOpAkGcO1NxoeF0/JgsQfiAbLB2TBru5GG7GQ5S&#10;TIzreE+3QyhEhLBPUEMZQpNI6fOSLPqpa4ijd3GtxRBlW0jTYhfhtpZzpV6kxYrjQokNvZWUXw8/&#10;VkNXfZ3z2a54V/dFpvaYrZ7H30brp1H/ugYRqA//4b/2p9EwXy7gcSYe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01D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5" o:spid="_x0000_s130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KhfcIA&#10;AADcAAAADwAAAGRycy9kb3ducmV2LnhtbERPy4rCMBTdC/5DuIIb0UQFH9UogzgwbgSd2bi7Nnfa&#10;Ms1Np4m2/r1ZCC4P573etrYUd6p94VjDeKRAEKfOFJxp+Pn+HC5A+IBssHRMGh7kYbvpdtaYGNfw&#10;ie7nkIkYwj5BDXkIVSKlT3Oy6EeuIo7cr6sthgjrTJoamxhuSzlRaiYtFhwbcqxol1P6d75ZDU1x&#10;vKTjQ7ZXj/lVnfC6nA7+jdb9XvuxAhGoDW/xy/1lNEwWcW08E4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cqF9wgAAANwAAAAPAAAAAAAAAAAAAAAAAJgCAABkcnMvZG93&#10;bnJldi54bWxQSwUGAAAAAAQABAD1AAAAhwMAAAAA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6" o:spid="_x0000_s131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KDHMMA&#10;AADcAAAADwAAAGRycy9kb3ducmV2LnhtbESPQUvDQBSE74L/YXkFb3bTQksbuy2iCB41lkBvr9ln&#10;Nph9G3afafrvXUHwOMzMN8zuMPlejRRTF9jAYl6AIm6C7bg1cPx4ud+ASoJssQ9MBq6U4LC/vdlh&#10;acOF32mspFUZwqlEA05kKLVOjSOPaR4G4ux9huhRsoytthEvGe57vSyKtfbYcV5wONCTo+ar+vYG&#10;1uOqer525zq+1VSP7nQSiStj7mbT4wMooUn+w3/tV2tgudnC75l8BP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KDH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7" o:spid="_x0000_s131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G8XMEA&#10;AADcAAAADwAAAGRycy9kb3ducmV2LnhtbERPTUvDQBC9C/0Pywje7MZCi027LVIRPGosgd6m2Wk2&#10;mJ0Nu2Oa/nv3IHh8vO/tfvK9GimmLrCBp3kBirgJtuPWwPHr7fEZVBJki31gMnCjBPvd7G6LpQ1X&#10;/qSxklblEE4lGnAiQ6l1ahx5TPMwEGfuEqJHyTC22ka85nDf60VRrLTHjnODw4EOjprv6scbWI3L&#10;6vXWnev4UVM9utNJJC6NebifXjaghCb5F/+5362BxTrPz2fyEd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xvFz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8" o:spid="_x0000_s131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3H48IA&#10;AADcAAAADwAAAGRycy9kb3ducmV2LnhtbESPzWrDMBCE74W8g9hAbo1sH0LrRAlOoJCToW4pPS7W&#10;xjaxVkZS/fP2UaHQ4zAz3zCH02x6MZLznWUF6TYBQVxb3XGj4PPj7fkFhA/IGnvLpGAhD6fj6umA&#10;ubYTv9NYhUZECPscFbQhDLmUvm7JoN/agTh6N+sMhihdI7XDKcJNL7Mk2UmDHceFFge6tFTfqx+j&#10;AE1Vuq8yq/iMI5+Xvvh2WCi1Wc/FHkSgOfyH/9pXrSB7TeH3TDwC8v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jcfj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9" o:spid="_x0000_s131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9ZlMEA&#10;AADcAAAADwAAAGRycy9kb3ducmV2LnhtbESPQYvCMBSE78L+h/CEvdnUHkS7RqkLgifBKrLHR/O2&#10;Ldu8lCTW+u83guBxmJlvmPV2NJ0YyPnWsoJ5koIgrqxuuVZwOe9nSxA+IGvsLJOCB3nYbj4ma8y1&#10;vfOJhjLUIkLY56igCaHPpfRVQwZ9Ynvi6P1aZzBE6WqpHd4j3HQyS9OFNNhyXGiwp++Gqr/yZhSg&#10;KY/uesxK3uHAu0dX/DgslPqcjsUXiEBjeIdf7YNWkK0yeJ6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fWZT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0" o:spid="_x0000_s131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fiN8QA&#10;AADcAAAADwAAAGRycy9kb3ducmV2LnhtbESPwWrDMBBE74X8g9hAb7WcGFrHiRKSQGgPPTROPmCx&#10;tpaptTKSErt/XxUKPQ4z84bZ7Cbbizv50DlWsMhyEMSN0x23Cq6X01MJIkRkjb1jUvBNAXbb2cMG&#10;K+1GPtO9jq1IEA4VKjAxDpWUoTFkMWRuIE7ep/MWY5K+ldrjmOC2l8s8f5YWO04LBgc6Gmq+6ptV&#10;cHz5ONSv/t1QeS32cuEPyNYo9Tif9msQkab4H/5rv2kFy1UBv2fSEZ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34jf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1" o:spid="_x0000_s131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56Q8QA&#10;AADcAAAADwAAAGRycy9kb3ducmV2LnhtbESPwW7CMBBE70j8g7VIvYETqICmMQiQqvbAoQ18wCre&#10;xlHjdWQbCH+PK1XqcTQzbzTldrCduJIPrWMF+SwDQVw73XKj4Hx6m65BhIissXNMCu4UYLsZj0os&#10;tLvxF12r2IgE4VCgAhNjX0gZakMWw8z1xMn7dt5iTNI3Unu8Jbjt5DzLltJiy2nBYE8HQ/VPdbEK&#10;DqvPffXuj4bW58VO5n6PbI1ST5Nh9woi0hD/w3/tD61g/vIMv2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eekP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2" o:spid="_x0000_s131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Lf2MQA&#10;AADcAAAADwAAAGRycy9kb3ducmV2LnhtbESPwW7CMBBE70j8g7VIvYETUIGmMQiQqvbAoQ18wCre&#10;xlHjdWQbCH+PK1XqcTQzbzTldrCduJIPrWMF+SwDQVw73XKj4Hx6m65BhIissXNMCu4UYLsZj0os&#10;tLvxF12r2IgE4VCgAhNjX0gZakMWw8z1xMn7dt5iTNI3Unu8Jbjt5DzLltJiy2nBYE8HQ/VPdbEK&#10;DqvPffXuj4bW58VO5n6PbI1ST5Nh9woi0hD/w3/tD61g/vIMv2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S39j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3" o:spid="_x0000_s131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j6sUA&#10;AADcAAAADwAAAGRycy9kb3ducmV2LnhtbESPQWsCMRSE70L/Q3iF3jTrFsRujSJFyx56UKvQ42Pz&#10;ml26edkm6br990YQPA4z8w2zWA22FT350DhWMJ1kIIgrpxs2Co6f2/EcRIjIGlvHpOCfAqyWD6MF&#10;FtqdeU/9IRqRIBwKVFDH2BVShqomi2HiOuLkfTtvMSbpjdQezwluW5ln2UxabDgt1NjRW03Vz+HP&#10;Kpibd/P1UZV7E8vdyW+651+DrNTT47B+BRFpiPfwrV1qBfnLDK5n0hGQ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0qPq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4" o:spid="_x0000_s131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4GccUA&#10;AADcAAAADwAAAGRycy9kb3ducmV2LnhtbESPQWsCMRSE74L/ITyhN81qodqtUUTasgcPuq3g8bF5&#10;zS5uXrZJqtt/3whCj8PMfMMs171txYV8aBwrmE4yEMSV0w0bBZ8fb+MFiBCRNbaOScEvBVivhoMl&#10;5tpd+UCXMhqRIBxyVFDH2OVShqomi2HiOuLkfTlvMSbpjdQerwluWznLsidpseG0UGNH25qqc/lj&#10;FSzMuzntquJgYrE/+tfu8dsgK/Uw6jcvICL18T98bxdawex5Drcz6Qj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ngZx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5" o:spid="_x0000_s131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k0McAA&#10;AADcAAAADwAAAGRycy9kb3ducmV2LnhtbERPTUsDMRC9C/0PYQrebNYqotumpWwRPWoq2OOwmW6C&#10;m8myie36752D4PHxvtfbKfbqTGMOiQ3cLipQxG1ygTsDH4fnm0dQuSA77BOTgR/KsN3MrtZYu3Th&#10;dzrb0ikJ4VyjAV/KUGudW08R8yINxMKd0hixCBw77Ua8SHjs9bKqHnTEwNLgcaDGU/tlv6OU3MX9&#10;51u0x+Z+aDrP1r6EUzDmej7tVqAKTeVf/Od+dQaWT7JWzsgR0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2k0Mc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6" o:spid="_x0000_s132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WRqsIA&#10;AADcAAAADwAAAGRycy9kb3ducmV2LnhtbESPS2sCMRSF9wX/Q7hCdzXjg6JTo8gUqcs2Cu3yMrlO&#10;Qic3wyTV6b9vCoLLw3l8nPV28K24UB9dYAXTSQGCuA7GcaPgdNw/LUHEhGywDUwKfinCdjN6WGNp&#10;wpU/6KJTI/IIxxIV2JS6UspYW/IYJ6Ejzt459B5Tln0jTY/XPO5bOSuKZ+nRcSZY7KiyVH/rH58h&#10;c//6+e71V7Xoqsay1m/u7JR6HA+7FxCJhnQP39oHo2C2WsH/mXw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JZGq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7" o:spid="_x0000_s132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DJ1sAA&#10;AADcAAAADwAAAGRycy9kb3ducmV2LnhtbERPzYrCMBC+C75DGMGbpm5BS9dYdEGqlwWrDzDbzLZl&#10;m0ltota3Nwdhjx/f/zobTCvu1LvGsoLFPAJBXFrdcKXgct7PEhDOI2tsLZOCJznINuPRGlNtH3yi&#10;e+ErEULYpaig9r5LpXRlTQbd3HbEgfu1vUEfYF9J3eMjhJtWfkTRUhpsODTU2NFXTeVfcTMKbHLc&#10;ccHLdrjauFt9/+Qmv8RKTSfD9hOEp8H/i9/ug1YQR2F+OBOOgN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3DJ1s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8" o:spid="_x0000_s132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sTcQA&#10;AADcAAAADwAAAGRycy9kb3ducmV2LnhtbESP0WrCQBRE3wv+w3IF35qNBmxIXUULor4UGv2A2+w1&#10;CWbvptk1iX/vFgp9HGbmDLPajKYRPXWutqxgHsUgiAuray4VXM771xSE88gaG8uk4EEONuvJywoz&#10;bQf+oj73pQgQdhkqqLxvMyldUZFBF9mWOHhX2xn0QXal1B0OAW4auYjjpTRYc1iosKWPiopbfjcK&#10;bHracc7LZvyxSfv2+X0wh0ui1Gw6bt9BeBr9f/ivfdQKkngOv2fCEZ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8bE3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9" o:spid="_x0000_s132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vbOsMA&#10;AADcAAAADwAAAGRycy9kb3ducmV2LnhtbESP0WrCQBRE34X+w3ILfdONKWiNriK1QaVPTf2AS/aa&#10;Dc3eDdnVpH/vCoKPw8ycYVabwTbiSp2vHSuYThIQxKXTNVcKTr/5+AOED8gaG8ek4J88bNYvoxVm&#10;2vX8Q9ciVCJC2GeowITQZlL60pBFP3EtcfTOrrMYouwqqTvsI9w2Mk2SmbRYc1ww2NKnofKvuFgF&#10;uy+n9bHdzk25OH4XeT9t9mmu1NvrsF2CCDSEZ/jRPmgF70kK9zPxCM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vbOsMAAADc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0" o:spid="_x0000_s132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d+ocQA&#10;AADcAAAADwAAAGRycy9kb3ducmV2LnhtbESP0WrCQBRE3wX/YbmCb2ajgtbUVaRtsOJTYz/gkr3N&#10;hmbvhuzWxL93hYKPw8ycYbb7wTbiSp2vHSuYJykI4tLpmisF35d89gLCB2SNjWNScCMP+914tMVM&#10;u56/6FqESkQI+wwVmBDaTEpfGrLoE9cSR+/HdRZDlF0ldYd9hNtGLtJ0JS3WHBcMtvRmqPwt/qyC&#10;9w+n9ak9rE25OZ2LvJ83x0Wu1HQyHF5BBBrCM/zf/tQKlukSHmfiEZC7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3fqH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1" o:spid="_x0000_s132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7m1cQA&#10;AADcAAAADwAAAGRycy9kb3ducmV2LnhtbESP0WrCQBRE3wX/YblC33SjFq3RVUQbqvjU6AdcsrfZ&#10;0OzdkF1N+vfdQsHHYWbOMJtdb2vxoNZXjhVMJwkI4sLpiksFt2s2fgPhA7LG2jEp+CEPu+1wsMFU&#10;u44/6ZGHUkQI+xQVmBCaVEpfGLLoJ64hjt6Xay2GKNtS6ha7CLe1nCXJQlqsOC4YbOhgqPjO71bB&#10;8d1pfW72S1Oszpc866b1xyxT6mXU79cgAvXhGf5vn7SCefIKf2fiEZ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e5tX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2" o:spid="_x0000_s132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2qN8QA&#10;AADcAAAADwAAAGRycy9kb3ducmV2LnhtbESP0WoCMRRE3wX/IVzBN01aUZbVKEUUxT519QOum+vu&#10;4uZmSVLd9uubQqGPw8ycYVab3rbiQT40jjW8TBUI4tKZhisNl/N+koEIEdlg65g0fFGAzXo4WGFu&#10;3JM/6FHESiQIhxw11DF2uZShrMlimLqOOHk35y3GJH0ljcdngttWviq1kBYbTgs1drStqbwXn1YD&#10;f++25y67vh+9OsnDoshOu3mm9XjUvy1BROrjf/ivfTQaZmoOv2fSE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Nqjf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3" o:spid="_x0000_s132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80QMQA&#10;AADcAAAADwAAAGRycy9kb3ducmV2LnhtbESPUWvCMBSF3wf+h3AF32aislI6owxxKPq0uh9w19y1&#10;Zc1NSTKt/nozEPZ4OOd8h7NcD7YTZ/KhdaxhNlUgiCtnWq41fJ7en3MQISIb7ByThisFWK9GT0ss&#10;jLvwB53LWIsE4VCghibGvpAyVA1ZDFPXEyfv23mLMUlfS+PxkuC2k3OlMmmx5bTQYE+bhqqf8tdq&#10;4Nt2c+rzr+Peq4PcZWV+2L7kWk/Gw9sriEhD/A8/2nujYaEy+DuTj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fNED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4" o:spid="_x0000_s132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wS7sQA&#10;AADcAAAADwAAAGRycy9kb3ducmV2LnhtbESPUWvCQBCE3wv+h2MFX4re1VKV6CkiiG2f2ugPWHNr&#10;EszthdxW03/fKxT6OMzMN8xq0/tG3aiLdWALTxMDirgIrubSwum4Hy9ARUF22AQmC98UYbMePKww&#10;c+HOn3TLpVQJwjFDC5VIm2kdi4o8xkloiZN3CZ1HSbIrtevwnuC+0VNjZtpjzWmhwpZ2FRXX/Mtb&#10;iM3LOT9LYd7M48cB+/lMdu9o7WjYb5eghHr5D/+1X52FZzOH3zPpCO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Eu7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5" o:spid="_x0000_s132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OGnMAA&#10;AADcAAAADwAAAGRycy9kb3ducmV2LnhtbERPzWrCQBC+F3yHZYReSt21Ui2pq4gg2p7a2AcYs2MS&#10;zM6G7Kjx7bsHwePH9z9f9r5RF+piHdjCeGRAERfB1Vxa+NtvXj9ARUF22AQmCzeKsFwMnuaYuXDl&#10;X7rkUqoUwjFDC5VIm2kdi4o8xlFoiRN3DJ1HSbArtevwmsJ9o9+MmWqPNaeGCltaV1Sc8rO3EJv3&#10;Q36QwnyZl58t9rOprL/R2udhv/oEJdTLQ3x375yFiUlr05l0BP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OGnMAAAADcAAAADwAAAAAAAAAAAAAAAACYAgAAZHJzL2Rvd25y&#10;ZXYueG1sUEsFBgAAAAAEAAQA9QAAAIUDAAAAAA=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6" o:spid="_x0000_s1330" style="position:absolute;left:2903;top:1103;width:96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V4ksIA&#10;AADcAAAADwAAAGRycy9kb3ducmV2LnhtbESP3WoCMRSE74W+QzgF7zSpBbFbo0hBsNIbVx/gsDn7&#10;g8nJkqTu9u2NUPBymJlvmPV2dFbcKMTOs4a3uQJBXHnTcaPhct7PViBiQjZoPZOGP4qw3bxM1lgY&#10;P/CJbmVqRIZwLFBDm1JfSBmrlhzGue+Js1f74DBlGRppAg4Z7qxcKLWUDjvOCy329NVSdS1/nQZ5&#10;LvfDqrRB+eOi/rHfh1NNXuvp67j7BJFoTM/wf/tgNLyrD3icyUd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5XiSwgAAANwAAAAPAAAAAAAAAAAAAAAAAJgCAABkcnMvZG93&#10;bnJldi54bWxQSwUGAAAAAAQABAD1AAAAhw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Dados de </w:t>
                          </w:r>
                        </w:p>
                      </w:txbxContent>
                    </v:textbox>
                  </v:rect>
                  <v:rect id="Rectangle 307" o:spid="_x0000_s1331" style="position:absolute;left:3085;top:1261;width:63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ZH0sAA&#10;AADcAAAADwAAAGRycy9kb3ducmV2LnhtbERPS2rDMBDdF3IHMYHsGjkJFONGNiUQSEs2sXuAwRp/&#10;qDQykhK7t68WgS4f73+sFmvEg3wYHSvYbTMQxK3TI/cKvpvzaw4iRGSNxjEp+KUAVbl6OWKh3cw3&#10;etSxFymEQ4EKhhinQsrQDmQxbN1EnLjOeYsxQd9L7XFO4dbIfZa9SYsjp4YBJzoN1P7Ud6tANvV5&#10;zmvjM/e1767m83LryCm1WS8f7yAiLfFf/HRftILDLs1P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AZH0sAAAADcAAAADwAAAAAAAAAAAAAAAACYAgAAZHJzL2Rvd25y&#10;ZXYueG1sUEsFBgAAAAAEAAQA9QAAAIUDAAAAAA==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Publicação</w:t>
                          </w:r>
                          <w:proofErr w:type="spellEnd"/>
                        </w:p>
                      </w:txbxContent>
                    </v:textbox>
                  </v:rect>
                  <v:oval id="Oval 308" o:spid="_x0000_s1332" style="position:absolute;left:2093;top:1951;width:1258;height:8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StRsYA&#10;AADcAAAADwAAAGRycy9kb3ducmV2LnhtbESPUWvCMBSF3wf7D+EO9qZp3XBSjSIbkyEM0fkDrs21&#10;KW1uSpLVbr/eDIQ9Hs453+EsVoNtRU8+1I4V5OMMBHHpdM2VguPX+2gGIkRkja1jUvBDAVbL+7sF&#10;FtpdeE/9IVYiQTgUqMDE2BVShtKQxTB2HXHyzs5bjEn6SmqPlwS3rZxk2VRarDktGOzo1VDZHL6t&#10;gpdp02y2/ab73L2tzxN+PrW/xiv1+DCs5yAiDfE/fGt/aAVPeQ5/Z9IR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kStRsYAAADcAAAADwAAAAAAAAAAAAAAAACYAgAAZHJz&#10;L2Rvd25yZXYueG1sUEsFBgAAAAAEAAQA9QAAAIsDAAAAAA==&#10;" fillcolor="#c0bfc0" strokecolor="#c0bfc0" strokeweight="33e-5mm"/>
                  <v:oval id="Oval 309" o:spid="_x0000_s1333" style="position:absolute;left:2056;top:1915;width:1258;height: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AM38UA&#10;AADcAAAADwAAAGRycy9kb3ducmV2LnhtbESPzUoDQRCE74LvMLSQi5jZJCBhzSTEgJCIB7Pqvdnp&#10;/cGZns1OJ7u+fUYQPBZV9RW12ozeqQv1sQ1sYDbNQBGXwbZcG/j8eHlYgoqCbNEFJgM/FGGzvr1Z&#10;YW7DwEe6FFKrBOGYo4FGpMu1jmVDHuM0dMTJq0LvUZLsa217HBLcOz3PskftseW00GBHu4bK7+Ls&#10;DZxe5fmrkPusenO7Q+uqdz+ctsZM7sbtEyihUf7Df+29NbCYzeH3TDoCe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sAzfxQAAANwAAAAPAAAAAAAAAAAAAAAAAJgCAABkcnMv&#10;ZG93bnJldi54bWxQSwUGAAAAAAQABAD1AAAAigMAAAAA&#10;" fillcolor="#fcf2e3" strokeweight="33e-5mm"/>
                  <v:rect id="Rectangle 310" o:spid="_x0000_s133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xFA8QA&#10;AADcAAAADwAAAGRycy9kb3ducmV2LnhtbESPQWvCQBSE74X+h+UJXorZxJRSoquUiuCtmJSS4yP7&#10;TILZt2l21e2/7xaEHoeZ+YZZb4MZxJUm11tWkCUpCOLG6p5bBZ/VfvEKwnlkjYNlUvBDDrabx4c1&#10;Ftre+EjX0rciQtgVqKDzfiykdE1HBl1iR+Lonexk0Ec5tVJPeItwM8hlmr5Igz3HhQ5Heu+oOZcX&#10;o+CSuvD1XOH+/FRTcPWH3X1nVqn5LLytQHgK/j98bx+0gjzL4e9MP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cRQP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1" o:spid="_x0000_s133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Xdd8QA&#10;AADcAAAADwAAAGRycy9kb3ducmV2LnhtbESPQWvCQBSE74X+h+UJXorZxIZSoqsURfBWmpSS4yP7&#10;TILZtzG76vbfdwuFHoeZ+YZZb4MZxI0m11tWkCUpCOLG6p5bBZ/VYfEKwnlkjYNlUvBNDrabx4c1&#10;Ftre+YNupW9FhLArUEHn/VhI6ZqODLrEjsTRO9nJoI9yaqWe8B7hZpDLNH2RBnuOCx2OtOuoOZdX&#10;o+CauvCVV3g4P9UUXP1u95fMKjWfhbcVCE/B/4f/2ket4DnL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13Xf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2" o:spid="_x0000_s133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ZtsYA&#10;AADcAAAADwAAAGRycy9kb3ducmV2LnhtbESPS2vDMBCE74X+B7GF3mrZKXm5UUJIW8g1acnjtlhb&#10;2621MpZiu/n1USCQ4zAz3zCzRW8q0VLjSssKkigGQZxZXXKu4Pvr82UCwnlkjZVlUvBPDhbzx4cZ&#10;ptp2vKF263MRIOxSVFB4X6dSuqwggy6yNXHwfmxj0AfZ5FI32AW4qeQgjkfSYMlhocCaVgVlf9uT&#10;UdCd23FSLQ/TDz6N9zg8vu/2x1+lnp/65RsIT72/h2/ttVbwmgz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yZts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3" o:spid="_x0000_s133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4HwcYA&#10;AADcAAAADwAAAGRycy9kb3ducmV2LnhtbESPS2vDMBCE74X+B7GF3GrZKXm5UUJIE+g1acnjtlhb&#10;2621MpZiu/31VSCQ4zAz3zDzZW8q0VLjSssKkigGQZxZXXKu4PNj+zwF4TyyxsoyKfglB8vF48Mc&#10;U2073lG797kIEHYpKii8r1MpXVaQQRfZmjh4X7Yx6INscqkb7ALcVHIYx2NpsOSwUGBN64Kyn/3F&#10;KOj+2klSrU6zDV8mRxyd3w7H87dSg6d+9QrCU+/v4Vv7XSt4ScZwPROOgF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D4Hw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4" o:spid="_x0000_s133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U8vccA&#10;AADcAAAADwAAAGRycy9kb3ducmV2LnhtbESPT2vCQBTE70K/w/IKvenGCqlEVykVwR4Ea0Xx9sy+&#10;/KHZtyG70eindwWhx2FmfsNM552pxJkaV1pWMBxEIIhTq0vOFex+l/0xCOeRNVaWScGVHMxnL70p&#10;Jtpe+IfOW5+LAGGXoILC+zqR0qUFGXQDWxMHL7ONQR9kk0vd4CXATSXfoyiWBksOCwXW9FVQ+rdt&#10;jYL40J52+fK43uwPWZp9jxcLH9+UenvtPicgPHX+P/xsr7SC0fADHmfCEZ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1PL3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5" o:spid="_x0000_s133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qoz8MA&#10;AADcAAAADwAAAGRycy9kb3ducmV2LnhtbERPy4rCMBTdC/5DuII7TVUo0jGKjAi6EEanjMzu2tw+&#10;mOamNFE7fr1ZCC4P571YdaYWN2pdZVnBZByBIM6srrhQkH5vR3MQziNrrC2Tgn9ysFr2ewtMtL3z&#10;kW4nX4gQwi5BBaX3TSKly0oy6Ma2IQ5cbluDPsC2kLrFewg3tZxGUSwNVhwaSmzos6Ts73Q1CuLz&#10;9ZIW29/D1885z/L9fLPx8UOp4aBbf4Dw1Pm3+OXeaQWzSVgbzoQj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qoz8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6" o:spid="_x0000_s134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NVMcA&#10;AADcAAAADwAAAGRycy9kb3ducmV2LnhtbESPT2vCQBTE70K/w/IKvdWNFYKNrlIqgj0I1ori7Zl9&#10;+UOzb0N2o9FP7wqCx2FmfsNMZp2pxIkaV1pWMOhHIIhTq0vOFWz/Fu8jEM4ja6wsk4ILOZhNX3oT&#10;TLQ98y+dNj4XAcIuQQWF93UipUsLMuj6tiYOXmYbgz7IJpe6wXOAm0p+RFEsDZYcFgqs6bug9H/T&#10;GgXxvj1u88Vhtd7tszT7Gc3nPr4q9fbafY1BeOr8M/xoL7WC4eAT7mfCEZ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mDVT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7" o:spid="_x0000_s134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uckcIA&#10;AADcAAAADwAAAGRycy9kb3ducmV2LnhtbERPS2vCQBC+F/oflin0UnRTC1Kiq7SCIL35hN7G7JiE&#10;7s6G7Bqjv75zEDx+fO/pvPdOddTGOrCB92EGirgItubSwG67HHyCignZogtMBq4UYT57fppibsOF&#10;19RtUqkkhGOOBqqUmlzrWFTkMQ5DQyzcKbQek8C21LbFi4R7p0dZNtYea5aGChtaVFT8bc5eSlYH&#10;fdhff4rb7u33+N1pd1usnTGvL/3XBFSiPj3Ed/fKGvgYyXw5I0dAz/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S5yR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8" o:spid="_x0000_s134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c5CsMA&#10;AADcAAAADwAAAGRycy9kb3ducmV2LnhtbESPS4vCMBSF9wPzH8IdcDOMqQoi1SgzgiDufMLsrs21&#10;LSY3pYm1+uuNILg8nMfHmcxaa0RDtS8dK+h1ExDEmdMl5wp228XPCIQPyBqNY1JwIw+z6efHBFPt&#10;rrymZhNyEUfYp6igCKFKpfRZQRZ911XE0Tu52mKIss6lrvEax62R/SQZSoslR0KBFc0Lys6bi42Q&#10;5UEe9rdVdt99/x//Gmnu87VRqvPV/o5BBGrDO/xqL7WCQb8HzzPxCM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Ac5Cs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9" o:spid="_x0000_s134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sBTMQA&#10;AADcAAAADwAAAGRycy9kb3ducmV2LnhtbESPQWvCQBSE70L/w/IKvenGFMVGVxGhUEoRjDbnR/aZ&#10;DWbfxuxW03/vCoLHYWa+YRar3jbiQp2vHSsYjxIQxKXTNVcKDvvP4QyED8gaG8ek4J88rJYvgwVm&#10;2l15R5c8VCJC2GeowITQZlL60pBFP3ItcfSOrrMYouwqqTu8RrhtZJokU2mx5rhgsKWNofKU/1kF&#10;e7mtf9zENB+n4/fk/FsU7TovlHp77ddzEIH68Aw/2l9awXuawv1MPAJ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7AUz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0" o:spid="_x0000_s134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ek18QA&#10;AADcAAAADwAAAGRycy9kb3ducmV2LnhtbESPQWvCQBSE70L/w/IK3nRTxVKjq4ggFBGhieb8yD6z&#10;wezbNLvV+O/dQqHHYWa+YZbr3jbiRp2vHSt4GycgiEuna64UnPLd6AOED8gaG8ek4EEe1quXwRJT&#10;7e78RbcsVCJC2KeowITQplL60pBFP3YtcfQurrMYouwqqTu8R7ht5CRJ3qXFmuOCwZa2hspr9mMV&#10;5PJYH9zMNPPrZT/7PhdFu8kKpYav/WYBIlAf/sN/7U+tYDqZwu+ZeATk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3pNf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1" o:spid="_x0000_s134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PhTMMA&#10;AADcAAAADwAAAGRycy9kb3ducmV2LnhtbESPwWrDMBBE74X+g9hCbo3cpJjEtRKKISTXuL30tkhr&#10;y9RaGUlN3L+PAoUeh5l5w9T72Y3iQiEOnhW8LAsQxNqbgXsFnx+H5w2ImJANjp5JwS9F2O8eH2qs&#10;jL/ymS5t6kWGcKxQgU1pqqSM2pLDuPQTcfY6HxymLEMvTcBrhrtRroqilA4HzgsWJ2os6e/2xylw&#10;60PSX2UznjjMm+22sw0dz0otnub3NxCJ5vQf/mufjIL16hXuZ/IRk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PhTM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2" o:spid="_x0000_s134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9E18MA&#10;AADcAAAADwAAAGRycy9kb3ducmV2LnhtbESPwWrDMBBE74X+g9hCbo3chJrEtRKKISTXuL30tkhr&#10;y9RaGUlN3L+PAoUeh5l5w9T72Y3iQiEOnhW8LAsQxNqbgXsFnx+H5w2ImJANjp5JwS9F2O8eH2qs&#10;jL/ymS5t6kWGcKxQgU1pqqSM2pLDuPQTcfY6HxymLEMvTcBrhrtRroqilA4HzgsWJ2os6e/2xylw&#10;60PSX2UznjjMm+22sw0dz0otnub3NxCJ5vQf/mufjIL16hXuZ/IRk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9E18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3" o:spid="_x0000_s134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w48YA&#10;AADcAAAADwAAAGRycy9kb3ducmV2LnhtbESP3WrCQBSE7wu+w3KE3tWNkUqNriLBQqG04B/o3TF7&#10;TEJ2z4bsVtO37xYKvRxm5htmseqtETfqfO1YwXiUgCAunK65VHDYvz69gPABWaNxTAq+ycNqOXhY&#10;YKbdnbd024VSRAj7DBVUIbSZlL6oyKIfuZY4elfXWQxRdqXUHd4j3BqZJslUWqw5LlTYUl5R0ey+&#10;rILP/vhez05NM7mYD7+55OdnMmelHof9eg4iUB/+w3/tN61gkk7h90w8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Fw4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4" o:spid="_x0000_s134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3VeMYA&#10;AADcAAAADwAAAGRycy9kb3ducmV2LnhtbESP3WoCMRSE7wXfIRzBu5pVaaurUUQsFEqF+gN6d9wc&#10;d5dNTpZNqtu3bwoFL4eZ+YaZL1trxI0aXzpWMBwkIIgzp0vOFRz2b08TED4gazSOScEPeVguup05&#10;ptrd+Ytuu5CLCGGfooIihDqV0mcFWfQDVxNH7+oaiyHKJpe6wXuEWyNHSfIiLZYcFwqsaV1QVu2+&#10;rYJte/wop6eqGl/Mp99c1udnMmel+r12NQMRqA2P8H/7XSsYj17h70w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o3Ve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5" o:spid="_x0000_s134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d6M7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rGo7A2nAlHQC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xd6M7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6" o:spid="_x0000_s135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vfqMQA&#10;AADcAAAADwAAAGRycy9kb3ducmV2LnhtbESPzWrDMBCE74W+g9hCbo38A8VxooRQaOJbsVt63lob&#10;28RaGUtOnLevCoEch5n5htnsZtOLC42us6wgXkYgiGurO24UfH99vGYgnEfW2FsmBTdysNs+P20w&#10;1/bKJV0q34gAYZejgtb7IZfS1S0ZdEs7EAfvZEeDPsixkXrEa4CbXiZR9CYNdhwWWhzovaX6XE1G&#10;Qf95PsWTsSmv4qYwv8efMisOSi1e5v0ahKfZP8L3dqEVpMkK/s+EI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b36j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7" o:spid="_x0000_s135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jg6MAA&#10;AADcAAAADwAAAGRycy9kb3ducmV2LnhtbERPy2qEMBTdF/oP4Ra6q9EKw4w1Sim0dTfMg65vzfWB&#10;5kZMnHH+frIodHk477xczSguNLvesoIkikEQ11b33Co4nz5ftiCcR9Y4WiYFN3JQFo8POWbaXvlA&#10;l6NvRQhhl6GCzvspk9LVHRl0kZ2IA9fY2aAPcG6lnvEaws0oX+N4Iw32HBo6nOijo3o4LkbBuB+a&#10;ZDE25V3SVub3++ewrb6Uen5a399AeFr9v/jPXWkFaRrmhzPhCMji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jg6M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8" o:spid="_x0000_s135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kho8YA&#10;AADcAAAADwAAAGRycy9kb3ducmV2LnhtbESP3WrCQBSE7wu+w3IE78zGCiGkWUUE/2gprfUBDtlj&#10;EsyeTbOriX36bkHo5TAz3zD5cjCNuFHnassKZlEMgriwuuZSwelrM01BOI+ssbFMCu7kYLkYPeWY&#10;advzJ92OvhQBwi5DBZX3bSalKyoy6CLbEgfvbDuDPsiulLrDPsBNI5/jOJEGaw4LFba0rqi4HK9G&#10;QbKtX13af7+d9+8Uby+7w8f1p1VqMh5WLyA8Df4//GjvtYL5fAZ/Z8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kho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9" o:spid="_x0000_s135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/1MQA&#10;AADcAAAADwAAAGRycy9kb3ducmV2LnhtbESP0YrCMBRE3wX/IVxh3zRdBZGuUWRB10UR7foBl+ba&#10;Fpub2kTb9euNIPg4zMwZZjpvTSluVLvCsoLPQQSCOLW64EzB8W/Zn4BwHlljaZkU/JOD+azbmWKs&#10;bcMHuiU+EwHCLkYFufdVLKVLczLoBrYiDt7J1gZ9kHUmdY1NgJtSDqNoLA0WHBZyrOg7p/ScXI2C&#10;8arYuElz2Z7WO4pW55/f/fVeKfXRaxdfIDy1/h1+tddawWg0hO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Lv9T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0" o:spid="_x0000_s135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z9r8YA&#10;AADcAAAADwAAAGRycy9kb3ducmV2LnhtbESP3WoCMRSE7wt9h3AK3tWsLq26GqWIS0vBij/g7WFz&#10;3CzdnCxJqtu3bwqFXg4z8w2zWPW2FVfyoXGsYDTMQBBXTjdcKzgdy8cpiBCRNbaOScE3BVgt7+8W&#10;WGh34z1dD7EWCcKhQAUmxq6QMlSGLIah64iTd3HeYkzS11J7vCW4beU4y56lxYbTgsGO1oaqz8OX&#10;VYCvpfl4Or9PNqVvQ56V2932MlNq8NC/zEFE6uN/+K/9phXkeQ6/Z9IR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kz9r8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1" o:spid="_x0000_s135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Vl28YA&#10;AADcAAAADwAAAGRycy9kb3ducmV2LnhtbESPQWsCMRSE7wX/Q3gFbzXbrrZ1a5QiXSyCLbVCr4/N&#10;c7O4eVmSVNd/bwpCj8PMfMPMFr1txZF8aBwruB9lIIgrpxuuFey+y7tnECEia2wdk4IzBVjMBzcz&#10;LLQ78Rcdt7EWCcKhQAUmxq6QMlSGLIaR64iTt3feYkzS11J7PCW4beVDlj1Kiw2nBYMdLQ1Vh+2v&#10;VYCr0nxMftZPb6VvQ56Vm8/NfqrU8LZ/fQERqY//4Wv7XSvI8zH8nUlH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aVl28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2" o:spid="_x0000_s135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GB08MA&#10;AADcAAAADwAAAGRycy9kb3ducmV2LnhtbESP3WoCMRSE7wu+QziCN6UmVaplaxRRlN6JPw9w2Jxu&#10;FjcnS5K669sbodDLYWa+YRar3jXiRiHWnjW8jxUI4tKbmisNl/Pu7RNETMgGG8+k4U4RVsvBywIL&#10;4zs+0u2UKpEhHAvUYFNqCyljaclhHPuWOHs/PjhMWYZKmoBdhrtGTpSaSYc15wWLLW0sldfTr9Pw&#10;ao99tTlc9ijv5TbMleoOO6X1aNivv0Ak6tN/+K/9bTRMpx/wPJOP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5GB08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3" o:spid="_x0000_s135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MfpMMA&#10;AADcAAAADwAAAGRycy9kb3ducmV2LnhtbESP0WoCMRRE34X+Q7iFvkhNrKCyNYpYLL6Jqx9w2dxu&#10;lm5uliR1179vBMHHYWbOMKvN4FpxpRAbzxqmEwWCuPKm4VrD5bx/X4KICdlg65k03CjCZv0yWmFh&#10;fM8nupapFhnCsUANNqWukDJWlhzGie+Is/fjg8OUZailCdhnuGvlh1Jz6bDhvGCxo52l6rf8cxrG&#10;9jTUu+PlG+Wt+goLpfrjXmn99jpsP0EkGtIz/GgfjIbZbA73M/kI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0Mfp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4" o:spid="_x0000_s135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JSh8YA&#10;AADcAAAADwAAAGRycy9kb3ducmV2LnhtbESPQWvCQBSE7wX/w/KE3upGBSupqxRFKfRQoh7s7SX7&#10;zIZm34bsxqT/3i0UPA4z8w2z2gy2FjdqfeVYwXSSgCAunK64VHA+7V+WIHxA1lg7JgW/5GGzHj2t&#10;MNWu54xux1CKCGGfogITQpNK6QtDFv3ENcTRu7rWYoiyLaVusY9wW8tZkiykxYrjgsGGtoaKn2Nn&#10;FXzradd3u/IrM0OeH8LsM7tecqWex8P7G4hAQ3iE/9sfWsF8/gp/Z+IR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2JSh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5" o:spid="_x0000_s135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3G9cIA&#10;AADcAAAADwAAAGRycy9kb3ducmV2LnhtbERPz2vCMBS+D/wfwhO8zVSFMapRRNkQPIyqB729Ns+m&#10;2LyUJrX1v18Ogx0/vt+rzWBr8aTWV44VzKYJCOLC6YpLBZfz1/snCB+QNdaOScGLPGzWo7cVptr1&#10;nNHzFEoRQ9inqMCE0KRS+sKQRT91DXHk7q61GCJsS6lb7GO4reU8ST6kxYpjg8GGdoaKx6mzCm56&#10;1vXdvvzJzJDn32F+zO7XXKnJeNguQQQawr/4z33QChaLuDaeiUd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/cb1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6" o:spid="_x0000_s136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FjbsYA&#10;AADcAAAADwAAAGRycy9kb3ducmV2LnhtbESPQWvCQBSE7wX/w/KE3upGBampqxRFKfRQoh7s7SX7&#10;zIZm34bsxqT/3i0UPA4z8w2z2gy2FjdqfeVYwXSSgCAunK64VHA+7V9eQfiArLF2TAp+ycNmPXpa&#10;YapdzxndjqEUEcI+RQUmhCaV0heGLPqJa4ijd3WtxRBlW0rdYh/htpazJFlIixXHBYMNbQ0VP8fO&#10;KvjW067vduVXZoY8P4TZZ3a95Eo9j4f3NxCBhvAI/7c/tIL5fAl/Z+IR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Fjb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7" o:spid="_x0000_s136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9hCcMA&#10;AADcAAAADwAAAGRycy9kb3ducmV2LnhtbERPz2vCMBS+C/4P4Qm7aapzQ7qm4gaKOwysbvdH89YW&#10;m5eSxLbur18Ogx0/vt/ZdjSt6Mn5xrKC5SIBQVxa3XCl4POyn29A+ICssbVMCu7kYZtPJxmm2g5c&#10;UH8OlYgh7FNUUIfQpVL6siaDfmE74sh9W2cwROgqqR0OMdy0cpUkz9Jgw7Ghxo7eaiqv55tRED6K&#10;0+rwWpTm63h37/3PaflUDUo9zMbdC4hAY/gX/7mPWsHjOs6PZ+IRk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9hCc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8" o:spid="_x0000_s136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PEksUA&#10;AADcAAAADwAAAGRycy9kb3ducmV2LnhtbESPQWvCQBSE74L/YXlCb7qJraWkrqKFFj0Ixrb3R/Y1&#10;Cc2+DbvbJPbXu4LgcZiZb5jlejCN6Mj52rKCdJaAIC6srrlU8PX5Pn0B4QOyxsYyKTiTh/VqPFpi&#10;pm3POXWnUIoIYZ+hgiqENpPSFxUZ9DPbEkfvxzqDIUpXSu2wj3DTyHmSPEuDNceFClt6q6j4Pf0Z&#10;BeGQH+cf27ww37uz23f/x3RR9ko9TIbNK4hAQ7iHb+2dVvD4lML1TDwC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w8SS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9" o:spid="_x0000_s136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IjkMcA&#10;AADcAAAADwAAAGRycy9kb3ducmV2LnhtbESPzWvCQBTE70L/h+UVvEiz6wf9SLOKSAv1Imi9eHtm&#10;X5PQ7Ns0u5r433cFweMwM79hskVva3Gm1leONYwTBYI4d6biQsP++/PpFYQPyAZrx6ThQh4W84dB&#10;hqlxHW/pvAuFiBD2KWooQ2hSKX1ekkWfuIY4ej+utRiibAtpWuwi3NZyotSztFhxXCixoVVJ+e/u&#10;ZDV01eaQj9fFh7q8HNUWj2/T0Z/RevjYL99BBOrDPXxrfxkN09kErmfiEZD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CI5DHAAAA3AAAAA8AAAAAAAAAAAAAAAAAmAIAAGRy&#10;cy9kb3ducmV2LnhtbFBLBQYAAAAABAAEAPUAAACMAwAAAAA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0" o:spid="_x0000_s136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6GC8YA&#10;AADcAAAADwAAAGRycy9kb3ducmV2LnhtbESPQWvCQBSE74L/YXlCL6K7NsVq6ipSWrAXQevF2zP7&#10;TEKzb2N2a+K/dwsFj8PMfMMsVp2txJUaXzrWMBkrEMSZMyXnGg7fn6MZCB+QDVaOScONPKyW/d4C&#10;U+Na3tF1H3IRIexT1FCEUKdS+qwgi37sauLonV1jMUTZ5NI02Ea4reSzUlNpseS4UGBN7wVlP/tf&#10;q6Ett8ds8pV/qNvrSe3wNE+GF6P106Bbv4EI1IVH+L+9MRqSlwT+zs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6GC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1" o:spid="_x0000_s136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uZhcQA&#10;AADcAAAADwAAAGRycy9kb3ducmV2LnhtbESPQUvDQBSE70L/w/IK3uym2haJ3ZaiCB41lUBvz+wz&#10;G8y+DbvPNP33riB4HGbmG2a7n3yvRoqpC2xguShAETfBdtwaeD8+39yDSoJssQ9MBi6UYL+bXW2x&#10;tOHMbzRW0qoM4VSiAScylFqnxpHHtAgDcfY+Q/QoWcZW24jnDPe9vi2KjfbYcV5wONCjo+ar+vYG&#10;NuO6erp0H3V8rake3ekkEtfGXM+nwwMooUn+w3/tF2vgbrWC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LmYX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2" o:spid="_x0000_s136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8HsQA&#10;AADcAAAADwAAAGRycy9kb3ducmV2LnhtbESPX0vDQBDE3wW/w7GCb/binxSJvZZSKfioUQJ9W3Nr&#10;LpjbC3fbNP32niD4OMzMb5jVZvaDmiimPrCB20UBirgNtufOwMf7/uYRVBJki0NgMnCmBJv15cUK&#10;KxtO/EZTLZ3KEE4VGnAiY6V1ah15TIswEmfvK0SPkmXstI14ynA/6LuiWGqPPecFhyPtHLXf9dEb&#10;WE5l/XzuP5v42lAzucNBJJbGXF/N2ydQQrP8h//aL9bA/UMJv2fyEd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HPB7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3" o:spid="_x0000_s136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V8TcMA&#10;AADcAAAADwAAAGRycy9kb3ducmV2LnhtbESPwWrDMBBE74H+g9hCb7HctITiWjZ2IdBToE4oPS7W&#10;xjaxVkZSHOfvq0Ihx2Fm3jB5uZhRzOT8YFnBc5KCIG6tHrhTcDzs1m8gfEDWOFomBTfyUBYPqxwz&#10;ba/8RXMTOhEh7DNU0IcwZVL6tieDPrETcfRO1hkMUbpOaofXCDej3KTpVhocOC70ONFHT+25uRgF&#10;aJq9+95vGq5x5vo2Vj8OK6WeHpfqHUSgJdzD/+1PreDldQt/Z+IR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V8Tc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4" o:spid="_x0000_s136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nZ1sMA&#10;AADcAAAADwAAAGRycy9kb3ducmV2LnhtbESPwWrDMBBE74X8g9hAb7UctzTBsRLsQqGnQJ0Qclys&#10;rW1qrYykOM7fV4VCj8PMvGGK/WwGMZHzvWUFqyQFQdxY3XOr4HR8f9qA8AFZ42CZFNzJw363eCgw&#10;1/bGnzTVoRURwj5HBV0IYy6lbzoy6BM7EkfvyzqDIUrXSu3wFuFmkFmavkqDPceFDkd666j5rq9G&#10;AZr64M6HrOYKJ67uQ3lxWCr1uJzLLYhAc/gP/7U/tILnlzX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nZ1s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5" o:spid="_x0000_s136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JTnMEA&#10;AADcAAAADwAAAGRycy9kb3ducmV2LnhtbERP3WrCMBS+H/gO4Qi7W1N1bFKN0grDXexiq32AQ3Ns&#10;is1JSaLWt18uBrv8+P63+8kO4kY+9I4VLLIcBHHrdM+dgub08bIGESKyxsExKXhQgP1u9rTFQrs7&#10;/9Ctjp1IIRwKVGBiHAspQ2vIYsjcSJy4s/MWY4K+k9rjPYXbQS7z/E1a7Dk1GBzpYKi91Fer4PD+&#10;XdVH/2Vo3axKufAVsjVKPc+ncgMi0hT/xX/uT61g9ZrWpjPpCM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SU5z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6" o:spid="_x0000_s137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72B8QA&#10;AADcAAAADwAAAGRycy9kb3ducmV2LnhtbESPwW7CMBBE70j8g7VI3MBJqYCmMQiQUHvg0AY+YBVv&#10;46jxOrJdCH+PK1XqcTQzbzTldrCduJIPrWMF+TwDQVw73XKj4HI+ztYgQkTW2DkmBXcKsN2MRyUW&#10;2t34k65VbESCcChQgYmxL6QMtSGLYe564uR9OW8xJukbqT3eEtx28inLltJiy2nBYE8HQ/V39WMV&#10;HFYf++rNnwytL4udzP0e2RqlppNh9woi0hD/w3/td61g8fwCv2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e9gf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7" o:spid="_x0000_s137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3JR8EA&#10;AADcAAAADwAAAGRycy9kb3ducmV2LnhtbERP3WrCMBS+H/gO4Qi7W1OVbVKN0grDXexiq32AQ3Ns&#10;is1JSaLWt18uBrv8+P63+8kO4kY+9I4VLLIcBHHrdM+dgub08bIGESKyxsExKXhQgP1u9rTFQrs7&#10;/9Ctjp1IIRwKVGBiHAspQ2vIYsjcSJy4s/MWY4K+k9rjPYXbQS7z/E1a7Dk1GBzpYKi91Fer4PD+&#10;XdVH/2Vo3axKufAVsjVKPc+ncgMi0hT/xX/uT61g9ZrmpzPpCM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9yUf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8" o:spid="_x0000_s137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OOmcQA&#10;AADcAAAADwAAAGRycy9kb3ducmV2LnhtbESPT2sCMRTE7wW/Q3iCt5pVaZGtUURU9tCD/wo9Pjav&#10;2cXNy5pE3X77Rih4HGbmN8xs0dlG3MiH2rGC0TADQVw6XbNRcDpuXqcgQkTW2DgmBb8UYDHvvcww&#10;1+7Oe7odohEJwiFHBVWMbS5lKCuyGIauJU7ej/MWY5LeSO3xnuC2keMse5cWa04LFba0qqg8H65W&#10;wdRszfdnWexNLHZfft1OLgZZqUG/W36AiNTFZ/i/XWgFk7cRPM6k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jjpn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9" o:spid="_x0000_s137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Q7sUA&#10;AADcAAAADwAAAGRycy9kb3ducmV2LnhtbESPzWrDMBCE74W+g9hAbo0ch4bgRjGhpMGHHpqfQo+L&#10;tZVNrJUjqYn79lUhkOMwM98wy3KwnbiQD61jBdNJBoK4drplo+B4eHtagAgRWWPnmBT8UoBy9fiw&#10;xEK7K+/oso9GJAiHAhU0MfaFlKFuyGKYuJ44ed/OW4xJeiO1x2uC207mWTaXFltOCw329NpQfdr/&#10;WAULszVf73W1M7H6+PSbfnY2yEqNR8P6BUSkId7Dt3alFcyec/g/k4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sRDu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0" o:spid="_x0000_s137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UTR8IA&#10;AADcAAAADwAAAGRycy9kb3ducmV2LnhtbESPX2vCMBTF3wd+h3CFvc3UdZPRGUU6xva4RcE9Xppr&#10;E9bclCbT+u3NQPDxcP78OMv16DtxpCG6wArmswIEcROM41bBbvv+8AIiJmSDXWBScKYI69XkbomV&#10;CSf+pqNOrcgjHCtUYFPqKyljY8ljnIWeOHuHMHhMWQ6tNAOe8rjv5GNRLKRHx5lgsafaUvOr/3yG&#10;lP5t/+X1T/3U161lrT/cwSl1Px03ryASjekWvrY/jYLyuYT/M/kIyN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lRNH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1" o:spid="_x0000_s137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yLM8IA&#10;AADcAAAADwAAAGRycy9kb3ducmV2LnhtbESPzWoCMRSF9wXfIVyhu5pptVKmRikjRZdtFNrlZXKd&#10;hE5uhknU8e1NQXB5OD8fZ7EafCtO1EcXWMHzpABBXAfjuFGw330+vYGICdlgG5gUXCjCajl6WGBp&#10;wpm/6aRTI/IIxxIV2JS6UspYW/IYJ6Ejzt4h9B5Tln0jTY/nPO5b+VIUc+nRcSZY7KiyVP/po8+Q&#10;qV//fHn9W826qrGs9cYdnFKP4+HjHUSiId3Dt/bWKJi+zuD/TD4Cc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Isz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2" o:spid="_x0000_s137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RFU8UA&#10;AADcAAAADwAAAGRycy9kb3ducmV2LnhtbESP0WrCQBRE3wv+w3KFvjWbGrQhZiNaKOpLoWk+4DZ7&#10;TUKzd2N2q/Hv3UKhj8PMnGHyzWR6caHRdZYVPEcxCOLa6o4bBdXn21MKwnlkjb1lUnAjB5ti9pBj&#10;pu2VP+hS+kYECLsMFbTeD5mUrm7JoIvsQBy8kx0N+iDHRuoRrwFuermI45U02HFYaHGg15bq7/LH&#10;KLDpccclr/rpbJPh5f1rb/ZVotTjfNquQXia/H/4r33QCpLlEn7PhCMg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tEVT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3" o:spid="_x0000_s137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bbJMQA&#10;AADcAAAADwAAAGRycy9kb3ducmV2LnhtbESP0WrCQBRE3wv+w3KFvjUbDU0lzSaoILYvBVM/4DZ7&#10;m4Rm78bsqunfdwWhj8PMnGHycjK9uNDoOssKFlEMgri2uuNGwfFz97QC4Tyyxt4yKfglB2Uxe8gx&#10;0/bKB7pUvhEBwi5DBa33Qyalq1sy6CI7EAfv244GfZBjI/WI1wA3vVzGcSoNdhwWWhxo21L9U52N&#10;Art633DFaT+dbDK8fHztzf6YKPU4n9avIDxN/j98b79pBclzCrcz4Qj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m2yT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4" o:spid="_x0000_s137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9Xv8UA&#10;AADcAAAADwAAAGRycy9kb3ducmV2LnhtbESP0WrCQBRE3wX/YbmCb7qJ0tqmrkHU0IpPTfsBl+xt&#10;NjR7N2RXk/59t1DwcZiZM8w2H20rbtT7xrGCdJmAIK6cbrhW8PlRLJ5A+ICssXVMCn7IQ76bTraY&#10;aTfwO93KUIsIYZ+hAhNCl0npK0MW/dJ1xNH7cr3FEGVfS93jEOG2laskeZQWG44LBjs6GKq+y6tV&#10;cDw5rc/dfmOq5/OlLIa0fV0VSs1n4/4FRKAx3MP/7TetYP2wgb8z8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/1e/xQAAANwAAAAPAAAAAAAAAAAAAAAAAJgCAABkcnMv&#10;ZG93bnJldi54bWxQSwUGAAAAAAQABAD1AAAAigMAAAAA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5" o:spid="_x0000_s137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DDzcEA&#10;AADcAAAADwAAAGRycy9kb3ducmV2LnhtbERP3WrCMBS+F3yHcITdaapjunVGEbcyi1erPsChOTbF&#10;5qQ00XZvv1wIXn58/+vtYBtxp87XjhXMZwkI4tLpmisF51M2fQfhA7LGxjEp+CMP2814tMZUu55/&#10;6V6ESsQQ9ikqMCG0qZS+NGTRz1xLHLmL6yyGCLtK6g77GG4buUiSpbRYc2ww2NLeUHktblbB17fT&#10;Om93K1N+5Mci6+fNzyJT6mUy7D5BBBrCU/xwH7SC17e4Np6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gw83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6" o:spid="_x0000_s138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mVsUA&#10;AADcAAAADwAAAGRycy9kb3ducmV2LnhtbESP0WrCQBRE3wX/YblC33QTS2tNXYPYhlZ8Mu0HXLLX&#10;bDB7N2RXk/59t1DwcZiZM8wmH20rbtT7xrGCdJGAIK6cbrhW8P1VzF9A+ICssXVMCn7IQ76dTjaY&#10;aTfwiW5lqEWEsM9QgQmhy6T0lSGLfuE64uidXW8xRNnXUvc4RLht5TJJnqXFhuOCwY72hqpLebUK&#10;3t6d1odutzLV+nAsiyFtP5aFUg+zcfcKItAY7uH/9qdW8Pi0hr8z8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LGZWxQAAANwAAAAPAAAAAAAAAAAAAAAAAJgCAABkcnMv&#10;ZG93bnJldi54bWxQSwUGAAAAAAQABAD1AAAAigMAAAAA&#10;" fillcolor="#e7ddc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7" o:spid="_x0000_s138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XsD8IA&#10;AADcAAAADwAAAGRycy9kb3ducmV2LnhtbERP3WrCMBS+H+wdwhnsbqbbsJTOKEMqFne16gOcNce2&#10;2JyUJGurT28uBrv8+P5Xm9n0YiTnO8sKXhcJCOLa6o4bBafj7iUD4QOyxt4yKbiSh8368WGFubYT&#10;f9NYhUbEEPY5KmhDGHIpfd2SQb+wA3HkztYZDBG6RmqHUww3vXxLklQa7Dg2tDjQtqX6Uv0aBXwr&#10;tsch+/kqXXKQ+7TKDsUyU+r5af78ABFoDv/iP3epFbyncX48E4+A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pewP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8" o:spid="_x0000_s138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lJlMQA&#10;AADcAAAADwAAAGRycy9kb3ducmV2LnhtbESP0WrCQBRE3wv+w3KFvtWNiiFEVxGxKPrU6Adcs9ck&#10;mL0bdrea9uu7gtDHYWbOMItVb1pxJ+cbywrGowQEcWl1w5WC8+nzIwPhA7LG1jIp+CEPq+XgbYG5&#10;tg/+onsRKhEh7HNUUIfQ5VL6siaDfmQ74uhdrTMYonSV1A4fEW5aOUmSVBpsOC7U2NGmpvJWfBsF&#10;/LvdnLrscty75CB3aZEdtrNMqfdhv56DCNSH//CrvdcKpukYnmfi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pSZT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9" o:spid="_x0000_s138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RU1sQA&#10;AADcAAAADwAAAGRycy9kb3ducmV2LnhtbESP3WrCQBSE7wu+w3KE3hTd1dIo0VVEKP25aqMPcMwe&#10;k2D2bMieavr23UKhl8PMfMOst4Nv1ZX62AS2MJsaUMRlcA1XFo6H58kSVBRkh21gsvBNEbab0d0a&#10;cxdu/EnXQiqVIBxztFCLdLnWsazJY5yGjjh559B7lCT7SrsebwnuWz03JtMeG04LNXa0r6m8FF/e&#10;QmyfTsVJSvNmHj5ecFhksn9Ha+/Hw24FSmiQ//Bf+9VZeMzm8HsmHQG9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UVNb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0" o:spid="_x0000_s138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jxTcQA&#10;AADcAAAADwAAAGRycy9kb3ducmV2LnhtbESP3UrDQBSE7wt9h+UUvCl2t5ZGid2EUhB/rjT6AKfZ&#10;YxLMng3ZYxvf3hWEXg4z8w2zKyffqxONsQtsYb0yoIjr4DpuLHy8P1zfgYqC7LAPTBZ+KEJZzGc7&#10;zF048xudKmlUgnDM0UIrMuRax7olj3EVBuLkfYbRoyQ5NtqNeE5w3+sbYzLtseO00OJAh5bqr+rb&#10;W4j99lgdpTbPZvn6iNNtJocXtPZqMe3vQQlNcgn/t5+chU22gb8z6Qjo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8U3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1" o:spid="_x0000_s1385" style="position:absolute;left:2153;top:2182;width:10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yrMIA&#10;AADcAAAADwAAAGRycy9kb3ducmV2LnhtbESPzYoCMRCE74LvEFrwphl1EZk1igiCLl4c9wGaSc8P&#10;Jp0hyTqzb28WhD0WVfUVtd0P1ogn+dA6VrCYZyCIS6dbrhV830+zDYgQkTUax6TglwLsd+PRFnPt&#10;er7Rs4i1SBAOOSpoYuxyKUPZkMUwdx1x8irnLcYkfS21xz7BrZHLLFtLiy2nhQY7OjZUPoofq0De&#10;i1O/KYzP3NeyuprL+VaRU2o6GQ6fICIN8T/8bp+1gtX6A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OzKswgAAANwAAAAPAAAAAAAAAAAAAAAAAJgCAABkcnMvZG93&#10;bnJldi54bWxQSwUGAAAAAAQABAD1AAAAhw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Candidatos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62" o:spid="_x0000_s1386" style="position:absolute;left:2371;top:2339;width:6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eXN8IA&#10;AADcAAAADwAAAGRycy9kb3ducmV2LnhtbESPzYoCMRCE74LvEFrwphmVFZk1igiCLl4c9wGaSc8P&#10;Jp0hyTqzb28WhD0WVfUVtd0P1ogn+dA6VrCYZyCIS6dbrhV830+zDYgQkTUax6TglwLsd+PRFnPt&#10;er7Rs4i1SBAOOSpoYuxyKUPZkMUwdx1x8irnLcYkfS21xz7BrZHLLFtLiy2nhQY7OjZUPoofq0De&#10;i1O/KYzP3NeyuprL+VaRU2o6GQ6fICIN8T/8bp+1gtX6A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5c3wgAAANwAAAAPAAAAAAAAAAAAAAAAAJgCAABkcnMvZG93&#10;bnJldi54bWxQSwUGAAAAAAQABAD1AAAAhw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Nomeados</w:t>
                          </w:r>
                          <w:proofErr w:type="spellEnd"/>
                        </w:p>
                      </w:txbxContent>
                    </v:textbox>
                  </v:rect>
                  <v:oval id="Oval 363" o:spid="_x0000_s1387" style="position:absolute;left:411;top:1333;width:133;height: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15ocUA&#10;AADcAAAADwAAAGRycy9kb3ducmV2LnhtbESPX0vDQBDE34V+h2MFX8ReVAgl7bW0BUHFB5va9yW3&#10;+YN3e2lubeK39wTBx2FmfsOsNpN36kJD7AIbuJ9noIirYDtuDHwcn+4WoKIgW3SBycA3RdisZ1cr&#10;LGwY+UCXUhqVIBwLNNCK9IXWsWrJY5yHnjh5dRg8SpJDo+2AY4J7px+yLNceO04LLfa0b6n6LL+8&#10;gfOr7E6l3Gb1m9u/dK5+9+N5a8zN9bRdghKa5D/81362Bh7zHH7PpCO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jXmhxQAAANwAAAAPAAAAAAAAAAAAAAAAAJgCAABkcnMv&#10;ZG93bnJldi54bWxQSwUGAAAAAAQABAD1AAAAigMAAAAA&#10;" fillcolor="#fcf2e3" strokeweight="33e-5mm"/>
                  <v:rect id="Rectangle 364" o:spid="_x0000_s138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YbFMQA&#10;AADcAAAADwAAAGRycy9kb3ducmV2LnhtbESPQWvCQBSE70L/w/IK3nRjRa3RVaRQkCIFY835kX1m&#10;g9m3aXbV9N+7BcHjMDPfMMt1Z2txpdZXjhWMhgkI4sLpiksFP4fPwTsIH5A11o5JwR95WK9eektM&#10;tbvxnq5ZKEWEsE9RgQmhSaX0hSGLfuga4uidXGsxRNmWUrd4i3Bby7ckmUqLFccFgw19GCrO2cUq&#10;OMjvaucmpp6fT1+T32OeN5ssV6r/2m0WIAJ14Rl+tLdawXg6g/8z8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mGxT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5" o:spid="_x0000_s138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CnI8MA&#10;AADcAAAADwAAAGRycy9kb3ducmV2LnhtbERPW2vCMBR+F/wP4Qh7W1MnFOkaZQy8DMfwsh9waI5t&#10;sTnpkmjrfv3yMPDx47sXy8G04kbON5YVTJMUBHFpdcOVgu/T6nkOwgdkja1lUnAnD8vFeFRgrm3P&#10;B7odQyViCPscFdQhdLmUvqzJoE9sRxy5s3UGQ4SuktphH8NNK1/SNJMGG44NNXb0XlN5OV6Ngmzd&#10;7Py8//k8b78oXV82H/vrb6fU02R4ewURaAgP8b97qxXMsrg2nolH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CnI8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6" o:spid="_x0000_s139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tgccA&#10;AADcAAAADwAAAGRycy9kb3ducmV2LnhtbESPT2vCQBTE70K/w/IKXkR3VfBPmlVKacFeBNNeenvJ&#10;viah2bdpdmvit3cLgsdhZn7DpPvBNuJMna8da5jPFAjiwpmaSw2fH2/TDQgfkA02jknDhTzsdw+j&#10;FBPjej7ROQuliBD2CWqoQmgTKX1RkUU/cy1x9L5dZzFE2ZXSdNhHuG3kQqmVtFhzXKiwpZeKip/s&#10;z2ro6+NXMX8vX9VlnasT5tvl5NdoPX4cnp9ABBrCPXxrH4yG5WoL/2fiEZC7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T7YHHAAAA3AAAAA8AAAAAAAAAAAAAAAAAmAIAAGRy&#10;cy9kb3ducmV2LnhtbFBLBQYAAAAABAAEAPUAAACMAwAAAAA=&#10;" fillcolor="#eee4d5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7" o:spid="_x0000_s139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LRUMAA&#10;AADcAAAADwAAAGRycy9kb3ducmV2LnhtbERPTUsDMRC9C/0PYQrebNZWVLZNS1kRPWoq2OOwmW6C&#10;m8myie36752D4PHxvje7KfbqTGMOiQ3cLipQxG1ygTsDH4fnm0dQuSA77BOTgR/KsNvOrjZYu3Th&#10;dzrb0ikJ4VyjAV/KUGudW08R8yINxMKd0hixCBw77Ua8SHjs9bKq7nXEwNLgcaDGU/tlv6OUrOLT&#10;51u0x+ZuaDrP1r6EUzDmej7t16AKTeVf/Od+dQZWDzJfzsgR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/LRUM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8" o:spid="_x0000_s139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9cfMQA&#10;AADcAAAADwAAAGRycy9kb3ducmV2LnhtbESPUWvCQBCE3wv9D8cW+iL1TkUtqaeIIK190tgfsOa2&#10;SWhuL+RWTf+9JxT6OMzMN8xi1ftGXaiLdWALo6EBRVwEV3Np4eu4fXkFFQXZYROYLPxShNXy8WGB&#10;mQtXPtAll1IlCMcMLVQibaZ1LCryGIehJU7ed+g8SpJdqV2H1wT3jR4bM9Mea04LFba0qaj4yc/e&#10;Qmymp/wkhdmZwf4d+/lMNp9o7fNTv34DJdTLf/iv/eEsTOYjuJ9JR0Av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fXHz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line id="Line 369" o:spid="_x0000_s1393" style="position:absolute;visibility:visible;mso-wrap-style:square" from="484,1479" to="484,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fhSsIAAADcAAAADwAAAGRycy9kb3ducmV2LnhtbESPQWsCMRSE74L/ITyhN826pSqrUWxR&#10;8FZq1fNj89wsbl7WJOr675tCocdhZr5hFqvONuJOPtSOFYxHGQji0umaKwWH7+1wBiJEZI2NY1Lw&#10;pACrZb+3wEK7B3/RfR8rkSAcClRgYmwLKUNpyGIYuZY4eWfnLcYkfSW1x0eC20bmWTaRFmtOCwZb&#10;+jBUXvY3q2B2NSd2Z58/3xn9dPe2nWw+j0q9DLr1HESkLv6H/9o7reB1msPvmXQE5P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0fhSsIAAADcAAAADwAAAAAAAAAAAAAA&#10;AAChAgAAZHJzL2Rvd25yZXYueG1sUEsFBgAAAAAEAAQA+QAAAJADAAAAAA==&#10;" strokeweight="33e-5mm"/>
                  <v:line id="Line 370" o:spid="_x0000_s1394" style="position:absolute;visibility:visible;mso-wrap-style:square" from="423,1515" to="484,1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tE0cMAAADcAAAADwAAAGRycy9kb3ducmV2LnhtbESPT2sCMRTE74LfIbyCN81WqcpqFFsU&#10;vIl/2vNj89wsbl62Sarrt28EweMwM79h5svW1uJKPlSOFbwPMhDEhdMVlwpOx01/CiJEZI21Y1Jw&#10;pwDLRbczx1y7G+/peoilSBAOOSowMTa5lKEwZDEMXEOcvLPzFmOSvpTa4y3BbS2HWTaWFitOCwYb&#10;+jJUXA5/VsH01/ywO/vh/ZPRT7Yfm/F6961U761dzUBEauMr/GxvtYLRZASPM+kI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ALRNHDAAAA3AAAAA8AAAAAAAAAAAAA&#10;AAAAoQIAAGRycy9kb3ducmV2LnhtbFBLBQYAAAAABAAEAPkAAACRAwAAAAA=&#10;" strokeweight="33e-5mm"/>
                  <v:line id="Line 371" o:spid="_x0000_s1395" style="position:absolute;flip:x;visibility:visible;mso-wrap-style:square" from="484,1515" to="556,1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JxmcUAAADcAAAADwAAAGRycy9kb3ducmV2LnhtbESP3WrCQBCF7wt9h2WE3unGtmqMrhIK&#10;hYot4s8DDNkxic3Oht2tiW/fLQi9PJyfj7Nc96YRV3K+tqxgPEpAEBdW11wqOB3fhykIH5A1NpZJ&#10;wY08rFePD0vMtO14T9dDKEUcYZ+hgiqENpPSFxUZ9CPbEkfvbJ3BEKUrpXbYxXHTyOckmUqDNUdC&#10;hS29VVR8H35M5F722+SU57vUbl03n6STL/rcKPU06PMFiEB9+A/f2x9awcvsFf7Ox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JxmcUAAADcAAAADwAAAAAAAAAA&#10;AAAAAAChAgAAZHJzL2Rvd25yZXYueG1sUEsFBgAAAAAEAAQA+QAAAJMDAAAAAA==&#10;" strokeweight="33e-5mm"/>
                  <v:line id="Line 372" o:spid="_x0000_s1396" style="position:absolute;flip:x;visibility:visible;mso-wrap-style:square" from="460,1624" to="484,1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7UAsQAAADcAAAADwAAAGRycy9kb3ducmV2LnhtbESP32rCMBTG74W9QzgD72a6SV3XGaUI&#10;gqIydD7AoTlruzUnJYm2vv0yGHj58f358c2Xg2nFlZxvLCt4niQgiEurG64UnD/XTxkIH5A1tpZJ&#10;wY08LBcPoznm2vZ8pOspVCKOsM9RQR1Cl0vpy5oM+ontiKP3ZZ3BEKWrpHbYx3HTypckmUmDDUdC&#10;jR2taip/ThcTud/HXXIuio/M7lz/lmbpgfZbpcaPQ/EOItAQ7uH/9kYrmL6m8HcmHgG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tQCxAAAANwAAAAPAAAAAAAAAAAA&#10;AAAAAKECAABkcnMvZG93bnJldi54bWxQSwUGAAAAAAQABAD5AAAAkgMAAAAA&#10;" strokeweight="33e-5mm"/>
                  <v:line id="Line 373" o:spid="_x0000_s1397" style="position:absolute;visibility:visible;mso-wrap-style:square" from="484,1624" to="520,1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znScIAAADcAAAADwAAAGRycy9kb3ducmV2LnhtbESPQWsCMRSE7wX/Q3hCbzWrpausRlFR&#10;8FZq1fNj89wsbl7WJOr675tCocdhZr5hZovONuJOPtSOFQwHGQji0umaKwWH7+3bBESIyBobx6Tg&#10;SQEW897LDAvtHvxF932sRIJwKFCBibEtpAylIYth4Fri5J2dtxiT9JXUHh8Jbhs5yrJcWqw5LRhs&#10;aW2ovOxvVsHkak7szn70XDH68e5jm28+j0q99rvlFESkLv6H/9o7reB9nMPvmXQE5P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HznScIAAADcAAAADwAAAAAAAAAAAAAA&#10;AAChAgAAZHJzL2Rvd25yZXYueG1sUEsFBgAAAAAEAAQA+QAAAJADAAAAAA==&#10;" strokeweight="33e-5mm"/>
                  <v:rect id="Rectangle 374" o:spid="_x0000_s1398" style="position:absolute;left:48;top:1685;width:58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6BsIA&#10;AADcAAAADwAAAGRycy9kb3ducmV2LnhtbESPzYoCMRCE74LvEFrwphkVVpk1igiCLl4c9wGaSc8P&#10;Jp0hyTqzb28WhD0WVfUVtd0P1ogn+dA6VrCYZyCIS6dbrhV830+zDYgQkTUax6TglwLsd+PRFnPt&#10;er7Rs4i1SBAOOSpoYuxyKUPZkMUwdx1x8irnLcYkfS21xz7BrZHLLPuQFltOCw12dGyofBQ/VoG8&#10;F6d+Uxifua9ldTWX860ip9R0Mhw+QUQa4n/43T5rBav1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DoGwgAAANwAAAAPAAAAAAAAAAAAAAAAAJgCAABkcnMvZG93&#10;bnJldi54bWxQSwUGAAAAAAQABAD1AAAAhw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  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5" o:spid="_x0000_s1399" style="position:absolute;left:133;top:1927;width:70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+udL8A&#10;AADcAAAADwAAAGRycy9kb3ducmV2LnhtbERPy4rCMBTdC/MP4Q7MTtNRUKlGkQFBBze2fsCluX1g&#10;clOSaOvfTxYDLg/nvd2P1ogn+dA5VvA9y0AQV0533Ci4lcfpGkSIyBqNY1LwogD73cdki7l2A1/p&#10;WcRGpBAOOSpoY+xzKUPVksUwcz1x4mrnLcYEfSO1xyGFWyPnWbaUFjtODS329NNSdS8eVoEsi+Ow&#10;LozP3O+8vpjz6VqTU+rrczxsQEQa41v87z5pBYtVWpv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r650vwAAANwAAAAPAAAAAAAAAAAAAAAAAJgCAABkcnMvZG93bnJl&#10;di54bWxQSwUGAAAAAAQABAD1AAAAhAMAAAAA&#10;" filled="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Atores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376" o:spid="_x0000_s1400" style="position:absolute;left:6520;top:982;width:2262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RzpsYA&#10;AADcAAAADwAAAGRycy9kb3ducmV2LnhtbESPQWsCMRSE74L/ITyhF6lZta12axQRKoqnrl56e2xe&#10;N6ubl2UTdf33Rih4HGbmG2a2aG0lLtT40rGC4SABQZw7XXKh4LD/fp2C8AFZY+WYFNzIw2Le7cww&#10;1e7KP3TJQiEihH2KCkwIdSqlzw1Z9ANXE0fvzzUWQ5RNIXWD1wi3lRwlyYe0WHJcMFjTylB+ys5W&#10;wcmOxru39+GxXu/M6rDN+tPf9Vmpl167/AIRqA3P8H97oxWMJ5/wOBOP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RzpsYAAADcAAAADwAAAAAAAAAAAAAAAACYAgAAZHJz&#10;L2Rvd25yZXYueG1sUEsFBgAAAAAEAAQA9QAAAIsDAAAAAA==&#10;" fillcolor="#c0bfc0" strokecolor="#c0bfc0" strokeweight="33e-5mm"/>
                  <v:rect id="Rectangle 377" o:spid="_x0000_s1401" style="position:absolute;left:6520;top:764;width:1258;height: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uqHMIA&#10;AADcAAAADwAAAGRycy9kb3ducmV2LnhtbERPy4rCMBTdC/5DuMJsRFMfI6UaZRBGHFzZcePu0lyb&#10;anNTmqidvzeLAZeH815tOluLB7W+cqxgMk5AEBdOV1wqOP1+j1IQPiBrrB2Tgj/ysFn3eyvMtHvy&#10;kR55KEUMYZ+hAhNCk0npC0MW/dg1xJG7uNZiiLAtpW7xGcNtLadJspAWK44NBhvaGipu+d0quNnp&#10;7DD/nFyb3cFsTz/5MD3v7kp9DLqvJYhAXXiL/917rWCWxvnxTDwCc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u6ocwgAAANwAAAAPAAAAAAAAAAAAAAAAAJgCAABkcnMvZG93&#10;bnJldi54bWxQSwUGAAAAAAQABAD1AAAAhwMAAAAA&#10;" fillcolor="#c0bfc0" strokecolor="#c0bfc0" strokeweight="33e-5mm"/>
                  <v:rect id="Rectangle 378" o:spid="_x0000_s1402" style="position:absolute;left:6484;top:945;width:2262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DW2cEA&#10;AADcAAAADwAAAGRycy9kb3ducmV2LnhtbESPzYoCMRCE74LvEFrwphkVREajyILiRcE/8NhM2plh&#10;k86QRJ19+40geCyq6itqsWqtEU/yoXasYDTMQBAXTtdcKricN4MZiBCRNRrHpOCPAqyW3c4Cc+1e&#10;fKTnKZYiQTjkqKCKscmlDEVFFsPQNcTJuztvMSbpS6k9vhLcGjnOsqm0WHNaqLChn4qK39PDKljf&#10;7p7HyNnhvJ3sD+Yqpzcjler32vUcRKQ2fsOf9k4rmMxG8D6Tjo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w1tnBAAAA3AAAAA8AAAAAAAAAAAAAAAAAmAIAAGRycy9kb3du&#10;cmV2LnhtbFBLBQYAAAAABAAEAPUAAACGAwAAAAA=&#10;" fillcolor="#fcf2e3" strokeweight="33e-5mm"/>
                  <v:rect id="Rectangle 379" o:spid="_x0000_s1403" style="position:absolute;left:6484;top:727;width:1258;height: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JIrsIA&#10;AADcAAAADwAAAGRycy9kb3ducmV2LnhtbESPT4vCMBTE74LfITzBm6ZbQaRrFFlQvCisf8Djo3m2&#10;ZZOXkkSt394sCB6HmfkNM1921og7+dA4VvA1zkAQl043XCk4HdejGYgQkTUax6TgSQGWi35vjoV2&#10;D/6l+yFWIkE4FKigjrEtpAxlTRbD2LXEybs6bzEm6SupPT4S3BqZZ9lUWmw4LdTY0k9N5d/hZhWs&#10;LlfPOXK2P24mu705y+nFSKWGg271DSJSFz/hd3urFUxmOfyfSUd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okiuwgAAANwAAAAPAAAAAAAAAAAAAAAAAJgCAABkcnMvZG93&#10;bnJldi54bWxQSwUGAAAAAAQABAD1AAAAhwMAAAAA&#10;" fillcolor="#fcf2e3" strokeweight="33e-5mm"/>
                  <v:rect id="Rectangle 380" o:spid="_x0000_s140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bQhMMA&#10;AADcAAAADwAAAGRycy9kb3ducmV2LnhtbESPQYvCMBSE7wv+h/AEL4um6iJSG0UUwduyKuLx0Tzb&#10;0ualNlHjvzcLC3scZuYbJlsF04gHda6yrGA8SkAQ51ZXXCg4HXfDOQjnkTU2lknBixyslr2PDFNt&#10;n/xDj4MvRISwS1FB6X2bSunykgy6kW2Jo3e1nUEfZVdI3eEzwk0jJ0kykwYrjgsltrQpKa8Pd6Pg&#10;nrhw/jrirv68UHCXb7u9ja1Sg35YL0B4Cv4//NfeawXT+RR+z8Qj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bQhM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1" o:spid="_x0000_s140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9I8MMA&#10;AADcAAAADwAAAGRycy9kb3ducmV2LnhtbESPT4vCMBTE7wt+h/AEL4um/kGkNoqsCN5kVcTjo3m2&#10;pc1Lt4kav71ZWNjjMDO/YbJ1MI14UOcqywrGowQEcW51xYWC82k3XIBwHlljY5kUvMjBetX7yDDV&#10;9snf9Dj6QkQIuxQVlN63qZQuL8mgG9mWOHo32xn0UXaF1B0+I9w0cpIkc2mw4rhQYktfJeX18W4U&#10;3BMXLrMT7urPKwV3Pdjtz9gqNeiHzRKEp+D/w3/tvVYwXczg90w8AnL1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H9I8M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2" o:spid="_x0000_s140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MMcYA&#10;AADcAAAADwAAAGRycy9kb3ducmV2LnhtbESPW2vCQBSE34X+h+UUfNONFW+pq0hV8LVWvLwdsqdJ&#10;2uzZkF2T6K/vCkIfh5n5hpkvW1OImiqXW1Yw6EcgiBOrc04VHL62vSkI55E1FpZJwY0cLBcvnTnG&#10;2jb8SfXepyJA2MWoIPO+jKV0SUYGXd+WxMH7tpVBH2SVSl1hE+CmkG9RNJYGcw4LGZb0kVHyu78a&#10;Bc29ngyK1Xm24evkhKPL+ni6/CjVfW1X7yA8tf4//GzvtILhdASPM+EI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YMM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3" o:spid="_x0000_s140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SSRsYA&#10;AADcAAAADwAAAGRycy9kb3ducmV2LnhtbESPW2vCQBSE3wv+h+UIvtWNLd6iq0ir0NeqeHk7ZI9J&#10;NHs2ZNck7a/vCgUfh5n5hpkvW1OImiqXW1Yw6EcgiBOrc04V7Heb1wkI55E1FpZJwQ85WC46L3OM&#10;tW34m+qtT0WAsItRQeZ9GUvpkowMur4tiYN3sZVBH2SVSl1hE+CmkG9RNJIGcw4LGZb0kVFy296N&#10;gua3Hg+K1Wm65vv4iMPz5+F4virV67arGQhPrX+G/9tfWsH7ZASPM+EI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SSRs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4" o:spid="_x0000_s140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+pOscA&#10;AADcAAAADwAAAGRycy9kb3ducmV2LnhtbESPT2vCQBTE74LfYXlCb7rRQhpSN0EUoT0UWhWlt9fs&#10;yx+afRuyq6b99K5Q6HGYmd8wy3wwrbhQ7xrLCuazCARxYXXDlYLDfjtNQDiPrLG1TAp+yEGejUdL&#10;TLW98gdddr4SAcIuRQW1910qpStqMuhmtiMOXml7gz7IvpK6x2uAm1YuoiiWBhsOCzV2tK6p+N6d&#10;jYL4dP46VNvPt/fjqSzK12Sz8fGvUg+TYfUMwtPg/8N/7Ret4DF5gvuZcARkd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/qTr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5" o:spid="_x0000_s140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9SMQA&#10;AADcAAAADwAAAGRycy9kb3ducmV2LnhtbERPy2rCQBTdC/2H4Ra600lbCCF1lFIR2kWhRqm4u2Zu&#10;HjRzJ2Qmj/r1zkJweTjv5XoyjRioc7VlBc+LCARxbnXNpYLDfjtPQDiPrLGxTAr+ycF69TBbYqrt&#10;yDsaMl+KEMIuRQWV920qpcsrMugWtiUOXGE7gz7ArpS6wzGEm0a+RFEsDdYcGips6aOi/C/rjYL4&#10;2J8P5fb0/fN7LPLiK9lsfHxR6ulxen8D4Wnyd/HN/akVvCZhbTgTjo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gPUj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6" o:spid="_x0000_s141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yY08cA&#10;AADcAAAADwAAAGRycy9kb3ducmV2LnhtbESPT2vCQBTE74LfYXlCb3WjhRBTN0EUoT0UWitKb6/Z&#10;lz80+zZkV0376V2h4HGYmd8wy3wwrThT7xrLCmbTCARxYXXDlYL95/YxAeE8ssbWMin4JQd5Nh4t&#10;MdX2wh903vlKBAi7FBXU3neplK6oyaCb2o44eKXtDfog+0rqHi8Bblo5j6JYGmw4LNTY0bqm4md3&#10;Mgri4+l7X22/3t4Px7IoX5PNxsd/Sj1MhtUzCE+Dv4f/2y9awVOygNuZcARk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smNP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7" o:spid="_x0000_s141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RVdsMA&#10;AADcAAAADwAAAGRycy9kb3ducmV2LnhtbERPS2vCQBC+C/0PyxR6KbpphVKjq7RCQbz5qOBtzI5J&#10;6O5syG5j9Nd3DgWPH997tui9Ux21sQ5s4GWUgSIugq25NLDffQ3fQcWEbNEFJgNXirCYPwxmmNtw&#10;4Q1121QqCeGYo4EqpSbXOhYVeYyj0BALdw6txySwLbVt8SLh3unXLHvTHmuWhgobWlZU/Gx/vZSs&#10;DvrwfV0Xt/3z8fTZaXdbbpwxT4/9xxRUoj7dxf/ulTUwnsh8OSNHQM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RVds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8" o:spid="_x0000_s141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jw7cQA&#10;AADcAAAADwAAAGRycy9kb3ducmV2LnhtbESPS2sCMRSF9wX/Q7iCm6IZLYhOjaKCIO58Qne3k9uZ&#10;weRmmMRx9Nc3QqHLw3l8nNmitUY0VPvSsYLhIAFBnDldcq7gdNz0JyB8QNZoHJOCB3lYzDtvM0y1&#10;u/OemkPIRRxhn6KCIoQqldJnBVn0A1cRR+/H1RZDlHUudY33OG6NHCXJWFosORIKrGhdUHY93GyE&#10;bC/ycn7ssufp/et71UjzXO+NUr1uu/wEEagN/+G/9lYr+JgO4XUmHgE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48O3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9" o:spid="_x0000_s141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TIq8UA&#10;AADcAAAADwAAAGRycy9kb3ducmV2LnhtbESPQWvCQBSE7wX/w/KE3upGxVJjVhFBkFIKjZrzI/uS&#10;DWbfxuyq6b/vFgo9DjPzDZNtBtuKO/W+caxgOklAEJdON1wrOB33L28gfEDW2DomBd/kYbMePWWY&#10;avfgL7rnoRYRwj5FBSaELpXSl4Ys+onriKNXud5iiLKvpe7xEeG2lbMkeZUWG44LBjvaGSov+c0q&#10;OMrP5sMtTLu8VO+L67koum1eKPU8HrYrEIGG8B/+ax+0gvlyB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RMir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0" o:spid="_x0000_s141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Ww38AA&#10;AADcAAAADwAAAGRycy9kb3ducmV2LnhtbESPQYvCMBSE7wv+h/AEb2vqFsRWo0hB1qvuXrw9mmdT&#10;bF5KErX+eyMIHoeZ+YZZbQbbiRv50DpWMJtmIIhrp1tuFPz/7b4XIEJE1tg5JgUPCrBZj75WWGp3&#10;5wPdjrERCcKhRAUmxr6UMtSGLIap64mTd3beYkzSN1J7vCe47eRPls2lxZbTgsGeKkP15Xi1Cmy+&#10;i/VpXnV79sOiKM6mot+DUpPxsF2CiDTET/jd3msFeZHD60w6An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CWw3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1" o:spid="_x0000_s141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woq8EA&#10;AADcAAAADwAAAGRycy9kb3ducmV2LnhtbESPQYvCMBSE78L+h/AW9mZTVxFbjSIFWa+6Xrw9mmdT&#10;bF5KErX7740g7HGYmW+Y1WawnbiTD61jBZMsB0FcO91yo+D0uxsvQISIrLFzTAr+KMBm/TFaYand&#10;gw90P8ZGJAiHEhWYGPtSylAbshgy1xMn7+K8xZikb6T2+Ehw28nvPJ9Liy2nBYM9VYbq6/FmFdjp&#10;LtbnedXt2Q+LoriYin4OSn19DtsliEhD/A+/23utYFrM4HU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MKKv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2" o:spid="_x0000_s141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CNMMEA&#10;AADcAAAADwAAAGRycy9kb3ducmV2LnhtbESPQYvCMBSE78L+h/AW9mZTVxRbjSIFWa+6Xrw9mmdT&#10;bF5KErX7740g7HGYmW+Y1WawnbiTD61jBZMsB0FcO91yo+D0uxsvQISIrLFzTAr+KMBm/TFaYand&#10;gw90P8ZGJAiHEhWYGPtSylAbshgy1xMn7+K8xZikb6T2+Ehw28nvPJ9Liy2nBYM9VYbq6/FmFdjp&#10;LtbnedXt2Q+LoriYin4OSn19DtsliEhD/A+/23utYFrM4HU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AjTD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3" o:spid="_x0000_s141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65BMUA&#10;AADcAAAADwAAAGRycy9kb3ducmV2LnhtbESPQWsCMRSE70L/Q3gFb5qtotStUYooCKKgbaHenpvX&#10;3WWTl2UTdf33RhB6HGbmG2Y6b60RF2p86VjBWz8BQZw5XXKu4Ptr1XsH4QOyRuOYFNzIw3z20pli&#10;qt2V93Q5hFxECPsUFRQh1KmUPivIou+7mjh6f66xGKJscqkbvEa4NXKQJGNpseS4UGBNi4Ky6nC2&#10;Cnbtz6ac/FbV8GS2fnlaHEdkjkp1X9vPDxCB2vAffrbXWsFwMobHmXgE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frkExQAAANw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4" o:spid="_x0000_s141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Icn8YA&#10;AADcAAAADwAAAGRycy9kb3ducmV2LnhtbESPQWsCMRSE74L/ITyht5pVaa2rUUQqFIqCtgW9PTfP&#10;3WWTl2UTdfvvTaHgcZiZb5jZorVGXKnxpWMFg34CgjhzuuRcwffX+vkNhA/IGo1jUvBLHhbzbmeG&#10;qXY33tF1H3IRIexTVFCEUKdS+qwgi77vauLonV1jMUTZ5FI3eItwa+QwSV6lxZLjQoE1rQrKqv3F&#10;Kti2P5/l5FBVo5PZ+PfT6vhC5qjUU69dTkEEasMj/N/+0ApGkzH8nYlHQM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Icn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5" o:spid="_x0000_s141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iz1L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rGs7A2nAlHQC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Kiz1L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6" o:spid="_x0000_s1420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QWT8MA&#10;AADcAAAADwAAAGRycy9kb3ducmV2LnhtbESPS4vCQBCE78L+h6EFbzqJgpisE5EFNbfFB557M50H&#10;ZnpCZtT473eEhT0WVfUVtd4MphUP6l1jWUE8i0AQF1Y3XCm4nHfTFQjnkTW2lknBixxsso/RGlNt&#10;n3ykx8lXIkDYpaig9r5LpXRFTQbdzHbEwSttb9AH2VdS9/gMcNPKeRQtpcGGw0KNHX3VVNxOd6Og&#10;/b6V8d3YBSdxlZufw/W4yvdKTcbD9hOEp8H/h//auVawSBJ4nwlH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+QWT8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7" o:spid="_x0000_s1421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OD4MMA&#10;AADcAAAADwAAAGRycy9kb3ducmV2LnhtbERP3WrCMBS+H+wdwhl4Z5ONIdIZRYS5iiKu2wMcmmNb&#10;bE66JrV1T79cCLv8+P4Xq9E24kqdrx1reE4UCOLCmZpLDd9f79M5CB+QDTaOScONPKyWjw8LTI0b&#10;+JOueShFDGGfooYqhDaV0hcVWfSJa4kjd3adxRBhV0rT4RDDbSNflJpJizXHhgpb2lRUXPLeapht&#10;672fDz+Hc3Yktb187E79b6v15Glcv4EINIZ/8d2dGQ2vKs6PZ+I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OD4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8" o:spid="_x0000_s1422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8me8UA&#10;AADcAAAADwAAAGRycy9kb3ducmV2LnhtbESP3WoCMRSE7wXfIRyhdzWxFJHVKCJolRbx7wEOm+Pu&#10;4uZk3UR37dM3QsHLYWa+YSaz1pbiTrUvHGsY9BUI4tSZgjMNp+PyfQTCB2SDpWPS8CAPs2m3M8HE&#10;uIb3dD+ETEQI+wQ15CFUiZQ+zcmi77uKOHpnV1sMUdaZNDU2EW5L+aHUUFosOC7kWNEip/RyuFkN&#10;w1Xx7UfN9ee83pJaXb42u9tvpfVbr52PQQRqwyv8314bDZ9qAM8z8Qj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HyZ7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9" o:spid="_x0000_s1423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24DMYA&#10;AADcAAAADwAAAGRycy9kb3ducmV2LnhtbESP3WoCMRSE74W+QziF3mlSKSJbs1IKtYpF7LYPcNic&#10;/cHNyXYT3dWnbwTBy2FmvmEWy8E24kSdrx1reJ4oEMS5MzWXGn5/PsZzED4gG2wck4YzeVimD6MF&#10;Jsb1/E2nLJQiQtgnqKEKoU2k9HlFFv3EtcTRK1xnMUTZldJ02Ee4beRUqZm0WHNcqLCl94ryQ3a0&#10;Gmareuvn/d9Xsd6RWh0+N/vjpdX66XF4ewURaAj38K29Nhpe1BSuZ+IRkO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s24D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0" o:spid="_x0000_s1424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r6d8UA&#10;AADcAAAADwAAAGRycy9kb3ducmV2LnhtbESPQUsDMRSE70L/Q3gFbzapVWu3TYuIi1Ko0lro9bF5&#10;3SzdvCxJbNd/bwTB4zAz3zCLVe9acaYQG88axiMFgrjypuFaw/6zvHkEEROywdYzafimCKvl4GqB&#10;hfEX3tJ5l2qRIRwL1GBT6gopY2XJYRz5jjh7Rx8cpixDLU3AS4a7Vt4q9SAdNpwXLHb0bKk67b6c&#10;Bnwt7fv9YT19KUMbJ6rcfGyOM62vh/3THESiPv2H/9pvRsOdmsDvmXw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ivp3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1" o:spid="_x0000_s1425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jkMIA&#10;AADc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UTeH/TD4C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GyOQ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2" o:spid="_x0000_s1426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eGC8IA&#10;AADcAAAADwAAAGRycy9kb3ducmV2LnhtbESP0WoCMRRE3wv+Q7iCL0UTpa2yGkUsSt9E6wdcNtfN&#10;4uZmSVJ3/XtTKPRxmJkzzGrTu0bcKcTas4bpRIEgLr2pudJw+d6PFyBiQjbYeCYND4qwWQ9eVlgY&#10;3/GJ7udUiQzhWKAGm1JbSBlLSw7jxLfE2bv64DBlGSppAnYZ7ho5U+pDOqw5L1hsaWepvJ1/nIZX&#10;e+qr3fFyQPkoP8Ncqe64V1qPhv12CSJRn/7Df+0vo+FNvcPvmXwE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V4YL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3" o:spid="_x0000_s1427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UYfMIA&#10;AADc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UzeD/TD4C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hRh8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4" o:spid="_x0000_s1428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RVX8UA&#10;AADc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Fr8gaPM/EI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pFVf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5" o:spid="_x0000_s1429" style="position:absolute;left:61;top:-82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vBLcIA&#10;AADc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CexrXxTDwC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O8Et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BA6A66" w:rsidRDefault="00BA6A66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407" o:spid="_x0000_s143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W8McUA&#10;AADcAAAADwAAAGRycy9kb3ducmV2LnhtbESPQWvCQBSE7wX/w/KE3upGscVGV1HBYg8Fo/X+yD6T&#10;YPZt2F2T2F/fLRQ8DjPzDbNY9aYWLTlfWVYwHiUgiHOrKy4UfJ92LzMQPiBrrC2Tgjt5WC0HTwtM&#10;te04o/YYChEh7FNUUIbQpFL6vCSDfmQb4uhdrDMYonSF1A67CDe1nCTJmzRYcVwosaFtSfn1eDMK&#10;wld2mHxsstyc93f32f4cxq9Fp9TzsF/PQQTqwyP8395rBdPkHf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dbwx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08" o:spid="_x0000_s143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aDccIA&#10;AADcAAAADwAAAGRycy9kb3ducmV2LnhtbERPy2rCQBTdF/yH4Qrd1UmkLRIdRQsVXRSMj/0lc02C&#10;mTthZkyiX99ZFLo8nPdiNZhGdOR8bVlBOklAEBdW11wqOJ++32YgfEDW2FgmBQ/ysFqOXhaYadtz&#10;Tt0xlCKGsM9QQRVCm0npi4oM+oltiSN3tc5giNCVUjvsY7hp5DRJPqXBmmNDhS19VVTcjnejIPzk&#10;h+l2kxfmsnu4ffc8pB9lr9TreFjPQQQawr/4z73TCt7T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loNx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09" o:spid="_x0000_s143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lfn8YA&#10;AADcAAAADwAAAGRycy9kb3ducmV2LnhtbESPQWvCQBSE7wX/w/KEXkrdTRXbRlcRqdBeCkYv3p7Z&#10;ZxLMvo3ZrYn/vlsQehxm5htmvuxtLa7U+sqxhmSkQBDnzlRcaNjvNs9vIHxANlg7Jg038rBcDB7m&#10;mBrX8ZauWShEhLBPUUMZQpNK6fOSLPqRa4ijd3KtxRBlW0jTYhfhtpYvSk2lxYrjQokNrUvKz9mP&#10;1dBV34c8+So+1O31qLZ4fB8/XYzWj8N+NQMRqA//4Xv702iYJAn8nYlH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lfn8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0" o:spid="_x0000_s143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vB6MYA&#10;AADcAAAADwAAAGRycy9kb3ducmV2LnhtbESPQWvCQBSE7wX/w/IEL6Xuxkpbo6uItGAvgmkvvT2z&#10;zySYfRuzWxP/vVsQehxm5htmseptLS7U+sqxhmSsQBDnzlRcaPj++nh6A+EDssHaMWm4kofVcvCw&#10;wNS4jvd0yUIhIoR9ihrKEJpUSp+XZNGPXUMcvaNrLYYo20KaFrsIt7WcKPUiLVYcF0psaFNSfsp+&#10;rYau2v3kyWfxrq6vB7XHw+z58Wy0Hg379RxEoD78h+/trdEwTSbwdyYe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tvB6M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1" o:spid="_x0000_s143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jicQA&#10;AADcAAAADwAAAGRycy9kb3ducmV2LnhtbESPQUvDQBSE70L/w/IK3uymakuJ3RZRBI+alkBvz+wz&#10;G8y+DbvPNP33riB4HGbmG2a7n3yvRoqpC2xguShAETfBdtwaOB5ebjagkiBb7AOTgQsl2O9mV1ss&#10;bTjzO42VtCpDOJVowIkMpdapceQxLcJAnL3PED1KlrHVNuI5w32vb4tirT12nBccDvTkqPmqvr2B&#10;9biqni/dRx3faqpHdzqJxJUx1/Pp8QGU0CT/4b/2qzVwv7yD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744nEAAAA3AAAAA8AAAAAAAAAAAAAAAAAmAIAAGRycy9k&#10;b3ducmV2LnhtbFBLBQYAAAAABAAEAPUAAACJAwAAAAA=&#10;" fillcolor="#ede3d4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2" o:spid="_x0000_s143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J7/cMA&#10;AADcAAAADwAAAGRycy9kb3ducmV2LnhtbESPQUvDQBSE70L/w/IK3uym0haJ3RZpETxqLIHentln&#10;Nph9G3afafrvXUHwOMzMN8x2P/lejRRTF9jAclGAIm6C7bg1cHp/vnsAlQTZYh+YDFwpwX43u9li&#10;acOF32ispFUZwqlEA05kKLVOjSOPaREG4ux9huhRsoytthEvGe57fV8UG+2x47zgcKCDo+ar+vYG&#10;NuO6Ol67jzq+1lSP7nwWiWtjbufT0yMooUn+w3/tF2tgtVzB75l8BP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1J7/c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3" o:spid="_x0000_s143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4AQsEA&#10;AADcAAAADwAAAGRycy9kb3ducmV2LnhtbESPQYvCMBSE7wv+h/AEb2uq6CLVKFUQPAl2RTw+mmdb&#10;bF5KEmv990ZY2OMwM98wq01vGtGR87VlBZNxAoK4sLrmUsH5d/+9AOEDssbGMil4kYfNevC1wlTb&#10;J5+oy0MpIoR9igqqENpUSl9UZNCPbUscvZt1BkOUrpTa4TPCTSOnSfIjDdYcFypsaVdRcc8fRgGa&#10;/Ogux2nOW+x4+2qyq8NMqdGwz5YgAvXhP/zXPmgFs8kcPmfiEZ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uAEL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4" o:spid="_x0000_s143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yeNcEA&#10;AADcAAAADwAAAGRycy9kb3ducmV2LnhtbESPQYvCMBSE74L/ITxhb5oqi0jXtNQFwZNgFdnjo3nb&#10;lm1eSpKt9d8bQfA4zMw3zDYfTScGcr61rGC5SEAQV1a3XCu4nPfzDQgfkDV2lknBnTzk2XSyxVTb&#10;G59oKEMtIoR9igqaEPpUSl81ZNAvbE8cvV/rDIYoXS21w1uEm06ukmQtDbYcFxrs6buh6q/8NwrQ&#10;lEd3Pa5K3uHAu3tX/DgslPqYjcUXiEBjeIdf7YNW8Llcw/NMPAIy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8njX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5" o:spid="_x0000_s143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A7rsEA&#10;AADcAAAADwAAAGRycy9kb3ducmV2LnhtbESPQYvCMBSE7wv+h/AEb2uqiCvVKFUQPAl2RTw+mmdb&#10;bF5KEmv990ZY2OMwM98wq01vGtGR87VlBZNxAoK4sLrmUsH5d/+9AOEDssbGMil4kYfNevC1wlTb&#10;J5+oy0MpIoR9igqqENpUSl9UZNCPbUscvZt1BkOUrpTa4TPCTSOnSTKXBmuOCxW2tKuouOcPowBN&#10;fnSX4zTnLXa8fTXZ1WGm1GjYZ0sQgfrwH/5rH7SC2eQHPmfiEZ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wO67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6" o:spid="_x0000_s143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ux5MEA&#10;AADcAAAADwAAAGRycy9kb3ducmV2LnhtbERPS2rDMBDdF3oHMYXuEtltSIMbJdiG0Cy6aNwcYLCm&#10;lqk1MpLiuLePFoEuH++/3c92EBP50DtWkC8zEMSt0z13Cs7fh8UGRIjIGgfHpOCPAux3jw9bLLS7&#10;8ommJnYihXAoUIGJcSykDK0hi2HpRuLE/ThvMSboO6k9XlO4HeRLlq2lxZ5Tg8GRakPtb3OxCuq3&#10;r6r58J+GNufXUua+QrZGqeenuXwHEWmO/+K7+6gVrPK0Np1JR0D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LseTBAAAA3AAAAA8AAAAAAAAAAAAAAAAAmAIAAGRycy9kb3du&#10;cmV2LnhtbFBLBQYAAAAABAAEAPUAAACGAwAAAAA=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7" o:spid="_x0000_s144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cUf8MA&#10;AADcAAAADwAAAGRycy9kb3ducmV2LnhtbESPQWsCMRSE7wX/Q3iCt5pdW6quRlFB2kMPuvoDHpvn&#10;ZnHzsiSprv/eFAo9DjPzDbNc97YVN/KhcawgH2cgiCunG64VnE/71xmIEJE1to5JwYMCrFeDlyUW&#10;2t35SLcy1iJBOBSowMTYFVKGypDFMHYdcfIuzluMSfpaao/3BLetnGTZh7TYcFow2NHOUHUtf6yC&#10;3fSwLT/9t6HZ+W0jc79Ftkap0bDfLEBE6uN/+K/9pRW853P4PZOO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cUf8MAAADcAAAADwAAAAAAAAAAAAAAAACYAgAAZHJzL2Rv&#10;d25yZXYueG1sUEsFBgAAAAAEAAQA9QAAAIgDAAAAAA==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8" o:spid="_x0000_s144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OVGsEA&#10;AADcAAAADwAAAGRycy9kb3ducmV2LnhtbERPTWsCMRC9C/6HMEJvmtUWka1RRFT24KFqCz0OmzG7&#10;uJmsSdT13zeHgsfH+54vO9uIO/lQO1YwHmUgiEunazYKvk/b4QxEiMgaG8ek4EkBlot+b465dg8+&#10;0P0YjUghHHJUUMXY5lKGsiKLYeRa4sSdnbcYE/RGao+PFG4bOcmyqbRYc2qosKV1ReXleLMKZmZn&#10;fvdlcTCx+Prxm/b9apCVeht0q08Qkbr4Ev+7C63gY5LmpzPpCMj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DlRrBAAAA3AAAAA8AAAAAAAAAAAAAAAAAmAIAAGRycy9kb3du&#10;cmV2LnhtbFBLBQYAAAAABAAEAPUAAACGAwAAAAA=&#10;" fillcolor="#eae0d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19" o:spid="_x0000_s144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8wgcQA&#10;AADcAAAADwAAAGRycy9kb3ducmV2LnhtbESPT2sCMRTE7wW/Q3iCt5r1DyJbo0jRsgcPalvo8bF5&#10;zS5uXrZJquu3N4LgcZiZ3zCLVWcbcSYfascKRsMMBHHpdM1Gwdfn9nUOIkRkjY1jUnClAKtl72WB&#10;uXYXPtD5GI1IEA45KqhibHMpQ1mRxTB0LXHyfp23GJP0RmqPlwS3jRxn2UxarDktVNjSe0Xl6fhv&#10;FczNh/nZlcXBxGL/7Tft5M8gKzXod+s3EJG6+Aw/2oVWMB2P4H4mHQ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PMIH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0" o:spid="_x0000_s144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UIxMIA&#10;AADcAAAADwAAAGRycy9kb3ducmV2LnhtbESPX2vCMBTF34V9h3CFvWlqFRmdUUaHuEeXDbbHS3Nt&#10;wpqb0kTtvv0iDHw8nD8/zmY3+k5caIgusILFvABB3ATjuFXw+bGfPYGICdlgF5gU/FKE3fZhssHK&#10;hCu/00WnVuQRjhUqsCn1lZSxseQxzkNPnL1TGDymLIdWmgGvedx3siyKtfToOBMs9lRban702WfI&#10;0r9+Hb3+rld93VrW+uBOTqnH6fjyDCLRmO7h//abUbAqS7idy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dQjE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1" o:spid="_x0000_s144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mtX8IA&#10;AADcAAAADwAAAGRycy9kb3ducmV2LnhtbESPS2sCMRSF9wX/Q7hCdzXjg1JGo8gUsUuNhXZ5mVwn&#10;wcnNMEl1+u8bQejycB4fZ7UZfCuu1EcXWMF0UoAgroNx3Cj4PO1e3kDEhGywDUwKfinCZj16WmFp&#10;wo2PdNWpEXmEY4kKbEpdKWWsLXmMk9ARZ+8ceo8py76RpsdbHvetnBXFq/ToOBMsdlRZqi/6x2fI&#10;3L9/Hbz+rhZd1VjWeu/OTqnn8bBdgkg0pP/wo/1hFCxmc7ifyU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Oa1f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2" o:spid="_x0000_s144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Re0MQA&#10;AADcAAAADwAAAGRycy9kb3ducmV2LnhtbESP0WrCQBRE3wX/YbkF3+qmKhpSV7EF0b4UjPmA2+w1&#10;CWbvprtbjX/fFQQfh5k5wyzXvWnFhZxvLCt4GycgiEurG64UFMftawrCB2SNrWVScCMP69VwsMRM&#10;2ysf6JKHSkQI+wwV1CF0mZS+rMmgH9uOOHon6wyGKF0ltcNrhJtWTpJkLg02HBdq7OizpvKc/xkF&#10;Nv364Jznbf9rp93i+2dndsVUqdFLv3kHEagPz/CjvdcKZpMZ3M/EI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UXtDEAAAA3AAAAA8AAAAAAAAAAAAAAAAAmAIAAGRycy9k&#10;b3ducmV2LnhtbFBLBQYAAAAABAAEAPUAAACJAwAAAAA=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3" o:spid="_x0000_s144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j7S8UA&#10;AADcAAAADwAAAGRycy9kb3ducmV2LnhtbESP0WrCQBRE34X+w3ILfWs2aptKdBVbKNoXwZgPuM1e&#10;k2D2bsxuk/Tvu0LBx2FmzjCrzWga0VPnassKplEMgriwuuZSQX76fF6AcB5ZY2OZFPySg836YbLC&#10;VNuBj9RnvhQBwi5FBZX3bSqlKyoy6CLbEgfvbDuDPsiulLrDIcBNI2dxnEiDNYeFClv6qKi4ZD9G&#10;gV18vXPGSTNe7bx9O3zvzC6fK/X0OG6XIDyN/h7+b++1gpfZK9zOh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GPtLxQAAANwAAAAPAAAAAAAAAAAAAAAAAJgCAABkcnMv&#10;ZG93bnJldi54bWxQSwUGAAAAAAQABAD1AAAAigMAAAAA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4" o:spid="_x0000_s144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9MPMQA&#10;AADcAAAADwAAAGRycy9kb3ducmV2LnhtbESP0WrCQBRE3wv9h+UWfKsbg1iNriJqaMUnox9wyV6z&#10;wezdkF1N+vfdQqGPw8ycYVabwTbiSZ2vHSuYjBMQxKXTNVcKrpf8fQ7CB2SNjWNS8E0eNuvXlxVm&#10;2vV8pmcRKhEh7DNUYEJoMyl9aciiH7uWOHo311kMUXaV1B32EW4bmSbJTFqsOS4YbGlnqLwXD6tg&#10;f3BaH9vthykXx1OR95PmM82VGr0N2yWIQEP4D/+1v7SCaTqD3zPx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fTDz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5" o:spid="_x0000_s144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Ppp8QA&#10;AADcAAAADwAAAGRycy9kb3ducmV2LnhtbESPwWrDMBBE74H+g9hCb4kcU5LGiWJMW5OGnOrkAxZr&#10;Y5lYK2Opsfv3VaHQ4zAzb5hdPtlO3GnwrWMFy0UCgrh2uuVGweVczl9A+ICssXNMCr7JQ75/mO0w&#10;027kT7pXoRERwj5DBSaEPpPS14Ys+oXriaN3dYPFEOXQSD3gGOG2k2mSrKTFluOCwZ5eDdW36ssq&#10;eHt3Wh/7Ym3qzfFUleOyO6SlUk+PU7EFEWgK/+G/9odW8Jyu4f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T6af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6" o:spid="_x0000_s144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x91cEA&#10;AADcAAAADwAAAGRycy9kb3ducmV2LnhtbERP3WrCMBS+H/gO4Qi7W1PL2LQzStGVTbyy7gEOzVlT&#10;1pyUJmvr25uLwS4/vv/tfradGGnwrWMFqyQFQVw73XKj4OtaPq1B+ICssXNMCm7kYb9bPGwx127i&#10;C41VaEQMYZ+jAhNCn0vpa0MWfeJ64sh9u8FiiHBopB5wiuG2k1mavkiLLccGgz0dDNU/1a9VcHx3&#10;Wp/64tXUm9O5KqdV95GVSj0u5+INRKA5/Iv/3J9awXMW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MfdX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7" o:spid="_x0000_s145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8xN8UA&#10;AADcAAAADwAAAGRycy9kb3ducmV2LnhtbESP0WrCQBRE3wX/YbkF33TToJJGV5FgqehTYz/gmr1N&#10;QrN3w+5WU7++WxD6OMzMGWa9HUwnruR8a1nB8ywBQVxZ3XKt4OP8Os1A+ICssbNMCn7Iw3YzHq0x&#10;1/bG73QtQy0ihH2OCpoQ+lxKXzVk0M9sTxy9T+sMhihdLbXDW4SbTqZJspQGW44LDfZUNFR9ld9G&#10;Ad/3xbnPLqeDS47ybVlmx/0iU2ryNOxWIAIN4T/8aB+0gnn6An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XzE3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8" o:spid="_x0000_s145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wOd8IA&#10;AADcAAAADwAAAGRycy9kb3ducmV2LnhtbERP3WrCMBS+H/gO4QjezdS5ldIZRUpFcVdr9wBnzbEt&#10;NiclybTb0y8Xg11+fP+b3WQGcSPne8sKVssEBHFjdc+tgo/68JiB8AFZ42CZFHyTh9129rDBXNs7&#10;v9OtCq2IIexzVNCFMOZS+qYjg35pR+LIXawzGCJ0rdQO7zHcDPIpSVJpsOfY0OFIRUfNtfoyCvin&#10;LOox+3w7ueQsj2mVncuXTKnFfNq/ggg0hX/xn/ukFTyv4/x4Jh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vA53wgAAANwAAAAPAAAAAAAAAAAAAAAAAJgCAABkcnMvZG93&#10;bnJldi54bWxQSwUGAAAAAAQABAD1AAAAhwMAAAAA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29" o:spid="_x0000_s145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8o2cQA&#10;AADcAAAADwAAAGRycy9kb3ducmV2LnhtbESPUWvCQBCE3wv9D8cKfSl6Z21tiZ5ShKL1qab9AWtu&#10;TYK5vZDbavz3nlDo4zAz3zDzZe8bdaIu1oEtjEcGFHERXM2lhZ/vj+EbqCjIDpvAZOFCEZaL+7s5&#10;Zi6ceUenXEqVIBwztFCJtJnWsajIYxyFljh5h9B5lCS7UrsOzwnuG/1kzFR7rDktVNjSqqLimP96&#10;C7F52ed7KcynefxaY/86ldUWrX0Y9O8zUEK9/If/2htn4XkyhtuZdAT0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fKNn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30" o:spid="_x0000_s145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22rsQA&#10;AADcAAAADwAAAGRycy9kb3ducmV2LnhtbESPUWvCQBCE3wv+h2MLfRG901ZboqcUQdr6pGl/wJpb&#10;k9DcXsitmv77XkHo4zAz3zDLde8bdaEu1oEtTMYGFHERXM2lha/P7egFVBRkh01gsvBDEdarwd0S&#10;MxeufKBLLqVKEI4ZWqhE2kzrWFTkMY5DS5y8U+g8SpJdqV2H1wT3jZ4aM9cea04LFba0qaj4zs/e&#10;Qmxmx/wohfkww/0b9s9z2ezQ2of7/nUBSqiX//Ct/e4sPD1O4e9MO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Ntq7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31" o:spid="_x0000_s1454" style="position:absolute;left:41554;top:4851;width:6356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tIoMIA&#10;AADcAAAADwAAAGRycy9kb3ducmV2LnhtbESPzYoCMRCE74LvEFrwphl/EJk1igiCLl4c9wGaSc8P&#10;Jp0hyTqzb79ZWPBYVNVX1O4wWCNe5EPrWMFinoEgLp1uuVbw9TjPtiBCRNZoHJOCHwpw2I9HO8y1&#10;6/lOryLWIkE45KigibHLpQxlQxbD3HXEyauctxiT9LXUHvsEt0Yus2wjLbacFhrs6NRQ+Sy+rQL5&#10;KM79tjA+c5/L6maul3tFTqnpZDh+gIg0xHf4v33RCtarFfydS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y0igwgAAANwAAAAPAAAAAAAAAAAAAAAAAJgCAABkcnMvZG93&#10;bnJldi54bWxQSwUGAAAAAAQABAD1AAAAhwMAAAAA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rect id="Rectangle 432" o:spid="_x0000_s1455" style="position:absolute;left:44323;top:24320;width:7880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LQ1MIA&#10;AADcAAAADwAAAGRycy9kb3ducmV2LnhtbESPzYoCMRCE74LvEFrYm2b8YZFZo4ggqHhx3AdoJj0/&#10;mHSGJOvMvv1GEPZYVNVX1GY3WCOe5EPrWMF8loEgLp1uuVbwfT9O1yBCRNZoHJOCXwqw245HG8y1&#10;6/lGzyLWIkE45KigibHLpQxlQxbDzHXEyauctxiT9LXUHvsEt0YusuxTWmw5LTTY0aGh8lH8WAXy&#10;Xhz7dWF85i6L6mrOp1tFTqmPybD/AhFpiP/hd/ukFayWK3idS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ItDUwgAAANwAAAAPAAAAAAAAAAAAAAAAAJgCAABkcnMvZG93&#10;bnJldi54bWxQSwUGAAAAAAQABAD1AAAAhwMAAAAA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Use Case Model)</w:t>
                        </w:r>
                      </w:p>
                    </w:txbxContent>
                  </v:textbox>
                </v:rect>
                <v:oval id="Oval 433" o:spid="_x0000_s1456" style="position:absolute;left:44011;top:7848;width:7989;height:5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A6QMYA&#10;AADcAAAADwAAAGRycy9kb3ducmV2LnhtbESP3WoCMRSE7wu+QziCdzVb/1q2RpGWShGkVH2A081x&#10;s+zmZEnSddunbwShl8PMfMMs171tREc+VI4VPIwzEMSF0xWXCk7Ht/snECEia2wck4IfCrBeDe6W&#10;mGt34U/qDrEUCcIhRwUmxjaXMhSGLIaxa4mTd3beYkzSl1J7vCS4beQkyxbSYsVpwWBLL4aK+vBt&#10;FTwu6nq767bt/uN1c57w7Kv5NV6p0bDfPIOI1Mf/8K39rhXMpnO4nk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A6QMYAAADcAAAADwAAAAAAAAAAAAAAAACYAgAAZHJz&#10;L2Rvd25yZXYueG1sUEsFBgAAAAAEAAQA9QAAAIsDAAAAAA==&#10;" fillcolor="#c0bfc0" strokecolor="#c0bfc0" strokeweight="33e-5mm"/>
                <v:oval id="Oval 434" o:spid="_x0000_s1457" style="position:absolute;left:43783;top:7620;width:7988;height:53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Sb2cUA&#10;AADcAAAADwAAAGRycy9kb3ducmV2LnhtbESPzUoDQRCE74LvMLTgRZJZjQTZZBJiQDDBg67Jvdnp&#10;/cGZns1Om13f3gkIHouq+oparkfv1Jn62AY2cD/NQBGXwbZcGzh8vkyeQEVBtugCk4EfirBeXV8t&#10;Mbdh4A86F1KrBOGYo4FGpMu1jmVDHuM0dMTJq0LvUZLsa217HBLcO/2QZXPtseW00GBH24bKr+Lb&#10;Gzjt5flYyF1WvbntrnXVux9OG2Nub8bNApTQKP/hv/arNfA4m8PlTDoC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JvZxQAAANwAAAAPAAAAAAAAAAAAAAAAAJgCAABkcnMv&#10;ZG93bnJldi54bWxQSwUGAAAAAAQABAD1AAAAigMAAAAA&#10;" fillcolor="#fcf2e3" strokeweight="33e-5mm"/>
                <v:rect id="Rectangle 435" o:spid="_x0000_s145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jSBcMA&#10;AADcAAAADwAAAGRycy9kb3ducmV2LnhtbESPQYvCMBSE7wv+h/AEL4umuqJSjSK7CN4WrYjHR/Ns&#10;i81LbaLGf79ZEDwOM/MNs1gFU4s7ta6yrGA4SEAQ51ZXXCg4ZJv+DITzyBpry6TgSQ5Wy87HAlNt&#10;H7yj+94XIkLYpaig9L5JpXR5SQbdwDbE0Tvb1qCPsi2kbvER4aaWoySZSIMVx4USG/ouKb/sb0bB&#10;LXHhOM5wc/k8UXCnX/tzHVqlet2wnoPwFPw7/GpvtYLx1xT+z8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jSBcMAAADcAAAADwAAAAAAAAAAAAAAAACYAgAAZHJzL2Rv&#10;d25yZXYueG1sUEsFBgAAAAAEAAQA9QAAAIgDAAAAAA==&#10;" fillcolor="#fbf1e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36" o:spid="_x0000_s145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dGd8EA&#10;AADcAAAADwAAAGRycy9kb3ducmV2LnhtbERPz2vCMBS+D/Y/hDfYZaypU8aoRhGl4G1oZfT4aJ5t&#10;sXmpTazxv18OgseP7/diFUwnRhpca1nBJElBEFdWt1wrOBb55w8I55E1dpZJwZ0crJavLwvMtL3x&#10;nsaDr0UMYZehgsb7PpPSVQ0ZdIntiSN3soNBH+FQSz3gLYabTn6l6bc02HJsaLCnTUPV+XA1Cq6p&#10;C3+zAvPzR0nBlb92e5lYpd7fwnoOwlPwT/HDvdMKZtO4Np6JR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4nRnfBAAAA3AAAAA8AAAAAAAAAAAAAAAAAmAIAAGRycy9kb3du&#10;cmV2LnhtbFBLBQYAAAAABAAEAPUAAACGAwAAAAA=&#10;" fillcolor="#fbf1e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37" o:spid="_x0000_s146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4CtsYA&#10;AADcAAAADwAAAGRycy9kb3ducmV2LnhtbESPS2/CMBCE75X6H6yt1FtxaGmBgEGoLVKvPMTjtoqX&#10;JBCvo9gkgV+PkSpxHM3MN5rxtDWFqKlyuWUF3U4EgjixOudUwXo1fxuAcB5ZY2GZFFzIwXTy/DTG&#10;WNuGF1QvfSoChF2MCjLvy1hKl2Rk0HVsSRy8g60M+iCrVOoKmwA3hXyPoi9pMOewkGFJ3xklp+XZ&#10;KGiudb9bzHbDXz73t/i5/9ls90elXl/a2QiEp9Y/wv/tP62g9zGE+5lwBOTk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4CtsYAAADcAAAADwAAAAAAAAAAAAAAAACYAgAAZHJz&#10;L2Rvd25yZXYueG1sUEsFBgAAAAAEAAQA9QAAAIsDAAAAAA==&#10;" fillcolor="#faf0e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38" o:spid="_x0000_s146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LYVsIA&#10;AADcAAAADwAAAGRycy9kb3ducmV2LnhtbERPy2rCQBTdF/yH4Qru6kTRqtFRpFXotio+dpfMNYlm&#10;7oTMmKT9+s5CcHk478WqNYWoqXK5ZQWDfgSCOLE651TBYb99n4JwHlljYZkU/JKD1bLztsBY24Z/&#10;qN75VIQQdjEqyLwvYyldkpFB17clceCutjLoA6xSqStsQrgp5DCKPqTBnENDhiV9ZpTcdw+joPmr&#10;J4NifZ5t+DE54fjydTxdbkr1uu16DsJT61/ip/tbKxiNwvxwJhw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gthWwgAAANwAAAAPAAAAAAAAAAAAAAAAAJgCAABkcnMvZG93&#10;bnJldi54bWxQSwUGAAAAAAQABAD1AAAAhwMAAAAA&#10;" fillcolor="#faf0e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39" o:spid="_x0000_s146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njKscA&#10;AADcAAAADwAAAGRycy9kb3ducmV2LnhtbESPT2vCQBTE74V+h+UVvNVNSggSXaUYhHootFYq3l6z&#10;L38w+zZk15j203cFweMwM79hFqvRtGKg3jWWFcTTCARxYXXDlYL91+Z5BsJ5ZI2tZVLwSw5Wy8eH&#10;BWbaXviThp2vRICwy1BB7X2XSemKmgy6qe2Ig1fa3qAPsq+k7vES4KaVL1GUSoMNh4UaO1rXVJx2&#10;Z6MgPZx/9tXm+P7xfSiLcjvLc5/+KTV5Gl/nIDyN/h6+td+0giSJ4XomHAG5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J4yr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0" o:spid="_x0000_s146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t9XccA&#10;AADcAAAADwAAAGRycy9kb3ducmV2LnhtbESPS2vDMBCE74X8B7GF3hq5wZjgWgklIZAeCs2DmN62&#10;1vpBrJWxFMftr48KhRyHmfmGyZajacVAvWssK3iZRiCIC6sbrhQcD5vnOQjnkTW2lknBDzlYLiYP&#10;GabaXnlHw95XIkDYpaig9r5LpXRFTQbd1HbEwSttb9AH2VdS93gNcNPKWRQl0mDDYaHGjlY1Fef9&#10;xShI8sv3sdp8fXye8rIo3+frtU9+lXp6HN9eQXga/T38395qBXE8g78z4QjIx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bfV3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1" o:spid="_x0000_s146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fYxscA&#10;AADcAAAADwAAAGRycy9kb3ducmV2LnhtbESPT2vCQBTE70K/w/KE3nSjlSCpq0hFsIeCWqn09pp9&#10;+YPZtyG70eindwWhx2FmfsPMFp2pxJkaV1pWMBpGIIhTq0vOFRy+14MpCOeRNVaWScGVHCzmL70Z&#10;JtpeeEfnvc9FgLBLUEHhfZ1I6dKCDLqhrYmDl9nGoA+yyaVu8BLgppLjKIqlwZLDQoE1fRSUnvat&#10;URAf279Dvv792v4cszT7nK5WPr4p9drvlu8gPHX+P/xsb7SCyeQNHmfCEZ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X2Mb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2" o:spid="_x0000_s146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WyV8UA&#10;AADcAAAADwAAAGRycy9kb3ducmV2LnhtbESPX2vCMBTF3wf7DuEO9jI03ShjVNOyCYL4ptPC3q7N&#10;tS1LbkoTa/XTm8HAx8P58+PMi9EaMVDvW8cKXqcJCOLK6ZZrBbvv5eQDhA/IGo1jUnAhD0X++DDH&#10;TLszb2jYhlrEEfYZKmhC6DIpfdWQRT91HXH0jq63GKLsa6l7PMdxa+RbkrxLiy1HQoMdLRqqfrcn&#10;GyGrUpb7y7q67l5+Dl+DNNfFxij1/DR+zkAEGsM9/N9eaQVpmsLfmXgEZH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BbJXxQAAANwAAAAPAAAAAAAAAAAAAAAAAJgCAABkcnMv&#10;ZG93bnJldi54bWxQSwUGAAAAAAQABAD1AAAAigMAAAAA&#10;" fillcolor="#f8eed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3" o:spid="_x0000_s146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kXzMUA&#10;AADcAAAADwAAAGRycy9kb3ducmV2LnhtbESPX2vCMBTF34V9h3AHvshMFR2jM8oUBPFN7YS93TV3&#10;bVlyU5pYq5/eCIKPh/Pnx5ktOmtES42vHCsYDRMQxLnTFRcKssP67QOED8gajWNScCEPi/lLb4ap&#10;dmfeUbsPhYgj7FNUUIZQp1L6vCSLfuhq4uj9ucZiiLIppG7wHMetkeMkeZcWK46EEmtalZT/7082&#10;QjZHefy+bPNrNvj5XbbSXFc7o1T/tfv6BBGoC8/wo73RCiaT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SRfMxQAAANwAAAAPAAAAAAAAAAAAAAAAAJgCAABkcnMv&#10;ZG93bnJldi54bWxQSwUGAAAAAAQABAD1AAAAigMAAAAA&#10;" fillcolor="#f8eed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4" o:spid="_x0000_s146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visQA&#10;AADcAAAADwAAAGRycy9kb3ducmV2LnhtbESPQWvCQBSE70L/w/IKvemmRUWjq0ihUIoIJprzI/vM&#10;BrNv0+xW03/vCoLHYWa+YZbr3jbiQp2vHSt4HyUgiEuna64UHPKv4QyED8gaG8ek4J88rFcvgyWm&#10;2l15T5csVCJC2KeowITQplL60pBFP3ItcfROrrMYouwqqTu8Rrht5EeSTKXFmuOCwZY+DZXn7M8q&#10;yOWu3rqJaebn08/k91gU7SYrlHp77TcLEIH68Aw/2t9awXg8hfu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1L4rEAAAA3AAAAA8AAAAAAAAAAAAAAAAAmAIAAGRycy9k&#10;b3ducmV2LnhtbFBLBQYAAAAABAAEAPUAAACJAwAAAAA=&#10;" fillcolor="#f7edd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5" o:spid="_x0000_s146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mKEcQA&#10;AADcAAAADwAAAGRycy9kb3ducmV2LnhtbESPQWvCQBSE7wX/w/KE3nRT0WpTVxFBKEUKRpvzI/vM&#10;BrNvY3ar8d+7gtDjMDPfMPNlZ2txodZXjhW8DRMQxIXTFZcKDvvNYAbCB2SNtWNScCMPy0XvZY6p&#10;dlfe0SULpYgQ9ikqMCE0qZS+MGTRD11DHL2jay2GKNtS6havEW5rOUqSd2mx4rhgsKG1oeKU/VkF&#10;e/lTbd3E1B+n4/fk/JvnzSrLlXrtd6tPEIG68B9+tr+0gvF4Co8z8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5ihHEAAAA3AAAAA8AAAAAAAAAAAAAAAAAmAIAAGRycy9k&#10;b3ducmV2LnhtbFBLBQYAAAAABAAEAPUAAACJAwAAAAA=&#10;" fillcolor="#f7edd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6" o:spid="_x0000_s146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vDjL8A&#10;AADcAAAADwAAAGRycy9kb3ducmV2LnhtbERPy4rCMBTdD8w/hCvMbprqiGjHtAwF0a2PjbtLc23K&#10;NDcliVr/3iwEl4fzXlej7cWNfOgcK5hmOQjixumOWwWn4+Z7CSJEZI29Y1LwoABV+fmxxkK7O+/p&#10;doitSCEcClRgYhwKKUNjyGLI3ECcuIvzFmOCvpXa4z2F217O8nwhLXacGgwOVBtq/g9Xq8D+bGJz&#10;XtT9jv24XK0upqbtXqmvyfj3CyLSGN/il3unFcznaW06k46AL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S8OMvwAAANwAAAAPAAAAAAAAAAAAAAAAAJgCAABkcnMvZG93bnJl&#10;di54bWxQSwUGAAAAAAQABAD1AAAAhAMAAAAA&#10;" fillcolor="#f6ecd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7" o:spid="_x0000_s147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dmF8IA&#10;AADcAAAADwAAAGRycy9kb3ducmV2LnhtbESPT4vCMBTE74LfITxhbzZ1V8R2jSIFWa/+uezt0Tyb&#10;YvNSkqjdb78RBI/DzPyGWW0G24k7+dA6VjDLchDEtdMtNwrOp910CSJEZI2dY1LwRwE26/FohaV2&#10;Dz7Q/RgbkSAcSlRgYuxLKUNtyGLIXE+cvIvzFmOSvpHa4yPBbSc/83whLbacFgz2VBmqr8ebVWC/&#10;drH+XVTdnv2wLIqLqejnoNTHZNh+g4g0xHf41d5rBfN5Ac8z6Qj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B2YXwgAAANwAAAAPAAAAAAAAAAAAAAAAAJgCAABkcnMvZG93&#10;bnJldi54bWxQSwUGAAAAAAQABAD1AAAAhwMAAAAA&#10;" fillcolor="#f6ecd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8" o:spid="_x0000_s147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jzFMMA&#10;AADcAAAADwAAAGRycy9kb3ducmV2LnhtbERPW2vCMBR+F/Yfwhn4pum8jK0zyhAFQRTmFObbsTlr&#10;S5OT0kSt/948CD5+fPfJrLVGXKjxpWMFb/0EBHHmdMm5gv3vsvcBwgdkjcYxKbiRh9n0pTPBVLsr&#10;/9BlF3IRQ9inqKAIoU6l9FlBFn3f1cSR+3eNxRBhk0vd4DWGWyMHSfIuLZYcGwqsaV5QVu3OVsG2&#10;PazLz7+qGp7Mxi9O8+OYzFGp7mv7/QUiUBue4od7pRWMxnF+PBOPgJ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jzFMMAAADcAAAADwAAAAAAAAAAAAAAAACYAgAAZHJzL2Rv&#10;d25yZXYueG1sUEsFBgAAAAAEAAQA9QAAAIgDAAAAAA==&#10;" fillcolor="#f5ebd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49" o:spid="_x0000_s147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RWj8cA&#10;AADcAAAADwAAAGRycy9kb3ducmV2LnhtbESP3WrCQBSE74W+w3IK3tWN9Yc2dZUiCoJUMG2h3h2z&#10;p0nI7tmQXTW+vVsoeDnMzDfMbNFZI87U+sqxguEgAUGcO11xoeDrc/30AsIHZI3GMSm4kofF/KE3&#10;w1S7C+/pnIVCRAj7FBWUITSplD4vyaIfuIY4er+utRiibAupW7xEuDXyOUmm0mLFcaHEhpYl5XV2&#10;sgp23fe2ev2p69HRfPjVcXmYkDko1X/s3t9ABOrCPfzf3mgF48kQ/s7EI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EVo/HAAAA3AAAAA8AAAAAAAAAAAAAAAAAmAIAAGRy&#10;cy9kb3ducmV2LnhtbFBLBQYAAAAABAAEAPUAAACMAwAAAAA=&#10;" fillcolor="#f5ebd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0" o:spid="_x0000_s147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PzwcMA&#10;AADcAAAADwAAAGRycy9kb3ducmV2LnhtbESPT4vCMBTE7wt+h/CEva1p/bNoNYoIrr2JVTw/m2db&#10;bF5KE7V+e7OwsMdhZn7DLFadqcWDWldZVhAPIhDEudUVFwpOx+3XFITzyBpry6TgRQ5Wy97HAhNt&#10;n3ygR+YLESDsElRQet8kUrq8JINuYBvi4F1ta9AH2RZSt/gMcFPLYRR9S4MVh4USG9qUlN+yu1FQ&#10;72/X+G7siGdxkZrL7nyYpj9Kffa79RyEp87/h//aqVYwngzh90w4AnL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Pzwc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1" o:spid="_x0000_s147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9WWsMA&#10;AADcAAAADwAAAGRycy9kb3ducmV2LnhtbESPT4vCMBTE74LfITxhb5rWP4tWo4jgbm9iFc/P5tkW&#10;m5fSRO1+e7OwsMdhZn7DrDadqcWTWldZVhCPIhDEudUVFwrOp/1wDsJ5ZI21ZVLwQw42635vhYm2&#10;Lz7SM/OFCBB2CSoovW8SKV1ekkE3sg1x8G62NeiDbAupW3wFuKnlOIo+pcGKw0KJDe1Kyu/Zwyio&#10;D/db/DB2wou4SM31+3Kcp19KfQy67RKEp87/h//aqVYwnU3g90w4AnL9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9WWs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2" o:spid="_x0000_s147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bOLsMA&#10;AADcAAAADwAAAGRycy9kb3ducmV2LnhtbESPQYvCMBSE7wv7H8Jb8LamVVe0GkUEtbfF7uL52Tzb&#10;YvNSmqj13xtB8DjMzDfMfNmZWlypdZVlBXE/AkGcW11xoeD/b/M9AeE8ssbaMim4k4Pl4vNjjom2&#10;N97TNfOFCBB2CSoovW8SKV1ekkHXtw1x8E62NeiDbAupW7wFuKnlIIrG0mDFYaHEhtYl5efsYhTU&#10;v+dTfDF2yNO4SM1xd9hP0q1Sva9uNQPhqfPv8KudagWjnxE8z4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bOLs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3" o:spid="_x0000_s147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cPZcQA&#10;AADcAAAADwAAAGRycy9kb3ducmV2LnhtbESP0YrCMBRE3wX/IVxh3zRVVpGuURZBV1FE3f2AS3Nt&#10;i81Nt4m2+vVGEHwcZuYMM5k1phBXqlxuWUG/F4EgTqzOOVXw97vojkE4j6yxsEwKbuRgNm23Jhhr&#10;W/OBrkefigBhF6OCzPsyltIlGRl0PVsSB+9kK4M+yCqVusI6wE0hB1E0kgZzDgsZljTPKDkfL0bB&#10;aJlv3Lj+355WO4qW55/1/nIvlfroNN9fIDw1/h1+tVdawedwC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XD2XEAAAA3AAAAA8AAAAAAAAAAAAAAAAAmAIAAGRycy9k&#10;b3ducmV2LnhtbFBLBQYAAAAABAAEAPUAAACJAwAAAAA=&#10;" fillcolor="#f3e9da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4" o:spid="_x0000_s147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WREsYA&#10;AADcAAAADwAAAGRycy9kb3ducmV2LnhtbESP3WrCQBSE7wu+w3IE7+qmpQaJbqQIWsUi1voAh+zJ&#10;D2bPptnVRJ++Wyh4OczMN8x80ZtaXKl1lWUFL+MIBHFmdcWFgtP36nkKwnlkjbVlUnAjB4t08DTH&#10;RNuOv+h69IUIEHYJKii9bxIpXVaSQTe2DXHwctsa9EG2hdQtdgFuavkaRbE0WHFYKLGhZUnZ+Xgx&#10;CuJ1tXPT7ucz3+wpWp8/tofLvVFqNOzfZyA89f4R/m9vtIK3SQx/Z8IR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WREsYAAADcAAAADwAAAAAAAAAAAAAAAACYAgAAZHJz&#10;L2Rvd25yZXYueG1sUEsFBgAAAAAEAAQA9QAAAIsDAAAAAA==&#10;" fillcolor="#f3e9da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5" o:spid="_x0000_s147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LTacYA&#10;AADcAAAADwAAAGRycy9kb3ducmV2LnhtbESP3WoCMRSE74W+QziCd5q1rX9bo5TiYiloqQq9PWyO&#10;m6WbkyVJdX37plDo5TAz3zDLdWcbcSEfascKxqMMBHHpdM2VgtOxGM5BhIissXFMCm4UYL266y0x&#10;1+7KH3Q5xEokCIccFZgY21zKUBqyGEauJU7e2XmLMUlfSe3xmuC2kfdZNpUWa04LBlt6MVR+Hb6t&#10;AtwWZj/5fJttCt+Eh6zYve/OC6UG/e75CUSkLv6H/9qvWsHjZAa/Z9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LTacYAAADcAAAADwAAAAAAAAAAAAAAAACYAgAAZHJz&#10;L2Rvd25yZXYueG1sUEsFBgAAAAAEAAQA9QAAAIsDAAAAAA==&#10;" fillcolor="#f2e8d9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6" o:spid="_x0000_s147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1HG8IA&#10;AADcAAAADwAAAGRycy9kb3ducmV2LnhtbERPy2oCMRTdC/5DuII7zVRrH1OjiDhUCrbUFrq9TK6T&#10;wcnNkEQd/94shC4P5z1fdrYRZ/KhdqzgYZyBIC6drrlS8PtTjF5AhIissXFMCq4UYLno9+aYa3fh&#10;bzrvYyVSCIccFZgY21zKUBqyGMauJU7cwXmLMUFfSe3xksJtIydZ9iQt1pwaDLa0NlQe9yerAN8L&#10;8zn7+3jeFL4J06zYfe0Or0oNB93qDUSkLv6L7+6tVvA4S2vTmXQE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nUcbwgAAANwAAAAPAAAAAAAAAAAAAAAAAJgCAABkcnMvZG93&#10;bnJldi54bWxQSwUGAAAAAAQABAD1AAAAhwMAAAAA&#10;" fillcolor="#f2e8d9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7" o:spid="_x0000_s148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jE8MA&#10;AADcAAAADwAAAGRycy9kb3ducmV2LnhtbESP0WoCMRRE3wv+Q7hCX0pNlGrbrVHEovgmWj/gsrnd&#10;LN3cLEl0179vBMHHYWbOMPNl7xpxoRBrzxrGIwWCuPSm5krD6Wfz+gEiJmSDjWfScKUIy8XgaY6F&#10;8R0f6HJMlcgQjgVqsCm1hZSxtOQwjnxLnL1fHxymLEMlTcAuw10jJ0rNpMOa84LFltaWyr/j2Wl4&#10;sYe+Wu9PW5TX8ju8K9XtN0rr52G/+gKRqE+P8L29Mxrepp9wO5OP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jE8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8" o:spid="_x0000_s148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/AM78A&#10;AADcAAAADwAAAGRycy9kb3ducmV2LnhtbERPy4rCMBTdC/5DuMJsRBOHQaUaRRyU2YmPD7g016bY&#10;3JQkY+vfm8XALA/nvd72rhFPCrH2rGE2VSCIS29qrjTcrofJEkRMyAYbz6ThRRG2m+FgjYXxHZ/p&#10;eUmVyCEcC9RgU2oLKWNpyWGc+pY4c3cfHKYMQyVNwC6Hu0Z+KjWXDmvODRZb2lsqH5dfp2Fsz321&#10;P92OKF/ld1go1Z0OSuuPUb9bgUjUp3/xn/vHaPia5/n5TD4Cc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/8AzvwAAANwAAAAPAAAAAAAAAAAAAAAAAJgCAABkcnMvZG93bnJl&#10;di54bWxQSwUGAAAAAAQABAD1AAAAhAMAAAAA&#10;" fillcolor="#f1e7d8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59" o:spid="_x0000_s148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6NEMUA&#10;AADcAAAADwAAAGRycy9kb3ducmV2LnhtbESPQWvCQBSE74L/YXmCN91ERErqKqWlIniQ2B7a20v2&#10;mQ3Nvg3ZjYn/3i0Uehxm5htmux9tI27U+dqxgnSZgCAuna65UvD58b54AuEDssbGMSm4k4f9bjrZ&#10;YqbdwDndLqESEcI+QwUmhDaT0peGLPqla4mjd3WdxRBlV0nd4RDhtpGrJNlIizXHBYMtvRoqfy69&#10;VfCt037o36pzbsaiOITVKb9+FUrNZ+PLM4hAY/gP/7WPWsF6k8LvmXgE5O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o0QxQAAANwAAAAPAAAAAAAAAAAAAAAAAJgCAABkcnMv&#10;ZG93bnJldi54bWxQSwUGAAAAAAQABAD1AAAAigMAAAAA&#10;" fillcolor="#f0e6d7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0" o:spid="_x0000_s148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wTZ8UA&#10;AADcAAAADwAAAGRycy9kb3ducmV2LnhtbESPQWvCQBSE74L/YXmCN90YRErqKqWlIniQ2B7a20v2&#10;mQ3Nvg3ZjYn/3i0Uehxm5htmux9tI27U+dqxgtUyAUFcOl1zpeDz433xBMIHZI2NY1JwJw/73XSy&#10;xUy7gXO6XUIlIoR9hgpMCG0mpS8NWfRL1xJH7+o6iyHKrpK6wyHCbSPTJNlIizXHBYMtvRoqfy69&#10;VfCtV/3Qv1Xn3IxFcQjpKb9+FUrNZ+PLM4hAY/gP/7WPWsF6k8LvmXgE5O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BNnxQAAANwAAAAPAAAAAAAAAAAAAAAAAJgCAABkcnMv&#10;ZG93bnJldi54bWxQSwUGAAAAAAQABAD1AAAAigMAAAAA&#10;" fillcolor="#f0e6d7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1" o:spid="_x0000_s148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C2/MYA&#10;AADcAAAADwAAAGRycy9kb3ducmV2LnhtbESPQWvCQBSE74X+h+UVems2WhGJriJKS8FDifZQby/Z&#10;ZzaYfRuyG5P++26h4HGYmW+Y1Wa0jbhR52vHCiZJCoK4dLrmSsHX6e1lAcIHZI2NY1LwQx4268eH&#10;FWbaDZzT7RgqESHsM1RgQmgzKX1pyKJPXEscvYvrLIYou0rqDocIt42cpulcWqw5LhhsaWeovB57&#10;q+CsJ/3Q76vP3IxF8R6mh/zyXSj1/DRulyACjeEe/m9/aAWz+Sv8nYlH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0C2/M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2" o:spid="_x0000_s148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v2D8UA&#10;AADcAAAADwAAAGRycy9kb3ducmV2LnhtbESPT2vCQBTE7wW/w/KE3upGsVKiq2ihYg8F45/7I/tM&#10;gtm3YXdNYj99VxB6HGbmN8xi1ZtatOR8ZVnBeJSAIM6trrhQcDp+vX2A8AFZY22ZFNzJw2o5eFlg&#10;qm3HGbWHUIgIYZ+igjKEJpXS5yUZ9CPbEEfvYp3BEKUrpHbYRbip5SRJZtJgxXGhxIY+S8qvh5tR&#10;EH6y/WS7yXJz3t3dd/u7H78XnVKvw349BxGoD//hZ3unFUxnU3ic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q/YP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3" o:spid="_x0000_s148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dTlMUA&#10;AADcAAAADwAAAGRycy9kb3ducmV2LnhtbESPT2vCQBTE7wW/w/KE3upGqVKiq2ihYg8F45/7I/tM&#10;gtm3YXdNYj99VxB6HGbmN8xi1ZtatOR8ZVnBeJSAIM6trrhQcDp+vX2A8AFZY22ZFNzJw2o5eFlg&#10;qm3HGbWHUIgIYZ+igjKEJpXS5yUZ9CPbEEfvYp3BEKUrpHbYRbip5SRJZtJgxXGhxIY+S8qvh5tR&#10;EH6y/WS7yXJz3t3dd/u7H0+LTqnXYb+egwjUh//ws73TCt5nU3ic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51OU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4" o:spid="_x0000_s148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a0lsYA&#10;AADcAAAADwAAAGRycy9kb3ducmV2LnhtbESPT2vCQBTE7wW/w/KEXoru2pao0VVKsdBeBP9cvD2z&#10;zySYfRuzq4nfvlsoeBxm5jfMfNnZStyo8aVjDaOhAkGcOVNyrmG/+xpMQPiAbLByTBru5GG56D3N&#10;MTWu5Q3dtiEXEcI+RQ1FCHUqpc8KsuiHriaO3sk1FkOUTS5Ng22E20q+KpVIiyXHhQJr+iwoO2+v&#10;VkNbrg/Z6Cdfqfv4qDZ4nL69XIzWz/3uYwYiUBce4f/2t9HwniTwdy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ea0ls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5" o:spid="_x0000_s148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oRDcYA&#10;AADcAAAADwAAAGRycy9kb3ducmV2LnhtbESPT2sCMRTE7wW/Q3hCL0UTW9F2axQRC3op+Ofi7bl5&#10;3V3cvKyb6K7f3ghCj8PM/IaZzFpbiivVvnCsYdBXIIhTZwrONOx3P71PED4gGywdk4YbeZhNOy8T&#10;TIxreEPXbchEhLBPUEMeQpVI6dOcLPq+q4ij9+dqiyHKOpOmxibCbSnflRpJiwXHhRwrWuSUnrYX&#10;q6Epfg/pYJ0t1W18VBs8fn28nY3Wr912/g0iUBv+w8/2ymgYjsbwOBOPgJ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qoRDc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6" o:spid="_x0000_s148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kChcAA&#10;AADcAAAADwAAAGRycy9kb3ducmV2LnhtbERPTUvDQBC9C/0PyxS82Y1ig8Rui7QIHjVKoLcxO82G&#10;ZmfD7pim/949CB4f73uzm/2gJoqpD2zgflWAIm6D7bkz8PX5evcEKgmyxSEwGbhSgt12cbPByoYL&#10;f9BUS6dyCKcKDTiRsdI6tY48plUYiTN3CtGjZBg7bSNecrgf9ENRlNpjz7nB4Uh7R+25/vEGymld&#10;H679dxPfG2omdzyKxLUxt8v55RmU0Cz/4j/3mzXwWOa1+Uw+Anr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hkChcAAAADcAAAADwAAAAAAAAAAAAAAAACYAgAAZHJzL2Rvd25y&#10;ZXYueG1sUEsFBgAAAAAEAAQA9QAAAIUDAAAAAA==&#10;" fillcolor="#ede3d4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7" o:spid="_x0000_s149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WnHsMA&#10;AADcAAAADwAAAGRycy9kb3ducmV2LnhtbESPQUvDQBSE70L/w/IEb3ajtEFjt6UoBY8aJdDbM/vM&#10;BrNvw+4zTf+9Kwgeh5n5htnsZj+oiWLqAxu4WRagiNtge+4MvL8dru9AJUG2OAQmA2dKsNsuLjZY&#10;2XDiV5pq6VSGcKrQgBMZK61T68hjWoaROHufIXqULGOnbcRThvtB3xZFqT32nBccjvToqP2qv72B&#10;clrXT+f+o4kvDTWTOx5F4tqYq8t5/wBKaJb/8F/72RpYlff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WnHs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8" o:spid="_x0000_s149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ZGer8A&#10;AADcAAAADwAAAGRycy9kb3ducmV2LnhtbERPy2rCQBTdC/2H4Ra6M5OKtBIzSiwIroSmIi4vmWsS&#10;zNwJM2Mef99ZFLo8nHe+n0wnBnK+tazgPUlBEFdWt1wruPwclxsQPiBr7CyTgpk87HcvixwzbUf+&#10;pqEMtYgh7DNU0ITQZ1L6qiGDPrE9ceTu1hkMEbpaaodjDDedXKXphzTYcmxosKevhqpH+TQK0JRn&#10;dz2vSj7gwIe5K24OC6XeXqdiCyLQFP7Ff+6TVrD+jPPjmXg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hkZ6vwAAANwAAAAPAAAAAAAAAAAAAAAAAJgCAABkcnMvZG93bnJl&#10;di54bWxQSwUGAAAAAAQABAD1AAAAhAMAAAAA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69" o:spid="_x0000_s149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rj4cEA&#10;AADcAAAADwAAAGRycy9kb3ducmV2LnhtbESPQYvCMBSE7wv+h/AEb2uqiCvVKFUQPAl2RTw+mmdb&#10;bF5KEmv990ZY2OMwM98wq01vGtGR87VlBZNxAoK4sLrmUsH5d/+9AOEDssbGMil4kYfNevC1wlTb&#10;J5+oy0MpIoR9igqqENpUSl9UZNCPbUscvZt1BkOUrpTa4TPCTSOnSTKXBmuOCxW2tKuouOcPowBN&#10;fnSX4zTnLXa8fTXZ1WGm1GjYZ0sQgfrwH/5rH7SC2c8EPmfiEZ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K4+H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0" o:spid="_x0000_s149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xjrsIA&#10;AADcAAAADwAAAGRycy9kb3ducmV2LnhtbESPQYvCMBSE78L+h/CEvWmqKyrVKCos68GDVn/Ao3k2&#10;xealJFnt/vuNIHgcZuYbZrnubCPu5EPtWMFomIEgLp2uuVJwOX8P5iBCRNbYOCYFfxRgvfroLTHX&#10;7sEnuhexEgnCIUcFJsY2lzKUhiyGoWuJk3d13mJM0ldSe3wkuG3kOMum0mLNacFgSztD5a34tQp2&#10;s+O2+PEHQ/PL10aO/BbZGqU++91mASJSF9/hV3uvFUxmY3ieSU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/GOu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1" o:spid="_x0000_s149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DGNcQA&#10;AADcAAAADwAAAGRycy9kb3ducmV2LnhtbESPwWrDMBBE74X8g9hCbo2cuDTBjRISQ0kPPTROPmCx&#10;tpaptTKSajt/HxUKPQ4z84bZ7ifbiYF8aB0rWC4yEMS10y03Cq6Xt6cNiBCRNXaOScGNAux3s4ct&#10;FtqNfKahio1IEA4FKjAx9oWUoTZkMSxcT5y8L+ctxiR9I7XHMcFtJ1dZ9iIttpwWDPZUGqq/qx+r&#10;oFx/HquT/zC0ueYHufRHZGuUmj9Oh1cQkab4H/5rv2sFz+scfs+k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wxjX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2" o:spid="_x0000_s149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leQcQA&#10;AADcAAAADwAAAGRycy9kb3ducmV2LnhtbESPwWrDMBBE74X8g9hCbo2cxDTBjRISQ0kPPTROPmCx&#10;tpaptTKSajt/XxUKPQ4z84bZHSbbiYF8aB0rWC4yEMS10y03Cm7X16ctiBCRNXaOScGdAhz2s4cd&#10;FtqNfKGhio1IEA4FKjAx9oWUoTZkMSxcT5y8T+ctxiR9I7XHMcFtJ1dZ9iwttpwWDPZUGqq/qm+r&#10;oNx8nKqzfze0va2PculPyNYoNX+cji8gIk3xP/zXftMK8k0Ov2fSEZ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ZXkH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3" o:spid="_x0000_s149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cZn8UA&#10;AADcAAAADwAAAGRycy9kb3ducmV2LnhtbESPT2sCMRTE74LfIbyCN81W+0e2RhHRsgcPalvo8bF5&#10;zS7dvKxJ1PXbG6HQ4zAzv2Fmi8424kw+1I4VPI4yEMSl0zUbBZ8fm+EURIjIGhvHpOBKARbzfm+G&#10;uXYX3tP5EI1IEA45KqhibHMpQ1mRxTByLXHyfpy3GJP0RmqPlwS3jRxn2Yu0WHNaqLClVUXl7+Fk&#10;FUzNu/nelsXexGL35dft5GiQlRo8dMs3EJG6+B/+axdawdPrM9zPp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RxmfxQAAANwAAAAPAAAAAAAAAAAAAAAAAJgCAABkcnMv&#10;ZG93bnJldi54bWxQSwUGAAAAAAQABAD1AAAAigMAAAAA&#10;" fillcolor="#eae0d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4" o:spid="_x0000_s149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WH6MQA&#10;AADcAAAADwAAAGRycy9kb3ducmV2LnhtbESPT2sCMRTE74V+h/AK3mq2VVRWo5RSZQ89+Bc8Pjav&#10;2aWbl20Sdf32piB4HGbmN8xs0dlGnMmH2rGCt34Ggrh0umajYL9bvk5AhIissXFMCq4UYDF/fpph&#10;rt2FN3TeRiMShEOOCqoY21zKUFZkMfRdS5y8H+ctxiS9kdrjJcFtI9+zbCQt1pwWKmzps6Lyd3uy&#10;CiZmZY7fZbExsVgf/Fc7+DPISvVeuo8piEhdfITv7UIrGI5H8H8mHQE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Vh+j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5" o:spid="_x0000_s149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GEQcIA&#10;AADcAAAADwAAAGRycy9kb3ducmV2LnhtbESPS2sCMRSF9wX/Q7iCu5rxQS1To8iItMs2FtrlZXKd&#10;hE5uhknU6b9vCoLLw3l8nPV28K24UB9dYAWzaQGCuA7GcaPg83h4fAYRE7LBNjAp+KUI283oYY2l&#10;CVf+oItOjcgjHEtUYFPqSiljbcljnIaOOHun0HtMWfaNND1e87hv5bwonqRHx5lgsaPKUv2jzz5D&#10;Fn7/9e71d7Xsqsay1q/u5JSajIfdC4hEQ7qHb+03o2C5WsH/mXw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sYRB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6" o:spid="_x0000_s149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4QM8AA&#10;AADcAAAADwAAAGRycy9kb3ducmV2LnhtbERPTUsDMRC9C/0PYQrebNZaVLZNS1kRPWoq2OOwmW6C&#10;m8myie36752D4PHxvje7KfbqTGMOiQ3cLipQxG1ygTsDH4fnm0dQuSA77BOTgR/KsNvOrjZYu3Th&#10;dzrb0ikJ4VyjAV/KUGudW08R8yINxMKd0hixCBw77Ua8SHjs9bKq7nXEwNLgcaDGU/tlv6OU3MWn&#10;z7doj81qaDrP1r6EUzDmej7t16AKTeVf/Od+dQZWD7JWzsgR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S4QM8AAAADcAAAADwAAAAAAAAAAAAAAAACYAgAAZHJzL2Rvd25y&#10;ZXYueG1sUEsFBgAAAAAEAAQA9QAAAIUDAAAAAA==&#10;" fillcolor="#e9dfd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7" o:spid="_x0000_s150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beU8UA&#10;AADcAAAADwAAAGRycy9kb3ducmV2LnhtbESP0WrCQBRE3wv+w3IF35pNq5g0ukorSNoXwegH3Gav&#10;SWj2bppdTfz7bqHQx2FmzjDr7WhacaPeNZYVPEUxCOLS6oYrBefT/jEF4TyyxtYyKbiTg+1m8rDG&#10;TNuBj3QrfCUChF2GCmrvu0xKV9Zk0EW2Iw7exfYGfZB9JXWPQ4CbVj7H8VIabDgs1NjRrqbyq7ga&#10;BTb9eOOCl+34beddcvjMTX6eKzWbjq8rEJ5G/x/+a79rBYvkBX7PhCM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5t5TxQAAANwAAAAPAAAAAAAAAAAAAAAAAJgCAABkcnMv&#10;ZG93bnJldi54bWxQSwUGAAAAAAQABAD1AAAAigMAAAAA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8" o:spid="_x0000_s150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kH6cEA&#10;AADcAAAADwAAAGRycy9kb3ducmV2LnhtbERPzWrCQBC+C32HZQrezKamaIiuUguiXgrGPMCYHZPQ&#10;7Gya3Zr49t2D0OPH97/ejqYVd+pdY1nBWxSDIC6tbrhSUFz2sxSE88gaW8uk4EEOtpuXyRozbQc+&#10;0z33lQgh7DJUUHvfZVK6siaDLrIdceButjfoA+wrqXscQrhp5TyOF9Jgw6Ghxo4+ayq/81+jwKan&#10;Hee8aMcfm3TLr+vBHIpEqenr+LEC4Wn0/+Kn+6gVvKdhfjgTjoD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JB+nBAAAA3AAAAA8AAAAAAAAAAAAAAAAAmAIAAGRycy9kb3du&#10;cmV2LnhtbFBLBQYAAAAABAAEAPUAAACGAwAAAAA=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79" o:spid="_x0000_s150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CLcsQA&#10;AADcAAAADwAAAGRycy9kb3ducmV2LnhtbESP0WrCQBRE3wX/YbmFvukmUqyNriK2QcUnYz/gkr1m&#10;Q7N3Q3Zr0r93BaGPw8ycYVabwTbiRp2vHStIpwkI4tLpmisF35d8sgDhA7LGxjEp+CMPm/V4tMJM&#10;u57PdCtCJSKEfYYKTAhtJqUvDVn0U9cSR+/qOoshyq6SusM+wm0jZ0kylxZrjgsGW9oZKn+KX6vg&#10;88tpfWy376b8OJ6KvE+b/SxX6vVl2C5BBBrCf/jZPmgFb4sUHmfiEZ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Qi3L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0" o:spid="_x0000_s150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IVBcQA&#10;AADcAAAADwAAAGRycy9kb3ducmV2LnhtbESP0WrCQBRE3wX/YbmFvunGUKyNriK2QcUnYz/gkr1m&#10;Q7N3Q3Zr0r93BaGPw8ycYVabwTbiRp2vHSuYTRMQxKXTNVcKvi/5ZAHCB2SNjWNS8EceNuvxaIWZ&#10;dj2f6VaESkQI+wwVmBDaTEpfGrLop64ljt7VdRZDlF0ldYd9hNtGpkkylxZrjgsGW9oZKn+KX6vg&#10;88tpfWy376b8OJ6KvJ81+zRX6vVl2C5BBBrCf/jZPmgFb4sUHmfiEZ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CFQX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1" o:spid="_x0000_s150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6wnsUA&#10;AADcAAAADwAAAGRycy9kb3ducmV2LnhtbESP0WrCQBRE3wX/YbmCb7qJltamrkHU0IpPTfsBl+xt&#10;NjR7N2RXk/59t1DwcZiZM8w2H20rbtT7xrGCdJmAIK6cbrhW8PlRLDYgfEDW2DomBT/kId9NJ1vM&#10;tBv4nW5lqEWEsM9QgQmhy6T0lSGLfuk64uh9ud5iiLKvpe5xiHDbylWSPEqLDccFgx0dDFXf5dUq&#10;OJ6c1udu/2Sq5/OlLIa0fV0VSs1n4/4FRKAx3MP/7Tet4GGzhr8z8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DrCexQAAANwAAAAPAAAAAAAAAAAAAAAAAJgCAABkcnMv&#10;ZG93bnJldi54bWxQSwUGAAAAAAQABAD1AAAAigMAAAAA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2" o:spid="_x0000_s150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jBk8QA&#10;AADcAAAADwAAAGRycy9kb3ducmV2LnhtbESP0WoCMRRE3wv+Q7iCbzWrWAmrUUQsFfvU1Q+4bm53&#10;l25uliTq6tebQqGPw8ycYZbr3rbiSj40jjVMxhkI4tKZhisNp+P7qwIRIrLB1jFpuFOA9WrwssTc&#10;uBt/0bWIlUgQDjlqqGPscilDWZPFMHYdcfK+nbcYk/SVNB5vCW5bOc2yubTYcFqosaNtTeVPcbEa&#10;+LHbHjt1/tz77CA/5oU67N6U1qNhv1mAiNTH//Bfe280zNQMfs+k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4wZP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3" o:spid="_x0000_s150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RkCMQA&#10;AADcAAAADwAAAGRycy9kb3ducmV2LnhtbESP0WoCMRRE3wv+Q7hC32pWqRJWo4hYKvrU1Q+4bm53&#10;l25uliTq6tc3BaGPw8ycYRar3rbiSj40jjWMRxkI4tKZhisNp+PHmwIRIrLB1jFpuFOA1XLwssDc&#10;uBt/0bWIlUgQDjlqqGPscilDWZPFMHIdcfK+nbcYk/SVNB5vCW5bOcmymbTYcFqosaNNTeVPcbEa&#10;+LHdHDt1Pux8tpefs0Ltt1Ol9euwX89BROrjf/jZ3hkN72oKf2fS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0ZAj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4" o:spid="_x0000_s150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l5SsQA&#10;AADcAAAADwAAAGRycy9kb3ducmV2LnhtbESPUWvCQBCE3wv+h2OFvpR6V7FRUk8RQVr71Mb+gDW3&#10;TYK5vZDbavrvPaHQx2FmvmGW68G36kx9bAJbeJoYUMRlcA1XFr4Ou8cFqCjIDtvAZOGXIqxXo7sl&#10;5i5c+JPOhVQqQTjmaKEW6XKtY1mTxzgJHXHyvkPvUZLsK+16vCS4b/XUmEx7bDgt1NjRtqbyVPx4&#10;C7F9PhZHKc3ePHy84jDPZPuO1t6Ph80LKKFB/sN/7TdnYbbI4HYmHQG9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JeUr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5" o:spid="_x0000_s150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Xc0cQA&#10;AADcAAAADwAAAGRycy9kb3ducmV2LnhtbESPUWvCQBCE3wv+h2OFvpR6V7EqqaeIIK190tgfsOa2&#10;STC3F3JbTf+9JxT6OMzMN8xi1ftGXaiLdWALLyMDirgIrubSwtdx+zwHFQXZYROYLPxShNVy8LDA&#10;zIUrH+iSS6kShGOGFiqRNtM6FhV5jKPQEifvO3QeJcmu1K7Da4L7Ro+NmWqPNaeFClvaVFSc8x9v&#10;ITavp/wkhdmZp/079rOpbD7R2sdhv34DJdTLf/iv/eEsTOYzuJ9JR0Av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F3NH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86" o:spid="_x0000_s1509" style="position:absolute;left:43707;top:13392;width:8089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ATNr4A&#10;AADcAAAADwAAAGRycy9kb3ducmV2LnhtbERPy4rCMBTdD/gP4QruxlSRoVSjiCA44sbqB1ya2wcm&#10;NyWJtvP3ZiHM8nDem91ojXiRD51jBYt5BoK4crrjRsH9dvzOQYSIrNE4JgV/FGC3nXxtsNBu4Cu9&#10;ytiIFMKhQAVtjH0hZahashjmridOXO28xZigb6T2OKRwa+Qyy36kxY5TQ4s9HVqqHuXTKpC38jjk&#10;pfGZOy/ri/k9XWtySs2m434NItIY/8Uf90krWOVpbTqTj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bQEza+AAAA3AAAAA8AAAAAAAAAAAAAAAAAmAIAAGRycy9kb3ducmV2&#10;LnhtbFBLBQYAAAAABAAEAPUAAACDAwAAAAA=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487" o:spid="_x0000_s1510" style="position:absolute;left:44323;top:9315;width:6356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y2rcIA&#10;AADcAAAADwAAAGRycy9kb3ducmV2LnhtbESP3WoCMRSE7wXfIRzBO80qpayrUYog2OKNqw9w2Jz9&#10;ocnJkqTu9u1NQejlMDPfMLvDaI14kA+dYwWrZQaCuHK640bB/XZa5CBCRNZoHJOCXwpw2E8nOyy0&#10;G/hKjzI2IkE4FKigjbEvpAxVSxbD0vXEyaudtxiT9I3UHocEt0aus+xdWuw4LbTY07Gl6rv8sQrk&#10;rTwNeWl85r7W9cV8nq81OaXms/FjCyLSGP/Dr/ZZK3jLN/B3Jh0Bu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nLatwgAAANwAAAAPAAAAAAAAAAAAAAAAAJgCAABkcnMvZG93&#10;bnJldi54bWxQSwUGAAAAAAQABAD1AAAAhwMAAAAA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511" style="position:absolute;left:44240;top:10312;width:6947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+J7b4A&#10;AADcAAAADwAAAGRycy9kb3ducmV2LnhtbERPy4rCMBTdC/5DuII7TUdEnI5RBkFQcWOdD7g0tw8m&#10;uSlJtPXvzUJweTjvzW6wRjzIh9axgq95BoK4dLrlWsHf7TBbgwgRWaNxTAqeFGC3HY82mGvX85Ue&#10;RaxFCuGQo4Imxi6XMpQNWQxz1xEnrnLeYkzQ11J77FO4NXKRZStpseXU0GBH+4bK/+JuFchbcejX&#10;hfGZOy+qizkdrxU5paaT4fcHRKQhfsRv91ErWH6n+elMOgJy+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1/ie2+AAAA3AAAAA8AAAAAAAAAAAAAAAAAmAIAAGRycy9kb3ducmV2&#10;LnhtbFBLBQYAAAAABAAEAPUAAACDAwAAAAA=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Edital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489" o:spid="_x0000_s1512" style="position:absolute;left:43935;top:16236;width:8757;height:5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1jecUA&#10;AADcAAAADwAAAGRycy9kb3ducmV2LnhtbESP0WoCMRRE3wv9h3CFvmlWEVtXo0ilUgpFqn7AdXPd&#10;LLu5WZK4bvv1TUHo4zAzZ5jlureN6MiHyrGC8SgDQVw4XXGp4HR8G76ACBFZY+OYFHxTgPXq8WGJ&#10;uXY3/qLuEEuRIBxyVGBibHMpQ2HIYhi5ljh5F+ctxiR9KbXHW4LbRk6ybCYtVpwWDLb0aqioD1er&#10;4HlW17uPbtd+7reby4Sn5+bHeKWeBv1mASJSH//D9/a7VjCdj+HvTD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PWN5xQAAANwAAAAPAAAAAAAAAAAAAAAAAJgCAABkcnMv&#10;ZG93bnJldi54bWxQSwUGAAAAAAQABAD1AAAAigMAAAAA&#10;" fillcolor="#c0bfc0" strokecolor="#c0bfc0" strokeweight="33e-5mm"/>
                <v:oval id="Oval 490" o:spid="_x0000_s1513" style="position:absolute;left:43707;top:16008;width:8756;height:5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nC4MUA&#10;AADcAAAADwAAAGRycy9kb3ducmV2LnhtbESPzUoDQRCE74LvMLTgRZJZg4hZMwkxIGjwoGtyb3Z6&#10;f3CmZ7PTZjdvnwkIHouq+oparEbv1JH62AY2cD/NQBGXwbZcG9h9v06eQEVBtugCk4ETRVgtr68W&#10;mNsw8BcdC6lVgnDM0UAj0uVax7Ihj3EaOuLkVaH3KEn2tbY9DgnunZ5l2aP22HJaaLCjTUPlT/Hr&#10;DRy28rIv5C6rPtzmvXXVpx8Oa2Nub8b1MyihUf7Df+03a+BhPoPLmXQE9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cLgxQAAANwAAAAPAAAAAAAAAAAAAAAAAJgCAABkcnMv&#10;ZG93bnJldi54bWxQSwUGAAAAAAQABAD1AAAAigMAAAAA&#10;" fillcolor="#fcf2e3" strokeweight="33e-5mm"/>
                <v:rect id="Rectangle 491" o:spid="_x0000_s151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WLPMMA&#10;AADcAAAADwAAAGRycy9kb3ducmV2LnhtbESPQYvCMBSE7wv+h/AEL4umuiJajSK7CN4WrYjHR/Ns&#10;i81LbaLGf79ZEDwOM/MNs1gFU4s7ta6yrGA4SEAQ51ZXXCg4ZJv+FITzyBpry6TgSQ5Wy87HAlNt&#10;H7yj+94XIkLYpaig9L5JpXR5SQbdwDbE0Tvb1qCPsi2kbvER4aaWoySZSIMVx4USG/ouKb/sb0bB&#10;LXHhOM5wc/k8UXCnX/tzHVqlet2wnoPwFPw7/GpvtYLx7Av+z8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WLPMMAAADcAAAADwAAAAAAAAAAAAAAAACYAgAAZHJzL2Rv&#10;d25yZXYueG1sUEsFBgAAAAAEAAQA9QAAAIgDAAAAAA==&#10;" fillcolor="#fbf1e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2" o:spid="_x0000_s151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wTSMMA&#10;AADcAAAADwAAAGRycy9kb3ducmV2LnhtbESPQYvCMBSE7wv7H8ITvCyaKmVxq1EWRfAmWlk8Pppn&#10;W2xeahM1/nsjCHscZuYbZrYIphE36lxtWcFomIAgLqyuuVRwyNeDCQjnkTU2lknBgxws5p8fM8y0&#10;vfOObntfighhl6GCyvs2k9IVFRl0Q9sSR+9kO4M+yq6UusN7hJtGjpPkWxqsOS5U2NKyouK8vxoF&#10;18SFvzTH9fnrSMEdt3Z1GVml+r3wOwXhKfj/8Lu90QrSnx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wTSMMAAADcAAAADwAAAAAAAAAAAAAAAACYAgAAZHJzL2Rv&#10;d25yZXYueG1sUEsFBgAAAAAEAAQA9QAAAIgDAAAAAA==&#10;" fillcolor="#fbf1e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3" o:spid="_x0000_s151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VXicUA&#10;AADcAAAADwAAAGRycy9kb3ducmV2LnhtbESPT2vCQBTE70K/w/IK3nRj8W90FakKXmtL1dsj+0zS&#10;Zt+G7JpEP31XEHocZuY3zGLVmkLUVLncsoJBPwJBnFidc6rg63PXm4JwHlljYZkU3MjBavnSWWCs&#10;bcMfVB98KgKEXYwKMu/LWEqXZGTQ9W1JHLyLrQz6IKtU6gqbADeFfIuisTSYc1jIsKT3jJLfw9Uo&#10;aO71ZFCsT7MtXydHHJ0338fzj1Ld13Y9B+Gp9f/hZ3uvFQxnI3icC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lVeJxQAAANwAAAAPAAAAAAAAAAAAAAAAAJgCAABkcnMv&#10;ZG93bnJldi54bWxQSwUGAAAAAAQABAD1AAAAigMAAAAA&#10;" fillcolor="#faf0e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4" o:spid="_x0000_s151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fJ/sYA&#10;AADcAAAADwAAAGRycy9kb3ducmV2LnhtbESPW2vCQBSE3wv+h+UIvtWNpd6iq0ir0NeqeHk7ZI9J&#10;NHs2ZNck7a/vCgUfh5n5hpkvW1OImiqXW1Yw6EcgiBOrc04V7Heb1wkI55E1FpZJwQ85WC46L3OM&#10;tW34m+qtT0WAsItRQeZ9GUvpkowMur4tiYN3sZVBH2SVSl1hE+CmkG9RNJIGcw4LGZb0kVFy296N&#10;gua3Hg+K1Wm65vv4iMPz5+F4virV67arGQhPrX+G/9tfWsH7dASPM+EI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UfJ/sYAAADcAAAADwAAAAAAAAAAAAAAAACYAgAAZHJz&#10;L2Rvd25yZXYueG1sUEsFBgAAAAAEAAQA9QAAAIsDAAAAAA==&#10;" fillcolor="#faf0e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5" o:spid="_x0000_s151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tsZcYA&#10;AADcAAAADwAAAGRycy9kb3ducmV2LnhtbESPT2vCQBTE7wW/w/KE3upGaY1GV5FWodeq+Of2yD6T&#10;aPZtyK5J2k/fLQg9DjPzG2a+7EwpGqpdYVnBcBCBIE6tLjhTsN9tXiYgnEfWWFomBd/kYLnoPc0x&#10;0bblL2q2PhMBwi5BBbn3VSKlS3My6Aa2Ig7exdYGfZB1JnWNbYCbUo6iaCwNFhwWcqzoPaf0tr0b&#10;Be1PEw/L1Wm65nt8xLfzx+F4vir13O9WMxCeOv8ffrQ/tYLXaQx/Z8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tsZcYAAADcAAAADwAAAAAAAAAAAAAAAACYAgAAZHJz&#10;L2Rvd25yZXYueG1sUEsFBgAAAAAEAAQA9QAAAIsDAAAAAA==&#10;" fillcolor="#faf0e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6" o:spid="_x0000_s151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Nm8MMA&#10;AADcAAAADwAAAGRycy9kb3ducmV2LnhtbERPy4rCMBTdC/MP4Q6403REilONIiOCLoTREcXdtbl9&#10;YHNTmqjVr58sBJeH857MWlOJGzWutKzgqx+BIE6tLjlXsP9b9kYgnEfWWFkmBQ9yMJt+dCaYaHvn&#10;Ld12PhchhF2CCgrv60RKlxZk0PVtTRy4zDYGfYBNLnWD9xBuKjmIolgaLDk0FFjTT0HpZXc1CuLj&#10;9bzPl6fN7+GYpdl6tFj4+KlU97Odj0F4av1b/HKvtILhd1gbzoQjIK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Nm8MMAAADcAAAADwAAAAAAAAAAAAAAAACYAgAAZHJzL2Rv&#10;d25yZXYueG1sUEsFBgAAAAAEAAQA9QAAAIgDAAAAAA==&#10;" fillcolor="#f9efe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7" o:spid="_x0000_s152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/Da8cA&#10;AADcAAAADwAAAGRycy9kb3ducmV2LnhtbESPT2vCQBTE70K/w/IK3nRTkaDRVUpF0INQrSjentmX&#10;PzT7NmQ3mvbTuwWhx2FmfsPMl52pxI0aV1pW8DaMQBCnVpecKzh+rQcTEM4ja6wsk4IfcrBcvPTm&#10;mGh75z3dDj4XAcIuQQWF93UipUsLMuiGtiYOXmYbgz7IJpe6wXuAm0qOoiiWBksOCwXW9FFQ+n1o&#10;jYL43F6P+fqy+zydszTbTlYrH/8q1X/t3mcgPHX+P/xsb7SC8XQKf2fCEZ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vfw2v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8" o:spid="_x0000_s152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UCCcIA&#10;AADcAAAADwAAAGRycy9kb3ducmV2LnhtbERPTWvCQBC9F/wPywheim4qtEjqKioUxJtWBW/T7DQJ&#10;3Z0N2TVGf33nUOjx8b7ny9471VEb68AGXiYZKOIi2JpLA8fPj/EMVEzIFl1gMnCnCMvF4GmOuQ03&#10;3lN3SKWSEI45GqhSanKtY1GRxzgJDbFw36H1mAS2pbYt3iTcOz3NsjftsWZpqLChTUXFz+HqpWR7&#10;1ufTfVc8js+Xr3Wn3WOzd8aMhv3qHVSiPv2L/9xba+A1k/lyRo6AX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IJwgAAANwAAAAPAAAAAAAAAAAAAAAAAJgCAABkcnMvZG93&#10;bnJldi54bWxQSwUGAAAAAAQABAD1AAAAhwMAAAAA&#10;" fillcolor="#f8eed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499" o:spid="_x0000_s152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mnksUA&#10;AADcAAAADwAAAGRycy9kb3ducmV2LnhtbESPS2sCMRSF9wX/Q7hCN6VmLFhkahQVBOlOOxXc3U5u&#10;ZwaTm2GSzuvXm0Khy8N5fJzVprdGtNT4yrGC+SwBQZw7XXGhIPs4PC9B+ICs0TgmBQN52KwnDytM&#10;tev4RO05FCKOsE9RQRlCnUrp85Is+pmriaP37RqLIcqmkLrBLo5bI1+S5FVarDgSSqxpX1J+O//Y&#10;CDle5OVzeM/H7On6tWulGfcno9TjtN++gQjUh//wX/uoFSySOfyei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+aeSxQAAANwAAAAPAAAAAAAAAAAAAAAAAJgCAABkcnMv&#10;ZG93bnJldi54bWxQSwUGAAAAAAQABAD1AAAAigMAAAAA&#10;" fillcolor="#f8eed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0" o:spid="_x0000_s152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55cMA&#10;AADcAAAADwAAAGRycy9kb3ducmV2LnhtbESPS4vCMBSF98L8h3AHZiOaKihSjTIKgszOJ7i7Nte2&#10;THJTmlirv94MDLg8nMfHmS1aa0RDtS8dKxj0ExDEmdMl5woO+3VvAsIHZI3GMSl4kIfF/KMzw1S7&#10;O2+p2YVcxBH2KSooQqhSKX1WkEXfdxVx9K6uthiirHOpa7zHcWvkMEnG0mLJkVBgRauCst/dzUbI&#10;5iRPx8dP9jx0z5dlI81ztTVKfX2231MQgdrwDv+3N1rBKBnC35l4BO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55cMAAADcAAAADwAAAAAAAAAAAAAAAACYAgAAZHJzL2Rv&#10;d25yZXYueG1sUEsFBgAAAAAEAAQA9QAAAIgDAAAAAA==&#10;" fillcolor="#f8eed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1" o:spid="_x0000_s152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k6T8UA&#10;AADcAAAADwAAAGRycy9kb3ducmV2LnhtbESPQWvCQBSE74X+h+UVequbWiI1ZhURCqUUwag5P7Iv&#10;2WD2bZrdavrvXUHocZiZb5h8NdpOnGnwrWMFr5MEBHHldMuNgsP+4+UdhA/IGjvHpOCPPKyWjw85&#10;ZtpdeEfnIjQiQthnqMCE0GdS+sqQRT9xPXH0ajdYDFEOjdQDXiLcdnKaJDNpseW4YLCnjaHqVPxa&#10;BXu5bb9darr5qf5Kf45l2a+LUqnnp3G9ABFoDP/he/tTK0iTN7idiUd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STpPxQAAANwAAAAPAAAAAAAAAAAAAAAAAJgCAABkcnMv&#10;ZG93bnJldi54bWxQSwUGAAAAAAQABAD1AAAAigMAAAAA&#10;" fillcolor="#f7edd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2" o:spid="_x0000_s152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CiO8UA&#10;AADcAAAADwAAAGRycy9kb3ducmV2LnhtbESPQWvCQBSE74X+h+UVequbSiM1ZhURCqUUwag5P7Iv&#10;2WD2bZrdavrvXUHocZiZb5h8NdpOnGnwrWMFr5MEBHHldMuNgsP+4+UdhA/IGjvHpOCPPKyWjw85&#10;ZtpdeEfnIjQiQthnqMCE0GdS+sqQRT9xPXH0ajdYDFEOjdQDXiLcdnKaJDNpseW4YLCnjaHqVPxa&#10;BXu5bb9darr5qf5Kf45l2a+LUqnnp3G9ABFoDP/he/tTK0iTN7idiUd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oKI7xQAAANwAAAAPAAAAAAAAAAAAAAAAAJgCAABkcnMv&#10;ZG93bnJldi54bWxQSwUGAAAAAAQABAD1AAAAigMAAAAA&#10;" fillcolor="#f7edd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3" o:spid="_x0000_s152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HaT8IA&#10;AADcAAAADwAAAGRycy9kb3ducmV2LnhtbESPQWvCQBSE7wX/w/IEb82mLZEYXUUC0ly1Xrw9ss9s&#10;aPZt2F01/fduodDjMDPfMJvdZAdxJx96xwreshwEcet0z52C89fhtQQRIrLGwTEp+KEAu+3sZYOV&#10;dg8+0v0UO5EgHCpUYGIcKylDa8hiyNxInLyr8xZjkr6T2uMjwe0g3/N8KS32nBYMjlQbar9PN6vA&#10;fhxie1nWQ8N+Klerq6np86jUYj7t1yAiTfE//NdutIIiL+D3TDo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wdpPwgAAANwAAAAPAAAAAAAAAAAAAAAAAJgCAABkcnMvZG93&#10;bnJldi54bWxQSwUGAAAAAAQABAD1AAAAhwMAAAAA&#10;" fillcolor="#f6ecd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4" o:spid="_x0000_s152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NEOMEA&#10;AADcAAAADwAAAGRycy9kb3ducmV2LnhtbESPQYvCMBSE78L+h/CEvdlUF4tWoywFWa+6Xrw9mmdT&#10;bF5KErX7740g7HGYmW+Y9XawnbiTD61jBdMsB0FcO91yo+D0u5ssQISIrLFzTAr+KMB28zFaY6nd&#10;gw90P8ZGJAiHEhWYGPtSylAbshgy1xMn7+K8xZikb6T2+Ehw28lZnhfSYstpwWBPlaH6erxZBfZr&#10;F+tzUXV79sNiubyYin4OSn2Oh+8ViEhD/A+/23utYJ4X8DqTjoD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TRDjBAAAA3AAAAA8AAAAAAAAAAAAAAAAAmAIAAGRycy9kb3du&#10;cmV2LnhtbFBLBQYAAAAABAAEAPUAAACGAwAAAAA=&#10;" fillcolor="#f6ecd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5" o:spid="_x0000_s152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NL4MYA&#10;AADcAAAADwAAAGRycy9kb3ducmV2LnhtbESPQWsCMRSE74X+h/AK3mrWiq1ujVJEQRAFrUK9PTfP&#10;3WWTl2UTdf33plDocZiZb5jxtLVGXKnxpWMFvW4CgjhzuuRcwf578ToE4QOyRuOYFNzJw3Ty/DTG&#10;VLsbb+m6C7mIEPYpKihCqFMpfVaQRd91NXH0zq6xGKJscqkbvEW4NfItSd6lxZLjQoE1zQrKqt3F&#10;Kti0h1U5+qmq/sms/fw0Ow7IHJXqvLRfnyACteE//NdeagWD5AN+z8Qj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3NL4M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6" o:spid="_x0000_s152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zfksMA&#10;AADcAAAADwAAAGRycy9kb3ducmV2LnhtbERPXWvCMBR9F/wP4Qq+aari2LpGEdlgIBtMHcy32+ba&#10;liY3pcm0/vvlQfDxcL6zdW+NuFDna8cKZtMEBHHhdM2lguPhffIMwgdkjcYxKbiRh/VqOMgw1e7K&#10;33TZh1LEEPYpKqhCaFMpfVGRRT91LXHkzq6zGCLsSqk7vMZwa+Q8SZ6kxZpjQ4UtbSsqmv2fVfDV&#10;/+zql9+mWeTm07/l29OSzEmp8ajfvIII1IeH+O7+0AqWSVwbz8Qj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zfksMAAADcAAAADwAAAAAAAAAAAAAAAACYAgAAZHJzL2Rv&#10;d25yZXYueG1sUEsFBgAAAAAEAAQA9QAAAIgDAAAAAA==&#10;" fillcolor="#f5ebd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7" o:spid="_x0000_s153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B6CcUA&#10;AADcAAAADwAAAGRycy9kb3ducmV2LnhtbESPQWsCMRSE70L/Q3iF3jRri1JXoxRpoSAKWgW9PTfP&#10;3WWTl2WT6vrvjSB4HGbmG2Yya60RZ2p86VhBv5eAIM6cLjlXsP376X6C8AFZo3FMCq7kYTZ96Uww&#10;1e7CazpvQi4ihH2KCooQ6lRKnxVk0fdcTRy9k2sshiibXOoGLxFujXxPkqG0WHJcKLCmeUFZtfm3&#10;ClbtblGO9lX1cTRL/32cHwZkDkq9vbZfYxCB2vAMP9q/WsEgGcH9TDwCcn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HoJxQAAANwAAAAPAAAAAAAAAAAAAAAAAJgCAABkcnMv&#10;ZG93bnJldi54bWxQSwUGAAAAAAQABAD1AAAAigMAAAAA&#10;" fillcolor="#f5ebd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8" o:spid="_x0000_s153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Z+cL8A&#10;AADcAAAADwAAAGRycy9kb3ducmV2LnhtbERPTYvCMBC9C/6HMII3TasoWo0iwu72JlbxPDZjW2wm&#10;pYna/ffmIHh8vO/1tjO1eFLrKssK4nEEgji3uuJCwfn0M1qAcB5ZY22ZFPyTg+2m31tjou2Lj/TM&#10;fCFCCLsEFZTeN4mULi/JoBvbhjhwN9sa9AG2hdQtvkK4qeUkiubSYMWhocSG9iXl9+xhFNSH+y1+&#10;GDvlZVyk5vp3OS7SX6WGg263AuGp81/xx51qBbM4zA9nwhGQm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Rn5wvwAAANwAAAAPAAAAAAAAAAAAAAAAAJgCAABkcnMvZG93bnJl&#10;di54bWxQSwUGAAAAAAQABAD1AAAAhAMAAAAA&#10;" fillcolor="#f4eadb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09" o:spid="_x0000_s153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rb68IA&#10;AADcAAAADwAAAGRycy9kb3ducmV2LnhtbESPT4vCMBTE78J+h/AW9qZpFEW7RlkWdHsT/+D5bfNs&#10;i81LaaLWb28EweMwM79h5svO1uJKra8ca1CDBARx7kzFhYbDftWfgvAB2WDtmDTcycNy8dGbY2rc&#10;jbd03YVCRAj7FDWUITSplD4vyaIfuIY4eifXWgxRtoU0Ld4i3NZymCQTabHiuFBiQ78l5efdxWqo&#10;N+eTulg34pkqMvv/d9xOs7XWX5/dzzeIQF14h1/tzGgYKwXPM/EI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CtvrwgAAANwAAAAPAAAAAAAAAAAAAAAAAJgCAABkcnMvZG93&#10;bnJldi54bWxQSwUGAAAAAAQABAD1AAAAhwMAAAAA&#10;" fillcolor="#f4eadb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0" o:spid="_x0000_s153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hFnMIA&#10;AADcAAAADwAAAGRycy9kb3ducmV2LnhtbESPzarCMBSE94LvEI7gTtMqV7QaRQS1O/EH18fm2Bab&#10;k9JE7X37mwuCy2FmvmEWq9ZU4kWNKy0riIcRCOLM6pJzBZfzdjAF4TyyxsoyKfglB6tlt7PARNs3&#10;H+l18rkIEHYJKii8rxMpXVaQQTe0NXHw7rYx6INscqkbfAe4qeQoiibSYMlhocCaNgVlj9PTKKgO&#10;j3v8NHbMszhPzW1/PU7TnVL9Xrueg/DU+m/40061gp94BP9nwhG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2EWcwgAAANwAAAAPAAAAAAAAAAAAAAAAAJgCAABkcnMvZG93&#10;bnJldi54bWxQSwUGAAAAAAQABAD1AAAAhwMAAAAA&#10;" fillcolor="#f4eadb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1" o:spid="_x0000_s153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mE18QA&#10;AADcAAAADwAAAGRycy9kb3ducmV2LnhtbESP0YrCMBRE3xf2H8Jd8G1NdVGkGkUEXUWRXfUDLs21&#10;LTY3tYm2+vVGEHwcZuYMM5o0phBXqlxuWUGnHYEgTqzOOVVw2M+/ByCcR9ZYWCYFN3IwGX9+jDDW&#10;tuZ/uu58KgKEXYwKMu/LWEqXZGTQtW1JHLyjrQz6IKtU6grrADeF7EZRXxrMOSxkWNIso+S0uxgF&#10;/UW+doP6vDkutxQtTr+rv8u9VKr11UyHIDw1/h1+tZdaQa/zA88z4QjI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5hNfEAAAA3AAAAA8AAAAAAAAAAAAAAAAAmAIAAGRycy9k&#10;b3ducmV2LnhtbFBLBQYAAAAABAAEAPUAAACJAwAAAAA=&#10;" fillcolor="#f3e9da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2" o:spid="_x0000_s153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Aco8QA&#10;AADcAAAADwAAAGRycy9kb3ducmV2LnhtbESP0YrCMBRE3xf2H8Jd8G1NlVWkGkUEXUWRXfUDLs21&#10;LTY3tYm2+vVGEHwcZuYMM5o0phBXqlxuWUGnHYEgTqzOOVVw2M+/ByCcR9ZYWCYFN3IwGX9+jDDW&#10;tuZ/uu58KgKEXYwKMu/LWEqXZGTQtW1JHLyjrQz6IKtU6grrADeF7EZRXxrMOSxkWNIso+S0uxgF&#10;/UW+doP6vDkutxQtTr+rv8u9VKr11UyHIDw1/h1+tZdaQa/zA88z4QjI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QHKPEAAAA3AAAAA8AAAAAAAAAAAAAAAAAmAIAAGRycy9k&#10;b3ducmV2LnhtbFBLBQYAAAAABAAEAPUAAACJAwAAAAA=&#10;" fillcolor="#f3e9da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3" o:spid="_x0000_s153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e2MUA&#10;AADcAAAADwAAAGRycy9kb3ducmV2LnhtbESP3WoCMRSE7wt9h3AK3tWsLduf1ShSuiiCLbUFbw+b&#10;42Zxc7IkUde3N4LQy2FmvmEms9624kg+NI4VjIYZCOLK6YZrBX+/5eMbiBCRNbaOScGZAsym93cT&#10;LLQ78Q8dN7EWCcKhQAUmxq6QMlSGLIah64iTt3PeYkzS11J7PCW4beVTlr1Iiw2nBYMdfRiq9puD&#10;VYCL0nzl29XrZ+nb8JyV6+/17l2pwUM/H4OI1Mf/8K291AryUQ7XM+kIyO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17Y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4" o:spid="_x0000_s153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XAr8UA&#10;AADcAAAADwAAAGRycy9kb3ducmV2LnhtbESPQWsCMRSE74L/IbxCbzVri7ZujVLEpVLQUi30+tg8&#10;N4ublyVJdf33RhA8DjPzDTOdd7YRR/KhdqxgOMhAEJdO11wp+N0VT28gQkTW2DgmBWcKMJ/1e1PM&#10;tTvxDx23sRIJwiFHBSbGNpcylIYshoFriZO3d95iTNJXUns8Jbht5HOWjaXFmtOCwZYWhsrD9t8q&#10;wM/CbEZ/X6/LwjfhJSvW3+v9RKnHh+7jHUSkLt7Dt/ZKKxgNx3A9k46An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cCv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5" o:spid="_x0000_s153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Ekp8MA&#10;AADcAAAADwAAAGRycy9kb3ducmV2LnhtbESP3WoCMRSE7wu+QzgFb4omCv6wNYpYlN6JPw9w2Jxu&#10;lm5OliR117c3BcHLYWa+YVab3jXiRiHWnjVMxgoEcelNzZWG62U/WoKICdlg45k03CnCZj14W2Fh&#10;fMcnup1TJTKEY4EabEptIWUsLTmMY98SZ+/HB4cpy1BJE7DLcNfIqVJz6bDmvGCxpZ2l8vf85zR8&#10;2FNf7Y7XA8p7+RUWSnXHvdJ6+N5vP0Ek6tMr/Gx/Gw2zyQL+z+Qj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Ekp8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6" o:spid="_x0000_s153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6w1b8A&#10;AADcAAAADwAAAGRycy9kb3ducmV2LnhtbERPy4rCMBTdC/5DuIIbGRMHdIZqFHFwcCc+PuDS3GmK&#10;zU1Joq1/bxYDLg/nvdr0rhEPCrH2rGE2VSCIS29qrjRcL/uPbxAxIRtsPJOGJ0XYrIeDFRbGd3yi&#10;xzlVIodwLFCDTaktpIylJYdx6lvizP354DBlGCppAnY53DXyU6mFdFhzbrDY0s5SeTvfnYaJPfXV&#10;7nj9Rfksf8KXUt1xr7Qej/rtEkSiPr3F/+6D0TCf5bX5TD4C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brDVvwAAANwAAAAPAAAAAAAAAAAAAAAAAJgCAABkcnMvZG93bnJl&#10;di54bWxQSwUGAAAAAAQABAD1AAAAhAMAAAAA&#10;" fillcolor="#f1e7d8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7" o:spid="_x0000_s154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IVTsMA&#10;AADcAAAADwAAAGRycy9kb3ducmV2LnhtbESP3WoCMRSE7wXfIRzBG6mJQqvdGkUsFu/Enwc4bE43&#10;i5uTJUnd9e2bgtDLYWa+YVab3jXiTiHWnjXMpgoEcelNzZWG62X/sgQRE7LBxjNpeFCEzXo4WGFh&#10;fMcnup9TJTKEY4EabEptIWUsLTmMU98SZ+/bB4cpy1BJE7DLcNfIuVJv0mHNecFiSztL5e384zRM&#10;7KmvdsfrF8pH+RkWSnXHvdJ6POq3HyAS9ek//GwfjIbX2Tv8nc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IVTs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8" o:spid="_x0000_s154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me1sIA&#10;AADcAAAADwAAAGRycy9kb3ducmV2LnhtbERPz2vCMBS+D/wfwhO8zdSCY1SjiOIYeBh1O+jttXk2&#10;xealNKmt//1yGOz48f1eb0fbiAd1vnasYDFPQBCXTtdcKfj5Pr6+g/ABWWPjmBQ8ycN2M3lZY6bd&#10;wDk9zqESMYR9hgpMCG0mpS8NWfRz1xJH7uY6iyHCrpK6wyGG20amSfImLdYcGwy2tDdU3s+9VXDV&#10;i37oD9VXbsai+AjpKb9dCqVm03G3AhFoDP/iP/enVrBM4/x4Jh4B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GZ7WwgAAANwAAAAPAAAAAAAAAAAAAAAAAJgCAABkcnMvZG93&#10;bnJldi54bWxQSwUGAAAAAAQABAD1AAAAhwMAAAAA&#10;" fillcolor="#f0e6d7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19" o:spid="_x0000_s154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U7TcYA&#10;AADcAAAADwAAAGRycy9kb3ducmV2LnhtbESPQWvCQBSE74X+h+UVvNVNApaSuoq0tAgeSrSH9vaS&#10;fWaD2bchuzHx37uC0OMwM98wy/VkW3Gm3jeOFaTzBARx5XTDtYKfw+fzKwgfkDW2jknBhTysV48P&#10;S8y1G7mg8z7UIkLY56jAhNDlUvrKkEU/dx1x9I6utxii7Gupexwj3LYyS5IXabHhuGCwo3dD1Wk/&#10;WAV/Oh3G4aP+LsxUll8h2xXH31Kp2dO0eQMRaAr/4Xt7qxUsshRuZ+IR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U7Tc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0" o:spid="_x0000_s154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V9vcQA&#10;AADcAAAADwAAAGRycy9kb3ducmV2LnhtbESPQWvCQBSE7wX/w/IEb3VjwFKiq6hg0UPB2Hp/ZJ9J&#10;MPs27G6T6K93C4Ueh5n5hlmuB9OIjpyvLSuYTRMQxIXVNZcKvr/2r+8gfEDW2FgmBXfysF6NXpaY&#10;adtzTt05lCJC2GeooAqhzaT0RUUG/dS2xNG7WmcwROlKqR32EW4amSbJmzRYc1yosKVdRcXt/GMU&#10;hM/8lH5s88JcDnd37B6n2bzslZqMh80CRKAh/If/2getYJ6m8HsmHgG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Ffb3EAAAA3AAAAA8AAAAAAAAAAAAAAAAAmAIAAGRycy9k&#10;b3ducmV2LnhtbFBLBQYAAAAABAAEAPUAAACJAwAAAAA=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1" o:spid="_x0000_s154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nYJsUA&#10;AADcAAAADwAAAGRycy9kb3ducmV2LnhtbESPQWvCQBSE70L/w/IKvenGFEVSV6mCxR4KJrb3R/Y1&#10;Cc2+DbtrEvvruwXB4zAz3zDr7Wha0ZPzjWUF81kCgri0uuFKwef5MF2B8AFZY2uZFFzJw3bzMFlj&#10;pu3AOfVFqESEsM9QQR1Cl0npy5oM+pntiKP3bZ3BEKWrpHY4RLhpZZokS2mw4bhQY0f7msqf4mIU&#10;hI/8lL7t8tJ8Ha/uvf89zRfVoNTT4/j6AiLQGO7hW/uoFSzSZ/g/E4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dgm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2" o:spid="_x0000_s154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BAUsUA&#10;AADcAAAADwAAAGRycy9kb3ducmV2LnhtbESPQWvCQBSE70L/w/IKvenGUEVSV6mCxR4KJrb3R/Y1&#10;Cc2+DbtrEvvruwXB4zAz3zDr7Wha0ZPzjWUF81kCgri0uuFKwef5MF2B8AFZY2uZFFzJw3bzMFlj&#10;pu3AOfVFqESEsM9QQR1Cl0npy5oM+pntiKP3bZ3BEKWrpHY4RLhpZZokS2mw4bhQY0f7msqf4mIU&#10;hI/8lL7t8tJ8Ha/uvf89zRfVoNTT4/j6AiLQGO7hW/uoFSzSZ/g/E4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EBS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3" o:spid="_x0000_s154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+cvMYA&#10;AADcAAAADwAAAGRycy9kb3ducmV2LnhtbESPT2vCQBTE70K/w/IKXqTZVbF/0qwi0oK9CFov3p7Z&#10;1yQ0+zbNriZ+e1coeBxm5jdMtuhtLc7U+sqxhnGiQBDnzlRcaNh/fz69gvAB2WDtmDRcyMNi/jDI&#10;MDWu4y2dd6EQEcI+RQ1lCE0qpc9LsugT1xBH78e1FkOUbSFNi12E21pOlHqWFiuOCyU2tCop/92d&#10;rIau2hzy8VfxoS4vR7XF49t09Ge0Hj72y3cQgfpwD/+310bDbDKD25l4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+cvM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4" o:spid="_x0000_s154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0Cy8YA&#10;AADcAAAADwAAAGRycy9kb3ducmV2LnhtbESPzWsCMRTE74L/Q3hCL6KJlvqxGkWKhfZS8OPi7bl5&#10;7i5uXtZNdNf/vikUehxm5jfMct3aUjyo9oVjDaOhAkGcOlNwpuF4+BjMQPiAbLB0TBqe5GG96naW&#10;mBjX8I4e+5CJCGGfoIY8hCqR0qc5WfRDVxFH7+JqiyHKOpOmxibCbSnHSk2kxYLjQo4VveeUXvd3&#10;q6Epvk/p6Cvbquf0rHZ4nr/2b0brl167WYAI1Ib/8F/702h4G0/g90w8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0Cy8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5" o:spid="_x0000_s154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0gqsMA&#10;AADcAAAADwAAAGRycy9kb3ducmV2LnhtbESPQUvDQBSE70L/w/IK3uzGQqrEbou0CB41SqC3Z/aZ&#10;DWbfht1nmv57VxA8DjPzDbPdz35QE8XUBzZwuypAEbfB9twZeH97urkHlQTZ4hCYDFwowX63uNpi&#10;ZcOZX2mqpVMZwqlCA05krLROrSOPaRVG4ux9huhRsoydthHPGe4HvS6KjfbYc15wONLBUftVf3sD&#10;m6msj5f+o4kvDTWTO51EYmnM9XJ+fAAlNMt/+K/9bA2U6zv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w0gqs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6" o:spid="_x0000_s154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02MAA&#10;AADcAAAADwAAAGRycy9kb3ducmV2LnhtbERPTUvDQBC9C/0Pywje7MZCisRuS2kReqxRAr2N2TEb&#10;zM6G3TFN/717EDw+3vdmN/tBTRRTH9jA07IARdwG23Nn4OP99fEZVBJki0NgMnCjBLvt4m6DlQ1X&#10;fqOplk7lEE4VGnAiY6V1ah15TMswEmfuK0SPkmHstI14zeF+0KuiWGuPPecGhyMdHLXf9Y83sJ7K&#10;+njrP5t4bqiZ3OUiEktjHu7n/QsooVn+xX/ukzVQrvLafCYfAb3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pK02MAAAADcAAAADwAAAAAAAAAAAAAAAACYAgAAZHJzL2Rvd25y&#10;ZXYueG1sUEsFBgAAAAAEAAQA9QAAAIUDAAAAAA==&#10;" fillcolor="#ede3d4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7" o:spid="_x0000_s155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7PZ8IA&#10;AADcAAAADwAAAGRycy9kb3ducmV2LnhtbESPwWrDMBBE74H+g9hCb7EcQ0PrWgl2IZBTIG4IPS7W&#10;1jaxVkZSbefvq0Khx2Fm3jDFfjGDmMj53rKCTZKCIG6s7rlVcPk4rF9A+ICscbBMCu7kYb97WBWY&#10;azvzmaY6tCJC2OeooAthzKX0TUcGfWJH4uh9WWcwROlaqR3OEW4GmaXpVhrsOS50ONJ7R82t/jYK&#10;0NQndz1lNVc4cXUfyk+HpVJPj0v5BiLQEv7Df+2jVvCcvcL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7s9nwgAAANwAAAAPAAAAAAAAAAAAAAAAAJgCAABkcnMvZG93&#10;bnJldi54bWxQSwUGAAAAAAQABAD1AAAAhwMAAAAA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8" o:spid="_x0000_s155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3wJ78A&#10;AADcAAAADwAAAGRycy9kb3ducmV2LnhtbERPy2rCQBTdC/2H4Ra6M5MqLRIzSiwIroSmIi4vmWsS&#10;zNwJM2Mef99ZFLo8nHe+n0wnBnK+tazgPUlBEFdWt1wruPwclxsQPiBr7CyTgpk87HcvixwzbUf+&#10;pqEMtYgh7DNU0ITQZ1L6qiGDPrE9ceTu1hkMEbpaaodjDDedXKXppzTYcmxosKevhqpH+TQK0JRn&#10;dz2vSj7gwIe5K24OC6XeXqdiCyLQFP7Ff+6TVvCxjvPjmXg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DfAnvwAAANwAAAAPAAAAAAAAAAAAAAAAAJgCAABkcnMvZG93bnJl&#10;di54bWxQSwUGAAAAAAQABAD1AAAAhAMAAAAA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29" o:spid="_x0000_s155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FVvMEA&#10;AADcAAAADwAAAGRycy9kb3ducmV2LnhtbESPQYvCMBSE7wv+h/AEb2uq4iLVKFUQPAl2RTw+mmdb&#10;bF5KEmv990ZY2OMwM98wq01vGtGR87VlBZNxAoK4sLrmUsH5d/+9AOEDssbGMil4kYfNevC1wlTb&#10;J5+oy0MpIoR9igqqENpUSl9UZNCPbUscvZt1BkOUrpTa4TPCTSOnSfIjDdYcFypsaVdRcc8fRgGa&#10;/Ogux2nOW+x4+2qyq8NMqdGwz5YgAvXhP/zXPmgF89kEPmfiEZ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BVbz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0" o:spid="_x0000_s155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fV88QA&#10;AADcAAAADwAAAGRycy9kb3ducmV2LnhtbESPwWrDMBBE74X8g9hAb42cmDbGiRKSQGgPPTSOP2Cx&#10;tpaptTKSErt/XxUKPQ4z84bZ7ifbizv50DlWsFxkIIgbpztuFdTX81MBIkRkjb1jUvBNAfa72cMW&#10;S+1GvtC9iq1IEA4lKjAxDqWUoTFkMSzcQJy8T+ctxiR9K7XHMcFtL1dZ9iItdpwWDA50MtR8VTer&#10;4LT+OFav/t1QUecHufRHZGuUepxPhw2ISFP8D/+137SC53wFv2fS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31fP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1" o:spid="_x0000_s155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twaMIA&#10;AADcAAAADwAAAGRycy9kb3ducmV2LnhtbESPQWsCMRSE7wX/Q3iCt5rVpVVWo6gg9tBDXf0Bj81z&#10;s7h5WZKo6783hUKPw8x8wyzXvW3FnXxoHCuYjDMQxJXTDdcKzqf9+xxEiMgaW8ek4EkB1qvB2xIL&#10;7R58pHsZa5EgHApUYGLsCilDZchiGLuOOHkX5y3GJH0ttcdHgttWTrPsU1psOC0Y7GhnqLqWN6tg&#10;N/vZlgf/bWh+zjdy4rfI1ig1GvabBYhIffwP/7W/tIKPPI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O3Bo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2" o:spid="_x0000_s155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LoHMQA&#10;AADcAAAADwAAAGRycy9kb3ducmV2LnhtbESPwW7CMBBE70j8g7VI3MBJKRSlMQiQUHvg0AY+YBVv&#10;46jxOrJdCH+PK1XqcTQzbzTldrCduJIPrWMF+TwDQVw73XKj4HI+ztYgQkTW2DkmBXcKsN2MRyUW&#10;2t34k65VbESCcChQgYmxL6QMtSGLYe564uR9OW8xJukbqT3eEtx28inLVtJiy2nBYE8HQ/V39WMV&#10;HF4+9tWbPxlaXxY7mfs9sjVKTSfD7hVEpCH+h//a71rBcvEMv2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S6Bz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3" o:spid="_x0000_s155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yvwsQA&#10;AADcAAAADwAAAGRycy9kb3ducmV2LnhtbESPT2sCMRTE7wW/Q3iCt5q1osjWKCK27MFD/VPo8bF5&#10;zS5uXtYk1fXbm4LgcZiZ3zDzZWcbcSEfascKRsMMBHHpdM1GwfHw8ToDESKyxsYxKbhRgOWi9zLH&#10;XLsr7+iyj0YkCIccFVQxtrmUoazIYhi6ljh5v85bjEl6I7XHa4LbRr5l2VRarDktVNjSuqLytP+z&#10;Cmbm0/xsy2JnYvH17Tft+GyQlRr0u9U7iEhdfIYf7UIrmIwn8H8mHQG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Mr8L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4" o:spid="_x0000_s155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4xtcQA&#10;AADcAAAADwAAAGRycy9kb3ducmV2LnhtbESPT2sCMRTE7wW/Q3iCt5q1osjWKCKt7MGD/wo9Pjav&#10;2cXNyzaJun57Uyh4HGbmN8x82dlGXMmH2rGC0TADQVw6XbNRcDp+vs5AhIissXFMCu4UYLnovcwx&#10;1+7Ge7oeohEJwiFHBVWMbS5lKCuyGIauJU7ej/MWY5LeSO3xluC2kW9ZNpUWa04LFba0rqg8Hy5W&#10;wcxszPe2LPYmFrsv/9GOfw2yUoN+t3oHEamLz/B/u9AKJuMp/J1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eMbX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5" o:spid="_x0000_s155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yHMMA&#10;AADcAAAADwAAAGRycy9kb3ducmV2LnhtbESPzWoCMRSF9wXfIVyhu5pptbZMjVJGii5rLLTLy+Q6&#10;CZ3cDJOo49sbodDl4fx8nMVq8K04UR9dYAWPkwIEcR2M40bB1/7j4RVETMgG28Ck4EIRVsvR3QJL&#10;E868o5NOjcgjHEtUYFPqSiljbcljnISOOHuH0HtMWfaNND2e87hv5VNRzKVHx5lgsaPKUv2rjz5D&#10;pn79/en1TzXrqsay1ht3cErdj4f3NxCJhvQf/mtvjYLn6QvczuQj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oyHMMAAADcAAAADwAAAAAAAAAAAAAAAACYAgAAZHJzL2Rv&#10;d25yZXYueG1sUEsFBgAAAAAEAAQA9QAAAIgDAAAAAA==&#10;" fillcolor="#e9dfd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6" o:spid="_x0000_s155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WmbsAA&#10;AADcAAAADwAAAGRycy9kb3ducmV2LnhtbERPTUsDMRC9C/0PYQrebNZWRbZNS1kRPWoq2OOwmW6C&#10;m8myie36752D4PHxvje7KfbqTGMOiQ3cLipQxG1ygTsDH4fnm0dQuSA77BOTgR/KsNvOrjZYu3Th&#10;dzrb0ikJ4VyjAV/KUGudW08R8yINxMKd0hixCBw77Ua8SHjs9bKqHnTEwNLgcaDGU/tlv6OUrOLT&#10;51u0x+ZuaDrP1r6EUzDmej7t16AKTeVf/Od+dQbuV7JWzsgR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aWmbsAAAADcAAAADwAAAAAAAAAAAAAAAACYAgAAZHJzL2Rvd25y&#10;ZXYueG1sUEsFBgAAAAAEAAQA9QAAAIUDAAAAAA==&#10;" fillcolor="#e9dfd0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7" o:spid="_x0000_s1560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1oDsMA&#10;AADcAAAADwAAAGRycy9kb3ducmV2LnhtbESP3YrCMBSE7wXfIRzBuzXVsv5Uo7iC6N4IVh/g2Bzb&#10;YnPSbaJ2394sLHg5zMw3zGLVmko8qHGlZQXDQQSCOLO65FzB+bT9mIJwHlljZZkU/JKD1bLbWWCi&#10;7ZOP9Eh9LgKEXYIKCu/rREqXFWTQDWxNHLyrbQz6IJtc6gafAW4qOYqisTRYclgosKZNQdktvRsF&#10;dvr9xSmPq/bHxvXkcNmZ3TlWqt9r13MQnlr/Dv+391rBZzyDvzPhCM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1oDs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8" o:spid="_x0000_s1561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Gy7sIA&#10;AADcAAAADwAAAGRycy9kb3ducmV2LnhtbERPzW6CQBC+m/QdNtOkt7K0tmiQxdQmxnoxKfUBRnYE&#10;UnYW2RXo23cPJh6/fP/ZejKtGKh3jWUFL1EMgri0uuFKwfFn+7wE4TyyxtYyKfgjB+v8YZZhqu3I&#10;3zQUvhIhhF2KCmrvu1RKV9Zk0EW2Iw7c2fYGfYB9JXWPYwg3rXyN40QabDg01NjRZ03lb3E1Cuxy&#10;v+GCk3a62Hm3OJx2ZnecK/X0OH2sQHia/F18c39pBe9vYX44E46Az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UbLu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39" o:spid="_x0000_s1562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0XdcMA&#10;AADcAAAADwAAAGRycy9kb3ducmV2LnhtbESP0YrCMBRE3wX/IVxh3zRVd6tUo6iw6L4IVj/g2lzb&#10;YnNTm6x2/34jCD4OM3OGmS9bU4k7Na60rGA4iEAQZ1aXnCs4Hb/7UxDOI2usLJOCP3KwXHQ7c0y0&#10;ffCB7qnPRYCwS1BB4X2dSOmyggy6ga2Jg3exjUEfZJNL3eAjwE0lR1EUS4Mlh4UCa9oUlF3TX6PA&#10;Tn/WnHJctTc7rif789ZsT2OlPnrtagbCU+vf4Vd7pxV8fQ7heSYcAb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0Xdc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0" o:spid="_x0000_s1563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qgAsQA&#10;AADcAAAADwAAAGRycy9kb3ducmV2LnhtbESP0WrCQBRE3wv+w3KFvtWNobUaXUXahip9MvoBl+w1&#10;G8zeDdmtSf++Kwg+DjNzhlltBtuIK3W+dqxgOklAEJdO11wpOB3zlzkIH5A1No5JwR952KxHTyvM&#10;tOv5QNciVCJC2GeowITQZlL60pBFP3EtcfTOrrMYouwqqTvsI9w2Mk2SmbRYc1ww2NKHofJS/FoF&#10;n19O6327fTflYv9T5P20+U5zpZ7Hw3YJItAQHuF7e6cVvL2mcDs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aoAL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1" o:spid="_x0000_s1564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YFmcUA&#10;AADcAAAADwAAAGRycy9kb3ducmV2LnhtbESPwW7CMBBE75X4B2uRuBUHKLSkGISACKKemvYDVvES&#10;R43XUWxI+vd1pUo9jmbmjWazG2wj7tT52rGC2TQBQVw6XXOl4PMje3wB4QOyxsYxKfgmD7vt6GGD&#10;qXY9v9O9CJWIEPYpKjAhtKmUvjRk0U9dSxy9q+sshii7SuoO+wi3jZwnyUparDkuGGzpYKj8Km5W&#10;wfHktM7b/bMp1/lbkfWz5jzPlJqMh/0riEBD+A//tS9awfJpAb9n4hG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VgWZxQAAANwAAAAPAAAAAAAAAAAAAAAAAJgCAABkcnMv&#10;ZG93bnJldi54bWxQSwUGAAAAAAQABAD1AAAAigMAAAAA&#10;" fillcolor="#e7ddce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2" o:spid="_x0000_s1565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0lMMA&#10;AADcAAAADwAAAGRycy9kb3ducmV2LnhtbESP0YrCMBRE34X9h3AXfNN0F5XSNcoiiqJPVj/g2txt&#10;yzY3JYla/XojCD4OM3OGmc4704gLOV9bVvA1TEAQF1bXXCo4HlaDFIQPyBoby6TgRh7ms4/eFDNt&#10;r7ynSx5KESHsM1RQhdBmUvqiIoN+aFvi6P1ZZzBE6UqpHV4j3DTyO0km0mDNcaHClhYVFf/52Sjg&#10;+3JxaNPTbuOSrVxP8nS7HKdK9T+73x8QgbrwDr/aG61gPBrB80w8An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B0lMMAAADcAAAADwAAAAAAAAAAAAAAAACYAgAAZHJzL2Rv&#10;d25yZXYueG1sUEsFBgAAAAAEAAQA9QAAAIgDAAAAAA==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3" o:spid="_x0000_s1566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RD8QA&#10;AADcAAAADwAAAGRycy9kb3ducmV2LnhtbESP0WrCQBRE3wv9h+UWfKubFiMhuglFFMU+NfoB1+w1&#10;CWbvht2tRr++Wyj0cZiZM8yyHE0vruR8Z1nB2zQBQVxb3XGj4HjYvGYgfEDW2FsmBXfyUBbPT0vM&#10;tb3xF12r0IgIYZ+jgjaEIZfS1y0Z9FM7EEfvbJ3BEKVrpHZ4i3DTy/ckmUuDHceFFgdatVRfqm+j&#10;gB/r1WHITp87l+zldl5l+3WaKTV5GT8WIAKN4T/8195pBekshd8z8Qj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s0Q/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4" o:spid="_x0000_s1567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5PeMUA&#10;AADcAAAADwAAAGRycy9kb3ducmV2LnhtbESPwWrDMBBE74X+g9hCbo3ckhjjRDYlpDSkp9j5gI21&#10;sU2slZHUxO3XV4VCjsPMvGHW5WQGcSXne8sKXuYJCOLG6p5bBcf6/TkD4QOyxsEyKfgmD2Xx+LDG&#10;XNsbH+hahVZECPscFXQhjLmUvunIoJ/bkTh6Z+sMhihdK7XDW4SbQb4mSSoN9hwXOhxp01Fzqb6M&#10;Av7ZbuoxO33uXLKXH2mV7bfLTKnZ0/S2AhFoCvfwf3unFSwXKfydiUdAF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k94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5" o:spid="_x0000_s1568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1p1sQA&#10;AADcAAAADwAAAGRycy9kb3ducmV2LnhtbESP3WrCQBSE74W+w3IKvSm6a6k/RFcRofTnSqMPcMye&#10;JqHZsyF7qunbdwXBy2FmvmGW69436kxdrANbGI8MKOIiuJpLC8fD23AOKgqywyYwWfijCOvVw2CJ&#10;mQsX3tM5l1IlCMcMLVQibaZ1LCryGEehJU7ed+g8SpJdqV2HlwT3jX4xZqo91pwWKmxpW1Hxk/96&#10;C7GZnPKTFObTPO/esZ9NZfuF1j499psFKKFe7uFb+8NZmLzO4HomHQG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dadb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6" o:spid="_x0000_s1569" style="position:absolute;left:387;top:-5232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L9pMEA&#10;AADcAAAADwAAAGRycy9kb3ducmV2LnhtbERPzWrCQBC+F/oOyxS8FN1tqVGiqxShaD3Z1AcYs2MS&#10;mp0N2anGt+8eCh4/vv/levCtulAfm8AWXiYGFHEZXMOVheP3x3gOKgqywzYwWbhRhPXq8WGJuQtX&#10;/qJLIZVKIRxztFCLdLnWsazJY5yEjjhx59B7lAT7Srserynct/rVmEx7bDg11NjRpqbyp/j1FmI7&#10;PRUnKc2neT5scZhlstmjtaOn4X0BSmiQu/jfvXMWpm9pbTqTjoBe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C/aTBAAAA3AAAAA8AAAAAAAAAAAAAAAAAmAIAAGRycy9kb3du&#10;cmV2LnhtbFBLBQYAAAAABAAEAPUAAACGAwAAAAA=&#10;" fillcolor="#e5dbcc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</w:p>
                    </w:txbxContent>
                  </v:textbox>
                </v:rect>
                <v:rect id="Rectangle 547" o:spid="_x0000_s1570" style="position:absolute;left:43935;top:22320;width:8090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DqsIA&#10;AADcAAAADwAAAGRycy9kb3ducmV2LnhtbESP3WoCMRSE7wu+QziCdzWrWNHVKFIQbPHG1Qc4bM7+&#10;YHKyJKm7ffumIHg5zMw3zHY/WCMe5EPrWMFsmoEgLp1uuVZwux7fVyBCRNZoHJOCXwqw343etphr&#10;1/OFHkWsRYJwyFFBE2OXSxnKhiyGqeuIk1c5bzEm6WupPfYJbo2cZ9lSWmw5LTTY0WdD5b34sQrk&#10;tTj2q8L4zH3Pq7P5Ol0qckpNxsNhAyLSEF/hZ/ukFXws1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xAOqwgAAANwAAAAPAAAAAAAAAAAAAAAAAJgCAABkcnMvZG93&#10;bnJldi54bWxQSwUGAAAAAAQABAD1AAAAhwMAAAAA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548" o:spid="_x0000_s1571" style="position:absolute;left:44088;top:17932;width:7454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c86sAA&#10;AADcAAAADwAAAGRycy9kb3ducmV2LnhtbERPS2rDMBDdF3IHMYHsGrmBFONaDqUQSEI2sXuAwRp/&#10;qDQykhK7t68WgS4f718eFmvEg3wYHSt422YgiFunR+4VfDfH1xxEiMgajWNS8EsBDtXqpcRCu5lv&#10;9KhjL1IIhwIVDDFOhZShHchi2LqJOHGd8xZjgr6X2uOcwq2Ruyx7lxZHTg0DTvQ1UPtT360C2dTH&#10;Oa+Nz9xl113N+XTryCm1WS+fHyAiLfFf/HSftIL9Ps1PZ9IRk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Cc86sAAAADcAAAADwAAAAAAAAAAAAAAAACYAgAAZHJzL2Rvd25y&#10;ZXYueG1sUEsFBgAAAAAEAAQA9QAAAIUDAAAAAA==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49" o:spid="_x0000_s1572" style="position:absolute;left:45548;top:18935;width:4959;height:13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uZccIA&#10;AADcAAAADwAAAGRycy9kb3ducmV2LnhtbESP3YrCMBSE74V9h3AE72yq4CJdoyyCoOKNdR/g0Jz+&#10;sMlJSbK2vr0RhL0cZuYbZrMbrRF38qFzrGCR5SCIK6c7bhT83A7zNYgQkTUax6TgQQF224/JBgvt&#10;Br7SvYyNSBAOBSpoY+wLKUPVksWQuZ44ebXzFmOSvpHa45Dg1shlnn9Kix2nhRZ72rdU/ZZ/VoG8&#10;lYdhXRqfu/OyvpjT8VqTU2o2Hb+/QEQa43/43T5qBavVA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5lxwgAAANwAAAAPAAAAAAAAAAAAAAAAAJgCAABkcnMvZG93&#10;bnJldi54bWxQSwUGAAAAAAQABAD1AAAAhwMAAAAA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Item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Edital</w:t>
                        </w:r>
                        <w:proofErr w:type="spellEnd"/>
                      </w:p>
                    </w:txbxContent>
                  </v:textbox>
                </v:rect>
                <v:line id="Line 550" o:spid="_x0000_s1573" style="position:absolute;visibility:visible;mso-wrap-style:square" from="20275,17087" to="20815,17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l/0sMAAADcAAAADwAAAGRycy9kb3ducmV2LnhtbESPT2sCMRTE7wW/Q3hCbzXrwlrZGqVK&#10;BW/iv54fm+dm6eZlTVJdv30jCD0OM/MbZrbobSuu5EPjWMF4lIEgrpxuuFZwPKzfpiBCRNbYOiYF&#10;dwqwmA9eZlhqd+MdXfexFgnCoUQFJsaulDJUhiyGkeuIk3d23mJM0tdSe7wluG1lnmUTabHhtGCw&#10;o5Wh6mf/axVML+ab3dnn9yWjf98U68nX9qTU67D//AARqY//4Wd7oxUURQ6PM+kI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5f9LDAAAA3AAAAA8AAAAAAAAAAAAA&#10;AAAAoQIAAGRycy9kb3ducmV2LnhtbFBLBQYAAAAABAAEAPkAAACRAwAAAAA=&#10;" strokeweight="33e-5mm"/>
                <v:line id="Line 551" o:spid="_x0000_s1574" style="position:absolute;flip:x y;visibility:visible;mso-wrap-style:square" from="19665,17240" to="20891,17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rbKMMAAADcAAAADwAAAGRycy9kb3ducmV2LnhtbESPQWsCMRSE7wX/Q3iCt5pVUWQ1ipQK&#10;vbXa4vmRPDeLm5d1k667/fWNIHgcZuYbZr3tXCVaakLpWcFknIEg1t6UXCj4+d6/LkGEiGyw8kwK&#10;egqw3Qxe1pgbf+MDtcdYiAThkKMCG2OdSxm0JYdh7Gvi5J194zAm2RTSNHhLcFfJaZYtpMOS04LF&#10;mt4s6cvx1yn46t//9Fnb3dWfyrhf9O2Uik+lRsNutwIRqYvP8KP9YRTM5zO4n0lHQG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a2yjDAAAA3AAAAA8AAAAAAAAAAAAA&#10;AAAAoQIAAGRycy9kb3ducmV2LnhtbFBLBQYAAAAABAAEAPkAAACRAwAAAAA=&#10;" strokeweight="33e-5mm">
                  <v:stroke joinstyle="bevel" endcap="round"/>
                </v:line>
                <v:line id="Line 552" o:spid="_x0000_s1575" style="position:absolute;flip:x y;visibility:visible;mso-wrap-style:square" from="20275,16471" to="20891,17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NDXMMAAADcAAAADwAAAGRycy9kb3ducmV2LnhtbESPQWsCMRSE7wX/Q3iCt5pVVGQ1ipQK&#10;vbXa4vmRPDeLm5d1k667/fWNIHgcZuYbZr3tXCVaakLpWcFknIEg1t6UXCj4+d6/LkGEiGyw8kwK&#10;egqw3Qxe1pgbf+MDtcdYiAThkKMCG2OdSxm0JYdh7Gvi5J194zAm2RTSNHhLcFfJaZYtpMOS04LF&#10;mt4s6cvx1yn46t//9Fnb3dWfyrhf9O2Uik+lRsNutwIRqYvP8KP9YRTM5zO4n0lHQG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zQ1zDAAAA3AAAAA8AAAAAAAAAAAAA&#10;AAAAoQIAAGRycy9kb3ducmV2LnhtbFBLBQYAAAAABAAEAPkAAACRAwAAAAA=&#10;" strokeweight="33e-5mm">
                  <v:stroke joinstyle="bevel" endcap="round"/>
                </v:line>
                <v:rect id="Rectangle 553" o:spid="_x0000_s1576" style="position:absolute;left:18897;top:17551;width:3137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CfcsEA&#10;AADcAAAADwAAAGRycy9kb3ducmV2LnhtbESP3YrCMBSE74V9h3CEvdNUoYtUo4gguOKN1Qc4NKc/&#10;mJyUJGu7b28WhL0cZuYbZrMbrRFP8qFzrGAxz0AQV0533Ci4346zFYgQkTUax6TglwLsth+TDRba&#10;DXylZxkbkSAcClTQxtgXUoaqJYth7nri5NXOW4xJ+kZqj0OCWyOXWfYlLXacFlrs6dBS9Sh/rAJ5&#10;K4/DqjQ+c+dlfTHfp2tNTqnP6bhfg4g0xv/wu33SCvI8h7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Qn3LBAAAA3AAAAA8AAAAAAAAAAAAAAAAAmAIAAGRycy9kb3du&#10;cmV2LnhtbFBLBQYAAAAABAAEAPUAAACGAwAAAAA=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554" o:spid="_x0000_s1577" style="position:absolute;flip:x;visibility:visible;mso-wrap-style:square" from="19507,10699" to="19818,11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LU7cMAAADcAAAADwAAAGRycy9kb3ducmV2LnhtbESP3WrCQBCF7wu+wzIF7+qmhUhMXSUI&#10;BcUW8ecBhuw0iWZnw+5q4tu7hYKXh/PzcebLwbTiRs43lhW8TxIQxKXVDVcKTsevtwyED8gaW8uk&#10;4E4elovRyxxzbXve0+0QKhFH2OeooA6hy6X0ZU0G/cR2xNH7tc5giNJVUjvs47hp5UeSTKXBhiOh&#10;xo5WNZWXw9VE7nm/TU5Fscvs1vWzNEt/6Huj1Ph1KD5BBBrCM/zfXmsFaTqFvzPx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i1O3DAAAA3AAAAA8AAAAAAAAAAAAA&#10;AAAAoQIAAGRycy9kb3ducmV2LnhtbFBLBQYAAAAABAAEAPkAAACRAwAAAAA=&#10;" strokeweight="33e-5mm"/>
                <v:line id="Line 555" o:spid="_x0000_s1578" style="position:absolute;flip:x;visibility:visible;mso-wrap-style:square" from="18897,11544" to="19278,12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5xdsQAAADcAAAADwAAAGRycy9kb3ducmV2LnhtbESP3WrCQBCF7wu+wzJC7+rGQtoYXSUI&#10;BYstxZ8HGLJjEs3Oht3VpG/fFYReHs7Px1msBtOKGznfWFYwnSQgiEurG64UHA8fLxkIH5A1tpZJ&#10;wS95WC1HTwvMte15R7d9qEQcYZ+jgjqELpfSlzUZ9BPbEUfvZJ3BEKWrpHbYx3HTytckeZMGG46E&#10;Gjta11Re9lcTuefdNjkWxU9mt66fpVn6TV+fSj2Ph2IOItAQ/sOP9kYrSNN3uJ+JR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7nF2xAAAANwAAAAPAAAAAAAAAAAA&#10;AAAAAKECAABkcnMvZG93bnJldi54bWxQSwUGAAAAAAQABAD5AAAAkgMAAAAA&#10;" strokeweight="33e-5mm"/>
                <v:line id="Line 556" o:spid="_x0000_s1579" style="position:absolute;flip:y;visibility:visible;mso-wrap-style:square" from="18821,10928" to="19126,1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Bz9b4AAADcAAAADwAAAGRycy9kb3ducmV2LnhtbERPy4rCMBTdD/gP4QruxlRFkWoUFQRn&#10;6QPB3aW5bYrNTUmi1r83iwGXh/NerjvbiCf5UDtWMBpmIIgLp2uuFFzO+985iBCRNTaOScGbAqxX&#10;vZ8l5tq9+EjPU6xECuGQowITY5tLGQpDFsPQtcSJK523GBP0ldQeXyncNnKcZTNpsebUYLClnaHi&#10;fnpYBch3s2snj/nN62tW6e1fWZc3pQb9brMAEamLX/G/+6AVTKdpbTqTj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yMHP1vgAAANwAAAAPAAAAAAAAAAAAAAAAAKEC&#10;AABkcnMvZG93bnJldi54bWxQSwUGAAAAAAQABAD5AAAAjAMAAAAA&#10;" strokeweight="33e-5mm">
                  <v:stroke joinstyle="bevel" endcap="round"/>
                </v:line>
                <v:line id="Line 557" o:spid="_x0000_s1580" style="position:absolute;flip:y;visibility:visible;mso-wrap-style:square" from="18821,11468" to="19818,1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zWbsQAAADcAAAADwAAAGRycy9kb3ducmV2LnhtbESPwWrDMBBE74X8g9hCbrXcBhfXjRLS&#10;QKA9NgmB3BZrbZlYKyMpsfP3VaHQ4zAzb5jlerK9uJEPnWMFz1kOgrh2uuNWwfGweypBhIissXdM&#10;Cu4UYL2aPSyx0m7kb7rtYysShEOFCkyMQyVlqA1ZDJkbiJPXOG8xJulbqT2OCW57+ZLnr9Jix2nB&#10;4EBbQ/Vlf7UKkC9mOyyu5dnrU97qj6+ma85KzR+nzTuISFP8D/+1P7WConiD3zPpCM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fNZuxAAAANwAAAAPAAAAAAAAAAAA&#10;AAAAAKECAABkcnMvZG93bnJldi54bWxQSwUGAAAAAAQABAD5AAAAkgMAAAAA&#10;" strokeweight="33e-5mm">
                  <v:stroke joinstyle="bevel" endcap="round"/>
                </v:line>
                <v:rect id="Rectangle 558" o:spid="_x0000_s1581" style="position:absolute;left:17665;top:11696;width:3137;height:13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v2V8AA&#10;AADcAAAADwAAAGRycy9kb3ducmV2LnhtbERPS2rDMBDdF3IHMYHuGjmGBuNGCSUQSEo2sXuAwRp/&#10;qDQykmK7t68WhSwf778/LtaIiXwYHCvYbjIQxI3TA3cKvuvzWwEiRGSNxjEp+KUAx8PqZY+ldjPf&#10;aapiJ1IIhxIV9DGOpZSh6cli2LiROHGt8xZjgr6T2uOcwq2ReZbtpMWBU0OPI516an6qh1Ug6+o8&#10;F5XxmfvK25u5Xu4tOaVe18vnB4hIS3yK/90XreB9l+anM+kI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kv2V8AAAADcAAAADwAAAAAAAAAAAAAAAACYAgAAZHJzL2Rvd25y&#10;ZXYueG1sUEsFBgAAAAAEAAQA9QAAAIUDAAAAAA==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559" o:spid="_x0000_s1582" style="position:absolute;flip:x;visibility:visible;mso-wrap-style:square" from="28422,16395" to="28956,16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eGJMQAAADcAAAADwAAAGRycy9kb3ducmV2LnhtbESP3WrCQBCF74W+wzJC73RjIRKjq4RC&#10;oUWL+PMAQ3aapGZnw+7WxLd3hYKXh/PzcVabwbTiSs43lhXMpgkI4tLqhisF59PHJAPhA7LG1jIp&#10;uJGHzfpltMJc254PdD2GSsQR9jkqqEPocil9WZNBP7UdcfR+rDMYonSV1A77OG5a+ZYkc2mw4Uio&#10;saP3msrL8c9E7u9hm5yLYp/ZresXaZZ+0+5LqdfxUCxBBBrCM/zf/tQK0vkMHmfiEZD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J4YkxAAAANwAAAAPAAAAAAAAAAAA&#10;AAAAAKECAABkcnMvZG93bnJldi54bWxQSwUGAAAAAAQABAD5AAAAkgMAAAAA&#10;" strokeweight="33e-5mm"/>
                <v:line id="Line 560" o:spid="_x0000_s1583" style="position:absolute;flip:x y;visibility:visible;mso-wrap-style:square" from="27578,16236" to="28111,16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f96MQAAADcAAAADwAAAGRycy9kb3ducmV2LnhtbESPQWsCMRSE7wX/Q3iCt5rVopatUUQQ&#10;BT3UtR68PTavm8XNy5Kkuv57Uyj0OMzMN8x82dlG3MiH2rGC0TADQVw6XXOl4Ou0eX0HESKyxsYx&#10;KXhQgOWi9zLHXLs7H+lWxEokCIccFZgY21zKUBqyGIauJU7et/MWY5K+ktrjPcFtI8dZNpUWa04L&#10;BltaGyqvxY9VcNHkt29bLGi1+Rw5c9iHw3mm1KDfrT5AROrif/ivvdMKJtMx/J5JR0Aun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F/3oxAAAANwAAAAPAAAAAAAAAAAA&#10;AAAAAKECAABkcnMvZG93bnJldi54bWxQSwUGAAAAAAQABAD5AAAAkgMAAAAA&#10;" strokeweight="33e-5mm"/>
                <v:line id="Line 561" o:spid="_x0000_s1584" style="position:absolute;flip:x;visibility:visible;mso-wrap-style:square" from="26733,16160" to="27266,16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m9yMQAAADcAAAADwAAAGRycy9kb3ducmV2LnhtbESP3WrCQBCF7wXfYRmhd7ppSyRNXSUU&#10;hBYt4s8DDNlpkjY7G3ZXE9/eFQpeHs7Px1msBtOKCznfWFbwPEtAEJdWN1wpOB3X0wyED8gaW8uk&#10;4EoeVsvxaIG5tj3v6XIIlYgj7HNUUIfQ5VL6siaDfmY74uj9WGcwROkqqR32cdy08iVJ5tJgw5FQ&#10;Y0cfNZV/h7OJ3N/9JjkVxS6zG9e/pVn6TdsvpZ4mQ/EOItAQHuH/9qdWkM5f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ub3IxAAAANwAAAAPAAAAAAAAAAAA&#10;AAAAAKECAABkcnMvZG93bnJldi54bWxQSwUGAAAAAAQABAD5AAAAkgMAAAAA&#10;" strokeweight="33e-5mm"/>
                <v:line id="Line 562" o:spid="_x0000_s1585" style="position:absolute;flip:x y;visibility:visible;mso-wrap-style:square" from="25882,16008" to="26422,16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LAB8UAAADcAAAADwAAAGRycy9kb3ducmV2LnhtbESPT2sCMRTE70K/Q3iF3mrWtv5hNYoU&#10;xIIe7FYP3h6b52Zx87IkqW6/vREKHoeZ+Q0zW3S2ERfyoXasYNDPQBCXTtdcKdj/rF4nIEJE1tg4&#10;JgV/FGAxf+rNMNfuyt90KWIlEoRDjgpMjG0uZSgNWQx91xIn7+S8xZikr6T2eE1w28i3LBtJizWn&#10;BYMtfRoqz8WvVXDU5NfvayxoudoNnNluwvYwVurluVtOQUTq4iP83/7SCoajD7ifSUd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rLAB8UAAADcAAAADwAAAAAAAAAA&#10;AAAAAAChAgAAZHJzL2Rvd25yZXYueG1sUEsFBgAAAAAEAAQA+QAAAJMDAAAAAA==&#10;" strokeweight="33e-5mm"/>
                <v:line id="Line 563" o:spid="_x0000_s1586" style="position:absolute;flip:x y;visibility:visible;mso-wrap-style:square" from="25038,15855" to="25577,15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5lnMQAAADcAAAADwAAAGRycy9kb3ducmV2LnhtbESPQWsCMRSE70L/Q3hCb5rVopXVKFIQ&#10;C/WgWz14e2yem8XNy5JE3f77plDwOMzMN8xi1dlG3MmH2rGC0TADQVw6XXOl4Pi9GcxAhIissXFM&#10;Cn4owGr50ltgrt2DD3QvYiUShEOOCkyMbS5lKA1ZDEPXEifv4rzFmKSvpPb4SHDbyHGWTaXFmtOC&#10;wZY+DJXX4mYVnDX57dsWC1pv9iNndl9hd3pX6rXfrecgInXxGf5vf2oFk+kE/s6k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mWcxAAAANwAAAAPAAAAAAAAAAAA&#10;AAAAAKECAABkcnMvZG93bnJldi54bWxQSwUGAAAAAAQABAD5AAAAkgMAAAAA&#10;" strokeweight="33e-5mm"/>
                <v:line id="Line 564" o:spid="_x0000_s1587" style="position:absolute;flip:x y;visibility:visible;mso-wrap-style:square" from="24193,15779" to="24733,15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z768UAAADcAAAADwAAAGRycy9kb3ducmV2LnhtbESPQWsCMRSE70L/Q3iF3rpZLW5laxQR&#10;xEI9tNt66O2xeW4WNy9Lkur23xtB8DjMzDfMfDnYTpzIh9axgnGWgyCunW65UfDzvXmegQgRWWPn&#10;mBT8U4Dl4mE0x1K7M3/RqYqNSBAOJSowMfallKE2ZDFkridO3sF5izFJ30jt8ZzgtpOTPC+kxZbT&#10;gsGe1obqY/VnFfxq8tuXLVa02nyOndl9hN3+Vamnx2H1BiLSEO/hW/tdK5gWBVzPpCMgF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Sz768UAAADcAAAADwAAAAAAAAAA&#10;AAAAAAChAgAAZHJzL2Rvd25yZXYueG1sUEsFBgAAAAAEAAQA+QAAAJMDAAAAAA==&#10;" strokeweight="33e-5mm"/>
                <v:line id="Line 565" o:spid="_x0000_s1588" style="position:absolute;flip:x y;visibility:visible;mso-wrap-style:square" from="23348,15627" to="23888,15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BecMUAAADcAAAADwAAAGRycy9kb3ducmV2LnhtbESPQWsCMRSE70L/Q3hCb5q1pVq2Zhcp&#10;iEI92G09eHtsXjeLm5clSXX9901B8DjMzDfMshxsJ87kQ+tYwWyagSCunW65UfD9tZ68gggRWWPn&#10;mBRcKUBZPIyWmGt34U86V7ERCcIhRwUmxj6XMtSGLIap64mT9+O8xZikb6T2eElw28mnLJtLiy2n&#10;BYM9vRuqT9WvVXDU5DfPG6xotd7PnNl9hN1hodTjeFi9gYg0xHv41t5qBS/zBfyfS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BecMUAAADcAAAADwAAAAAAAAAA&#10;AAAAAAChAgAAZHJzL2Rvd25yZXYueG1sUEsFBgAAAAAEAAQA+QAAAJMDAAAAAA==&#10;" strokeweight="33e-5mm"/>
                <v:line id="Line 566" o:spid="_x0000_s1589" style="position:absolute;flip:x y;visibility:visible;mso-wrap-style:square" from="22504,15544" to="23044,15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/KAsIAAADcAAAADwAAAGRycy9kb3ducmV2LnhtbERPz2vCMBS+D/wfwhN2W9M6ptIZiwji&#10;YB5mdYfdHs1bU2xeShK1+++Xw2DHj+/3qhptL27kQ+dYQZHlIIgbpztuFZxPu6cliBCRNfaOScEP&#10;BajWk4cVltrd+Ui3OrYihXAoUYGJcSilDI0hiyFzA3Hivp23GBP0rdQe7ync9nKW53NpsePUYHCg&#10;raHmUl+tgi9Nfv+8x5o2u4/CmcN7OHwulHqcjptXEJHG+C/+c79pBS/ztDadSUd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//KAsIAAADcAAAADwAAAAAAAAAAAAAA&#10;AAChAgAAZHJzL2Rvd25yZXYueG1sUEsFBgAAAAAEAAQA+QAAAJADAAAAAA==&#10;" strokeweight="33e-5mm"/>
                <v:line id="Line 567" o:spid="_x0000_s1590" style="position:absolute;flip:x y;visibility:visible;mso-wrap-style:square" from="21659,15392" to="22199,15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NvmcQAAADcAAAADwAAAGRycy9kb3ducmV2LnhtbESPQWsCMRSE7wX/Q3gFbzWrpVZXo0hB&#10;LOjBrnrw9tg8N0s3L0sSdfvvG6HQ4zAz3zDzZWcbcSMfascKhoMMBHHpdM2VguNh/TIBESKyxsYx&#10;KfihAMtF72mOuXZ3/qJbESuRIBxyVGBibHMpQ2nIYhi4ljh5F+ctxiR9JbXHe4LbRo6ybCwt1pwW&#10;DLb0Yaj8Lq5WwVmT37xusKDVej90ZrcNu9O7Uv3nbjUDEamL/+G/9qdW8DaewuNMOgJy8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s2+ZxAAAANwAAAAPAAAAAAAAAAAA&#10;AAAAAKECAABkcnMvZG93bnJldi54bWxQSwUGAAAAAAQABAD5AAAAkgMAAAAA&#10;" strokeweight="33e-5mm"/>
                <v:line id="Line 568" o:spid="_x0000_s1591" style="position:absolute;flip:x y;visibility:visible;mso-wrap-style:square" from="21120,15316" to="21355,15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BQ2cIAAADcAAAADwAAAGRycy9kb3ducmV2LnhtbERPz2vCMBS+C/4P4Qm7aapj6+hMiwji&#10;YB5mdYfdHs2zKTYvJcm0+++Xw2DHj+/3uhptL27kQ+dYwXKRgSBunO64VXA+7eYvIEJE1tg7JgU/&#10;FKAqp5M1Ftrd+Ui3OrYihXAoUIGJcSikDI0hi2HhBuLEXZy3GBP0rdQe7ync9nKVZc/SYsepweBA&#10;W0PNtf62Cr40+f3jHmva7D6Wzhzew+EzV+phNm5eQUQa47/4z/2mFTzlaX46k46AL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BQ2cIAAADcAAAADwAAAAAAAAAAAAAA&#10;AAChAgAAZHJzL2Rvd25yZXYueG1sUEsFBgAAAAAEAAQA+QAAAJADAAAAAA==&#10;" strokeweight="33e-5mm"/>
                <v:line id="Line 569" o:spid="_x0000_s1592" style="position:absolute;flip:y;visibility:visible;mso-wrap-style:square" from="21120,15011" to="22352,153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+GCMQAAADcAAAADwAAAGRycy9kb3ducmV2LnhtbESPzWrDMBCE74W+g9hCbo2chDbGjRKS&#10;QKA9NgmF3BZrbZlYKyPJP337qlDocZiZb5jNbrKtGMiHxrGCxTwDQVw63XCt4Ho5PecgQkTW2Dom&#10;Bd8UYLd9fNhgod3InzScYy0ShEOBCkyMXSFlKA1ZDHPXESevct5iTNLXUnscE9y2cpllr9Jiw2nB&#10;YEdHQ+X93FsFyHdz7FZ9fvP6K6v14aNqqptSs6dp/wYi0hT/w3/td63gZb2A3zPpCM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v4YIxAAAANwAAAAPAAAAAAAAAAAA&#10;AAAAAKECAABkcnMvZG93bnJldi54bWxQSwUGAAAAAAQABAD5AAAAkgMAAAAA&#10;" strokeweight="33e-5mm">
                  <v:stroke joinstyle="bevel" endcap="round"/>
                </v:line>
                <v:line id="Line 570" o:spid="_x0000_s1593" style="position:absolute;visibility:visible;mso-wrap-style:square" from="21120,15316" to="22199,15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m3zMUAAADcAAAADwAAAGRycy9kb3ducmV2LnhtbESPzWrDMBCE74W+g9hCbo3c/MeNEkog&#10;odCDyc8DLNbWMrVWrqQ4Tp++KhRyHGbmG2a16W0jOvKhdqzgZZiBIC6drrlScD7tnhcgQkTW2Dgm&#10;BTcKsFk/Pqww1+7KB+qOsRIJwiFHBSbGNpcylIYshqFriZP36bzFmKSvpPZ4TXDbyFGWzaTFmtOC&#10;wZa2hsqv48Uq+PaT6b74GMef7WLX9ctJYcZdodTgqX97BRGpj/fwf/tdK5jOR/B3Jh0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pm3zMUAAADcAAAADwAAAAAAAAAA&#10;AAAAAAChAgAAZHJzL2Rvd25yZXYueG1sUEsFBgAAAAAEAAQA+QAAAJMDAAAAAA==&#10;" strokeweight="33e-5mm">
                  <v:stroke joinstyle="bevel" endcap="round"/>
                </v:line>
                <v:rect id="Rectangle 571" o:spid="_x0000_s1594" style="position:absolute;left:23348;top:16084;width:3137;height:13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D+/cIA&#10;AADcAAAADwAAAGRycy9kb3ducmV2LnhtbESP3WoCMRSE7wu+QziCdzWrUpXVKFIQbPHG1Qc4bM7+&#10;YHKyJKm7ffumIHg5zMw3zHY/WCMe5EPrWMFsmoEgLp1uuVZwux7f1yBCRNZoHJOCXwqw343etphr&#10;1/OFHkWsRYJwyFFBE2OXSxnKhiyGqeuIk1c5bzEm6WupPfYJbo2cZ9lSWmw5LTTY0WdD5b34sQrk&#10;tTj268L4zH3Pq7P5Ol0qckpNxsNhAyLSEF/hZ/ukFXysF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QP79wgAAANwAAAAPAAAAAAAAAAAAAAAAAJgCAABkcnMvZG93&#10;bnJldi54bWxQSwUGAAAAAAQABAD1AAAAhwMAAAAA&#10;" filled="f" stroked="f">
                  <v:textbox style="mso-fit-shape-to-text:t" inset="0,0,0,0">
                    <w:txbxContent>
                      <w:p w:rsidR="00BA6A66" w:rsidRDefault="00BA6A66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572" o:spid="_x0000_s1595" style="position:absolute;flip:y;visibility:visible;mso-wrap-style:square" from="3841,9772" to="4381,9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mzYcQAAADcAAAADwAAAGRycy9kb3ducmV2LnhtbESP32rCMBTG74W9QzgD72a6YV3XGaUI&#10;gqIydD7AoTlruzUnJYm2vv0yGHj58f358c2Xg2nFlZxvLCt4niQgiEurG64UnD/XTxkIH5A1tpZJ&#10;wY08LBcPoznm2vZ8pOspVCKOsM9RQR1Cl0vpy5oM+ontiKP3ZZ3BEKWrpHbYx3HTypckmUmDDUdC&#10;jR2taip/ThcTud/HXXIuio/M7lz/lmbpgfZbpcaPQ/EOItAQ7uH/9kYrSF+n8HcmHgG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ibNhxAAAANwAAAAPAAAAAAAAAAAA&#10;AAAAAKECAABkcnMvZG93bnJldi54bWxQSwUGAAAAAAQABAD5AAAAkgMAAAAA&#10;" strokeweight="33e-5mm"/>
                <v:line id="Line 573" o:spid="_x0000_s1596" style="position:absolute;flip:y;visibility:visible;mso-wrap-style:square" from="4686,9620" to="5226,9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UW+sQAAADcAAAADwAAAGRycy9kb3ducmV2LnhtbESP3WrCQBCF7wu+wzJC7+rGQtoYXSUI&#10;BYstxZ8HGLJjEs3Oht3VpG/fFYReHs7Px1msBtOKGznfWFYwnSQgiEurG64UHA8fLxkIH5A1tpZJ&#10;wS95WC1HTwvMte15R7d9qEQcYZ+jgjqELpfSlzUZ9BPbEUfvZJ3BEKWrpHbYx3HTytckeZMGG46E&#10;Gjta11Re9lcTuefdNjkWxU9mt66fpVn6TV+fSj2Ph2IOItAQ/sOP9kYrSN9TuJ+JR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xRb6xAAAANwAAAAPAAAAAAAAAAAA&#10;AAAAAKECAABkcnMvZG93bnJldi54bWxQSwUGAAAAAAQABAD5AAAAkgMAAAAA&#10;" strokeweight="33e-5mm"/>
                <v:line id="Line 574" o:spid="_x0000_s1597" style="position:absolute;flip:y;visibility:visible;mso-wrap-style:square" from="5530,9467" to="6070,9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eIjcQAAADcAAAADwAAAGRycy9kb3ducmV2LnhtbESP3WrCQBCF7wu+wzKCd3WjEJumrhKE&#10;gmKL+PMAQ3aapGZnw+7WxLfvFgpeHs7Px1muB9OKGznfWFYwmyYgiEurG64UXM7vzxkIH5A1tpZJ&#10;wZ08rFejpyXm2vZ8pNspVCKOsM9RQR1Cl0vpy5oM+qntiKP3ZZ3BEKWrpHbYx3HTynmSLKTBhiOh&#10;xo42NZXX04+J3O/jPrkUxSGze9e/pln6SR87pSbjoXgDEWgIj/B/e6sVpC8L+DsTj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F4iNxAAAANwAAAAPAAAAAAAAAAAA&#10;AAAAAKECAABkcnMvZG93bnJldi54bWxQSwUGAAAAAAQABAD5AAAAkgMAAAAA&#10;" strokeweight="33e-5mm"/>
                <v:line id="Line 575" o:spid="_x0000_s1598" style="position:absolute;flip:y;visibility:visible;mso-wrap-style:square" from="6375,9315" to="6915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stFsQAAADcAAAADwAAAGRycy9kb3ducmV2LnhtbESP3WrCQBCF7wXfYRmhd7ppITVNXSUU&#10;hBYV8ecBhuw0SZudDburSd++KwheHs7Px1msBtOKKznfWFbwPEtAEJdWN1wpOJ/W0wyED8gaW8uk&#10;4I88rJbj0QJzbXs+0PUYKhFH2OeooA6hy6X0ZU0G/cx2xNH7ts5giNJVUjvs47hp5UuSvEqDDUdC&#10;jR191FT+Hi8mcn8Om+RcFPvMblz/lmbpjrZfSj1NhuIdRKAhPML39qdWkM7ncDs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Wy0WxAAAANwAAAAPAAAAAAAAAAAA&#10;AAAAAKECAABkcnMvZG93bnJldi54bWxQSwUGAAAAAAQABAD5AAAAkgMAAAAA&#10;" strokeweight="33e-5mm"/>
                <v:line id="Line 576" o:spid="_x0000_s1599" style="position:absolute;flip:y;visibility:visible;mso-wrap-style:square" from="7219,9156" to="7759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S5ZMIAAADcAAAADwAAAGRycy9kb3ducmV2LnhtbERP20rDQBB9F/oPywi+2Y1CNE27LaEg&#10;KFVKLx8wZKdJNDsbdtcm/r3zIPh4OPfVZnK9ulKInWcDD/MMFHHtbceNgfPp5b4AFROyxd4zGfih&#10;CJv17GaFpfUjH+h6TI2SEI4lGmhTGkqtY92Swzj3A7FwFx8cJoGh0TbgKOGu149Z9qQddiwNLQ60&#10;ban+On476f087LJzVe0LvwvjIi/yD3p/M+budqqWoBJN6V/85361BvJnWStn5Ajo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S5ZMIAAADcAAAADwAAAAAAAAAAAAAA&#10;AAChAgAAZHJzL2Rvd25yZXYueG1sUEsFBgAAAAAEAAQA+QAAAJADAAAAAA==&#10;" strokeweight="33e-5mm"/>
                <v:line id="Line 577" o:spid="_x0000_s1600" style="position:absolute;flip:y;visibility:visible;mso-wrap-style:square" from="8064,9004" to="8604,9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gc/8QAAADcAAAADwAAAGRycy9kb3ducmV2LnhtbESP3WrCQBCF7wu+wzKCd3VjIW1MXSUI&#10;BUWL+PMAQ3aapM3Oht3VpG/vFgpeHs7Px1msBtOKGznfWFYwmyYgiEurG64UXM4fzxkIH5A1tpZJ&#10;wS95WC1HTwvMte35SLdTqEQcYZ+jgjqELpfSlzUZ9FPbEUfvyzqDIUpXSe2wj+OmlS9J8ioNNhwJ&#10;NXa0rqn8OV1N5H4fd8mlKA6Z3bl+nmbpJ+23Sk3GQ/EOItAQHuH/9kYrSN/m8Hc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iBz/xAAAANwAAAAPAAAAAAAAAAAA&#10;AAAAAKECAABkcnMvZG93bnJldi54bWxQSwUGAAAAAAQABAD5AAAAkgMAAAAA&#10;" strokeweight="33e-5mm"/>
                <v:line id="Line 578" o:spid="_x0000_s1601" style="position:absolute;flip:y;visibility:visible;mso-wrap-style:square" from="8909,8851" to="9448,8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fFRcEAAADcAAAADwAAAGRycy9kb3ducmV2LnhtbERPzUrDQBC+C77DMoI3u7EQSWO3JQgF&#10;pYqk7QMM2TGJZmfD7tqkb985CB4/vv/1dnaDOlOIvWcDj4sMFHHjbc+tgdNx91CAignZ4uCZDFwo&#10;wnZze7PG0vqJazofUqskhGOJBrqUxlLr2HTkMC78SCzclw8Ok8DQahtwknA36GWWPWmHPUtDhyO9&#10;dNT8HH6d9H7X++xUVZ+F34dplRf5B72/GXN/N1fPoBLN6V/85361BvJC5ssZOQJ6c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Z8VFwQAAANwAAAAPAAAAAAAAAAAAAAAA&#10;AKECAABkcnMvZG93bnJldi54bWxQSwUGAAAAAAQABAD5AAAAjwMAAAAA&#10;" strokeweight="33e-5mm"/>
                <v:line id="Line 579" o:spid="_x0000_s1602" style="position:absolute;flip:y;visibility:visible;mso-wrap-style:square" from="9753,8699" to="10293,8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tg3sMAAADcAAAADwAAAGRycy9kb3ducmV2LnhtbESP32rCMBTG74W9QziD3WnqoKPrjFIE&#10;YaIiOh/g0Jy11eakJNF2b28Ggpcf358f32wxmFbcyPnGsoLpJAFBXFrdcKXg9LMaZyB8QNbYWiYF&#10;f+RhMX8ZzTDXtucD3Y6hEnGEfY4K6hC6XEpf1mTQT2xHHL1f6wyGKF0ltcM+jptWvifJhzTYcCTU&#10;2NGypvJyvJrIPR82yako9pnduP4zzdIdbddKvb0OxReIQEN4hh/tb60gzabwfyYeAT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MrYN7DAAAA3AAAAA8AAAAAAAAAAAAA&#10;AAAAoQIAAGRycy9kb3ducmV2LnhtbFBLBQYAAAAABAAEAPkAAACRAwAAAAA=&#10;" strokeweight="33e-5mm"/>
                <v:line id="Line 580" o:spid="_x0000_s1603" style="position:absolute;flip:y;visibility:visible;mso-wrap-style:square" from="10598,8464" to="11137,8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n+qcMAAADcAAAADwAAAGRycy9kb3ducmV2LnhtbESP32rCMBTG7we+QziCdzNVqHTVKEUY&#10;TNwYOh/g0BzbanNSkmjr2y/CYJcf358f32ozmFbcyfnGsoLZNAFBXFrdcKXg9PP+moHwAVlja5kU&#10;PMjDZj16WWGubc8Huh9DJeII+xwV1CF0uZS+rMmgn9qOOHpn6wyGKF0ltcM+jptWzpNkIQ02HAk1&#10;drStqbwebyZyL4d9ciqK78zuXf+WZukXfe6UmoyHYgki0BD+w3/tD60gzebwPBOPgF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5/qnDAAAA3AAAAA8AAAAAAAAAAAAA&#10;AAAAoQIAAGRycy9kb3ducmV2LnhtbFBLBQYAAAAABAAEAPkAAACRAwAAAAA=&#10;" strokeweight="33e-5mm"/>
                <v:line id="Line 581" o:spid="_x0000_s1604" style="position:absolute;flip:y;visibility:visible;mso-wrap-style:square" from="11442,8388" to="11518,8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VbMsQAAADcAAAADwAAAGRycy9kb3ducmV2LnhtbESP3WrCQBCF7wu+wzJC7+rGlpQYXSUI&#10;BYstxZ8HGLJjEs3Oht3VpG/fFYReHs7Px1msBtOKGznfWFYwnSQgiEurG64UHA8fLxkIH5A1tpZJ&#10;wS95WC1HTwvMte15R7d9qEQcYZ+jgjqELpfSlzUZ9BPbEUfvZJ3BEKWrpHbYx3HTytckeZcGG46E&#10;Gjta11Re9lcTuefdNjkWxU9mt66fpVn6TV+fSj2Ph2IOItAQ/sOP9kYrSLM3uJ+JR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tVsyxAAAANwAAAAPAAAAAAAAAAAA&#10;AAAAAKECAABkcnMvZG93bnJldi54bWxQSwUGAAAAAAQABAD5AAAAkgMAAAAA&#10;" strokeweight="33e-5mm"/>
                <v:line id="Line 582" o:spid="_x0000_s1605" style="position:absolute;flip:x;visibility:visible;mso-wrap-style:square" from="10445,8388" to="11518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1Vt8MAAADcAAAADwAAAGRycy9kb3ducmV2LnhtbESPwWrDMBBE74X8g9hAb42cNC3GiRza&#10;QCA9Ni0F3xZrbRlbKyMpifP3VaDQ4zAzb5jtbrKDuJAPnWMFy0UGgrh2uuNWwffX4SkHESKyxsEx&#10;KbhRgF05e9hiod2VP+lyiq1IEA4FKjAxjoWUoTZkMSzcSJy8xnmLMUnfSu3xmuB2kKsse5UWO04L&#10;BkfaG6r709kqQO7Nfnw+55XXP1mr3z+arqmUepxPbxsQkab4H/5rH7WCl3wN9zPpCMj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0dVbfDAAAA3AAAAA8AAAAAAAAAAAAA&#10;AAAAoQIAAGRycy9kb3ducmV2LnhtbFBLBQYAAAAABAAEAPkAAACRAwAAAAA=&#10;" strokeweight="33e-5mm">
                  <v:stroke joinstyle="bevel" endcap="round"/>
                </v:line>
                <v:line id="Line 583" o:spid="_x0000_s1606" style="position:absolute;flip:x y;visibility:visible;mso-wrap-style:square" from="10293,8235" to="11518,8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/KgMMAAADcAAAADwAAAGRycy9kb3ducmV2LnhtbESPQWsCMRSE70L/Q3gFb25WQZGtUUQU&#10;erNa8fxInpulm5d1k667/fWmUOhxmJlvmNWmd7XoqA2VZwXTLAdBrL2puFRw+TxMliBCRDZYeyYF&#10;AwXYrF9GKyyMf/CJunMsRYJwKFCBjbEppAzaksOQ+YY4eTffOoxJtqU0LT4S3NVylucL6bDitGCx&#10;oZ0l/XX+dgo+hv2Pvmm7vftrFQ+LoZtReVRq/Npv30BE6uN/+K/9bhTMl3P4PZOOgF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fyoDDAAAA3AAAAA8AAAAAAAAAAAAA&#10;AAAAoQIAAGRycy9kb3ducmV2LnhtbFBLBQYAAAAABAAEAPkAAACRAwAAAAA=&#10;" strokeweight="33e-5mm">
                  <v:stroke joinstyle="bevel" endcap="round"/>
                </v:line>
                <v:line id="Line 584" o:spid="_x0000_s1607" style="position:absolute;visibility:visible;mso-wrap-style:square" from="39712,13779" to="40246,13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JVlsMAAADcAAAADwAAAGRycy9kb3ducmV2LnhtbESPzWrDMBCE74W8g9hCbo3cQBzjRg5N&#10;aSC30vz0vFhry9RauZKaOG8fFQo5DjPzDbNaj7YXZ/Khc6zgeZaBIK6d7rhVcDxsnwoQISJr7B2T&#10;gisFWFeThxWW2l34k8772IoE4VCiAhPjUEoZakMWw8wNxMlrnLcYk/St1B4vCW57Oc+yXFrsOC0Y&#10;HOjNUP29/7UKih/zxa7x8+uG0S93i23+/nFSavo4vr6AiDTGe/i/vdMKFkUOf2fSEZD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iVZbDAAAA3AAAAA8AAAAAAAAAAAAA&#10;AAAAoQIAAGRycy9kb3ducmV2LnhtbFBLBQYAAAAABAAEAPkAAACRAwAAAAA=&#10;" strokeweight="33e-5mm"/>
                <v:line id="Line 585" o:spid="_x0000_s1608" style="position:absolute;visibility:visible;mso-wrap-style:square" from="40557,13779" to="41097,13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7wDcIAAADcAAAADwAAAGRycy9kb3ducmV2LnhtbESPQWsCMRSE70L/Q3gFb5qtoC5bo1RR&#10;8CZV2/Nj89ws3bysSdT135uC4HGYmW+Y2aKzjbiSD7VjBR/DDARx6XTNlYLjYTPIQYSIrLFxTAru&#10;FGAxf+vNsNDuxt903cdKJAiHAhWYGNtCylAashiGriVO3sl5izFJX0nt8ZbgtpGjLJtIizWnBYMt&#10;rQyVf/uLVZCfzS+7kx/dl4x+uh1vJuvdj1L99+7rE0SkLr7Cz/ZWKxjnU/g/k46An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K7wDcIAAADcAAAADwAAAAAAAAAAAAAA&#10;AAChAgAAZHJzL2Rvd25yZXYueG1sUEsFBgAAAAAEAAQA+QAAAJADAAAAAA==&#10;" strokeweight="33e-5mm"/>
                <v:line id="Line 586" o:spid="_x0000_s1609" style="position:absolute;flip:x;visibility:visible;mso-wrap-style:square" from="40017,13855" to="41173,14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BfssAAAADcAAAADwAAAGRycy9kb3ducmV2LnhtbERPz2vCMBS+D/wfwhN2m6mTjVKNRQsD&#10;Pa4bA2+P5rUpNi8libb7781hsOPH93tXznYQd/Khd6xgvcpAEDdO99wp+P76eMlBhIiscXBMCn4p&#10;QLlfPO2w0G7iT7rXsRMphEOBCkyMYyFlaAxZDCs3Eieudd5iTNB3UnucUrgd5GuWvUuLPacGgyNV&#10;hpprfbMKkK+mGje3/OL1T9bp47nt24tSz8v5sAURaY7/4j/3SSt4y9PadCYdAbl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xQX7LAAAAA3AAAAA8AAAAAAAAAAAAAAAAA&#10;oQIAAGRycy9kb3ducmV2LnhtbFBLBQYAAAAABAAEAPkAAACOAwAAAAA=&#10;" strokeweight="33e-5mm">
                  <v:stroke joinstyle="bevel" endcap="round"/>
                </v:line>
                <v:line id="Line 587" o:spid="_x0000_s1610" style="position:absolute;flip:x;visibility:visible;mso-wrap-style:square" from="3276,-1574" to="3371,-1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z6KcMAAADcAAAADwAAAGRycy9kb3ducmV2LnhtbESPwWrDMBBE74X8g9hAb7WclBTXiRza&#10;QCA9Ni2F3BZrbRlbKyMpifP3VaDQ4zAzb5jNdrKDuJAPnWMFiywHQVw73XGr4Ptr/1SACBFZ4+CY&#10;FNwowLaaPWyw1O7Kn3Q5xlYkCIcSFZgYx1LKUBuyGDI3Eievcd5iTNK3Unu8Jrgd5DLPX6TFjtOC&#10;wZF2hur+eLYKkHuzG5/Pxcnrn7zV7x9N15yUepxPb2sQkab4H/5rH7SCVfEK9zPpCMj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c+inDAAAA3AAAAA8AAAAAAAAAAAAA&#10;AAAAoQIAAGRycy9kb3ducmV2LnhtbFBLBQYAAAAABAAEAPkAAACRAwAAAAA=&#10;" strokeweight="33e-5mm">
                  <v:stroke joinstyle="bevel" endcap="round"/>
                </v:line>
                <w10:anchorlock/>
              </v:group>
            </w:pict>
          </mc:Fallback>
        </mc:AlternateContent>
      </w:r>
    </w:p>
    <w:p w:rsidR="0001795B" w:rsidRPr="009A793C" w:rsidRDefault="0001795B" w:rsidP="0001795B">
      <w:pPr>
        <w:widowControl w:val="0"/>
        <w:jc w:val="center"/>
        <w:rPr>
          <w:rFonts w:cs="Arial"/>
        </w:rPr>
      </w:pPr>
    </w:p>
    <w:p w:rsidR="0001795B" w:rsidRPr="009A793C" w:rsidRDefault="0001795B" w:rsidP="0001795B">
      <w:pPr>
        <w:widowControl w:val="0"/>
        <w:jc w:val="center"/>
        <w:rPr>
          <w:rFonts w:cs="Arial"/>
        </w:rPr>
      </w:pPr>
    </w:p>
    <w:p w:rsidR="0001795B" w:rsidRPr="009A793C" w:rsidRDefault="0001795B" w:rsidP="0001795B">
      <w:pPr>
        <w:pStyle w:val="Ttulo1"/>
        <w:keepNext w:val="0"/>
        <w:widowControl w:val="0"/>
        <w:spacing w:before="0" w:line="240" w:lineRule="auto"/>
      </w:pPr>
      <w:r w:rsidRPr="009A793C">
        <w:rPr>
          <w:b w:val="0"/>
          <w:bCs w:val="0"/>
        </w:rPr>
        <w:br w:type="page"/>
      </w:r>
      <w:bookmarkStart w:id="9" w:name="_Toc404609852"/>
      <w:r w:rsidRPr="009A793C">
        <w:lastRenderedPageBreak/>
        <w:t>Casos de Uso</w:t>
      </w:r>
      <w:bookmarkEnd w:id="9"/>
    </w:p>
    <w:p w:rsidR="0001795B" w:rsidRPr="009A793C" w:rsidRDefault="0001795B" w:rsidP="0001795B">
      <w:pPr>
        <w:pStyle w:val="Ttulo2"/>
      </w:pPr>
      <w:r w:rsidRPr="009A793C">
        <w:rPr>
          <w:vanish/>
        </w:rPr>
        <w:t xml:space="preserve">UCS562 </w:t>
      </w:r>
      <w:bookmarkStart w:id="10" w:name="_Toc404609853"/>
      <w:r w:rsidRPr="009A793C">
        <w:t>Incluir Nomeação de Candidatos</w:t>
      </w:r>
      <w:bookmarkEnd w:id="10"/>
      <w:r w:rsidRPr="009A793C">
        <w:t> 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11" w:name="_Toc404609854"/>
      <w:r w:rsidRPr="009A793C">
        <w:t>Fluxo Básico - abrangência: nomear todos os candidatos que escolheram a vaga</w:t>
      </w:r>
      <w:bookmarkEnd w:id="11"/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ator solicita a funcionalidade de </w:t>
      </w:r>
      <w:r>
        <w:t xml:space="preserve">Nomear Candidatos e escolhe </w:t>
      </w:r>
      <w:proofErr w:type="gramStart"/>
      <w:r>
        <w:t>a opção novo</w:t>
      </w:r>
      <w:proofErr w:type="gramEnd"/>
      <w:r w:rsidRPr="009A793C">
        <w:t>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formulário de nomeação, permitindo realizá-la nas opções: nomear todos os candidatos que escolheram a vaga, nomear candidatos por item de edital de concurso e nomear candidatos específicos.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informa o edital de concurso</w:t>
      </w:r>
      <w:r>
        <w:t xml:space="preserve"> e pesquisa uma carreira/item de carreira do item de edital.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 descrição da carreira e item de carreira.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chamadas de edital realizadas para o edital e carreira/</w:t>
      </w:r>
      <w:proofErr w:type="gramStart"/>
      <w:r>
        <w:t>item de carreira finalizadas</w:t>
      </w:r>
      <w:proofErr w:type="gramEnd"/>
      <w:r>
        <w:t>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seleciona a chamada de edital, escolhe a opção de abrangência nomear todos os candidatos que escolheram a vaga.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a data da nomeação, escolhe com a próxima fase que os candidatos irão realizar e submete a operação de inclusão.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</w:t>
      </w:r>
      <w:r>
        <w:t xml:space="preserve">executa </w:t>
      </w:r>
      <w:r w:rsidRPr="009A793C">
        <w:t>a</w:t>
      </w:r>
      <w:r>
        <w:t>s</w:t>
      </w:r>
      <w:r w:rsidRPr="009A793C">
        <w:t xml:space="preserve"> regra</w:t>
      </w:r>
      <w:r>
        <w:t>s</w:t>
      </w:r>
      <w:r w:rsidRPr="009A793C">
        <w:t xml:space="preserve"> de negócio</w:t>
      </w:r>
      <w:r>
        <w:t>: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RN05: Verificar se a chamada de edital está finalizada.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sistema executa o caso de uso “Consultar candidatos nomeados”</w:t>
      </w:r>
      <w:r>
        <w:t>, conforme a abrangência escolhida</w:t>
      </w:r>
      <w:r w:rsidRPr="009A793C">
        <w:t>. Caso não retorne nenhum candidato para ser nomeado o sistema lança a exceção MSG1006 ("Não há candidatos a serem nomeados para a nomeação informada.").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inclui o registro da </w:t>
      </w:r>
      <w:r>
        <w:t>n</w:t>
      </w:r>
      <w:r w:rsidRPr="009A793C">
        <w:t>omeação</w:t>
      </w:r>
      <w:r>
        <w:t xml:space="preserve"> e os candidatos identificados </w:t>
      </w:r>
      <w:r w:rsidRPr="009A793C">
        <w:t>e exibe a mensagem MSG0050 ("Inclusão efetuada com sucesso!").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12" w:name="_Toc404609855"/>
      <w:r w:rsidRPr="009A793C">
        <w:t>Fluxo Alternativo – abrangência: nomear candidatos de determinados itens de edital</w:t>
      </w:r>
      <w:bookmarkEnd w:id="12"/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seleciona a opção</w:t>
      </w:r>
      <w:r>
        <w:t xml:space="preserve"> de abrangência</w:t>
      </w:r>
      <w:r w:rsidRPr="009A793C">
        <w:t xml:space="preserve"> “Nomear candidatos de determinados itens de edital”.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sistema exibe os “itens do edital” dos candidatos da chamada selecionada e do edital selecionado e que tenham a carreira/item de carreira informada.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 w:rsidRPr="009A793C">
        <w:t>O ator seleciona os itens do edital.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informa a data da nomeação</w:t>
      </w:r>
      <w:r>
        <w:t xml:space="preserve">, escolhe a próxima fase e </w:t>
      </w:r>
      <w:r w:rsidRPr="009A793C">
        <w:t>submete a operação.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</w:t>
      </w:r>
      <w:r>
        <w:t xml:space="preserve">executa </w:t>
      </w:r>
      <w:r w:rsidRPr="009A793C">
        <w:t>a</w:t>
      </w:r>
      <w:r>
        <w:t>s</w:t>
      </w:r>
      <w:r w:rsidRPr="009A793C">
        <w:t xml:space="preserve"> regra</w:t>
      </w:r>
      <w:r>
        <w:t>s</w:t>
      </w:r>
      <w:r w:rsidRPr="009A793C">
        <w:t xml:space="preserve"> de negócio</w:t>
      </w:r>
      <w:r>
        <w:t>: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RN05: Verificar se a chamada de edital está finalizada.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lastRenderedPageBreak/>
        <w:t>O sistema executa o caso de uso “Consultar candidatos nomeados”. Caso não retorne nenhum candidato para ser nomeado o sistema lança a exceção MSG1006 ("Não há candidatos a serem nomeados para a nomeação informada.").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inclui o registro da </w:t>
      </w:r>
      <w:r>
        <w:t>n</w:t>
      </w:r>
      <w:r w:rsidRPr="009A793C">
        <w:t>omeação</w:t>
      </w:r>
      <w:r>
        <w:t xml:space="preserve"> e os candidatos identificados </w:t>
      </w:r>
      <w:r w:rsidRPr="009A793C">
        <w:t>e exibe a mensagem MSG0050 ("Inclusão efetuada com sucesso!").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13" w:name="_Toc404609856"/>
      <w:r w:rsidRPr="009A793C">
        <w:t>Fluxo Alternativo – abrangência: nomear candidatos específicos</w:t>
      </w:r>
      <w:bookmarkEnd w:id="13"/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 w:rsidRPr="009A793C">
        <w:t>O ator seleciona a opção “Nomear candidatos específicos”.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 opção para o ator informar o número de inscrição dos candidatos.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ou pesquisa o candidato de concurso e seleciona a opção adicionar à lista de candidatos a serem nomeados.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a regra de negócio: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 – RN10: Verificar candidato pertence ao item de carreira indicado.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</w:t>
      </w:r>
      <w:r>
        <w:t>executa as regras de negócios: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 RN05: Verificar se a chamada está finalizada.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 – RN09: Verificar se o candidato já foi nomeado. 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inclui o registro da </w:t>
      </w:r>
      <w:r>
        <w:t>n</w:t>
      </w:r>
      <w:r w:rsidRPr="009A793C">
        <w:t>omeação</w:t>
      </w:r>
      <w:r>
        <w:t xml:space="preserve"> e os candidatos identificados </w:t>
      </w:r>
      <w:r w:rsidRPr="009A793C">
        <w:t>e exibe a mensagem MSG0050 ("Inclusão efetuada com sucesso!").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14" w:name="_Toc118605531"/>
      <w:bookmarkStart w:id="15" w:name="_Toc118546245"/>
      <w:bookmarkStart w:id="16" w:name="_Toc404609857"/>
      <w:r w:rsidRPr="009A793C">
        <w:t>Fluxo Alternativo –</w:t>
      </w:r>
      <w:proofErr w:type="gramStart"/>
      <w:r w:rsidRPr="009A793C">
        <w:t xml:space="preserve">  </w:t>
      </w:r>
      <w:proofErr w:type="gramEnd"/>
      <w:r w:rsidRPr="009A793C">
        <w:t>Previsão de Nomeação</w:t>
      </w:r>
      <w:bookmarkEnd w:id="14"/>
      <w:bookmarkEnd w:id="15"/>
      <w:bookmarkEnd w:id="16"/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solicita a previsão dos candidatos a serem nomeados.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executa o caso de uso “Consultar candidatos nomeados” para identificar os candidatos que atendem aos critérios informados.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sistema exibe as informações do Edital, Carreira/</w:t>
      </w:r>
      <w:proofErr w:type="gramStart"/>
      <w:r w:rsidRPr="009A793C">
        <w:t>Item Carreira</w:t>
      </w:r>
      <w:proofErr w:type="gramEnd"/>
      <w:r w:rsidRPr="009A793C">
        <w:t>, Número de Chamada, Abrangência da nomeação, Data da nomeação e os candidatos obtidos no caso de uso “Consultar candidatos nomeados”.</w:t>
      </w:r>
    </w:p>
    <w:p w:rsidR="0001795B" w:rsidRPr="00D47015" w:rsidRDefault="0001795B" w:rsidP="0001795B">
      <w:pPr>
        <w:pStyle w:val="Ttulo3"/>
        <w:keepNext w:val="0"/>
        <w:widowControl w:val="0"/>
        <w:spacing w:before="120" w:line="240" w:lineRule="auto"/>
      </w:pPr>
      <w:bookmarkStart w:id="17" w:name="_Toc404609858"/>
      <w:r w:rsidRPr="00D47015">
        <w:t>Pesquisa Auxiliar de Item de Edital de Concurso</w:t>
      </w:r>
      <w:bookmarkEnd w:id="17"/>
    </w:p>
    <w:p w:rsidR="0001795B" w:rsidRPr="00D47015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D47015">
        <w:t xml:space="preserve">O ator informa o edital de concurso e solicita a pesquisa de carreira/item de carreira. </w:t>
      </w:r>
    </w:p>
    <w:p w:rsidR="0001795B" w:rsidRPr="00D47015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D47015">
        <w:t xml:space="preserve">O sistema executa o caso de uso Pesquisar Carreira e Item de Carreira do Edital de Concurso. </w:t>
      </w:r>
    </w:p>
    <w:p w:rsidR="0001795B" w:rsidRPr="00D47015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D47015">
        <w:t xml:space="preserve">O sistema recebe a identificação do item de carreira pesquisado. </w:t>
      </w:r>
    </w:p>
    <w:p w:rsidR="0001795B" w:rsidRPr="00D47015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D47015">
        <w:t xml:space="preserve">O sistema apresenta a carreira/item de carreira. </w:t>
      </w:r>
    </w:p>
    <w:p w:rsidR="0001795B" w:rsidRPr="009A793C" w:rsidRDefault="0001795B" w:rsidP="0001795B">
      <w:pPr>
        <w:pStyle w:val="Ttulo4"/>
        <w:numPr>
          <w:ilvl w:val="0"/>
          <w:numId w:val="0"/>
        </w:numPr>
        <w:ind w:left="2160" w:hanging="1080"/>
      </w:pPr>
    </w:p>
    <w:p w:rsidR="0001795B" w:rsidRPr="009A793C" w:rsidRDefault="0001795B" w:rsidP="0001795B">
      <w:pPr>
        <w:pStyle w:val="Ttulo2"/>
      </w:pPr>
      <w:r w:rsidRPr="009A793C">
        <w:rPr>
          <w:vanish/>
        </w:rPr>
        <w:t xml:space="preserve">UCS837 </w:t>
      </w:r>
      <w:bookmarkStart w:id="18" w:name="_Toc404609859"/>
      <w:r w:rsidRPr="009A793C">
        <w:t>Emitir Listagem de Candidatos Nomeados</w:t>
      </w:r>
      <w:bookmarkEnd w:id="18"/>
      <w:r w:rsidRPr="009A793C">
        <w:t> 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19" w:name="_Toc175720187"/>
      <w:bookmarkStart w:id="20" w:name="_Toc404609860"/>
      <w:r w:rsidRPr="009A793C">
        <w:t>Fluxo Básico</w:t>
      </w:r>
      <w:bookmarkEnd w:id="19"/>
      <w:bookmarkEnd w:id="20"/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executa o caso de uso Listar Candidatos Nomeados, identifica uma nomeação e seleciona a opção para emitir candidatos nomeados. 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gera um relatório com as informações da nomeação e os candidatos nomeados. 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21" w:name="_Toc175720188"/>
      <w:bookmarkStart w:id="22" w:name="_Toc404609861"/>
      <w:r w:rsidRPr="009A793C">
        <w:t>Fluxo Alternativo – Imprimir</w:t>
      </w:r>
      <w:bookmarkEnd w:id="21"/>
      <w:bookmarkEnd w:id="22"/>
      <w:r w:rsidRPr="009A793C">
        <w:t xml:space="preserve"> 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seleciona a opção de imprimir.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 w:rsidRPr="009A793C">
        <w:t xml:space="preserve">O sistema gera um relatório (PDF) com as informações da listagem da “Chamada Edital”, observando o formato de relatório definido para o sistema. </w:t>
      </w:r>
      <w:r w:rsidRPr="009A793C">
        <w:rPr>
          <w:i/>
          <w:iCs/>
        </w:rPr>
        <w:t>Consultar o documento #3417 PDI - Padrões de Desenvolvimento de Interface, item Relatórios para mais informações.</w:t>
      </w:r>
    </w:p>
    <w:p w:rsidR="0001795B" w:rsidRPr="009A793C" w:rsidRDefault="0001795B" w:rsidP="0001795B">
      <w:pPr>
        <w:pStyle w:val="Ttulo4"/>
        <w:numPr>
          <w:ilvl w:val="0"/>
          <w:numId w:val="0"/>
        </w:numPr>
        <w:ind w:left="1080"/>
      </w:pPr>
    </w:p>
    <w:p w:rsidR="0001795B" w:rsidRPr="009A793C" w:rsidRDefault="0001795B" w:rsidP="0001795B">
      <w:pPr>
        <w:pStyle w:val="Ttulo2"/>
      </w:pPr>
      <w:r w:rsidRPr="009A793C">
        <w:rPr>
          <w:vanish/>
        </w:rPr>
        <w:t xml:space="preserve">UCS563 </w:t>
      </w:r>
      <w:bookmarkStart w:id="23" w:name="_Toc404609862"/>
      <w:r w:rsidRPr="009A793C">
        <w:t>Anular Nomeação de Candidatos</w:t>
      </w:r>
      <w:bookmarkEnd w:id="23"/>
      <w:r w:rsidRPr="009A793C">
        <w:t> 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24" w:name="_Toc404609863"/>
      <w:r w:rsidRPr="009A793C">
        <w:t>Fluxo Básico</w:t>
      </w:r>
      <w:bookmarkEnd w:id="24"/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seleciona uma nomeação da lista após realizar o caso de uso “Listar Nomeações”.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informa os dados de publicação e submete a operação.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sistema verifica as regras de negócio</w:t>
      </w:r>
      <w:r>
        <w:t>: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9A793C">
        <w:t>RN02</w:t>
      </w:r>
      <w:r>
        <w:t xml:space="preserve">: Verificar se existem candidatos que tomaram a posse.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 </w:t>
      </w:r>
      <w:r w:rsidRPr="009A793C">
        <w:t>RN03</w:t>
      </w:r>
      <w:r>
        <w:t xml:space="preserve">: Verificar se existem candidatos que realização a efetivação.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9A793C">
        <w:t>RN04</w:t>
      </w:r>
      <w:r>
        <w:t xml:space="preserve">: Verificar se existem candidatos que já realizaram a perícia médica. 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RN08: Verificar se a nomeação provém de uma decisão judicial. 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sistema anula o registro de “Nomeação” e inclui o registro no “Histórico de Publicação” para a anulação (caso tenha sido informado) e exibe a mensagem MSG0007 ("Anulação efetuada com sucesso!").</w:t>
      </w:r>
    </w:p>
    <w:p w:rsidR="0001795B" w:rsidRPr="009A793C" w:rsidRDefault="0001795B" w:rsidP="0001795B">
      <w:pPr>
        <w:pStyle w:val="Recuodecorpodetexto"/>
      </w:pPr>
    </w:p>
    <w:p w:rsidR="0001795B" w:rsidRPr="009A793C" w:rsidRDefault="0001795B" w:rsidP="0001795B">
      <w:pPr>
        <w:pStyle w:val="Ttulo2"/>
      </w:pPr>
      <w:r w:rsidRPr="009A793C">
        <w:rPr>
          <w:vanish/>
        </w:rPr>
        <w:t xml:space="preserve">UCS565 </w:t>
      </w:r>
      <w:bookmarkStart w:id="25" w:name="_Toc404609864"/>
      <w:r w:rsidRPr="009A793C">
        <w:t>Listar Candidatos Nomeados</w:t>
      </w:r>
      <w:bookmarkEnd w:id="25"/>
      <w:r w:rsidRPr="009A793C">
        <w:t> </w:t>
      </w: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26" w:name="_Toc404609865"/>
      <w:r w:rsidRPr="009A793C">
        <w:t>Fluxo Básico</w:t>
      </w:r>
      <w:bookmarkEnd w:id="26"/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lastRenderedPageBreak/>
        <w:t>O ator solicita a funcionalidade de Listar Nomeações.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exibe os filtros de pesquisa. </w:t>
      </w:r>
    </w:p>
    <w:p w:rsidR="0001795B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ator </w:t>
      </w:r>
      <w:r>
        <w:t>informa o edital do concurso e pesquisa uma carreira/item de carreira do edital de concurso.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chamadas para o edital de concurso e carreira/item de carreira.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ator informa os dados necessários e submete a operação.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 xml:space="preserve">O sistema exibe uma lista de </w:t>
      </w:r>
      <w:r>
        <w:t>nomeações conforme os filtros informados com a quantidade de candidatos nomeados e a quantidade de candidatos a serem nomeados.</w:t>
      </w:r>
    </w:p>
    <w:p w:rsidR="0001795B" w:rsidRPr="009A793C" w:rsidRDefault="0001795B" w:rsidP="0001795B">
      <w:pPr>
        <w:pStyle w:val="Ttulo2"/>
      </w:pPr>
      <w:r w:rsidRPr="009A793C">
        <w:rPr>
          <w:vanish/>
        </w:rPr>
        <w:t xml:space="preserve">UCS803 </w:t>
      </w:r>
      <w:bookmarkStart w:id="27" w:name="_Toc404609866"/>
      <w:r w:rsidRPr="009A793C">
        <w:t>Consultar candidatos nomeados</w:t>
      </w:r>
      <w:bookmarkEnd w:id="27"/>
      <w:r w:rsidRPr="009A793C">
        <w:t> 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O sistema recebe da origem as informações Número/Ano Edital, Carreira/Item de Carreira, informações de filtro de pesquisa conforme a abrangência, número de chamada.</w:t>
      </w:r>
    </w:p>
    <w:p w:rsidR="0001795B" w:rsidRPr="009A793C" w:rsidRDefault="0001795B" w:rsidP="0001795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9A793C">
        <w:t>Para a nomeação o sistema recupera todos os “Candidatos chamados” que atendem aos filtros de pesquisa: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>Pertencem à “Chamada do edital” e;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>Pertencem ao “Edital de Concurso” e;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>Tem a carreira/item de carreira do item de edital e;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 xml:space="preserve">Se abrangência for “Nomear todos os candidatos que escolheram a vaga”, apenas os candidatos chamados que escolheram a vaga e que ainda não foram nomeados ativos (não anulados); 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>Se abrangência for “Nomear candidatos de determinados itens de edital”, apenas aqueles candidatos dos itens de edital informados e que ainda não foram nomeados ativos (não anulados);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>Se abrangência for “Nomear candidatos específicos”, apenas os candidatos informados;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>Caso o tipo de usuário não seja central, considerar somente os candidatos que possui Item de Edital de Concurso com todos os Órgãos que o ator (usuário) possui Autorização de Acesso, com situação de acesso igual ativo e com “data limite para acessar o sistema” superior ou igual à data atual, se existir. (Órgãos autorizados).</w:t>
      </w:r>
    </w:p>
    <w:p w:rsidR="0001795B" w:rsidRPr="009A793C" w:rsidRDefault="0001795B" w:rsidP="0001795B">
      <w:pPr>
        <w:pStyle w:val="Ttulo4"/>
        <w:keepNext w:val="0"/>
        <w:widowControl w:val="0"/>
        <w:numPr>
          <w:ilvl w:val="0"/>
          <w:numId w:val="18"/>
        </w:numPr>
        <w:tabs>
          <w:tab w:val="left" w:pos="2160"/>
        </w:tabs>
        <w:spacing w:line="240" w:lineRule="auto"/>
      </w:pPr>
      <w:r w:rsidRPr="009A793C">
        <w:t xml:space="preserve">Agrupados pelo item de </w:t>
      </w:r>
      <w:proofErr w:type="gramStart"/>
      <w:r w:rsidRPr="009A793C">
        <w:t>edital e ordenados pelo item do edital (região, município, área de ensino, disciplina) e pela classificação do candidato</w:t>
      </w:r>
      <w:proofErr w:type="gramEnd"/>
      <w:r w:rsidRPr="009A793C">
        <w:t>.</w:t>
      </w:r>
    </w:p>
    <w:p w:rsidR="0001795B" w:rsidRPr="009A793C" w:rsidRDefault="0001795B" w:rsidP="0001795B">
      <w:pPr>
        <w:pStyle w:val="Ttulo4"/>
        <w:numPr>
          <w:ilvl w:val="0"/>
          <w:numId w:val="0"/>
        </w:numPr>
      </w:pPr>
    </w:p>
    <w:p w:rsidR="0001795B" w:rsidRPr="009A793C" w:rsidRDefault="0001795B" w:rsidP="0001795B">
      <w:pPr>
        <w:pStyle w:val="Ttulo4"/>
        <w:numPr>
          <w:ilvl w:val="0"/>
          <w:numId w:val="0"/>
        </w:numPr>
        <w:ind w:left="1080"/>
      </w:pPr>
      <w:r w:rsidRPr="009A793C">
        <w:br w:type="page"/>
      </w:r>
    </w:p>
    <w:p w:rsidR="0001795B" w:rsidRDefault="0001795B" w:rsidP="0001795B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404609867"/>
      <w:r>
        <w:lastRenderedPageBreak/>
        <w:t>Anexos</w:t>
      </w:r>
      <w:bookmarkEnd w:id="28"/>
    </w:p>
    <w:p w:rsidR="0001795B" w:rsidRPr="009A793C" w:rsidRDefault="0001795B" w:rsidP="000179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9" w:name="_Toc404609868"/>
      <w:r w:rsidRPr="009A793C">
        <w:t>Regras de Negócio</w:t>
      </w:r>
      <w:bookmarkEnd w:id="29"/>
    </w:p>
    <w:p w:rsidR="0001795B" w:rsidRPr="009A793C" w:rsidRDefault="0001795B" w:rsidP="0001795B">
      <w:pPr>
        <w:pStyle w:val="Recuodecorpodetexto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0" w:name="_Toc404609869"/>
      <w:r w:rsidRPr="009A793C">
        <w:t>RN01: Verificar se a nomeação está anulada</w:t>
      </w:r>
      <w:bookmarkEnd w:id="30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Tentativa de alterar a publicação de uma nomeação que está anulada. O sistema exibe a mensagem MSG0968 ("Não é possível alterar a publicação de uma nomeação que está anulada."</w:t>
      </w:r>
      <w:proofErr w:type="gramStart"/>
      <w:r w:rsidRPr="009A793C">
        <w:t>)</w:t>
      </w:r>
      <w:proofErr w:type="gramEnd"/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1" w:name="_Toc404609870"/>
      <w:r w:rsidRPr="009A793C">
        <w:t>RN02: Verificar se existem candidatos que já tomaram posse</w:t>
      </w:r>
      <w:bookmarkEnd w:id="31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Tentativa de anular uma nomeação sendo que existem “Candidatos nomeados” que já tomaram “Posse” (ativa). O sistema exibe a mensagem MSG0969 ("Não é possível anular esta nomeação</w:t>
      </w:r>
      <w:proofErr w:type="gramStart"/>
      <w:r w:rsidRPr="009A793C">
        <w:t xml:space="preserve"> pois</w:t>
      </w:r>
      <w:proofErr w:type="gramEnd"/>
      <w:r w:rsidRPr="009A793C">
        <w:t xml:space="preserve"> existem candidatos nomeados que já tomaram posse.")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2" w:name="_Toc404609871"/>
      <w:r w:rsidRPr="009A793C">
        <w:t>RN03: Verificar se existem candidatos que realizaram a efetivação do cargo</w:t>
      </w:r>
      <w:bookmarkEnd w:id="32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Tentativa de anular uma nomeação sendo que existem “Candidatos nomeados” que já se tornaram “Candidatos efetivados”. O sistema exibe a mensagem MSG0970 ("Não é possível anular esta nomeação</w:t>
      </w:r>
      <w:proofErr w:type="gramStart"/>
      <w:r w:rsidRPr="009A793C">
        <w:t xml:space="preserve"> pois</w:t>
      </w:r>
      <w:proofErr w:type="gramEnd"/>
      <w:r w:rsidRPr="009A793C">
        <w:t xml:space="preserve"> existem candidatos nomeados que já foram efetivados.")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3" w:name="_Toc404609872"/>
      <w:r w:rsidRPr="009A793C">
        <w:t>RN04: Verificar se existem candidatos que já realizaram a perícia médica</w:t>
      </w:r>
      <w:bookmarkEnd w:id="33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Caso a perícia médica seja uma “Fase do concurso” posterior à fase de nomeação do órgão (do edital) e da estrutura de carreira (da nomeação a ser anulada), verificar se já existem candidatos que realizaram a “Perícia Médica” (ativa). Em caso afirmativo o sistema exibe a mensagem MSG0971 ("Não é possível anular esta nomeação</w:t>
      </w:r>
      <w:proofErr w:type="gramStart"/>
      <w:r w:rsidRPr="009A793C">
        <w:t xml:space="preserve"> pois</w:t>
      </w:r>
      <w:proofErr w:type="gramEnd"/>
      <w:r w:rsidRPr="009A793C">
        <w:t xml:space="preserve"> existem candidatos que já realizaram a perícia médica.")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4" w:name="_Toc404609873"/>
      <w:r w:rsidRPr="009A793C">
        <w:t>RN05: Verificar se a chamada está finalizada</w:t>
      </w:r>
      <w:bookmarkEnd w:id="34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Tentativa de incluir nomeação de uma “Chamada do edital” que não está finalizada. O sistema exibe a mensagem MSG0972 ("Não é possível incluir uma nomeação de uma chamada não finalizada."</w:t>
      </w:r>
      <w:proofErr w:type="gramStart"/>
      <w:r w:rsidRPr="009A793C">
        <w:t>)</w:t>
      </w:r>
      <w:proofErr w:type="gramEnd"/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5" w:name="_Toc404609874"/>
      <w:r w:rsidRPr="009A793C">
        <w:t>RN06: Verificar se os candidatos a serem nomeados já realizaram a perícia médica</w:t>
      </w:r>
      <w:bookmarkEnd w:id="35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 xml:space="preserve">Caso a perícia médica seja uma “Fase do concurso” anterior à fase de nomeação do órgão (do edital) e da estrutura de carreira (da nomeação), verificar se todos os candidatos a serem nomeados realizaram a “Perícia Médica” (ativa). Em caso negativo o sistema exibe a mensagem MSG0973 </w:t>
      </w:r>
      <w:r w:rsidRPr="009A793C">
        <w:lastRenderedPageBreak/>
        <w:t>("Não é possível incluir esta nomeação</w:t>
      </w:r>
      <w:proofErr w:type="gramStart"/>
      <w:r w:rsidRPr="009A793C">
        <w:t xml:space="preserve"> pois</w:t>
      </w:r>
      <w:proofErr w:type="gramEnd"/>
      <w:r w:rsidRPr="009A793C">
        <w:t xml:space="preserve"> existem candidatos que não realizaram a perícia médica.")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6" w:name="_Toc404609875"/>
      <w:r w:rsidRPr="009A793C">
        <w:t>RN07: Verificar se os candidatos a serem nomeados escolheram a vaga dentro da chamada</w:t>
      </w:r>
      <w:bookmarkEnd w:id="36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Tentativa de incluir uma nomeação para “Candidatos chamados” que não escolheram a vaga para a “Chamada do edital” selecionada. O sistema exibe a mensagem MSG0974 ("Não é possível incluir esta nomeação</w:t>
      </w:r>
      <w:proofErr w:type="gramStart"/>
      <w:r w:rsidRPr="009A793C">
        <w:t xml:space="preserve"> pois</w:t>
      </w:r>
      <w:proofErr w:type="gramEnd"/>
      <w:r w:rsidRPr="009A793C">
        <w:t xml:space="preserve"> existem candidatos que não fizeram a escolha de vaga para a chamada selecionada.")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7" w:name="_Toc404609876"/>
      <w:r w:rsidRPr="009A793C">
        <w:t>RN08: Verificar se a nomeação provém de uma decisão judicial</w:t>
      </w:r>
      <w:bookmarkEnd w:id="37"/>
    </w:p>
    <w:p w:rsidR="0001795B" w:rsidRPr="009A793C" w:rsidRDefault="0001795B" w:rsidP="0001795B">
      <w:pPr>
        <w:pStyle w:val="Recuodecorpodetexto"/>
        <w:ind w:left="0"/>
        <w:jc w:val="both"/>
      </w:pPr>
      <w:r w:rsidRPr="009A793C">
        <w:t>Tentativa de alterar/anular uma nomeação que foi criada por meio de uma decisão judicial. O sistema exibe a mensagem MSG1008 ("Não é possível &lt;operação&gt; esta nomeação</w:t>
      </w:r>
      <w:proofErr w:type="gramStart"/>
      <w:r w:rsidRPr="009A793C">
        <w:t xml:space="preserve"> pois</w:t>
      </w:r>
      <w:proofErr w:type="gramEnd"/>
      <w:r w:rsidRPr="009A793C">
        <w:t xml:space="preserve"> a mesma foi incluída por meio de uma decisão judicial.")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Recuodecorpodetexto"/>
        <w:ind w:left="0"/>
      </w:pPr>
      <w:proofErr w:type="spellStart"/>
      <w:r w:rsidRPr="009A793C">
        <w:t>Obs</w:t>
      </w:r>
      <w:proofErr w:type="spellEnd"/>
      <w:r w:rsidRPr="009A793C">
        <w:t>: &lt;operação&gt; = alterar</w:t>
      </w:r>
    </w:p>
    <w:p w:rsidR="0001795B" w:rsidRPr="009A793C" w:rsidRDefault="0001795B" w:rsidP="0001795B">
      <w:pPr>
        <w:pStyle w:val="Recuodecorpodetexto"/>
        <w:ind w:left="0"/>
      </w:pPr>
      <w:r w:rsidRPr="009A793C">
        <w:t xml:space="preserve">         &lt;operação&gt; = anular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Ttulo3"/>
        <w:keepNext w:val="0"/>
        <w:widowControl w:val="0"/>
        <w:spacing w:before="120" w:line="240" w:lineRule="auto"/>
      </w:pPr>
      <w:bookmarkStart w:id="38" w:name="_Toc404609877"/>
      <w:r w:rsidRPr="009A793C">
        <w:t>RN09: Verificar se o candidato já fo</w:t>
      </w:r>
      <w:r>
        <w:t xml:space="preserve">i </w:t>
      </w:r>
      <w:r w:rsidRPr="009A793C">
        <w:t>nomeado</w:t>
      </w:r>
      <w:bookmarkEnd w:id="38"/>
      <w:r>
        <w:t xml:space="preserve"> </w:t>
      </w:r>
    </w:p>
    <w:p w:rsidR="0001795B" w:rsidRPr="009A793C" w:rsidRDefault="0001795B" w:rsidP="0001795B">
      <w:pPr>
        <w:pStyle w:val="Recuodecorpodetexto"/>
        <w:ind w:left="0"/>
      </w:pPr>
      <w:r w:rsidRPr="009A793C">
        <w:t>Tentativa de incluir uma nomeação para “Candidatos chamados” que já são “Candidatos nomeados” e não pertencem a uma “Nomeação” anulada. O sistema exibe a mensagem MSG1007 ("Não é possível incluir esta nomeação</w:t>
      </w:r>
      <w:proofErr w:type="gramStart"/>
      <w:r w:rsidRPr="009A793C">
        <w:t xml:space="preserve"> pois</w:t>
      </w:r>
      <w:proofErr w:type="gramEnd"/>
      <w:r w:rsidRPr="009A793C">
        <w:t xml:space="preserve"> existem candidatos que já foram nomeados.").</w:t>
      </w: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Recuodecorpodetexto"/>
        <w:ind w:left="0"/>
      </w:pPr>
    </w:p>
    <w:p w:rsidR="0001795B" w:rsidRPr="009A793C" w:rsidRDefault="0001795B" w:rsidP="0001795B">
      <w:pPr>
        <w:pStyle w:val="Cabealho"/>
        <w:rPr>
          <w:rFonts w:cs="Arial"/>
        </w:rPr>
      </w:pPr>
      <w:bookmarkStart w:id="39" w:name="_Toc174962355"/>
      <w:bookmarkStart w:id="40" w:name="_Toc175633331"/>
      <w:r w:rsidRPr="009A793C">
        <w:br w:type="page"/>
      </w:r>
      <w:bookmarkEnd w:id="39"/>
      <w:bookmarkEnd w:id="40"/>
    </w:p>
    <w:p w:rsidR="0001795B" w:rsidRPr="009A793C" w:rsidRDefault="0001795B" w:rsidP="0001795B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41" w:name="_Toc404609878"/>
      <w:r w:rsidRPr="009A793C">
        <w:lastRenderedPageBreak/>
        <w:t>Revisões</w:t>
      </w:r>
      <w:bookmarkEnd w:id="41"/>
    </w:p>
    <w:p w:rsidR="0001795B" w:rsidRPr="009A793C" w:rsidRDefault="0001795B" w:rsidP="0001795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1795B" w:rsidRPr="009A793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01795B" w:rsidRDefault="0001795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795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01795B" w:rsidRDefault="0001795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795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01795B" w:rsidRDefault="0001795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795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01795B" w:rsidRDefault="0001795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1795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01795B" w:rsidRDefault="0001795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795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1795B" w:rsidRPr="009A793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BA6A6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9A793C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795B" w:rsidRPr="009A793C" w:rsidRDefault="0001795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RPr="009A79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9A793C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BA6A66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BA6A6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795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9A793C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9A793C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9A793C" w:rsidRDefault="0001795B" w:rsidP="00BA6A66">
            <w:pPr>
              <w:widowControl w:val="0"/>
              <w:ind w:left="0"/>
              <w:rPr>
                <w:rFonts w:cs="Arial"/>
                <w:sz w:val="16"/>
              </w:rPr>
            </w:pPr>
            <w:r w:rsidRPr="009A793C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9A793C">
              <w:rPr>
                <w:rFonts w:cs="Arial"/>
                <w:sz w:val="16"/>
              </w:rPr>
              <w:t>checklist</w:t>
            </w:r>
            <w:proofErr w:type="spellEnd"/>
            <w:r w:rsidRPr="009A793C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Pr="009A793C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Default="0001795B" w:rsidP="00FF700E">
            <w:pPr>
              <w:jc w:val="center"/>
            </w:pPr>
            <w:r w:rsidRPr="009A793C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795B" w:rsidRDefault="000179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1795B" w:rsidRDefault="0001795B" w:rsidP="0001795B">
      <w:pPr>
        <w:pStyle w:val="Recuodecorpodetexto"/>
      </w:pPr>
    </w:p>
    <w:p w:rsidR="0001795B" w:rsidRDefault="0001795B" w:rsidP="0001795B"/>
    <w:p w:rsidR="00F41655" w:rsidRPr="0001795B" w:rsidRDefault="00F41655" w:rsidP="0001795B"/>
    <w:sectPr w:rsidR="00F41655" w:rsidRPr="0001795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95B" w:rsidRDefault="0001795B" w:rsidP="002908D9">
      <w:r>
        <w:separator/>
      </w:r>
    </w:p>
  </w:endnote>
  <w:endnote w:type="continuationSeparator" w:id="0">
    <w:p w:rsidR="0001795B" w:rsidRDefault="0001795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A6A66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179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179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Keila </w:t>
          </w:r>
          <w:proofErr w:type="spellStart"/>
          <w:r>
            <w:rPr>
              <w:sz w:val="20"/>
              <w:szCs w:val="20"/>
            </w:rPr>
            <w:t>Joanês</w:t>
          </w:r>
          <w:proofErr w:type="spellEnd"/>
          <w:r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B703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1795B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B703E">
            <w:rPr>
              <w:b/>
              <w:sz w:val="20"/>
              <w:szCs w:val="20"/>
            </w:rPr>
            <w:t>P</w:t>
          </w:r>
          <w:r w:rsidR="0001795B">
            <w:rPr>
              <w:b/>
              <w:sz w:val="20"/>
              <w:szCs w:val="20"/>
            </w:rPr>
            <w:t>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1795B">
            <w:rPr>
              <w:b/>
              <w:sz w:val="20"/>
              <w:szCs w:val="20"/>
            </w:rPr>
            <w:t>UCS0340</w:t>
          </w:r>
          <w:r w:rsidR="00BD3501" w:rsidRPr="00BD3501">
            <w:rPr>
              <w:b/>
              <w:sz w:val="20"/>
              <w:szCs w:val="20"/>
            </w:rPr>
            <w:t xml:space="preserve"> - N</w:t>
          </w:r>
          <w:r w:rsidR="002B703E">
            <w:rPr>
              <w:b/>
              <w:sz w:val="20"/>
              <w:szCs w:val="20"/>
            </w:rPr>
            <w:t>omear Candidatos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95B" w:rsidRDefault="0001795B" w:rsidP="002908D9">
      <w:r>
        <w:separator/>
      </w:r>
    </w:p>
  </w:footnote>
  <w:footnote w:type="continuationSeparator" w:id="0">
    <w:p w:rsidR="0001795B" w:rsidRDefault="0001795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61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133272D"/>
    <w:multiLevelType w:val="multilevel"/>
    <w:tmpl w:val="2E62C238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2919"/>
        </w:tabs>
        <w:ind w:left="291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67"/>
        </w:tabs>
        <w:ind w:left="335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27"/>
        </w:tabs>
        <w:ind w:left="38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47"/>
        </w:tabs>
        <w:ind w:left="43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0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2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8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07"/>
        </w:tabs>
        <w:ind w:left="6447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2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95B"/>
    <w:rsid w:val="0000536A"/>
    <w:rsid w:val="00010C94"/>
    <w:rsid w:val="00011A7E"/>
    <w:rsid w:val="0001795B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B703E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A6A66"/>
    <w:rsid w:val="00BD3501"/>
    <w:rsid w:val="00C06B86"/>
    <w:rsid w:val="00C80215"/>
    <w:rsid w:val="00CA0CEF"/>
    <w:rsid w:val="00DB0139"/>
    <w:rsid w:val="00DF1DDA"/>
    <w:rsid w:val="00E30D19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79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179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1795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179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179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179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179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179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1795B"/>
    <w:pPr>
      <w:ind w:left="0"/>
    </w:pPr>
  </w:style>
  <w:style w:type="paragraph" w:styleId="ndicedeilustraes">
    <w:name w:val="table of figures"/>
    <w:basedOn w:val="Normal"/>
    <w:next w:val="Normal"/>
    <w:semiHidden/>
    <w:rsid w:val="0001795B"/>
  </w:style>
  <w:style w:type="paragraph" w:styleId="Sumrio2">
    <w:name w:val="toc 2"/>
    <w:basedOn w:val="Normal"/>
    <w:next w:val="Normal"/>
    <w:autoRedefine/>
    <w:uiPriority w:val="39"/>
    <w:rsid w:val="000179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1795B"/>
    <w:pPr>
      <w:ind w:left="480"/>
    </w:pPr>
  </w:style>
  <w:style w:type="character" w:styleId="Hyperlink">
    <w:name w:val="Hyperlink"/>
    <w:basedOn w:val="Fontepargpadro"/>
    <w:uiPriority w:val="99"/>
    <w:rsid w:val="000179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179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179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179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179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179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1795B"/>
    <w:rPr>
      <w:sz w:val="16"/>
    </w:rPr>
  </w:style>
  <w:style w:type="character" w:styleId="Nmerodepgina">
    <w:name w:val="page number"/>
    <w:basedOn w:val="Fontepargpadro"/>
    <w:rsid w:val="000179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179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179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179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1795B"/>
  </w:style>
  <w:style w:type="paragraph" w:styleId="Corpodetexto">
    <w:name w:val="Body Text"/>
    <w:basedOn w:val="Normal"/>
    <w:link w:val="CorpodetextoChar"/>
    <w:rsid w:val="000179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1795B"/>
    <w:rPr>
      <w:rFonts w:eastAsia="Arial Unicode MS"/>
    </w:rPr>
  </w:style>
  <w:style w:type="paragraph" w:customStyle="1" w:styleId="tabletext">
    <w:name w:val="tabletext"/>
    <w:basedOn w:val="Normal"/>
    <w:rsid w:val="000179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179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179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179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179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179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179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179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179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1795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79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179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1795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179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179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179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179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179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1795B"/>
    <w:pPr>
      <w:ind w:left="0"/>
    </w:pPr>
  </w:style>
  <w:style w:type="paragraph" w:styleId="ndicedeilustraes">
    <w:name w:val="table of figures"/>
    <w:basedOn w:val="Normal"/>
    <w:next w:val="Normal"/>
    <w:semiHidden/>
    <w:rsid w:val="0001795B"/>
  </w:style>
  <w:style w:type="paragraph" w:styleId="Sumrio2">
    <w:name w:val="toc 2"/>
    <w:basedOn w:val="Normal"/>
    <w:next w:val="Normal"/>
    <w:autoRedefine/>
    <w:uiPriority w:val="39"/>
    <w:rsid w:val="000179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1795B"/>
    <w:pPr>
      <w:ind w:left="480"/>
    </w:pPr>
  </w:style>
  <w:style w:type="character" w:styleId="Hyperlink">
    <w:name w:val="Hyperlink"/>
    <w:basedOn w:val="Fontepargpadro"/>
    <w:uiPriority w:val="99"/>
    <w:rsid w:val="000179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179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179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179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179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179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1795B"/>
    <w:rPr>
      <w:sz w:val="16"/>
    </w:rPr>
  </w:style>
  <w:style w:type="character" w:styleId="Nmerodepgina">
    <w:name w:val="page number"/>
    <w:basedOn w:val="Fontepargpadro"/>
    <w:rsid w:val="000179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179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179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179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1795B"/>
  </w:style>
  <w:style w:type="paragraph" w:styleId="Corpodetexto">
    <w:name w:val="Body Text"/>
    <w:basedOn w:val="Normal"/>
    <w:link w:val="CorpodetextoChar"/>
    <w:rsid w:val="000179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1795B"/>
    <w:rPr>
      <w:rFonts w:eastAsia="Arial Unicode MS"/>
    </w:rPr>
  </w:style>
  <w:style w:type="paragraph" w:customStyle="1" w:styleId="tabletext">
    <w:name w:val="tabletext"/>
    <w:basedOn w:val="Normal"/>
    <w:rsid w:val="000179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179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179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179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179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179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179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179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179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1795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FF0F6-497C-48EF-B934-E1508E225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13</Pages>
  <Words>2273</Words>
  <Characters>14019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16260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2014-11-09T03:29:00Z</cp:lastPrinted>
  <dcterms:created xsi:type="dcterms:W3CDTF">2014-11-09T03:28:00Z</dcterms:created>
  <dcterms:modified xsi:type="dcterms:W3CDTF">2014-11-24T18:28:00Z</dcterms:modified>
</cp:coreProperties>
</file>