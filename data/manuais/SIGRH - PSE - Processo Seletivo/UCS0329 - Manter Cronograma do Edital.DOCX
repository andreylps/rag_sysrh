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2CDF" w:rsidRDefault="00722CDF" w:rsidP="00722CD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22CDF" w:rsidRDefault="00722CDF" w:rsidP="00722CDF">
      <w:pPr>
        <w:widowControl w:val="0"/>
        <w:rPr>
          <w:rFonts w:cs="Arial"/>
          <w:sz w:val="20"/>
        </w:rPr>
      </w:pPr>
    </w:p>
    <w:p w:rsidR="00722CDF" w:rsidRDefault="00722CDF" w:rsidP="00722CDF">
      <w:pPr>
        <w:widowControl w:val="0"/>
        <w:rPr>
          <w:rFonts w:cs="Arial"/>
          <w:sz w:val="20"/>
        </w:rPr>
      </w:pPr>
    </w:p>
    <w:p w:rsidR="00722CDF" w:rsidRDefault="00722CDF" w:rsidP="00722CDF">
      <w:pPr>
        <w:widowControl w:val="0"/>
        <w:rPr>
          <w:rFonts w:cs="Arial"/>
          <w:sz w:val="20"/>
        </w:rPr>
      </w:pPr>
    </w:p>
    <w:p w:rsidR="00722CDF" w:rsidRDefault="00722CDF" w:rsidP="00722CDF">
      <w:pPr>
        <w:widowControl w:val="0"/>
        <w:rPr>
          <w:rFonts w:cs="Arial"/>
          <w:sz w:val="20"/>
        </w:rPr>
      </w:pPr>
    </w:p>
    <w:p w:rsidR="00722CDF" w:rsidRDefault="00722CDF" w:rsidP="00722CD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22CDF" w:rsidRDefault="00722CDF" w:rsidP="00722CDF">
      <w:pPr>
        <w:widowControl w:val="0"/>
        <w:rPr>
          <w:rFonts w:cs="Arial"/>
          <w:sz w:val="20"/>
          <w:u w:val="single"/>
        </w:rPr>
      </w:pPr>
    </w:p>
    <w:p w:rsidR="00722CDF" w:rsidRDefault="00722CDF" w:rsidP="00722CD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22CDF" w:rsidRDefault="00722CDF" w:rsidP="00722CDF">
      <w:pPr>
        <w:widowControl w:val="0"/>
        <w:rPr>
          <w:rFonts w:cs="Arial"/>
          <w:sz w:val="20"/>
        </w:rPr>
      </w:pPr>
    </w:p>
    <w:p w:rsidR="00722CDF" w:rsidRDefault="00722CDF" w:rsidP="00722CDF">
      <w:pPr>
        <w:widowControl w:val="0"/>
        <w:rPr>
          <w:rFonts w:cs="Arial"/>
          <w:sz w:val="20"/>
        </w:rPr>
      </w:pPr>
    </w:p>
    <w:p w:rsidR="00722CDF" w:rsidRDefault="00722CDF" w:rsidP="00722CDF">
      <w:pPr>
        <w:widowControl w:val="0"/>
        <w:rPr>
          <w:rFonts w:cs="Arial"/>
          <w:sz w:val="20"/>
        </w:rPr>
      </w:pPr>
    </w:p>
    <w:p w:rsidR="00722CDF" w:rsidRDefault="00722CDF" w:rsidP="00722CD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22CDF" w:rsidRDefault="00722CDF" w:rsidP="00722CDF">
      <w:pPr>
        <w:widowControl w:val="0"/>
        <w:rPr>
          <w:rFonts w:cs="Arial"/>
          <w:sz w:val="20"/>
        </w:rPr>
      </w:pPr>
    </w:p>
    <w:p w:rsidR="00722CDF" w:rsidRDefault="00722CDF" w:rsidP="00722CDF">
      <w:pPr>
        <w:widowControl w:val="0"/>
        <w:rPr>
          <w:rFonts w:cs="Arial"/>
          <w:sz w:val="20"/>
        </w:rPr>
      </w:pPr>
    </w:p>
    <w:p w:rsidR="00722CDF" w:rsidRDefault="00722CDF" w:rsidP="00722CDF">
      <w:pPr>
        <w:widowControl w:val="0"/>
        <w:rPr>
          <w:rFonts w:cs="Arial"/>
        </w:rPr>
      </w:pPr>
    </w:p>
    <w:p w:rsidR="00722CDF" w:rsidRDefault="00722CDF" w:rsidP="00722CDF">
      <w:pPr>
        <w:pStyle w:val="Capa"/>
        <w:rPr>
          <w:color w:val="FF9900"/>
        </w:rPr>
      </w:pPr>
      <w:r>
        <w:t>SINDRAPE</w:t>
      </w:r>
    </w:p>
    <w:p w:rsidR="00722CDF" w:rsidRDefault="00722CDF" w:rsidP="00722CDF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722CDF" w:rsidRPr="00722CDF" w:rsidRDefault="00722CDF" w:rsidP="00722CDF">
      <w:pPr>
        <w:widowControl w:val="0"/>
        <w:rPr>
          <w:color w:val="000080"/>
        </w:rPr>
      </w:pPr>
    </w:p>
    <w:p w:rsidR="00722CDF" w:rsidRPr="00722CDF" w:rsidRDefault="00722CDF" w:rsidP="00722CDF">
      <w:pPr>
        <w:widowControl w:val="0"/>
        <w:jc w:val="right"/>
        <w:rPr>
          <w:rFonts w:cs="Arial"/>
          <w:b/>
          <w:bCs/>
          <w:color w:val="000080"/>
        </w:rPr>
      </w:pPr>
    </w:p>
    <w:p w:rsidR="00722CDF" w:rsidRDefault="00722CDF" w:rsidP="00722CDF">
      <w:pPr>
        <w:pStyle w:val="Capa"/>
      </w:pPr>
      <w:r>
        <w:t>UCS0329</w:t>
      </w:r>
      <w:r w:rsidR="00F67B40">
        <w:t xml:space="preserve"> </w:t>
      </w:r>
      <w:r>
        <w:t>– Manter Cronograma d</w:t>
      </w:r>
      <w:r w:rsidR="00F67B40">
        <w:t>o Edital</w:t>
      </w:r>
    </w:p>
    <w:p w:rsidR="00722CDF" w:rsidRDefault="00722CDF" w:rsidP="00722CDF">
      <w:pPr>
        <w:widowControl w:val="0"/>
        <w:rPr>
          <w:rFonts w:cs="Arial"/>
        </w:rPr>
      </w:pPr>
    </w:p>
    <w:p w:rsidR="00722CDF" w:rsidRDefault="00722CDF" w:rsidP="00722CDF">
      <w:pPr>
        <w:widowControl w:val="0"/>
      </w:pPr>
    </w:p>
    <w:p w:rsidR="00722CDF" w:rsidRDefault="00722CDF" w:rsidP="00722CDF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722CDF" w:rsidRPr="00722CDF" w:rsidRDefault="00722CDF" w:rsidP="00722CDF">
      <w:pPr>
        <w:pStyle w:val="Corpodetexto3"/>
        <w:widowControl w:val="0"/>
        <w:spacing w:after="0"/>
        <w:rPr>
          <w:rFonts w:cs="Arial"/>
        </w:rPr>
      </w:pPr>
      <w:r w:rsidRPr="00722CDF">
        <w:rPr>
          <w:rFonts w:cs="Arial"/>
        </w:rPr>
        <w:lastRenderedPageBreak/>
        <w:t>Histórico de Revisões</w:t>
      </w:r>
    </w:p>
    <w:p w:rsidR="00722CDF" w:rsidRDefault="00722CDF" w:rsidP="00722CDF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722CDF" w:rsidTr="00722CDF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CDF" w:rsidRDefault="00722CDF" w:rsidP="00722CD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CDF" w:rsidRDefault="00722CDF" w:rsidP="00722CD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CDF" w:rsidRDefault="00722CDF" w:rsidP="00722CD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CDF" w:rsidRDefault="00722CDF" w:rsidP="00722CD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722CDF" w:rsidTr="00722CDF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CDF" w:rsidRDefault="00722CDF" w:rsidP="00722CD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07/10/2005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CDF" w:rsidRDefault="00722CDF" w:rsidP="00722CD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CDF" w:rsidRDefault="00722CDF" w:rsidP="00722CD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CDF" w:rsidRDefault="00722CDF" w:rsidP="00722CD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Paulo Bahia</w:t>
            </w:r>
          </w:p>
        </w:tc>
      </w:tr>
      <w:tr w:rsidR="00722CDF" w:rsidTr="00722CDF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722CDF" w:rsidRDefault="00722CDF" w:rsidP="00722CD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11/08/06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722CDF" w:rsidRDefault="00722CDF" w:rsidP="00722CD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1.1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722CDF" w:rsidRDefault="00722CDF" w:rsidP="00722CD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Regras referentes aos intervalos dos períodos do cronograma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722CDF" w:rsidRDefault="00722CDF" w:rsidP="00722CDF">
            <w:pPr>
              <w:widowControl w:val="0"/>
              <w:ind w:left="0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Emran</w:t>
            </w:r>
            <w:proofErr w:type="spellEnd"/>
            <w:r>
              <w:rPr>
                <w:rFonts w:cs="Arial"/>
              </w:rPr>
              <w:t xml:space="preserve"> Omar</w:t>
            </w:r>
          </w:p>
        </w:tc>
      </w:tr>
      <w:tr w:rsidR="00722CDF" w:rsidTr="00722CDF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:rsidR="00722CDF" w:rsidRDefault="00722CDF" w:rsidP="00722CD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14/11/2006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:rsidR="00722CDF" w:rsidRDefault="00722CDF" w:rsidP="00722CD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1.2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:rsidR="00722CDF" w:rsidRDefault="00722CDF" w:rsidP="00722CD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Regras referentes </w:t>
            </w:r>
            <w:proofErr w:type="gramStart"/>
            <w:r>
              <w:rPr>
                <w:rFonts w:cs="Arial"/>
              </w:rPr>
              <w:t>a</w:t>
            </w:r>
            <w:proofErr w:type="gramEnd"/>
            <w:r>
              <w:rPr>
                <w:rFonts w:cs="Arial"/>
              </w:rPr>
              <w:t xml:space="preserve"> exclusão e prorrogação dos cronogramas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:rsidR="00722CDF" w:rsidRDefault="00722CDF" w:rsidP="00722CDF">
            <w:pPr>
              <w:widowControl w:val="0"/>
              <w:ind w:left="0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Emran</w:t>
            </w:r>
            <w:proofErr w:type="spellEnd"/>
            <w:r>
              <w:rPr>
                <w:rFonts w:cs="Arial"/>
              </w:rPr>
              <w:t xml:space="preserve"> Omar</w:t>
            </w:r>
          </w:p>
        </w:tc>
      </w:tr>
      <w:tr w:rsidR="00722CDF" w:rsidTr="00722CDF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CDF" w:rsidRDefault="00722CDF" w:rsidP="00722CD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CDF" w:rsidRDefault="00722CDF" w:rsidP="00722CD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CDF" w:rsidRDefault="00722CDF" w:rsidP="00722CD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CDF" w:rsidRDefault="00722CDF" w:rsidP="00722CD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722CDF" w:rsidRDefault="00722CDF" w:rsidP="00722CDF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722CDF" w:rsidRPr="00722CDF" w:rsidRDefault="00722CDF" w:rsidP="00722CDF">
      <w:pPr>
        <w:pStyle w:val="Corpodetexto3"/>
        <w:widowControl w:val="0"/>
        <w:spacing w:after="0"/>
        <w:jc w:val="left"/>
        <w:rPr>
          <w:rFonts w:cs="Arial"/>
        </w:rPr>
      </w:pPr>
      <w:r w:rsidRPr="00722CDF">
        <w:rPr>
          <w:rFonts w:cs="Arial"/>
        </w:rPr>
        <w:lastRenderedPageBreak/>
        <w:t>Índice</w:t>
      </w:r>
    </w:p>
    <w:p w:rsidR="00722CDF" w:rsidRPr="00722CDF" w:rsidRDefault="00722CDF" w:rsidP="00722CDF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F67B40" w:rsidRDefault="00722CD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06785" w:history="1">
        <w:r w:rsidR="00F67B40" w:rsidRPr="00E34D4D">
          <w:rPr>
            <w:rStyle w:val="Hyperlink"/>
            <w:noProof/>
          </w:rPr>
          <w:t>1.</w:t>
        </w:r>
        <w:r w:rsidR="00F67B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67B40" w:rsidRPr="00E34D4D">
          <w:rPr>
            <w:rStyle w:val="Hyperlink"/>
            <w:noProof/>
          </w:rPr>
          <w:t>Pacote/Caso de Uso</w:t>
        </w:r>
        <w:r w:rsidR="00F67B40">
          <w:rPr>
            <w:noProof/>
            <w:webHidden/>
          </w:rPr>
          <w:tab/>
        </w:r>
        <w:r w:rsidR="00F67B40">
          <w:rPr>
            <w:noProof/>
            <w:webHidden/>
          </w:rPr>
          <w:fldChar w:fldCharType="begin"/>
        </w:r>
        <w:r w:rsidR="00F67B40">
          <w:rPr>
            <w:noProof/>
            <w:webHidden/>
          </w:rPr>
          <w:instrText xml:space="preserve"> PAGEREF _Toc404606785 \h </w:instrText>
        </w:r>
        <w:r w:rsidR="00F67B40">
          <w:rPr>
            <w:noProof/>
            <w:webHidden/>
          </w:rPr>
        </w:r>
        <w:r w:rsidR="00F67B40">
          <w:rPr>
            <w:noProof/>
            <w:webHidden/>
          </w:rPr>
          <w:fldChar w:fldCharType="separate"/>
        </w:r>
        <w:r w:rsidR="00F67B40">
          <w:rPr>
            <w:noProof/>
            <w:webHidden/>
          </w:rPr>
          <w:t>5</w:t>
        </w:r>
        <w:r w:rsidR="00F67B40">
          <w:rPr>
            <w:noProof/>
            <w:webHidden/>
          </w:rPr>
          <w:fldChar w:fldCharType="end"/>
        </w:r>
      </w:hyperlink>
    </w:p>
    <w:p w:rsidR="00F67B40" w:rsidRDefault="00F67B40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786" w:history="1">
        <w:r w:rsidRPr="00E34D4D">
          <w:rPr>
            <w:rStyle w:val="Hyperlink"/>
            <w:noProof/>
          </w:rPr>
          <w:t>Manter Cronograma do Edital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67B40" w:rsidRDefault="00F67B4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787" w:history="1">
        <w:r w:rsidRPr="00E34D4D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34D4D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67B40" w:rsidRDefault="00F67B4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788" w:history="1">
        <w:r w:rsidRPr="00E34D4D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34D4D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67B40" w:rsidRDefault="00F67B4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789" w:history="1">
        <w:r w:rsidRPr="00E34D4D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34D4D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67B40" w:rsidRDefault="00F67B4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790" w:history="1">
        <w:r w:rsidRPr="00E34D4D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34D4D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67B40" w:rsidRDefault="00F67B4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791" w:history="1">
        <w:r w:rsidRPr="00E34D4D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34D4D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67B40" w:rsidRDefault="00F67B4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792" w:history="1">
        <w:r w:rsidRPr="00E34D4D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34D4D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67B40" w:rsidRDefault="00F67B4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793" w:history="1">
        <w:r w:rsidRPr="00E34D4D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34D4D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67B40" w:rsidRDefault="00F67B4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794" w:history="1">
        <w:r w:rsidRPr="00E34D4D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34D4D">
          <w:rPr>
            <w:rStyle w:val="Hyperlink"/>
            <w:noProof/>
          </w:rPr>
          <w:t>Incluir Cronograma de Concurso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67B40" w:rsidRDefault="00F67B4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795" w:history="1">
        <w:r w:rsidRPr="00E34D4D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34D4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67B40" w:rsidRDefault="00F67B4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796" w:history="1">
        <w:r w:rsidRPr="00E34D4D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34D4D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67B40" w:rsidRDefault="00F67B4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797" w:history="1">
        <w:r w:rsidRPr="00E34D4D">
          <w:rPr>
            <w:rStyle w:val="Hyperlink"/>
            <w:strike/>
            <w:noProof/>
            <w:highlight w:val="yellow"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34D4D">
          <w:rPr>
            <w:rStyle w:val="Hyperlink"/>
            <w:strike/>
            <w:noProof/>
            <w:highlight w:val="yellow"/>
          </w:rPr>
          <w:t>Fluxo Alternativo – Ato Legal de tornar com Efeito e ação sistêmica na Elaboração do Ato Legal – 4.1.1.4.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67B40" w:rsidRDefault="00F67B4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798" w:history="1">
        <w:r w:rsidRPr="00E34D4D">
          <w:rPr>
            <w:rStyle w:val="Hyperlink"/>
            <w:strike/>
            <w:noProof/>
            <w:highlight w:val="yellow"/>
          </w:rPr>
          <w:t>4.1.4.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34D4D">
          <w:rPr>
            <w:rStyle w:val="Hyperlink"/>
            <w:strike/>
            <w:noProof/>
            <w:highlight w:val="yellow"/>
          </w:rPr>
          <w:t>Fluxo Alternativo – Ato Legal de Tornar com Efeito e ação sistêmica posterior à elaboração do Ato Legal – 4.1.1.4.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67B40" w:rsidRDefault="00F67B4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799" w:history="1">
        <w:r w:rsidRPr="00E34D4D">
          <w:rPr>
            <w:rStyle w:val="Hyperlink"/>
            <w:noProof/>
            <w:highlight w:val="cyan"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34D4D">
          <w:rPr>
            <w:rStyle w:val="Hyperlink"/>
            <w:noProof/>
            <w:highlight w:val="cyan"/>
          </w:rPr>
          <w:t>Alterar Cronograma de Concurso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67B40" w:rsidRDefault="00F67B4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800" w:history="1">
        <w:r w:rsidRPr="00E34D4D">
          <w:rPr>
            <w:rStyle w:val="Hyperlink"/>
            <w:strike/>
            <w:noProof/>
            <w:highlight w:val="cyan"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34D4D">
          <w:rPr>
            <w:rStyle w:val="Hyperlink"/>
            <w:strike/>
            <w:noProof/>
            <w:highlight w:val="cyan"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67B40" w:rsidRDefault="00F67B4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801" w:history="1">
        <w:r w:rsidRPr="00E34D4D">
          <w:rPr>
            <w:rStyle w:val="Hyperlink"/>
            <w:strike/>
            <w:noProof/>
            <w:highlight w:val="cyan"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34D4D">
          <w:rPr>
            <w:rStyle w:val="Hyperlink"/>
            <w:strike/>
            <w:noProof/>
            <w:highlight w:val="cyan"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67B40" w:rsidRDefault="00F67B4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802" w:history="1">
        <w:r w:rsidRPr="00E34D4D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34D4D">
          <w:rPr>
            <w:rStyle w:val="Hyperlink"/>
            <w:noProof/>
          </w:rPr>
          <w:t>Excluir Cronograma de Concurso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67B40" w:rsidRDefault="00F67B4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803" w:history="1">
        <w:r w:rsidRPr="00E34D4D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34D4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67B40" w:rsidRDefault="00F67B4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804" w:history="1">
        <w:r w:rsidRPr="00E34D4D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34D4D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67B40" w:rsidRDefault="00F67B4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805" w:history="1">
        <w:r w:rsidRPr="00E34D4D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34D4D">
          <w:rPr>
            <w:rStyle w:val="Hyperlink"/>
            <w:noProof/>
          </w:rPr>
          <w:t>Listar Cronograma de Concurso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67B40" w:rsidRDefault="00F67B4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806" w:history="1">
        <w:r w:rsidRPr="00E34D4D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34D4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67B40" w:rsidRDefault="00F67B4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807" w:history="1">
        <w:r w:rsidRPr="00E34D4D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34D4D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67B40" w:rsidRDefault="00F67B4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808" w:history="1">
        <w:r w:rsidRPr="00E34D4D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34D4D">
          <w:rPr>
            <w:rStyle w:val="Hyperlink"/>
            <w:noProof/>
          </w:rPr>
          <w:t>Regras para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67B40" w:rsidRDefault="00F67B4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809" w:history="1">
        <w:r w:rsidRPr="00E34D4D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34D4D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722CDF" w:rsidRDefault="00722CDF" w:rsidP="00722CDF">
      <w:pPr>
        <w:pStyle w:val="Sumrio1"/>
      </w:pPr>
      <w:r>
        <w:fldChar w:fldCharType="end"/>
      </w:r>
    </w:p>
    <w:p w:rsidR="00722CDF" w:rsidRDefault="00722CDF" w:rsidP="00722CDF">
      <w:pPr>
        <w:pStyle w:val="Heading"/>
        <w:rPr>
          <w:rFonts w:cs="Arial"/>
          <w:szCs w:val="24"/>
          <w:lang w:val="pt-BR"/>
        </w:rPr>
      </w:pPr>
    </w:p>
    <w:p w:rsidR="00722CDF" w:rsidRDefault="00722CDF" w:rsidP="00722CDF">
      <w:pPr>
        <w:pStyle w:val="Heading"/>
      </w:pPr>
    </w:p>
    <w:p w:rsidR="00722CDF" w:rsidRDefault="00722CDF" w:rsidP="00722CDF">
      <w:pPr>
        <w:pStyle w:val="Heading"/>
        <w:jc w:val="center"/>
      </w:pPr>
    </w:p>
    <w:p w:rsidR="00722CDF" w:rsidRDefault="00722CDF" w:rsidP="00722CDF">
      <w:pPr>
        <w:pStyle w:val="Heading"/>
        <w:rPr>
          <w:rFonts w:cs="Arial"/>
          <w:szCs w:val="24"/>
          <w:lang w:val="pt-BR"/>
        </w:rPr>
      </w:pPr>
      <w:r>
        <w:lastRenderedPageBreak/>
        <w:br w:type="page"/>
      </w:r>
    </w:p>
    <w:p w:rsidR="00722CDF" w:rsidRDefault="00722CDF" w:rsidP="00722CDF">
      <w:pPr>
        <w:pStyle w:val="Ttulo1"/>
        <w:keepNext w:val="0"/>
        <w:widowControl w:val="0"/>
        <w:spacing w:before="0" w:line="240" w:lineRule="auto"/>
      </w:pPr>
      <w:bookmarkStart w:id="1" w:name="_Toc404606785"/>
      <w:r>
        <w:lastRenderedPageBreak/>
        <w:t>Pacote/Caso de Uso</w:t>
      </w:r>
      <w:bookmarkEnd w:id="1"/>
    </w:p>
    <w:p w:rsidR="00722CDF" w:rsidRDefault="00722CDF" w:rsidP="00722CDF"/>
    <w:p w:rsidR="00722CDF" w:rsidRPr="00722CDF" w:rsidRDefault="00722CDF" w:rsidP="00F67B40">
      <w:pPr>
        <w:pStyle w:val="Subttulo"/>
      </w:pPr>
      <w:bookmarkStart w:id="2" w:name="_Toc404606786"/>
      <w:r w:rsidRPr="00722CDF">
        <w:t>Manter Cronograma d</w:t>
      </w:r>
      <w:r w:rsidR="00F67B40">
        <w:t>o Edital</w:t>
      </w:r>
      <w:bookmarkEnd w:id="2"/>
    </w:p>
    <w:p w:rsidR="00722CDF" w:rsidRDefault="00722CDF" w:rsidP="00722CDF">
      <w:pPr>
        <w:widowControl w:val="0"/>
        <w:ind w:left="902"/>
        <w:rPr>
          <w:rFonts w:cs="Arial"/>
          <w:b/>
          <w:bCs/>
          <w:color w:val="FF0000"/>
        </w:rPr>
      </w:pPr>
    </w:p>
    <w:p w:rsidR="00722CDF" w:rsidRDefault="00722CDF" w:rsidP="00722CDF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3" w:name="_Toc404606787"/>
      <w:r>
        <w:t>Descrição</w:t>
      </w:r>
      <w:bookmarkEnd w:id="3"/>
    </w:p>
    <w:p w:rsidR="00722CDF" w:rsidRDefault="00722CDF" w:rsidP="00722CDF">
      <w:pPr>
        <w:pStyle w:val="Recuodecorpodetexto2"/>
        <w:widowControl w:val="0"/>
        <w:ind w:left="1620" w:firstLine="0"/>
        <w:rPr>
          <w:sz w:val="24"/>
        </w:rPr>
      </w:pPr>
    </w:p>
    <w:p w:rsidR="00722CDF" w:rsidRDefault="00722CDF" w:rsidP="00722CDF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do cronograma de um edital de concurso.</w:t>
      </w:r>
    </w:p>
    <w:p w:rsidR="00722CDF" w:rsidRDefault="00722CDF" w:rsidP="00722CDF">
      <w:pPr>
        <w:pStyle w:val="Recuodecorpodetexto2"/>
        <w:widowControl w:val="0"/>
        <w:ind w:left="1620" w:firstLine="0"/>
        <w:rPr>
          <w:sz w:val="24"/>
        </w:rPr>
      </w:pPr>
    </w:p>
    <w:p w:rsidR="00722CDF" w:rsidRDefault="00722CDF" w:rsidP="00722CDF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4" w:name="_Toc404606788"/>
      <w:r>
        <w:t>Requisitos atendidos</w:t>
      </w:r>
      <w:bookmarkEnd w:id="4"/>
    </w:p>
    <w:p w:rsidR="00722CDF" w:rsidRDefault="00722CDF" w:rsidP="00722CDF"/>
    <w:p w:rsidR="00722CDF" w:rsidRDefault="00722CDF" w:rsidP="00722CDF">
      <w:pPr>
        <w:pStyle w:val="Recuodecorpodetexto"/>
        <w:ind w:left="1260"/>
      </w:pPr>
      <w:r>
        <w:t>R37 - Permitir a elaboração de ementas para alteração de edital de concurso.</w:t>
      </w:r>
    </w:p>
    <w:p w:rsidR="00722CDF" w:rsidRDefault="00722CDF" w:rsidP="00722CDF"/>
    <w:p w:rsidR="00722CDF" w:rsidRDefault="00722CDF" w:rsidP="00722CDF">
      <w:pPr>
        <w:pStyle w:val="Ttulo1"/>
        <w:keepNext w:val="0"/>
        <w:widowControl w:val="0"/>
        <w:spacing w:before="0" w:line="240" w:lineRule="auto"/>
      </w:pPr>
      <w:bookmarkStart w:id="5" w:name="_Toc404606789"/>
      <w:r>
        <w:t>Conceito</w:t>
      </w:r>
      <w:bookmarkEnd w:id="5"/>
      <w:r>
        <w:tab/>
      </w:r>
    </w:p>
    <w:p w:rsidR="00722CDF" w:rsidRDefault="00722CDF" w:rsidP="00722CDF"/>
    <w:p w:rsidR="00722CDF" w:rsidRDefault="00722CDF" w:rsidP="00722CDF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6" w:name="_Toc404606790"/>
      <w:r>
        <w:t>Conceitos principais</w:t>
      </w:r>
      <w:bookmarkEnd w:id="6"/>
    </w:p>
    <w:p w:rsidR="00722CDF" w:rsidRDefault="00722CDF" w:rsidP="00722CDF">
      <w:pPr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968"/>
        <w:gridCol w:w="5102"/>
      </w:tblGrid>
      <w:tr w:rsidR="00722CDF" w:rsidTr="00FF700E">
        <w:trPr>
          <w:trHeight w:val="600"/>
        </w:trPr>
        <w:tc>
          <w:tcPr>
            <w:tcW w:w="3968" w:type="dxa"/>
          </w:tcPr>
          <w:p w:rsidR="00722CDF" w:rsidRDefault="00722CDF" w:rsidP="00722CDF">
            <w:pPr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Histórico de prazos do concurso</w:t>
            </w:r>
          </w:p>
        </w:tc>
        <w:tc>
          <w:tcPr>
            <w:tcW w:w="5102" w:type="dxa"/>
          </w:tcPr>
          <w:p w:rsidR="00722CDF" w:rsidRDefault="00722CDF" w:rsidP="00FF700E">
            <w:pPr>
              <w:rPr>
                <w:rFonts w:cs="Arial"/>
              </w:rPr>
            </w:pPr>
            <w:r>
              <w:rPr>
                <w:rFonts w:cs="Arial"/>
              </w:rPr>
              <w:t>Informações sobre os prazos do concurso público.</w:t>
            </w:r>
          </w:p>
        </w:tc>
      </w:tr>
    </w:tbl>
    <w:p w:rsidR="00722CDF" w:rsidRDefault="00722CDF" w:rsidP="00722CDF">
      <w:pPr>
        <w:rPr>
          <w:rFonts w:cs="Arial"/>
        </w:rPr>
      </w:pPr>
    </w:p>
    <w:p w:rsidR="00722CDF" w:rsidRDefault="00722CDF" w:rsidP="00722CDF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7" w:name="_Toc404606791"/>
      <w:r>
        <w:t>Conceitos associados</w:t>
      </w:r>
      <w:bookmarkEnd w:id="7"/>
    </w:p>
    <w:p w:rsidR="00722CDF" w:rsidRDefault="00722CDF" w:rsidP="00722CDF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968"/>
        <w:gridCol w:w="5102"/>
      </w:tblGrid>
      <w:tr w:rsidR="00722CDF" w:rsidTr="00FF700E">
        <w:trPr>
          <w:trHeight w:val="600"/>
        </w:trPr>
        <w:tc>
          <w:tcPr>
            <w:tcW w:w="3968" w:type="dxa"/>
          </w:tcPr>
          <w:p w:rsidR="00722CDF" w:rsidRDefault="00722CDF" w:rsidP="00722CDF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Edital de concurso</w:t>
            </w:r>
          </w:p>
        </w:tc>
        <w:tc>
          <w:tcPr>
            <w:tcW w:w="5102" w:type="dxa"/>
          </w:tcPr>
          <w:p w:rsidR="00722CDF" w:rsidRDefault="00722CDF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Ato legal que autoriza a abertura de edital de concurso.</w:t>
            </w:r>
          </w:p>
        </w:tc>
      </w:tr>
    </w:tbl>
    <w:p w:rsidR="00722CDF" w:rsidRDefault="00722CDF" w:rsidP="00722CDF">
      <w:pPr>
        <w:pStyle w:val="Cabealho"/>
        <w:rPr>
          <w:rFonts w:cs="Arial"/>
        </w:rPr>
      </w:pPr>
    </w:p>
    <w:p w:rsidR="00722CDF" w:rsidRDefault="00722CDF" w:rsidP="00722CDF">
      <w:pPr>
        <w:rPr>
          <w:rFonts w:eastAsia="Arial Unicode MS"/>
        </w:rPr>
      </w:pPr>
    </w:p>
    <w:p w:rsidR="00722CDF" w:rsidRDefault="00722CDF" w:rsidP="00722CDF">
      <w:pPr>
        <w:pStyle w:val="Ttulo1"/>
        <w:keepNext w:val="0"/>
        <w:widowControl w:val="0"/>
        <w:spacing w:before="0" w:line="240" w:lineRule="auto"/>
      </w:pPr>
      <w:r>
        <w:rPr>
          <w:b w:val="0"/>
          <w:bCs w:val="0"/>
        </w:rPr>
        <w:br w:type="page"/>
      </w:r>
      <w:bookmarkStart w:id="8" w:name="_Toc404606792"/>
      <w:r>
        <w:lastRenderedPageBreak/>
        <w:t>Diagrama</w:t>
      </w:r>
      <w:bookmarkEnd w:id="8"/>
    </w:p>
    <w:p w:rsidR="00722CDF" w:rsidRDefault="00722CDF" w:rsidP="00722CDF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722CDF" w:rsidRDefault="00722CDF" w:rsidP="00722CDF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722CDF" w:rsidRDefault="00722CDF" w:rsidP="00722CDF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722CDF" w:rsidRDefault="00F67B40" w:rsidP="00722CDF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53100" cy="3038475"/>
                <wp:effectExtent l="0" t="0" r="0" b="0"/>
                <wp:docPr id="172" name="Tela 1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353185" y="1231900"/>
                            <a:ext cx="1012825" cy="9080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353185" y="1315085"/>
                            <a:ext cx="2547620" cy="170815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678305" y="1413510"/>
                            <a:ext cx="159829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67B40" w:rsidRDefault="00F67B40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Cronograma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Edital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309880" y="1814195"/>
                            <a:ext cx="135890" cy="13589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Line 9"/>
                        <wps:cNvCnPr/>
                        <wps:spPr bwMode="auto">
                          <a:xfrm>
                            <a:off x="377825" y="1950085"/>
                            <a:ext cx="0" cy="1358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0"/>
                        <wps:cNvCnPr/>
                        <wps:spPr bwMode="auto">
                          <a:xfrm>
                            <a:off x="302260" y="2002790"/>
                            <a:ext cx="1587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1"/>
                        <wps:cNvCnPr/>
                        <wps:spPr bwMode="auto">
                          <a:xfrm flipH="1">
                            <a:off x="287020" y="2085975"/>
                            <a:ext cx="90805" cy="1358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377825" y="2085975"/>
                            <a:ext cx="90805" cy="1358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45085" y="2221865"/>
                            <a:ext cx="50990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67B40" w:rsidRDefault="00F67B40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Line 14"/>
                        <wps:cNvCnPr/>
                        <wps:spPr bwMode="auto">
                          <a:xfrm>
                            <a:off x="499110" y="2010410"/>
                            <a:ext cx="854075" cy="0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2713990" y="1587500"/>
                            <a:ext cx="1035685" cy="62738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3069590" y="1677670"/>
                            <a:ext cx="33845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67B40" w:rsidRDefault="00F67B4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2917825" y="1798955"/>
                            <a:ext cx="62928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67B40" w:rsidRDefault="00F67B4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Cronograma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2933065" y="1919605"/>
                            <a:ext cx="62738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67B40" w:rsidRDefault="00F67B40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Concurso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1496695" y="2298065"/>
                            <a:ext cx="1035685" cy="62674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21815" y="2388235"/>
                            <a:ext cx="35179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67B40" w:rsidRDefault="00F67B4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1701165" y="2509520"/>
                            <a:ext cx="62928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67B40" w:rsidRDefault="00F67B4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Cronograma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1716405" y="2630170"/>
                            <a:ext cx="62738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67B40" w:rsidRDefault="00F67B40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Concurso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Oval 23"/>
                        <wps:cNvSpPr>
                          <a:spLocks noChangeArrowheads="1"/>
                        </wps:cNvSpPr>
                        <wps:spPr bwMode="auto">
                          <a:xfrm>
                            <a:off x="1496695" y="1587500"/>
                            <a:ext cx="1035685" cy="62738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1859915" y="1677670"/>
                            <a:ext cx="28829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67B40" w:rsidRDefault="00F67B4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1701165" y="1798955"/>
                            <a:ext cx="62928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67B40" w:rsidRDefault="00F67B4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Cronograma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1716405" y="1919605"/>
                            <a:ext cx="62738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67B40" w:rsidRDefault="00F67B40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Concurso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" name="Oval 27"/>
                        <wps:cNvSpPr>
                          <a:spLocks noChangeArrowheads="1"/>
                        </wps:cNvSpPr>
                        <wps:spPr bwMode="auto">
                          <a:xfrm>
                            <a:off x="2713990" y="2298065"/>
                            <a:ext cx="1035685" cy="62674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3061970" y="2388235"/>
                            <a:ext cx="34798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67B40" w:rsidRDefault="00F67B4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2917825" y="2509520"/>
                            <a:ext cx="62928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67B40" w:rsidRDefault="00F67B4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Cronograma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2933065" y="2630170"/>
                            <a:ext cx="62738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67B40" w:rsidRDefault="00F67B40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Concurso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3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1353185" y="15240"/>
                            <a:ext cx="725805" cy="9080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1353185" y="98425"/>
                            <a:ext cx="1829435" cy="70294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1837055" y="196215"/>
                            <a:ext cx="89344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67B40" w:rsidRDefault="00F67B4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Pesquisas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Auxiliares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6" name="Line 34"/>
                        <wps:cNvCnPr/>
                        <wps:spPr bwMode="auto">
                          <a:xfrm>
                            <a:off x="1368425" y="30480"/>
                            <a:ext cx="0" cy="37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35"/>
                        <wps:cNvCnPr/>
                        <wps:spPr bwMode="auto">
                          <a:xfrm>
                            <a:off x="1368425" y="30480"/>
                            <a:ext cx="298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36"/>
                        <wps:cNvCnPr/>
                        <wps:spPr bwMode="auto">
                          <a:xfrm flipH="1">
                            <a:off x="1376045" y="38100"/>
                            <a:ext cx="2222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37"/>
                        <wps:cNvCnPr/>
                        <wps:spPr bwMode="auto">
                          <a:xfrm flipV="1">
                            <a:off x="1376045" y="38100"/>
                            <a:ext cx="0" cy="2222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38"/>
                        <wps:cNvCnPr/>
                        <wps:spPr bwMode="auto">
                          <a:xfrm>
                            <a:off x="1368425" y="30480"/>
                            <a:ext cx="3746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39"/>
                        <wps:cNvCnPr/>
                        <wps:spPr bwMode="auto">
                          <a:xfrm>
                            <a:off x="1368425" y="52705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40"/>
                        <wps:cNvCnPr/>
                        <wps:spPr bwMode="auto">
                          <a:xfrm>
                            <a:off x="1376045" y="30480"/>
                            <a:ext cx="0" cy="37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41"/>
                        <wps:cNvCnPr/>
                        <wps:spPr bwMode="auto">
                          <a:xfrm>
                            <a:off x="1368425" y="38100"/>
                            <a:ext cx="3746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42"/>
                        <wps:cNvCnPr/>
                        <wps:spPr bwMode="auto">
                          <a:xfrm>
                            <a:off x="1368425" y="38100"/>
                            <a:ext cx="3746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43"/>
                        <wps:cNvCnPr/>
                        <wps:spPr bwMode="auto">
                          <a:xfrm>
                            <a:off x="1376045" y="30480"/>
                            <a:ext cx="0" cy="37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44"/>
                        <wps:cNvCnPr/>
                        <wps:spPr bwMode="auto">
                          <a:xfrm>
                            <a:off x="1376045" y="30480"/>
                            <a:ext cx="0" cy="37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45"/>
                        <wps:cNvCnPr/>
                        <wps:spPr bwMode="auto">
                          <a:xfrm>
                            <a:off x="1368425" y="30480"/>
                            <a:ext cx="3746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46"/>
                        <wps:cNvCnPr/>
                        <wps:spPr bwMode="auto">
                          <a:xfrm>
                            <a:off x="1368425" y="38100"/>
                            <a:ext cx="3746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47"/>
                        <wps:cNvCnPr/>
                        <wps:spPr bwMode="auto">
                          <a:xfrm>
                            <a:off x="1368425" y="30480"/>
                            <a:ext cx="0" cy="37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48"/>
                        <wps:cNvCnPr/>
                        <wps:spPr bwMode="auto">
                          <a:xfrm flipH="1">
                            <a:off x="1368425" y="30480"/>
                            <a:ext cx="3746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49"/>
                        <wps:cNvCnPr/>
                        <wps:spPr bwMode="auto">
                          <a:xfrm>
                            <a:off x="1376045" y="38100"/>
                            <a:ext cx="37465" cy="37465"/>
                          </a:xfrm>
                          <a:prstGeom prst="line">
                            <a:avLst/>
                          </a:prstGeom>
                          <a:noFill/>
                          <a:ln w="2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50"/>
                        <wps:cNvCnPr/>
                        <wps:spPr bwMode="auto">
                          <a:xfrm flipH="1" flipV="1">
                            <a:off x="1376045" y="38100"/>
                            <a:ext cx="37465" cy="37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51"/>
                        <wps:cNvCnPr/>
                        <wps:spPr bwMode="auto">
                          <a:xfrm flipH="1" flipV="1">
                            <a:off x="1376045" y="30480"/>
                            <a:ext cx="37465" cy="450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52"/>
                        <wps:cNvCnPr/>
                        <wps:spPr bwMode="auto">
                          <a:xfrm flipH="1" flipV="1">
                            <a:off x="1376045" y="38100"/>
                            <a:ext cx="37465" cy="37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53"/>
                        <wps:cNvCnPr/>
                        <wps:spPr bwMode="auto">
                          <a:xfrm flipH="1" flipV="1">
                            <a:off x="1376045" y="38100"/>
                            <a:ext cx="37465" cy="37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54"/>
                        <wps:cNvCnPr/>
                        <wps:spPr bwMode="auto">
                          <a:xfrm flipH="1" flipV="1">
                            <a:off x="1368425" y="38100"/>
                            <a:ext cx="45085" cy="450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55"/>
                        <wps:cNvCnPr/>
                        <wps:spPr bwMode="auto">
                          <a:xfrm flipH="1" flipV="1">
                            <a:off x="1383665" y="38100"/>
                            <a:ext cx="37465" cy="37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56"/>
                        <wps:cNvCnPr/>
                        <wps:spPr bwMode="auto">
                          <a:xfrm>
                            <a:off x="1368425" y="30480"/>
                            <a:ext cx="0" cy="37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57"/>
                        <wps:cNvCnPr/>
                        <wps:spPr bwMode="auto">
                          <a:xfrm>
                            <a:off x="1368425" y="30480"/>
                            <a:ext cx="3746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Oval 58"/>
                        <wps:cNvSpPr>
                          <a:spLocks noChangeArrowheads="1"/>
                        </wps:cNvSpPr>
                        <wps:spPr bwMode="auto">
                          <a:xfrm>
                            <a:off x="1421130" y="370205"/>
                            <a:ext cx="1550035" cy="34798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1693545" y="423545"/>
                            <a:ext cx="102933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67B40" w:rsidRDefault="00F67B4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2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2063750" y="544195"/>
                            <a:ext cx="29083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67B40" w:rsidRDefault="00F67B4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Edital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3" name="Line 61"/>
                        <wps:cNvCnPr/>
                        <wps:spPr bwMode="auto">
                          <a:xfrm>
                            <a:off x="1436370" y="385445"/>
                            <a:ext cx="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62"/>
                        <wps:cNvCnPr/>
                        <wps:spPr bwMode="auto">
                          <a:xfrm>
                            <a:off x="1436370" y="385445"/>
                            <a:ext cx="304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63"/>
                        <wps:cNvCnPr/>
                        <wps:spPr bwMode="auto">
                          <a:xfrm flipH="1">
                            <a:off x="1443990" y="393065"/>
                            <a:ext cx="2286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Line 64"/>
                        <wps:cNvCnPr/>
                        <wps:spPr bwMode="auto">
                          <a:xfrm flipV="1">
                            <a:off x="1443990" y="393065"/>
                            <a:ext cx="0" cy="228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Line 65"/>
                        <wps:cNvCnPr/>
                        <wps:spPr bwMode="auto">
                          <a:xfrm>
                            <a:off x="1436370" y="385445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Line 66"/>
                        <wps:cNvCnPr/>
                        <wps:spPr bwMode="auto">
                          <a:xfrm>
                            <a:off x="1436370" y="408305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Line 67"/>
                        <wps:cNvCnPr/>
                        <wps:spPr bwMode="auto">
                          <a:xfrm>
                            <a:off x="1443990" y="385445"/>
                            <a:ext cx="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Line 68"/>
                        <wps:cNvCnPr/>
                        <wps:spPr bwMode="auto">
                          <a:xfrm>
                            <a:off x="1436370" y="393065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Line 69"/>
                        <wps:cNvCnPr/>
                        <wps:spPr bwMode="auto">
                          <a:xfrm>
                            <a:off x="1436370" y="393065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Line 70"/>
                        <wps:cNvCnPr/>
                        <wps:spPr bwMode="auto">
                          <a:xfrm>
                            <a:off x="1443990" y="385445"/>
                            <a:ext cx="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Line 71"/>
                        <wps:cNvCnPr/>
                        <wps:spPr bwMode="auto">
                          <a:xfrm>
                            <a:off x="1443990" y="385445"/>
                            <a:ext cx="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Line 72"/>
                        <wps:cNvCnPr/>
                        <wps:spPr bwMode="auto">
                          <a:xfrm>
                            <a:off x="1436370" y="385445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73"/>
                        <wps:cNvCnPr/>
                        <wps:spPr bwMode="auto">
                          <a:xfrm>
                            <a:off x="1436370" y="393065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74"/>
                        <wps:cNvCnPr/>
                        <wps:spPr bwMode="auto">
                          <a:xfrm>
                            <a:off x="1436370" y="385445"/>
                            <a:ext cx="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75"/>
                        <wps:cNvCnPr/>
                        <wps:spPr bwMode="auto">
                          <a:xfrm flipH="1">
                            <a:off x="1436370" y="385445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76"/>
                        <wps:cNvCnPr/>
                        <wps:spPr bwMode="auto">
                          <a:xfrm>
                            <a:off x="1443990" y="393065"/>
                            <a:ext cx="37465" cy="37465"/>
                          </a:xfrm>
                          <a:prstGeom prst="line">
                            <a:avLst/>
                          </a:prstGeom>
                          <a:noFill/>
                          <a:ln w="2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Line 77"/>
                        <wps:cNvCnPr/>
                        <wps:spPr bwMode="auto">
                          <a:xfrm flipH="1" flipV="1">
                            <a:off x="1443990" y="393065"/>
                            <a:ext cx="37465" cy="37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Line 78"/>
                        <wps:cNvCnPr/>
                        <wps:spPr bwMode="auto">
                          <a:xfrm flipH="1" flipV="1">
                            <a:off x="1443990" y="385445"/>
                            <a:ext cx="37465" cy="450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Line 79"/>
                        <wps:cNvCnPr/>
                        <wps:spPr bwMode="auto">
                          <a:xfrm flipH="1" flipV="1">
                            <a:off x="1443990" y="393065"/>
                            <a:ext cx="37465" cy="37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80"/>
                        <wps:cNvCnPr/>
                        <wps:spPr bwMode="auto">
                          <a:xfrm flipH="1" flipV="1">
                            <a:off x="1443990" y="393065"/>
                            <a:ext cx="37465" cy="37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81"/>
                        <wps:cNvCnPr/>
                        <wps:spPr bwMode="auto">
                          <a:xfrm flipH="1" flipV="1">
                            <a:off x="1436370" y="393065"/>
                            <a:ext cx="45085" cy="450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Line 82"/>
                        <wps:cNvCnPr/>
                        <wps:spPr bwMode="auto">
                          <a:xfrm flipH="1" flipV="1">
                            <a:off x="1451610" y="393065"/>
                            <a:ext cx="37465" cy="37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Line 83"/>
                        <wps:cNvCnPr/>
                        <wps:spPr bwMode="auto">
                          <a:xfrm>
                            <a:off x="1436370" y="385445"/>
                            <a:ext cx="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" name="Line 84"/>
                        <wps:cNvCnPr/>
                        <wps:spPr bwMode="auto">
                          <a:xfrm>
                            <a:off x="1436370" y="385445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" name="Freeform 85"/>
                        <wps:cNvSpPr>
                          <a:spLocks/>
                        </wps:cNvSpPr>
                        <wps:spPr bwMode="auto">
                          <a:xfrm>
                            <a:off x="2978785" y="551815"/>
                            <a:ext cx="430530" cy="770890"/>
                          </a:xfrm>
                          <a:custGeom>
                            <a:avLst/>
                            <a:gdLst>
                              <a:gd name="T0" fmla="*/ 0 w 678"/>
                              <a:gd name="T1" fmla="*/ 0 h 1214"/>
                              <a:gd name="T2" fmla="*/ 666 w 678"/>
                              <a:gd name="T3" fmla="*/ 0 h 1214"/>
                              <a:gd name="T4" fmla="*/ 678 w 678"/>
                              <a:gd name="T5" fmla="*/ 1214 h 12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678" h="1214">
                                <a:moveTo>
                                  <a:pt x="0" y="0"/>
                                </a:moveTo>
                                <a:lnTo>
                                  <a:pt x="666" y="0"/>
                                </a:lnTo>
                                <a:lnTo>
                                  <a:pt x="678" y="1214"/>
                                </a:lnTo>
                              </a:path>
                            </a:pathLst>
                          </a:custGeom>
                          <a:noFill/>
                          <a:ln w="12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Line 86"/>
                        <wps:cNvCnPr/>
                        <wps:spPr bwMode="auto">
                          <a:xfrm flipH="1" flipV="1">
                            <a:off x="3379470" y="1262380"/>
                            <a:ext cx="29845" cy="60325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" name="Line 87"/>
                        <wps:cNvCnPr/>
                        <wps:spPr bwMode="auto">
                          <a:xfrm flipV="1">
                            <a:off x="3409315" y="1262380"/>
                            <a:ext cx="30480" cy="60325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" name="Line 88"/>
                        <wps:cNvCnPr/>
                        <wps:spPr bwMode="auto">
                          <a:xfrm>
                            <a:off x="3091815" y="1572260"/>
                            <a:ext cx="0" cy="37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" name="Line 89"/>
                        <wps:cNvCnPr/>
                        <wps:spPr bwMode="auto">
                          <a:xfrm>
                            <a:off x="3091815" y="1572260"/>
                            <a:ext cx="304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" name="Line 90"/>
                        <wps:cNvCnPr/>
                        <wps:spPr bwMode="auto">
                          <a:xfrm flipH="1">
                            <a:off x="3099435" y="1579880"/>
                            <a:ext cx="2286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" name="Line 91"/>
                        <wps:cNvCnPr/>
                        <wps:spPr bwMode="auto">
                          <a:xfrm flipV="1">
                            <a:off x="3099435" y="1579880"/>
                            <a:ext cx="0" cy="2222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" name="Line 92"/>
                        <wps:cNvCnPr/>
                        <wps:spPr bwMode="auto">
                          <a:xfrm>
                            <a:off x="3091815" y="1572260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" name="Line 93"/>
                        <wps:cNvCnPr/>
                        <wps:spPr bwMode="auto">
                          <a:xfrm>
                            <a:off x="3091815" y="1595120"/>
                            <a:ext cx="0" cy="146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" name="Line 94"/>
                        <wps:cNvCnPr/>
                        <wps:spPr bwMode="auto">
                          <a:xfrm>
                            <a:off x="3099435" y="1572260"/>
                            <a:ext cx="0" cy="37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" name="Line 95"/>
                        <wps:cNvCnPr/>
                        <wps:spPr bwMode="auto">
                          <a:xfrm>
                            <a:off x="3091815" y="1579880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" name="Line 96"/>
                        <wps:cNvCnPr/>
                        <wps:spPr bwMode="auto">
                          <a:xfrm>
                            <a:off x="3091815" y="1579880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" name="Line 97"/>
                        <wps:cNvCnPr/>
                        <wps:spPr bwMode="auto">
                          <a:xfrm>
                            <a:off x="3099435" y="1572260"/>
                            <a:ext cx="0" cy="37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" name="Line 98"/>
                        <wps:cNvCnPr/>
                        <wps:spPr bwMode="auto">
                          <a:xfrm>
                            <a:off x="3099435" y="1572260"/>
                            <a:ext cx="0" cy="37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" name="Line 99"/>
                        <wps:cNvCnPr/>
                        <wps:spPr bwMode="auto">
                          <a:xfrm>
                            <a:off x="3091815" y="1572260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" name="Line 100"/>
                        <wps:cNvCnPr/>
                        <wps:spPr bwMode="auto">
                          <a:xfrm>
                            <a:off x="3091815" y="1579880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" name="Line 101"/>
                        <wps:cNvCnPr/>
                        <wps:spPr bwMode="auto">
                          <a:xfrm>
                            <a:off x="3091815" y="1572260"/>
                            <a:ext cx="0" cy="37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" name="Line 102"/>
                        <wps:cNvCnPr/>
                        <wps:spPr bwMode="auto">
                          <a:xfrm flipH="1">
                            <a:off x="3091815" y="1572260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" name="Line 103"/>
                        <wps:cNvCnPr/>
                        <wps:spPr bwMode="auto">
                          <a:xfrm>
                            <a:off x="3099435" y="1579880"/>
                            <a:ext cx="38100" cy="37465"/>
                          </a:xfrm>
                          <a:prstGeom prst="line">
                            <a:avLst/>
                          </a:prstGeom>
                          <a:noFill/>
                          <a:ln w="2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" name="Line 104"/>
                        <wps:cNvCnPr/>
                        <wps:spPr bwMode="auto">
                          <a:xfrm flipH="1" flipV="1">
                            <a:off x="3099435" y="1579880"/>
                            <a:ext cx="38100" cy="37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" name="Line 105"/>
                        <wps:cNvCnPr/>
                        <wps:spPr bwMode="auto">
                          <a:xfrm flipH="1" flipV="1">
                            <a:off x="3099435" y="1572260"/>
                            <a:ext cx="38100" cy="450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" name="Line 106"/>
                        <wps:cNvCnPr/>
                        <wps:spPr bwMode="auto">
                          <a:xfrm flipH="1" flipV="1">
                            <a:off x="3099435" y="1579880"/>
                            <a:ext cx="38100" cy="37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" name="Line 107"/>
                        <wps:cNvCnPr/>
                        <wps:spPr bwMode="auto">
                          <a:xfrm flipH="1" flipV="1">
                            <a:off x="3099435" y="1579880"/>
                            <a:ext cx="38100" cy="37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" name="Line 108"/>
                        <wps:cNvCnPr/>
                        <wps:spPr bwMode="auto">
                          <a:xfrm flipH="1" flipV="1">
                            <a:off x="3091815" y="1579880"/>
                            <a:ext cx="45720" cy="450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" name="Line 109"/>
                        <wps:cNvCnPr/>
                        <wps:spPr bwMode="auto">
                          <a:xfrm flipH="1" flipV="1">
                            <a:off x="3107055" y="1579880"/>
                            <a:ext cx="38100" cy="37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" name="Line 110"/>
                        <wps:cNvCnPr/>
                        <wps:spPr bwMode="auto">
                          <a:xfrm>
                            <a:off x="3091815" y="1572260"/>
                            <a:ext cx="0" cy="37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" name="Line 111"/>
                        <wps:cNvCnPr/>
                        <wps:spPr bwMode="auto">
                          <a:xfrm>
                            <a:off x="3091815" y="1572260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" name="Rectangle 112"/>
                        <wps:cNvSpPr>
                          <a:spLocks noChangeArrowheads="1"/>
                        </wps:cNvSpPr>
                        <wps:spPr bwMode="auto">
                          <a:xfrm>
                            <a:off x="3432175" y="461010"/>
                            <a:ext cx="42100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67B40" w:rsidRDefault="00F67B40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5" name="Rectangle 113"/>
                        <wps:cNvSpPr>
                          <a:spLocks noChangeArrowheads="1"/>
                        </wps:cNvSpPr>
                        <wps:spPr bwMode="auto">
                          <a:xfrm>
                            <a:off x="4067175" y="2229485"/>
                            <a:ext cx="665480" cy="9080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" name="Rectangle 114"/>
                        <wps:cNvSpPr>
                          <a:spLocks noChangeArrowheads="1"/>
                        </wps:cNvSpPr>
                        <wps:spPr bwMode="auto">
                          <a:xfrm>
                            <a:off x="4067175" y="2312670"/>
                            <a:ext cx="1670685" cy="70294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" name="Rectangle 115"/>
                        <wps:cNvSpPr>
                          <a:spLocks noChangeArrowheads="1"/>
                        </wps:cNvSpPr>
                        <wps:spPr bwMode="auto">
                          <a:xfrm>
                            <a:off x="4278630" y="2411095"/>
                            <a:ext cx="110172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67B40" w:rsidRDefault="00F67B40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Verificar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Ato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Legal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8" name="Line 116"/>
                        <wps:cNvCnPr/>
                        <wps:spPr bwMode="auto">
                          <a:xfrm>
                            <a:off x="4082415" y="2244725"/>
                            <a:ext cx="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" name="Line 117"/>
                        <wps:cNvCnPr/>
                        <wps:spPr bwMode="auto">
                          <a:xfrm>
                            <a:off x="4082415" y="2244725"/>
                            <a:ext cx="304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" name="Line 118"/>
                        <wps:cNvCnPr/>
                        <wps:spPr bwMode="auto">
                          <a:xfrm flipH="1">
                            <a:off x="4090035" y="2252345"/>
                            <a:ext cx="2286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" name="Line 119"/>
                        <wps:cNvCnPr/>
                        <wps:spPr bwMode="auto">
                          <a:xfrm flipV="1">
                            <a:off x="4090035" y="2252345"/>
                            <a:ext cx="0" cy="228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" name="Line 120"/>
                        <wps:cNvCnPr/>
                        <wps:spPr bwMode="auto">
                          <a:xfrm>
                            <a:off x="4082415" y="2244725"/>
                            <a:ext cx="3746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" name="Line 121"/>
                        <wps:cNvCnPr/>
                        <wps:spPr bwMode="auto">
                          <a:xfrm>
                            <a:off x="4082415" y="2267585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" name="Line 122"/>
                        <wps:cNvCnPr/>
                        <wps:spPr bwMode="auto">
                          <a:xfrm>
                            <a:off x="4090035" y="2244725"/>
                            <a:ext cx="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" name="Line 123"/>
                        <wps:cNvCnPr/>
                        <wps:spPr bwMode="auto">
                          <a:xfrm>
                            <a:off x="4082415" y="2252345"/>
                            <a:ext cx="3746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" name="Line 124"/>
                        <wps:cNvCnPr/>
                        <wps:spPr bwMode="auto">
                          <a:xfrm>
                            <a:off x="4082415" y="2252345"/>
                            <a:ext cx="3746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" name="Line 125"/>
                        <wps:cNvCnPr/>
                        <wps:spPr bwMode="auto">
                          <a:xfrm>
                            <a:off x="4090035" y="2244725"/>
                            <a:ext cx="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" name="Line 126"/>
                        <wps:cNvCnPr/>
                        <wps:spPr bwMode="auto">
                          <a:xfrm>
                            <a:off x="4090035" y="2244725"/>
                            <a:ext cx="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" name="Line 127"/>
                        <wps:cNvCnPr/>
                        <wps:spPr bwMode="auto">
                          <a:xfrm>
                            <a:off x="4082415" y="2244725"/>
                            <a:ext cx="3746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" name="Line 128"/>
                        <wps:cNvCnPr/>
                        <wps:spPr bwMode="auto">
                          <a:xfrm>
                            <a:off x="4082415" y="2252345"/>
                            <a:ext cx="3746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" name="Line 129"/>
                        <wps:cNvCnPr/>
                        <wps:spPr bwMode="auto">
                          <a:xfrm>
                            <a:off x="4082415" y="2244725"/>
                            <a:ext cx="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" name="Line 130"/>
                        <wps:cNvCnPr/>
                        <wps:spPr bwMode="auto">
                          <a:xfrm flipH="1">
                            <a:off x="4082415" y="2244725"/>
                            <a:ext cx="3746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" name="Line 131"/>
                        <wps:cNvCnPr/>
                        <wps:spPr bwMode="auto">
                          <a:xfrm>
                            <a:off x="4090035" y="2252345"/>
                            <a:ext cx="37465" cy="38100"/>
                          </a:xfrm>
                          <a:prstGeom prst="line">
                            <a:avLst/>
                          </a:prstGeom>
                          <a:noFill/>
                          <a:ln w="2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" name="Line 132"/>
                        <wps:cNvCnPr/>
                        <wps:spPr bwMode="auto">
                          <a:xfrm flipH="1" flipV="1">
                            <a:off x="4090035" y="2252345"/>
                            <a:ext cx="37465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" name="Line 133"/>
                        <wps:cNvCnPr/>
                        <wps:spPr bwMode="auto">
                          <a:xfrm flipH="1" flipV="1">
                            <a:off x="4090035" y="2244725"/>
                            <a:ext cx="37465" cy="457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" name="Line 134"/>
                        <wps:cNvCnPr/>
                        <wps:spPr bwMode="auto">
                          <a:xfrm flipH="1" flipV="1">
                            <a:off x="4090035" y="2252345"/>
                            <a:ext cx="37465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" name="Line 135"/>
                        <wps:cNvCnPr/>
                        <wps:spPr bwMode="auto">
                          <a:xfrm flipH="1" flipV="1">
                            <a:off x="4090035" y="2252345"/>
                            <a:ext cx="37465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" name="Line 136"/>
                        <wps:cNvCnPr/>
                        <wps:spPr bwMode="auto">
                          <a:xfrm flipH="1" flipV="1">
                            <a:off x="4082415" y="2252345"/>
                            <a:ext cx="45085" cy="457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" name="Line 137"/>
                        <wps:cNvCnPr/>
                        <wps:spPr bwMode="auto">
                          <a:xfrm flipH="1" flipV="1">
                            <a:off x="4097655" y="2252345"/>
                            <a:ext cx="37465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" name="Line 138"/>
                        <wps:cNvCnPr/>
                        <wps:spPr bwMode="auto">
                          <a:xfrm>
                            <a:off x="4082415" y="2244725"/>
                            <a:ext cx="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" name="Line 139"/>
                        <wps:cNvCnPr/>
                        <wps:spPr bwMode="auto">
                          <a:xfrm>
                            <a:off x="4082415" y="2244725"/>
                            <a:ext cx="3746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" name="Oval 140"/>
                        <wps:cNvSpPr>
                          <a:spLocks noChangeArrowheads="1"/>
                        </wps:cNvSpPr>
                        <wps:spPr bwMode="auto">
                          <a:xfrm>
                            <a:off x="4210685" y="2585085"/>
                            <a:ext cx="1421765" cy="31750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" name="Rectangle 141"/>
                        <wps:cNvSpPr>
                          <a:spLocks noChangeArrowheads="1"/>
                        </wps:cNvSpPr>
                        <wps:spPr bwMode="auto">
                          <a:xfrm>
                            <a:off x="4467860" y="2637790"/>
                            <a:ext cx="93980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67B40" w:rsidRDefault="00F67B4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Verificar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Ato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Legal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4" name="Line 142"/>
                        <wps:cNvCnPr/>
                        <wps:spPr bwMode="auto">
                          <a:xfrm>
                            <a:off x="4225925" y="2600325"/>
                            <a:ext cx="0" cy="37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" name="Line 143"/>
                        <wps:cNvCnPr/>
                        <wps:spPr bwMode="auto">
                          <a:xfrm>
                            <a:off x="4225925" y="2600325"/>
                            <a:ext cx="304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" name="Line 144"/>
                        <wps:cNvCnPr/>
                        <wps:spPr bwMode="auto">
                          <a:xfrm flipH="1">
                            <a:off x="4233545" y="2607945"/>
                            <a:ext cx="2286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" name="Line 145"/>
                        <wps:cNvCnPr/>
                        <wps:spPr bwMode="auto">
                          <a:xfrm flipV="1">
                            <a:off x="4233545" y="2607945"/>
                            <a:ext cx="0" cy="2222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" name="Line 146"/>
                        <wps:cNvCnPr/>
                        <wps:spPr bwMode="auto">
                          <a:xfrm>
                            <a:off x="4225925" y="2600325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" name="Line 147"/>
                        <wps:cNvCnPr/>
                        <wps:spPr bwMode="auto">
                          <a:xfrm>
                            <a:off x="4225925" y="2622550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" name="Line 148"/>
                        <wps:cNvCnPr/>
                        <wps:spPr bwMode="auto">
                          <a:xfrm>
                            <a:off x="4233545" y="2600325"/>
                            <a:ext cx="0" cy="37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" name="Line 149"/>
                        <wps:cNvCnPr/>
                        <wps:spPr bwMode="auto">
                          <a:xfrm>
                            <a:off x="4225925" y="2607945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" name="Line 150"/>
                        <wps:cNvCnPr/>
                        <wps:spPr bwMode="auto">
                          <a:xfrm>
                            <a:off x="4225925" y="2607945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" name="Line 151"/>
                        <wps:cNvCnPr/>
                        <wps:spPr bwMode="auto">
                          <a:xfrm>
                            <a:off x="4233545" y="2600325"/>
                            <a:ext cx="0" cy="37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" name="Line 152"/>
                        <wps:cNvCnPr/>
                        <wps:spPr bwMode="auto">
                          <a:xfrm>
                            <a:off x="4233545" y="2600325"/>
                            <a:ext cx="0" cy="37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" name="Line 153"/>
                        <wps:cNvCnPr/>
                        <wps:spPr bwMode="auto">
                          <a:xfrm>
                            <a:off x="4225925" y="2600325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" name="Line 154"/>
                        <wps:cNvCnPr/>
                        <wps:spPr bwMode="auto">
                          <a:xfrm>
                            <a:off x="4225925" y="2607945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" name="Line 155"/>
                        <wps:cNvCnPr/>
                        <wps:spPr bwMode="auto">
                          <a:xfrm>
                            <a:off x="4225925" y="2600325"/>
                            <a:ext cx="0" cy="37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" name="Line 156"/>
                        <wps:cNvCnPr/>
                        <wps:spPr bwMode="auto">
                          <a:xfrm flipH="1">
                            <a:off x="4225925" y="2600325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" name="Line 157"/>
                        <wps:cNvCnPr/>
                        <wps:spPr bwMode="auto">
                          <a:xfrm>
                            <a:off x="4233545" y="2607945"/>
                            <a:ext cx="38100" cy="37465"/>
                          </a:xfrm>
                          <a:prstGeom prst="line">
                            <a:avLst/>
                          </a:prstGeom>
                          <a:noFill/>
                          <a:ln w="2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" name="Line 158"/>
                        <wps:cNvCnPr/>
                        <wps:spPr bwMode="auto">
                          <a:xfrm flipH="1" flipV="1">
                            <a:off x="4233545" y="2607945"/>
                            <a:ext cx="38100" cy="37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" name="Line 159"/>
                        <wps:cNvCnPr/>
                        <wps:spPr bwMode="auto">
                          <a:xfrm flipH="1" flipV="1">
                            <a:off x="4233545" y="2600325"/>
                            <a:ext cx="38100" cy="450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2" name="Line 160"/>
                        <wps:cNvCnPr/>
                        <wps:spPr bwMode="auto">
                          <a:xfrm flipH="1" flipV="1">
                            <a:off x="4233545" y="2607945"/>
                            <a:ext cx="38100" cy="37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3" name="Line 161"/>
                        <wps:cNvCnPr/>
                        <wps:spPr bwMode="auto">
                          <a:xfrm flipH="1" flipV="1">
                            <a:off x="4233545" y="2607945"/>
                            <a:ext cx="38100" cy="37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4" name="Line 162"/>
                        <wps:cNvCnPr/>
                        <wps:spPr bwMode="auto">
                          <a:xfrm flipH="1" flipV="1">
                            <a:off x="4225925" y="2607945"/>
                            <a:ext cx="45720" cy="450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5" name="Line 163"/>
                        <wps:cNvCnPr/>
                        <wps:spPr bwMode="auto">
                          <a:xfrm flipH="1" flipV="1">
                            <a:off x="4241165" y="2607945"/>
                            <a:ext cx="37465" cy="37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" name="Line 164"/>
                        <wps:cNvCnPr/>
                        <wps:spPr bwMode="auto">
                          <a:xfrm>
                            <a:off x="4225925" y="2600325"/>
                            <a:ext cx="0" cy="37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7" name="Line 165"/>
                        <wps:cNvCnPr/>
                        <wps:spPr bwMode="auto">
                          <a:xfrm>
                            <a:off x="4225925" y="2600325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8" name="Freeform 166"/>
                        <wps:cNvSpPr>
                          <a:spLocks/>
                        </wps:cNvSpPr>
                        <wps:spPr bwMode="auto">
                          <a:xfrm>
                            <a:off x="3742055" y="1905000"/>
                            <a:ext cx="1368425" cy="415290"/>
                          </a:xfrm>
                          <a:custGeom>
                            <a:avLst/>
                            <a:gdLst>
                              <a:gd name="T0" fmla="*/ 0 w 2155"/>
                              <a:gd name="T1" fmla="*/ 0 h 654"/>
                              <a:gd name="T2" fmla="*/ 2155 w 2155"/>
                              <a:gd name="T3" fmla="*/ 0 h 654"/>
                              <a:gd name="T4" fmla="*/ 2155 w 2155"/>
                              <a:gd name="T5" fmla="*/ 654 h 6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55" h="654">
                                <a:moveTo>
                                  <a:pt x="0" y="0"/>
                                </a:moveTo>
                                <a:lnTo>
                                  <a:pt x="2155" y="0"/>
                                </a:lnTo>
                                <a:lnTo>
                                  <a:pt x="2155" y="654"/>
                                </a:lnTo>
                              </a:path>
                            </a:pathLst>
                          </a:custGeom>
                          <a:noFill/>
                          <a:ln w="12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Line 167"/>
                        <wps:cNvCnPr/>
                        <wps:spPr bwMode="auto">
                          <a:xfrm flipH="1" flipV="1">
                            <a:off x="5080000" y="2259965"/>
                            <a:ext cx="30480" cy="60325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0" name="Line 168"/>
                        <wps:cNvCnPr/>
                        <wps:spPr bwMode="auto">
                          <a:xfrm flipV="1">
                            <a:off x="5110480" y="2259965"/>
                            <a:ext cx="30480" cy="60325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1" name="Rectangle 169"/>
                        <wps:cNvSpPr>
                          <a:spLocks noChangeArrowheads="1"/>
                        </wps:cNvSpPr>
                        <wps:spPr bwMode="auto">
                          <a:xfrm>
                            <a:off x="4309110" y="1934845"/>
                            <a:ext cx="4330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67B40" w:rsidRDefault="00F67B40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172" o:spid="_x0000_s1026" editas="canvas" style="width:453pt;height:239.25pt;mso-position-horizontal-relative:char;mso-position-vertical-relative:line" coordsize="57531,30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531;height:30384;visibility:visible;mso-wrap-style:square">
                  <v:fill o:detectmouseclick="t"/>
                  <v:path o:connecttype="none"/>
                </v:shape>
                <v:rect id="Rectangle 5" o:spid="_x0000_s1028" style="position:absolute;left:13531;top:12319;width:10129;height:9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3531;top:13150;width:25477;height:170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16783;top:14135;width:15983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F67B40" w:rsidRDefault="00F67B40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Cronograma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Edital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3098;top:18141;width:1359;height:1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line id="Line 9" o:spid="_x0000_s1032" style="position:absolute;visibility:visible;mso-wrap-style:square" from="3778,19500" to="3778,208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3J0cEAAADbAAAADwAAAGRycy9kb3ducmV2LnhtbERPTWsCMRC9F/wPYYTeanY9FFmNixSL&#10;hVKw6sHjmIybpclku0l1+++bguBtHu9zFvXgnbhQH9vACspJAYJYB9Nyo+Cwf32agYgJ2aALTAp+&#10;KUK9HD0ssDLhyp902aVG5BCOFSqwKXWVlFFb8hgnoSPO3Dn0HlOGfSNNj9cc7p2cFsWz9NhybrDY&#10;0Ysl/bX78Qpc2sqjPhVhv950g15/2/cPZ5V6HA+rOYhEQ7qLb+43k+eX8P9LPkA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XcnRwQAAANsAAAAPAAAAAAAAAAAAAAAA&#10;AKECAABkcnMvZG93bnJldi54bWxQSwUGAAAAAAQABAD5AAAAjwMAAAAA&#10;" strokecolor="#903" strokeweight="0"/>
                <v:line id="Line 10" o:spid="_x0000_s1033" style="position:absolute;visibility:visible;mso-wrap-style:square" from="3022,20027" to="4610,200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11" o:spid="_x0000_s1034" style="position:absolute;flip:x;visibility:visible;mso-wrap-style:square" from="2870,20859" to="3778,222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aPCL8AAADbAAAADwAAAGRycy9kb3ducmV2LnhtbERPS4vCMBC+C/6HMIK3NVVB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kaPCL8AAADbAAAADwAAAAAAAAAAAAAAAACh&#10;AgAAZHJzL2Rvd25yZXYueG1sUEsFBgAAAAAEAAQA+QAAAI0DAAAAAA==&#10;" strokecolor="#903" strokeweight="0"/>
                <v:line id="Line 12" o:spid="_x0000_s1035" style="position:absolute;visibility:visible;mso-wrap-style:square" from="3778,20859" to="4686,222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pqScEAAADbAAAADwAAAGRycy9kb3ducmV2LnhtbERPS2sCMRC+C/6HMEJvmrWU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1KmpJwQAAANsAAAAPAAAAAAAAAAAAAAAA&#10;AKECAABkcnMvZG93bnJldi54bWxQSwUGAAAAAAQABAD5AAAAjwMAAAAA&#10;" strokecolor="#903" strokeweight="0"/>
                <v:rect id="Rectangle 13" o:spid="_x0000_s1036" style="position:absolute;left:450;top:22218;width:5099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F67B40" w:rsidRDefault="00F67B40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14" o:spid="_x0000_s1037" style="position:absolute;visibility:visible;mso-wrap-style:square" from="4991,20104" to="13531,201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+cAS8MAAADbAAAADwAAAGRycy9kb3ducmV2LnhtbERPS2vCQBC+F/wPywi91Y2CoaSu4oOi&#10;F6FNAqW3ITtmg9nZkN1qml/fLRR6m4/vOavNYFtxo943jhXMZwkI4srphmsFZfH69AzCB2SNrWNS&#10;8E0eNuvJwwoz7e78Trc81CKGsM9QgQmhy6T0lSGLfuY64shdXG8xRNjXUvd4j+G2lYskSaXFhmOD&#10;wY72hqpr/mUV7N4OH6U0I4/n5elcbD+xOO5RqcfpsH0BEWgI/+I/90nH+Sn8/hIPkO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/nAEvDAAAA2wAAAA8AAAAAAAAAAAAA&#10;AAAAoQIAAGRycy9kb3ducmV2LnhtbFBLBQYAAAAABAAEAPkAAACRAwAAAAA=&#10;" strokecolor="#903" strokeweight="33e-5mm"/>
                <v:oval id="Oval 15" o:spid="_x0000_s1038" style="position:absolute;left:27139;top:15875;width:10357;height:62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JdWsEA&#10;AADbAAAADwAAAGRycy9kb3ducmV2LnhtbERPS2sCMRC+C/6HMEJvmlWkldUoIhSEHlofB4/jZtwN&#10;bibpJmr8902h0Nt8fM9ZrJJtxZ26YBwrGI8KEMSV04ZrBcfD+3AGIkRkja1jUvCkAKtlv7fAUrsH&#10;7+i+j7XIIRxKVNDE6EspQ9WQxTBynjhzF9dZjBl2tdQdPnK4beWkKF6lRcO5oUFPm4aq6/5mFXj/&#10;NZ2m9GnCJF2+zQefd8/TWamXQVrPQURK8V/8597qPP8N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NCXVrBAAAA2wAAAA8AAAAAAAAAAAAAAAAAmAIAAGRycy9kb3du&#10;cmV2LnhtbFBLBQYAAAAABAAEAPUAAACGAwAAAAA=&#10;" fillcolor="#ffc" strokecolor="#903" strokeweight="0"/>
                <v:rect id="Rectangle 16" o:spid="_x0000_s1039" style="position:absolute;left:30695;top:16776;width:3385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F67B40" w:rsidRDefault="00F67B4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40" style="position:absolute;left:29178;top:17989;width:6293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F67B40" w:rsidRDefault="00F67B4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Cronograma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41" style="position:absolute;left:29330;top:19196;width:6274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F67B40" w:rsidRDefault="00F67B40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Concurso</w:t>
                        </w:r>
                        <w:proofErr w:type="spellEnd"/>
                      </w:p>
                    </w:txbxContent>
                  </v:textbox>
                </v:rect>
                <v:oval id="Oval 19" o:spid="_x0000_s1042" style="position:absolute;left:14966;top:22980;width:10357;height:62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uqCMIA&#10;AADbAAAADwAAAGRycy9kb3ducmV2LnhtbESPQWsCMRSE74L/ITzBm2ZdpJStUYogCD1YrYcen5vn&#10;bujmJW5Sjf++KQgeh5n5hlmsku3ElfpgHCuYTQsQxLXThhsFx6/N5BVEiMgaO8ek4E4BVsvhYIGV&#10;djfe0/UQG5EhHCpU0MboKylD3ZLFMHWeOHtn11uMWfaN1D3eMtx2siyKF2nRcF5o0dO6pfrn8GsV&#10;eP85n6e0M6FM54v54NP+/n1SajxK728gIqX4DD/aW62gnMH/l/wD5PI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i6oIwgAAANsAAAAPAAAAAAAAAAAAAAAAAJgCAABkcnMvZG93&#10;bnJldi54bWxQSwUGAAAAAAQABAD1AAAAhwMAAAAA&#10;" fillcolor="#ffc" strokecolor="#903" strokeweight="0"/>
                <v:rect id="Rectangle 20" o:spid="_x0000_s1043" style="position:absolute;left:18218;top:23882;width:3518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F67B40" w:rsidRDefault="00F67B4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4" style="position:absolute;left:17011;top:25095;width:6293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F67B40" w:rsidRDefault="00F67B4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Cronograma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5" style="position:absolute;left:17164;top:26301;width:6273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F67B40" w:rsidRDefault="00F67B40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Concurso</w:t>
                        </w:r>
                        <w:proofErr w:type="spellEnd"/>
                      </w:p>
                    </w:txbxContent>
                  </v:textbox>
                </v:rect>
                <v:oval id="Oval 23" o:spid="_x0000_s1046" style="position:absolute;left:14966;top:15875;width:10357;height:62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sC8MA&#10;AADbAAAADwAAAGRycy9kb3ducmV2LnhtbESPT2sCMRTE74LfITzBm2ZdbJGtUYpQEDy0/jn0+Nw8&#10;d0M3L+kmavz2TaHQ4zAzv2GW62Q7caM+GMcKZtMCBHHttOFGwen4NlmACBFZY+eYFDwowHo1HCyx&#10;0u7Oe7odYiMyhEOFCtoYfSVlqFuyGKbOE2fv4nqLMcu+kbrHe4bbTpZF8SwtGs4LLXratFR/Ha5W&#10;gfcf83lK7yaU6fJtdnzePz7PSo1H6fUFRKQU/8N/7a1WUD7B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sC8MAAADbAAAADwAAAAAAAAAAAAAAAACYAgAAZHJzL2Rv&#10;d25yZXYueG1sUEsFBgAAAAAEAAQA9QAAAIgDAAAAAA==&#10;" fillcolor="#ffc" strokecolor="#903" strokeweight="0"/>
                <v:rect id="Rectangle 24" o:spid="_x0000_s1047" style="position:absolute;left:18599;top:16776;width:2883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F67B40" w:rsidRDefault="00F67B4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8" style="position:absolute;left:17011;top:17989;width:6293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F67B40" w:rsidRDefault="00F67B4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Cronograma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9" style="position:absolute;left:17164;top:19196;width:6273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F67B40" w:rsidRDefault="00F67B40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Concurso</w:t>
                        </w:r>
                        <w:proofErr w:type="spellEnd"/>
                      </w:p>
                    </w:txbxContent>
                  </v:textbox>
                </v:rect>
                <v:oval id="Oval 27" o:spid="_x0000_s1050" style="position:absolute;left:27139;top:22980;width:10357;height:62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mDsMA&#10;AADbAAAADwAAAGRycy9kb3ducmV2LnhtbESPT2sCMRTE74LfITzBm2ZdpNStUYpQEDy0/jn0+Nw8&#10;d0M3L+kmavz2TaHQ4zAzv2GW62Q7caM+GMcKZtMCBHHttOFGwen4NnkGESKyxs4xKXhQgPVqOFhi&#10;pd2d93Q7xEZkCIcKFbQx+krKULdkMUydJ87exfUWY5Z9I3WP9wy3nSyL4klaNJwXWvS0aan+Olyt&#10;Au8/5vOU3k0o0+Xb7Pi8f3yelRqP0usLiEgp/of/2lutoFzA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/2mDsMAAADbAAAADwAAAAAAAAAAAAAAAACYAgAAZHJzL2Rv&#10;d25yZXYueG1sUEsFBgAAAAAEAAQA9QAAAIgDAAAAAA==&#10;" fillcolor="#ffc" strokecolor="#903" strokeweight="0"/>
                <v:rect id="Rectangle 28" o:spid="_x0000_s1051" style="position:absolute;left:30619;top:23882;width:3480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F67B40" w:rsidRDefault="00F67B4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52" style="position:absolute;left:29178;top:25095;width:6293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<v:textbox style="mso-fit-shape-to-text:t" inset="0,0,0,0">
                    <w:txbxContent>
                      <w:p w:rsidR="00F67B40" w:rsidRDefault="00F67B4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Cronograma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53" style="position:absolute;left:29330;top:26301;width:6274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1xDs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AdcQ7BAAAA2wAAAA8AAAAAAAAAAAAAAAAAmAIAAGRycy9kb3du&#10;cmV2LnhtbFBLBQYAAAAABAAEAPUAAACGAwAAAAA=&#10;" filled="f" stroked="f">
                  <v:textbox style="mso-fit-shape-to-text:t" inset="0,0,0,0">
                    <w:txbxContent>
                      <w:p w:rsidR="00F67B40" w:rsidRDefault="00F67B40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Concurso</w:t>
                        </w:r>
                        <w:proofErr w:type="spellEnd"/>
                      </w:p>
                    </w:txbxContent>
                  </v:textbox>
                </v:rect>
                <v:rect id="Rectangle 31" o:spid="_x0000_s1054" style="position:absolute;left:13531;top:152;width:7258;height:9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OyecEA&#10;AADbAAAADwAAAGRycy9kb3ducmV2LnhtbESPzYoCMRCE78K+Q2hhL6IZV3BlNIorLOxFRN0HaCft&#10;/KYzJFHHtzeC4LGoqq+oxaozjbiS86VlBeNRAoI4s7rkXMH/8Xc4A+EDssbGMim4k4fV8qO3wFTb&#10;G+/pegi5iBD2KSooQmhTKX1WkEE/si1x9M7WGQxRulxqh7cIN438SpKpNFhyXCiwpU1BWX24GAXr&#10;WvpBnZGvtpfvXTW1rsKfk1Kf/W49BxGoC+/wq/2nFUwm8PwSf4BcP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5jsnnBAAAA2wAAAA8AAAAAAAAAAAAAAAAAmAIAAGRycy9kb3du&#10;cmV2LnhtbFBLBQYAAAAABAAEAPUAAACGAwAAAAA=&#10;" fillcolor="#ffc" strokecolor="#903" strokeweight="0"/>
                <v:rect id="Rectangle 32" o:spid="_x0000_s1055" style="position:absolute;left:13531;top:984;width:18295;height:70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oqDcIA&#10;AADbAAAADwAAAGRycy9kb3ducmV2LnhtbESP3WoCMRSE7wu+QziCN0Wz2mLLanaxBaE3UtQ+wHFz&#10;ur85WZKo69ubQsHLYWa+Ydb5YDpxIedrywrmswQEcWF1zaWCn+N2+g7CB2SNnWVScCMPeTZ6WmOq&#10;7ZX3dDmEUkQI+xQVVCH0qZS+qMign9meOHq/1hkMUbpSaofXCDedXCTJUhqsOS5U2NNnRUV7OBsF&#10;m1b657Yg3+zOb9/N0roGP05KTcbDZgUi0BAe4f/2l1bw8gp/X+IPkN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iioNwgAAANsAAAAPAAAAAAAAAAAAAAAAAJgCAABkcnMvZG93&#10;bnJldi54bWxQSwUGAAAAAAQABAD1AAAAhwMAAAAA&#10;" fillcolor="#ffc" strokecolor="#903" strokeweight="0"/>
                <v:rect id="Rectangle 33" o:spid="_x0000_s1056" style="position:absolute;left:18370;top:1962;width:8935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TpesEA&#10;AADbAAAADwAAAGRycy9kb3ducmV2LnhtbESPzYoCMRCE74LvEFrwphmVX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/06XrBAAAA2wAAAA8AAAAAAAAAAAAAAAAAmAIAAGRycy9kb3du&#10;cmV2LnhtbFBLBQYAAAAABAAEAPUAAACGAwAAAAA=&#10;" filled="f" stroked="f">
                  <v:textbox style="mso-fit-shape-to-text:t" inset="0,0,0,0">
                    <w:txbxContent>
                      <w:p w:rsidR="00F67B40" w:rsidRDefault="00F67B4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Pesquisas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Auxiliares</w:t>
                        </w:r>
                        <w:proofErr w:type="spellEnd"/>
                      </w:p>
                    </w:txbxContent>
                  </v:textbox>
                </v:rect>
                <v:line id="Line 34" o:spid="_x0000_s1057" style="position:absolute;visibility:visible;mso-wrap-style:square" from="13684,304" to="13684,6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fsp8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5il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l+ynxAAAANsAAAAPAAAAAAAAAAAA&#10;AAAAAKECAABkcnMvZG93bnJldi54bWxQSwUGAAAAAAQABAD5AAAAkgMAAAAA&#10;" strokeweight="0"/>
                <v:line id="Line 35" o:spid="_x0000_s1058" style="position:absolute;visibility:visible;mso-wrap-style:square" from="13684,304" to="13982,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9tJPMQAAADb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vCa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20k8xAAAANsAAAAPAAAAAAAAAAAA&#10;AAAAAKECAABkcnMvZG93bnJldi54bWxQSwUGAAAAAAQABAD5AAAAkgMAAAAA&#10;" strokeweight="0"/>
                <v:line id="Line 36" o:spid="_x0000_s1059" style="position:absolute;flip:x;visibility:visible;mso-wrap-style:square" from="13760,381" to="13982,3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hQCx8IAAADbAAAADwAAAGRycy9kb3ducmV2LnhtbERPy2oCMRTdF/yHcAV3NWOFVkajiEUp&#10;hVZ8LdxdJ9eZwcnNkEQn/ftmUejycN6zRTSNeJDztWUFo2EGgriwuuZSwfGwfp6A8AFZY2OZFPyQ&#10;h8W89zTDXNuOd/TYh1KkEPY5KqhCaHMpfVGRQT+0LXHirtYZDAm6UmqHXQo3jXzJsldpsObUUGFL&#10;q4qK2/5uFOy+3/jiNvd4i5fua3s+lZ+n96VSg35cTkEEiuFf/Of+0ArGaWz6kn6An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hQCx8IAAADbAAAADwAAAAAAAAAAAAAA&#10;AAChAgAAZHJzL2Rvd25yZXYueG1sUEsFBgAAAAAEAAQA+QAAAJADAAAAAA==&#10;" strokeweight="0"/>
                <v:line id="Line 37" o:spid="_x0000_s1060" style="position:absolute;flip:y;visibility:visible;mso-wrap-style:square" from="13760,381" to="13760,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VinXMYAAADbAAAADwAAAGRycy9kb3ducmV2LnhtbESPQWsCMRSE7wX/Q3gFbzVbC7bdGkWU&#10;ighatPXQ23Pzuru4eVmS6MZ/bwqFHoeZ+YYZT6NpxIWcry0reBxkIIgLq2suFXx9vj+8gPABWWNj&#10;mRRcycN00rsbY65txzu67EMpEoR9jgqqENpcSl9UZNAPbEucvB/rDIYkXSm1wy7BTSOHWTaSBmtO&#10;CxW2NK+oOO3PRsFu+8xHtzzHUzx2m4/vQ7k+LGZK9e/j7A1EoBj+w3/tlVbw9Aq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FYp1zGAAAA2wAAAA8AAAAAAAAA&#10;AAAAAAAAoQIAAGRycy9kb3ducmV2LnhtbFBLBQYAAAAABAAEAPkAAACUAwAAAAA=&#10;" strokeweight="0"/>
                <v:line id="Line 38" o:spid="_x0000_s1061" style="position:absolute;visibility:visible;mso-wrap-style:square" from="13684,304" to="14058,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DSiNcAAAADbAAAADwAAAGRycy9kb3ducmV2LnhtbERPy4rCMBTdD/gP4QruxtTBR61GkUHR&#10;2fkEl5fm2gabm9JE7fz9ZCHM8nDe82VrK/GkxhvHCgb9BARx7rThQsH5tPlMQfiArLFyTAp+ycNy&#10;0fmYY6bdiw/0PIZCxBD2GSooQ6gzKX1ekkXfdzVx5G6usRgibAqpG3zFcFvJryQZS4uGY0OJNX2X&#10;lN+PD6vA7Mfb0c/kMr3I9TYMruk9NfasVK/brmYgArXhX/x277SCYVwfv8QfIBd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A0ojXAAAAA2wAAAA8AAAAAAAAAAAAAAAAA&#10;oQIAAGRycy9kb3ducmV2LnhtbFBLBQYAAAAABAAEAPkAAACOAwAAAAA=&#10;" strokeweight="0"/>
                <v:line id="Line 39" o:spid="_x0000_s1062" style="position:absolute;visibility:visible;mso-wrap-style:square" from="13684,527" to="13684,6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3gHrsMAAADbAAAADwAAAGRycy9kb3ducmV2LnhtbESPT2vCQBTE7wW/w/IEb7qJWE1TVxFR&#10;bG/+hR4f2ddkMfs2ZFdNv323IPQ4zMxvmPmys7W4U+uNYwXpKAFBXDhtuFRwPm2HGQgfkDXWjknB&#10;D3lYLnovc8y1e/CB7sdQighhn6OCKoQml9IXFVn0I9cQR+/btRZDlG0pdYuPCLe1HCfJVFo0HBcq&#10;bGhdUXE93qwCs5/uXj9nl7eL3OxC+pVdM2PPSg363eodRKAu/Ief7Q+tYJLC35f4A+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94B67DAAAA2wAAAA8AAAAAAAAAAAAA&#10;AAAAoQIAAGRycy9kb3ducmV2LnhtbFBLBQYAAAAABAAEAPkAAACRAwAAAAA=&#10;" strokeweight="0"/>
                <v:line id="Line 40" o:spid="_x0000_s1063" style="position:absolute;visibility:visible;mso-wrap-style:square" from="13760,304" to="13760,6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6qZ2cQAAADbAAAADwAAAGRycy9kb3ducmV2LnhtbESPQWvCQBSE74X+h+UJvdWNUm2MWaWU&#10;Fu3NRgMeH9lnsph9G7Jbjf/eLRR6HGbmGyZfD7YVF+q9caxgMk5AEFdOG64VHPafzykIH5A1to5J&#10;wY08rFePDzlm2l35my5FqEWEsM9QQRNCl0npq4Ys+rHriKN3cr3FEGVfS93jNcJtK6dJMpcWDceF&#10;Bjt6b6g6Fz9WgdnNN7Ov13JRyo9NmBzTc2rsQamn0fC2BBFoCP/hv/ZWK3iZwu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qpnZxAAAANsAAAAPAAAAAAAAAAAA&#10;AAAAAKECAABkcnMvZG93bnJldi54bWxQSwUGAAAAAAQABAD5AAAAkgMAAAAA&#10;" strokeweight="0"/>
                <v:line id="Line 41" o:spid="_x0000_s1064" style="position:absolute;visibility:visible;mso-wrap-style:square" from="13684,381" to="14058,3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OY8QsQAAADbAAAADwAAAGRycy9kb3ducmV2LnhtbESPT2sCMRTE70K/Q3gFb5q1Wt1ujVKK&#10;ot7qP/D42LzuBjcvyybq+u2NUOhxmJnfMNN5aytxpcYbxwoG/QQEce604ULBYb/spSB8QNZYOSYF&#10;d/Iwn710pphpd+MtXXehEBHCPkMFZQh1JqXPS7Lo+64mjt6vayyGKJtC6gZvEW4r+ZYkY2nRcFwo&#10;sabvkvLz7mIVmJ/x6n0zOX4c5WIVBqf0nBp7UKr72n59ggjUhv/wX3utFYyG8PwSf4CcP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5jxCxAAAANsAAAAPAAAAAAAAAAAA&#10;AAAAAKECAABkcnMvZG93bnJldi54bWxQSwUGAAAAAAQABAD5AAAAkgMAAAAA&#10;" strokeweight="0"/>
                <v:line id="Line 42" o:spid="_x0000_s1065" style="position:absolute;visibility:visible;mso-wrap-style:square" from="13684,381" to="14058,3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w+kNsQAAADbAAAADwAAAGRycy9kb3ducmV2LnhtbESPQWvCQBSE74X+h+UJvdWNojZNs0qR&#10;ivZmUwM9PrLPZDH7NmRXjf/eLRR6HGbmGyZfDbYVF+q9caxgMk5AEFdOG64VHL43zykIH5A1to5J&#10;wY08rJaPDzlm2l35iy5FqEWEsM9QQRNCl0npq4Ys+rHriKN3dL3FEGVfS93jNcJtK6dJspAWDceF&#10;BjtaN1SdirNVYPaL7fzzpXwt5cc2TH7SU2rsQamn0fD+BiLQEP7Df+2dVjCbwe+X+AP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D6Q2xAAAANsAAAAPAAAAAAAAAAAA&#10;AAAAAKECAABkcnMvZG93bnJldi54bWxQSwUGAAAAAAQABAD5AAAAkgMAAAAA&#10;" strokeweight="0"/>
                <v:line id="Line 43" o:spid="_x0000_s1066" style="position:absolute;visibility:visible;mso-wrap-style:square" from="13760,304" to="13760,6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EMBrcQAAADbAAAADwAAAGRycy9kb3ducmV2LnhtbESPQWvCQBSE70L/w/IK3upGqTZNs0qR&#10;ivVmUwM9PrKvyWL2bciuGv99Vyh4HGbmGyZfDbYVZ+q9caxgOklAEFdOG64VHL43TykIH5A1to5J&#10;wZU8rJYPoxwz7S78Reci1CJC2GeooAmhy6T0VUMW/cR1xNH7db3FEGVfS93jJcJtK2dJspAWDceF&#10;BjtaN1Qdi5NVYPaL7Xz3Ur6W8mMbpj/pMTX2oNT4cXh/AxFoCPfwf/tTK3ie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QwGtxAAAANsAAAAPAAAAAAAAAAAA&#10;AAAAAKECAABkcnMvZG93bnJldi54bWxQSwUGAAAAAAQABAD5AAAAkgMAAAAA&#10;" strokeweight="0"/>
                <v:line id="Line 44" o:spid="_x0000_s1067" style="position:absolute;visibility:visible;mso-wrap-style:square" from="13760,304" to="13760,6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JGf2sQAAADb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5il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kZ/axAAAANsAAAAPAAAAAAAAAAAA&#10;AAAAAKECAABkcnMvZG93bnJldi54bWxQSwUGAAAAAAQABAD5AAAAkgMAAAAA&#10;" strokeweight="0"/>
                <v:line id="Line 45" o:spid="_x0000_s1068" style="position:absolute;visibility:visible;mso-wrap-style:square" from="13684,304" to="14058,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906QcQAAADbAAAADwAAAGRycy9kb3ducmV2LnhtbESPQWvCQBSE70L/w/IKvdWNpZo0dQ1F&#10;FOvNWoUeH9nXZDH7NmTXGP99Vyh4HGbmG2ZeDLYRPXXeOFYwGScgiEunDVcKDt/r5wyED8gaG8ek&#10;4EoeisXDaI65dhf+on4fKhEh7HNUUIfQ5lL6siaLfuxa4uj9us5iiLKrpO7wEuG2kS9JMpMWDceF&#10;Glta1lSe9merwOxmm+k2Pb4d5WoTJj/ZKTP2oNTT4/DxDiLQEO7h//anVvCa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3TpBxAAAANsAAAAPAAAAAAAAAAAA&#10;AAAAAKECAABkcnMvZG93bnJldi54bWxQSwUGAAAAAAQABAD5AAAAkgMAAAAA&#10;" strokeweight="0"/>
                <v:line id="Line 46" o:spid="_x0000_s1069" style="position:absolute;visibility:visible;mso-wrap-style:square" from="13684,381" to="14058,3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kKuM8AAAADbAAAADwAAAGRycy9kb3ducmV2LnhtbERPy4rCMBTdD/gP4QruxtTBR61GkUHR&#10;2fkEl5fm2gabm9JE7fz9ZCHM8nDe82VrK/GkxhvHCgb9BARx7rThQsH5tPlMQfiArLFyTAp+ycNy&#10;0fmYY6bdiw/0PIZCxBD2GSooQ6gzKX1ekkXfdzVx5G6usRgibAqpG3zFcFvJryQZS4uGY0OJNX2X&#10;lN+PD6vA7Mfb0c/kMr3I9TYMruk9NfasVK/brmYgArXhX/x277SCYRwbv8QfIBd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5CrjPAAAAA2wAAAA8AAAAAAAAAAAAAAAAA&#10;oQIAAGRycy9kb3ducmV2LnhtbFBLBQYAAAAABAAEAPkAAACOAwAAAAA=&#10;" strokeweight="0"/>
                <v:line id="Line 47" o:spid="_x0000_s1070" style="position:absolute;visibility:visible;mso-wrap-style:square" from="13684,304" to="13684,6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Q4LqMQAAADbAAAADwAAAGRycy9kb3ducmV2LnhtbESPQWvCQBSE70L/w/IKvenGUm2MrlJK&#10;i3qzUcHjI/tMFrNvQ3ar8d+7guBxmJlvmNmis7U4U+uNYwXDQQKCuHDacKlgt/3tpyB8QNZYOyYF&#10;V/KwmL/0Zphpd+E/OuehFBHCPkMFVQhNJqUvKrLoB64hjt7RtRZDlG0pdYuXCLe1fE+SsbRoOC5U&#10;2NB3RcUp/7cKzGa8HK0/95O9/FmG4SE9pcbulHp77b6mIAJ14Rl+tFdawccE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DguoxAAAANsAAAAPAAAAAAAAAAAA&#10;AAAAAKECAABkcnMvZG93bnJldi54bWxQSwUGAAAAAAQABAD5AAAAkgMAAAAA&#10;" strokeweight="0"/>
                <v:line id="Line 48" o:spid="_x0000_s1071" style="position:absolute;flip:x;visibility:visible;mso-wrap-style:square" from="13684,304" to="14058,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b3rYcIAAADbAAAADwAAAGRycy9kb3ducmV2LnhtbERPy2oCMRTdF/yHcAV3NWPBVkajiEUp&#10;hVZ8LdxdJ9eZwcnNkEQn/ftmUejycN6zRTSNeJDztWUFo2EGgriwuuZSwfGwfp6A8AFZY2OZFPyQ&#10;h8W89zTDXNuOd/TYh1KkEPY5KqhCaHMpfVGRQT+0LXHirtYZDAm6UmqHXQo3jXzJsldpsObUUGFL&#10;q4qK2/5uFOy+3/jiNvd4i5fua3s+lZ+n96VSg35cTkEEiuFf/Of+0ArGaX36kn6An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b3rYcIAAADbAAAADwAAAAAAAAAAAAAA&#10;AAChAgAAZHJzL2Rvd25yZXYueG1sUEsFBgAAAAAEAAQA+QAAAJADAAAAAA==&#10;" strokeweight="0"/>
                <v:line id="Line 49" o:spid="_x0000_s1072" style="position:absolute;visibility:visible;mso-wrap-style:square" from="13760,381" to="14135,7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oChrsUAAADbAAAADwAAAGRycy9kb3ducmV2LnhtbESPQWvCQBSE7wX/w/KE3urGgrak2Ygo&#10;Yg5C0YZKb4/sMwlm34bdrab++q5Q6HGYmW+YbDGYTlzI+daygukkAUFcWd1yraD82Dy9gvABWWNn&#10;mRT8kIdFPnrIMNX2ynu6HEItIoR9igqaEPpUSl81ZNBPbE8cvZN1BkOUrpba4TXCTSefk2QuDbYc&#10;FxrsadVQdT58GwVu05ZdUdjj7XN3nr+8f23N2h+VehwPyzcQgYbwH/5rF1rBbAr3L/EHyPw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oChrsUAAADbAAAADwAAAAAAAAAA&#10;AAAAAAChAgAAZHJzL2Rvd25yZXYueG1sUEsFBgAAAAAEAAQA+QAAAJMDAAAAAA==&#10;" strokeweight="67e-5mm"/>
                <v:line id="Line 50" o:spid="_x0000_s1073" style="position:absolute;flip:x y;visibility:visible;mso-wrap-style:square" from="13760,381" to="14135,7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CwnAcMAAADbAAAADwAAAGRycy9kb3ducmV2LnhtbESPQWsCMRSE7wX/Q3iCl1KzVbqV1Sil&#10;aJHeutb7Y/PcLCYvS5Lq+u8bodDjMDPfMKvN4Ky4UIidZwXP0wIEceN1x62C78PuaQEiJmSN1jMp&#10;uFGEzXr0sMJK+yt/0aVOrcgQjhUqMCn1lZSxMeQwTn1PnL2TDw5TlqGVOuA1w52Vs6IopcOO84LB&#10;nt4NNef6xymYvx4P+7N9NJ+76Mz2w9ZNGW5KTcbD2xJEoiH9h//ae63gZQb3L/kHyP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wsJwHDAAAA2wAAAA8AAAAAAAAAAAAA&#10;AAAAoQIAAGRycy9kb3ducmV2LnhtbFBLBQYAAAAABAAEAPkAAACRAwAAAAA=&#10;" strokeweight="0"/>
                <v:line id="Line 51" o:spid="_x0000_s1074" style="position:absolute;flip:x y;visibility:visible;mso-wrap-style:square" from="13760,304" to="14135,7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2CCmsIAAADbAAAADwAAAGRycy9kb3ducmV2LnhtbESPQWsCMRSE7wX/Q3hCL6VmrdTKahSR&#10;WqS3rvX+2Dw3i8nLkkRd/31TEDwOM/MNs1j1zooLhdh6VjAeFSCIa69bbhT87revMxAxIWu0nknB&#10;jSKsloOnBZbaX/mHLlVqRIZwLFGBSakrpYy1IYdx5Dvi7B19cJiyDI3UAa8Z7qx8K4qpdNhyXjDY&#10;0cZQfarOTsHk47DfneyL+d5GZz6/bFVPw02p52G/noNI1KdH+N7eaQXvE/j/kn+AXP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2CCmsIAAADbAAAADwAAAAAAAAAAAAAA&#10;AAChAgAAZHJzL2Rvd25yZXYueG1sUEsFBgAAAAAEAAQA+QAAAJADAAAAAA==&#10;" strokeweight="0"/>
                <v:line id="Line 52" o:spid="_x0000_s1075" style="position:absolute;flip:x y;visibility:visible;mso-wrap-style:square" from="13760,381" to="14135,7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ka7sMAAADbAAAADwAAAGRycy9kb3ducmV2LnhtbESPQWsCMRSE74X+h/AKXopm1WrL1ihS&#10;tIg31/b+2LxuFpOXJUl1/feNIPQ4zMw3zGLVOyvOFGLrWcF4VIAgrr1uuVHwddwO30DEhKzReiYF&#10;V4qwWj4+LLDU/sIHOlepERnCsUQFJqWulDLWhhzGke+Is/fjg8OUZWikDnjJcGflpCjm0mHLecFg&#10;Rx+G6lP16xRMX7+Pu5N9NvttdGbzaat6Hq5KDZ769TuIRH36D9/bO61g9gK3L/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yJGu7DAAAA2wAAAA8AAAAAAAAAAAAA&#10;AAAAoQIAAGRycy9kb3ducmV2LnhtbFBLBQYAAAAABAAEAPkAAACRAwAAAAA=&#10;" strokeweight="0"/>
                <v:line id="Line 53" o:spid="_x0000_s1076" style="position:absolute;flip:x y;visibility:visible;mso-wrap-style:square" from="13760,381" to="14135,7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8W/dcIAAADbAAAADwAAAGRycy9kb3ducmV2LnhtbESPQWsCMRSE74X+h/AKvZSatUUrq1FE&#10;ahFvXev9sXluFpOXJYm6/vtGEDwOM/MNM1v0zoozhdh6VjAcFCCIa69bbhT87dbvExAxIWu0nknB&#10;lSIs5s9PMyy1v/AvnavUiAzhWKICk1JXShlrQw7jwHfE2Tv44DBlGRqpA14y3Fn5URRj6bDlvGCw&#10;o5Wh+lidnILPr/1uc7RvZruOznz/2Koeh6tSry/9cgoiUZ8e4Xt7oxWMRn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8W/dcIAAADbAAAADwAAAAAAAAAAAAAA&#10;AAChAgAAZHJzL2Rvd25yZXYueG1sUEsFBgAAAAAEAAQA+QAAAJADAAAAAA==&#10;" strokeweight="0"/>
                <v:line id="Line 54" o:spid="_x0000_s1077" style="position:absolute;flip:x y;visibility:visible;mso-wrap-style:square" from="13684,381" to="14135,8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xchAsIAAADbAAAADwAAAGRycy9kb3ducmV2LnhtbESPQWsCMRSE74X+h/CEXopm2+JWVqOU&#10;Uot4c633x+a5WUxeliTV9d83BcHjMDPfMIvV4Kw4U4idZwUvkwIEceN1x62Cn/16PAMRE7JG65kU&#10;XCnCavn4sMBK+wvv6FynVmQIxwoVmJT6SsrYGHIYJ74nzt7RB4cpy9BKHfCS4c7K16IopcOO84LB&#10;nj4NNaf61yl4ez/sNyf7bLbr6MzXt62bMlyVehoNH3MQiYZ0D9/aG61gWsL/l/wD5P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xchAsIAAADbAAAADwAAAAAAAAAAAAAA&#10;AAChAgAAZHJzL2Rvd25yZXYueG1sUEsFBgAAAAAEAAQA+QAAAJADAAAAAA==&#10;" strokeweight="0"/>
                <v:line id="Line 55" o:spid="_x0000_s1078" style="position:absolute;flip:x y;visibility:visible;mso-wrap-style:square" from="13836,381" to="14211,7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FuEmcMAAADbAAAADwAAAGRycy9kb3ducmV2LnhtbESPQWsCMRSE74X+h/CEXopmW+kqq1FK&#10;qSK9da33x+a5WUxeliTV9d8bodDjMDPfMMv14Kw4U4idZwUvkwIEceN1x62Cn/1mPAcRE7JG65kU&#10;XCnCevX4sMRK+wt/07lOrcgQjhUqMCn1lZSxMeQwTnxPnL2jDw5TlqGVOuAlw52Vr0VRSocd5wWD&#10;PX0Yak71r1MwnR32u5N9Nl+b6Mzn1tZNGa5KPY2G9wWIREP6D/+1d1rB2wzuX/IPk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xbhJnDAAAA2wAAAA8AAAAAAAAAAAAA&#10;AAAAoQIAAGRycy9kb3ducmV2LnhtbFBLBQYAAAAABAAEAPkAAACRAwAAAAA=&#10;" strokeweight="0"/>
                <v:line id="Line 56" o:spid="_x0000_s1079" style="position:absolute;visibility:visible;mso-wrap-style:square" from="13684,304" to="13684,6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5s47r8AAADbAAAADwAAAGRycy9kb3ducmV2LnhtbERPy4rCMBTdD/gP4QqzG1MFtVajiMyg&#10;7nyCy0tzbYPNTWkyWv/eLASXh/OeLVpbiTs13jhW0O8lIIhzpw0XCk7Hv58UhA/IGivHpOBJHhbz&#10;ztcMM+0evKf7IRQihrDPUEEZQp1J6fOSLPqeq4kjd3WNxRBhU0jd4COG20oOkmQkLRqODSXWtCop&#10;vx3+rQKzG62H2/F5cpa/69C/pLfU2JNS3912OQURqA0f8du90QqGcWz8En+AnL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5s47r8AAADbAAAADwAAAAAAAAAAAAAAAACh&#10;AgAAZHJzL2Rvd25yZXYueG1sUEsFBgAAAAAEAAQA+QAAAI0DAAAAAA==&#10;" strokeweight="0"/>
                <v:line id="Line 57" o:spid="_x0000_s1080" style="position:absolute;visibility:visible;mso-wrap-style:square" from="13684,304" to="14058,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NeddcQAAADbAAAADwAAAGRycy9kb3ducmV2LnhtbESPQWvCQBSE7wX/w/IK3upGQZukriJS&#10;SXurUaHHR/Y1Wcy+DdmtSf99t1DwOMzMN8x6O9pW3Kj3xrGC+SwBQVw5bbhWcD4dnlIQPiBrbB2T&#10;gh/ysN1MHtaYazfwkW5lqEWEsM9RQRNCl0vpq4Ys+pnriKP35XqLIcq+lrrHIcJtKxdJspIWDceF&#10;BjvaN1Rdy2+rwHysiuX78yW7yNcizD/Ta2rsWanp47h7ARFoDPfwf/tNK1hm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1511xAAAANsAAAAPAAAAAAAAAAAA&#10;AAAAAKECAABkcnMvZG93bnJldi54bWxQSwUGAAAAAAQABAD5AAAAkgMAAAAA&#10;" strokeweight="0"/>
                <v:oval id="Oval 58" o:spid="_x0000_s1081" style="position:absolute;left:14211;top:3702;width:15500;height:34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22U8EA&#10;AADbAAAADwAAAGRycy9kb3ducmV2LnhtbERPz2vCMBS+D/wfwhN2m6kiMmqjiDAY7LDV7bDjs3lt&#10;g81LbDJN//vlMNjx4/td7ZMdxI3GYBwrWC4KEMSN04Y7BV+fL0/PIEJE1jg4JgUTBdjvZg8Vltrd&#10;uabbKXYih3AoUUEfoy+lDE1PFsPCeeLMtW60GDMcO6lHvOdwO8hVUWykRcO5oUdPx56ay+nHKvD+&#10;Y71O6d2EVWqv5o3P9fR9Vupxng5bEJFS/Bf/uV+1gk1en7/kHyB3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SttlPBAAAA2wAAAA8AAAAAAAAAAAAAAAAAmAIAAGRycy9kb3du&#10;cmV2LnhtbFBLBQYAAAAABAAEAPUAAACGAwAAAAA=&#10;" fillcolor="#ffc" strokecolor="#903" strokeweight="0"/>
                <v:rect id="Rectangle 59" o:spid="_x0000_s1082" style="position:absolute;left:16935;top:4235;width:10293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zAZMEA&#10;AADbAAAADwAAAGRycy9kb3ducmV2LnhtbESP3YrCMBSE7xf2HcJZ8G5N64VINYosFFS8se4DHJrT&#10;H0xOSpK19e2NIOzlMDPfMJvdZI24kw+9YwX5PANBXDvdc6vg91p+r0CEiKzROCYFDwqw235+bLDQ&#10;buQL3avYigThUKCCLsahkDLUHVkMczcQJ69x3mJM0rdSexwT3Bq5yLKltNhzWuhwoJ+O6lv1ZxXI&#10;a1WOq8r4zJ0WzdkcD5eGnFKzr2m/BhFpiv/hd/ugFSxzeH1JP0B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8wGTBAAAA2wAAAA8AAAAAAAAAAAAAAAAAmAIAAGRycy9kb3du&#10;cmV2LnhtbFBLBQYAAAAABAAEAPUAAACGAwAAAAA=&#10;" filled="f" stroked="f">
                  <v:textbox style="mso-fit-shape-to-text:t" inset="0,0,0,0">
                    <w:txbxContent>
                      <w:p w:rsidR="00F67B40" w:rsidRDefault="00F67B4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60" o:spid="_x0000_s1083" style="position:absolute;left:20637;top:5441;width:2908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65eE8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sMrh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65eE8AAAADbAAAADwAAAAAAAAAAAAAAAACYAgAAZHJzL2Rvd25y&#10;ZXYueG1sUEsFBgAAAAAEAAQA9QAAAIUDAAAAAA==&#10;" filled="f" stroked="f">
                  <v:textbox style="mso-fit-shape-to-text:t" inset="0,0,0,0">
                    <w:txbxContent>
                      <w:p w:rsidR="00F67B40" w:rsidRDefault="00F67B4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Edital</w:t>
                        </w:r>
                        <w:proofErr w:type="spellEnd"/>
                      </w:p>
                    </w:txbxContent>
                  </v:textbox>
                </v:rect>
                <v:line id="Line 61" o:spid="_x0000_s1084" style="position:absolute;visibility:visible;mso-wrap-style:square" from="14363,3854" to="14363,42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1NgIs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U2AixAAAANsAAAAPAAAAAAAAAAAA&#10;AAAAAKECAABkcnMvZG93bnJldi54bWxQSwUGAAAAAAQABAD5AAAAkgMAAAAA&#10;" strokeweight="0"/>
                <v:line id="Line 62" o:spid="_x0000_s1085" style="position:absolute;visibility:visible;mso-wrap-style:square" from="14363,3854" to="14668,3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Lr4VsQAAADb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uvhWxAAAANsAAAAPAAAAAAAAAAAA&#10;AAAAAKECAABkcnMvZG93bnJldi54bWxQSwUGAAAAAAQABAD5AAAAkgMAAAAA&#10;" strokeweight="0"/>
                <v:line id="Line 63" o:spid="_x0000_s1086" style="position:absolute;flip:x;visibility:visible;mso-wrap-style:square" from="14439,3930" to="14668,39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6aCRMUAAADbAAAADwAAAGRycy9kb3ducmV2LnhtbESPQWsCMRSE7wX/Q3iCt5qtoJWtUaRF&#10;kYIVbT309ty87i5uXpYkuum/N4WCx2FmvmFmi2gacSXna8sKnoYZCOLC6ppLBV+fq8cpCB+QNTaW&#10;ScEveVjMew8zzLXteE/XQyhFgrDPUUEVQptL6YuKDPqhbYmT92OdwZCkK6V22CW4aeQoyybSYM1p&#10;ocKWXisqzoeLUbD/eOaTW1/iOZ667e77WL4f35ZKDfpx+QIiUAz38H97oxVMxvD3Jf0AOb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6aCRMUAAADbAAAADwAAAAAAAAAA&#10;AAAAAAChAgAAZHJzL2Rvd25yZXYueG1sUEsFBgAAAAAEAAQA+QAAAJMDAAAAAA==&#10;" strokeweight="0"/>
                <v:line id="Line 64" o:spid="_x0000_s1087" style="position:absolute;flip:y;visibility:visible;mso-wrap-style:square" from="14439,3930" to="14439,41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3QcM8UAAADbAAAADwAAAGRycy9kb3ducmV2LnhtbESPQWsCMRSE7wX/Q3hCbzWrh7VsjSIV&#10;Sylo0dZDb8/N6+7i5mVJopv++0YQPA4z8w0zW0TTigs531hWMB5lIIhLqxuuFHx/rZ+eQfiArLG1&#10;TAr+yMNiPniYYaFtzzu67EMlEoR9gQrqELpCSl/WZNCPbEecvF/rDIYkXSW1wz7BTSsnWZZLgw2n&#10;hRo7eq2pPO3PRsFuO+WjezvHUzz2m8+fQ/VxWC2VehzG5QuIQDHcw7f2u1aQ53D9kn6AnP8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3QcM8UAAADbAAAADwAAAAAAAAAA&#10;AAAAAAChAgAAZHJzL2Rvd25yZXYueG1sUEsFBgAAAAAEAAQA+QAAAJMDAAAAAA==&#10;" strokeweight="0"/>
                <v:line id="Line 65" o:spid="_x0000_s1088" style="position:absolute;visibility:visible;mso-wrap-style:square" from="14363,3854" to="14744,3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hmIcQAAADbAAAADwAAAGRycy9kb3ducmV2LnhtbESPT2vCQBTE7wW/w/KE3upGwRijGxGp&#10;2N5a/4DHR/aZLMm+Ddmtpt++Wyj0OMzMb5j1ZrCtuFPvjWMF00kCgrh02nCl4Hzav2QgfEDW2Dom&#10;Bd/kYVOMntaYa/fgT7ofQyUihH2OCuoQulxKX9Zk0U9cRxy9m+sthij7SuoeHxFuWzlLklRaNBwX&#10;auxoV1PZHL+sAvORHubvi8vyIl8PYXrNmszYs1LP42G7AhFoCP/hv/abVpAu4P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aGYhxAAAANsAAAAPAAAAAAAAAAAA&#10;AAAAAKECAABkcnMvZG93bnJldi54bWxQSwUGAAAAAAQABAD5AAAAkgMAAAAA&#10;" strokeweight="0"/>
                <v:line id="Line 66" o:spid="_x0000_s1089" style="position:absolute;visibility:visible;mso-wrap-style:square" from="14363,4083" to="14363,42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ffyU8AAAADbAAAADwAAAGRycy9kb3ducmV2LnhtbERPy4rCMBTdD/gP4QruxlTBTq1GEVGc&#10;2Y0vcHlprm2wuSlN1M7fTxaCy8N5z5edrcWDWm8cKxgNExDEhdOGSwWn4/YzA+EDssbaMSn4Iw/L&#10;Re9jjrl2T97T4xBKEUPY56igCqHJpfRFRRb90DXEkbu61mKIsC2lbvEZw20tx0mSSouGY0OFDa0r&#10;Km6Hu1VgftPd5OfrPD3LzS6MLtktM/ak1KDfrWYgAnXhLX65v7WCNI6NX+IPkI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X38lPAAAAA2wAAAA8AAAAAAAAAAAAAAAAA&#10;oQIAAGRycy9kb3ducmV2LnhtbFBLBQYAAAAABAAEAPkAAACOAwAAAAA=&#10;" strokeweight="0"/>
                <v:line id="Line 67" o:spid="_x0000_s1090" style="position:absolute;visibility:visible;mso-wrap-style:square" from="14439,3854" to="14439,42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tXyMQAAADb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8im8Psl/g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u1fIxAAAANsAAAAPAAAAAAAAAAAA&#10;AAAAAKECAABkcnMvZG93bnJldi54bWxQSwUGAAAAAAQABAD5AAAAkgMAAAAA&#10;" strokeweight="0"/>
                <v:line id="Line 68" o:spid="_x0000_s1091" style="position:absolute;visibility:visible;mso-wrap-style:square" from="14363,3930" to="14744,39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hoiMEAAADbAAAADwAAAGRycy9kb3ducmV2LnhtbERPz2vCMBS+D/wfwhN2W1MHq7UaRYaj&#10;221qBY+P5tkGm5fSRO3+++Uw2PHj+73ajLYTdxq8caxglqQgiGunDTcKquPHSw7CB2SNnWNS8EMe&#10;NuvJ0woL7R68p/shNCKGsC9QQRtCX0jp65Ys+sT1xJG7uMFiiHBopB7wEcNtJ1/TNJMWDceGFnt6&#10;b6m+Hm5WgfnOyrev+WlxkrsyzM75NTe2Uup5Om6XIAKN4V/85/7UCuZxffwSf4Bc/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WGiIwQAAANsAAAAPAAAAAAAAAAAAAAAA&#10;AKECAABkcnMvZG93bnJldi54bWxQSwUGAAAAAAQABAD5AAAAjwMAAAAA&#10;" strokeweight="0"/>
                <v:line id="Line 69" o:spid="_x0000_s1092" style="position:absolute;visibility:visible;mso-wrap-style:square" from="14363,3930" to="14744,39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TNE8QAAADbAAAADwAAAGRycy9kb3ducmV2LnhtbESPT2vCQBTE7wW/w/IK3uomghpTNyKi&#10;2N5a/0CPj+xrsiT7NmRXjd++Wyj0OMzMb5jVerCtuFHvjWMF6SQBQVw6bbhScD7tXzIQPiBrbB2T&#10;ggd5WBejpxXm2t35k27HUIkIYZ+jgjqELpfSlzVZ9BPXEUfv2/UWQ5R9JXWP9wi3rZwmyVxaNBwX&#10;auxoW1PZHK9WgfmYH2bvi8vyIneHkH5lTWbsWanx87B5BRFoCP/hv/abVrBI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FM0TxAAAANsAAAAPAAAAAAAAAAAA&#10;AAAAAKECAABkcnMvZG93bnJldi54bWxQSwUGAAAAAAQABAD5AAAAkgMAAAAA&#10;" strokeweight="0"/>
                <v:line id="Line 70" o:spid="_x0000_s1093" style="position:absolute;visibility:visible;mso-wrap-style:square" from="14439,3854" to="14439,42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cZTZMIAAADbAAAADwAAAGRycy9kb3ducmV2LnhtbESPQYvCMBSE78L+h/AWvGmqsFqrUZbF&#10;Rb25roLHR/Nsg81LaaLWf28EweMwM98ws0VrK3GlxhvHCgb9BARx7rThQsH+/7eXgvABWWPlmBTc&#10;ycNi/tGZYabdjf/ouguFiBD2GSooQ6gzKX1ekkXfdzVx9E6usRiibAqpG7xFuK3kMElG0qLhuFBi&#10;TT8l5efdxSow29HqazM+TA5yuQqDY3pOjd0r1f1sv6cgArXhHX6111rBeAjPL/EHyP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cZTZMIAAADbAAAADwAAAAAAAAAAAAAA&#10;AAChAgAAZHJzL2Rvd25yZXYueG1sUEsFBgAAAAAEAAQA+QAAAJADAAAAAA==&#10;" strokeweight="0"/>
                <v:line id="Line 71" o:spid="_x0000_s1094" style="position:absolute;visibility:visible;mso-wrap-style:square" from="14439,3854" to="14439,42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or2/8QAAADb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pC+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ivb/xAAAANsAAAAPAAAAAAAAAAAA&#10;AAAAAKECAABkcnMvZG93bnJldi54bWxQSwUGAAAAAAQABAD5AAAAkgMAAAAA&#10;" strokeweight="0"/>
                <v:line id="Line 72" o:spid="_x0000_s1095" style="position:absolute;visibility:visible;mso-wrap-style:square" from="14363,3854" to="14744,3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WNui8QAAADbAAAADwAAAGRycy9kb3ducmV2LnhtbESPQWvCQBSE70L/w/IKvdWNpZo0dQ1F&#10;FOvNWoUeH9nXZDH7NmTXGP99Vyh4HGbmG2ZeDLYRPXXeOFYwGScgiEunDVcKDt/r5wyED8gaG8ek&#10;4EoeisXDaI65dhf+on4fKhEh7HNUUIfQ5lL6siaLfuxa4uj9us5iiLKrpO7wEuG2kS9JMpMWDceF&#10;Glta1lSe9merwOxmm+k2Pb4d5WoTJj/ZKTP2oNTT4/DxDiLQEO7h//anVpC+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Y26LxAAAANsAAAAPAAAAAAAAAAAA&#10;AAAAAKECAABkcnMvZG93bnJldi54bWxQSwUGAAAAAAQABAD5AAAAkgMAAAAA&#10;" strokeweight="0"/>
                <v:line id="Line 73" o:spid="_x0000_s1096" style="position:absolute;visibility:visible;mso-wrap-style:square" from="14363,3930" to="14744,39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i/LEMMAAADbAAAADwAAAGRycy9kb3ducmV2LnhtbESPT4vCMBTE7wt+h/AEb2vqglqrUURW&#10;dG/rP/D4aJ5tsHkpTdT67c3CgsdhZn7DzBatrcSdGm8cKxj0ExDEudOGCwXHw/ozBeEDssbKMSl4&#10;kofFvPMxw0y7B+/ovg+FiBD2GSooQ6gzKX1ekkXfdzVx9C6usRiibAqpG3xEuK3kV5KMpEXDcaHE&#10;mlYl5df9zSowv6PN8Gd8mpzk9yYMzuk1NfaoVK/bLqcgArXhHf5vb7WC8RD+vsQfIOc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4vyxDDAAAA2wAAAA8AAAAAAAAAAAAA&#10;AAAAoQIAAGRycy9kb3ducmV2LnhtbFBLBQYAAAAABAAEAPkAAACRAwAAAAA=&#10;" strokeweight="0"/>
                <v:line id="Line 74" o:spid="_x0000_s1097" style="position:absolute;visibility:visible;mso-wrap-style:square" from="14363,3854" to="14363,42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1VZ8QAAADbAAAADwAAAGRycy9kb3ducmV2LnhtbESPT2vCQBTE7wW/w/KE3upGwRijGxGp&#10;2N5a/4DHR/aZLMm+Ddmtpt++Wyj0OMzMb5j1ZrCtuFPvjWMF00kCgrh02nCl4Hzav2QgfEDW2Dom&#10;Bd/kYVOMntaYa/fgT7ofQyUihH2OCuoQulxKX9Zk0U9cRxy9m+sthij7SuoeHxFuWzlLklRaNBwX&#10;auxoV1PZHL+sAvORHubvi8vyIl8PYXrNmszYs1LP42G7AhFoCP/hv/abVrBI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+/VVnxAAAANsAAAAPAAAAAAAAAAAA&#10;AAAAAKECAABkcnMvZG93bnJldi54bWxQSwUGAAAAAAQABAD5AAAAkgMAAAAA&#10;" strokeweight="0"/>
                <v:line id="Line 75" o:spid="_x0000_s1098" style="position:absolute;flip:x;visibility:visible;mso-wrap-style:square" from="14363,3854" to="14744,3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eEvdcUAAADbAAAADwAAAGRycy9kb3ducmV2LnhtbESPQWsCMRSE74L/IbxCb5qth27ZGkUq&#10;liJo0dZDb8/N6+7i5mVJopv++0YQPA4z8w0znUfTigs531hW8DTOQBCXVjdcKfj+Wo1eQPiArLG1&#10;TAr+yMN8NhxMsdC25x1d9qESCcK+QAV1CF0hpS9rMujHtiNO3q91BkOSrpLaYZ/gppWTLHuWBhtO&#10;CzV29FZTedqfjYLdNuejez/HUzz2m8+fQ7U+LBdKPT7ExSuIQDHcw7f2h1aQ53D9kn6AnP0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eEvdcUAAADbAAAADwAAAAAAAAAA&#10;AAAAAAChAgAAZHJzL2Rvd25yZXYueG1sUEsFBgAAAAAEAAQA+QAAAJMDAAAAAA==&#10;" strokeweight="0"/>
                <v:line id="Line 76" o:spid="_x0000_s1099" style="position:absolute;visibility:visible;mso-wrap-style:square" from="14439,3930" to="14814,43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9UU8MAAADbAAAADwAAAGRycy9kb3ducmV2LnhtbERPz2vCMBS+D/wfwhN2W9N50FGNIpOy&#10;HgZDV1a8PZpnW2xeSpLVbn/9chB2/Ph+b3aT6cVIzneWFTwnKQji2uqOGwXlZ/70AsIHZI29ZVLw&#10;Qx5229nDBjNtb3yk8RQaEUPYZ6igDWHIpPR1SwZ9YgfiyF2sMxgidI3UDm8x3PRykaZLabDj2NDi&#10;QK8t1dfTt1Hg8q7si8JWv1/v1+Xq4/xmDr5S6nE+7dcgAk3hX3x3F1rBKo6NX+IPkNs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QPVFPDAAAA2wAAAA8AAAAAAAAAAAAA&#10;AAAAoQIAAGRycy9kb3ducmV2LnhtbFBLBQYAAAAABAAEAPkAAACRAwAAAAA=&#10;" strokeweight="67e-5mm"/>
                <v:line id="Line 77" o:spid="_x0000_s1100" style="position:absolute;flip:x y;visibility:visible;mso-wrap-style:square" from="14439,3930" to="14814,43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T3pEMIAAADbAAAADwAAAGRycy9kb3ducmV2LnhtbESPQWsCMRSE74X+h/AKvZSatQWtq1FE&#10;ahFvXev9sXluFpOXJYm6/vtGEDwOM/MNM1v0zoozhdh6VjAcFCCIa69bbhT87dbvXyBiQtZoPZOC&#10;K0VYzJ+fZlhqf+FfOlepERnCsUQFJqWulDLWhhzGge+Is3fwwWHKMjRSB7xkuLPyoyhG0mHLecFg&#10;RytD9bE6OQWf4/1uc7RvZruOznz/2KoehatSry/9cgoiUZ8e4Xt7oxWMJ3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T3pEMIAAADbAAAADwAAAAAAAAAAAAAA&#10;AAChAgAAZHJzL2Rvd25yZXYueG1sUEsFBgAAAAAEAAQA+QAAAJADAAAAAA==&#10;" strokeweight="0"/>
                <v:line id="Line 78" o:spid="_x0000_s1101" style="position:absolute;flip:x y;visibility:visible;mso-wrap-style:square" from="14439,3854" to="14814,43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Iwqr8AAADbAAAADwAAAGRycy9kb3ducmV2LnhtbERPTWsCMRC9F/wPYYReima1YGU1iogW&#10;6a1rvQ+bcbOYTJYk6vrvm4Pg8fG+l+veWXGjEFvPCibjAgRx7XXLjYK/4340BxETskbrmRQ8KMJ6&#10;NXhbYqn9nX/pVqVG5BCOJSowKXWllLE25DCOfUecubMPDlOGoZE64D2HOyunRTGTDlvODQY72hqq&#10;L9XVKfj8Oh0PF/thfvbRmd23repZeCj1Puw3CxCJ+vQSP90HrWCe1+cv+QfI1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dIwqr8AAADbAAAADwAAAAAAAAAAAAAAAACh&#10;AgAAZHJzL2Rvd25yZXYueG1sUEsFBgAAAAAEAAQA+QAAAI0DAAAAAA==&#10;" strokeweight="0"/>
                <v:line id="Line 79" o:spid="_x0000_s1102" style="position:absolute;flip:x y;visibility:visible;mso-wrap-style:square" from="14439,3930" to="14814,43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p6VMcMAAADbAAAADwAAAGRycy9kb3ducmV2LnhtbESPQWsCMRSE74X+h/AKXopmtWBla1ZE&#10;tEhvXev9sXndLJu8LEnU9d83hUKPw8x8w6w3o7PiSiF2nhXMZwUI4sbrjlsFX6fDdAUiJmSN1jMp&#10;uFOETfX4sMZS+xt/0rVOrcgQjiUqMCkNpZSxMeQwzvxAnL1vHxymLEMrdcBbhjsrF0WxlA47zgsG&#10;B9oZavr64hS8vJ5Px94+m49DdGb/butmGe5KTZ7G7RuIRGP6D/+1j1rBag6/X/IPkN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KelTHDAAAA2wAAAA8AAAAAAAAAAAAA&#10;AAAAoQIAAGRycy9kb3ducmV2LnhtbFBLBQYAAAAABAAEAPkAAACRAwAAAAA=&#10;" strokeweight="0"/>
                <v:line id="Line 80" o:spid="_x0000_s1103" style="position:absolute;flip:x y;visibility:visible;mso-wrap-style:square" from="14439,3930" to="14814,43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wLRsIAAADbAAAADwAAAGRycy9kb3ducmV2LnhtbESPQWsCMRSE7wX/Q3iCl1KzKlhZjVKK&#10;FunNtb0/Ns/NYvKyJFHXf98IBY/DzHzDrDa9s+JKIbaeFUzGBQji2uuWGwU/x93bAkRMyBqtZ1Jw&#10;pwib9eBlhaX2Nz7QtUqNyBCOJSowKXWllLE25DCOfUecvZMPDlOWoZE64C3DnZXTophLhy3nBYMd&#10;fRqqz9XFKZi9/x73Z/tqvnfRme2Xrep5uCs1GvYfSxCJ+vQM/7f3WsFiCo8v+QfI9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kwLRsIAAADbAAAADwAAAAAAAAAAAAAA&#10;AAChAgAAZHJzL2Rvd25yZXYueG1sUEsFBgAAAAAEAAQA+QAAAJADAAAAAA==&#10;" strokeweight="0"/>
                <v:line id="Line 81" o:spid="_x0000_s1104" style="position:absolute;flip:x y;visibility:visible;mso-wrap-style:square" from="14363,3930" to="14814,43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QCu3cIAAADbAAAADwAAAGRycy9kb3ducmV2LnhtbESPQWsCMRSE74X+h/AKXkrNqqCyNYqI&#10;injrau+PzetmMXlZkqjrv28KQo/DzHzDLFa9s+JGIbaeFYyGBQji2uuWGwXn0+5jDiImZI3WMyl4&#10;UITV8vVlgaX2d/6iW5UakSEcS1RgUupKKWNtyGEc+o44ez8+OExZhkbqgPcMd1aOi2IqHbacFwx2&#10;tDFUX6qrUzCZfZ8OF/tujrvozHZvq3oaHkoN3vr1J4hEffoPP9sHrWA+gb8v+QfI5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QCu3cIAAADbAAAADwAAAAAAAAAAAAAA&#10;AAChAgAAZHJzL2Rvd25yZXYueG1sUEsFBgAAAAAEAAQA+QAAAJADAAAAAA==&#10;" strokeweight="0"/>
                <v:line id="Line 82" o:spid="_x0000_s1105" style="position:absolute;flip:x y;visibility:visible;mso-wrap-style:square" from="14516,3930" to="14890,43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uk2qcMAAADbAAAADwAAAGRycy9kb3ducmV2LnhtbESPQWsCMRSE7wX/Q3hCL6VmW8tWVqNI&#10;0SK9da33x+a5WUxeliTq+u8bodDjMDPfMIvV4Ky4UIidZwUvkwIEceN1x62Cn/32eQYiJmSN1jMp&#10;uFGE1XL0sMBK+yt/06VOrcgQjhUqMCn1lZSxMeQwTnxPnL2jDw5TlqGVOuA1w52Vr0VRSocd5wWD&#10;PX0Yak712SmYvh/2u5N9Ml/b6Mzm09ZNGW5KPY6H9RxEoiH9h//aO61g9gb3L/kHyO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LpNqnDAAAA2wAAAA8AAAAAAAAAAAAA&#10;AAAAoQIAAGRycy9kb3ducmV2LnhtbFBLBQYAAAAABAAEAPkAAACRAwAAAAA=&#10;" strokeweight="0"/>
                <v:line id="Line 83" o:spid="_x0000_s1106" style="position:absolute;visibility:visible;mso-wrap-style:square" from="14363,3854" to="14363,42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q7N8MAAADbAAAADwAAAGRycy9kb3ducmV2LnhtbESPT4vCMBTE7wt+h/AEb2uqoFurUUQU&#10;d2/rP/D4aJ5tsHkpTdTut98IgsdhZn7DzBatrcSdGm8cKxj0ExDEudOGCwXHw+YzBeEDssbKMSn4&#10;Iw+Leedjhpl2D97RfR8KESHsM1RQhlBnUvq8JIu+72ri6F1cYzFE2RRSN/iIcFvJYZKMpUXDcaHE&#10;mlYl5df9zSowv+Pt6OfrNDnJ9TYMzuk1NfaoVK/bLqcgArXhHX61v7WCdATPL/EHyPk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6uzfDAAAA2wAAAA8AAAAAAAAAAAAA&#10;AAAAoQIAAGRycy9kb3ducmV2LnhtbFBLBQYAAAAABAAEAPkAAACRAwAAAAA=&#10;" strokeweight="0"/>
                <v:line id="Line 84" o:spid="_x0000_s1107" style="position:absolute;visibility:visible;mso-wrap-style:square" from="14363,3854" to="14744,3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yglQMMAAADbAAAADwAAAGRycy9kb3ducmV2LnhtbESPQWvCQBSE70L/w/IKvelGoTFGVynF&#10;Yr3ZVMHjI/tMFrNvQ3ar6b93BcHjMDPfMItVbxtxoc4bxwrGowQEcem04UrB/vdrmIHwAVlj45gU&#10;/JOH1fJlsMBcuyv/0KUIlYgQ9jkqqENocyl9WZNFP3ItcfROrrMYouwqqTu8Rrht5CRJUmnRcFyo&#10;saXPmspz8WcVmF26ed9OD7ODXG/C+JidM2P3Sr299h9zEIH68Aw/2t9aQZbC/Uv8AX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soJUDDAAAA2wAAAA8AAAAAAAAAAAAA&#10;AAAAoQIAAGRycy9kb3ducmV2LnhtbFBLBQYAAAAABAAEAPkAAACRAwAAAAA=&#10;" strokeweight="0"/>
                <v:shape id="Freeform 85" o:spid="_x0000_s1108" style="position:absolute;left:29787;top:5518;width:4306;height:7709;visibility:visible;mso-wrap-style:square;v-text-anchor:top" coordsize="678,12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/9wXMMA&#10;AADbAAAADwAAAGRycy9kb3ducmV2LnhtbESPzWrDMBCE74W8g9hALiWRm0MTnCghBIxzbVpifFus&#10;rW1qrYyk+uftq0Khx2Hmm2GO58l0YiDnW8sKXjYJCOLK6pZrBR/v2XoPwgdkjZ1lUjCTh/Np8XTE&#10;VNuR32i4h1rEEvYpKmhC6FMpfdWQQb+xPXH0Pq0zGKJ0tdQOx1huOrlNkldpsOW40GBP14aqr/u3&#10;UbAfdo8iy5O5DPq5nJ0vbj7LlVotp8sBRKAp/If/6JuO3A5+v8QfIE8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/9wXMMAAADbAAAADwAAAAAAAAAAAAAAAACYAgAAZHJzL2Rv&#10;d25yZXYueG1sUEsFBgAAAAAEAAQA9QAAAIgDAAAAAA==&#10;" path="m,l666,r12,1214e" filled="f" strokecolor="#903" strokeweight="33e-5mm">
                  <v:stroke dashstyle="1 1"/>
                  <v:path arrowok="t" o:connecttype="custom" o:connectlocs="0,0;422910,0;430530,770890" o:connectangles="0,0,0"/>
                </v:shape>
                <v:line id="Line 86" o:spid="_x0000_s1109" style="position:absolute;flip:x y;visibility:visible;mso-wrap-style:square" from="33794,12623" to="34093,132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gskmsAAAADbAAAADwAAAGRycy9kb3ducmV2LnhtbERPy4rCMBTdC/5DuIIb0VTBB9UoOjOi&#10;4EJ8gLi7NNe22NyUJqP1781CcHk479miNoV4UOVyywr6vQgEcWJ1zqmC82ndnYBwHlljYZkUvMjB&#10;Yt5szDDW9skHehx9KkIIuxgVZN6XsZQuycig69mSOHA3Wxn0AVap1BU+Q7gp5CCKRtJgzqEhw5J+&#10;Mkrux3+jYLzaDXGf/nZO/bH5uyT2uiE5VKrdqpdTEJ5q/xV/3FutYBLGhi/hB8j5G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ILJJrAAAAA2wAAAA8AAAAAAAAAAAAAAAAA&#10;oQIAAGRycy9kb3ducmV2LnhtbFBLBQYAAAAABAAEAPkAAACOAwAAAAA=&#10;" strokecolor="#903" strokeweight="33e-5mm"/>
                <v:line id="Line 87" o:spid="_x0000_s1110" style="position:absolute;flip:y;visibility:visible;mso-wrap-style:square" from="34093,12623" to="34397,132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XfeXsQAAADbAAAADwAAAGRycy9kb3ducmV2LnhtbESP0WrCQBRE3wX/YblC33SjlKrRVTQg&#10;WPpi1Q+4Zq9JMHs37K4x+vXdQqGPw8ycYZbrztSiJecrywrGowQEcW51xYWC82k3nIHwAVljbZkU&#10;PMnDetXvLTHV9sHf1B5DISKEfYoKyhCaVEqfl2TQj2xDHL2rdQZDlK6Q2uEjwk0tJ0nyIQ1WHBdK&#10;bCgrKb8d70bBKztsLrs8uyWv89ZN3ltXfX1OlXobdJsFiEBd+A//tfdawWwOv1/iD5Cr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Vd95exAAAANsAAAAPAAAAAAAAAAAA&#10;AAAAAKECAABkcnMvZG93bnJldi54bWxQSwUGAAAAAAQABAD5AAAAkgMAAAAA&#10;" strokecolor="#903" strokeweight="33e-5mm"/>
                <v:line id="Line 88" o:spid="_x0000_s1111" style="position:absolute;visibility:visible;mso-wrap-style:square" from="30918,15722" to="30918,160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SOcsAAAADbAAAADwAAAGRycy9kb3ducmV2LnhtbERPTYvCMBC9C/sfwix401RBrdUoy+Ki&#10;3rSrsMehGdtgMylNVuu/NwfB4+N9L9edrcWNWm8cKxgNExDEhdOGSwWn359BCsIHZI21Y1LwIA/r&#10;1UdviZl2dz7SLQ+liCHsM1RQhdBkUvqiIot+6BriyF1cazFE2JZSt3iP4baW4ySZSouGY0OFDX1X&#10;VFzzf6vAHKbbyX52np/lZhtGf+k1NfakVP+z+1qACNSFt/jl3mkF87g+fok/QK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5UjnLAAAAA2wAAAA8AAAAAAAAAAAAAAAAA&#10;oQIAAGRycy9kb3ducmV2LnhtbFBLBQYAAAAABAAEAPkAAACOAwAAAAA=&#10;" strokeweight="0"/>
                <v:line id="Line 89" o:spid="_x0000_s1112" style="position:absolute;visibility:visible;mso-wrap-style:square" from="30918,15722" to="31222,157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gr6cQAAADbAAAADwAAAGRycy9kb3ducmV2LnhtbESPQWvCQBSE7wX/w/KE3ppNCrUxuopI&#10;xXpr1YDHR/aZLGbfhuyq6b93C4Ueh5n5hpkvB9uKG/XeOFaQJSkI4sppw7WC42HzkoPwAVlj65gU&#10;/JCH5WL0NMdCuzt/020fahEh7AtU0ITQFVL6qiGLPnEdcfTOrrcYouxrqXu8R7ht5WuaTqRFw3Gh&#10;wY7WDVWX/dUqMF+T7dvuvZyW8mMbslN+yY09KvU8HlYzEIGG8B/+a39qBdMMfr/EHyA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GCvpxAAAANsAAAAPAAAAAAAAAAAA&#10;AAAAAKECAABkcnMvZG93bnJldi54bWxQSwUGAAAAAAQABAD5AAAAkgMAAAAA&#10;" strokeweight="0"/>
                <v:line id="Line 90" o:spid="_x0000_s1113" style="position:absolute;flip:x;visibility:visible;mso-wrap-style:square" from="30994,15798" to="31222,157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ZpqF8UAAADbAAAADwAAAGRycy9kb3ducmV2LnhtbESPQWsCMRSE74L/ITyhN83WQ6tbo0hL&#10;iwhWtPXQ23Pzuru4eVmS6Kb/3hQEj8PMfMPMFtE04kLO15YVPI4yEMSF1TWXCr6/3ocTED4ga2ws&#10;k4I/8rCY93szzLXteEeXfShFgrDPUUEVQptL6YuKDPqRbYmT92udwZCkK6V22CW4aeQ4y56kwZrT&#10;QoUtvVZUnPZno2D3+cxH93GOp3jsNtufQ7k+vC2VehjE5QuIQDHcw7f2SiuYjuH/S/oBcn4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ZpqF8UAAADbAAAADwAAAAAAAAAA&#10;AAAAAAChAgAAZHJzL2Rvd25yZXYueG1sUEsFBgAAAAAEAAQA+QAAAJMDAAAAAA==&#10;" strokeweight="0"/>
                <v:line id="Line 91" o:spid="_x0000_s1114" style="position:absolute;flip:y;visibility:visible;mso-wrap-style:square" from="30994,15798" to="30994,160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tbPjMYAAADbAAAADwAAAGRycy9kb3ducmV2LnhtbESPQWsCMRSE7wX/Q3gFbzVbC7bdGkWU&#10;ighatPXQ23Pzuru4eVmS6MZ/bwqFHoeZ+YYZT6NpxIWcry0reBxkIIgLq2suFXx9vj+8gPABWWNj&#10;mRRcycN00rsbY65txzu67EMpEoR9jgqqENpcSl9UZNAPbEucvB/rDIYkXSm1wy7BTSOHWTaSBmtO&#10;CxW2NK+oOO3PRsFu+8xHtzzHUzx2m4/vQ7k+LGZK9e/j7A1EoBj+w3/tlVbw+gS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bWz4zGAAAA2wAAAA8AAAAAAAAA&#10;AAAAAAAAoQIAAGRycy9kb3ducmV2LnhtbFBLBQYAAAAABAAEAPkAAACUAwAAAAA=&#10;" strokeweight="0"/>
                <v:line id="Line 92" o:spid="_x0000_s1115" style="position:absolute;visibility:visible;mso-wrap-style:square" from="30918,15722" to="31299,157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W+IccQAAADbAAAADwAAAGRycy9kb3ducmV2LnhtbESPQWvCQBSE70L/w/IKvenGUm2MrlJK&#10;i3qzUcHjI/tMFrNvQ3ar8d+7guBxmJlvmNmis7U4U+uNYwXDQQKCuHDacKlgt/3tpyB8QNZYOyYF&#10;V/KwmL/0Zphpd+E/OuehFBHCPkMFVQhNJqUvKrLoB64hjt7RtRZDlG0pdYuXCLe1fE+SsbRoOC5U&#10;2NB3RcUp/7cKzGa8HK0/95O9/FmG4SE9pcbulHp77b6mIAJ14Rl+tFdaweQD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b4hxxAAAANsAAAAPAAAAAAAAAAAA&#10;AAAAAKECAABkcnMvZG93bnJldi54bWxQSwUGAAAAAAQABAD5AAAAkgMAAAAA&#10;" strokeweight="0"/>
                <v:line id="Line 93" o:spid="_x0000_s1116" style="position:absolute;visibility:visible;mso-wrap-style:square" from="30918,15951" to="30918,160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iMt6sQAAADbAAAADwAAAGRycy9kb3ducmV2LnhtbESPQWvCQBSE7wX/w/IK3upGQZukriJS&#10;SXurUaHHR/Y1Wcy+DdmtSf99t1DwOMzMN8x6O9pW3Kj3xrGC+SwBQVw5bbhWcD4dnlIQPiBrbB2T&#10;gh/ysN1MHtaYazfwkW5lqEWEsM9RQRNCl0vpq4Ys+pnriKP35XqLIcq+lrrHIcJtKxdJspIWDceF&#10;BjvaN1Rdy2+rwHysiuX78yW7yNcizD/Ta2rsWanp47h7ARFoDPfwf/tNK8iW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Iy3qxAAAANsAAAAPAAAAAAAAAAAA&#10;AAAAAKECAABkcnMvZG93bnJldi54bWxQSwUGAAAAAAQABAD5AAAAkgMAAAAA&#10;" strokeweight="0"/>
                <v:line id="Line 94" o:spid="_x0000_s1117" style="position:absolute;visibility:visible;mso-wrap-style:square" from="30994,15722" to="30994,160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GzncQAAADb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5hm8Psl/g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8bOdxAAAANsAAAAPAAAAAAAAAAAA&#10;AAAAAKECAABkcnMvZG93bnJldi54bWxQSwUGAAAAAAQABAD5AAAAkgMAAAAA&#10;" strokeweight="0"/>
                <v:line id="Line 95" o:spid="_x0000_s1118" style="position:absolute;visibility:visible;mso-wrap-style:square" from="30918,15798" to="31299,157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b0WBsQAAADbAAAADwAAAGRycy9kb3ducmV2LnhtbESPQWvCQBSE7wX/w/IKvdWNgjFJXUWk&#10;kvZWo0KPj+xrsph9G7JbTf99t1DwOMzMN8xqM9pOXGnwxrGC2TQBQVw7bbhRcDrunzMQPiBr7ByT&#10;gh/ysFlPHlZYaHfjA12r0IgIYV+ggjaEvpDS1y1Z9FPXE0fvyw0WQ5RDI/WAtwi3nZwnSSotGo4L&#10;Lfa0a6m+VN9WgflIy8X78pyf5WsZZp/ZJTP2pNTT47h9ARFoDPfwf/tNK8iX8Pcl/gC5/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vRYGxAAAANsAAAAPAAAAAAAAAAAA&#10;AAAAAKECAABkcnMvZG93bnJldi54bWxQSwUGAAAAAAQABAD5AAAAkgMAAAAA&#10;" strokeweight="0"/>
                <v:line id="Line 96" o:spid="_x0000_s1119" style="position:absolute;visibility:visible;mso-wrap-style:square" from="30918,15798" to="31299,157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KCdMAAAADbAAAADwAAAGRycy9kb3ducmV2LnhtbERPTYvCMBC9C/sfwix401RBrdUoy+Ki&#10;3rSrsMehGdtgMylNVuu/NwfB4+N9L9edrcWNWm8cKxgNExDEhdOGSwWn359BCsIHZI21Y1LwIA/r&#10;1UdviZl2dz7SLQ+liCHsM1RQhdBkUvqiIot+6BriyF1cazFE2JZSt3iP4baW4ySZSouGY0OFDX1X&#10;VFzzf6vAHKbbyX52np/lZhtGf+k1NfakVP+z+1qACNSFt/jl3mkF8zg2fok/QK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AignTAAAAA2wAAAA8AAAAAAAAAAAAAAAAA&#10;oQIAAGRycy9kb3ducmV2LnhtbFBLBQYAAAAABAAEAPkAAACOAwAAAAA=&#10;" strokeweight="0"/>
                <v:line id="Line 97" o:spid="_x0000_s1120" style="position:absolute;visibility:visible;mso-wrap-style:square" from="30994,15722" to="30994,160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4n78MAAADbAAAADwAAAGRycy9kb3ducmV2LnhtbESPQWvCQBSE70L/w/IK3nSjoCapq5Ri&#10;0d40VejxkX1NFrNvQ3ar8d93BcHjMDPfMMt1bxtxoc4bxwom4wQEcem04UrB8ftzlILwAVlj45gU&#10;3MjDevUyWGKu3ZUPdClCJSKEfY4K6hDaXEpf1mTRj11LHL1f11kMUXaV1B1eI9w2cpokc2nRcFyo&#10;saWPmspz8WcVmP18O/tanLKT3GzD5Cc9p8YelRq+9u9vIAL14Rl+tHdaQZbB/Uv8AXL1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9uJ+/DAAAA2wAAAA8AAAAAAAAAAAAA&#10;AAAAoQIAAGRycy9kb3ducmV2LnhtbFBLBQYAAAAABAAEAPkAAACRAwAAAAA=&#10;" strokeweight="0"/>
                <v:line id="Line 98" o:spid="_x0000_s1121" style="position:absolute;visibility:visible;mso-wrap-style:square" from="30994,15722" to="30994,160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Z+gMUAAADc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X8TPD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oZ+gMUAAADcAAAADwAAAAAAAAAA&#10;AAAAAAChAgAAZHJzL2Rvd25yZXYueG1sUEsFBgAAAAAEAAQA+QAAAJMDAAAAAA==&#10;" strokeweight="0"/>
                <v:line id="Line 99" o:spid="_x0000_s1122" style="position:absolute;visibility:visible;mso-wrap-style:square" from="30918,15722" to="31299,157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rbG8EAAADcAAAADwAAAGRycy9kb3ducmV2LnhtbERPTYvCMBC9L+x/CLPgbU0rqLUaZVlc&#10;1JvrKngcmrENNpPSZLX+eyMI3ubxPme26GwtLtR641hB2k9AEBdOGy4V7P9+PjMQPiBrrB2Tght5&#10;WMzf32aYa3flX7rsQiliCPscFVQhNLmUvqjIou+7hjhyJ9daDBG2pdQtXmO4reUgSUbSouHYUGFD&#10;3xUV592/VWC2o9VwMz5MDnK5CukxO2fG7pXqfXRfUxCBuvASP91rHecnKTyeiRfI+R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RytsbwQAAANwAAAAPAAAAAAAAAAAAAAAA&#10;AKECAABkcnMvZG93bnJldi54bWxQSwUGAAAAAAQABAD5AAAAjwMAAAAA&#10;" strokeweight="0"/>
                <v:line id="Line 100" o:spid="_x0000_s1123" style="position:absolute;visibility:visible;mso-wrap-style:square" from="30918,15798" to="31299,157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RhFbMEAAADcAAAADwAAAGRycy9kb3ducmV2LnhtbERPTYvCMBC9C/sfwix401RB7VajLMuK&#10;elNXwePQzLbBZlKaqPXfG0HwNo/3ObNFaytxpcYbxwoG/QQEce604ULB4W/ZS0H4gKyxckwK7uRh&#10;Mf/ozDDT7sY7uu5DIWII+wwVlCHUmZQ+L8mi77uaOHL/rrEYImwKqRu8xXBbyWGSjKVFw7GhxJp+&#10;SsrP+4tVYLbj1WgzOX4d5e8qDE7pOTX2oFT3s/2eggjUhrf45V7rOD8ZwvOZeIGc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hGEVswQAAANwAAAAPAAAAAAAAAAAAAAAA&#10;AKECAABkcnMvZG93bnJldi54bWxQSwUGAAAAAAQABAD5AAAAjwMAAAAA&#10;" strokeweight="0"/>
                <v:line id="Line 101" o:spid="_x0000_s1124" style="position:absolute;visibility:visible;mso-wrap-style:square" from="30918,15722" to="30918,160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Tg98IAAADcAAAADwAAAGRycy9kb3ducmV2LnhtbERPTWvCQBC9C/6HZQRvdaNSm8asImKx&#10;3lproMchOyaL2dmQ3Wr677tCwds83ufk69424kqdN44VTCcJCOLSacOVgtPX21MKwgdkjY1jUvBL&#10;Htar4SDHTLsbf9L1GCoRQ9hnqKAOoc2k9GVNFv3EtcSRO7vOYoiwq6Tu8BbDbSNnSbKQFg3Hhhpb&#10;2tZUXo4/VoH5WOyfDy/FayF3+zD9Ti+psSelxqN+swQRqA8P8b/7Xcf5yRzuz8QL5O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lTg98IAAADcAAAADwAAAAAAAAAAAAAA&#10;AAChAgAAZHJzL2Rvd25yZXYueG1sUEsFBgAAAAAEAAQA+QAAAJADAAAAAA==&#10;" strokeweight="0"/>
                <v:line id="Line 102" o:spid="_x0000_s1125" style="position:absolute;flip:x;visibility:visible;mso-wrap-style:square" from="30918,15722" to="31299,157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1lLRsQAAADcAAAADwAAAGRycy9kb3ducmV2LnhtbERPTWsCMRC9C/0PYQq9abZSqmyNIpWW&#10;UrCi1oO3cTPuLm4mSxLd9N+bguBtHu9zJrNoGnEh52vLCp4HGQjiwuqaSwW/24/+GIQPyBoby6Tg&#10;jzzMpg+9CebadrymyyaUIoWwz1FBFUKbS+mLigz6gW2JE3e0zmBI0JVSO+xSuGnkMMtepcGaU0OF&#10;Lb1XVJw2Z6Ng/TPig/s8x1M8dMvVfld+7xZzpZ4e4/wNRKAY7uKb+0un+dkL/D+TLpDT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WUtGxAAAANwAAAAPAAAAAAAAAAAA&#10;AAAAAKECAABkcnMvZG93bnJldi54bWxQSwUGAAAAAAQABAD5AAAAkgMAAAAA&#10;" strokeweight="0"/>
                <v:line id="Line 103" o:spid="_x0000_s1126" style="position:absolute;visibility:visible;mso-wrap-style:square" from="30994,15798" to="31375,161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vfQosMAAADcAAAADwAAAGRycy9kb3ducmV2LnhtbERPS4vCMBC+C/sfwix403QFH1SjLIrY&#10;w4KsysrehmZsi82kJFHr/nqzIHibj+85s0VranEl5yvLCj76CQji3OqKCwWH/bo3AeEDssbaMim4&#10;k4fF/K0zw1TbG3/TdRcKEUPYp6igDKFJpfR5SQZ93zbEkTtZZzBE6AqpHd5iuKnlIElG0mDFsaHE&#10;hpYl5efdxShw6+pQZ5k9/v18nUfj7e/GrPxRqe57+zkFEagNL/HTnek4PxnC/zPxAjl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r30KLDAAAA3AAAAA8AAAAAAAAAAAAA&#10;AAAAoQIAAGRycy9kb3ducmV2LnhtbFBLBQYAAAAABAAEAPkAAACRAwAAAAA=&#10;" strokeweight="67e-5mm"/>
                <v:line id="Line 104" o:spid="_x0000_s1127" style="position:absolute;flip:x y;visibility:visible;mso-wrap-style:square" from="30994,15798" to="31375,161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J78oMEAAADcAAAADwAAAGRycy9kb3ducmV2LnhtbERPTWsCMRC9F/wPYQQvRbO1sJbVKFJq&#10;kd66a+/DZtwsJpMlSXX9902h0Ns83udsdqOz4koh9p4VPC0KEMSt1z13Ck7NYf4CIiZkjdYzKbhT&#10;hN128rDBSvsbf9K1Tp3IIRwrVGBSGiopY2vIYVz4gThzZx8cpgxDJ3XAWw53Vi6LopQOe84NBgd6&#10;NdRe6m+n4Hn11Rwv9tF8HKIzb++2bstwV2o2HfdrEInG9C/+cx91nl+U8PtMvkBu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YnvygwQAAANwAAAAPAAAAAAAAAAAAAAAA&#10;AKECAABkcnMvZG93bnJldi54bWxQSwUGAAAAAAQABAD5AAAAjwMAAAAA&#10;" strokeweight="0"/>
                <v:line id="Line 105" o:spid="_x0000_s1128" style="position:absolute;flip:x y;visibility:visible;mso-wrap-style:square" from="30994,15722" to="31375,161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9JZO8AAAADcAAAADwAAAGRycy9kb3ducmV2LnhtbERPTWsCMRC9F/wPYYReimbbgpbVKFJU&#10;xFtXex8242YxmSxJ1PXfm4LQ2zze58yXvbPiSiG2nhW8jwsQxLXXLTcKjofN6AtETMgarWdScKcI&#10;y8XgZY6l9jf+oWuVGpFDOJaowKTUlVLG2pDDOPYdceZOPjhMGYZG6oC3HO6s/CiKiXTYcm4w2NG3&#10;ofpcXZyCz+nvYXe2b2a/ic6st7aqJ+Gu1OuwX81AJOrTv/jp3uk8v5jC3zP5Arl4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fSWTvAAAAA3AAAAA8AAAAAAAAAAAAAAAAA&#10;oQIAAGRycy9kb3ducmV2LnhtbFBLBQYAAAAABAAEAPkAAACOAwAAAAA=&#10;" strokeweight="0"/>
                <v:line id="Line 106" o:spid="_x0000_s1129" style="position:absolute;flip:x y;visibility:visible;mso-wrap-style:square" from="30994,15798" to="31375,161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k3NScQAAADcAAAADwAAAGRycy9kb3ducmV2LnhtbESPQWsCMRCF74X+hzCFXopm24LK1igi&#10;tUhvXfU+bKabxWSyJKmu/75zKPQ2w3vz3jfL9Ri8ulDKfWQDz9MKFHEbbc+dgeNhN1mAygXZoo9M&#10;Bm6UYb26v1tibeOVv+jSlE5JCOcaDbhShlrr3DoKmKdxIBbtO6aARdbUaZvwKuHB65eqmumAPUuD&#10;w4G2jtpz8xMMvM5Ph/3ZP7nPXQ7u/cM37SzdjHl8GDdvoAqN5d/8d723gl8JrTwjE+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Tc1JxAAAANwAAAAPAAAAAAAAAAAA&#10;AAAAAKECAABkcnMvZG93bnJldi54bWxQSwUGAAAAAAQABAD5AAAAkgMAAAAA&#10;" strokeweight="0"/>
                <v:line id="Line 107" o:spid="_x0000_s1130" style="position:absolute;flip:x y;visibility:visible;mso-wrap-style:square" from="30994,15798" to="31375,161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QFo0sEAAADcAAAADwAAAGRycy9kb3ducmV2LnhtbERPTWsCMRC9C/6HMEIvUrO2oO3WKCK1&#10;iDdXex82081iMlmSqOu/bwoFb/N4n7NY9c6KK4XYelYwnRQgiGuvW24UnI7b5zcQMSFrtJ5JwZ0i&#10;rJbDwQJL7W98oGuVGpFDOJaowKTUlVLG2pDDOPEdceZ+fHCYMgyN1AFvOdxZ+VIUM+mw5dxgsKON&#10;ofpcXZyC1/n3cXe2Y7PfRmc+v2xVz8JdqadRv/4AkahPD/G/e6fz/OId/p7JF8jl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pAWjSwQAAANwAAAAPAAAAAAAAAAAAAAAA&#10;AKECAABkcnMvZG93bnJldi54bWxQSwUGAAAAAAQABAD5AAAAjwMAAAAA&#10;" strokeweight="0"/>
                <v:line id="Line 108" o:spid="_x0000_s1131" style="position:absolute;flip:x y;visibility:visible;mso-wrap-style:square" from="30918,15798" to="31375,162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eJXksQAAADcAAAADwAAAGRycy9kb3ducmV2LnhtbESPQWsCMRCF7wX/Q5iCl6JZW7BlNYqU&#10;KtJb1/Y+bKabxWSyJKmu/75zKPQ2w3vz3jfr7Ri8ulDKfWQDi3kFiriNtufOwOdpP3sBlQuyRR+Z&#10;DNwow3YzuVtjbeOVP+jSlE5JCOcaDbhShlrr3DoKmOdxIBbtO6aARdbUaZvwKuHB68eqWuqAPUuD&#10;w4FeHbXn5icYeHr+Oh3P/sG973NwbwfftMt0M2Z6P+5WoAqN5d/8d320gr8QfHlGJtCb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94leSxAAAANwAAAAPAAAAAAAAAAAA&#10;AAAAAKECAABkcnMvZG93bnJldi54bWxQSwUGAAAAAAQABAD5AAAAkgMAAAAA&#10;" strokeweight="0"/>
                <v:line id="Line 109" o:spid="_x0000_s1132" style="position:absolute;flip:x y;visibility:visible;mso-wrap-style:square" from="31070,15798" to="31451,161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q7yCcEAAADcAAAADwAAAGRycy9kb3ducmV2LnhtbERPTWsCMRC9F/ofwhS8FM2uBZWtUUqp&#10;It666n3YTDeLyWRJUl3/vSkIvc3jfc5yPTgrLhRi51lBOSlAEDded9wqOB424wWImJA1Ws+k4EYR&#10;1qvnpyVW2l/5my51akUO4VihApNSX0kZG0MO48T3xJn78cFhyjC0Uge85nBn5bQoZtJhx7nBYE+f&#10;hppz/esUvM1Ph93Zvpr9JjrztbV1Mws3pUYvw8c7iERD+hc/3Dud55cl/D2TL5CrO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SrvIJwQAAANwAAAAPAAAAAAAAAAAAAAAA&#10;AKECAABkcnMvZG93bnJldi54bWxQSwUGAAAAAAQABAD5AAAAjwMAAAAA&#10;" strokeweight="0"/>
                <v:line id="Line 110" o:spid="_x0000_s1133" style="position:absolute;visibility:visible;mso-wrap-style:square" from="30918,15722" to="30918,160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MHTscMAAADcAAAADwAAAGRycy9kb3ducmV2LnhtbERPS2vCQBC+F/wPywi91U2E2hjdiIhi&#10;e2t9gMchOyZLsrMhu2r677uFQm/z8T1nuRpsK+7Ue+NYQTpJQBCXThuuFJyOu5cMhA/IGlvHpOCb&#10;PKyK0dMSc+0e/EX3Q6hEDGGfo4I6hC6X0pc1WfQT1xFH7up6iyHCvpK6x0cMt62cJslMWjQcG2rs&#10;aFNT2RxuVoH5nO1fP97O87Pc7kN6yZrM2JNSz+NhvQARaAj/4j/3u47z0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TB07HDAAAA3AAAAA8AAAAAAAAAAAAA&#10;AAAAoQIAAGRycy9kb3ducmV2LnhtbFBLBQYAAAAABAAEAPkAAACRAwAAAAA=&#10;" strokeweight="0"/>
                <v:line id="Line 111" o:spid="_x0000_s1134" style="position:absolute;visibility:visible;mso-wrap-style:square" from="30918,15722" to="31299,157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412KsIAAADcAAAADwAAAGRycy9kb3ducmV2LnhtbERPTWvCQBC9C/0PyxR6001aamN0lSKK&#10;9qZWweOQHZPF7GzIrpr+e7cgeJvH+5zJrLO1uFLrjWMF6SABQVw4bbhUsP9d9jMQPiBrrB2Tgj/y&#10;MJu+9CaYa3fjLV13oRQxhH2OCqoQmlxKX1Rk0Q9cQxy5k2sthgjbUuoWbzHc1vI9SYbSouHYUGFD&#10;84qK8+5iFZjNcPX583UYHeRiFdJjds6M3Sv19tp9j0EE6sJT/HCvdZyffsD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412KsIAAADcAAAADwAAAAAAAAAAAAAA&#10;AAChAgAAZHJzL2Rvd25yZXYueG1sUEsFBgAAAAAEAAQA+QAAAJADAAAAAA==&#10;" strokeweight="0"/>
                <v:rect id="Rectangle 112" o:spid="_x0000_s1135" style="position:absolute;left:34321;top:4610;width:4210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kvML4A&#10;AADcAAAADwAAAGRycy9kb3ducmV2LnhtbERP24rCMBB9X/Afwgi+ramyLFKNIoKgiy9WP2BophdM&#10;JiWJtv69EYR9m8O5zmozWCMe5EPrWMFsmoEgLp1uuVZwvey/FyBCRNZoHJOCJwXYrEdfK8y16/lM&#10;jyLWIoVwyFFBE2OXSxnKhiyGqeuIE1c5bzEm6GupPfYp3Bo5z7JfabHl1NBgR7uGyltxtwrkpdj3&#10;i8L4zP3Nq5M5Hs4VOaUm42G7BBFpiP/ij/ug0/zZD7yfSRfI9Q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L5LzC+AAAA3AAAAA8AAAAAAAAAAAAAAAAAmAIAAGRycy9kb3ducmV2&#10;LnhtbFBLBQYAAAAABAAEAPUAAACDAwAAAAA=&#10;" filled="f" stroked="f">
                  <v:textbox style="mso-fit-shape-to-text:t" inset="0,0,0,0">
                    <w:txbxContent>
                      <w:p w:rsidR="00F67B40" w:rsidRDefault="00F67B40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rect id="Rectangle 113" o:spid="_x0000_s1136" style="position:absolute;left:40671;top:22294;width:6655;height:9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FrfMEA&#10;AADcAAAADwAAAGRycy9kb3ducmV2LnhtbERP22oCMRB9L/gPYQq+lJpdoVpWo2ih4EspVT9g3Ez3&#10;msmSZC/+fVMo9G0O5zrb/WRaMZDzlWUF6SIBQZxbXXGh4Hp5f34F4QOyxtYyKbiTh/1u9rDFTNuR&#10;v2g4h0LEEPYZKihD6DIpfV6SQb+wHXHkvq0zGCJ0hdQOxxhuWrlMkpU0WHFsKLGjt5Ly5twbBYdG&#10;+qcmJ19/9OvPemVdjcebUvPH6bABEWgK/+I/90nH+ekL/D4TL5C7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EBa3zBAAAA3AAAAA8AAAAAAAAAAAAAAAAAmAIAAGRycy9kb3du&#10;cmV2LnhtbFBLBQYAAAAABAAEAPUAAACGAwAAAAA=&#10;" fillcolor="#ffc" strokecolor="#903" strokeweight="0"/>
                <v:rect id="Rectangle 114" o:spid="_x0000_s1137" style="position:absolute;left:40671;top:23126;width:16707;height:70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dP1C8EA&#10;AADcAAAADwAAAGRycy9kb3ducmV2LnhtbERPyWrDMBC9F/oPYgK9lEZOD05xo4Q0EOgllLj9gKk1&#10;8aqRkeSlfx8VArnN462z2c2mEyM5X1tWsFomIIgLq2suFfx8H1/eQPiArLGzTAr+yMNu+/iwwUzb&#10;ic805qEUMYR9hgqqEPpMSl9UZNAvbU8cuYt1BkOErpTa4RTDTSdfkySVBmuODRX2dKioaPPBKNi3&#10;0j+3BfnmNKy/mtS6Bj9+lXpazPt3EIHmcBff3J86zl+l8P9MvEBur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HT9QvBAAAA3AAAAA8AAAAAAAAAAAAAAAAAmAIAAGRycy9kb3du&#10;cmV2LnhtbFBLBQYAAAAABAAEAPUAAACGAwAAAAA=&#10;" fillcolor="#ffc" strokecolor="#903" strokeweight="0"/>
                <v:rect id="Rectangle 115" o:spid="_x0000_s1138" style="position:absolute;left:42786;top:24110;width:11017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uxR78A&#10;AADcAAAADwAAAGRycy9kb3ducmV2LnhtbERPzYrCMBC+L/gOYQRva6qHXalGEUHQxYvVBxia6Q8m&#10;k5JEW9/eCMLe5uP7ndVmsEY8yIfWsYLZNANBXDrdcq3getl/L0CEiKzROCYFTwqwWY++Vphr1/OZ&#10;HkWsRQrhkKOCJsYulzKUDVkMU9cRJ65y3mJM0NdSe+xTuDVynmU/0mLLqaHBjnYNlbfibhXIS7Hv&#10;F4XxmfubVydzPJwrckpNxsN2CSLSEP/FH/dBp/mzX3g/ky6Q6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iK7FHvwAAANwAAAAPAAAAAAAAAAAAAAAAAJgCAABkcnMvZG93bnJl&#10;di54bWxQSwUGAAAAAAQABAD1AAAAhAMAAAAA&#10;" filled="f" stroked="f">
                  <v:textbox style="mso-fit-shape-to-text:t" inset="0,0,0,0">
                    <w:txbxContent>
                      <w:p w:rsidR="00F67B40" w:rsidRDefault="00F67B40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Verificar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Ato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Legal</w:t>
                        </w:r>
                      </w:p>
                    </w:txbxContent>
                  </v:textbox>
                </v:rect>
                <v:line id="Line 116" o:spid="_x0000_s1139" style="position:absolute;visibility:visible;mso-wrap-style:square" from="40824,22447" to="40824,228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SnkW8UAAADcAAAADwAAAGRycy9kb3ducmV2LnhtbESPT2vDMAzF74N9B6NBb6uTQbssrVvG&#10;2Gh3W//BjiJWE9NYDrHXpt9+OhR6k3hP7/00Xw6+VWfqowtsIB9noIirYB3XBva7r+cCVEzIFtvA&#10;ZOBKEZaLx4c5ljZceEPnbaqVhHAs0UCTUldqHauGPMZx6IhFO4beY5K1r7Xt8SLhvtUvWTbVHh1L&#10;Q4MdfTRUnbZ/3oD7ma4m36+Ht4P+XKX8tzgVzu+NGT0N7zNQiYZ0N9+u11bwc6GVZ2QCvfg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SnkW8UAAADcAAAADwAAAAAAAAAA&#10;AAAAAAChAgAAZHJzL2Rvd25yZXYueG1sUEsFBgAAAAAEAAQA+QAAAJMDAAAAAA==&#10;" strokeweight="0"/>
                <v:line id="Line 117" o:spid="_x0000_s1140" style="position:absolute;visibility:visible;mso-wrap-style:square" from="40824,22447" to="41128,224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mVBwMIAAADcAAAADwAAAGRycy9kb3ducmV2LnhtbERPTWvCQBC9F/wPywi9NZsUamN0FZGK&#10;9daqAY9DdkwWs7Mhu2r6791Cobd5vM+ZLwfbihv13jhWkCUpCOLKacO1guNh85KD8AFZY+uYFPyQ&#10;h+Vi9DTHQrs7f9NtH2oRQ9gXqKAJoSuk9FVDFn3iOuLInV1vMUTY11L3eI/htpWvaTqRFg3HhgY7&#10;WjdUXfZXq8B8TbZvu/dyWsqPbchO+SU39qjU83hYzUAEGsK/+M/9qeP8bAq/z8QL5OI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mVBwMIAAADcAAAADwAAAAAAAAAAAAAA&#10;AAChAgAAZHJzL2Rvd25yZXYueG1sUEsFBgAAAAAEAAQA+QAAAJADAAAAAA==&#10;" strokeweight="0"/>
                <v:line id="Line 118" o:spid="_x0000_s1141" style="position:absolute;flip:x;visibility:visible;mso-wrap-style:square" from="40900,22523" to="41128,225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9cRJccAAADcAAAADwAAAGRycy9kb3ducmV2LnhtbESPQU8CMRCF7yb+h2ZIvEkXDmoWCiEY&#10;jTFRA8qB27Addjdsp5u2sPXfOwcTbjN5b977Zr7MrlMXCrH1bGAyLkARV962XBv4+X65fwIVE7LF&#10;zjMZ+KUIy8XtzRxL6wfe0GWbaiUhHEs00KTUl1rHqiGHcex7YtGOPjhMsoZa24CDhLtOT4viQTts&#10;WRoa7GndUHXanp2BzecjH8LrOZ/yYfj42u/q993zypi7UV7NQCXK6Wr+v36zgj8VfHlGJtCL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b1xElxwAAANwAAAAPAAAAAAAA&#10;AAAAAAAAAKECAABkcnMvZG93bnJldi54bWxQSwUGAAAAAAQABAD5AAAAlQMAAAAA&#10;" strokeweight="0"/>
                <v:line id="Line 119" o:spid="_x0000_s1142" style="position:absolute;flip:y;visibility:visible;mso-wrap-style:square" from="40900,22523" to="40900,227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Ju0vsMAAADcAAAADwAAAGRycy9kb3ducmV2LnhtbERPTWsCMRC9F/ofwgi91aweWtkaRSwt&#10;pVBFrQdv42bcXdxMliS68d8bQfA2j/c542k0jTiT87VlBYN+BoK4sLrmUsH/5ut1BMIHZI2NZVJw&#10;IQ/TyfPTGHNtO17ReR1KkULY56igCqHNpfRFRQZ937bEiTtYZzAk6EqpHXYp3DRymGVv0mDNqaHC&#10;luYVFcf1yShYLd55775P8Rj33d9yty1/t58zpV56cfYBIlAMD/Hd/aPT/OEAbs+kC+TkC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SbtL7DAAAA3AAAAA8AAAAAAAAAAAAA&#10;AAAAoQIAAGRycy9kb3ducmV2LnhtbFBLBQYAAAAABAAEAPkAAACRAwAAAAA=&#10;" strokeweight="0"/>
                <v:line id="Line 120" o:spid="_x0000_s1143" style="position:absolute;visibility:visible;mso-wrap-style:square" from="40824,22447" to="41198,224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q0ZDMMAAADcAAAADwAAAGRycy9kb3ducmV2LnhtbERPTWvCQBC9C/0PywjedGNAm0Y3UkqL&#10;9tamCh6H7Jgsyc6G7Fbjv+8WCr3N433OdjfaTlxp8MaxguUiAUFcOW24VnD8eptnIHxA1tg5JgV3&#10;8rArHiZbzLW78Sddy1CLGMI+RwVNCH0upa8asugXrieO3MUNFkOEQy31gLcYbjuZJslaWjQcGxrs&#10;6aWhqi2/rQLzsd6v3h9PTyf5ug/Lc9Zmxh6Vmk3H5w2IQGP4F/+5DzrOT1P4fSZeII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qtGQzDAAAA3AAAAA8AAAAAAAAAAAAA&#10;AAAAoQIAAGRycy9kb3ducmV2LnhtbFBLBQYAAAAABAAEAPkAAACRAwAAAAA=&#10;" strokeweight="0"/>
                <v:line id="Line 121" o:spid="_x0000_s1144" style="position:absolute;visibility:visible;mso-wrap-style:square" from="40824,22675" to="40824,228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eG8l8IAAADcAAAADwAAAGRycy9kb3ducmV2LnhtbERPTYvCMBC9C/6HMAveNFVZ7XaNIqK4&#10;3tRV2OPQzLbBZlKaqN1/vxEEb/N4nzNbtLYSN2q8caxgOEhAEOdOGy4UnL43/RSED8gaK8ek4I88&#10;LObdzgwz7e58oNsxFCKGsM9QQRlCnUnp85Is+oGriSP36xqLIcKmkLrBewy3lRwlyURaNBwbSqxp&#10;VVJ+OV6tArOfbN930/PHWa63YfiTXlJjT0r13trlJ4hAbXiJn+4vHeePxv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eG8l8IAAADcAAAADwAAAAAAAAAAAAAA&#10;AAChAgAAZHJzL2Rvd25yZXYueG1sUEsFBgAAAAAEAAQA+QAAAJADAAAAAA==&#10;" strokeweight="0"/>
                <v:line id="Line 122" o:spid="_x0000_s1145" style="position:absolute;visibility:visible;mso-wrap-style:square" from="40900,22447" to="40900,228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gk48IAAADcAAAADwAAAGRycy9kb3ducmV2LnhtbERPTYvCMBC9C/6HMAveNFVc7XaNIqK4&#10;3tRV2OPQzLbBZlKaqN1/vxEEb/N4nzNbtLYSN2q8caxgOEhAEOdOGy4UnL43/RSED8gaK8ek4I88&#10;LObdzgwz7e58oNsxFCKGsM9QQRlCnUnp85Is+oGriSP36xqLIcKmkLrBewy3lRwlyURaNBwbSqxp&#10;VVJ+OV6tArOfbN930/PHWa63YfiTXlJjT0r13trlJ4hAbXiJn+4vHeePxv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gk48IAAADcAAAADwAAAAAAAAAAAAAA&#10;AAChAgAAZHJzL2Rvd25yZXYueG1sUEsFBgAAAAAEAAQA+QAAAJADAAAAAA==&#10;" strokeweight="0"/>
                <v:line id="Line 123" o:spid="_x0000_s1146" style="position:absolute;visibility:visible;mso-wrap-style:square" from="40824,22523" to="41198,225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USBeMMAAADcAAAADwAAAGRycy9kb3ducmV2LnhtbERPTWvCQBC9F/wPywjemo2CNk1dRaQS&#10;e2tThR6H7DRZzM6G7NbEf98tFLzN433OejvaVlyp98axgnmSgiCunDZcKzh9Hh4zED4ga2wdk4Ib&#10;edhuJg9rzLUb+IOuZahFDGGfo4ImhC6X0lcNWfSJ64gj9+16iyHCvpa6xyGG21Yu0nQlLRqODQ12&#10;tG+oupQ/VoF5XxXLt6fz81m+FmH+lV0yY09Kzabj7gVEoDHcxf/uo47zF0v4eyZeID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VEgXjDAAAA3AAAAA8AAAAAAAAAAAAA&#10;AAAAoQIAAGRycy9kb3ducmV2LnhtbFBLBQYAAAAABAAEAPkAAACRAwAAAAA=&#10;" strokeweight="0"/>
                <v:line id="Line 124" o:spid="_x0000_s1147" style="position:absolute;visibility:visible;mso-wrap-style:square" from="40824,22523" to="41198,225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ZYfD8IAAADcAAAADwAAAGRycy9kb3ducmV2LnhtbERPS2vCQBC+F/wPyxR6qxuFxpi6ESkV&#10;680n9Dhkp8mS7GzIrpr+e7dQ8DYf33MWy8G24kq9N44VTMYJCOLSacOVgtNx/ZqB8AFZY+uYFPyS&#10;h2Uxelpgrt2N93Q9hErEEPY5KqhD6HIpfVmTRT92HXHkflxvMUTYV1L3eIvhtpXTJEmlRcOxocaO&#10;Pmoqm8PFKjC7dPO2nZ3nZ/m5CZPvrMmMPSn18jys3kEEGsJD/O/+0nH+NIW/Z+IFsrg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ZYfD8IAAADcAAAADwAAAAAAAAAAAAAA&#10;AAChAgAAZHJzL2Rvd25yZXYueG1sUEsFBgAAAAAEAAQA+QAAAJADAAAAAA==&#10;" strokeweight="0"/>
                <v:line id="Line 125" o:spid="_x0000_s1148" style="position:absolute;visibility:visible;mso-wrap-style:square" from="40900,22447" to="40900,228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tq6lMEAAADcAAAADwAAAGRycy9kb3ducmV2LnhtbERPTYvCMBC9C/sfwix401RhtVajLIuL&#10;enNdBY9DM7bBZlKaqPXfG0HwNo/3ObNFaytxpcYbxwoG/QQEce604ULB/v+3l4LwAVlj5ZgU3MnD&#10;Yv7RmWGm3Y3/6LoLhYgh7DNUUIZQZ1L6vCSLvu9q4sidXGMxRNgUUjd4i+G2ksMkGUmLhmNDiTX9&#10;lJSfdxerwGxHq6/N+DA5yOUqDI7pOTV2r1T3s/2eggjUhrf45V7rOH84hu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62rqUwQAAANwAAAAPAAAAAAAAAAAAAAAA&#10;AKECAABkcnMvZG93bnJldi54bWxQSwUGAAAAAAQABAD5AAAAjwMAAAAA&#10;" strokeweight="0"/>
                <v:line id="Line 126" o:spid="_x0000_s1149" style="position:absolute;visibility:visible;mso-wrap-style:square" from="40900,22447" to="40900,228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0Uu5sUAAADcAAAADwAAAGRycy9kb3ducmV2LnhtbESPQWvCQBCF74X+h2UK3upGQU2jqxSx&#10;2N7UKngcstNkMTsbsltN/33nIHib4b1575vFqveNulIXXWADo2EGirgM1nFl4Pj98ZqDignZYhOY&#10;DPxRhNXy+WmBhQ033tP1kColIRwLNFCn1BZax7Imj3EYWmLRfkLnMcnaVdp2eJNw3+hxlk21R8fS&#10;UGNL65rKy+HXG3C76XbyNTu9nfRmm0bn/JI7fzRm8NK/z0El6tPDfL/+tII/Flp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0Uu5sUAAADcAAAADwAAAAAAAAAA&#10;AAAAAAChAgAAZHJzL2Rvd25yZXYueG1sUEsFBgAAAAAEAAQA+QAAAJMDAAAAAA==&#10;" strokeweight="0"/>
                <v:line id="Line 127" o:spid="_x0000_s1150" style="position:absolute;visibility:visible;mso-wrap-style:square" from="40824,22447" to="41198,224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AmLfcMAAADcAAAADwAAAGRycy9kb3ducmV2LnhtbERPTWvCQBC9F/wPyxR6qxuF2iR1FREl&#10;7a1GhR6H7DRZzM6G7GrSf98tFLzN433Ocj3aVtyo98axgtk0AUFcOW24VnA67p9TED4ga2wdk4If&#10;8rBeTR6WmGs38IFuZahFDGGfo4ImhC6X0lcNWfRT1xFH7tv1FkOEfS11j0MMt62cJ8lCWjQcGxrs&#10;aNtQdSmvVoH5XBQvH6/n7Cx3RZh9pZfU2JNST4/j5g1EoDHcxf/udx3nzzP4eyZe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QJi33DAAAA3AAAAA8AAAAAAAAAAAAA&#10;AAAAoQIAAGRycy9kb3ducmV2LnhtbFBLBQYAAAAABAAEAPkAAACRAwAAAAA=&#10;" strokeweight="0"/>
                <v:line id="Line 128" o:spid="_x0000_s1151" style="position:absolute;visibility:visible;mso-wrap-style:square" from="40824,22523" to="41198,225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Oq0PcUAAADcAAAADwAAAGRycy9kb3ducmV2LnhtbESPQW/CMAyF75P2HyJP4jZShoCuENA0&#10;gdhuwEDiaDVeG9E4VROg+/fzYdJutt7ze58Xq9436kZddIENjIYZKOIyWMeVgePX5jkHFROyxSYw&#10;GfihCKvl48MCCxvuvKfbIVVKQjgWaKBOqS20jmVNHuMwtMSifYfOY5K1q7Tt8C7hvtEvWTbVHh1L&#10;Q40tvddUXg5Xb8DtptvJ5+z0etLrbRqd80vu/NGYwVP/NgeVqE//5r/rDyv4Y8GXZ2QCvfw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Oq0PcUAAADcAAAADwAAAAAAAAAA&#10;AAAAAAChAgAAZHJzL2Rvd25yZXYueG1sUEsFBgAAAAAEAAQA+QAAAJMDAAAAAA==&#10;" strokeweight="0"/>
                <v:line id="Line 129" o:spid="_x0000_s1152" style="position:absolute;visibility:visible;mso-wrap-style:square" from="40824,22447" to="40824,228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6YRpsIAAADcAAAADwAAAGRycy9kb3ducmV2LnhtbERPTWvCQBC9C/0PyxR6001aamN0lSKK&#10;9qZWweOQHZPF7GzIrpr+e7cgeJvH+5zJrLO1uFLrjWMF6SABQVw4bbhUsP9d9jMQPiBrrB2Tgj/y&#10;MJu+9CaYa3fjLV13oRQxhH2OCqoQmlxKX1Rk0Q9cQxy5k2sthgjbUuoWbzHc1vI9SYbSouHYUGFD&#10;84qK8+5iFZjNcPX583UYHeRiFdJjds6M3Sv19tp9j0EE6sJT/HCvdZz/kcL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6YRpsIAAADcAAAADwAAAAAAAAAAAAAA&#10;AAChAgAAZHJzL2Rvd25yZXYueG1sUEsFBgAAAAAEAAQA+QAAAJADAAAAAA==&#10;" strokeweight="0"/>
                <v:line id="Line 130" o:spid="_x0000_s1153" style="position:absolute;flip:x;visibility:visible;mso-wrap-style:square" from="40824,22447" to="41198,224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ZC8FMQAAADcAAAADwAAAGRycy9kb3ducmV2LnhtbERPTWsCMRC9C/6HMEJvmq2FKlujSEuL&#10;CFa09dDbuJnuLm4mSxLd9N+bguBtHu9zZotoGnEh52vLCh5HGQjiwuqaSwXfX+/DKQgfkDU2lknB&#10;H3lYzPu9Gebadryjyz6UIoWwz1FBFUKbS+mLigz6kW2JE/drncGQoCuldtilcNPIcZY9S4M1p4YK&#10;W3qtqDjtz0bB7nPCR/dxjqd47Dbbn0O5PrwtlXoYxOULiEAx3MU390qn+U9j+H8mXSD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BkLwUxAAAANwAAAAPAAAAAAAAAAAA&#10;AAAAAKECAABkcnMvZG93bnJldi54bWxQSwUGAAAAAAQABAD5AAAAkgMAAAAA&#10;" strokeweight="0"/>
                <v:line id="Line 131" o:spid="_x0000_s1154" style="position:absolute;visibility:visible;mso-wrap-style:square" from="40900,22523" to="41275,229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D4n8MQAAADcAAAADwAAAGRycy9kb3ducmV2LnhtbERPTWvCQBC9F/oflil4q5tWsBKzEWkR&#10;cygUbVC8DdkxCWZnw+6qsb++KxR6m8f7nGwxmE5cyPnWsoKXcQKCuLK65VpB+b16noHwAVljZ5kU&#10;3MjDIn98yDDV9sobumxDLWII+xQVNCH0qZS+asigH9ueOHJH6wyGCF0ttcNrDDedfE2SqTTYcmxo&#10;sKf3hqrT9mwUuFVbdkVh9z+7z9P07euwNh9+r9ToaVjOQQQawr/4z13oOH8ygfsz8QKZ/w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PifwxAAAANwAAAAPAAAAAAAAAAAA&#10;AAAAAKECAABkcnMvZG93bnJldi54bWxQSwUGAAAAAAQABAD5AAAAkgMAAAAA&#10;" strokeweight="67e-5mm"/>
                <v:line id="Line 132" o:spid="_x0000_s1155" style="position:absolute;flip:x y;visibility:visible;mso-wrap-style:square" from="40900,22523" to="41275,229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WwN8cEAAADcAAAADwAAAGRycy9kb3ducmV2LnhtbERPTWsCMRC9F/wPYYReSs1ai5XVKCK1&#10;SG9d633YjJvFZLIkUdd/3xQEb/N4n7NY9c6KC4XYelYwHhUgiGuvW24U/O63rzMQMSFrtJ5JwY0i&#10;rJaDpwWW2l/5hy5VakQO4ViiApNSV0oZa0MO48h3xJk7+uAwZRgaqQNec7iz8q0optJhy7nBYEcb&#10;Q/WpOjsFk4/DfneyL+Z7G535/LJVPQ03pZ6H/XoOIlGfHuK7e6fz/Mk7/D+TL5D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JbA3xwQAAANwAAAAPAAAAAAAAAAAAAAAA&#10;AKECAABkcnMvZG93bnJldi54bWxQSwUGAAAAAAQABAD5AAAAjwMAAAAA&#10;" strokeweight="0"/>
                <v:line id="Line 133" o:spid="_x0000_s1156" style="position:absolute;flip:x y;visibility:visible;mso-wrap-style:square" from="40900,22447" to="41275,229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iCoasEAAADcAAAADwAAAGRycy9kb3ducmV2LnhtbERPTWsCMRC9F/wPYYReSs1aqZXVKCK1&#10;SG9d633YjJvFZLIkUdd/3xQEb/N4n7NY9c6KC4XYelYwHhUgiGuvW24U/O63rzMQMSFrtJ5JwY0i&#10;rJaDpwWW2l/5hy5VakQO4ViiApNSV0oZa0MO48h3xJk7+uAwZRgaqQNec7iz8q0optJhy7nBYEcb&#10;Q/WpOjsFk4/DfneyL+Z7G535/LJVPQ03pZ6H/XoOIlGfHuK7e6fz/Mk7/D+TL5D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mIKhqwQAAANwAAAAPAAAAAAAAAAAAAAAA&#10;AKECAABkcnMvZG93bnJldi54bWxQSwUGAAAAAAQABAD5AAAAjwMAAAAA&#10;" strokeweight="0"/>
                <v:line id="Line 134" o:spid="_x0000_s1157" style="position:absolute;flip:x y;visibility:visible;mso-wrap-style:square" from="40900,22523" to="41275,229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vI2HcEAAADcAAAADwAAAGRycy9kb3ducmV2LnhtbERPTWsCMRC9F/wPYYReimatsMpqFJFa&#10;pLeu7X3YjJvFZLIkUdd/3xQKvc3jfc56OzgrbhRi51nBbFqAIG687rhV8HU6TJYgYkLWaD2TggdF&#10;2G5GT2ustL/zJ93q1IocwrFCBSalvpIyNoYcxqnviTN39sFhyjC0Uge853Bn5WtRlNJhx7nBYE97&#10;Q82lvjoF88X36XixL+bjEJ15e7d1U4aHUs/jYbcCkWhI/+I/91Hn+fMSfp/JF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W8jYdwQAAANwAAAAPAAAAAAAAAAAAAAAA&#10;AKECAABkcnMvZG93bnJldi54bWxQSwUGAAAAAAQABAD5AAAAjwMAAAAA&#10;" strokeweight="0"/>
                <v:line id="Line 135" o:spid="_x0000_s1158" style="position:absolute;flip:x y;visibility:visible;mso-wrap-style:square" from="40900,22523" to="41275,229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b6ThsAAAADcAAAADwAAAGRycy9kb3ducmV2LnhtbERPTWsCMRC9F/ofwhS8lJpVQcvWKCIq&#10;4q2r3ofNdLOYTJYk6vrvm4LQ2zze58yXvbPiRiG2nhWMhgUI4trrlhsFp+P24xNETMgarWdS8KAI&#10;y8XryxxL7e/8TbcqNSKHcCxRgUmpK6WMtSGHceg74sz9+OAwZRgaqQPec7izclwUU+mw5dxgsKO1&#10;ofpSXZ2Cyex83F/suzlsozObna3qaXgoNXjrV18gEvXpX/x073WeP5nB3zP5Arn4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m+k4bAAAAA3AAAAA8AAAAAAAAAAAAAAAAA&#10;oQIAAGRycy9kb3ducmV2LnhtbFBLBQYAAAAABAAEAPkAAACOAwAAAAA=&#10;" strokeweight="0"/>
                <v:line id="Line 136" o:spid="_x0000_s1159" style="position:absolute;flip:x y;visibility:visible;mso-wrap-style:square" from="40824,22523" to="41275,229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CEH9MQAAADcAAAADwAAAGRycy9kb3ducmV2LnhtbESPQWsCMRCF7wX/Q5hCL0WzrWDLahQp&#10;tYg31/Y+bKabxWSyJKmu/75zKPQ2w3vz3jerzRi8ulDKfWQDT7MKFHEbbc+dgc/TbvoKKhdkiz4y&#10;GbhRhs16crfC2sYrH+nSlE5JCOcaDbhShlrr3DoKmGdxIBbtO6aARdbUaZvwKuHB6+eqWuiAPUuD&#10;w4HeHLXn5icYmL98nfZn/+gOuxzc+4dv2kW6GfNwP26XoAqN5d/8d723gj8XWnlGJtDr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IIQf0xAAAANwAAAAPAAAAAAAAAAAA&#10;AAAAAKECAABkcnMvZG93bnJldi54bWxQSwUGAAAAAAQABAD5AAAAkgMAAAAA&#10;" strokeweight="0"/>
                <v:line id="Line 137" o:spid="_x0000_s1160" style="position:absolute;flip:x y;visibility:visible;mso-wrap-style:square" from="40976,22523" to="41351,229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2ib8EAAADcAAAADwAAAGRycy9kb3ducmV2LnhtbERPTWsCMRC9F/wPYQQvpWarYO1qFCkq&#10;0ltXex82081iMlmSqOu/N4VCb/N4n7Nc986KK4XYelbwOi5AENdet9woOB13L3MQMSFrtJ5JwZ0i&#10;rFeDpyWW2t/4i65VakQO4ViiApNSV0oZa0MO49h3xJn78cFhyjA0Uge85XBn5aQoZtJhy7nBYEcf&#10;hupzdXEKpm/fx8PZPpvPXXRmu7dVPQt3pUbDfrMAkahP/+I/90Hn+dN3+H0mXyBX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nbaJvwQAAANwAAAAPAAAAAAAAAAAAAAAA&#10;AKECAABkcnMvZG93bnJldi54bWxQSwUGAAAAAAQABAD5AAAAjwMAAAAA&#10;" strokeweight="0"/>
                <v:line id="Line 138" o:spid="_x0000_s1161" style="position:absolute;visibility:visible;mso-wrap-style:square" from="40824,22447" to="40824,228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OzHQMYAAADcAAAADwAAAGRycy9kb3ducmV2LnhtbESPT2/CMAzF75P2HSJP4jZSJv50hYCm&#10;CcR2AwYSR6vx2ojGqZoA3befD5N2s/We3/t5sep9o27URRfYwGiYgSIug3VcGTh+bZ5zUDEhW2wC&#10;k4EfirBaPj4ssLDhznu6HVKlJIRjgQbqlNpC61jW5DEOQ0ss2nfoPCZZu0rbDu8S7hv9kmVT7dGx&#10;NNTY0ntN5eVw9QbcbrqdfM5Orye93qbROb/kzh+NGTz1b3NQifr0b/67/rCCPxZ8eUYm0M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jsx0DGAAAA3AAAAA8AAAAAAAAA&#10;AAAAAAAAoQIAAGRycy9kb3ducmV2LnhtbFBLBQYAAAAABAAEAPkAAACUAwAAAAA=&#10;" strokeweight="0"/>
                <v:line id="Line 139" o:spid="_x0000_s1162" style="position:absolute;visibility:visible;mso-wrap-style:square" from="40824,22447" to="41198,224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6Bi28IAAADcAAAADwAAAGRycy9kb3ducmV2LnhtbERPTWvCQBC9C/0PyxR6001Ka2N0lSKK&#10;9qZWweOQHZPF7GzIrpr+e7cgeJvH+5zJrLO1uFLrjWMF6SABQVw4bbhUsP9d9jMQPiBrrB2Tgj/y&#10;MJu+9CaYa3fjLV13oRQxhH2OCqoQmlxKX1Rk0Q9cQxy5k2sthgjbUuoWbzHc1vI9SYbSouHYUGFD&#10;84qK8+5iFZjNcPX583UYHeRiFdJjds6M3Sv19tp9j0EE6sJT/HCvdZz/kcL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6Bi28IAAADcAAAADwAAAAAAAAAAAAAA&#10;AAChAgAAZHJzL2Rvd25yZXYueG1sUEsFBgAAAAAEAAQA+QAAAJADAAAAAA==&#10;" strokeweight="0"/>
                <v:oval id="Oval 140" o:spid="_x0000_s1163" style="position:absolute;left:42106;top:25850;width:14218;height:31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WWusEA&#10;AADcAAAADwAAAGRycy9kb3ducmV2LnhtbERPTWsCMRC9C/6HMII3zbospWyNUgqC4MFqe+hx3Iy7&#10;oZtJ3ESN/74pFHqbx/uc5TrZXtxoCMaxgsW8AEHcOG24VfD5sZk9gwgRWWPvmBQ8KMB6NR4tsdbu&#10;zge6HWMrcgiHGhV0MfpaytB0ZDHMnSfO3NkNFmOGQyv1gPccbntZFsWTtGg4N3To6a2j5vt4tQq8&#10;f6+qlPYmlOl8MTs+HR5fJ6Wmk/T6AiJSiv/iP/dW5/lVCb/P5Avk6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71lrrBAAAA3AAAAA8AAAAAAAAAAAAAAAAAmAIAAGRycy9kb3du&#10;cmV2LnhtbFBLBQYAAAAABAAEAPUAAACGAwAAAAA=&#10;" fillcolor="#ffc" strokecolor="#903" strokeweight="0"/>
                <v:rect id="Rectangle 141" o:spid="_x0000_s1164" style="position:absolute;left:44678;top:26377;width:9398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OYWb8A&#10;AADcAAAADwAAAGRycy9kb3ducmV2LnhtbERP24rCMBB9F/yHMIJvmqrLItUoIgi67IvVDxia6QWT&#10;SUmirX+/WVjYtzmc62z3gzXiRT60jhUs5hkI4tLplmsF99tptgYRIrJG45gUvCnAfjcebTHXrucr&#10;vYpYixTCIUcFTYxdLmUoG7IY5q4jTlzlvMWYoK+l9tincGvkMss+pcWWU0ODHR0bKh/F0yqQt+LU&#10;rwvjM/e1rL7N5XytyCk1nQyHDYhIQ/wX/7nPOs3/WMHvM+kCufs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Oo5hZvwAAANwAAAAPAAAAAAAAAAAAAAAAAJgCAABkcnMvZG93bnJl&#10;di54bWxQSwUGAAAAAAQABAD1AAAAhAMAAAAA&#10;" filled="f" stroked="f">
                  <v:textbox style="mso-fit-shape-to-text:t" inset="0,0,0,0">
                    <w:txbxContent>
                      <w:p w:rsidR="00F67B40" w:rsidRDefault="00F67B4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Verificar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Ato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Legal</w:t>
                        </w:r>
                      </w:p>
                    </w:txbxContent>
                  </v:textbox>
                </v:rect>
                <v:line id="Line 142" o:spid="_x0000_s1165" style="position:absolute;visibility:visible;mso-wrap-style:square" from="42259,26003" to="42259,263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9fBQ8MAAADcAAAADwAAAGRycy9kb3ducmV2LnhtbERPTWvCQBC9F/oflhF6qxtFbZpmlSIV&#10;7c2mBnocsmOymJ0N2VXjv3cLhd7m8T4nXw22FRfqvXGsYDJOQBBXThuuFRy+N88pCB+QNbaOScGN&#10;PKyWjw85Ztpd+YsuRahFDGGfoYImhC6T0lcNWfRj1xFH7uh6iyHCvpa6x2sMt62cJslCWjQcGxrs&#10;aN1QdSrOVoHZL7bzz5fytZQf2zD5SU+psQelnkbD+xuIQEP4F/+5dzrOn83g95l4gVz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fXwUPDAAAA3AAAAA8AAAAAAAAAAAAA&#10;AAAAoQIAAGRycy9kb3ducmV2LnhtbFBLBQYAAAAABAAEAPkAAACRAwAAAAA=&#10;" strokeweight="0"/>
                <v:line id="Line 143" o:spid="_x0000_s1166" style="position:absolute;visibility:visible;mso-wrap-style:square" from="42259,26003" to="42564,260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Jtk2MIAAADcAAAADwAAAGRycy9kb3ducmV2LnhtbERPS4vCMBC+L/gfwgh709TFR61GkcVF&#10;9+YTPA7N2AabSWmy2v33ZkHY23x8z5kvW1uJOzXeOFYw6CcgiHOnDRcKTsevXgrCB2SNlWNS8Ese&#10;lovO2xwz7R68p/shFCKGsM9QQRlCnUnp85Is+r6riSN3dY3FEGFTSN3gI4bbSn4kyVhaNBwbSqzp&#10;s6T8dvixCsxuvBl9T87Ts1xvwuCS3lJjT0q9d9vVDESgNvyLX+6tjvOHI/h7Jl4gF0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Jtk2MIAAADcAAAADwAAAAAAAAAAAAAA&#10;AAChAgAAZHJzL2Rvd25yZXYueG1sUEsFBgAAAAAEAAQA+QAAAJADAAAAAA==&#10;" strokeweight="0"/>
                <v:line id="Line 144" o:spid="_x0000_s1167" style="position:absolute;flip:x;visibility:visible;mso-wrap-style:square" from="42335,26079" to="42564,260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q3JasQAAADcAAAADwAAAGRycy9kb3ducmV2LnhtbERPTWsCMRC9F/wPYQRvNVsRK1ujSIsi&#10;BSvaeuht3Ex3FzeTJYlu+u9NoeBtHu9zZotoGnEl52vLCp6GGQjiwuqaSwVfn6vHKQgfkDU2lknB&#10;L3lYzHsPM8y17XhP10MoRQphn6OCKoQ2l9IXFRn0Q9sSJ+7HOoMhQVdK7bBL4aaRoyybSIM1p4YK&#10;W3qtqDgfLkbB/uOZT259ied46ra772P5fnxbKjXox+ULiEAx3MX/7o1O88cT+HsmXSDn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mrclqxAAAANwAAAAPAAAAAAAAAAAA&#10;AAAAAKECAABkcnMvZG93bnJldi54bWxQSwUGAAAAAAQABAD5AAAAkgMAAAAA&#10;" strokeweight="0"/>
                <v:line id="Line 145" o:spid="_x0000_s1168" style="position:absolute;flip:y;visibility:visible;mso-wrap-style:square" from="42335,26079" to="42335,263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eFs8cQAAADcAAAADwAAAGRycy9kb3ducmV2LnhtbERPTWsCMRC9C/6HMII3zbYUla1RpKVF&#10;BCvaeuht3Ex3FzeTJYlu/PdNoeBtHu9z5stoGnEl52vLCh7GGQjiwuqaSwVfn2+jGQgfkDU2lknB&#10;jTwsF/3eHHNtO97T9RBKkULY56igCqHNpfRFRQb92LbEifuxzmBI0JVSO+xSuGnkY5ZNpMGaU0OF&#10;Lb1UVJwPF6Ng/zHlk3u/xHM8ddvd97HcHF9XSg0HcfUMIlAMd/G/e63T/Kcp/D2TLpC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J4WzxxAAAANwAAAAPAAAAAAAAAAAA&#10;AAAAAKECAABkcnMvZG93bnJldi54bWxQSwUGAAAAAAQABAD5AAAAkgMAAAAA&#10;" strokeweight="0"/>
                <v:line id="Line 146" o:spid="_x0000_s1169" style="position:absolute;visibility:visible;mso-wrap-style:square" from="42259,26003" to="42640,260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prLRsYAAADcAAAADwAAAGRycy9kb3ducmV2LnhtbESPT2/CMAzF75P2HSJP4jZSJv50hYCm&#10;CcR2AwYSR6vx2ojGqZoA3befD5N2s/We3/t5sep9o27URRfYwGiYgSIug3VcGTh+bZ5zUDEhW2wC&#10;k4EfirBaPj4ssLDhznu6HVKlJIRjgQbqlNpC61jW5DEOQ0ss2nfoPCZZu0rbDu8S7hv9kmVT7dGx&#10;NNTY0ntN5eVw9QbcbrqdfM5Orye93qbROb/kzh+NGTz1b3NQifr0b/67/rCCPxZaeUYm0M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aay0bGAAAA3AAAAA8AAAAAAAAA&#10;AAAAAAAAoQIAAGRycy9kb3ducmV2LnhtbFBLBQYAAAAABAAEAPkAAACUAwAAAAA=&#10;" strokeweight="0"/>
                <v:line id="Line 147" o:spid="_x0000_s1170" style="position:absolute;visibility:visible;mso-wrap-style:square" from="42259,26225" to="42259,263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dZu3cMAAADcAAAADwAAAGRycy9kb3ducmV2LnhtbERPTWvCQBC9C/0PyxR6qxtLtTF1DUUU&#10;682mCj0O2WmymJ0N2TXGf98VCt7m8T5nkQ+2ET113jhWMBknIIhLpw1XCg7fm+cUhA/IGhvHpOBK&#10;HvLlw2iBmXYX/qK+CJWIIewzVFCH0GZS+rImi37sWuLI/brOYoiwq6Tu8BLDbSNfkmQmLRqODTW2&#10;tKqpPBVnq8DsZ9vp7u04P8r1Nkx+0lNq7EGpp8fh4x1EoCHcxf/uTx3nv87h9ky8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nWbt3DAAAA3AAAAA8AAAAAAAAAAAAA&#10;AAAAoQIAAGRycy9kb3ducmV2LnhtbFBLBQYAAAAABAAEAPkAAACRAwAAAAA=&#10;" strokeweight="0"/>
                <v:line id="Line 148" o:spid="_x0000_s1171" style="position:absolute;visibility:visible;mso-wrap-style:square" from="42335,26003" to="42335,263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TVRncUAAADcAAAADwAAAGRycy9kb3ducmV2LnhtbESPQWvCQBCF74X+h2UKvdWNgppGVynS&#10;or2pVfA4ZKfJYnY2ZLca/33nIHib4b1575v5sveNulAXXWADw0EGirgM1nFl4PDz9ZaDignZYhOY&#10;DNwownLx/DTHwoYr7+iyT5WSEI4FGqhTagutY1mTxzgILbFov6HzmGTtKm07vEq4b/Qoyybao2Np&#10;qLGlVU3lef/nDbjtZD3+nh7fj/pznYan/Jw7fzDm9aX/mIFK1KeH+X69sYI/Fnx5RibQi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TVRncUAAADcAAAADwAAAAAAAAAA&#10;AAAAAAChAgAAZHJzL2Rvd25yZXYueG1sUEsFBgAAAAAEAAQA+QAAAJMDAAAAAA==&#10;" strokeweight="0"/>
                <v:line id="Line 149" o:spid="_x0000_s1172" style="position:absolute;visibility:visible;mso-wrap-style:square" from="42259,26079" to="42640,260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nn0BsEAAADcAAAADwAAAGRycy9kb3ducmV2LnhtbERPS4vCMBC+L/gfwix4W9MKau0aRWTF&#10;9eYT9jg0s22wmZQmq91/bwTB23x8z5ktOluLK7XeOFaQDhIQxIXThksFp+P6IwPhA7LG2jEp+CcP&#10;i3nvbYa5djfe0/UQShFD2OeooAqhyaX0RUUW/cA1xJH7da3FEGFbSt3iLYbbWg6TZCwtGo4NFTa0&#10;qqi4HP6sArMbb0bbyXl6ll+bkP5kl8zYk1L99275CSJQF17ip/tbx/mjFB7PxAvk/A4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CefQGwQAAANwAAAAPAAAAAAAAAAAAAAAA&#10;AKECAABkcnMvZG93bnJldi54bWxQSwUGAAAAAAQABAD5AAAAjwMAAAAA&#10;" strokeweight="0"/>
                <v:line id="Line 150" o:spid="_x0000_s1173" style="position:absolute;visibility:visible;mso-wrap-style:square" from="42259,26079" to="42640,260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qtqccMAAADcAAAADwAAAGRycy9kb3ducmV2LnhtbERPTWvCQBC9F/wPywjemo2CNk1dRaQS&#10;e2tThR6H7DRZzM6G7NbEf98tFLzN433OejvaVlyp98axgnmSgiCunDZcKzh9Hh4zED4ga2wdk4Ib&#10;edhuJg9rzLUb+IOuZahFDGGfo4ImhC6X0lcNWfSJ64gj9+16iyHCvpa6xyGG21Yu0nQlLRqODQ12&#10;tG+oupQ/VoF5XxXLt6fz81m+FmH+lV0yY09Kzabj7gVEoDHcxf/uo47zlwv4eyZeID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KranHDAAAA3AAAAA8AAAAAAAAAAAAA&#10;AAAAoQIAAGRycy9kb3ducmV2LnhtbFBLBQYAAAAABAAEAPkAAACRAwAAAAA=&#10;" strokeweight="0"/>
                <v:line id="Line 151" o:spid="_x0000_s1174" style="position:absolute;visibility:visible;mso-wrap-style:square" from="42335,26003" to="42335,263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efP6sIAAADcAAAADwAAAGRycy9kb3ducmV2LnhtbERPS4vCMBC+L/gfwgh709QVtVajyOKi&#10;e/MJHodmbIPNpDRZ7f57syDsbT6+58yXra3EnRpvHCsY9BMQxLnThgsFp+NXLwXhA7LGyjEp+CUP&#10;y0XnbY6Zdg/e0/0QChFD2GeooAyhzqT0eUkWfd/VxJG7usZiiLAppG7wEcNtJT+SZCwtGo4NJdb0&#10;WVJ+O/xYBWY33oy+J+fpWa43YXBJb6mxJ6Xeu+1qBiJQG/7FL/dWx/mjIfw9Ey+Qiy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efP6sIAAADcAAAADwAAAAAAAAAAAAAA&#10;AAChAgAAZHJzL2Rvd25yZXYueG1sUEsFBgAAAAAEAAQA+QAAAJADAAAAAA==&#10;" strokeweight="0"/>
                <v:line id="Line 152" o:spid="_x0000_s1175" style="position:absolute;visibility:visible;mso-wrap-style:square" from="42335,26003" to="42335,263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5XnsIAAADcAAAADwAAAGRycy9kb3ducmV2LnhtbERPS4vCMBC+L/gfwgh709TFR61GkcVF&#10;9+YTPA7N2AabSWmy2v33ZkHY23x8z5kvW1uJOzXeOFYw6CcgiHOnDRcKTsevXgrCB2SNlWNS8Ese&#10;lovO2xwz7R68p/shFCKGsM9QQRlCnUnp85Is+r6riSN3dY3FEGFTSN3gI4bbSn4kyVhaNBwbSqzp&#10;s6T8dvixCsxuvBl9T87Ts1xvwuCS3lJjT0q9d9vVDESgNvyLX+6tjvNHQ/h7Jl4gF0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g5XnsIAAADcAAAADwAAAAAAAAAAAAAA&#10;AAChAgAAZHJzL2Rvd25yZXYueG1sUEsFBgAAAAAEAAQA+QAAAJADAAAAAA==&#10;" strokeweight="0"/>
                <v:line id="Line 153" o:spid="_x0000_s1176" style="position:absolute;visibility:visible;mso-wrap-style:square" from="42259,26003" to="42640,260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ULyBcMAAADcAAAADwAAAGRycy9kb3ducmV2LnhtbERPS2vCQBC+F/wPywje6kYhNkY3IlKx&#10;vbU+wOOQHZMl2dmQ3Wr677uFQm/z8T1nvRlsK+7Ue+NYwWyagCAunTZcKTif9s8ZCB+QNbaOScE3&#10;edgUo6c15to9+JPux1CJGMI+RwV1CF0upS9rsuinriOO3M31FkOEfSV1j48Ybls5T5KFtGg4NtTY&#10;0a6msjl+WQXmY3FI318uy4t8PYTZNWsyY89KTcbDdgUi0BD+xX/uNx3np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1C8gXDAAAA3AAAAA8AAAAAAAAAAAAA&#10;AAAAoQIAAGRycy9kb3ducmV2LnhtbFBLBQYAAAAABAAEAPkAAACRAwAAAAA=&#10;" strokeweight="0"/>
                <v:line id="Line 154" o:spid="_x0000_s1177" style="position:absolute;visibility:visible;mso-wrap-style:square" from="42259,26079" to="42640,260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ZBscsMAAADcAAAADwAAAGRycy9kb3ducmV2LnhtbERPS2vCQBC+F/wPyxS81Y0F05i6ESmK&#10;emt9QI9Ddposyc6G7Krx37uFQm/z8T1nsRxsK67Ue+NYwXSSgCAunTZcKTgdNy8ZCB+QNbaOScGd&#10;PCyL0dMCc+1u/EXXQ6hEDGGfo4I6hC6X0pc1WfQT1xFH7sf1FkOEfSV1j7cYblv5miSptGg4NtTY&#10;0UdNZXO4WAXmM93O9m/n+Vmut2H6nTWZsSelxs/D6h1EoCH8i//cOx3nz1L4fSZeIIs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2QbHLDAAAA3AAAAA8AAAAAAAAAAAAA&#10;AAAAoQIAAGRycy9kb3ducmV2LnhtbFBLBQYAAAAABAAEAPkAAACRAwAAAAA=&#10;" strokeweight="0"/>
                <v:line id="Line 155" o:spid="_x0000_s1178" style="position:absolute;visibility:visible;mso-wrap-style:square" from="42259,26003" to="42259,263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tzJ6cEAAADcAAAADwAAAGRycy9kb3ducmV2LnhtbERPS4vCMBC+L/gfwgje1tQFtVajiKzo&#10;3tYXeByasQ02k9JErf/eLCx4m4/vObNFaytxp8YbxwoG/QQEce604ULB8bD+TEH4gKyxckwKnuRh&#10;Me98zDDT7sE7uu9DIWII+wwVlCHUmZQ+L8mi77uaOHIX11gMETaF1A0+Yrit5FeSjKRFw7GhxJpW&#10;JeXX/c0qML+jzfBnfJqc5PcmDM7pNTX2qFSv2y6nIAK14S3+d291nD8cw98z8QI5f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i3MnpwQAAANwAAAAPAAAAAAAAAAAAAAAA&#10;AKECAABkcnMvZG93bnJldi54bWxQSwUGAAAAAAQABAD5AAAAjwMAAAAA&#10;" strokeweight="0"/>
                <v:line id="Line 156" o:spid="_x0000_s1179" style="position:absolute;flip:x;visibility:visible;mso-wrap-style:square" from="42259,26003" to="42640,260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aduXscAAADcAAAADwAAAGRycy9kb3ducmV2LnhtbESPT0sDMRDF74LfIUzBm81W8A/bpqUo&#10;ighaWttDb9PNdHfpZrIkaTd+e+cgeJvhvXnvN7NFdp26UIitZwOTcQGKuPK25drA9vv19glUTMgW&#10;O89k4IciLObXVzMsrR94TZdNqpWEcCzRQJNSX2odq4YcxrHviUU7+uAwyRpqbQMOEu46fVcUD9ph&#10;y9LQYE/PDVWnzdkZWH898iG8nfMpH4bP1X5Xf+xelsbcjPJyCipRTv/mv+t3K/j3QivPyAR6/gs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9p25exwAAANwAAAAPAAAAAAAA&#10;AAAAAAAAAKECAABkcnMvZG93bnJldi54bWxQSwUGAAAAAAQABAD5AAAAlQMAAAAA&#10;" strokeweight="0"/>
                <v:line id="Line 157" o:spid="_x0000_s1180" style="position:absolute;visibility:visible;mso-wrap-style:square" from="42335,26079" to="42716,264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An1usMAAADcAAAADwAAAGRycy9kb3ducmV2LnhtbERPTWsCMRC9F/ofwhS81ayCWlejlIp0&#10;DwXRiuJt2Iy7i5vJkqS6+usbQfA2j/c503lranEm5yvLCnrdBARxbnXFhYLt7/L9A4QPyBpry6Tg&#10;Sh7ms9eXKabaXnhN500oRAxhn6KCMoQmldLnJRn0XdsQR+5oncEQoSukdniJ4aaW/SQZSoMVx4YS&#10;G/oqKT9t/owCt6y2dZbZ/W33cxqOVodvs/B7pTpv7ecERKA2PMUPd6bj/MEY7s/EC+Ts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gJ9brDAAAA3AAAAA8AAAAAAAAAAAAA&#10;AAAAoQIAAGRycy9kb3ducmV2LnhtbFBLBQYAAAAABAAEAPkAAACRAwAAAAA=&#10;" strokeweight="67e-5mm"/>
                <v:line id="Line 158" o:spid="_x0000_s1181" style="position:absolute;flip:x y;visibility:visible;mso-wrap-style:square" from="42335,26079" to="42716,264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eQk78QAAADcAAAADwAAAGRycy9kb3ducmV2LnhtbESPQUsDMRCF74L/IYzgRWzWCltZmxaR&#10;Voo3t+192IybpclkSWK7/ffOQfA2w3vz3jfL9RS8OlPKQ2QDT7MKFHEX7cC9gcN++/gCKhdkiz4y&#10;GbhShvXq9maJjY0X/qJzW3olIZwbNOBKGRutc+coYJ7FkVi075gCFllTr23Ci4QHr+dVVeuAA0uD&#10;w5HeHXWn9icYeF4c97uTf3Cf2xzc5sO3XZ2uxtzfTW+voApN5d/8d72zgl8LvjwjE+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l5CTvxAAAANwAAAAPAAAAAAAAAAAA&#10;AAAAAKECAABkcnMvZG93bnJldi54bWxQSwUGAAAAAAQABAD5AAAAkgMAAAAA&#10;" strokeweight="0"/>
                <v:line id="Line 159" o:spid="_x0000_s1182" style="position:absolute;flip:x y;visibility:visible;mso-wrap-style:square" from="42335,26003" to="42716,264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qiBdMEAAADcAAAADwAAAGRycy9kb3ducmV2LnhtbERPTWsCMRC9C/0PYQpeRLNaWGVrlFJq&#10;EW9d9T5sppvFZLIkqa7/vikIvc3jfc56OzgrrhRi51nBfFaAIG687rhVcDrupisQMSFrtJ5JwZ0i&#10;bDdPozVW2t/4i651akUO4VihApNSX0kZG0MO48z3xJn79sFhyjC0Uge85XBn5aIoSumw49xgsKd3&#10;Q82l/nEKXpbn4/5iJ+awi858fNq6KcNdqfHz8PYKItGQ/sUP917n+eUc/p7JF8jN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KqIF0wQAAANwAAAAPAAAAAAAAAAAAAAAA&#10;AKECAABkcnMvZG93bnJldi54bWxQSwUGAAAAAAQABAD5AAAAjwMAAAAA&#10;" strokeweight="0"/>
                <v:line id="Line 160" o:spid="_x0000_s1183" style="position:absolute;flip:x y;visibility:visible;mso-wrap-style:square" from="42335,26079" to="42716,264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ofA8EAAADcAAAADwAAAGRycy9kb3ducmV2LnhtbERPTWsCMRC9C/0PYQpeRLO1sMrWKKWo&#10;SG9d9T5sppvFZLIkqa7/3hQKvc3jfc5qMzgrrhRi51nBy6wAQdx43XGr4HTcTZcgYkLWaD2TgjtF&#10;2KyfRiustL/xF13r1IocwrFCBSalvpIyNoYcxpnviTP37YPDlGFopQ54y+HOynlRlNJhx7nBYE8f&#10;hppL/eMUvC7Ox8PFTsznLjqz3du6KcNdqfHz8P4GItGQ/sV/7oPO88s5/D6TL5Dr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6eh8DwQAAANwAAAAPAAAAAAAAAAAAAAAA&#10;AKECAABkcnMvZG93bnJldi54bWxQSwUGAAAAAAQABAD5AAAAjwMAAAAA&#10;" strokeweight="0"/>
                <v:line id="Line 161" o:spid="_x0000_s1184" style="position:absolute;flip:x y;visibility:visible;mso-wrap-style:square" from="42335,26079" to="42716,264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Ta6mMEAAADcAAAADwAAAGRycy9kb3ducmV2LnhtbERPTWsCMRC9F/wPYYReimatsMpqFJFa&#10;pLeu7X3YjJvFZLIkUdd/3xQKvc3jfc56OzgrbhRi51nBbFqAIG687rhV8HU6TJYgYkLWaD2TggdF&#10;2G5GT2ustL/zJ93q1IocwrFCBSalvpIyNoYcxqnviTN39sFhyjC0Uge853Bn5WtRlNJhx7nBYE97&#10;Q82lvjoF88X36XixL+bjEJ15e7d1U4aHUs/jYbcCkWhI/+I/91Hn+eUcfp/JF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VNrqYwQAAANwAAAAPAAAAAAAAAAAAAAAA&#10;AKECAABkcnMvZG93bnJldi54bWxQSwUGAAAAAAQABAD5AAAAjwMAAAAA&#10;" strokeweight="0"/>
                <v:line id="Line 162" o:spid="_x0000_s1185" style="position:absolute;flip:x y;visibility:visible;mso-wrap-style:square" from="42259,26079" to="42716,265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t8i7MEAAADcAAAADwAAAGRycy9kb3ducmV2LnhtbERPTWsCMRC9F/ofwgi9FM22la2sRiml&#10;FvHmWu/DZtwsJpMlSXX9901B8DaP9zmL1eCsOFOInWcFL5MCBHHjdcetgp/9ejwDEROyRuuZFFwp&#10;wmr5+LDASvsL7+hcp1bkEI4VKjAp9ZWUsTHkME58T5y5ow8OU4ahlTrgJYc7K1+LopQOO84NBnv6&#10;NNSc6l+n4O39sN+c7LPZrqMzX9+2bspwVeppNHzMQSQa0l18c290nl9O4f+ZfIFc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a3yLswQAAANwAAAAPAAAAAAAAAAAAAAAA&#10;AKECAABkcnMvZG93bnJldi54bWxQSwUGAAAAAAQABAD5AAAAjwMAAAAA&#10;" strokeweight="0"/>
                <v:line id="Line 163" o:spid="_x0000_s1186" style="position:absolute;flip:x y;visibility:visible;mso-wrap-style:square" from="42411,26079" to="42786,264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ZOHd8EAAADcAAAADwAAAGRycy9kb3ducmV2LnhtbERPTWsCMRC9F/ofwgi9FM22xa2sRiml&#10;FvHmWu/DZtwsJpMlSXX9901B8DaP9zmL1eCsOFOInWcFL5MCBHHjdcetgp/9ejwDEROyRuuZFFwp&#10;wmr5+LDASvsL7+hcp1bkEI4VKjAp9ZWUsTHkME58T5y5ow8OU4ahlTrgJYc7K1+LopQOO84NBnv6&#10;NNSc6l+n4O39sN+c7LPZrqMzX9+2bspwVeppNHzMQSQa0l18c290nl9O4f+ZfIFc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1k4d3wQAAANwAAAAPAAAAAAAAAAAAAAAA&#10;AKECAABkcnMvZG93bnJldi54bWxQSwUGAAAAAAQABAD5AAAAjwMAAAAA&#10;" strokeweight="0"/>
                <v:line id="Line 164" o:spid="_x0000_s1187" style="position:absolute;visibility:visible;mso-wrap-style:square" from="42259,26003" to="42259,263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/ymz8IAAADcAAAADwAAAGRycy9kb3ducmV2LnhtbERPS2vCQBC+F/wPywi91Y2FpjG6EZGK&#10;7a2+wOOQHZMl2dmQXTX9991Cwdt8fM9ZLAfbihv13jhWMJ0kIIhLpw1XCo6HzUsGwgdkja1jUvBD&#10;HpbF6GmBuXZ33tFtHyoRQ9jnqKAOocul9GVNFv3EdcSRu7jeYoiwr6Tu8R7DbStfkySVFg3Hhho7&#10;WtdUNvurVWC+0+3b1/tpdpIf2zA9Z01m7FGp5/GwmoMINISH+N/9qeP8NIW/Z+IFsvg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/ymz8IAAADcAAAADwAAAAAAAAAAAAAA&#10;AAChAgAAZHJzL2Rvd25yZXYueG1sUEsFBgAAAAAEAAQA+QAAAJADAAAAAA==&#10;" strokeweight="0"/>
                <v:line id="Line 165" o:spid="_x0000_s1188" style="position:absolute;visibility:visible;mso-wrap-style:square" from="42259,26003" to="42640,260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LADVMMAAADcAAAADwAAAGRycy9kb3ducmV2LnhtbERPS2vCQBC+F/wPywi91Y2CMUY3IlKx&#10;vbU+wOOQHZMl2dmQ3Wr677uFQm/z8T1nvRlsK+7Ue+NYwXSSgCAunTZcKTif9i8ZCB+QNbaOScE3&#10;edgUo6c15to9+JPux1CJGMI+RwV1CF0upS9rsugnriOO3M31FkOEfSV1j48Ybls5S5JUWjQcG2rs&#10;aFdT2Ry/rALzkR7m74vL8iJfD2F6zZrM2LNSz+NhuwIRaAj/4j/3m47z0wX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ywA1TDAAAA3AAAAA8AAAAAAAAAAAAA&#10;AAAAoQIAAGRycy9kb3ducmV2LnhtbFBLBQYAAAAABAAEAPkAAACRAwAAAAA=&#10;" strokeweight="0"/>
                <v:shape id="Freeform 166" o:spid="_x0000_s1189" style="position:absolute;left:37420;top:19050;width:13684;height:4152;visibility:visible;mso-wrap-style:square;v-text-anchor:top" coordsize="2155,6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W52sQA&#10;AADcAAAADwAAAGRycy9kb3ducmV2LnhtbESPQWvDMAyF74P+B6PCbqvTHrKR1i2jUChlMNIOtt1E&#10;rCZhsRxst0n+/XQY7Cbxnt77tNmNrlN3CrH1bGC5yEARV962XBv4uByeXkDFhGyx80wGJoqw284e&#10;NlhYP3BJ93OqlYRwLNBAk1JfaB2rhhzGhe+JRbv64DDJGmptAw4S7jq9yrJcO2xZGhrsad9Q9XO+&#10;OQN+Wn3z81toT5+lu3TvjO7LojGP8/F1DSrRmP7Nf9dHK/i50MozMoHe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z1udrEAAAA3AAAAA8AAAAAAAAAAAAAAAAAmAIAAGRycy9k&#10;b3ducmV2LnhtbFBLBQYAAAAABAAEAPUAAACJAwAAAAA=&#10;" path="m,l2155,r,654e" filled="f" strokecolor="#903" strokeweight="33e-5mm">
                  <v:stroke dashstyle="1 1"/>
                  <v:path arrowok="t" o:connecttype="custom" o:connectlocs="0,0;1368425,0;1368425,415290" o:connectangles="0,0,0"/>
                </v:shape>
                <v:line id="Line 167" o:spid="_x0000_s1190" style="position:absolute;flip:x y;visibility:visible;mso-wrap-style:square" from="50800,22599" to="51104,232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XUE6MUAAADcAAAADwAAAGRycy9kb3ducmV2LnhtbERPS2vCQBC+F/wPyxS8FN2kEB/RVbRW&#10;WuihmBSKtyE7TYLZ2ZDdavz3rlDobT6+5yzXvWnEmTpXW1YQjyMQxIXVNZcKvvL9aAbCeWSNjWVS&#10;cCUH69XgYYmpthc+0DnzpQgh7FJUUHnfplK6oiKDbmxb4sD92M6gD7Arpe7wEsJNI5+jaCIN1hwa&#10;KmzppaLilP0aBdPtR4Kf5e4pj6fm9buwxzeSiVLDx36zAOGp9//iP/e7DvMnc7g/Ey6Qqx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XUE6MUAAADcAAAADwAAAAAAAAAA&#10;AAAAAAChAgAAZHJzL2Rvd25yZXYueG1sUEsFBgAAAAAEAAQA+QAAAJMDAAAAAA==&#10;" strokecolor="#903" strokeweight="33e-5mm"/>
                <v:line id="Line 168" o:spid="_x0000_s1191" style="position:absolute;flip:y;visibility:visible;mso-wrap-style:square" from="51104,22599" to="51409,232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1EIu8UAAADcAAAADwAAAGRycy9kb3ducmV2LnhtbESPQWvCQBCF74X+h2UK3upGES2pq9iA&#10;YPFSrT9gmh2TYHY27G5j9Nd3DgVvM7w3732zXA+uVT2F2Hg2MBlnoIhLbxuuDJy+t69voGJCtth6&#10;JgM3irBePT8tMbf+ygfqj6lSEsIxRwN1Sl2udSxrchjHviMW7eyDwyRrqLQNeJVw1+ppls21w4al&#10;ocaOiprKy/HXGbgXX5ufbVlcsvvpI0xnfWj2nwtjRi/D5h1UoiE9zP/XOyv4C8GXZ2QCvfo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1EIu8UAAADcAAAADwAAAAAAAAAA&#10;AAAAAAChAgAAZHJzL2Rvd25yZXYueG1sUEsFBgAAAAAEAAQA+QAAAJMDAAAAAA==&#10;" strokecolor="#903" strokeweight="33e-5mm"/>
                <v:rect id="Rectangle 169" o:spid="_x0000_s1192" style="position:absolute;left:43091;top:19348;width:4330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1FpCL8A&#10;AADcAAAADwAAAGRycy9kb3ducmV2LnhtbERPzYrCMBC+L/gOYQRva6qHXalGEUHQxYvVBxia6Q8m&#10;k5JEW9/eCMLe5uP7ndVmsEY8yIfWsYLZNANBXDrdcq3getl/L0CEiKzROCYFTwqwWY++Vphr1/OZ&#10;HkWsRQrhkKOCJsYulzKUDVkMU9cRJ65y3mJM0NdSe+xTuDVynmU/0mLLqaHBjnYNlbfibhXIS7Hv&#10;F4XxmfubVydzPJwrckpNxsN2CSLSEP/FH/dBp/m/M3g/ky6Q6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fUWkIvwAAANwAAAAPAAAAAAAAAAAAAAAAAJgCAABkcnMvZG93bnJl&#10;di54bWxQSwUGAAAAAAQABAD1AAAAhAMAAAAA&#10;" filled="f" stroked="f">
                  <v:textbox style="mso-fit-shape-to-text:t" inset="0,0,0,0">
                    <w:txbxContent>
                      <w:p w:rsidR="00F67B40" w:rsidRDefault="00F67B40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722CDF" w:rsidRDefault="00722CDF" w:rsidP="00722CDF">
      <w:pPr>
        <w:widowControl w:val="0"/>
        <w:jc w:val="center"/>
        <w:rPr>
          <w:rFonts w:cs="Arial"/>
        </w:rPr>
      </w:pPr>
    </w:p>
    <w:p w:rsidR="00722CDF" w:rsidRDefault="00722CDF" w:rsidP="00722CDF">
      <w:pPr>
        <w:widowControl w:val="0"/>
        <w:jc w:val="center"/>
        <w:rPr>
          <w:rFonts w:cs="Arial"/>
        </w:rPr>
      </w:pPr>
    </w:p>
    <w:p w:rsidR="00722CDF" w:rsidRDefault="00722CDF" w:rsidP="00722CDF">
      <w:pPr>
        <w:pStyle w:val="Ttulo1"/>
        <w:keepNext w:val="0"/>
        <w:widowControl w:val="0"/>
        <w:spacing w:before="0" w:line="240" w:lineRule="auto"/>
      </w:pPr>
      <w:r>
        <w:rPr>
          <w:b w:val="0"/>
          <w:bCs w:val="0"/>
        </w:rPr>
        <w:br w:type="page"/>
      </w:r>
      <w:bookmarkStart w:id="9" w:name="_Toc404606793"/>
      <w:r>
        <w:lastRenderedPageBreak/>
        <w:t>Casos de Uso</w:t>
      </w:r>
      <w:bookmarkEnd w:id="9"/>
    </w:p>
    <w:p w:rsidR="00722CDF" w:rsidRDefault="00722CDF" w:rsidP="00722CDF">
      <w:pPr>
        <w:pStyle w:val="Ttulo2"/>
      </w:pPr>
      <w:r>
        <w:rPr>
          <w:vanish/>
        </w:rPr>
        <w:t xml:space="preserve">UCS412 </w:t>
      </w:r>
      <w:bookmarkStart w:id="10" w:name="_Toc404606794"/>
      <w:r>
        <w:t>Incluir Cronograma de Concurso</w:t>
      </w:r>
      <w:bookmarkEnd w:id="10"/>
      <w:r>
        <w:t> </w:t>
      </w:r>
    </w:p>
    <w:p w:rsidR="00722CDF" w:rsidRDefault="00722CDF" w:rsidP="00722CDF">
      <w:pPr>
        <w:pStyle w:val="Ttulo3"/>
        <w:keepNext w:val="0"/>
        <w:widowControl w:val="0"/>
        <w:spacing w:before="120" w:line="240" w:lineRule="auto"/>
      </w:pPr>
      <w:bookmarkStart w:id="11" w:name="_Toc404606795"/>
      <w:r>
        <w:t>Fluxo Básico</w:t>
      </w:r>
      <w:bookmarkEnd w:id="11"/>
    </w:p>
    <w:p w:rsidR="00722CDF" w:rsidRDefault="00722CDF" w:rsidP="00722CD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ator solicita a funcionalidade de manutenção de Cronograma do Concurso.</w:t>
      </w:r>
    </w:p>
    <w:p w:rsidR="00722CDF" w:rsidRDefault="00722CDF" w:rsidP="00722CD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ator informa o edital que deseja realizar a manutenção no cronograma.</w:t>
      </w:r>
    </w:p>
    <w:p w:rsidR="00722CDF" w:rsidRDefault="00722CDF" w:rsidP="00722CD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ator informa dados da prorrogação do prazo do concurso necessários e submete a operação.</w:t>
      </w:r>
    </w:p>
    <w:p w:rsidR="00722CDF" w:rsidRDefault="00722CDF" w:rsidP="00722CD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  <w:rPr>
          <w:highlight w:val="yellow"/>
        </w:rPr>
      </w:pPr>
      <w:r>
        <w:rPr>
          <w:highlight w:val="yellow"/>
        </w:rPr>
        <w:t>O sistema recupera do edital o período de validade do concurso.</w:t>
      </w:r>
    </w:p>
    <w:p w:rsidR="00722CDF" w:rsidRDefault="00722CDF" w:rsidP="00722CD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  <w:rPr>
          <w:highlight w:val="yellow"/>
        </w:rPr>
      </w:pPr>
      <w:r>
        <w:rPr>
          <w:highlight w:val="yellow"/>
        </w:rPr>
        <w:t>O sistema recupera do edital o período de homologação.</w:t>
      </w:r>
    </w:p>
    <w:p w:rsidR="00722CDF" w:rsidRDefault="00722CDF" w:rsidP="00722CD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  <w:rPr>
          <w:highlight w:val="yellow"/>
        </w:rPr>
      </w:pPr>
      <w:r>
        <w:rPr>
          <w:highlight w:val="yellow"/>
        </w:rPr>
        <w:t>O sistema recupera do edital o período de inscrição.</w:t>
      </w:r>
    </w:p>
    <w:p w:rsidR="00722CDF" w:rsidRDefault="00722CDF" w:rsidP="00722CD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  <w:rPr>
          <w:highlight w:val="yellow"/>
        </w:rPr>
      </w:pPr>
      <w:r>
        <w:rPr>
          <w:highlight w:val="yellow"/>
        </w:rPr>
        <w:t>O sistema recupera do edital o período de confirmação.</w:t>
      </w:r>
    </w:p>
    <w:p w:rsidR="00722CDF" w:rsidRDefault="00722CDF" w:rsidP="00722CD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  <w:rPr>
          <w:highlight w:val="yellow"/>
        </w:rPr>
      </w:pPr>
      <w:r>
        <w:rPr>
          <w:highlight w:val="yellow"/>
        </w:rPr>
        <w:t>O sistema verifica se o período de inscrição esta dentro do período do edital, caso informada.</w:t>
      </w:r>
    </w:p>
    <w:p w:rsidR="00722CDF" w:rsidRDefault="00722CDF" w:rsidP="00722CD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  <w:rPr>
          <w:highlight w:val="yellow"/>
        </w:rPr>
      </w:pPr>
      <w:r>
        <w:rPr>
          <w:highlight w:val="yellow"/>
        </w:rPr>
        <w:t>O sistema verifica se o período de confirmação esta dentro do período do edital, caso informada.</w:t>
      </w:r>
    </w:p>
    <w:p w:rsidR="00722CDF" w:rsidRDefault="00722CDF" w:rsidP="00722CD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  <w:rPr>
          <w:highlight w:val="yellow"/>
        </w:rPr>
      </w:pPr>
      <w:r>
        <w:rPr>
          <w:highlight w:val="yellow"/>
        </w:rPr>
        <w:t>O sistema verifica se o período de homologação esta dentro do período do edital, caso informada.</w:t>
      </w:r>
    </w:p>
    <w:p w:rsidR="00722CDF" w:rsidRDefault="00722CDF" w:rsidP="00722CD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  <w:rPr>
          <w:highlight w:val="yellow"/>
        </w:rPr>
      </w:pPr>
      <w:r>
        <w:rPr>
          <w:highlight w:val="yellow"/>
        </w:rPr>
        <w:t xml:space="preserve">O sistema verifica se </w:t>
      </w:r>
      <w:proofErr w:type="gramStart"/>
      <w:r>
        <w:rPr>
          <w:highlight w:val="yellow"/>
        </w:rPr>
        <w:t>a data inicio</w:t>
      </w:r>
      <w:proofErr w:type="gramEnd"/>
      <w:r>
        <w:rPr>
          <w:highlight w:val="yellow"/>
        </w:rPr>
        <w:t xml:space="preserve"> da confirmação é maior do que a data final da inscrição.</w:t>
      </w:r>
    </w:p>
    <w:p w:rsidR="00722CDF" w:rsidRDefault="00722CDF" w:rsidP="00722CD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  <w:rPr>
          <w:highlight w:val="yellow"/>
        </w:rPr>
      </w:pPr>
      <w:r>
        <w:rPr>
          <w:highlight w:val="yellow"/>
        </w:rPr>
        <w:t xml:space="preserve">O sistema verifica se </w:t>
      </w:r>
      <w:proofErr w:type="gramStart"/>
      <w:r>
        <w:rPr>
          <w:highlight w:val="yellow"/>
        </w:rPr>
        <w:t>a data inicio</w:t>
      </w:r>
      <w:proofErr w:type="gramEnd"/>
      <w:r>
        <w:rPr>
          <w:highlight w:val="yellow"/>
        </w:rPr>
        <w:t xml:space="preserve"> da homologação é maior do que a data final da confirmação.</w:t>
      </w:r>
    </w:p>
    <w:p w:rsidR="00722CDF" w:rsidRDefault="00722CDF" w:rsidP="00722CD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  <w:rPr>
          <w:highlight w:val="yellow"/>
        </w:rPr>
      </w:pPr>
      <w:r>
        <w:rPr>
          <w:highlight w:val="yellow"/>
        </w:rPr>
        <w:t>O sistema recupera a primeira e ultima etapa do edital.</w:t>
      </w:r>
    </w:p>
    <w:p w:rsidR="00722CDF" w:rsidRDefault="00722CDF" w:rsidP="00722CD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  <w:rPr>
          <w:highlight w:val="yellow"/>
        </w:rPr>
      </w:pPr>
      <w:r>
        <w:rPr>
          <w:highlight w:val="yellow"/>
        </w:rPr>
        <w:t>O sistema verifica se a data de inicio da primeira é maior que a nova data fim de homologação se esta for informada.</w:t>
      </w:r>
    </w:p>
    <w:p w:rsidR="00722CDF" w:rsidRDefault="00722CDF" w:rsidP="00722CD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  <w:rPr>
          <w:highlight w:val="yellow"/>
        </w:rPr>
      </w:pPr>
      <w:r>
        <w:rPr>
          <w:highlight w:val="yellow"/>
        </w:rPr>
        <w:t>O sistema verifica se a data fim da ultima etapa é menor do que a data fim da nova data de validade do concurso, se esta for informada.</w:t>
      </w:r>
    </w:p>
    <w:p w:rsidR="00722CDF" w:rsidRDefault="00722CDF" w:rsidP="00722CD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sistema realiza o caso de uso “Verificar Ato Legal”.</w:t>
      </w:r>
    </w:p>
    <w:p w:rsidR="00722CDF" w:rsidRDefault="00722CDF" w:rsidP="00722CD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sistema valida as informações, processa a operação e exibe a mensagem MSG0050 ("Inclusão efetuada com sucesso!").</w:t>
      </w:r>
    </w:p>
    <w:p w:rsidR="00722CDF" w:rsidRDefault="00722CDF" w:rsidP="00722CDF">
      <w:pPr>
        <w:pStyle w:val="Ttulo3"/>
        <w:keepNext w:val="0"/>
        <w:widowControl w:val="0"/>
        <w:spacing w:before="120" w:line="240" w:lineRule="auto"/>
      </w:pPr>
      <w:bookmarkStart w:id="12" w:name="_Toc404606796"/>
      <w:r>
        <w:t>Exceções</w:t>
      </w:r>
      <w:bookmarkEnd w:id="12"/>
    </w:p>
    <w:p w:rsidR="00722CDF" w:rsidRDefault="00722CDF" w:rsidP="00722CD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  <w:rPr>
          <w:rFonts w:eastAsia="Arial Unicode MS"/>
        </w:rPr>
      </w:pPr>
      <w:r>
        <w:rPr>
          <w:highlight w:val="yellow"/>
        </w:rPr>
        <w:t>Tentativa de incluir datas de início maiores que datas finais. O sistema exibe a mensagem MSG0170 ("Data de início maior que a data final.").</w:t>
      </w:r>
    </w:p>
    <w:p w:rsidR="00722CDF" w:rsidRDefault="00722CDF" w:rsidP="00722CD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  <w:rPr>
          <w:highlight w:val="yellow"/>
        </w:rPr>
      </w:pPr>
      <w:r>
        <w:rPr>
          <w:highlight w:val="yellow"/>
        </w:rPr>
        <w:t>Tentativa de incluir histórico</w:t>
      </w:r>
      <w:proofErr w:type="gramStart"/>
      <w:r>
        <w:rPr>
          <w:highlight w:val="yellow"/>
        </w:rPr>
        <w:t xml:space="preserve">  </w:t>
      </w:r>
      <w:proofErr w:type="gramEnd"/>
      <w:r>
        <w:rPr>
          <w:highlight w:val="yellow"/>
        </w:rPr>
        <w:t>com data de início das inscrições menor que a data de início da validade do concurso do cronograma. O sistema exibe a mensagem MSG0143 ("&lt;nome_conceito1&gt; menor que &lt;nome_conceito2&gt;."</w:t>
      </w:r>
      <w:proofErr w:type="gramStart"/>
      <w:r>
        <w:rPr>
          <w:highlight w:val="yellow"/>
        </w:rPr>
        <w:t>)</w:t>
      </w:r>
      <w:proofErr w:type="gramEnd"/>
    </w:p>
    <w:p w:rsidR="00722CDF" w:rsidRDefault="00722CDF" w:rsidP="00722CD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  <w:rPr>
          <w:highlight w:val="yellow"/>
        </w:rPr>
      </w:pPr>
      <w:r>
        <w:rPr>
          <w:highlight w:val="yellow"/>
        </w:rPr>
        <w:t xml:space="preserve">Tentativa de incluir histórico com data final das inscrições maior que a data final da validade do concurso do cronograma. </w:t>
      </w:r>
      <w:r>
        <w:rPr>
          <w:highlight w:val="yellow"/>
        </w:rPr>
        <w:lastRenderedPageBreak/>
        <w:t>O sistema exibe a mensagem MSG0144 ("&lt;nome_conceito1&gt; maior que &lt;nome_conceito2&gt;."</w:t>
      </w:r>
      <w:proofErr w:type="gramStart"/>
      <w:r>
        <w:rPr>
          <w:highlight w:val="yellow"/>
        </w:rPr>
        <w:t>)</w:t>
      </w:r>
      <w:proofErr w:type="gramEnd"/>
    </w:p>
    <w:p w:rsidR="00722CDF" w:rsidRDefault="00722CDF" w:rsidP="00722CD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  <w:rPr>
          <w:highlight w:val="yellow"/>
        </w:rPr>
      </w:pPr>
      <w:r>
        <w:rPr>
          <w:highlight w:val="yellow"/>
        </w:rPr>
        <w:t>Tentativa de incluir edital de concurso com data de início da confirmação das inscrições menor que a data de início das inscrições do concurso. O sistema exibe a mensagem MSG0143 ("&lt;nome_conceito1&gt; menor que &lt;nome_conceito2&gt;."</w:t>
      </w:r>
      <w:proofErr w:type="gramStart"/>
      <w:r>
        <w:rPr>
          <w:highlight w:val="yellow"/>
        </w:rPr>
        <w:t>)</w:t>
      </w:r>
      <w:proofErr w:type="gramEnd"/>
    </w:p>
    <w:p w:rsidR="00722CDF" w:rsidRDefault="00722CDF" w:rsidP="00722CD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  <w:rPr>
          <w:highlight w:val="yellow"/>
        </w:rPr>
      </w:pPr>
      <w:r>
        <w:rPr>
          <w:highlight w:val="yellow"/>
        </w:rPr>
        <w:t>Tentativa de incluir histórico com data de início da homologação das inscrições menor que a data de início da confirmação das inscrições do concurso. O sistema exibe a mensagem MSG0143 ("&lt;nome_conceito1&gt; menor que &lt;nome_conceito2&gt;."</w:t>
      </w:r>
      <w:proofErr w:type="gramStart"/>
      <w:r>
        <w:rPr>
          <w:highlight w:val="yellow"/>
        </w:rPr>
        <w:t>)</w:t>
      </w:r>
      <w:proofErr w:type="gramEnd"/>
    </w:p>
    <w:p w:rsidR="00722CDF" w:rsidRDefault="00722CDF" w:rsidP="00722CD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  <w:rPr>
          <w:highlight w:val="yellow"/>
        </w:rPr>
      </w:pPr>
      <w:r>
        <w:rPr>
          <w:highlight w:val="yellow"/>
        </w:rPr>
        <w:t>Tentativa de incluir histórico sendo que a data de inicio da primeira etapa seja menor que a data final de homologação ou a data fim da ultima etapa seja maior que a data fim da vigência do concurso. O sistema emite a mensagem MSG0143 ("&lt;nome_conceito1&gt; menor que &lt;nome_conceito2&gt;."</w:t>
      </w:r>
      <w:proofErr w:type="gramStart"/>
      <w:r>
        <w:rPr>
          <w:highlight w:val="yellow"/>
        </w:rPr>
        <w:t>)</w:t>
      </w:r>
      <w:proofErr w:type="gramEnd"/>
    </w:p>
    <w:p w:rsidR="00722CDF" w:rsidRDefault="00722CDF" w:rsidP="00722CD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  <w:rPr>
          <w:rFonts w:eastAsia="Arial Unicode MS"/>
        </w:rPr>
      </w:pPr>
    </w:p>
    <w:p w:rsidR="00722CDF" w:rsidRDefault="00722CDF" w:rsidP="00722CDF">
      <w:pPr>
        <w:pStyle w:val="Ttulo3"/>
        <w:keepNext w:val="0"/>
        <w:widowControl w:val="0"/>
        <w:spacing w:before="120" w:line="240" w:lineRule="auto"/>
        <w:rPr>
          <w:strike/>
          <w:highlight w:val="yellow"/>
        </w:rPr>
      </w:pPr>
      <w:bookmarkStart w:id="13" w:name="_Toc116210599"/>
      <w:bookmarkStart w:id="14" w:name="_Toc116729179"/>
      <w:bookmarkStart w:id="15" w:name="_Toc404606797"/>
      <w:r>
        <w:rPr>
          <w:strike/>
          <w:highlight w:val="yellow"/>
        </w:rPr>
        <w:t>Fluxo Alternativo – Ato Legal de tornar</w:t>
      </w:r>
      <w:proofErr w:type="gramStart"/>
      <w:r>
        <w:rPr>
          <w:strike/>
          <w:highlight w:val="yellow"/>
        </w:rPr>
        <w:t xml:space="preserve"> com Efeito</w:t>
      </w:r>
      <w:proofErr w:type="gramEnd"/>
      <w:r>
        <w:rPr>
          <w:strike/>
          <w:highlight w:val="yellow"/>
        </w:rPr>
        <w:t xml:space="preserve"> e ação sistêmica na Elaboração do Ato Legal – 4.1.1.4.</w:t>
      </w:r>
      <w:bookmarkEnd w:id="13"/>
      <w:bookmarkEnd w:id="14"/>
      <w:bookmarkEnd w:id="15"/>
    </w:p>
    <w:p w:rsidR="00722CDF" w:rsidRDefault="00722CDF" w:rsidP="00722CD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  <w:rPr>
          <w:highlight w:val="yellow"/>
        </w:rPr>
      </w:pPr>
      <w:r>
        <w:rPr>
          <w:highlight w:val="yellow"/>
        </w:rPr>
        <w:t>O sistema gera documento do ato legal formatado conforme modelo.</w:t>
      </w:r>
    </w:p>
    <w:p w:rsidR="00722CDF" w:rsidRDefault="00722CDF" w:rsidP="00722CD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  <w:rPr>
          <w:highlight w:val="yellow"/>
        </w:rPr>
      </w:pPr>
      <w:r>
        <w:rPr>
          <w:highlight w:val="yellow"/>
        </w:rPr>
        <w:t>O sistema associa o documento do ato legal ao cronograma do concurso incluído.</w:t>
      </w:r>
    </w:p>
    <w:p w:rsidR="00722CDF" w:rsidRDefault="00722CDF" w:rsidP="00722CD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  <w:rPr>
          <w:highlight w:val="yellow"/>
        </w:rPr>
      </w:pPr>
      <w:r>
        <w:rPr>
          <w:highlight w:val="yellow"/>
        </w:rPr>
        <w:t>Retorna ao Item 4.1.1.5.</w:t>
      </w:r>
    </w:p>
    <w:p w:rsidR="00722CDF" w:rsidRDefault="00722CDF" w:rsidP="00722CDF">
      <w:pPr>
        <w:pStyle w:val="Ttulo3"/>
        <w:keepNext w:val="0"/>
        <w:widowControl w:val="0"/>
        <w:spacing w:before="120" w:line="240" w:lineRule="auto"/>
        <w:rPr>
          <w:strike/>
          <w:highlight w:val="yellow"/>
        </w:rPr>
      </w:pPr>
      <w:bookmarkStart w:id="16" w:name="_Toc116210600"/>
      <w:bookmarkStart w:id="17" w:name="_Toc116729180"/>
      <w:bookmarkStart w:id="18" w:name="_Toc404606798"/>
      <w:r>
        <w:rPr>
          <w:strike/>
          <w:highlight w:val="yellow"/>
        </w:rPr>
        <w:t>Fluxo Alternativo – Ato Legal de Tornar</w:t>
      </w:r>
      <w:proofErr w:type="gramStart"/>
      <w:r>
        <w:rPr>
          <w:strike/>
          <w:highlight w:val="yellow"/>
        </w:rPr>
        <w:t xml:space="preserve"> com Efeito</w:t>
      </w:r>
      <w:proofErr w:type="gramEnd"/>
      <w:r>
        <w:rPr>
          <w:strike/>
          <w:highlight w:val="yellow"/>
        </w:rPr>
        <w:t xml:space="preserve"> e ação sistêmica posterior à elaboração do Ato Legal – 4.1.1.</w:t>
      </w:r>
      <w:bookmarkEnd w:id="16"/>
      <w:bookmarkEnd w:id="17"/>
      <w:r>
        <w:rPr>
          <w:strike/>
          <w:highlight w:val="yellow"/>
        </w:rPr>
        <w:t>4.</w:t>
      </w:r>
      <w:bookmarkEnd w:id="18"/>
    </w:p>
    <w:p w:rsidR="00722CDF" w:rsidRDefault="00722CDF" w:rsidP="00722CD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  <w:rPr>
          <w:highlight w:val="yellow"/>
        </w:rPr>
      </w:pPr>
      <w:r>
        <w:rPr>
          <w:highlight w:val="yellow"/>
        </w:rPr>
        <w:t>O sistema gera documento do ato legal formatado conforme modelo.</w:t>
      </w:r>
    </w:p>
    <w:p w:rsidR="00722CDF" w:rsidRDefault="00722CDF" w:rsidP="00722CD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  <w:rPr>
          <w:highlight w:val="yellow"/>
        </w:rPr>
      </w:pPr>
      <w:r>
        <w:rPr>
          <w:highlight w:val="yellow"/>
        </w:rPr>
        <w:t>O sistema associa o documento do ato legal ao cronograma do concurso incluído, com status de pendente.</w:t>
      </w:r>
    </w:p>
    <w:p w:rsidR="00722CDF" w:rsidRDefault="00722CDF" w:rsidP="00722CD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rPr>
          <w:highlight w:val="yellow"/>
        </w:rPr>
        <w:t>O sistema processa a operação e exibe a mensagem MSG0047 ("Inclusão efetuada com sucesso. &lt;</w:t>
      </w:r>
      <w:proofErr w:type="spellStart"/>
      <w:r>
        <w:rPr>
          <w:highlight w:val="yellow"/>
        </w:rPr>
        <w:t>Nome_do_conceito</w:t>
      </w:r>
      <w:proofErr w:type="spellEnd"/>
      <w:r>
        <w:rPr>
          <w:highlight w:val="yellow"/>
        </w:rPr>
        <w:t>&gt; pendente de efetivação de Ato Legal!").</w:t>
      </w:r>
    </w:p>
    <w:p w:rsidR="00722CDF" w:rsidRDefault="00722CDF" w:rsidP="00722CD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</w:p>
    <w:p w:rsidR="00722CDF" w:rsidRDefault="00722CDF" w:rsidP="00722CDF">
      <w:pPr>
        <w:pStyle w:val="Ttulo2"/>
        <w:rPr>
          <w:highlight w:val="cyan"/>
        </w:rPr>
      </w:pPr>
      <w:r>
        <w:rPr>
          <w:vanish/>
          <w:highlight w:val="cyan"/>
        </w:rPr>
        <w:t xml:space="preserve">UCS413 </w:t>
      </w:r>
      <w:bookmarkStart w:id="19" w:name="_Toc404606799"/>
      <w:r>
        <w:rPr>
          <w:highlight w:val="cyan"/>
        </w:rPr>
        <w:t>Alterar Cronograma de Concurso</w:t>
      </w:r>
      <w:bookmarkEnd w:id="19"/>
      <w:r>
        <w:rPr>
          <w:highlight w:val="cyan"/>
        </w:rPr>
        <w:t> </w:t>
      </w:r>
    </w:p>
    <w:p w:rsidR="00722CDF" w:rsidRDefault="00722CDF" w:rsidP="00722CDF">
      <w:pPr>
        <w:pStyle w:val="Ttulo3"/>
        <w:keepNext w:val="0"/>
        <w:widowControl w:val="0"/>
        <w:spacing w:before="120" w:line="240" w:lineRule="auto"/>
        <w:rPr>
          <w:strike/>
          <w:highlight w:val="cyan"/>
        </w:rPr>
      </w:pPr>
      <w:bookmarkStart w:id="20" w:name="_Toc404606800"/>
      <w:r>
        <w:rPr>
          <w:strike/>
          <w:highlight w:val="cyan"/>
        </w:rPr>
        <w:t>Fluxo Básico</w:t>
      </w:r>
      <w:bookmarkEnd w:id="20"/>
    </w:p>
    <w:p w:rsidR="00722CDF" w:rsidRDefault="00722CDF" w:rsidP="00722CD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  <w:rPr>
          <w:strike/>
          <w:highlight w:val="cyan"/>
        </w:rPr>
      </w:pPr>
      <w:r>
        <w:rPr>
          <w:strike/>
          <w:highlight w:val="cyan"/>
        </w:rPr>
        <w:t>O ator solicita a funcionalidade de manutenção de Cronograma do Concurso.</w:t>
      </w:r>
    </w:p>
    <w:p w:rsidR="00722CDF" w:rsidRDefault="00722CDF" w:rsidP="00722CD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  <w:rPr>
          <w:strike/>
          <w:highlight w:val="cyan"/>
        </w:rPr>
      </w:pPr>
      <w:r>
        <w:rPr>
          <w:strike/>
          <w:highlight w:val="cyan"/>
        </w:rPr>
        <w:t>O sistema exibe as informações do evento do cronograma do edital de concurso.</w:t>
      </w:r>
    </w:p>
    <w:p w:rsidR="00722CDF" w:rsidRDefault="00722CDF" w:rsidP="00722CD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  <w:rPr>
          <w:strike/>
          <w:highlight w:val="cyan"/>
        </w:rPr>
      </w:pPr>
      <w:r>
        <w:rPr>
          <w:strike/>
          <w:highlight w:val="cyan"/>
        </w:rPr>
        <w:lastRenderedPageBreak/>
        <w:t>O ator altera o “motivo da prorrogação dos prazos do concurso” e submete a operação.</w:t>
      </w:r>
    </w:p>
    <w:p w:rsidR="00722CDF" w:rsidRDefault="00722CDF" w:rsidP="00722CD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  <w:rPr>
          <w:strike/>
          <w:highlight w:val="cyan"/>
        </w:rPr>
      </w:pPr>
      <w:r>
        <w:rPr>
          <w:strike/>
          <w:highlight w:val="cyan"/>
        </w:rPr>
        <w:t xml:space="preserve">O sistema prorroga a data fim da validade do edital, pelo mesmo </w:t>
      </w:r>
      <w:r>
        <w:rPr>
          <w:strike/>
          <w:color w:val="000000"/>
          <w:szCs w:val="15"/>
          <w:highlight w:val="cyan"/>
        </w:rPr>
        <w:t>Tempo de vigência do concurso do edital.</w:t>
      </w:r>
    </w:p>
    <w:p w:rsidR="00722CDF" w:rsidRDefault="00722CDF" w:rsidP="00722CD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  <w:rPr>
          <w:strike/>
          <w:highlight w:val="cyan"/>
        </w:rPr>
      </w:pPr>
      <w:r>
        <w:rPr>
          <w:strike/>
          <w:highlight w:val="cyan"/>
        </w:rPr>
        <w:t>O sistema valida as informações, processa a operação e exibe a mensagem MSG0051 ("Alteração efetuada com sucesso!").</w:t>
      </w:r>
    </w:p>
    <w:p w:rsidR="00722CDF" w:rsidRDefault="00722CDF" w:rsidP="00722CDF">
      <w:pPr>
        <w:pStyle w:val="Ttulo3"/>
        <w:keepNext w:val="0"/>
        <w:widowControl w:val="0"/>
        <w:spacing w:before="120" w:line="240" w:lineRule="auto"/>
        <w:rPr>
          <w:strike/>
          <w:highlight w:val="cyan"/>
        </w:rPr>
      </w:pPr>
      <w:bookmarkStart w:id="21" w:name="_Toc404606801"/>
      <w:r>
        <w:rPr>
          <w:strike/>
          <w:highlight w:val="cyan"/>
        </w:rPr>
        <w:t>Exceções</w:t>
      </w:r>
      <w:bookmarkEnd w:id="21"/>
    </w:p>
    <w:p w:rsidR="00722CDF" w:rsidRDefault="00722CDF" w:rsidP="00722CD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  <w:rPr>
          <w:strike/>
          <w:highlight w:val="cyan"/>
        </w:rPr>
      </w:pPr>
      <w:r>
        <w:rPr>
          <w:strike/>
          <w:highlight w:val="cyan"/>
        </w:rPr>
        <w:t>Tentativa de alterar um evento do cronograma de um edital de concurso sem incluir um novo prazo para prorrogação do concurso. O sistema exibe a mensagem MSG0122 ("Edital de concurso não permite prorrogação."</w:t>
      </w:r>
      <w:proofErr w:type="gramStart"/>
      <w:r>
        <w:rPr>
          <w:strike/>
          <w:highlight w:val="cyan"/>
        </w:rPr>
        <w:t>)</w:t>
      </w:r>
      <w:proofErr w:type="gramEnd"/>
    </w:p>
    <w:p w:rsidR="00722CDF" w:rsidRDefault="00722CDF" w:rsidP="00722CDF">
      <w:pPr>
        <w:pStyle w:val="Ttulo4"/>
        <w:numPr>
          <w:ilvl w:val="0"/>
          <w:numId w:val="0"/>
        </w:numPr>
      </w:pPr>
    </w:p>
    <w:p w:rsidR="00722CDF" w:rsidRDefault="00722CDF" w:rsidP="00722CDF">
      <w:pPr>
        <w:pStyle w:val="Ttulo2"/>
      </w:pPr>
      <w:r>
        <w:rPr>
          <w:vanish/>
        </w:rPr>
        <w:t xml:space="preserve">UCS414 </w:t>
      </w:r>
      <w:bookmarkStart w:id="22" w:name="_Toc404606802"/>
      <w:r>
        <w:t>Excluir Cronograma de Concurso</w:t>
      </w:r>
      <w:bookmarkEnd w:id="22"/>
      <w:r>
        <w:t> </w:t>
      </w:r>
    </w:p>
    <w:p w:rsidR="00722CDF" w:rsidRDefault="00722CDF" w:rsidP="00722CDF">
      <w:pPr>
        <w:pStyle w:val="Ttulo3"/>
        <w:keepNext w:val="0"/>
        <w:widowControl w:val="0"/>
        <w:spacing w:before="120" w:line="240" w:lineRule="auto"/>
      </w:pPr>
      <w:bookmarkStart w:id="23" w:name="_Toc404606803"/>
      <w:r>
        <w:t>Fluxo Básico</w:t>
      </w:r>
      <w:bookmarkEnd w:id="23"/>
    </w:p>
    <w:p w:rsidR="00722CDF" w:rsidRDefault="00722CDF" w:rsidP="00722CD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ator solicita a funcionalidade de manutenção de Cronograma do Concurso.</w:t>
      </w:r>
    </w:p>
    <w:p w:rsidR="00722CDF" w:rsidRDefault="00722CDF" w:rsidP="00722CD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ator submete a operação.</w:t>
      </w:r>
    </w:p>
    <w:p w:rsidR="00722CDF" w:rsidRDefault="00722CDF" w:rsidP="00722CD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  <w:rPr>
          <w:highlight w:val="cyan"/>
        </w:rPr>
      </w:pPr>
      <w:r>
        <w:rPr>
          <w:highlight w:val="cyan"/>
        </w:rPr>
        <w:t>O sistema verifica qual é o evento do histórico que esta sendo excluído (confirmação, inclusão, homologação ou validade).</w:t>
      </w:r>
    </w:p>
    <w:p w:rsidR="00722CDF" w:rsidRDefault="00722CDF" w:rsidP="00722CD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rPr>
          <w:highlight w:val="cyan"/>
        </w:rPr>
        <w:t>O sistema verifica se este é o último histórico deste evento.</w:t>
      </w:r>
    </w:p>
    <w:p w:rsidR="00722CDF" w:rsidRDefault="00722CDF" w:rsidP="00722CD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rPr>
          <w:highlight w:val="cyan"/>
        </w:rPr>
        <w:t>O sistema verifica se as datas do histórico anterior ainda são validas segundo a regra do anexo 5.1.</w:t>
      </w:r>
    </w:p>
    <w:p w:rsidR="00722CDF" w:rsidRDefault="00722CDF" w:rsidP="00722CD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sistema processa a operação e exibe a mensagem MSG0052 ("Exclusão efetuada com sucesso!").</w:t>
      </w:r>
    </w:p>
    <w:p w:rsidR="00722CDF" w:rsidRDefault="00722CDF" w:rsidP="00722CDF">
      <w:pPr>
        <w:pStyle w:val="Ttulo3"/>
        <w:keepNext w:val="0"/>
        <w:widowControl w:val="0"/>
        <w:spacing w:before="120" w:line="240" w:lineRule="auto"/>
      </w:pPr>
      <w:bookmarkStart w:id="24" w:name="_Toc404606804"/>
      <w:r>
        <w:t>Exceções</w:t>
      </w:r>
      <w:bookmarkEnd w:id="24"/>
    </w:p>
    <w:p w:rsidR="00722CDF" w:rsidRDefault="00722CDF" w:rsidP="00722CD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  <w:rPr>
          <w:strike/>
        </w:rPr>
      </w:pPr>
      <w:r>
        <w:rPr>
          <w:strike/>
        </w:rPr>
        <w:t>Tentativa de excluir um evento do cronograma de um edital de concurso já homologado. O sistema exibe a mensagem MSG0014 ("&lt;</w:t>
      </w:r>
      <w:proofErr w:type="spellStart"/>
      <w:r>
        <w:rPr>
          <w:strike/>
        </w:rPr>
        <w:t>nome_do_conceito</w:t>
      </w:r>
      <w:proofErr w:type="spellEnd"/>
      <w:r>
        <w:rPr>
          <w:strike/>
        </w:rPr>
        <w:t xml:space="preserve">&gt; já </w:t>
      </w:r>
      <w:proofErr w:type="gramStart"/>
      <w:r>
        <w:rPr>
          <w:strike/>
        </w:rPr>
        <w:t>homologado(</w:t>
      </w:r>
      <w:proofErr w:type="gramEnd"/>
      <w:r>
        <w:rPr>
          <w:strike/>
        </w:rPr>
        <w:t>a).").</w:t>
      </w:r>
    </w:p>
    <w:p w:rsidR="00722CDF" w:rsidRDefault="00722CDF" w:rsidP="00722CD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  <w:rPr>
          <w:highlight w:val="cyan"/>
        </w:rPr>
      </w:pPr>
      <w:r>
        <w:rPr>
          <w:highlight w:val="cyan"/>
        </w:rPr>
        <w:t>Tentativa de excluir histórico</w:t>
      </w:r>
      <w:proofErr w:type="gramStart"/>
      <w:r>
        <w:rPr>
          <w:highlight w:val="cyan"/>
        </w:rPr>
        <w:t xml:space="preserve">  </w:t>
      </w:r>
      <w:proofErr w:type="gramEnd"/>
      <w:r>
        <w:rPr>
          <w:highlight w:val="cyan"/>
        </w:rPr>
        <w:t>de inscrições, sendo que a data de inicio do histórico anterior é menor que a data final da validade do concurso do cronograma. O sistema exibe a mensagem MSG0143 ("&lt;nome_conceito1&gt; menor que &lt;nome_conceito2&gt;."</w:t>
      </w:r>
      <w:proofErr w:type="gramStart"/>
      <w:r>
        <w:rPr>
          <w:highlight w:val="cyan"/>
        </w:rPr>
        <w:t>)</w:t>
      </w:r>
      <w:proofErr w:type="gramEnd"/>
    </w:p>
    <w:p w:rsidR="00722CDF" w:rsidRDefault="00722CDF" w:rsidP="00722CD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  <w:rPr>
          <w:highlight w:val="cyan"/>
        </w:rPr>
      </w:pPr>
      <w:r>
        <w:rPr>
          <w:highlight w:val="cyan"/>
        </w:rPr>
        <w:t>Tentativa de excluir histórico</w:t>
      </w:r>
      <w:proofErr w:type="gramStart"/>
      <w:r>
        <w:rPr>
          <w:highlight w:val="cyan"/>
        </w:rPr>
        <w:t xml:space="preserve">  </w:t>
      </w:r>
      <w:proofErr w:type="gramEnd"/>
      <w:r>
        <w:rPr>
          <w:highlight w:val="cyan"/>
        </w:rPr>
        <w:t>de inscrições, sendo que a data final do histórico anterior é maior que a data de inicio da confirmação. O sistema exibe a mensagem MSG0144 ("&lt;nome_conceito1&gt; maior que &lt;nome_conceito2&gt;."</w:t>
      </w:r>
      <w:proofErr w:type="gramStart"/>
      <w:r>
        <w:rPr>
          <w:highlight w:val="cyan"/>
        </w:rPr>
        <w:t>)</w:t>
      </w:r>
      <w:proofErr w:type="gramEnd"/>
    </w:p>
    <w:p w:rsidR="00722CDF" w:rsidRDefault="00722CDF" w:rsidP="00722CD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  <w:rPr>
          <w:highlight w:val="cyan"/>
        </w:rPr>
      </w:pPr>
      <w:r>
        <w:rPr>
          <w:highlight w:val="cyan"/>
        </w:rPr>
        <w:t>Tentativa de excluir histórico</w:t>
      </w:r>
      <w:proofErr w:type="gramStart"/>
      <w:r>
        <w:rPr>
          <w:highlight w:val="cyan"/>
        </w:rPr>
        <w:t xml:space="preserve">  </w:t>
      </w:r>
      <w:proofErr w:type="gramEnd"/>
      <w:r>
        <w:rPr>
          <w:highlight w:val="cyan"/>
        </w:rPr>
        <w:t xml:space="preserve">de confirmação, sendo que a data de inicio do histórico anterior é menor que a data final da inscrição do concurso do cronograma. O sistema exibe a mensagem MSG0143 ("&lt;nome_conceito1&gt; menor que </w:t>
      </w:r>
      <w:r>
        <w:rPr>
          <w:highlight w:val="cyan"/>
        </w:rPr>
        <w:lastRenderedPageBreak/>
        <w:t>&lt;nome_conceito2&gt;."</w:t>
      </w:r>
      <w:proofErr w:type="gramStart"/>
      <w:r>
        <w:rPr>
          <w:highlight w:val="cyan"/>
        </w:rPr>
        <w:t>)</w:t>
      </w:r>
      <w:proofErr w:type="gramEnd"/>
    </w:p>
    <w:p w:rsidR="00722CDF" w:rsidRDefault="00722CDF" w:rsidP="00722CD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rPr>
          <w:highlight w:val="cyan"/>
        </w:rPr>
        <w:t>Tentativa de excluir histórico</w:t>
      </w:r>
      <w:proofErr w:type="gramStart"/>
      <w:r>
        <w:rPr>
          <w:highlight w:val="cyan"/>
        </w:rPr>
        <w:t xml:space="preserve">  </w:t>
      </w:r>
      <w:proofErr w:type="gramEnd"/>
      <w:r>
        <w:rPr>
          <w:highlight w:val="cyan"/>
        </w:rPr>
        <w:t>de confirmação, sendo que a data final do histórico anterior é maior que a data de inicio da homologação. O sistema exibe a mensagem MSG0144 ("&lt;nome_conceito1&gt; maior que &lt;nome_conceito2&gt;."</w:t>
      </w:r>
      <w:proofErr w:type="gramStart"/>
      <w:r>
        <w:rPr>
          <w:highlight w:val="cyan"/>
        </w:rPr>
        <w:t>)</w:t>
      </w:r>
      <w:proofErr w:type="gramEnd"/>
    </w:p>
    <w:p w:rsidR="00722CDF" w:rsidRDefault="00722CDF" w:rsidP="00722CD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  <w:rPr>
          <w:highlight w:val="cyan"/>
        </w:rPr>
      </w:pPr>
      <w:r>
        <w:rPr>
          <w:highlight w:val="cyan"/>
        </w:rPr>
        <w:t>Tentativa de excluir histórico</w:t>
      </w:r>
      <w:proofErr w:type="gramStart"/>
      <w:r>
        <w:rPr>
          <w:highlight w:val="cyan"/>
        </w:rPr>
        <w:t xml:space="preserve">  </w:t>
      </w:r>
      <w:proofErr w:type="gramEnd"/>
      <w:r>
        <w:rPr>
          <w:highlight w:val="cyan"/>
        </w:rPr>
        <w:t>de homologação, sendo que a data de inicio do histórico anterior é menor que a data final da confirmação do concurso do cronograma. O sistema exibe a mensagem MSG0143 ("&lt;nome_conceito1&gt; menor que &lt;nome_conceito2&gt;."</w:t>
      </w:r>
      <w:proofErr w:type="gramStart"/>
      <w:r>
        <w:rPr>
          <w:highlight w:val="cyan"/>
        </w:rPr>
        <w:t>)</w:t>
      </w:r>
      <w:proofErr w:type="gramEnd"/>
    </w:p>
    <w:p w:rsidR="00722CDF" w:rsidRDefault="00722CDF" w:rsidP="00722CD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rPr>
          <w:highlight w:val="cyan"/>
        </w:rPr>
        <w:t>Tentativa de excluir histórico</w:t>
      </w:r>
      <w:proofErr w:type="gramStart"/>
      <w:r>
        <w:rPr>
          <w:highlight w:val="cyan"/>
        </w:rPr>
        <w:t xml:space="preserve">  </w:t>
      </w:r>
      <w:proofErr w:type="gramEnd"/>
      <w:r>
        <w:rPr>
          <w:highlight w:val="cyan"/>
        </w:rPr>
        <w:t xml:space="preserve">de homologação, sendo que a data final do histórico anterior é maior que a data de inicio da </w:t>
      </w:r>
      <w:proofErr w:type="spellStart"/>
      <w:r>
        <w:rPr>
          <w:highlight w:val="cyan"/>
        </w:rPr>
        <w:t>da</w:t>
      </w:r>
      <w:proofErr w:type="spellEnd"/>
      <w:r>
        <w:rPr>
          <w:highlight w:val="cyan"/>
        </w:rPr>
        <w:t xml:space="preserve"> primeira etapa do concurso ou a data final da validade do concurso. O sistema exibe a mensagem MSG0144 ("&lt;nome_conceito1&gt; maior que &lt;nome_conceito2&gt;."</w:t>
      </w:r>
      <w:proofErr w:type="gramStart"/>
      <w:r>
        <w:rPr>
          <w:highlight w:val="cyan"/>
        </w:rPr>
        <w:t>)</w:t>
      </w:r>
      <w:proofErr w:type="gramEnd"/>
    </w:p>
    <w:p w:rsidR="00722CDF" w:rsidRDefault="00722CDF" w:rsidP="00722CD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  <w:rPr>
          <w:highlight w:val="cyan"/>
        </w:rPr>
      </w:pPr>
      <w:r>
        <w:rPr>
          <w:highlight w:val="cyan"/>
        </w:rPr>
        <w:t>Tentativa de excluir histórico de validade de concurso, sendo que a data de inicio do histórico anterior seja maior do que qualquer data de outros eventos. O sistema emite a mensagem MSG0144 ("&lt;nome_conceito1&gt; maior que &lt;nome_conceito2&gt;."</w:t>
      </w:r>
      <w:proofErr w:type="gramStart"/>
      <w:r>
        <w:rPr>
          <w:highlight w:val="cyan"/>
        </w:rPr>
        <w:t>)</w:t>
      </w:r>
      <w:proofErr w:type="gramEnd"/>
    </w:p>
    <w:p w:rsidR="00722CDF" w:rsidRDefault="00722CDF" w:rsidP="00722CD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rPr>
          <w:highlight w:val="cyan"/>
        </w:rPr>
        <w:t>Tentativa de excluir histórico de validade de concurso, sendo que a data final do histórico anterior seja menor do que qualquer data de outros eventos e da ultima etapa de concurso. O sistema emite a mensagem MSG0144 ("&lt;nome_conceito1&gt; maior que &lt;nome_conceito2&gt;."</w:t>
      </w:r>
      <w:proofErr w:type="gramStart"/>
      <w:r>
        <w:rPr>
          <w:highlight w:val="cyan"/>
        </w:rPr>
        <w:t>)</w:t>
      </w:r>
      <w:proofErr w:type="gramEnd"/>
    </w:p>
    <w:p w:rsidR="00722CDF" w:rsidRDefault="00722CDF" w:rsidP="00722CD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  <w:rPr>
          <w:highlight w:val="cyan"/>
        </w:rPr>
      </w:pPr>
      <w:r>
        <w:rPr>
          <w:highlight w:val="cyan"/>
        </w:rPr>
        <w:t>Tentativa de excluir qualquer histórico sendo que o mesmo não seja o ultimo histórico do mesmo evento para o mesmo edital. O sistema emite a mensagem MSG0767 ("Não é possível excluir este histórico. Só é possível excluir o último histórico."</w:t>
      </w:r>
      <w:proofErr w:type="gramStart"/>
      <w:r>
        <w:rPr>
          <w:highlight w:val="cyan"/>
        </w:rPr>
        <w:t>)</w:t>
      </w:r>
      <w:proofErr w:type="gramEnd"/>
    </w:p>
    <w:p w:rsidR="00722CDF" w:rsidRDefault="00722CDF" w:rsidP="00722CDF">
      <w:pPr>
        <w:pStyle w:val="Ttulo4"/>
        <w:numPr>
          <w:ilvl w:val="0"/>
          <w:numId w:val="0"/>
        </w:numPr>
        <w:ind w:left="1080"/>
      </w:pPr>
    </w:p>
    <w:p w:rsidR="00722CDF" w:rsidRDefault="00722CDF" w:rsidP="00722CDF">
      <w:pPr>
        <w:pStyle w:val="Ttulo2"/>
      </w:pPr>
      <w:r>
        <w:rPr>
          <w:vanish/>
        </w:rPr>
        <w:t xml:space="preserve">UCS415 </w:t>
      </w:r>
      <w:bookmarkStart w:id="25" w:name="_Toc404606805"/>
      <w:r>
        <w:t>Listar Cronograma de Concurso</w:t>
      </w:r>
      <w:bookmarkEnd w:id="25"/>
      <w:r>
        <w:t> </w:t>
      </w:r>
    </w:p>
    <w:p w:rsidR="00722CDF" w:rsidRDefault="00722CDF" w:rsidP="00722CDF">
      <w:pPr>
        <w:pStyle w:val="Ttulo3"/>
        <w:keepNext w:val="0"/>
        <w:widowControl w:val="0"/>
        <w:spacing w:before="120" w:line="240" w:lineRule="auto"/>
      </w:pPr>
      <w:bookmarkStart w:id="26" w:name="_Toc404606806"/>
      <w:r>
        <w:t>Fluxo Básico</w:t>
      </w:r>
      <w:bookmarkEnd w:id="26"/>
    </w:p>
    <w:p w:rsidR="00722CDF" w:rsidRDefault="00722CDF" w:rsidP="00722CD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ator solicita a funcionalidade manutenção de Cronograma do Concurso.</w:t>
      </w:r>
    </w:p>
    <w:p w:rsidR="00722CDF" w:rsidRDefault="00722CDF" w:rsidP="00722CD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 xml:space="preserve">O sistema exibe os filtros de pesquisa. </w:t>
      </w:r>
    </w:p>
    <w:p w:rsidR="00722CDF" w:rsidRDefault="00722CDF" w:rsidP="00722CD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ator informa os dados necessários e submete a operação.</w:t>
      </w:r>
    </w:p>
    <w:p w:rsidR="00722CDF" w:rsidRDefault="00722CDF" w:rsidP="00722CD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sistema exibe uma lista dos dados referentes aos eventos do cronograma de um edital de concurso.</w:t>
      </w:r>
    </w:p>
    <w:p w:rsidR="00722CDF" w:rsidRDefault="00722CDF" w:rsidP="00722CDF">
      <w:pPr>
        <w:pStyle w:val="Ttulo1"/>
        <w:keepNext w:val="0"/>
        <w:widowControl w:val="0"/>
        <w:spacing w:before="0" w:line="240" w:lineRule="auto"/>
      </w:pPr>
      <w:r>
        <w:br w:type="page"/>
      </w:r>
      <w:bookmarkStart w:id="27" w:name="_Toc404606807"/>
      <w:r>
        <w:lastRenderedPageBreak/>
        <w:t>Anexos</w:t>
      </w:r>
      <w:bookmarkEnd w:id="27"/>
    </w:p>
    <w:p w:rsidR="00722CDF" w:rsidRDefault="00722CDF" w:rsidP="00722CDF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28" w:name="_Toc404606808"/>
      <w:r>
        <w:t>Regras para</w:t>
      </w:r>
      <w:bookmarkEnd w:id="28"/>
      <w:r>
        <w:t xml:space="preserve"> </w:t>
      </w:r>
    </w:p>
    <w:p w:rsidR="00722CDF" w:rsidRDefault="00722CDF" w:rsidP="00722CDF">
      <w:pPr>
        <w:ind w:left="1418"/>
        <w:rPr>
          <w:rFonts w:cs="Arial"/>
          <w:highlight w:val="cyan"/>
        </w:rPr>
      </w:pPr>
      <w:r>
        <w:rPr>
          <w:rFonts w:cs="Arial"/>
          <w:highlight w:val="cyan"/>
        </w:rPr>
        <w:t>O sistema recupera o histórico anterior do evento, caso o evento seja Inscrição, validar:</w:t>
      </w:r>
    </w:p>
    <w:p w:rsidR="00722CDF" w:rsidRDefault="00722CDF" w:rsidP="00722CDF">
      <w:pPr>
        <w:numPr>
          <w:ilvl w:val="0"/>
          <w:numId w:val="19"/>
        </w:numPr>
        <w:spacing w:line="240" w:lineRule="auto"/>
        <w:jc w:val="left"/>
        <w:rPr>
          <w:rFonts w:cs="Arial"/>
          <w:highlight w:val="cyan"/>
        </w:rPr>
      </w:pPr>
      <w:r>
        <w:rPr>
          <w:rFonts w:cs="Arial"/>
          <w:highlight w:val="cyan"/>
        </w:rPr>
        <w:t>A data de inicio do histórico anterior, não pode ser menor que a data de inicio da validade do concurso.</w:t>
      </w:r>
    </w:p>
    <w:p w:rsidR="00722CDF" w:rsidRDefault="00722CDF" w:rsidP="00722CDF">
      <w:pPr>
        <w:numPr>
          <w:ilvl w:val="0"/>
          <w:numId w:val="19"/>
        </w:numPr>
        <w:spacing w:line="240" w:lineRule="auto"/>
        <w:jc w:val="left"/>
        <w:rPr>
          <w:rFonts w:cs="Arial"/>
          <w:highlight w:val="cyan"/>
        </w:rPr>
      </w:pPr>
      <w:r>
        <w:rPr>
          <w:rFonts w:cs="Arial"/>
          <w:highlight w:val="cyan"/>
        </w:rPr>
        <w:t>A data final da inscrição não pode ser maior que a data de inicio da confirmação.</w:t>
      </w:r>
    </w:p>
    <w:p w:rsidR="00722CDF" w:rsidRDefault="00722CDF" w:rsidP="00722CDF">
      <w:pPr>
        <w:ind w:left="1418"/>
        <w:rPr>
          <w:rFonts w:cs="Arial"/>
          <w:highlight w:val="cyan"/>
        </w:rPr>
      </w:pPr>
      <w:r>
        <w:rPr>
          <w:rFonts w:cs="Arial"/>
          <w:highlight w:val="cyan"/>
        </w:rPr>
        <w:t>Caso seja de Confirmação:</w:t>
      </w:r>
    </w:p>
    <w:p w:rsidR="00722CDF" w:rsidRDefault="00722CDF" w:rsidP="00722CDF">
      <w:pPr>
        <w:numPr>
          <w:ilvl w:val="0"/>
          <w:numId w:val="20"/>
        </w:numPr>
        <w:spacing w:line="240" w:lineRule="auto"/>
        <w:jc w:val="left"/>
        <w:rPr>
          <w:rFonts w:cs="Arial"/>
          <w:highlight w:val="cyan"/>
        </w:rPr>
      </w:pPr>
      <w:r>
        <w:rPr>
          <w:rFonts w:cs="Arial"/>
          <w:highlight w:val="cyan"/>
        </w:rPr>
        <w:t>A data de inicio do histórico anterior não pode ser menor que a data final da inscrição.</w:t>
      </w:r>
    </w:p>
    <w:p w:rsidR="00722CDF" w:rsidRDefault="00722CDF" w:rsidP="00722CDF">
      <w:pPr>
        <w:numPr>
          <w:ilvl w:val="0"/>
          <w:numId w:val="20"/>
        </w:numPr>
        <w:spacing w:line="240" w:lineRule="auto"/>
        <w:jc w:val="left"/>
        <w:rPr>
          <w:rFonts w:cs="Arial"/>
          <w:highlight w:val="cyan"/>
        </w:rPr>
      </w:pPr>
      <w:r>
        <w:rPr>
          <w:rFonts w:cs="Arial"/>
          <w:highlight w:val="cyan"/>
        </w:rPr>
        <w:t>A data final do histórico anterior não pode ser maior que a data de inicio de homologação.</w:t>
      </w:r>
    </w:p>
    <w:p w:rsidR="00722CDF" w:rsidRDefault="00722CDF" w:rsidP="00722CDF">
      <w:pPr>
        <w:ind w:left="1418"/>
        <w:rPr>
          <w:rFonts w:cs="Arial"/>
          <w:highlight w:val="cyan"/>
        </w:rPr>
      </w:pPr>
      <w:r>
        <w:rPr>
          <w:rFonts w:cs="Arial"/>
          <w:highlight w:val="cyan"/>
        </w:rPr>
        <w:t>Caso seja de Homologação:</w:t>
      </w:r>
    </w:p>
    <w:p w:rsidR="00722CDF" w:rsidRDefault="00722CDF" w:rsidP="00722CDF">
      <w:pPr>
        <w:numPr>
          <w:ilvl w:val="0"/>
          <w:numId w:val="20"/>
        </w:numPr>
        <w:spacing w:line="240" w:lineRule="auto"/>
        <w:jc w:val="left"/>
        <w:rPr>
          <w:rFonts w:cs="Arial"/>
          <w:highlight w:val="cyan"/>
        </w:rPr>
      </w:pPr>
      <w:r>
        <w:rPr>
          <w:rFonts w:cs="Arial"/>
          <w:highlight w:val="cyan"/>
        </w:rPr>
        <w:t>A data de inicio do histórico anterior não pode ser menor que a data final da confirmação.</w:t>
      </w:r>
    </w:p>
    <w:p w:rsidR="00722CDF" w:rsidRDefault="00722CDF" w:rsidP="00722CDF">
      <w:pPr>
        <w:numPr>
          <w:ilvl w:val="0"/>
          <w:numId w:val="20"/>
        </w:numPr>
        <w:spacing w:line="240" w:lineRule="auto"/>
        <w:jc w:val="left"/>
        <w:rPr>
          <w:rFonts w:cs="Arial"/>
          <w:highlight w:val="cyan"/>
        </w:rPr>
      </w:pPr>
      <w:r>
        <w:rPr>
          <w:rFonts w:cs="Arial"/>
          <w:highlight w:val="cyan"/>
        </w:rPr>
        <w:t>A data final do histórico anterior não pode ser maior que a data de inicio da primeira etapa do concurso e da data final do período de vigência do edital.</w:t>
      </w:r>
    </w:p>
    <w:p w:rsidR="00722CDF" w:rsidRDefault="00722CDF" w:rsidP="00722CDF">
      <w:pPr>
        <w:ind w:left="1418"/>
        <w:rPr>
          <w:rFonts w:cs="Arial"/>
          <w:highlight w:val="cyan"/>
        </w:rPr>
      </w:pPr>
      <w:r>
        <w:rPr>
          <w:rFonts w:cs="Arial"/>
          <w:highlight w:val="cyan"/>
        </w:rPr>
        <w:t>Caso seja de Validade do edital:</w:t>
      </w:r>
    </w:p>
    <w:p w:rsidR="00722CDF" w:rsidRDefault="00722CDF" w:rsidP="00722CDF">
      <w:pPr>
        <w:numPr>
          <w:ilvl w:val="0"/>
          <w:numId w:val="20"/>
        </w:numPr>
        <w:spacing w:line="240" w:lineRule="auto"/>
        <w:jc w:val="left"/>
        <w:rPr>
          <w:rFonts w:cs="Arial"/>
          <w:highlight w:val="cyan"/>
        </w:rPr>
      </w:pPr>
      <w:r>
        <w:rPr>
          <w:rFonts w:cs="Arial"/>
          <w:highlight w:val="cyan"/>
        </w:rPr>
        <w:t>A data de inicio do histórico anterior não pode ser maior que a data de inicio da inscrição.</w:t>
      </w:r>
    </w:p>
    <w:p w:rsidR="00722CDF" w:rsidRDefault="00722CDF" w:rsidP="00722CDF">
      <w:pPr>
        <w:numPr>
          <w:ilvl w:val="0"/>
          <w:numId w:val="20"/>
        </w:numPr>
        <w:spacing w:line="240" w:lineRule="auto"/>
        <w:jc w:val="left"/>
        <w:rPr>
          <w:rFonts w:cs="Arial"/>
        </w:rPr>
      </w:pPr>
      <w:r>
        <w:rPr>
          <w:rFonts w:cs="Arial"/>
          <w:highlight w:val="cyan"/>
        </w:rPr>
        <w:t>A data final do histórico anterior não pode ser menor que a data de final da ultima etapa do concurso.</w:t>
      </w:r>
    </w:p>
    <w:p w:rsidR="00722CDF" w:rsidRDefault="00722CDF" w:rsidP="00722CDF">
      <w:pPr>
        <w:ind w:left="2490"/>
        <w:rPr>
          <w:rFonts w:cs="Arial"/>
        </w:rPr>
      </w:pPr>
    </w:p>
    <w:p w:rsidR="00722CDF" w:rsidRDefault="00722CDF" w:rsidP="00722CDF">
      <w:pPr>
        <w:rPr>
          <w:rFonts w:cs="Arial"/>
        </w:rPr>
      </w:pPr>
    </w:p>
    <w:p w:rsidR="00722CDF" w:rsidRDefault="00722CDF" w:rsidP="00722CDF">
      <w:pPr>
        <w:widowControl w:val="0"/>
        <w:ind w:left="540"/>
        <w:rPr>
          <w:rFonts w:cs="Arial"/>
        </w:rPr>
      </w:pPr>
    </w:p>
    <w:p w:rsidR="00F67B40" w:rsidRDefault="00F67B40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722CDF" w:rsidRDefault="00722CDF" w:rsidP="00722CDF">
      <w:pPr>
        <w:pStyle w:val="Ttulo1"/>
        <w:keepNext w:val="0"/>
        <w:widowControl w:val="0"/>
        <w:spacing w:before="0" w:line="240" w:lineRule="auto"/>
        <w:rPr>
          <w:rFonts w:eastAsia="Arial Unicode MS"/>
        </w:rPr>
      </w:pPr>
      <w:bookmarkStart w:id="29" w:name="_Toc404606809"/>
      <w:r>
        <w:lastRenderedPageBreak/>
        <w:t>Revisões</w:t>
      </w:r>
      <w:bookmarkEnd w:id="29"/>
    </w:p>
    <w:p w:rsidR="00722CDF" w:rsidRDefault="00722CDF" w:rsidP="00722CDF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722CDF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22CDF" w:rsidRPr="00722CDF" w:rsidRDefault="00722CDF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22CDF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22CDF" w:rsidRPr="00722CDF" w:rsidRDefault="00722CDF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22CDF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22CDF" w:rsidRPr="00722CDF" w:rsidRDefault="00722CDF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22CDF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22CDF" w:rsidRPr="00722CDF" w:rsidRDefault="00722CDF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722CDF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22CDF" w:rsidRPr="00722CDF" w:rsidRDefault="00722CDF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22CDF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722CDF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2CDF" w:rsidRDefault="00722CDF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2CDF" w:rsidRDefault="00722CDF" w:rsidP="00F67B4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2CDF" w:rsidRDefault="00722CD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2CDF" w:rsidRDefault="00722CD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2CDF" w:rsidRDefault="00722CD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22CDF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2CDF" w:rsidRDefault="00722CDF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2CDF" w:rsidRPr="00F67B40" w:rsidRDefault="00722CDF" w:rsidP="00F67B40">
            <w:pPr>
              <w:widowControl w:val="0"/>
              <w:ind w:left="0"/>
              <w:rPr>
                <w:rFonts w:cs="Arial"/>
                <w:sz w:val="16"/>
              </w:rPr>
            </w:pPr>
            <w:r w:rsidRPr="00F67B40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2CDF" w:rsidRDefault="00722CD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2CDF" w:rsidRDefault="00722CD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2CDF" w:rsidRDefault="00722CD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22CDF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2CDF" w:rsidRDefault="00722CDF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2CDF" w:rsidRPr="00F67B40" w:rsidRDefault="00722CDF" w:rsidP="00F67B40">
            <w:pPr>
              <w:widowControl w:val="0"/>
              <w:ind w:left="0"/>
              <w:rPr>
                <w:rFonts w:cs="Arial"/>
                <w:sz w:val="16"/>
              </w:rPr>
            </w:pPr>
            <w:r w:rsidRPr="00F67B40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2CDF" w:rsidRDefault="00722CD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2CDF" w:rsidRDefault="00722CD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2CDF" w:rsidRDefault="00722CD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22CDF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CDF" w:rsidRDefault="00722CDF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2CDF" w:rsidRPr="00F67B40" w:rsidRDefault="00722CDF" w:rsidP="00F67B40">
            <w:pPr>
              <w:widowControl w:val="0"/>
              <w:ind w:left="0"/>
              <w:rPr>
                <w:rFonts w:cs="Arial"/>
                <w:sz w:val="16"/>
              </w:rPr>
            </w:pPr>
            <w:r w:rsidRPr="00F67B40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2CDF" w:rsidRDefault="00722CD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2CDF" w:rsidRDefault="00722CD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2CDF" w:rsidRDefault="00722CD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22CDF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2CDF" w:rsidRDefault="00722CDF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CDF" w:rsidRPr="00F67B40" w:rsidRDefault="00722CDF" w:rsidP="00F67B40">
            <w:pPr>
              <w:widowControl w:val="0"/>
              <w:ind w:left="0"/>
              <w:rPr>
                <w:rFonts w:cs="Arial"/>
                <w:sz w:val="16"/>
              </w:rPr>
            </w:pPr>
            <w:r w:rsidRPr="00F67B40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2CDF" w:rsidRDefault="00722CD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2CDF" w:rsidRDefault="00722CD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2CDF" w:rsidRDefault="00722CD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22CDF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2CDF" w:rsidRDefault="00722CDF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CDF" w:rsidRPr="00F67B40" w:rsidRDefault="00722CDF" w:rsidP="00F67B40">
            <w:pPr>
              <w:widowControl w:val="0"/>
              <w:ind w:left="0"/>
              <w:rPr>
                <w:rFonts w:cs="Arial"/>
                <w:sz w:val="16"/>
              </w:rPr>
            </w:pPr>
            <w:r w:rsidRPr="00F67B40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CDF" w:rsidRDefault="00722CD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CDF" w:rsidRDefault="00722CD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CDF" w:rsidRDefault="00722CD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22CDF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22CDF" w:rsidRDefault="00722CDF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2CDF" w:rsidRPr="00F67B40" w:rsidRDefault="00722CDF" w:rsidP="00F67B40">
            <w:pPr>
              <w:widowControl w:val="0"/>
              <w:ind w:left="0"/>
              <w:rPr>
                <w:rFonts w:cs="Arial"/>
                <w:sz w:val="16"/>
              </w:rPr>
            </w:pPr>
            <w:r w:rsidRPr="00F67B40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2CDF" w:rsidRDefault="00722CD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2CDF" w:rsidRDefault="00722CD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2CDF" w:rsidRDefault="00722CD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22CDF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22CDF" w:rsidRDefault="00722CDF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2CDF" w:rsidRPr="00F67B40" w:rsidRDefault="00722CDF" w:rsidP="00F67B40">
            <w:pPr>
              <w:widowControl w:val="0"/>
              <w:ind w:left="0"/>
              <w:rPr>
                <w:rFonts w:cs="Arial"/>
                <w:sz w:val="16"/>
              </w:rPr>
            </w:pPr>
            <w:r w:rsidRPr="00F67B40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2CDF" w:rsidRDefault="00722CD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2CDF" w:rsidRDefault="00722CD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2CDF" w:rsidRDefault="00722CD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22CDF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22CDF" w:rsidRDefault="00722CDF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2CDF" w:rsidRPr="00F67B40" w:rsidRDefault="00722CDF" w:rsidP="00F67B40">
            <w:pPr>
              <w:widowControl w:val="0"/>
              <w:ind w:left="0"/>
              <w:rPr>
                <w:rFonts w:cs="Arial"/>
                <w:sz w:val="16"/>
              </w:rPr>
            </w:pPr>
            <w:r w:rsidRPr="00F67B40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2CDF" w:rsidRDefault="00722CD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2CDF" w:rsidRDefault="00722CD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2CDF" w:rsidRDefault="00722CD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22CDF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22CDF" w:rsidRDefault="00722CDF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2CDF" w:rsidRPr="00F67B40" w:rsidRDefault="00722CDF" w:rsidP="00F67B40">
            <w:pPr>
              <w:widowControl w:val="0"/>
              <w:ind w:left="0"/>
              <w:rPr>
                <w:rFonts w:cs="Arial"/>
                <w:sz w:val="16"/>
              </w:rPr>
            </w:pPr>
            <w:r w:rsidRPr="00F67B40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2CDF" w:rsidRDefault="00722CD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2CDF" w:rsidRDefault="00722CD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2CDF" w:rsidRDefault="00722CD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22CDF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22CDF" w:rsidRDefault="00722CDF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2CDF" w:rsidRPr="00F67B40" w:rsidRDefault="00722CDF" w:rsidP="00F67B40">
            <w:pPr>
              <w:widowControl w:val="0"/>
              <w:ind w:left="0"/>
              <w:rPr>
                <w:rFonts w:cs="Arial"/>
                <w:sz w:val="16"/>
              </w:rPr>
            </w:pPr>
            <w:r w:rsidRPr="00F67B40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2CDF" w:rsidRDefault="00722CD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2CDF" w:rsidRDefault="00722CD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2CDF" w:rsidRDefault="00722CD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22CDF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22CDF" w:rsidRDefault="00722CDF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2CDF" w:rsidRPr="00F67B40" w:rsidRDefault="00722CDF" w:rsidP="00F67B40">
            <w:pPr>
              <w:widowControl w:val="0"/>
              <w:ind w:left="0"/>
              <w:rPr>
                <w:rFonts w:cs="Arial"/>
                <w:sz w:val="16"/>
              </w:rPr>
            </w:pPr>
            <w:r w:rsidRPr="00F67B40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2CDF" w:rsidRDefault="00722CD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2CDF" w:rsidRDefault="00722CD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2CDF" w:rsidRDefault="00722CD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22CDF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2CDF" w:rsidRDefault="00722CDF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2CDF" w:rsidRPr="00F67B40" w:rsidRDefault="00722CDF" w:rsidP="00F67B40">
            <w:pPr>
              <w:widowControl w:val="0"/>
              <w:ind w:left="0"/>
              <w:rPr>
                <w:rFonts w:cs="Arial"/>
                <w:sz w:val="16"/>
              </w:rPr>
            </w:pPr>
            <w:r w:rsidRPr="00F67B40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2CDF" w:rsidRDefault="00722CD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2CDF" w:rsidRDefault="00722CD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2CDF" w:rsidRDefault="00722CD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22CDF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2CDF" w:rsidRDefault="00722CDF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2CDF" w:rsidRPr="00F67B40" w:rsidRDefault="00722CDF" w:rsidP="00F67B40">
            <w:pPr>
              <w:widowControl w:val="0"/>
              <w:ind w:left="0"/>
              <w:rPr>
                <w:rFonts w:cs="Arial"/>
                <w:sz w:val="16"/>
              </w:rPr>
            </w:pPr>
            <w:r w:rsidRPr="00F67B40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2CDF" w:rsidRDefault="00722CD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2CDF" w:rsidRDefault="00722CD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2CDF" w:rsidRDefault="00722CD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22CDF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22CDF" w:rsidRDefault="00722CDF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22CDF" w:rsidRDefault="00722CDF" w:rsidP="00F67B40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22CDF" w:rsidRDefault="00722CD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22CDF" w:rsidRDefault="00722CD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22CDF" w:rsidRDefault="00722CD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722CDF" w:rsidRDefault="00722CDF" w:rsidP="00722CDF">
      <w:pPr>
        <w:pStyle w:val="Recuodecorpodetexto"/>
      </w:pPr>
    </w:p>
    <w:p w:rsidR="00722CDF" w:rsidRDefault="00722CDF" w:rsidP="00722CDF"/>
    <w:p w:rsidR="00F41655" w:rsidRPr="00722CDF" w:rsidRDefault="00F41655" w:rsidP="00722CDF"/>
    <w:sectPr w:rsidR="00F41655" w:rsidRPr="00722CDF" w:rsidSect="00BD350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2CDF" w:rsidRDefault="00722CDF" w:rsidP="002908D9">
      <w:r>
        <w:separator/>
      </w:r>
    </w:p>
  </w:endnote>
  <w:endnote w:type="continuationSeparator" w:id="0">
    <w:p w:rsidR="00722CDF" w:rsidRDefault="00722CDF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F67B40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722CDF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Paulo Bahia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722CDF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proofErr w:type="spellStart"/>
          <w:r>
            <w:rPr>
              <w:sz w:val="20"/>
              <w:szCs w:val="20"/>
            </w:rPr>
            <w:t>Emran</w:t>
          </w:r>
          <w:proofErr w:type="spellEnd"/>
          <w:r>
            <w:rPr>
              <w:sz w:val="20"/>
              <w:szCs w:val="20"/>
            </w:rPr>
            <w:t xml:space="preserve"> Omar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5312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722CDF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</w:t>
          </w:r>
          <w:proofErr w:type="gramStart"/>
          <w:r w:rsidR="00010C94">
            <w:rPr>
              <w:b/>
              <w:sz w:val="20"/>
              <w:szCs w:val="20"/>
            </w:rPr>
            <w:t xml:space="preserve"> </w:t>
          </w:r>
          <w:r w:rsidR="00722CDF">
            <w:rPr>
              <w:b/>
              <w:sz w:val="20"/>
              <w:szCs w:val="20"/>
            </w:rPr>
            <w:t xml:space="preserve"> </w:t>
          </w:r>
          <w:proofErr w:type="gramEnd"/>
          <w:r w:rsidR="00722CDF">
            <w:rPr>
              <w:b/>
              <w:sz w:val="20"/>
              <w:szCs w:val="20"/>
            </w:rPr>
            <w:t>Processo Seletivo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BD3501" w:rsidRPr="00BD3501">
            <w:rPr>
              <w:b/>
              <w:sz w:val="20"/>
              <w:szCs w:val="20"/>
            </w:rPr>
            <w:t xml:space="preserve">UCS </w:t>
          </w:r>
          <w:r w:rsidR="00722CDF">
            <w:rPr>
              <w:b/>
              <w:sz w:val="20"/>
              <w:szCs w:val="20"/>
            </w:rPr>
            <w:t>UCS0329</w:t>
          </w:r>
          <w:r w:rsidR="00BD3501" w:rsidRPr="00BD3501">
            <w:rPr>
              <w:b/>
              <w:sz w:val="20"/>
              <w:szCs w:val="20"/>
            </w:rPr>
            <w:t xml:space="preserve"> - &lt;Nome do caso de uso&gt;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2CDF" w:rsidRDefault="00722CDF" w:rsidP="002908D9">
      <w:r>
        <w:separator/>
      </w:r>
    </w:p>
  </w:footnote>
  <w:footnote w:type="continuationSeparator" w:id="0">
    <w:p w:rsidR="00722CDF" w:rsidRDefault="00722CDF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2CDF" w:rsidRDefault="00722CDF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193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48FC218B"/>
    <w:multiLevelType w:val="hybridMultilevel"/>
    <w:tmpl w:val="F1529ECE"/>
    <w:lvl w:ilvl="0" w:tplc="04160001">
      <w:start w:val="1"/>
      <w:numFmt w:val="bullet"/>
      <w:lvlText w:val=""/>
      <w:lvlJc w:val="left"/>
      <w:pPr>
        <w:tabs>
          <w:tab w:val="num" w:pos="2850"/>
        </w:tabs>
        <w:ind w:left="285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3570"/>
        </w:tabs>
        <w:ind w:left="357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4290"/>
        </w:tabs>
        <w:ind w:left="429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5010"/>
        </w:tabs>
        <w:ind w:left="501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730"/>
        </w:tabs>
        <w:ind w:left="573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6450"/>
        </w:tabs>
        <w:ind w:left="645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7170"/>
        </w:tabs>
        <w:ind w:left="717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890"/>
        </w:tabs>
        <w:ind w:left="789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8610"/>
        </w:tabs>
        <w:ind w:left="8610" w:hanging="360"/>
      </w:pPr>
      <w:rPr>
        <w:rFonts w:ascii="Wingdings" w:hAnsi="Wingdings" w:hint="default"/>
      </w:rPr>
    </w:lvl>
  </w:abstractNum>
  <w:abstractNum w:abstractNumId="1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2EF077A"/>
    <w:multiLevelType w:val="hybridMultilevel"/>
    <w:tmpl w:val="112ACACA"/>
    <w:lvl w:ilvl="0" w:tplc="04160001">
      <w:start w:val="1"/>
      <w:numFmt w:val="bullet"/>
      <w:lvlText w:val=""/>
      <w:lvlJc w:val="left"/>
      <w:pPr>
        <w:tabs>
          <w:tab w:val="num" w:pos="2850"/>
        </w:tabs>
        <w:ind w:left="285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3570"/>
        </w:tabs>
        <w:ind w:left="357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4290"/>
        </w:tabs>
        <w:ind w:left="429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5010"/>
        </w:tabs>
        <w:ind w:left="501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730"/>
        </w:tabs>
        <w:ind w:left="573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6450"/>
        </w:tabs>
        <w:ind w:left="645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7170"/>
        </w:tabs>
        <w:ind w:left="717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890"/>
        </w:tabs>
        <w:ind w:left="789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8610"/>
        </w:tabs>
        <w:ind w:left="8610" w:hanging="360"/>
      </w:pPr>
      <w:rPr>
        <w:rFonts w:ascii="Wingdings" w:hAnsi="Wingdings" w:hint="default"/>
      </w:rPr>
    </w:lvl>
  </w:abstractNum>
  <w:abstractNum w:abstractNumId="16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7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8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1"/>
  </w:num>
  <w:num w:numId="3">
    <w:abstractNumId w:val="3"/>
  </w:num>
  <w:num w:numId="4">
    <w:abstractNumId w:val="19"/>
  </w:num>
  <w:num w:numId="5">
    <w:abstractNumId w:val="13"/>
  </w:num>
  <w:num w:numId="6">
    <w:abstractNumId w:val="18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6"/>
  </w:num>
  <w:num w:numId="12">
    <w:abstractNumId w:val="14"/>
  </w:num>
  <w:num w:numId="13">
    <w:abstractNumId w:val="2"/>
  </w:num>
  <w:num w:numId="14">
    <w:abstractNumId w:val="10"/>
  </w:num>
  <w:num w:numId="15">
    <w:abstractNumId w:val="5"/>
  </w:num>
  <w:num w:numId="16">
    <w:abstractNumId w:val="12"/>
  </w:num>
  <w:num w:numId="17">
    <w:abstractNumId w:val="4"/>
  </w:num>
  <w:num w:numId="18">
    <w:abstractNumId w:val="17"/>
  </w:num>
  <w:num w:numId="19">
    <w:abstractNumId w:val="9"/>
  </w:num>
  <w:num w:numId="20">
    <w:abstractNumId w:val="15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2CDF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5F7511"/>
    <w:rsid w:val="00616D7E"/>
    <w:rsid w:val="00623E87"/>
    <w:rsid w:val="00652148"/>
    <w:rsid w:val="00722CDF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67B40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22CDF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722CDF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22CDF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722CDF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722CDF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722CDF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722CDF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722CDF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722CDF"/>
    <w:pPr>
      <w:ind w:left="0"/>
    </w:pPr>
  </w:style>
  <w:style w:type="paragraph" w:styleId="ndicedeilustraes">
    <w:name w:val="table of figures"/>
    <w:basedOn w:val="Normal"/>
    <w:next w:val="Normal"/>
    <w:semiHidden/>
    <w:rsid w:val="00722CDF"/>
  </w:style>
  <w:style w:type="paragraph" w:styleId="Sumrio2">
    <w:name w:val="toc 2"/>
    <w:basedOn w:val="Normal"/>
    <w:next w:val="Normal"/>
    <w:autoRedefine/>
    <w:uiPriority w:val="39"/>
    <w:rsid w:val="00722CDF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722CDF"/>
    <w:pPr>
      <w:ind w:left="480"/>
    </w:pPr>
  </w:style>
  <w:style w:type="character" w:styleId="Hyperlink">
    <w:name w:val="Hyperlink"/>
    <w:basedOn w:val="Fontepargpadro"/>
    <w:uiPriority w:val="99"/>
    <w:rsid w:val="00722CDF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722CD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722CDF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722CDF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722CDF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722CDF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722CDF"/>
    <w:rPr>
      <w:sz w:val="16"/>
    </w:rPr>
  </w:style>
  <w:style w:type="character" w:styleId="Nmerodepgina">
    <w:name w:val="page number"/>
    <w:basedOn w:val="Fontepargpadro"/>
    <w:rsid w:val="00722CDF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722CDF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722CD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22CDF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722CDF"/>
  </w:style>
  <w:style w:type="paragraph" w:styleId="Corpodetexto">
    <w:name w:val="Body Text"/>
    <w:basedOn w:val="Normal"/>
    <w:link w:val="CorpodetextoChar"/>
    <w:rsid w:val="00722CDF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722CDF"/>
    <w:rPr>
      <w:rFonts w:eastAsia="Arial Unicode MS"/>
    </w:rPr>
  </w:style>
  <w:style w:type="paragraph" w:customStyle="1" w:styleId="tabletext">
    <w:name w:val="tabletext"/>
    <w:basedOn w:val="Normal"/>
    <w:rsid w:val="00722CDF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722CDF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722CDF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722CDF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722CDF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722CDF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722CDF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722CDF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722CDF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722CDF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22CDF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722CDF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22CDF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722CDF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722CDF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722CDF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722CDF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722CDF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722CDF"/>
    <w:pPr>
      <w:ind w:left="0"/>
    </w:pPr>
  </w:style>
  <w:style w:type="paragraph" w:styleId="ndicedeilustraes">
    <w:name w:val="table of figures"/>
    <w:basedOn w:val="Normal"/>
    <w:next w:val="Normal"/>
    <w:semiHidden/>
    <w:rsid w:val="00722CDF"/>
  </w:style>
  <w:style w:type="paragraph" w:styleId="Sumrio2">
    <w:name w:val="toc 2"/>
    <w:basedOn w:val="Normal"/>
    <w:next w:val="Normal"/>
    <w:autoRedefine/>
    <w:uiPriority w:val="39"/>
    <w:rsid w:val="00722CDF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722CDF"/>
    <w:pPr>
      <w:ind w:left="480"/>
    </w:pPr>
  </w:style>
  <w:style w:type="character" w:styleId="Hyperlink">
    <w:name w:val="Hyperlink"/>
    <w:basedOn w:val="Fontepargpadro"/>
    <w:uiPriority w:val="99"/>
    <w:rsid w:val="00722CDF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722CD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722CDF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722CDF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722CDF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722CDF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722CDF"/>
    <w:rPr>
      <w:sz w:val="16"/>
    </w:rPr>
  </w:style>
  <w:style w:type="character" w:styleId="Nmerodepgina">
    <w:name w:val="page number"/>
    <w:basedOn w:val="Fontepargpadro"/>
    <w:rsid w:val="00722CDF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722CDF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722CD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22CDF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722CDF"/>
  </w:style>
  <w:style w:type="paragraph" w:styleId="Corpodetexto">
    <w:name w:val="Body Text"/>
    <w:basedOn w:val="Normal"/>
    <w:link w:val="CorpodetextoChar"/>
    <w:rsid w:val="00722CDF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722CDF"/>
    <w:rPr>
      <w:rFonts w:eastAsia="Arial Unicode MS"/>
    </w:rPr>
  </w:style>
  <w:style w:type="paragraph" w:customStyle="1" w:styleId="tabletext">
    <w:name w:val="tabletext"/>
    <w:basedOn w:val="Normal"/>
    <w:rsid w:val="00722CDF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722CDF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722CDF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722CDF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722CDF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722CDF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722CDF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722CDF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722CDF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722CDF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7BC5BB-CE4A-410B-A7B8-7213B02560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12</Pages>
  <Words>1917</Words>
  <Characters>11134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13025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2014-11-09T03:25:00Z</cp:lastPrinted>
  <dcterms:created xsi:type="dcterms:W3CDTF">2014-11-09T03:24:00Z</dcterms:created>
  <dcterms:modified xsi:type="dcterms:W3CDTF">2014-11-24T17:37:00Z</dcterms:modified>
</cp:coreProperties>
</file>