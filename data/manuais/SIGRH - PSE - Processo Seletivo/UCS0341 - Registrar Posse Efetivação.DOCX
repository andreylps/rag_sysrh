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5F9F" w:rsidRDefault="00915F9F" w:rsidP="00915F9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15F9F" w:rsidRDefault="00915F9F" w:rsidP="00915F9F">
      <w:pPr>
        <w:widowControl w:val="0"/>
        <w:rPr>
          <w:rFonts w:cs="Arial"/>
          <w:sz w:val="20"/>
        </w:rPr>
      </w:pPr>
    </w:p>
    <w:p w:rsidR="00915F9F" w:rsidRDefault="00915F9F" w:rsidP="00915F9F">
      <w:pPr>
        <w:widowControl w:val="0"/>
        <w:rPr>
          <w:rFonts w:cs="Arial"/>
          <w:sz w:val="20"/>
        </w:rPr>
      </w:pPr>
    </w:p>
    <w:p w:rsidR="00915F9F" w:rsidRDefault="00915F9F" w:rsidP="00915F9F">
      <w:pPr>
        <w:widowControl w:val="0"/>
        <w:rPr>
          <w:rFonts w:cs="Arial"/>
          <w:sz w:val="20"/>
        </w:rPr>
      </w:pPr>
    </w:p>
    <w:p w:rsidR="00915F9F" w:rsidRDefault="00915F9F" w:rsidP="00915F9F">
      <w:pPr>
        <w:widowControl w:val="0"/>
        <w:rPr>
          <w:rFonts w:cs="Arial"/>
          <w:sz w:val="20"/>
        </w:rPr>
      </w:pPr>
    </w:p>
    <w:p w:rsidR="00915F9F" w:rsidRDefault="00915F9F" w:rsidP="00915F9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15F9F" w:rsidRDefault="00915F9F" w:rsidP="00915F9F">
      <w:pPr>
        <w:widowControl w:val="0"/>
        <w:rPr>
          <w:rFonts w:cs="Arial"/>
          <w:sz w:val="20"/>
          <w:u w:val="single"/>
        </w:rPr>
      </w:pPr>
    </w:p>
    <w:p w:rsidR="00915F9F" w:rsidRDefault="00915F9F" w:rsidP="00915F9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15F9F" w:rsidRDefault="00915F9F" w:rsidP="00915F9F">
      <w:pPr>
        <w:widowControl w:val="0"/>
        <w:rPr>
          <w:rFonts w:cs="Arial"/>
          <w:sz w:val="20"/>
        </w:rPr>
      </w:pPr>
    </w:p>
    <w:p w:rsidR="00915F9F" w:rsidRDefault="00915F9F" w:rsidP="00915F9F">
      <w:pPr>
        <w:widowControl w:val="0"/>
        <w:rPr>
          <w:rFonts w:cs="Arial"/>
          <w:sz w:val="20"/>
        </w:rPr>
      </w:pPr>
    </w:p>
    <w:p w:rsidR="00915F9F" w:rsidRDefault="00915F9F" w:rsidP="00915F9F">
      <w:pPr>
        <w:widowControl w:val="0"/>
        <w:rPr>
          <w:rFonts w:cs="Arial"/>
          <w:sz w:val="20"/>
        </w:rPr>
      </w:pPr>
    </w:p>
    <w:p w:rsidR="00915F9F" w:rsidRDefault="00915F9F" w:rsidP="00915F9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15F9F" w:rsidRDefault="00915F9F" w:rsidP="00915F9F">
      <w:pPr>
        <w:widowControl w:val="0"/>
        <w:rPr>
          <w:rFonts w:cs="Arial"/>
          <w:sz w:val="20"/>
        </w:rPr>
      </w:pPr>
    </w:p>
    <w:p w:rsidR="00915F9F" w:rsidRDefault="00915F9F" w:rsidP="00915F9F">
      <w:pPr>
        <w:widowControl w:val="0"/>
        <w:rPr>
          <w:rFonts w:cs="Arial"/>
          <w:sz w:val="20"/>
        </w:rPr>
      </w:pPr>
    </w:p>
    <w:p w:rsidR="00915F9F" w:rsidRDefault="00915F9F" w:rsidP="00915F9F">
      <w:pPr>
        <w:widowControl w:val="0"/>
        <w:rPr>
          <w:rFonts w:cs="Arial"/>
        </w:rPr>
      </w:pPr>
    </w:p>
    <w:p w:rsidR="00915F9F" w:rsidRDefault="00915F9F" w:rsidP="00915F9F">
      <w:pPr>
        <w:pStyle w:val="Capa"/>
        <w:rPr>
          <w:color w:val="FF9900"/>
        </w:rPr>
      </w:pPr>
      <w:r>
        <w:t>SINDRAPE</w:t>
      </w:r>
    </w:p>
    <w:p w:rsidR="00915F9F" w:rsidRDefault="00915F9F" w:rsidP="00915F9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915F9F" w:rsidRPr="00915F9F" w:rsidRDefault="00915F9F" w:rsidP="00915F9F">
      <w:pPr>
        <w:widowControl w:val="0"/>
        <w:rPr>
          <w:color w:val="000080"/>
        </w:rPr>
      </w:pPr>
    </w:p>
    <w:p w:rsidR="00915F9F" w:rsidRPr="00915F9F" w:rsidRDefault="00915F9F" w:rsidP="00915F9F">
      <w:pPr>
        <w:widowControl w:val="0"/>
        <w:jc w:val="right"/>
        <w:rPr>
          <w:rFonts w:cs="Arial"/>
          <w:b/>
          <w:bCs/>
          <w:color w:val="000080"/>
        </w:rPr>
      </w:pPr>
    </w:p>
    <w:p w:rsidR="00915F9F" w:rsidRDefault="00915F9F" w:rsidP="00915F9F">
      <w:pPr>
        <w:pStyle w:val="Capa"/>
      </w:pPr>
      <w:r>
        <w:t>UCS0341</w:t>
      </w:r>
      <w:r w:rsidR="00763D1B">
        <w:t xml:space="preserve"> </w:t>
      </w:r>
      <w:r>
        <w:t>– Registrar Posse/Efetivação</w:t>
      </w:r>
    </w:p>
    <w:p w:rsidR="00915F9F" w:rsidRDefault="00915F9F" w:rsidP="00915F9F">
      <w:pPr>
        <w:widowControl w:val="0"/>
        <w:rPr>
          <w:rFonts w:cs="Arial"/>
        </w:rPr>
      </w:pPr>
    </w:p>
    <w:p w:rsidR="00915F9F" w:rsidRDefault="00915F9F" w:rsidP="00915F9F">
      <w:pPr>
        <w:widowControl w:val="0"/>
      </w:pPr>
    </w:p>
    <w:p w:rsidR="00915F9F" w:rsidRDefault="00915F9F" w:rsidP="00915F9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915F9F" w:rsidRPr="00915F9F" w:rsidRDefault="00915F9F" w:rsidP="00915F9F">
      <w:pPr>
        <w:pStyle w:val="Corpodetexto3"/>
        <w:widowControl w:val="0"/>
        <w:spacing w:after="0"/>
        <w:rPr>
          <w:rFonts w:cs="Arial"/>
        </w:rPr>
      </w:pPr>
      <w:r w:rsidRPr="00915F9F">
        <w:rPr>
          <w:rFonts w:cs="Arial"/>
        </w:rPr>
        <w:lastRenderedPageBreak/>
        <w:t>Histórico de Revisões</w:t>
      </w:r>
    </w:p>
    <w:p w:rsidR="00915F9F" w:rsidRDefault="00915F9F" w:rsidP="00915F9F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915F9F" w:rsidTr="00915F9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9F" w:rsidRDefault="00915F9F" w:rsidP="00915F9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9F" w:rsidRDefault="00915F9F" w:rsidP="00915F9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9F" w:rsidRDefault="00915F9F" w:rsidP="00915F9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9F" w:rsidRDefault="00915F9F" w:rsidP="00915F9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915F9F" w:rsidTr="00915F9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9F" w:rsidRDefault="00915F9F" w:rsidP="00915F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9F" w:rsidRDefault="00915F9F" w:rsidP="00915F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9F" w:rsidRDefault="00915F9F" w:rsidP="00915F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9F" w:rsidRDefault="00915F9F" w:rsidP="00915F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915F9F" w:rsidTr="00915F9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9F" w:rsidRDefault="00915F9F" w:rsidP="00915F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9F" w:rsidRDefault="00915F9F" w:rsidP="00915F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9F" w:rsidRDefault="00915F9F" w:rsidP="00915F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Alteração do documento em virtude do RCM RSE/019 e detalhamento do UCS para </w:t>
            </w:r>
            <w:proofErr w:type="gramStart"/>
            <w:r>
              <w:rPr>
                <w:rFonts w:cs="Arial"/>
              </w:rPr>
              <w:t>implementação</w:t>
            </w:r>
            <w:proofErr w:type="gramEnd"/>
            <w:r>
              <w:rPr>
                <w:rFonts w:cs="Arial"/>
              </w:rPr>
              <w:t>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9F" w:rsidRDefault="00915F9F" w:rsidP="00915F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915F9F" w:rsidTr="00915F9F"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915F9F" w:rsidRDefault="00915F9F" w:rsidP="00915F9F">
            <w:pPr>
              <w:autoSpaceDE w:val="0"/>
              <w:autoSpaceDN w:val="0"/>
              <w:adjustRightInd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10/01/2008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915F9F" w:rsidRDefault="00915F9F" w:rsidP="00915F9F">
            <w:pPr>
              <w:autoSpaceDE w:val="0"/>
              <w:autoSpaceDN w:val="0"/>
              <w:adjustRightInd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1.3</w:t>
            </w:r>
          </w:p>
        </w:tc>
        <w:tc>
          <w:tcPr>
            <w:tcW w:w="3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915F9F" w:rsidRDefault="00915F9F" w:rsidP="00915F9F">
            <w:pPr>
              <w:autoSpaceDE w:val="0"/>
              <w:autoSpaceDN w:val="0"/>
              <w:adjustRightInd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Incluído autorização de acesso de processo seletivo para verificar se o autor pode gerenciar informações do edital informado.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915F9F" w:rsidRDefault="00915F9F" w:rsidP="00915F9F">
            <w:pPr>
              <w:autoSpaceDE w:val="0"/>
              <w:autoSpaceDN w:val="0"/>
              <w:adjustRightInd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  <w:highlight w:val="lightGray"/>
              </w:rPr>
              <w:t>Nelson Brandão Luiz</w:t>
            </w:r>
            <w:r>
              <w:rPr>
                <w:rFonts w:cs="Arial"/>
              </w:rPr>
              <w:t xml:space="preserve"> </w:t>
            </w:r>
          </w:p>
        </w:tc>
      </w:tr>
      <w:tr w:rsidR="00915F9F" w:rsidTr="00915F9F"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15F9F" w:rsidRPr="006E608F" w:rsidRDefault="00915F9F" w:rsidP="00915F9F">
            <w:pPr>
              <w:autoSpaceDE w:val="0"/>
              <w:autoSpaceDN w:val="0"/>
              <w:adjustRightInd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01/09/2009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15F9F" w:rsidRPr="006E608F" w:rsidRDefault="00915F9F" w:rsidP="00915F9F">
            <w:pPr>
              <w:autoSpaceDE w:val="0"/>
              <w:autoSpaceDN w:val="0"/>
              <w:adjustRightInd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15F9F" w:rsidRPr="006E608F" w:rsidRDefault="00915F9F" w:rsidP="00915F9F">
            <w:pPr>
              <w:autoSpaceDE w:val="0"/>
              <w:autoSpaceDN w:val="0"/>
              <w:adjustRightInd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Atualização do documento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15F9F" w:rsidRPr="006E608F" w:rsidRDefault="00915F9F" w:rsidP="00915F9F">
            <w:pPr>
              <w:autoSpaceDE w:val="0"/>
              <w:autoSpaceDN w:val="0"/>
              <w:adjustRightInd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 Nelson Brandão Luiz</w:t>
            </w:r>
          </w:p>
        </w:tc>
      </w:tr>
      <w:tr w:rsidR="00B341F0" w:rsidTr="00915F9F"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341F0" w:rsidRDefault="00B341F0" w:rsidP="00915F9F">
            <w:pPr>
              <w:autoSpaceDE w:val="0"/>
              <w:autoSpaceDN w:val="0"/>
              <w:adjustRightInd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28/06/2021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341F0" w:rsidRDefault="00B341F0" w:rsidP="00915F9F">
            <w:pPr>
              <w:autoSpaceDE w:val="0"/>
              <w:autoSpaceDN w:val="0"/>
              <w:adjustRightInd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2.1</w:t>
            </w:r>
          </w:p>
        </w:tc>
        <w:tc>
          <w:tcPr>
            <w:tcW w:w="3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341F0" w:rsidRDefault="00B341F0" w:rsidP="00915F9F">
            <w:pPr>
              <w:autoSpaceDE w:val="0"/>
              <w:autoSpaceDN w:val="0"/>
              <w:adjustRightInd w:val="0"/>
              <w:ind w:left="0"/>
              <w:jc w:val="left"/>
              <w:rPr>
                <w:rFonts w:cs="Arial"/>
              </w:rPr>
            </w:pPr>
            <w:r w:rsidRPr="00A331DE">
              <w:rPr>
                <w:rFonts w:cs="Arial"/>
              </w:rPr>
              <w:t xml:space="preserve">Alterações referentes </w:t>
            </w:r>
            <w:r>
              <w:rPr>
                <w:rFonts w:cs="Arial"/>
              </w:rPr>
              <w:t xml:space="preserve">à </w:t>
            </w:r>
            <w:r w:rsidRPr="00A331DE">
              <w:rPr>
                <w:rFonts w:cs="Arial"/>
              </w:rPr>
              <w:t>RCM_OS-15518-2021-CGE Protocolo-de-bens-e-valores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341F0" w:rsidRDefault="00B341F0" w:rsidP="00915F9F">
            <w:pPr>
              <w:autoSpaceDE w:val="0"/>
              <w:autoSpaceDN w:val="0"/>
              <w:adjustRightInd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Débora Homobono</w:t>
            </w:r>
          </w:p>
        </w:tc>
      </w:tr>
    </w:tbl>
    <w:p w:rsidR="00915F9F" w:rsidRDefault="00915F9F" w:rsidP="00915F9F">
      <w:pPr>
        <w:pStyle w:val="Corpodetexto3"/>
        <w:widowControl w:val="0"/>
        <w:spacing w:after="0"/>
        <w:rPr>
          <w:rFonts w:cs="Arial"/>
          <w:sz w:val="2"/>
        </w:rPr>
      </w:pPr>
      <w:r>
        <w:br w:type="page"/>
      </w:r>
    </w:p>
    <w:p w:rsidR="00915F9F" w:rsidRPr="00915F9F" w:rsidRDefault="00915F9F" w:rsidP="00915F9F">
      <w:pPr>
        <w:pStyle w:val="Corpodetexto3"/>
        <w:widowControl w:val="0"/>
        <w:spacing w:after="0"/>
        <w:rPr>
          <w:rFonts w:cs="Arial"/>
        </w:rPr>
      </w:pPr>
      <w:r w:rsidRPr="00915F9F">
        <w:rPr>
          <w:rFonts w:cs="Arial"/>
        </w:rPr>
        <w:lastRenderedPageBreak/>
        <w:t>Índice</w:t>
      </w:r>
    </w:p>
    <w:p w:rsidR="00D36954" w:rsidRDefault="00915F9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  <w:sz w:val="18"/>
        </w:rPr>
        <w:fldChar w:fldCharType="begin"/>
      </w:r>
      <w:r>
        <w:rPr>
          <w:rFonts w:cs="Arial"/>
          <w:sz w:val="18"/>
        </w:rPr>
        <w:instrText xml:space="preserve"> TOC \o "1-3" \h \z </w:instrText>
      </w:r>
      <w:r>
        <w:rPr>
          <w:rFonts w:cs="Arial"/>
          <w:sz w:val="18"/>
        </w:rPr>
        <w:fldChar w:fldCharType="separate"/>
      </w:r>
      <w:hyperlink w:anchor="_Toc76030883" w:history="1">
        <w:r w:rsidR="00D36954" w:rsidRPr="002A3CCC">
          <w:rPr>
            <w:rStyle w:val="Hyperlink"/>
            <w:noProof/>
          </w:rPr>
          <w:t>1.</w:t>
        </w:r>
        <w:r w:rsidR="00D369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36954" w:rsidRPr="002A3CCC">
          <w:rPr>
            <w:rStyle w:val="Hyperlink"/>
            <w:noProof/>
          </w:rPr>
          <w:t>Pacote/Caso de Uso</w:t>
        </w:r>
        <w:r w:rsidR="00D36954">
          <w:rPr>
            <w:noProof/>
            <w:webHidden/>
          </w:rPr>
          <w:tab/>
        </w:r>
        <w:r w:rsidR="00D36954">
          <w:rPr>
            <w:noProof/>
            <w:webHidden/>
          </w:rPr>
          <w:fldChar w:fldCharType="begin"/>
        </w:r>
        <w:r w:rsidR="00D36954">
          <w:rPr>
            <w:noProof/>
            <w:webHidden/>
          </w:rPr>
          <w:instrText xml:space="preserve"> PAGEREF _Toc76030883 \h </w:instrText>
        </w:r>
        <w:r w:rsidR="00D36954">
          <w:rPr>
            <w:noProof/>
            <w:webHidden/>
          </w:rPr>
        </w:r>
        <w:r w:rsidR="00D36954">
          <w:rPr>
            <w:noProof/>
            <w:webHidden/>
          </w:rPr>
          <w:fldChar w:fldCharType="separate"/>
        </w:r>
        <w:r w:rsidR="00D36954">
          <w:rPr>
            <w:noProof/>
            <w:webHidden/>
          </w:rPr>
          <w:t>5</w:t>
        </w:r>
        <w:r w:rsidR="00D36954"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884" w:history="1">
        <w:r w:rsidRPr="002A3CCC">
          <w:rPr>
            <w:rStyle w:val="Hyperlink"/>
            <w:noProof/>
          </w:rPr>
          <w:t>Registrar Posse/Efetivação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885" w:history="1">
        <w:r w:rsidRPr="002A3CC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886" w:history="1">
        <w:r w:rsidRPr="002A3CC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887" w:history="1">
        <w:r w:rsidRPr="002A3CC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888" w:history="1">
        <w:r w:rsidRPr="002A3CC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889" w:history="1">
        <w:r w:rsidRPr="002A3CC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890" w:history="1">
        <w:r w:rsidRPr="002A3CC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891" w:history="1">
        <w:r w:rsidRPr="002A3CC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892" w:history="1">
        <w:r w:rsidRPr="002A3CC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Registrar Posse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893" w:history="1">
        <w:r w:rsidRPr="002A3CC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Fluxo Básico – Por Ca</w:t>
        </w:r>
        <w:r w:rsidRPr="002A3CCC">
          <w:rPr>
            <w:rStyle w:val="Hyperlink"/>
            <w:noProof/>
          </w:rPr>
          <w:t>n</w:t>
        </w:r>
        <w:r w:rsidRPr="002A3CCC">
          <w:rPr>
            <w:rStyle w:val="Hyperlink"/>
            <w:noProof/>
          </w:rPr>
          <w:t>didato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894" w:history="1">
        <w:r w:rsidRPr="002A3CCC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Fluxo Alternativo - Todos Candidatos prepados para a Posse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895" w:history="1">
        <w:r w:rsidRPr="002A3CCC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Fluxo Alternativo - Pesquisar Edital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896" w:history="1">
        <w:r w:rsidRPr="002A3CCC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Fluxo Alternativo - Pesquisa Auxiliar de Candidatos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897" w:history="1">
        <w:r w:rsidRPr="002A3CC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Alterar Posse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898" w:history="1">
        <w:r w:rsidRPr="002A3CC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899" w:history="1">
        <w:r w:rsidRPr="002A3CCC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Fluxo Alternativo – Aplicar Todos Mesma Data Registro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00" w:history="1">
        <w:r w:rsidRPr="002A3CC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Anular Posse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01" w:history="1">
        <w:r w:rsidRPr="002A3CC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02" w:history="1">
        <w:r w:rsidRPr="002A3CCC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Listar Registro de Posse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03" w:history="1">
        <w:r w:rsidRPr="002A3CCC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Fluxo Básico – Item de Edital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04" w:history="1">
        <w:r w:rsidRPr="002A3CCC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Fluxo Alternativo  – Inscrição de Candidato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05" w:history="1">
        <w:r w:rsidRPr="002A3CCC">
          <w:rPr>
            <w:rStyle w:val="Hyperlink"/>
            <w:noProof/>
          </w:rPr>
          <w:t>4.4.3.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Fluxo Alternativo  – Candidatos que não tomaram posse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06" w:history="1">
        <w:r w:rsidRPr="002A3CCC">
          <w:rPr>
            <w:rStyle w:val="Hyperlink"/>
            <w:noProof/>
          </w:rPr>
          <w:t>4.4.4.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Fluxo Alternativo - Pesquisar Edital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07" w:history="1">
        <w:r w:rsidRPr="002A3CCC">
          <w:rPr>
            <w:rStyle w:val="Hyperlink"/>
            <w:noProof/>
          </w:rPr>
          <w:t>4.4.5.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Fluxo Alternativo - Pesquisar Item de Edital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08" w:history="1">
        <w:r w:rsidRPr="002A3CCC">
          <w:rPr>
            <w:rStyle w:val="Hyperlink"/>
            <w:noProof/>
          </w:rPr>
          <w:t>4.4.6.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Fluxo Alternativo - Pesquisa Auxiliar de Candidatos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09" w:history="1">
        <w:r w:rsidRPr="002A3CCC">
          <w:rPr>
            <w:rStyle w:val="Hyperlink"/>
            <w:noProof/>
          </w:rPr>
          <w:t>4.4.7.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Fluxo Alternativo – Detalhar Posse do Candidato – 4.2.1.4.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10" w:history="1">
        <w:r w:rsidRPr="002A3CCC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Emitir Termo de Posse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11" w:history="1">
        <w:r w:rsidRPr="002A3CCC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12" w:history="1">
        <w:r w:rsidRPr="002A3CCC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Divulgar Posse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13" w:history="1">
        <w:r w:rsidRPr="002A3CCC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14" w:history="1">
        <w:r w:rsidRPr="002A3CC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15" w:history="1">
        <w:r w:rsidRPr="002A3CCC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RN01: Verificar edital de concurso está cadastrado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16" w:history="1">
        <w:r w:rsidRPr="002A3CCC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RN02: Verificar Inscrição Candidato não pertence ao edital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17" w:history="1">
        <w:r w:rsidRPr="002A3CCC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RN03: Candidato não é uma pessoa cadastrada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18" w:history="1">
        <w:r w:rsidRPr="002A3CCC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RN04: Candidato não possui currículo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19" w:history="1">
        <w:r w:rsidRPr="002A3CCC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RN05: Candidato não escolheu a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20" w:history="1">
        <w:r w:rsidRPr="002A3CCC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RN06: Chamada de Edital do Candidato não finalizada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21" w:history="1">
        <w:r w:rsidRPr="002A3CCC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RN07: Verificando Fases de Concurso /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22" w:history="1">
        <w:r w:rsidRPr="002A3CCC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RN08: Anulação somente sem efetivação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23" w:history="1">
        <w:r w:rsidRPr="002A3CCC">
          <w:rPr>
            <w:rStyle w:val="Hyperlink"/>
            <w:noProof/>
          </w:rPr>
          <w:t>5.1.9.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RN09: Verificar Habilitação para Disciplina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24" w:history="1">
        <w:r w:rsidRPr="002A3CCC">
          <w:rPr>
            <w:rStyle w:val="Hyperlink"/>
            <w:noProof/>
          </w:rPr>
          <w:t>5.1.10.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RN10: Verificar compatibilidade de opção de posse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25" w:history="1">
        <w:r w:rsidRPr="002A3CCC">
          <w:rPr>
            <w:rStyle w:val="Hyperlink"/>
            <w:noProof/>
          </w:rPr>
          <w:t>5.1.11.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RN11: Chamada de Edital do Candidato não finalizada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26" w:history="1">
        <w:r w:rsidRPr="002A3CCC">
          <w:rPr>
            <w:rStyle w:val="Hyperlink"/>
            <w:noProof/>
          </w:rPr>
          <w:t>5.1.12.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RN12: Data de Exercício deve superior ou igual a data registro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27" w:history="1">
        <w:r w:rsidRPr="002A3CCC">
          <w:rPr>
            <w:rStyle w:val="Hyperlink"/>
            <w:noProof/>
          </w:rPr>
          <w:t>5.1.13.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RN13: Não é permitido Anular Posse originada Decisão Judicial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28" w:history="1">
        <w:r w:rsidRPr="002A3CCC">
          <w:rPr>
            <w:rStyle w:val="Hyperlink"/>
            <w:noProof/>
          </w:rPr>
          <w:t>5.1.14.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RN14: Verificar se Prazo de Posse expirou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31" w:history="1">
        <w:r w:rsidRPr="002A3CCC">
          <w:rPr>
            <w:rStyle w:val="Hyperlink"/>
            <w:noProof/>
          </w:rPr>
          <w:t>5.1.17.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RN15: Gerar Protocolo da Declaração de Bens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34" w:history="1">
        <w:r w:rsidRPr="002A3CCC">
          <w:rPr>
            <w:rStyle w:val="Hyperlink"/>
            <w:noProof/>
          </w:rPr>
          <w:t>5.1.20.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RN16: Alterar Protocolo da Declaração de Bens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37" w:history="1">
        <w:r w:rsidRPr="002A3CCC">
          <w:rPr>
            <w:rStyle w:val="Hyperlink"/>
            <w:noProof/>
          </w:rPr>
          <w:t>5.1.23.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RN17: Anular Protocolo da Declaração de Bens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36954" w:rsidRDefault="00D3695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030940" w:history="1">
        <w:r w:rsidRPr="002A3CCC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CC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_Toc76030940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15F9F" w:rsidRDefault="00915F9F" w:rsidP="00915F9F">
      <w:pPr>
        <w:pStyle w:val="Sumrio1"/>
        <w:rPr>
          <w:rFonts w:cs="Arial"/>
          <w:sz w:val="2"/>
        </w:rPr>
      </w:pPr>
      <w:r>
        <w:rPr>
          <w:sz w:val="18"/>
        </w:rPr>
        <w:fldChar w:fldCharType="end"/>
      </w:r>
      <w:r>
        <w:br w:type="page"/>
      </w:r>
    </w:p>
    <w:p w:rsidR="00915F9F" w:rsidRDefault="00915F9F" w:rsidP="00915F9F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6030883"/>
      <w:r>
        <w:lastRenderedPageBreak/>
        <w:t>Pacote/Caso de Uso</w:t>
      </w:r>
      <w:bookmarkEnd w:id="0"/>
    </w:p>
    <w:p w:rsidR="00915F9F" w:rsidRDefault="00915F9F" w:rsidP="00915F9F"/>
    <w:p w:rsidR="00915F9F" w:rsidRPr="00915F9F" w:rsidRDefault="00915F9F" w:rsidP="00763D1B">
      <w:pPr>
        <w:pStyle w:val="Subttulo"/>
      </w:pPr>
      <w:bookmarkStart w:id="1" w:name="_Toc76030884"/>
      <w:r w:rsidRPr="00915F9F">
        <w:t>Registrar Posse</w:t>
      </w:r>
      <w:r w:rsidR="00763D1B">
        <w:t>/Efetivação</w:t>
      </w:r>
      <w:bookmarkEnd w:id="1"/>
    </w:p>
    <w:p w:rsidR="00915F9F" w:rsidRDefault="00915F9F" w:rsidP="00915F9F">
      <w:pPr>
        <w:widowControl w:val="0"/>
        <w:ind w:left="902"/>
        <w:rPr>
          <w:rFonts w:cs="Arial"/>
          <w:b/>
          <w:bCs/>
          <w:color w:val="FF0000"/>
        </w:rPr>
      </w:pPr>
    </w:p>
    <w:p w:rsidR="00915F9F" w:rsidRDefault="00915F9F" w:rsidP="00915F9F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2" w:name="_Toc76030885"/>
      <w:r>
        <w:t>Descrição</w:t>
      </w:r>
      <w:bookmarkEnd w:id="2"/>
    </w:p>
    <w:p w:rsidR="00915F9F" w:rsidRDefault="00915F9F" w:rsidP="00915F9F">
      <w:pPr>
        <w:pStyle w:val="Recuodecorpodetexto2"/>
        <w:widowControl w:val="0"/>
        <w:ind w:left="1620" w:firstLine="0"/>
        <w:rPr>
          <w:sz w:val="24"/>
        </w:rPr>
      </w:pPr>
    </w:p>
    <w:p w:rsidR="00915F9F" w:rsidRDefault="00915F9F" w:rsidP="00915F9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que realizam o registro do resultado da posse do candidato em um edital de concurso.</w:t>
      </w:r>
    </w:p>
    <w:p w:rsidR="00915F9F" w:rsidRDefault="00915F9F" w:rsidP="00915F9F">
      <w:pPr>
        <w:pStyle w:val="Recuodecorpodetexto2"/>
        <w:widowControl w:val="0"/>
        <w:ind w:left="1620" w:firstLine="0"/>
        <w:rPr>
          <w:sz w:val="24"/>
        </w:rPr>
      </w:pPr>
    </w:p>
    <w:p w:rsidR="00915F9F" w:rsidRDefault="00915F9F" w:rsidP="00915F9F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3" w:name="_Toc76030886"/>
      <w:r>
        <w:t>Requisitos atendidos</w:t>
      </w:r>
      <w:bookmarkEnd w:id="3"/>
    </w:p>
    <w:p w:rsidR="00915F9F" w:rsidRDefault="00915F9F" w:rsidP="00915F9F"/>
    <w:p w:rsidR="00915F9F" w:rsidRDefault="00915F9F" w:rsidP="00915F9F">
      <w:pPr>
        <w:pStyle w:val="Recuodecorpodetexto"/>
        <w:ind w:left="1260"/>
      </w:pPr>
      <w:r>
        <w:t>R40 - Permitir a chamada, nomeação e posse do classificado.</w:t>
      </w:r>
    </w:p>
    <w:p w:rsidR="00915F9F" w:rsidRDefault="00915F9F" w:rsidP="00915F9F"/>
    <w:p w:rsidR="00915F9F" w:rsidRDefault="00915F9F" w:rsidP="00915F9F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76030887"/>
      <w:r>
        <w:t>Conceito</w:t>
      </w:r>
      <w:bookmarkEnd w:id="4"/>
      <w:r>
        <w:tab/>
      </w:r>
    </w:p>
    <w:p w:rsidR="00915F9F" w:rsidRDefault="00915F9F" w:rsidP="00915F9F"/>
    <w:p w:rsidR="00915F9F" w:rsidRDefault="00915F9F" w:rsidP="00915F9F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5" w:name="_Toc76030888"/>
      <w:r>
        <w:t>Conceitos principais</w:t>
      </w:r>
      <w:bookmarkEnd w:id="5"/>
    </w:p>
    <w:p w:rsidR="00915F9F" w:rsidRDefault="00915F9F" w:rsidP="00915F9F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48"/>
        <w:gridCol w:w="6722"/>
      </w:tblGrid>
      <w:tr w:rsidR="00915F9F" w:rsidTr="00B341F0">
        <w:trPr>
          <w:trHeight w:val="600"/>
        </w:trPr>
        <w:tc>
          <w:tcPr>
            <w:tcW w:w="2348" w:type="dxa"/>
          </w:tcPr>
          <w:p w:rsidR="00915F9F" w:rsidRDefault="00915F9F" w:rsidP="00915F9F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Posse</w:t>
            </w:r>
          </w:p>
        </w:tc>
        <w:tc>
          <w:tcPr>
            <w:tcW w:w="6722" w:type="dxa"/>
          </w:tcPr>
          <w:p w:rsidR="00915F9F" w:rsidRDefault="00915F9F" w:rsidP="00B341F0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candidatos que foram convocados para tomar posse no Estado.</w:t>
            </w:r>
          </w:p>
        </w:tc>
      </w:tr>
    </w:tbl>
    <w:p w:rsidR="00915F9F" w:rsidRDefault="00915F9F" w:rsidP="00915F9F">
      <w:pPr>
        <w:rPr>
          <w:rFonts w:cs="Arial"/>
        </w:rPr>
      </w:pPr>
    </w:p>
    <w:p w:rsidR="00915F9F" w:rsidRDefault="00915F9F" w:rsidP="00915F9F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6" w:name="_Toc76030889"/>
      <w:r>
        <w:t>Conceitos associados</w:t>
      </w:r>
      <w:bookmarkEnd w:id="6"/>
    </w:p>
    <w:p w:rsidR="00915F9F" w:rsidRDefault="00915F9F" w:rsidP="00915F9F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915F9F" w:rsidTr="00B341F0">
        <w:trPr>
          <w:trHeight w:val="600"/>
        </w:trPr>
        <w:tc>
          <w:tcPr>
            <w:tcW w:w="2338" w:type="dxa"/>
          </w:tcPr>
          <w:p w:rsidR="00915F9F" w:rsidRDefault="00915F9F" w:rsidP="00915F9F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Pessoa</w:t>
            </w:r>
          </w:p>
        </w:tc>
        <w:tc>
          <w:tcPr>
            <w:tcW w:w="6732" w:type="dxa"/>
          </w:tcPr>
          <w:p w:rsidR="00915F9F" w:rsidRDefault="00915F9F" w:rsidP="00B341F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Ente que tenha ou já teve qualquer relação com o Estado.</w:t>
            </w:r>
          </w:p>
        </w:tc>
      </w:tr>
      <w:tr w:rsidR="00915F9F" w:rsidTr="00B341F0">
        <w:trPr>
          <w:trHeight w:val="600"/>
        </w:trPr>
        <w:tc>
          <w:tcPr>
            <w:tcW w:w="2338" w:type="dxa"/>
          </w:tcPr>
          <w:p w:rsidR="00915F9F" w:rsidRDefault="00915F9F" w:rsidP="00763D1B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Edital de concurso</w:t>
            </w:r>
          </w:p>
        </w:tc>
        <w:tc>
          <w:tcPr>
            <w:tcW w:w="6732" w:type="dxa"/>
          </w:tcPr>
          <w:p w:rsidR="00915F9F" w:rsidRDefault="00915F9F" w:rsidP="00B341F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Ato legal que autoriza a abertura de edital de concurso.</w:t>
            </w:r>
          </w:p>
        </w:tc>
      </w:tr>
      <w:tr w:rsidR="00915F9F" w:rsidTr="00B341F0">
        <w:trPr>
          <w:trHeight w:val="600"/>
        </w:trPr>
        <w:tc>
          <w:tcPr>
            <w:tcW w:w="2338" w:type="dxa"/>
          </w:tcPr>
          <w:p w:rsidR="00915F9F" w:rsidRDefault="00763D1B" w:rsidP="00763D1B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I</w:t>
            </w:r>
            <w:r w:rsidR="00915F9F">
              <w:rPr>
                <w:rFonts w:eastAsia="Arial Unicode MS"/>
                <w:b/>
              </w:rPr>
              <w:t>nscritos</w:t>
            </w:r>
          </w:p>
        </w:tc>
        <w:tc>
          <w:tcPr>
            <w:tcW w:w="6732" w:type="dxa"/>
          </w:tcPr>
          <w:p w:rsidR="00915F9F" w:rsidRDefault="00915F9F" w:rsidP="00B341F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de pessoas que participaram de concursos públicos.</w:t>
            </w:r>
          </w:p>
        </w:tc>
      </w:tr>
      <w:tr w:rsidR="00915F9F" w:rsidTr="00B341F0">
        <w:trPr>
          <w:trHeight w:val="600"/>
        </w:trPr>
        <w:tc>
          <w:tcPr>
            <w:tcW w:w="2338" w:type="dxa"/>
          </w:tcPr>
          <w:p w:rsidR="00915F9F" w:rsidRDefault="00915F9F" w:rsidP="00763D1B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Histórico dos itens do edital de concurso</w:t>
            </w:r>
          </w:p>
        </w:tc>
        <w:tc>
          <w:tcPr>
            <w:tcW w:w="6732" w:type="dxa"/>
          </w:tcPr>
          <w:p w:rsidR="00915F9F" w:rsidRDefault="00915F9F" w:rsidP="00B341F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de itens do edital existentes durante sua vigência.</w:t>
            </w:r>
          </w:p>
        </w:tc>
      </w:tr>
      <w:tr w:rsidR="00915F9F" w:rsidTr="00B341F0">
        <w:trPr>
          <w:trHeight w:val="600"/>
        </w:trPr>
        <w:tc>
          <w:tcPr>
            <w:tcW w:w="2338" w:type="dxa"/>
          </w:tcPr>
          <w:p w:rsidR="00915F9F" w:rsidRDefault="00915F9F" w:rsidP="00763D1B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lastRenderedPageBreak/>
              <w:t>Chamada</w:t>
            </w:r>
          </w:p>
        </w:tc>
        <w:tc>
          <w:tcPr>
            <w:tcW w:w="6732" w:type="dxa"/>
          </w:tcPr>
          <w:p w:rsidR="00915F9F" w:rsidRDefault="00915F9F" w:rsidP="00B341F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de candidatos que foram chamados para escolha das vagas de concurso.</w:t>
            </w:r>
          </w:p>
        </w:tc>
      </w:tr>
      <w:tr w:rsidR="00915F9F" w:rsidTr="00B341F0">
        <w:trPr>
          <w:trHeight w:val="600"/>
        </w:trPr>
        <w:tc>
          <w:tcPr>
            <w:tcW w:w="2338" w:type="dxa"/>
          </w:tcPr>
          <w:p w:rsidR="00915F9F" w:rsidRDefault="00915F9F" w:rsidP="00763D1B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Fases de Concurso</w:t>
            </w:r>
          </w:p>
        </w:tc>
        <w:tc>
          <w:tcPr>
            <w:tcW w:w="6732" w:type="dxa"/>
          </w:tcPr>
          <w:p w:rsidR="00915F9F" w:rsidRDefault="00915F9F" w:rsidP="00B341F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Determina as fases que o concurso público de ter, de acordo com o Órgão e o </w:t>
            </w:r>
            <w:proofErr w:type="spellStart"/>
            <w:r>
              <w:rPr>
                <w:rFonts w:eastAsia="Arial Unicode MS"/>
              </w:rPr>
              <w:t>Ítem</w:t>
            </w:r>
            <w:proofErr w:type="spellEnd"/>
            <w:r>
              <w:rPr>
                <w:rFonts w:eastAsia="Arial Unicode MS"/>
              </w:rPr>
              <w:t xml:space="preserve"> de Carreira.</w:t>
            </w:r>
          </w:p>
        </w:tc>
      </w:tr>
      <w:tr w:rsidR="00915F9F" w:rsidTr="00B341F0">
        <w:trPr>
          <w:trHeight w:val="600"/>
        </w:trPr>
        <w:tc>
          <w:tcPr>
            <w:tcW w:w="2338" w:type="dxa"/>
          </w:tcPr>
          <w:p w:rsidR="00915F9F" w:rsidRDefault="00915F9F" w:rsidP="00763D1B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Perícia Médica</w:t>
            </w:r>
          </w:p>
        </w:tc>
        <w:tc>
          <w:tcPr>
            <w:tcW w:w="6732" w:type="dxa"/>
          </w:tcPr>
          <w:p w:rsidR="00915F9F" w:rsidRDefault="00915F9F" w:rsidP="00B341F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de candidatos que foram convocados para realizar perícia médica com o objetivo de tomar posse no Estado.</w:t>
            </w:r>
          </w:p>
        </w:tc>
      </w:tr>
      <w:tr w:rsidR="00915F9F" w:rsidTr="00B341F0">
        <w:trPr>
          <w:trHeight w:val="600"/>
        </w:trPr>
        <w:tc>
          <w:tcPr>
            <w:tcW w:w="2338" w:type="dxa"/>
          </w:tcPr>
          <w:p w:rsidR="00915F9F" w:rsidRDefault="00915F9F" w:rsidP="00763D1B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Nomeação de comissão de concurso</w:t>
            </w:r>
          </w:p>
        </w:tc>
        <w:tc>
          <w:tcPr>
            <w:tcW w:w="6732" w:type="dxa"/>
          </w:tcPr>
          <w:p w:rsidR="00915F9F" w:rsidRDefault="00915F9F" w:rsidP="00B341F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Ato legal que autoriza a nomeação da comissão que acompanha o concurso público.</w:t>
            </w:r>
          </w:p>
        </w:tc>
      </w:tr>
    </w:tbl>
    <w:p w:rsidR="00915F9F" w:rsidRDefault="00915F9F" w:rsidP="00915F9F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915F9F" w:rsidTr="00B341F0">
        <w:trPr>
          <w:trHeight w:val="600"/>
        </w:trPr>
        <w:tc>
          <w:tcPr>
            <w:tcW w:w="2338" w:type="dxa"/>
          </w:tcPr>
          <w:p w:rsidR="00915F9F" w:rsidRDefault="00915F9F" w:rsidP="00915F9F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Vínculos</w:t>
            </w:r>
          </w:p>
        </w:tc>
        <w:tc>
          <w:tcPr>
            <w:tcW w:w="6732" w:type="dxa"/>
          </w:tcPr>
          <w:p w:rsidR="00915F9F" w:rsidRDefault="00915F9F" w:rsidP="00B341F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diversos vínculos empregatícios da pessoa com o Estado.</w:t>
            </w:r>
          </w:p>
        </w:tc>
      </w:tr>
      <w:tr w:rsidR="00915F9F" w:rsidTr="00B341F0">
        <w:trPr>
          <w:trHeight w:val="600"/>
        </w:trPr>
        <w:tc>
          <w:tcPr>
            <w:tcW w:w="2338" w:type="dxa"/>
          </w:tcPr>
          <w:p w:rsidR="00915F9F" w:rsidRDefault="00915F9F" w:rsidP="00763D1B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Currículo</w:t>
            </w:r>
          </w:p>
        </w:tc>
        <w:tc>
          <w:tcPr>
            <w:tcW w:w="6732" w:type="dxa"/>
          </w:tcPr>
          <w:p w:rsidR="00915F9F" w:rsidRDefault="00915F9F" w:rsidP="00B341F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Curriculum vitae da pessoa.</w:t>
            </w:r>
          </w:p>
        </w:tc>
      </w:tr>
      <w:tr w:rsidR="00915F9F" w:rsidTr="00B341F0">
        <w:trPr>
          <w:trHeight w:val="600"/>
        </w:trPr>
        <w:tc>
          <w:tcPr>
            <w:tcW w:w="2338" w:type="dxa"/>
          </w:tcPr>
          <w:p w:rsidR="00915F9F" w:rsidRDefault="00915F9F" w:rsidP="00763D1B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Área de Ensino</w:t>
            </w:r>
          </w:p>
        </w:tc>
        <w:tc>
          <w:tcPr>
            <w:tcW w:w="6732" w:type="dxa"/>
          </w:tcPr>
          <w:p w:rsidR="00915F9F" w:rsidRDefault="00915F9F" w:rsidP="00B341F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Área de ensino em que o professor leciona as disciplinas.</w:t>
            </w:r>
          </w:p>
        </w:tc>
      </w:tr>
      <w:tr w:rsidR="00915F9F" w:rsidTr="00B341F0">
        <w:trPr>
          <w:trHeight w:val="600"/>
        </w:trPr>
        <w:tc>
          <w:tcPr>
            <w:tcW w:w="2338" w:type="dxa"/>
          </w:tcPr>
          <w:p w:rsidR="00915F9F" w:rsidRDefault="00915F9F" w:rsidP="00763D1B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Disciplina</w:t>
            </w:r>
          </w:p>
        </w:tc>
        <w:tc>
          <w:tcPr>
            <w:tcW w:w="6732" w:type="dxa"/>
          </w:tcPr>
          <w:p w:rsidR="00915F9F" w:rsidRDefault="00915F9F" w:rsidP="00B341F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as diversas disciplinas curriculares na rede pública de ensino.</w:t>
            </w:r>
          </w:p>
        </w:tc>
      </w:tr>
      <w:tr w:rsidR="00915F9F" w:rsidTr="00B341F0">
        <w:trPr>
          <w:trHeight w:val="600"/>
        </w:trPr>
        <w:tc>
          <w:tcPr>
            <w:tcW w:w="2338" w:type="dxa"/>
          </w:tcPr>
          <w:p w:rsidR="00915F9F" w:rsidRDefault="00915F9F" w:rsidP="00763D1B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Disciplina por Área de Atuação</w:t>
            </w:r>
          </w:p>
        </w:tc>
        <w:tc>
          <w:tcPr>
            <w:tcW w:w="6732" w:type="dxa"/>
          </w:tcPr>
          <w:p w:rsidR="00915F9F" w:rsidRDefault="00915F9F" w:rsidP="00B341F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Relaciona as diversas disciplinas curriculares da rede pública de ensino com cada área de atuação.</w:t>
            </w:r>
          </w:p>
        </w:tc>
      </w:tr>
      <w:tr w:rsidR="00915F9F" w:rsidTr="00B341F0">
        <w:trPr>
          <w:trHeight w:val="600"/>
        </w:trPr>
        <w:tc>
          <w:tcPr>
            <w:tcW w:w="2338" w:type="dxa"/>
          </w:tcPr>
          <w:p w:rsidR="00915F9F" w:rsidRDefault="00915F9F" w:rsidP="00763D1B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Carreira</w:t>
            </w:r>
          </w:p>
        </w:tc>
        <w:tc>
          <w:tcPr>
            <w:tcW w:w="6732" w:type="dxa"/>
          </w:tcPr>
          <w:p w:rsidR="00915F9F" w:rsidRDefault="00915F9F" w:rsidP="00B341F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itens que compõem as carreiras de cargos ou empregos do Estado.</w:t>
            </w:r>
          </w:p>
        </w:tc>
      </w:tr>
    </w:tbl>
    <w:p w:rsidR="00915F9F" w:rsidRDefault="00915F9F" w:rsidP="00915F9F">
      <w:pPr>
        <w:rPr>
          <w:rFonts w:eastAsia="Arial Unicode MS"/>
        </w:rPr>
      </w:pPr>
    </w:p>
    <w:p w:rsidR="00915F9F" w:rsidRDefault="00915F9F" w:rsidP="00915F9F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7" w:name="_Toc76030890"/>
      <w:r>
        <w:lastRenderedPageBreak/>
        <w:t>Diagrama</w:t>
      </w:r>
      <w:bookmarkEnd w:id="7"/>
    </w:p>
    <w:p w:rsidR="00915F9F" w:rsidRDefault="00915F9F" w:rsidP="00915F9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15F9F" w:rsidRDefault="00763D1B" w:rsidP="00915F9F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 wp14:anchorId="07E8BEDE" wp14:editId="06EEFE0E">
                <wp:extent cx="5753100" cy="4714875"/>
                <wp:effectExtent l="0" t="0" r="85725" b="0"/>
                <wp:docPr id="331" name="Tela 3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46990" y="15875"/>
                            <a:ext cx="5659120" cy="4683125"/>
                            <a:chOff x="74" y="25"/>
                            <a:chExt cx="8912" cy="7375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88" y="25"/>
                              <a:ext cx="1758" cy="14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88" y="161"/>
                              <a:ext cx="4419" cy="723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463" y="322"/>
                              <a:ext cx="231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6954" w:rsidRDefault="00D36954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UCS - Registrar Posse/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Efetivação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2834" y="967"/>
                              <a:ext cx="2005" cy="65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3206" y="1066"/>
                              <a:ext cx="1254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6954" w:rsidRDefault="00D36954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Registrar Posse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" name="Oval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507" y="868"/>
                              <a:ext cx="223" cy="22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Line 11"/>
                          <wps:cNvCnPr/>
                          <wps:spPr bwMode="auto">
                            <a:xfrm>
                              <a:off x="619" y="1091"/>
                              <a:ext cx="0" cy="2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"/>
                          <wps:cNvCnPr/>
                          <wps:spPr bwMode="auto">
                            <a:xfrm>
                              <a:off x="495" y="1178"/>
                              <a:ext cx="2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3"/>
                          <wps:cNvCnPr/>
                          <wps:spPr bwMode="auto">
                            <a:xfrm flipH="1">
                              <a:off x="470" y="1314"/>
                              <a:ext cx="149" cy="2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4"/>
                          <wps:cNvCnPr/>
                          <wps:spPr bwMode="auto">
                            <a:xfrm>
                              <a:off x="619" y="1314"/>
                              <a:ext cx="148" cy="2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74" y="1537"/>
                              <a:ext cx="75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6954" w:rsidRDefault="00D36954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" name="Line 16"/>
                          <wps:cNvCnPr/>
                          <wps:spPr bwMode="auto">
                            <a:xfrm flipV="1">
                              <a:off x="817" y="942"/>
                              <a:ext cx="384" cy="236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Oval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2834" y="4363"/>
                              <a:ext cx="2005" cy="65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3354" y="4462"/>
                              <a:ext cx="965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6954" w:rsidRDefault="00D36954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Posse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75" y="3421"/>
                              <a:ext cx="2525" cy="68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3107" y="3520"/>
                              <a:ext cx="128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6954" w:rsidRDefault="00D36954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Emitir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Termo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884" y="3719"/>
                              <a:ext cx="1744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6954" w:rsidRDefault="00D36954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Posse 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Compromisso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5867" y="25"/>
                              <a:ext cx="1237" cy="14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867" y="161"/>
                              <a:ext cx="3119" cy="2938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14" y="322"/>
                              <a:ext cx="2300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6954" w:rsidRDefault="00D36954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" name="Line 25"/>
                          <wps:cNvCnPr/>
                          <wps:spPr bwMode="auto">
                            <a:xfrm>
                              <a:off x="5891" y="50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26"/>
                          <wps:cNvCnPr/>
                          <wps:spPr bwMode="auto">
                            <a:xfrm>
                              <a:off x="5891" y="50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27"/>
                          <wps:cNvCnPr/>
                          <wps:spPr bwMode="auto">
                            <a:xfrm flipH="1">
                              <a:off x="5904" y="62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28"/>
                          <wps:cNvCnPr/>
                          <wps:spPr bwMode="auto">
                            <a:xfrm flipV="1">
                              <a:off x="5904" y="62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9"/>
                          <wps:cNvCnPr/>
                          <wps:spPr bwMode="auto">
                            <a:xfrm>
                              <a:off x="5891" y="50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30"/>
                          <wps:cNvCnPr/>
                          <wps:spPr bwMode="auto">
                            <a:xfrm>
                              <a:off x="5891" y="87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1"/>
                          <wps:cNvCnPr/>
                          <wps:spPr bwMode="auto">
                            <a:xfrm>
                              <a:off x="5904" y="50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2"/>
                          <wps:cNvCnPr/>
                          <wps:spPr bwMode="auto">
                            <a:xfrm>
                              <a:off x="5891" y="62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3"/>
                          <wps:cNvCnPr/>
                          <wps:spPr bwMode="auto">
                            <a:xfrm>
                              <a:off x="5891" y="62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4"/>
                          <wps:cNvCnPr/>
                          <wps:spPr bwMode="auto">
                            <a:xfrm>
                              <a:off x="5904" y="50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5"/>
                          <wps:cNvCnPr/>
                          <wps:spPr bwMode="auto">
                            <a:xfrm>
                              <a:off x="5904" y="50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36"/>
                          <wps:cNvCnPr/>
                          <wps:spPr bwMode="auto">
                            <a:xfrm>
                              <a:off x="5891" y="50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7"/>
                          <wps:cNvCnPr/>
                          <wps:spPr bwMode="auto">
                            <a:xfrm>
                              <a:off x="5891" y="62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8"/>
                          <wps:cNvCnPr/>
                          <wps:spPr bwMode="auto">
                            <a:xfrm>
                              <a:off x="5891" y="50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 flipH="1">
                              <a:off x="5891" y="50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>
                              <a:off x="5904" y="62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1"/>
                          <wps:cNvCnPr/>
                          <wps:spPr bwMode="auto">
                            <a:xfrm flipH="1" flipV="1">
                              <a:off x="5904" y="62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 flipH="1" flipV="1">
                              <a:off x="5904" y="50"/>
                              <a:ext cx="62" cy="7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 flipH="1" flipV="1">
                              <a:off x="5904" y="62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 flipH="1" flipV="1">
                              <a:off x="5904" y="62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5"/>
                          <wps:cNvCnPr/>
                          <wps:spPr bwMode="auto">
                            <a:xfrm flipH="1" flipV="1">
                              <a:off x="5891" y="62"/>
                              <a:ext cx="75" cy="7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6"/>
                          <wps:cNvCnPr/>
                          <wps:spPr bwMode="auto">
                            <a:xfrm flipH="1" flipV="1">
                              <a:off x="5916" y="62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7"/>
                          <wps:cNvCnPr/>
                          <wps:spPr bwMode="auto">
                            <a:xfrm>
                              <a:off x="5891" y="50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8"/>
                          <wps:cNvCnPr/>
                          <wps:spPr bwMode="auto">
                            <a:xfrm>
                              <a:off x="5891" y="50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Oval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5990" y="607"/>
                              <a:ext cx="2538" cy="57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6436" y="694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6954" w:rsidRDefault="00D36954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6857" y="892"/>
                              <a:ext cx="81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6954" w:rsidRDefault="00D36954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Candidato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" name="Line 52"/>
                          <wps:cNvCnPr/>
                          <wps:spPr bwMode="auto">
                            <a:xfrm>
                              <a:off x="6015" y="632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>
                              <a:off x="6015" y="632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/>
                          <wps:spPr bwMode="auto">
                            <a:xfrm flipH="1">
                              <a:off x="6028" y="645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 flipV="1">
                              <a:off x="6028" y="645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"/>
                          <wps:cNvCnPr/>
                          <wps:spPr bwMode="auto">
                            <a:xfrm>
                              <a:off x="6015" y="632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7"/>
                          <wps:cNvCnPr/>
                          <wps:spPr bwMode="auto">
                            <a:xfrm>
                              <a:off x="6015" y="669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8"/>
                          <wps:cNvCnPr/>
                          <wps:spPr bwMode="auto">
                            <a:xfrm>
                              <a:off x="6028" y="632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>
                              <a:off x="6015" y="645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>
                              <a:off x="6015" y="645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>
                              <a:off x="6028" y="632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>
                              <a:off x="6028" y="632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3"/>
                          <wps:cNvCnPr/>
                          <wps:spPr bwMode="auto">
                            <a:xfrm>
                              <a:off x="6015" y="632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>
                              <a:off x="6015" y="645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>
                              <a:off x="6015" y="632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 flipH="1">
                              <a:off x="6015" y="632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>
                              <a:off x="6028" y="645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 flipH="1" flipV="1">
                              <a:off x="6028" y="645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 flipH="1" flipV="1">
                              <a:off x="6028" y="632"/>
                              <a:ext cx="62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 flipH="1" flipV="1">
                              <a:off x="6028" y="645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 flipH="1" flipV="1">
                              <a:off x="6028" y="645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 flipH="1" flipV="1">
                              <a:off x="6015" y="645"/>
                              <a:ext cx="75" cy="7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 flipH="1" flipV="1">
                              <a:off x="6040" y="645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>
                              <a:off x="6015" y="632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>
                              <a:off x="6015" y="632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6"/>
                          <wps:cNvCnPr/>
                          <wps:spPr bwMode="auto">
                            <a:xfrm flipH="1">
                              <a:off x="5607" y="930"/>
                              <a:ext cx="396" cy="37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7"/>
                          <wps:cNvCnPr/>
                          <wps:spPr bwMode="auto">
                            <a:xfrm flipV="1">
                              <a:off x="5607" y="905"/>
                              <a:ext cx="99" cy="62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8"/>
                          <wps:cNvCnPr/>
                          <wps:spPr bwMode="auto">
                            <a:xfrm>
                              <a:off x="5607" y="967"/>
                              <a:ext cx="99" cy="37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>
                              <a:off x="5471" y="3223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>
                              <a:off x="5471" y="3223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 flipH="1">
                              <a:off x="5483" y="3235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2"/>
                          <wps:cNvCnPr/>
                          <wps:spPr bwMode="auto">
                            <a:xfrm flipV="1">
                              <a:off x="5483" y="3235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3"/>
                          <wps:cNvCnPr/>
                          <wps:spPr bwMode="auto">
                            <a:xfrm>
                              <a:off x="5471" y="3223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4"/>
                          <wps:cNvCnPr/>
                          <wps:spPr bwMode="auto">
                            <a:xfrm>
                              <a:off x="5471" y="3260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5"/>
                          <wps:cNvCnPr/>
                          <wps:spPr bwMode="auto">
                            <a:xfrm>
                              <a:off x="5483" y="3223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6"/>
                          <wps:cNvCnPr/>
                          <wps:spPr bwMode="auto">
                            <a:xfrm>
                              <a:off x="5471" y="3235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7"/>
                          <wps:cNvCnPr/>
                          <wps:spPr bwMode="auto">
                            <a:xfrm>
                              <a:off x="5471" y="3235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8"/>
                          <wps:cNvCnPr/>
                          <wps:spPr bwMode="auto">
                            <a:xfrm>
                              <a:off x="5483" y="3223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9"/>
                          <wps:cNvCnPr/>
                          <wps:spPr bwMode="auto">
                            <a:xfrm>
                              <a:off x="5483" y="3223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90"/>
                          <wps:cNvCnPr/>
                          <wps:spPr bwMode="auto">
                            <a:xfrm>
                              <a:off x="5471" y="3223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1"/>
                          <wps:cNvCnPr/>
                          <wps:spPr bwMode="auto">
                            <a:xfrm>
                              <a:off x="5471" y="3235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2"/>
                          <wps:cNvCnPr/>
                          <wps:spPr bwMode="auto">
                            <a:xfrm>
                              <a:off x="5471" y="3223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3"/>
                          <wps:cNvCnPr/>
                          <wps:spPr bwMode="auto">
                            <a:xfrm flipH="1">
                              <a:off x="5471" y="3223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>
                              <a:off x="5483" y="3235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 flipH="1" flipV="1">
                              <a:off x="5483" y="3235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6"/>
                          <wps:cNvCnPr/>
                          <wps:spPr bwMode="auto">
                            <a:xfrm flipH="1" flipV="1">
                              <a:off x="5483" y="3223"/>
                              <a:ext cx="62" cy="7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7"/>
                          <wps:cNvCnPr/>
                          <wps:spPr bwMode="auto">
                            <a:xfrm flipH="1" flipV="1">
                              <a:off x="5483" y="3235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8"/>
                          <wps:cNvCnPr/>
                          <wps:spPr bwMode="auto">
                            <a:xfrm flipH="1" flipV="1">
                              <a:off x="5483" y="3235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9"/>
                          <wps:cNvCnPr/>
                          <wps:spPr bwMode="auto">
                            <a:xfrm flipH="1" flipV="1">
                              <a:off x="5471" y="3235"/>
                              <a:ext cx="74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0"/>
                          <wps:cNvCnPr/>
                          <wps:spPr bwMode="auto">
                            <a:xfrm flipH="1" flipV="1">
                              <a:off x="5495" y="3235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1"/>
                          <wps:cNvCnPr/>
                          <wps:spPr bwMode="auto">
                            <a:xfrm>
                              <a:off x="5471" y="3223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2"/>
                          <wps:cNvCnPr/>
                          <wps:spPr bwMode="auto">
                            <a:xfrm>
                              <a:off x="5471" y="3223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5842" y="992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6954" w:rsidRDefault="00D36954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7" name="Oval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6226" y="1426"/>
                              <a:ext cx="2537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6671" y="1512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6954" w:rsidRDefault="00D36954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9" name="Rectangle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7278" y="1711"/>
                              <a:ext cx="45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6954" w:rsidRDefault="00D36954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Edital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0" name="Line 107"/>
                          <wps:cNvCnPr/>
                          <wps:spPr bwMode="auto">
                            <a:xfrm>
                              <a:off x="6250" y="1450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>
                              <a:off x="6250" y="1450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 flipH="1">
                              <a:off x="6263" y="1463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 flipV="1">
                              <a:off x="6263" y="1463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1"/>
                          <wps:cNvCnPr/>
                          <wps:spPr bwMode="auto">
                            <a:xfrm>
                              <a:off x="6250" y="1450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2"/>
                          <wps:cNvCnPr/>
                          <wps:spPr bwMode="auto">
                            <a:xfrm>
                              <a:off x="6250" y="1487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>
                              <a:off x="6263" y="1450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4"/>
                          <wps:cNvCnPr/>
                          <wps:spPr bwMode="auto">
                            <a:xfrm>
                              <a:off x="6250" y="1463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5"/>
                          <wps:cNvCnPr/>
                          <wps:spPr bwMode="auto">
                            <a:xfrm>
                              <a:off x="6250" y="1463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6"/>
                          <wps:cNvCnPr/>
                          <wps:spPr bwMode="auto">
                            <a:xfrm>
                              <a:off x="6263" y="1450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7"/>
                          <wps:cNvCnPr/>
                          <wps:spPr bwMode="auto">
                            <a:xfrm>
                              <a:off x="6263" y="1450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8"/>
                          <wps:cNvCnPr/>
                          <wps:spPr bwMode="auto">
                            <a:xfrm>
                              <a:off x="6250" y="1450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9"/>
                          <wps:cNvCnPr/>
                          <wps:spPr bwMode="auto">
                            <a:xfrm>
                              <a:off x="6250" y="1463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0"/>
                          <wps:cNvCnPr/>
                          <wps:spPr bwMode="auto">
                            <a:xfrm>
                              <a:off x="6250" y="1450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 flipH="1">
                              <a:off x="6250" y="1450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>
                              <a:off x="6263" y="1463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 flipH="1" flipV="1">
                              <a:off x="6263" y="1463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4"/>
                          <wps:cNvCnPr/>
                          <wps:spPr bwMode="auto">
                            <a:xfrm flipH="1" flipV="1">
                              <a:off x="6263" y="1450"/>
                              <a:ext cx="62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5"/>
                          <wps:cNvCnPr/>
                          <wps:spPr bwMode="auto">
                            <a:xfrm flipH="1" flipV="1">
                              <a:off x="6263" y="1463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6"/>
                          <wps:cNvCnPr/>
                          <wps:spPr bwMode="auto">
                            <a:xfrm flipH="1" flipV="1">
                              <a:off x="6263" y="1463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7"/>
                          <wps:cNvCnPr/>
                          <wps:spPr bwMode="auto">
                            <a:xfrm flipH="1" flipV="1">
                              <a:off x="6250" y="1463"/>
                              <a:ext cx="75" cy="7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8"/>
                          <wps:cNvCnPr/>
                          <wps:spPr bwMode="auto">
                            <a:xfrm flipH="1" flipV="1">
                              <a:off x="6275" y="1463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9"/>
                          <wps:cNvCnPr/>
                          <wps:spPr bwMode="auto">
                            <a:xfrm>
                              <a:off x="6250" y="1450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30"/>
                          <wps:cNvCnPr/>
                          <wps:spPr bwMode="auto">
                            <a:xfrm>
                              <a:off x="6250" y="1450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Oval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02" y="2368"/>
                              <a:ext cx="2537" cy="55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6547" y="2454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6954" w:rsidRDefault="00D36954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6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6795" y="2653"/>
                              <a:ext cx="117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6954" w:rsidRDefault="00D36954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Itens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Edital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7" name="Line 134"/>
                          <wps:cNvCnPr/>
                          <wps:spPr bwMode="auto">
                            <a:xfrm>
                              <a:off x="6127" y="2392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5"/>
                          <wps:cNvCnPr/>
                          <wps:spPr bwMode="auto">
                            <a:xfrm>
                              <a:off x="6127" y="2392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6"/>
                          <wps:cNvCnPr/>
                          <wps:spPr bwMode="auto">
                            <a:xfrm flipH="1">
                              <a:off x="6139" y="2405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7"/>
                          <wps:cNvCnPr/>
                          <wps:spPr bwMode="auto">
                            <a:xfrm flipV="1">
                              <a:off x="6139" y="2405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>
                              <a:off x="6127" y="2392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9"/>
                          <wps:cNvCnPr/>
                          <wps:spPr bwMode="auto">
                            <a:xfrm>
                              <a:off x="6127" y="2430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>
                              <a:off x="6139" y="2392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1"/>
                          <wps:cNvCnPr/>
                          <wps:spPr bwMode="auto">
                            <a:xfrm>
                              <a:off x="6127" y="2405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2"/>
                          <wps:cNvCnPr/>
                          <wps:spPr bwMode="auto">
                            <a:xfrm>
                              <a:off x="6127" y="2405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3"/>
                          <wps:cNvCnPr/>
                          <wps:spPr bwMode="auto">
                            <a:xfrm>
                              <a:off x="6139" y="2392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4"/>
                          <wps:cNvCnPr/>
                          <wps:spPr bwMode="auto">
                            <a:xfrm>
                              <a:off x="6139" y="2392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5"/>
                          <wps:cNvCnPr/>
                          <wps:spPr bwMode="auto">
                            <a:xfrm>
                              <a:off x="6127" y="2392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>
                              <a:off x="6127" y="2405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7"/>
                          <wps:cNvCnPr/>
                          <wps:spPr bwMode="auto">
                            <a:xfrm>
                              <a:off x="6127" y="2392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8"/>
                          <wps:cNvCnPr/>
                          <wps:spPr bwMode="auto">
                            <a:xfrm flipH="1">
                              <a:off x="6127" y="2392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9"/>
                          <wps:cNvCnPr/>
                          <wps:spPr bwMode="auto">
                            <a:xfrm>
                              <a:off x="6139" y="2405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0"/>
                          <wps:cNvCnPr/>
                          <wps:spPr bwMode="auto">
                            <a:xfrm flipH="1" flipV="1">
                              <a:off x="6139" y="2405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1"/>
                          <wps:cNvCnPr/>
                          <wps:spPr bwMode="auto">
                            <a:xfrm flipH="1" flipV="1">
                              <a:off x="6139" y="2392"/>
                              <a:ext cx="62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2"/>
                          <wps:cNvCnPr/>
                          <wps:spPr bwMode="auto">
                            <a:xfrm flipH="1" flipV="1">
                              <a:off x="6139" y="2405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 flipH="1" flipV="1">
                              <a:off x="6139" y="2405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 flipH="1" flipV="1">
                              <a:off x="6127" y="2405"/>
                              <a:ext cx="74" cy="7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5"/>
                          <wps:cNvCnPr/>
                          <wps:spPr bwMode="auto">
                            <a:xfrm flipH="1" flipV="1">
                              <a:off x="6151" y="2405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6"/>
                          <wps:cNvCnPr/>
                          <wps:spPr bwMode="auto">
                            <a:xfrm>
                              <a:off x="6127" y="2392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7"/>
                          <wps:cNvCnPr/>
                          <wps:spPr bwMode="auto">
                            <a:xfrm>
                              <a:off x="6127" y="2392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Oval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2834" y="2603"/>
                              <a:ext cx="2005" cy="65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3317" y="2702"/>
                              <a:ext cx="1039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6954" w:rsidRDefault="00D36954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Anular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Posse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3" name="Oval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2834" y="1785"/>
                              <a:ext cx="2005" cy="65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3292" y="1884"/>
                              <a:ext cx="1065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6954" w:rsidRDefault="00D36954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Posse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5" name="Line 162"/>
                          <wps:cNvCnPr/>
                          <wps:spPr bwMode="auto">
                            <a:xfrm flipH="1">
                              <a:off x="5607" y="1748"/>
                              <a:ext cx="631" cy="0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 flipV="1">
                              <a:off x="5607" y="1698"/>
                              <a:ext cx="99" cy="50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>
                              <a:off x="5607" y="1748"/>
                              <a:ext cx="99" cy="49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>
                              <a:off x="5594" y="4029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>
                              <a:off x="5594" y="4029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 flipH="1">
                              <a:off x="5607" y="4041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 flipV="1">
                              <a:off x="5607" y="4041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>
                              <a:off x="5594" y="4029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70"/>
                          <wps:cNvCnPr/>
                          <wps:spPr bwMode="auto">
                            <a:xfrm>
                              <a:off x="5594" y="4066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1"/>
                          <wps:cNvCnPr/>
                          <wps:spPr bwMode="auto">
                            <a:xfrm>
                              <a:off x="5607" y="4029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2"/>
                          <wps:cNvCnPr/>
                          <wps:spPr bwMode="auto">
                            <a:xfrm>
                              <a:off x="5594" y="4041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3"/>
                          <wps:cNvCnPr/>
                          <wps:spPr bwMode="auto">
                            <a:xfrm>
                              <a:off x="5594" y="4041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4"/>
                          <wps:cNvCnPr/>
                          <wps:spPr bwMode="auto">
                            <a:xfrm>
                              <a:off x="5607" y="4029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5"/>
                          <wps:cNvCnPr/>
                          <wps:spPr bwMode="auto">
                            <a:xfrm>
                              <a:off x="5607" y="4029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>
                              <a:off x="5594" y="4029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>
                              <a:off x="5594" y="4041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>
                              <a:off x="5594" y="4029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 flipH="1">
                              <a:off x="5594" y="4029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>
                              <a:off x="5607" y="4041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1"/>
                          <wps:cNvCnPr/>
                          <wps:spPr bwMode="auto">
                            <a:xfrm flipH="1" flipV="1">
                              <a:off x="5607" y="4041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2"/>
                          <wps:cNvCnPr/>
                          <wps:spPr bwMode="auto">
                            <a:xfrm flipH="1" flipV="1">
                              <a:off x="5607" y="4029"/>
                              <a:ext cx="62" cy="7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3"/>
                          <wps:cNvCnPr/>
                          <wps:spPr bwMode="auto">
                            <a:xfrm flipH="1" flipV="1">
                              <a:off x="5607" y="4041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4"/>
                          <wps:cNvCnPr/>
                          <wps:spPr bwMode="auto">
                            <a:xfrm flipH="1" flipV="1">
                              <a:off x="5607" y="4041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5"/>
                          <wps:cNvCnPr/>
                          <wps:spPr bwMode="auto">
                            <a:xfrm flipH="1" flipV="1">
                              <a:off x="5594" y="4041"/>
                              <a:ext cx="75" cy="7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6"/>
                          <wps:cNvCnPr/>
                          <wps:spPr bwMode="auto">
                            <a:xfrm flipH="1" flipV="1">
                              <a:off x="5619" y="4041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7"/>
                          <wps:cNvCnPr/>
                          <wps:spPr bwMode="auto">
                            <a:xfrm>
                              <a:off x="5594" y="4029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188"/>
                          <wps:cNvCnPr/>
                          <wps:spPr bwMode="auto">
                            <a:xfrm>
                              <a:off x="5594" y="4029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Rectangle 189"/>
                          <wps:cNvSpPr>
                            <a:spLocks noChangeArrowheads="1"/>
                          </wps:cNvSpPr>
                          <wps:spPr bwMode="auto">
                            <a:xfrm>
                              <a:off x="5594" y="1797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6954" w:rsidRDefault="00D36954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3" name="Line 190"/>
                          <wps:cNvCnPr/>
                          <wps:spPr bwMode="auto">
                            <a:xfrm flipH="1">
                              <a:off x="5594" y="2702"/>
                              <a:ext cx="520" cy="620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1"/>
                          <wps:cNvCnPr/>
                          <wps:spPr bwMode="auto">
                            <a:xfrm flipV="1">
                              <a:off x="5594" y="3210"/>
                              <a:ext cx="25" cy="112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2"/>
                          <wps:cNvCnPr/>
                          <wps:spPr bwMode="auto">
                            <a:xfrm flipV="1">
                              <a:off x="5594" y="3272"/>
                              <a:ext cx="99" cy="50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3"/>
                          <wps:cNvCnPr/>
                          <wps:spPr bwMode="auto">
                            <a:xfrm>
                              <a:off x="5533" y="5281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4"/>
                          <wps:cNvCnPr/>
                          <wps:spPr bwMode="auto">
                            <a:xfrm>
                              <a:off x="5533" y="5281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5"/>
                          <wps:cNvCnPr/>
                          <wps:spPr bwMode="auto">
                            <a:xfrm flipH="1">
                              <a:off x="5545" y="5293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6"/>
                          <wps:cNvCnPr/>
                          <wps:spPr bwMode="auto">
                            <a:xfrm flipV="1">
                              <a:off x="5545" y="5293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7"/>
                          <wps:cNvCnPr/>
                          <wps:spPr bwMode="auto">
                            <a:xfrm>
                              <a:off x="5533" y="528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8"/>
                          <wps:cNvCnPr/>
                          <wps:spPr bwMode="auto">
                            <a:xfrm>
                              <a:off x="5533" y="5318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9"/>
                          <wps:cNvCnPr/>
                          <wps:spPr bwMode="auto">
                            <a:xfrm>
                              <a:off x="5545" y="5281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200"/>
                          <wps:cNvCnPr/>
                          <wps:spPr bwMode="auto">
                            <a:xfrm>
                              <a:off x="5533" y="529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1"/>
                          <wps:cNvCnPr/>
                          <wps:spPr bwMode="auto">
                            <a:xfrm>
                              <a:off x="5533" y="529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2"/>
                          <wps:cNvCnPr/>
                          <wps:spPr bwMode="auto">
                            <a:xfrm>
                              <a:off x="5545" y="5281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3"/>
                          <wps:cNvCnPr/>
                          <wps:spPr bwMode="auto">
                            <a:xfrm>
                              <a:off x="5545" y="5281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4"/>
                          <wps:cNvCnPr/>
                          <wps:spPr bwMode="auto">
                            <a:xfrm>
                              <a:off x="5533" y="528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8" name="Line 206"/>
                        <wps:cNvCnPr/>
                        <wps:spPr bwMode="auto">
                          <a:xfrm>
                            <a:off x="3513455" y="336105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207"/>
                        <wps:cNvCnPr/>
                        <wps:spPr bwMode="auto">
                          <a:xfrm>
                            <a:off x="3513455" y="3353435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8"/>
                        <wps:cNvCnPr/>
                        <wps:spPr bwMode="auto">
                          <a:xfrm flipH="1">
                            <a:off x="3513455" y="335343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09"/>
                        <wps:cNvCnPr/>
                        <wps:spPr bwMode="auto">
                          <a:xfrm>
                            <a:off x="3521075" y="3361055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210"/>
                        <wps:cNvCnPr/>
                        <wps:spPr bwMode="auto">
                          <a:xfrm flipH="1" flipV="1">
                            <a:off x="3521075" y="3361055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211"/>
                        <wps:cNvCnPr/>
                        <wps:spPr bwMode="auto">
                          <a:xfrm flipH="1" flipV="1">
                            <a:off x="3521075" y="3353435"/>
                            <a:ext cx="3937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2"/>
                        <wps:cNvCnPr/>
                        <wps:spPr bwMode="auto">
                          <a:xfrm flipH="1" flipV="1">
                            <a:off x="3521075" y="3361055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13"/>
                        <wps:cNvCnPr/>
                        <wps:spPr bwMode="auto">
                          <a:xfrm flipH="1" flipV="1">
                            <a:off x="3521075" y="3361055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14"/>
                        <wps:cNvCnPr/>
                        <wps:spPr bwMode="auto">
                          <a:xfrm flipH="1" flipV="1">
                            <a:off x="3513455" y="3361055"/>
                            <a:ext cx="4699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215"/>
                        <wps:cNvCnPr/>
                        <wps:spPr bwMode="auto">
                          <a:xfrm flipH="1" flipV="1">
                            <a:off x="3528695" y="3361055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216"/>
                        <wps:cNvCnPr/>
                        <wps:spPr bwMode="auto">
                          <a:xfrm>
                            <a:off x="3513455" y="3353435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217"/>
                        <wps:cNvCnPr/>
                        <wps:spPr bwMode="auto">
                          <a:xfrm>
                            <a:off x="3513455" y="335343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3811905" y="1857375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1" name="Rectangle 219"/>
                        <wps:cNvSpPr>
                          <a:spLocks noChangeArrowheads="1"/>
                        </wps:cNvSpPr>
                        <wps:spPr bwMode="auto">
                          <a:xfrm>
                            <a:off x="3725545" y="2101850"/>
                            <a:ext cx="785495" cy="939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Rectangle 220"/>
                        <wps:cNvSpPr>
                          <a:spLocks noChangeArrowheads="1"/>
                        </wps:cNvSpPr>
                        <wps:spPr bwMode="auto">
                          <a:xfrm>
                            <a:off x="3725545" y="2188210"/>
                            <a:ext cx="1980565" cy="12357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Rectangle 221"/>
                        <wps:cNvSpPr>
                          <a:spLocks noChangeArrowheads="1"/>
                        </wps:cNvSpPr>
                        <wps:spPr bwMode="auto">
                          <a:xfrm>
                            <a:off x="4314825" y="2290445"/>
                            <a:ext cx="8134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Lotacional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4" name="Line 222"/>
                        <wps:cNvCnPr/>
                        <wps:spPr bwMode="auto">
                          <a:xfrm>
                            <a:off x="3740785" y="2117090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23"/>
                        <wps:cNvCnPr/>
                        <wps:spPr bwMode="auto">
                          <a:xfrm>
                            <a:off x="3740785" y="2117090"/>
                            <a:ext cx="317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224"/>
                        <wps:cNvCnPr/>
                        <wps:spPr bwMode="auto">
                          <a:xfrm flipH="1">
                            <a:off x="3749040" y="2125345"/>
                            <a:ext cx="234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25"/>
                        <wps:cNvCnPr/>
                        <wps:spPr bwMode="auto">
                          <a:xfrm flipV="1">
                            <a:off x="3749040" y="2125345"/>
                            <a:ext cx="0" cy="234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226"/>
                        <wps:cNvCnPr/>
                        <wps:spPr bwMode="auto">
                          <a:xfrm>
                            <a:off x="3740785" y="2117090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227"/>
                        <wps:cNvCnPr/>
                        <wps:spPr bwMode="auto">
                          <a:xfrm>
                            <a:off x="3740785" y="214122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228"/>
                        <wps:cNvCnPr/>
                        <wps:spPr bwMode="auto">
                          <a:xfrm>
                            <a:off x="3749040" y="2117090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229"/>
                        <wps:cNvCnPr/>
                        <wps:spPr bwMode="auto">
                          <a:xfrm>
                            <a:off x="3740785" y="2125345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30"/>
                        <wps:cNvCnPr/>
                        <wps:spPr bwMode="auto">
                          <a:xfrm>
                            <a:off x="3740785" y="2125345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31"/>
                        <wps:cNvCnPr/>
                        <wps:spPr bwMode="auto">
                          <a:xfrm>
                            <a:off x="3749040" y="2117090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32"/>
                        <wps:cNvCnPr/>
                        <wps:spPr bwMode="auto">
                          <a:xfrm>
                            <a:off x="3749040" y="2117090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33"/>
                        <wps:cNvCnPr/>
                        <wps:spPr bwMode="auto">
                          <a:xfrm>
                            <a:off x="3740785" y="2117090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34"/>
                        <wps:cNvCnPr/>
                        <wps:spPr bwMode="auto">
                          <a:xfrm>
                            <a:off x="3740785" y="2125345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235"/>
                        <wps:cNvCnPr/>
                        <wps:spPr bwMode="auto">
                          <a:xfrm>
                            <a:off x="3740785" y="2117090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36"/>
                        <wps:cNvCnPr/>
                        <wps:spPr bwMode="auto">
                          <a:xfrm flipH="1">
                            <a:off x="3740785" y="2117090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37"/>
                        <wps:cNvCnPr/>
                        <wps:spPr bwMode="auto">
                          <a:xfrm>
                            <a:off x="3749040" y="2125345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238"/>
                        <wps:cNvCnPr/>
                        <wps:spPr bwMode="auto">
                          <a:xfrm flipH="1" flipV="1">
                            <a:off x="3749040" y="2125345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239"/>
                        <wps:cNvCnPr/>
                        <wps:spPr bwMode="auto">
                          <a:xfrm flipH="1" flipV="1">
                            <a:off x="3749040" y="2117090"/>
                            <a:ext cx="39370" cy="47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240"/>
                        <wps:cNvCnPr/>
                        <wps:spPr bwMode="auto">
                          <a:xfrm flipH="1" flipV="1">
                            <a:off x="3749040" y="2125345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241"/>
                        <wps:cNvCnPr/>
                        <wps:spPr bwMode="auto">
                          <a:xfrm flipH="1" flipV="1">
                            <a:off x="3749040" y="2125345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242"/>
                        <wps:cNvCnPr/>
                        <wps:spPr bwMode="auto">
                          <a:xfrm flipH="1" flipV="1">
                            <a:off x="3740785" y="2125345"/>
                            <a:ext cx="47625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243"/>
                        <wps:cNvCnPr/>
                        <wps:spPr bwMode="auto">
                          <a:xfrm flipH="1" flipV="1">
                            <a:off x="3756660" y="2125345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Line 244"/>
                        <wps:cNvCnPr/>
                        <wps:spPr bwMode="auto">
                          <a:xfrm>
                            <a:off x="3740785" y="2117090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Line 245"/>
                        <wps:cNvCnPr/>
                        <wps:spPr bwMode="auto">
                          <a:xfrm>
                            <a:off x="3740785" y="2117090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3874770" y="2392680"/>
                            <a:ext cx="668020" cy="946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3874770" y="2479675"/>
                            <a:ext cx="1673860" cy="80264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3984625" y="2581910"/>
                            <a:ext cx="12211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Acumulação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1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4464050" y="2707640"/>
                            <a:ext cx="5092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Vínculos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2" name="Line 250"/>
                        <wps:cNvCnPr/>
                        <wps:spPr bwMode="auto">
                          <a:xfrm>
                            <a:off x="3890645" y="2408555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251"/>
                        <wps:cNvCnPr/>
                        <wps:spPr bwMode="auto">
                          <a:xfrm>
                            <a:off x="3890645" y="2408555"/>
                            <a:ext cx="311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252"/>
                        <wps:cNvCnPr/>
                        <wps:spPr bwMode="auto">
                          <a:xfrm flipH="1">
                            <a:off x="3898265" y="2416175"/>
                            <a:ext cx="234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Line 253"/>
                        <wps:cNvCnPr/>
                        <wps:spPr bwMode="auto">
                          <a:xfrm flipV="1">
                            <a:off x="3898265" y="2416175"/>
                            <a:ext cx="0" cy="241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Line 254"/>
                        <wps:cNvCnPr/>
                        <wps:spPr bwMode="auto">
                          <a:xfrm>
                            <a:off x="3890645" y="2408555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Line 255"/>
                        <wps:cNvCnPr/>
                        <wps:spPr bwMode="auto">
                          <a:xfrm>
                            <a:off x="3890645" y="2432050"/>
                            <a:ext cx="0" cy="158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Line 256"/>
                        <wps:cNvCnPr/>
                        <wps:spPr bwMode="auto">
                          <a:xfrm>
                            <a:off x="3898265" y="2408555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257"/>
                        <wps:cNvCnPr/>
                        <wps:spPr bwMode="auto">
                          <a:xfrm>
                            <a:off x="3890645" y="2416175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258"/>
                        <wps:cNvCnPr/>
                        <wps:spPr bwMode="auto">
                          <a:xfrm>
                            <a:off x="3890645" y="2416175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Line 259"/>
                        <wps:cNvCnPr/>
                        <wps:spPr bwMode="auto">
                          <a:xfrm>
                            <a:off x="3898265" y="2408555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Line 260"/>
                        <wps:cNvCnPr/>
                        <wps:spPr bwMode="auto">
                          <a:xfrm>
                            <a:off x="3898265" y="2408555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261"/>
                        <wps:cNvCnPr/>
                        <wps:spPr bwMode="auto">
                          <a:xfrm>
                            <a:off x="3890645" y="2408555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Line 262"/>
                        <wps:cNvCnPr/>
                        <wps:spPr bwMode="auto">
                          <a:xfrm>
                            <a:off x="3890645" y="2416175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Line 263"/>
                        <wps:cNvCnPr/>
                        <wps:spPr bwMode="auto">
                          <a:xfrm>
                            <a:off x="3890645" y="2408555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Line 264"/>
                        <wps:cNvCnPr/>
                        <wps:spPr bwMode="auto">
                          <a:xfrm flipH="1">
                            <a:off x="3890645" y="2408555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Line 265"/>
                        <wps:cNvCnPr/>
                        <wps:spPr bwMode="auto">
                          <a:xfrm>
                            <a:off x="3898265" y="2416175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Line 266"/>
                        <wps:cNvCnPr/>
                        <wps:spPr bwMode="auto">
                          <a:xfrm flipH="1" flipV="1">
                            <a:off x="3898265" y="2416175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267"/>
                        <wps:cNvCnPr/>
                        <wps:spPr bwMode="auto">
                          <a:xfrm flipH="1" flipV="1">
                            <a:off x="3898265" y="2408555"/>
                            <a:ext cx="3937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268"/>
                        <wps:cNvCnPr/>
                        <wps:spPr bwMode="auto">
                          <a:xfrm flipH="1" flipV="1">
                            <a:off x="3898265" y="2416175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Line 269"/>
                        <wps:cNvCnPr/>
                        <wps:spPr bwMode="auto">
                          <a:xfrm flipH="1" flipV="1">
                            <a:off x="3898265" y="2416175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270"/>
                        <wps:cNvCnPr/>
                        <wps:spPr bwMode="auto">
                          <a:xfrm flipH="1" flipV="1">
                            <a:off x="3890645" y="2416175"/>
                            <a:ext cx="46990" cy="47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271"/>
                        <wps:cNvCnPr/>
                        <wps:spPr bwMode="auto">
                          <a:xfrm flipH="1" flipV="1">
                            <a:off x="3905885" y="2416175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272"/>
                        <wps:cNvCnPr/>
                        <wps:spPr bwMode="auto">
                          <a:xfrm>
                            <a:off x="3890645" y="2408555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273"/>
                        <wps:cNvCnPr/>
                        <wps:spPr bwMode="auto">
                          <a:xfrm>
                            <a:off x="3890645" y="2408555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Oval 274"/>
                        <wps:cNvSpPr>
                          <a:spLocks noChangeArrowheads="1"/>
                        </wps:cNvSpPr>
                        <wps:spPr bwMode="auto">
                          <a:xfrm>
                            <a:off x="3953510" y="2841625"/>
                            <a:ext cx="1555750" cy="3543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Rectangle 275"/>
                        <wps:cNvSpPr>
                          <a:spLocks noChangeArrowheads="1"/>
                        </wps:cNvSpPr>
                        <wps:spPr bwMode="auto">
                          <a:xfrm>
                            <a:off x="4307205" y="2896870"/>
                            <a:ext cx="8166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Regras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8" name="Rectangle 276"/>
                        <wps:cNvSpPr>
                          <a:spLocks noChangeArrowheads="1"/>
                        </wps:cNvSpPr>
                        <wps:spPr bwMode="auto">
                          <a:xfrm>
                            <a:off x="4236085" y="3022600"/>
                            <a:ext cx="10248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Acumulação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Vinculo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9" name="Line 277"/>
                        <wps:cNvCnPr/>
                        <wps:spPr bwMode="auto">
                          <a:xfrm>
                            <a:off x="3968750" y="2857500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Line 278"/>
                        <wps:cNvCnPr/>
                        <wps:spPr bwMode="auto">
                          <a:xfrm>
                            <a:off x="3968750" y="2857500"/>
                            <a:ext cx="317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" name="Line 279"/>
                        <wps:cNvCnPr/>
                        <wps:spPr bwMode="auto">
                          <a:xfrm flipH="1">
                            <a:off x="3977005" y="2865120"/>
                            <a:ext cx="234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" name="Line 280"/>
                        <wps:cNvCnPr/>
                        <wps:spPr bwMode="auto">
                          <a:xfrm flipV="1">
                            <a:off x="3977005" y="2865120"/>
                            <a:ext cx="0" cy="234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3" name="Line 281"/>
                        <wps:cNvCnPr/>
                        <wps:spPr bwMode="auto">
                          <a:xfrm>
                            <a:off x="3968750" y="2857500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Line 282"/>
                        <wps:cNvCnPr/>
                        <wps:spPr bwMode="auto">
                          <a:xfrm>
                            <a:off x="3968750" y="2880995"/>
                            <a:ext cx="0" cy="158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5" name="Line 283"/>
                        <wps:cNvCnPr/>
                        <wps:spPr bwMode="auto">
                          <a:xfrm>
                            <a:off x="3977005" y="2857500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Line 284"/>
                        <wps:cNvCnPr/>
                        <wps:spPr bwMode="auto">
                          <a:xfrm>
                            <a:off x="3968750" y="2865120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Line 285"/>
                        <wps:cNvCnPr/>
                        <wps:spPr bwMode="auto">
                          <a:xfrm>
                            <a:off x="3968750" y="2865120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Line 286"/>
                        <wps:cNvCnPr/>
                        <wps:spPr bwMode="auto">
                          <a:xfrm>
                            <a:off x="3977005" y="2857500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Line 287"/>
                        <wps:cNvCnPr/>
                        <wps:spPr bwMode="auto">
                          <a:xfrm>
                            <a:off x="3977005" y="2857500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Line 288"/>
                        <wps:cNvCnPr/>
                        <wps:spPr bwMode="auto">
                          <a:xfrm>
                            <a:off x="3968750" y="2857500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" name="Line 289"/>
                        <wps:cNvCnPr/>
                        <wps:spPr bwMode="auto">
                          <a:xfrm>
                            <a:off x="3968750" y="2865120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2" name="Line 290"/>
                        <wps:cNvCnPr/>
                        <wps:spPr bwMode="auto">
                          <a:xfrm>
                            <a:off x="3968750" y="2857500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" name="Line 291"/>
                        <wps:cNvCnPr/>
                        <wps:spPr bwMode="auto">
                          <a:xfrm flipH="1">
                            <a:off x="3968750" y="2857500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4" name="Line 292"/>
                        <wps:cNvCnPr/>
                        <wps:spPr bwMode="auto">
                          <a:xfrm>
                            <a:off x="3977005" y="2865120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5" name="Line 293"/>
                        <wps:cNvCnPr/>
                        <wps:spPr bwMode="auto">
                          <a:xfrm flipH="1" flipV="1">
                            <a:off x="3977005" y="2865120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Line 294"/>
                        <wps:cNvCnPr/>
                        <wps:spPr bwMode="auto">
                          <a:xfrm flipH="1" flipV="1">
                            <a:off x="3977005" y="2857500"/>
                            <a:ext cx="3937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Line 295"/>
                        <wps:cNvCnPr/>
                        <wps:spPr bwMode="auto">
                          <a:xfrm flipH="1" flipV="1">
                            <a:off x="3977005" y="2865120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Line 296"/>
                        <wps:cNvCnPr/>
                        <wps:spPr bwMode="auto">
                          <a:xfrm flipH="1" flipV="1">
                            <a:off x="3977005" y="2865120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Line 297"/>
                        <wps:cNvCnPr/>
                        <wps:spPr bwMode="auto">
                          <a:xfrm flipH="1" flipV="1">
                            <a:off x="3968750" y="2865120"/>
                            <a:ext cx="47625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Line 298"/>
                        <wps:cNvCnPr/>
                        <wps:spPr bwMode="auto">
                          <a:xfrm flipH="1" flipV="1">
                            <a:off x="3984625" y="2865120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Line 299"/>
                        <wps:cNvCnPr/>
                        <wps:spPr bwMode="auto">
                          <a:xfrm>
                            <a:off x="3968750" y="2857500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Line 300"/>
                        <wps:cNvCnPr/>
                        <wps:spPr bwMode="auto">
                          <a:xfrm>
                            <a:off x="3968750" y="2857500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3" name="Freeform 301"/>
                        <wps:cNvSpPr>
                          <a:spLocks/>
                        </wps:cNvSpPr>
                        <wps:spPr bwMode="auto">
                          <a:xfrm>
                            <a:off x="3072765" y="842010"/>
                            <a:ext cx="880745" cy="2180590"/>
                          </a:xfrm>
                          <a:custGeom>
                            <a:avLst/>
                            <a:gdLst>
                              <a:gd name="T0" fmla="*/ 0 w 1387"/>
                              <a:gd name="T1" fmla="*/ 0 h 3434"/>
                              <a:gd name="T2" fmla="*/ 384 w 1387"/>
                              <a:gd name="T3" fmla="*/ 0 h 3434"/>
                              <a:gd name="T4" fmla="*/ 384 w 1387"/>
                              <a:gd name="T5" fmla="*/ 3434 h 3434"/>
                              <a:gd name="T6" fmla="*/ 1387 w 1387"/>
                              <a:gd name="T7" fmla="*/ 3434 h 34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87" h="3434">
                                <a:moveTo>
                                  <a:pt x="0" y="0"/>
                                </a:moveTo>
                                <a:lnTo>
                                  <a:pt x="384" y="0"/>
                                </a:lnTo>
                                <a:lnTo>
                                  <a:pt x="384" y="3434"/>
                                </a:lnTo>
                                <a:lnTo>
                                  <a:pt x="1387" y="3434"/>
                                </a:lnTo>
                              </a:path>
                            </a:pathLst>
                          </a:cu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Line 302"/>
                        <wps:cNvCnPr/>
                        <wps:spPr bwMode="auto">
                          <a:xfrm flipH="1" flipV="1">
                            <a:off x="3890645" y="2990850"/>
                            <a:ext cx="62865" cy="3175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" name="Line 303"/>
                        <wps:cNvCnPr/>
                        <wps:spPr bwMode="auto">
                          <a:xfrm flipH="1">
                            <a:off x="3890645" y="3022600"/>
                            <a:ext cx="62865" cy="3175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" name="Rectangle 304"/>
                        <wps:cNvSpPr>
                          <a:spLocks noChangeArrowheads="1"/>
                        </wps:cNvSpPr>
                        <wps:spPr bwMode="auto">
                          <a:xfrm>
                            <a:off x="3340100" y="248729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7" name="Oval 305"/>
                        <wps:cNvSpPr>
                          <a:spLocks noChangeArrowheads="1"/>
                        </wps:cNvSpPr>
                        <wps:spPr bwMode="auto">
                          <a:xfrm>
                            <a:off x="1430655" y="3289935"/>
                            <a:ext cx="1729105" cy="5353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Rectangle 306"/>
                        <wps:cNvSpPr>
                          <a:spLocks noChangeArrowheads="1"/>
                        </wps:cNvSpPr>
                        <wps:spPr bwMode="auto">
                          <a:xfrm>
                            <a:off x="1768475" y="3368675"/>
                            <a:ext cx="100774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Cancelar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reserva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9" name="Rectangle 307"/>
                        <wps:cNvSpPr>
                          <a:spLocks noChangeArrowheads="1"/>
                        </wps:cNvSpPr>
                        <wps:spPr bwMode="auto">
                          <a:xfrm>
                            <a:off x="1736725" y="3495040"/>
                            <a:ext cx="10883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vaga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candidato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0" name="Rectangle 308"/>
                        <wps:cNvSpPr>
                          <a:spLocks noChangeArrowheads="1"/>
                        </wps:cNvSpPr>
                        <wps:spPr bwMode="auto">
                          <a:xfrm>
                            <a:off x="1854835" y="3620770"/>
                            <a:ext cx="8801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1" name="Oval 309"/>
                        <wps:cNvSpPr>
                          <a:spLocks noChangeArrowheads="1"/>
                        </wps:cNvSpPr>
                        <wps:spPr bwMode="auto">
                          <a:xfrm>
                            <a:off x="1501140" y="3880485"/>
                            <a:ext cx="1807845" cy="5353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Rectangle 310"/>
                        <wps:cNvSpPr>
                          <a:spLocks noChangeArrowheads="1"/>
                        </wps:cNvSpPr>
                        <wps:spPr bwMode="auto">
                          <a:xfrm>
                            <a:off x="1941195" y="3959225"/>
                            <a:ext cx="8826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Reservar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vaga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3" name="Rectangle 311"/>
                        <wps:cNvSpPr>
                          <a:spLocks noChangeArrowheads="1"/>
                        </wps:cNvSpPr>
                        <wps:spPr bwMode="auto">
                          <a:xfrm>
                            <a:off x="1815465" y="4084955"/>
                            <a:ext cx="114236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candidato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4" name="Rectangle 312"/>
                        <wps:cNvSpPr>
                          <a:spLocks noChangeArrowheads="1"/>
                        </wps:cNvSpPr>
                        <wps:spPr bwMode="auto">
                          <a:xfrm>
                            <a:off x="2208530" y="4211320"/>
                            <a:ext cx="39814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5" name="Rectangle 313"/>
                        <wps:cNvSpPr>
                          <a:spLocks noChangeArrowheads="1"/>
                        </wps:cNvSpPr>
                        <wps:spPr bwMode="auto">
                          <a:xfrm>
                            <a:off x="3725545" y="3439795"/>
                            <a:ext cx="801370" cy="946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Rectangle 314"/>
                        <wps:cNvSpPr>
                          <a:spLocks noChangeArrowheads="1"/>
                        </wps:cNvSpPr>
                        <wps:spPr bwMode="auto">
                          <a:xfrm>
                            <a:off x="3725545" y="3526155"/>
                            <a:ext cx="2011680" cy="115697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Rectangle 315"/>
                        <wps:cNvSpPr>
                          <a:spLocks noChangeArrowheads="1"/>
                        </wps:cNvSpPr>
                        <wps:spPr bwMode="auto">
                          <a:xfrm>
                            <a:off x="3953510" y="3628390"/>
                            <a:ext cx="13131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UCS -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Autorização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8" name="Rectangle 316"/>
                        <wps:cNvSpPr>
                          <a:spLocks noChangeArrowheads="1"/>
                        </wps:cNvSpPr>
                        <wps:spPr bwMode="auto">
                          <a:xfrm>
                            <a:off x="4094480" y="3754755"/>
                            <a:ext cx="12579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9" name="Oval 317"/>
                        <wps:cNvSpPr>
                          <a:spLocks noChangeArrowheads="1"/>
                        </wps:cNvSpPr>
                        <wps:spPr bwMode="auto">
                          <a:xfrm>
                            <a:off x="3803650" y="4030345"/>
                            <a:ext cx="1839595" cy="6057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Rectangle 318"/>
                        <wps:cNvSpPr>
                          <a:spLocks noChangeArrowheads="1"/>
                        </wps:cNvSpPr>
                        <wps:spPr bwMode="auto">
                          <a:xfrm>
                            <a:off x="4094480" y="4116705"/>
                            <a:ext cx="12211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Autorização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1" name="Rectangle 319"/>
                        <wps:cNvSpPr>
                          <a:spLocks noChangeArrowheads="1"/>
                        </wps:cNvSpPr>
                        <wps:spPr bwMode="auto">
                          <a:xfrm>
                            <a:off x="4204970" y="4242435"/>
                            <a:ext cx="9918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2" name="Rectangle 320"/>
                        <wps:cNvSpPr>
                          <a:spLocks noChangeArrowheads="1"/>
                        </wps:cNvSpPr>
                        <wps:spPr bwMode="auto">
                          <a:xfrm>
                            <a:off x="4526915" y="4368800"/>
                            <a:ext cx="4102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3" name="Line 321"/>
                        <wps:cNvCnPr/>
                        <wps:spPr bwMode="auto">
                          <a:xfrm>
                            <a:off x="3009900" y="3061970"/>
                            <a:ext cx="920115" cy="111760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" name="Line 322"/>
                        <wps:cNvCnPr/>
                        <wps:spPr bwMode="auto">
                          <a:xfrm flipH="1" flipV="1">
                            <a:off x="3914140" y="4109085"/>
                            <a:ext cx="15875" cy="7048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" name="Line 323"/>
                        <wps:cNvCnPr/>
                        <wps:spPr bwMode="auto">
                          <a:xfrm flipH="1" flipV="1">
                            <a:off x="3867150" y="4148455"/>
                            <a:ext cx="62865" cy="3111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" name="Rectangle 324"/>
                        <wps:cNvSpPr>
                          <a:spLocks noChangeArrowheads="1"/>
                        </wps:cNvSpPr>
                        <wps:spPr bwMode="auto">
                          <a:xfrm>
                            <a:off x="3198495" y="388048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7" name="Freeform 325"/>
                        <wps:cNvSpPr>
                          <a:spLocks/>
                        </wps:cNvSpPr>
                        <wps:spPr bwMode="auto">
                          <a:xfrm>
                            <a:off x="1217930" y="826770"/>
                            <a:ext cx="2680335" cy="3675380"/>
                          </a:xfrm>
                          <a:custGeom>
                            <a:avLst/>
                            <a:gdLst>
                              <a:gd name="T0" fmla="*/ 904 w 4221"/>
                              <a:gd name="T1" fmla="*/ 0 h 5788"/>
                              <a:gd name="T2" fmla="*/ 0 w 4221"/>
                              <a:gd name="T3" fmla="*/ 0 h 5788"/>
                              <a:gd name="T4" fmla="*/ 0 w 4221"/>
                              <a:gd name="T5" fmla="*/ 5788 h 5788"/>
                              <a:gd name="T6" fmla="*/ 4221 w 4221"/>
                              <a:gd name="T7" fmla="*/ 5751 h 57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221" h="5788">
                                <a:moveTo>
                                  <a:pt x="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88"/>
                                </a:lnTo>
                                <a:lnTo>
                                  <a:pt x="4221" y="5751"/>
                                </a:lnTo>
                              </a:path>
                            </a:pathLst>
                          </a:cu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Line 326"/>
                        <wps:cNvCnPr/>
                        <wps:spPr bwMode="auto">
                          <a:xfrm flipH="1" flipV="1">
                            <a:off x="3835400" y="4447540"/>
                            <a:ext cx="62865" cy="3111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" name="Line 327"/>
                        <wps:cNvCnPr/>
                        <wps:spPr bwMode="auto">
                          <a:xfrm flipH="1">
                            <a:off x="3835400" y="4478655"/>
                            <a:ext cx="62865" cy="3175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" name="Rectangle 328"/>
                        <wps:cNvSpPr>
                          <a:spLocks noChangeArrowheads="1"/>
                        </wps:cNvSpPr>
                        <wps:spPr bwMode="auto">
                          <a:xfrm>
                            <a:off x="770255" y="375475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954" w:rsidRDefault="00D3695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31" o:spid="_x0000_s1026" editas="canvas" style="width:453pt;height:371.25pt;mso-position-horizontal-relative:char;mso-position-vertical-relative:line" coordsize="57531,47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47148;visibility:visible;mso-wrap-style:square">
                  <v:fill o:detectmouseclick="t"/>
                  <v:path o:connecttype="none"/>
                </v:shape>
                <v:group id="Group 205" o:spid="_x0000_s1028" style="position:absolute;left:469;top:158;width:56592;height:46832" coordorigin="74,25" coordsize="8912,73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1188;top:25;width:1758;height:1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  <v:rect id="Rectangle 6" o:spid="_x0000_s1030" style="position:absolute;left:1188;top:161;width:4419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7" o:spid="_x0000_s1031" style="position:absolute;left:2463;top:322;width:231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36954" w:rsidRDefault="00D36954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UCS - Registrar Posse/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Efetivação</w:t>
                          </w:r>
                          <w:proofErr w:type="spellEnd"/>
                        </w:p>
                      </w:txbxContent>
                    </v:textbox>
                  </v:rect>
                  <v:oval id="Oval 8" o:spid="_x0000_s1032" style="position:absolute;left:2834;top:967;width:2005;height: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  <v:rect id="Rectangle 9" o:spid="_x0000_s1033" style="position:absolute;left:3206;top:1066;width:1254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  <v:textbox style="mso-fit-shape-to-text:t" inset="0,0,0,0">
                      <w:txbxContent>
                        <w:p w:rsidR="00D36954" w:rsidRDefault="00D36954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Registrar Posse</w:t>
                          </w:r>
                        </w:p>
                      </w:txbxContent>
                    </v:textbox>
                  </v:rect>
                  <v:oval id="Oval 10" o:spid="_x0000_s1034" style="position:absolute;left:507;top:868;width:223;height: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  <v:line id="Line 11" o:spid="_x0000_s1035" style="position:absolute;visibility:visible;mso-wrap-style:square" from="619,1091" to="619,1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  <v:line id="Line 12" o:spid="_x0000_s1036" style="position:absolute;visibility:visible;mso-wrap-style:square" from="495,1178" to="755,11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  <v:line id="Line 13" o:spid="_x0000_s1037" style="position:absolute;flip:x;visibility:visible;mso-wrap-style:square" from="470,1314" to="619,1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EskLsAAADbAAAADwAAAGRycy9kb3ducmV2LnhtbERPyQrCMBC9C/5DGMGbpnoQrUaRgqBH&#10;t4O3oZku2ExKEzX+vREEb/N466w2wTTiSZ2rLSuYjBMQxLnVNZcKLufdaA7CeWSNjWVS8CYHm3W/&#10;t8JU2xcf6XnypYgh7FJUUHnfplK6vCKDbmxb4sgVtjPoI+xKqTt8xXDTyGmSzKTBmmNDhS1lFeX3&#10;08MoOGTH2z6E6+36LrIpli4UCx2UGg7CdgnCU/B/8c+913H+DL6/xAPk+gM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eMSyQuwAAANsAAAAPAAAAAAAAAAAAAAAAAKECAABk&#10;cnMvZG93bnJldi54bWxQSwUGAAAAAAQABAD5AAAAiQMAAAAA&#10;" strokecolor="#903" strokeweight="0"/>
                  <v:line id="Line 14" o:spid="_x0000_s1038" style="position:absolute;visibility:visible;mso-wrap-style:square" from="619,1314" to="767,1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0PsEAAADbAAAADwAAAGRycy9kb3ducmV2LnhtbERPS2sCMRC+C/6HMEJvmrWHVlajiCgt&#10;lIKPHjyOybhZTCbrJtXtvzeFQm/z8T1ntui8EzdqYx1YwXhUgCDWwdRcKfg6bIYTEDEhG3SBScEP&#10;RVjM+70ZlibceUe3fapEDuFYogKbUlNKGbUlj3EUGuLMnUPrMWXYVtK0eM/h3snnoniRHmvODRYb&#10;WlnSl/23V+DSVh71qQiH9VvT6fXVfnw6q9TToFtOQSTq0r/4z/1u8vxX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+PQ+wQAAANsAAAAPAAAAAAAAAAAAAAAA&#10;AKECAABkcnMvZG93bnJldi54bWxQSwUGAAAAAAQABAD5AAAAjwMAAAAA&#10;" strokecolor="#903" strokeweight="0"/>
                  <v:rect id="Rectangle 15" o:spid="_x0000_s1039" style="position:absolute;left:74;top:1537;width:75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36954" w:rsidRDefault="00D36954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Line 16" o:spid="_x0000_s1040" style="position:absolute;flip:y;visibility:visible;mso-wrap-style:square" from="817,942" to="1201,11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1L2cIAAADbAAAADwAAAGRycy9kb3ducmV2LnhtbERP24rCMBB9X/Afwgi+rakirlajaEFw&#10;2Zf18gFjM7bFZlKSWLt+vVlY2Lc5nOss152pRUvOV5YVjIYJCOLc6ooLBefT7n0GwgdkjbVlUvBD&#10;Htar3tsSU20ffKD2GAoRQ9inqKAMoUml9HlJBv3QNsSRu1pnMEToCqkdPmK4qeU4SabSYMWxocSG&#10;spLy2/FuFDyz781ll2e35HneuvGkddXX54dSg363WYAI1IV/8Z97r+P8Ofz+Eg+Qqx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X1L2cIAAADbAAAADwAAAAAAAAAAAAAA&#10;AAChAgAAZHJzL2Rvd25yZXYueG1sUEsFBgAAAAAEAAQA+QAAAJADAAAAAA==&#10;" strokecolor="#903" strokeweight="33e-5mm"/>
                  <v:oval id="Oval 17" o:spid="_x0000_s1041" style="position:absolute;left:2834;top:4363;width:2005;height: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  <v:rect id="Rectangle 18" o:spid="_x0000_s1042" style="position:absolute;left:3354;top:4462;width:965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D36954" w:rsidRDefault="00D36954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Posse</w:t>
                          </w:r>
                        </w:p>
                      </w:txbxContent>
                    </v:textbox>
                  </v:rect>
                  <v:oval id="Oval 19" o:spid="_x0000_s1043" style="position:absolute;left:2475;top:3421;width:2525;height:6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  <v:rect id="Rectangle 20" o:spid="_x0000_s1044" style="position:absolute;left:3107;top:3520;width:128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36954" w:rsidRDefault="00D36954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Emitir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Termo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21" o:spid="_x0000_s1045" style="position:absolute;left:2884;top:3719;width:1744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36954" w:rsidRDefault="00D36954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Posse 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Compromisso</w:t>
                          </w:r>
                          <w:proofErr w:type="spellEnd"/>
                        </w:p>
                      </w:txbxContent>
                    </v:textbox>
                  </v:rect>
                  <v:rect id="Rectangle 22" o:spid="_x0000_s1046" style="position:absolute;left:5867;top:25;width:1237;height:1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8ZS8EA&#10;AADbAAAADwAAAGRycy9kb3ducmV2LnhtbESPzYoCMRCE7wu+Q2jBy6KZFVZlNIouCF5k8ecB2kk7&#10;v+kMSdTx7c3Cgseiqr6iFqvONOJOzpeWFXyNEhDEmdUl5wrOp+1wBsIHZI2NZVLwJA+rZe9jgam2&#10;Dz7Q/RhyESHsU1RQhNCmUvqsIIN+ZFvi6F2tMxiidLnUDh8Rbho5TpKJNFhyXCiwpZ+Csvp4MwrW&#10;tfSfdUa+2t+mv9XEugo3F6UG/W49BxGoC+/wf3unFYy/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fGUvBAAAA2wAAAA8AAAAAAAAAAAAAAAAAmAIAAGRycy9kb3du&#10;cmV2LnhtbFBLBQYAAAAABAAEAPUAAACGAwAAAAA=&#10;" fillcolor="#ffc" strokecolor="#903" strokeweight="0"/>
                  <v:rect id="Rectangle 23" o:spid="_x0000_s1047" style="position:absolute;left:5867;top:161;width:3119;height:29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2HPMIA&#10;AADbAAAADwAAAGRycy9kb3ducmV2LnhtbESPzWrDMBCE74W+g9hAL6WWk4NTXCshDRR6KSU/D7CV&#10;Nv7VykhK4r59VQjkOMzMN0y1nuwgLuRD61jBPMtBEGtnWq4VHA8fL68gQkQ2ODgmBb8UYL16fKiw&#10;NO7KO7rsYy0ShEOJCpoYx1LKoBuyGDI3Eifv5LzFmKSvpfF4TXA7yEWeF9Jiy2mhwZG2Del+f7YK&#10;Nr0Mz72m0H2dl99d4XyH7z9KPc2mzRuISFO8h2/tT6NgUcD/l/QD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zYc8wgAAANsAAAAPAAAAAAAAAAAAAAAAAJgCAABkcnMvZG93&#10;bnJldi54bWxQSwUGAAAAAAQABAD1AAAAhwMAAAAA&#10;" fillcolor="#ffc" strokecolor="#903" strokeweight="0"/>
                  <v:rect id="Rectangle 24" o:spid="_x0000_s1048" style="position:absolute;left:6114;top:322;width:2300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36954" w:rsidRDefault="00D36954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25" o:spid="_x0000_s1049" style="position:absolute;visibility:visible;mso-wrap-style:square" from="5891,50" to="5891,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51Lk78AAADbAAAADwAAAGRycy9kb3ducmV2LnhtbERPy4rCMBTdD/gP4QruxlRBrdUoIg6O&#10;O5/g8tJc22BzU5qMdv7eLASXh/OeL1tbiQc13jhWMOgnIIhzpw0XCs6nn+8UhA/IGivHpOCfPCwX&#10;na85Zto9+UCPYyhEDGGfoYIyhDqT0uclWfR9VxNH7uYaiyHCppC6wWcMt5UcJslYWjQcG0qsaV1S&#10;fj/+WQVmP96OdpPL9CI32zC4pvfU2LNSvW67moEI1IaP+O3+1QqGcWz8En+AXL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51Lk78AAADbAAAADwAAAAAAAAAAAAAAAACh&#10;AgAAZHJzL2Rvd25yZXYueG1sUEsFBgAAAAAEAAQA+QAAAI0DAAAAAA==&#10;" strokeweight="0"/>
                  <v:line id="Line 26" o:spid="_x0000_s1050" style="position:absolute;visibility:visible;mso-wrap-style:square" from="5891,50" to="5941,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HuCM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hn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0e4IxAAAANsAAAAPAAAAAAAAAAAA&#10;AAAAAKECAABkcnMvZG93bnJldi54bWxQSwUGAAAAAAQABAD5AAAAkgMAAAAA&#10;" strokeweight="0"/>
                  <v:line id="Line 27" o:spid="_x0000_s1051" style="position:absolute;flip:x;visibility:visible;mso-wrap-style:square" from="5904,62" to="5941,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IOwcIAAADbAAAADwAAAGRycy9kb3ducmV2LnhtbERPy2oCMRTdF/yHcAV3NWOFVkajiEUp&#10;hVZ8LdxdJ9eZwcnNkEQn/ftmUejycN6zRTSNeJDztWUFo2EGgriwuuZSwfGwfp6A8AFZY2OZFPyQ&#10;h8W89zTDXNuOd/TYh1KkEPY5KqhCaHMpfVGRQT+0LXHirtYZDAm6UmqHXQo3jXzJsldpsObUUGFL&#10;q4qK2/5uFOy+3/jiNvd4i5fua3s+lZ+n96VSg35cTkEEiuFf/Of+0ArGaX3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GIOwcIAAADbAAAADwAAAAAAAAAAAAAA&#10;AAChAgAAZHJzL2Rvd25yZXYueG1sUEsFBgAAAAAEAAQA+QAAAJADAAAAAA==&#10;" strokeweight="0"/>
                  <v:line id="Line 28" o:spid="_x0000_s1052" style="position:absolute;flip:y;visibility:visible;mso-wrap-style:square" from="5904,62" to="5904,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6rWsUAAADbAAAADwAAAGRycy9kb3ducmV2LnhtbESPQWsCMRSE70L/Q3iF3jSrhSpbo0il&#10;RQQr2nro7bl53V3cvCxJdNN/bwqCx2FmvmGm82gacSHna8sKhoMMBHFhdc2lgu+v9/4EhA/IGhvL&#10;pOCPPMxnD70p5tp2vKPLPpQiQdjnqKAKoc2l9EVFBv3AtsTJ+7XOYEjSlVI77BLcNHKUZS/SYM1p&#10;ocKW3ioqTvuzUbD7HPPRfZzjKR67zfbnUK4Py4VST49x8QoiUAz38K290gqeh/D/Jf0AOb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y6rWsUAAADbAAAADwAAAAAAAAAA&#10;AAAAAAChAgAAZHJzL2Rvd25yZXYueG1sUEsFBgAAAAAEAAQA+QAAAJMDAAAAAA==&#10;" strokeweight="0"/>
                  <v:line id="Line 29" o:spid="_x0000_s1053" style="position:absolute;visibility:visible;mso-wrap-style:square" from="5891,50" to="5953,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  <v:line id="Line 30" o:spid="_x0000_s1054" style="position:absolute;visibility:visible;mso-wrap-style:square" from="5891,87" to="5891,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  <v:line id="Line 31" o:spid="_x0000_s1055" style="position:absolute;visibility:visible;mso-wrap-style:square" from="5904,50" to="5904,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  <v:line id="Line 32" o:spid="_x0000_s1056" style="position:absolute;visibility:visible;mso-wrap-style:square" from="5891,62" to="5953,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  <v:line id="Line 33" o:spid="_x0000_s1057" style="position:absolute;visibility:visible;mso-wrap-style:square" from="5891,62" to="5953,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  <v:line id="Line 34" o:spid="_x0000_s1058" style="position:absolute;visibility:visible;mso-wrap-style:square" from="5904,50" to="5904,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  <v:line id="Line 35" o:spid="_x0000_s1059" style="position:absolute;visibility:visible;mso-wrap-style:square" from="5904,50" to="5904,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  <v:line id="Line 36" o:spid="_x0000_s1060" style="position:absolute;visibility:visible;mso-wrap-style:square" from="5891,50" to="5953,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  <v:line id="Line 37" o:spid="_x0000_s1061" style="position:absolute;visibility:visible;mso-wrap-style:square" from="5891,62" to="5953,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  <v:line id="Line 38" o:spid="_x0000_s1062" style="position:absolute;visibility:visible;mso-wrap-style:square" from="5891,50" to="5891,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  <v:line id="Line 39" o:spid="_x0000_s1063" style="position:absolute;flip:x;visibility:visible;mso-wrap-style:square" from="5891,50" to="5953,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/pGUMUAAADbAAAADwAAAGRycy9kb3ducmV2LnhtbESPQWsCMRSE74L/ITyhN81WSpWtUaSl&#10;RQQr2nro7bl53V3cvCxJdNN/bwqCx2FmvmFmi2gacSHna8sKHkcZCOLC6ppLBd9f78MpCB+QNTaW&#10;ScEfeVjM+70Z5tp2vKPLPpQiQdjnqKAKoc2l9EVFBv3ItsTJ+7XOYEjSlVI77BLcNHKcZc/SYM1p&#10;ocKWXisqTvuzUbD7nPDRfZzjKR67zfbnUK4Pb0ulHgZx+QIiUAz38K290gqexvD/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/pGUMUAAADbAAAADwAAAAAAAAAA&#10;AAAAAAChAgAAZHJzL2Rvd25yZXYueG1sUEsFBgAAAAAEAAQA+QAAAJMDAAAAAA==&#10;" strokeweight="0"/>
                  <v:line id="Line 40" o:spid="_x0000_s1064" style="position:absolute;visibility:visible;mso-wrap-style:square" from="5904,62" to="5966,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NTQcQAAADbAAAADwAAAGRycy9kb3ducmV2LnhtbESP3UrDQBSE7wu+w3IEb8RuTOsPsdui&#10;UkHwyugDHLPHJJg9G3ZP0+3bu4VCL4eZ+YZZbZIb1EQh9p4N3M4LUMSNtz23Br6/3m4eQUVBtjh4&#10;JgMHirBZX8xWWFm/50+aamlVhnCs0EAnMlZax6Yjh3HuR+Ls/frgULIMrbYB9xnuBl0Wxb122HNe&#10;6HCk146av3rnDEh/KMuXKcjHctimtLsO7d3DjzFXl+n5CZRQknP41H63BpYLOH7JP0C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g1NBxAAAANsAAAAPAAAAAAAAAAAA&#10;AAAAAKECAABkcnMvZG93bnJldi54bWxQSwUGAAAAAAQABAD5AAAAkgMAAAAA&#10;" strokeweight="69e-5mm"/>
                  <v:line id="Line 41" o:spid="_x0000_s1065" style="position:absolute;flip:x y;visibility:visible;mso-wrap-style:square" from="5904,62" to="5966,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CMM8IAAADbAAAADwAAAGRycy9kb3ducmV2LnhtbESPQWsCMRSE74X+h/AKvZSatR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VCMM8IAAADbAAAADwAAAAAAAAAAAAAA&#10;AAChAgAAZHJzL2Rvd25yZXYueG1sUEsFBgAAAAAEAAQA+QAAAJADAAAAAA==&#10;" strokeweight="0"/>
                  <v:line id="Line 42" o:spid="_x0000_s1066" style="position:absolute;flip:x y;visibility:visible;mso-wrap-style:square" from="5904,50" to="5966,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wpqM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3gZQ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YcKajDAAAA2wAAAA8AAAAAAAAAAAAA&#10;AAAAoQIAAGRycy9kb3ducmV2LnhtbFBLBQYAAAAABAAEAPkAAACRAwAAAAA=&#10;" strokeweight="0"/>
                  <v:line id="Line 43" o:spid="_x0000_s1067" style="position:absolute;flip:x y;visibility:visible;mso-wrap-style:square" from="5904,62" to="5966,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6338IAAADbAAAADwAAAGRycy9kb3ducmV2LnhtbESPQWsCMRSE74X+h/CEXopm28p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6338IAAADbAAAADwAAAAAAAAAAAAAA&#10;AAChAgAAZHJzL2Rvd25yZXYueG1sUEsFBgAAAAAEAAQA+QAAAJADAAAAAA==&#10;" strokeweight="0"/>
                  <v:line id="Line 44" o:spid="_x0000_s1068" style="position:absolute;flip:x y;visibility:visible;mso-wrap-style:square" from="5904,62" to="5966,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ISRM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CEkTDAAAA2wAAAA8AAAAAAAAAAAAA&#10;AAAAoQIAAGRycy9kb3ducmV2LnhtbFBLBQYAAAAABAAEAPkAAACRAwAAAAA=&#10;" strokeweight="0"/>
                  <v:line id="Line 45" o:spid="_x0000_s1069" style="position:absolute;flip:x y;visibility:visible;mso-wrap-style:square" from="5891,62" to="5966,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2GNr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B2GNr8AAADbAAAADwAAAAAAAAAAAAAAAACh&#10;AgAAZHJzL2Rvd25yZXYueG1sUEsFBgAAAAAEAAQA+QAAAI0DAAAAAA==&#10;" strokeweight="0"/>
                  <v:line id="Line 46" o:spid="_x0000_s1070" style="position:absolute;flip:x y;visibility:visible;mso-wrap-style:square" from="5916,62" to="5978,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Ejrc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RI63DAAAA2wAAAA8AAAAAAAAAAAAA&#10;AAAAoQIAAGRycy9kb3ducmV2LnhtbFBLBQYAAAAABAAEAPkAAACRAwAAAAA=&#10;" strokeweight="0"/>
                  <v:line id="Line 47" o:spid="_x0000_s1071" style="position:absolute;visibility:visible;mso-wrap-style:square" from="5891,50" to="5891,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006L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X3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e006L8AAADbAAAADwAAAAAAAAAAAAAAAACh&#10;AgAAZHJzL2Rvd25yZXYueG1sUEsFBgAAAAAEAAQA+QAAAI0DAAAAAA==&#10;" strokeweight="0"/>
                  <v:line id="Line 48" o:spid="_x0000_s1072" style="position:absolute;visibility:visible;mso-wrap-style:square" from="5891,50" to="5953,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Rc8QAAADbAAAADwAAAGRycy9kb3ducmV2LnhtbESPQWvCQBSE70L/w/KE3nSTgjaNbqQU&#10;i/bWpgoeH9lnsiT7NmRXjf++Wyj0OMzMN8x6M9pOXGnwxrGCdJ6AIK6cNlwrOHy/zzIQPiBr7ByT&#10;gjt52BQPkzXm2t34i65lqEWEsM9RQRNCn0vpq4Ys+rnriaN3doPFEOVQSz3gLcJtJ5+SZCktGo4L&#10;Dfb01lDVlherwHwud4uP5+PLUW53IT1lbWbsQanH6fi6AhFoDP/hv/ZeK1ik8Psl/gB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oZFzxAAAANsAAAAPAAAAAAAAAAAA&#10;AAAAAKECAABkcnMvZG93bnJldi54bWxQSwUGAAAAAAQABAD5AAAAkgMAAAAA&#10;" strokeweight="0"/>
                  <v:oval id="Oval 49" o:spid="_x0000_s1073" style="position:absolute;left:5990;top:607;width:2538;height: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HAs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8FTC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HAsMAAADbAAAADwAAAAAAAAAAAAAAAACYAgAAZHJzL2Rv&#10;d25yZXYueG1sUEsFBgAAAAAEAAQA9QAAAIgDAAAAAA==&#10;" fillcolor="#ffc" strokecolor="#903" strokeweight="0"/>
                  <v:rect id="Rectangle 50" o:spid="_x0000_s1074" style="position:absolute;left:6436;top:694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4xNc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OMTX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36954" w:rsidRDefault="00D36954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51" o:spid="_x0000_s1075" style="position:absolute;left:6857;top:892;width:81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epQc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nqUH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36954" w:rsidRDefault="00D36954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Candidato</w:t>
                          </w:r>
                          <w:proofErr w:type="spellEnd"/>
                        </w:p>
                      </w:txbxContent>
                    </v:textbox>
                  </v:rect>
                  <v:line id="Line 52" o:spid="_x0000_s1076" style="position:absolute;visibility:visible;mso-wrap-style:square" from="6015,632" to="6015,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  <v:line id="Line 53" o:spid="_x0000_s1077" style="position:absolute;visibility:visible;mso-wrap-style:square" from="6015,632" to="6065,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  <v:line id="Line 54" o:spid="_x0000_s1078" style="position:absolute;flip:x;visibility:visible;mso-wrap-style:square" from="6028,645" to="6065,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RzFcUAAADbAAAADwAAAGRycy9kb3ducmV2LnhtbESPQWsCMRSE74L/ITzBm2ZbqMrWKNLS&#10;IoIVbT309ty87i5uXpYkuvHfN4WCx2FmvmHmy2gacSXna8sKHsYZCOLC6ppLBV+fb6MZCB+QNTaW&#10;ScGNPCwX/d4cc2073tP1EEqRIOxzVFCF0OZS+qIig35sW+Lk/VhnMCTpSqkddgluGvmYZRNpsOa0&#10;UGFLLxUV58PFKNh/TPnk3i/xHE/ddvd9LDfH15VSw0FcPYMIFMM9/N9eawVPU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lRzFcUAAADbAAAADwAAAAAAAAAA&#10;AAAAAAChAgAAZHJzL2Rvd25yZXYueG1sUEsFBgAAAAAEAAQA+QAAAJMDAAAAAA==&#10;" strokeweight="0"/>
                  <v:line id="Line 55" o:spid="_x0000_s1079" style="position:absolute;flip:y;visibility:visible;mso-wrap-style:square" from="6028,645" to="6028,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8vnZ8IAAADbAAAADwAAAGRycy9kb3ducmV2LnhtbERPy2oCMRTdF/yHcAV3NWPB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8vnZ8IAAADbAAAADwAAAAAAAAAAAAAA&#10;AAChAgAAZHJzL2Rvd25yZXYueG1sUEsFBgAAAAAEAAQA+QAAAJADAAAAAA==&#10;" strokeweight="0"/>
                  <v:line id="Line 56" o:spid="_x0000_s1080" style="position:absolute;visibility:visible;mso-wrap-style:square" from="6015,632" to="6077,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  <v:line id="Line 57" o:spid="_x0000_s1081" style="position:absolute;visibility:visible;mso-wrap-style:square" from="6015,669" to="6015,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  <v:line id="Line 58" o:spid="_x0000_s1082" style="position:absolute;visibility:visible;mso-wrap-style:square" from="6028,632" to="6028,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  <v:line id="Line 59" o:spid="_x0000_s1083" style="position:absolute;visibility:visible;mso-wrap-style:square" from="6015,645" to="6077,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line id="Line 60" o:spid="_x0000_s1084" style="position:absolute;visibility:visible;mso-wrap-style:square" from="6015,645" to="6077,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1" o:spid="_x0000_s1085" style="position:absolute;visibility:visible;mso-wrap-style:square" from="6028,632" to="6028,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line id="Line 62" o:spid="_x0000_s1086" style="position:absolute;visibility:visible;mso-wrap-style:square" from="6028,632" to="6028,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  <v:line id="Line 63" o:spid="_x0000_s1087" style="position:absolute;visibility:visible;mso-wrap-style:square" from="6015,632" to="6077,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  <v:line id="Line 64" o:spid="_x0000_s1088" style="position:absolute;visibility:visible;mso-wrap-style:square" from="6015,645" to="6077,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  <v:line id="Line 65" o:spid="_x0000_s1089" style="position:absolute;visibility:visible;mso-wrap-style:square" from="6015,632" to="6015,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  <v:line id="Line 66" o:spid="_x0000_s1090" style="position:absolute;flip:x;visibility:visible;mso-wrap-style:square" from="6015,632" to="6077,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uIQcUAAADbAAAADwAAAGRycy9kb3ducmV2LnhtbESPT2sCMRTE7wW/Q3hCbzVbD7auRpEW&#10;iwit+O/g7bl53V3cvCxJdNNv3xQKHoeZ+Q0znUfTiBs5X1tW8DzIQBAXVtdcKjjsl0+vIHxA1thY&#10;JgU/5GE+6z1MMde24y3ddqEUCcI+RwVVCG0upS8qMugHtiVO3rd1BkOSrpTaYZfgppHDLBtJgzWn&#10;hQpbequouOyuRsH264XP7uMaL/HcfW5Ox3J9fF8o9diPiwmIQDHcw//tlVYwGsPfl/QD5O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uuIQcUAAADbAAAADwAAAAAAAAAA&#10;AAAAAAChAgAAZHJzL2Rvd25yZXYueG1sUEsFBgAAAAAEAAQA+QAAAJMDAAAAAA==&#10;" strokeweight="0"/>
                  <v:line id="Line 67" o:spid="_x0000_s1091" style="position:absolute;visibility:visible;mso-wrap-style:square" from="6028,645" to="6090,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0Hi8EAAADbAAAADwAAAGRycy9kb3ducmV2LnhtbERPzUrDQBC+C77DMoIXaTcGbSV2W2yx&#10;IHhq9AGm2TEJZmfD7jTdvn33IHj8+P5Xm+QGNVGIvWcDj/MCFHHjbc+tge+v/ewFVBRki4NnMnCh&#10;CJv17c0KK+vPfKCpllblEI4VGuhExkrr2HTkMM79SJy5Hx8cSoah1TbgOYe7QZdFsdAOe84NHY60&#10;66j5rU/OgPSXstxOQT6fhveUTg+hfV4ejbm/S2+voISS/Iv/3B/WwDKvz1/yD9DrK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PQeLwQAAANsAAAAPAAAAAAAAAAAAAAAA&#10;AKECAABkcnMvZG93bnJldi54bWxQSwUGAAAAAAQABAD5AAAAjwMAAAAA&#10;" strokeweight="69e-5mm"/>
                  <v:line id="Line 68" o:spid="_x0000_s1092" style="position:absolute;flip:x y;visibility:visible;mso-wrap-style:square" from="6028,645" to="6090,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vlFsMAAADbAAAADwAAAGRycy9kb3ducmV2LnhtbESPQWsCMRSE74X+h/AKXopmtaCyNSsi&#10;WqS3ru39sXndLJu8LEnU9d83hUKPw8x8w2y2o7PiSiF2nhXMZwUI4sbrjlsFn+fjdA0iJmSN1jMp&#10;uFOEbfX4sMFS+xt/0LVOrcgQjiUqMCkNpZSxMeQwzvxAnL1vHxymLEMrdcBbhjsrF0WxlA47zgsG&#10;B9obavr64hS8rL7Op94+m/djdObwZutmGe5KTZ7G3SuIRGP6D/+1T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L5RbDAAAA2wAAAA8AAAAAAAAAAAAA&#10;AAAAoQIAAGRycy9kb3ducmV2LnhtbFBLBQYAAAAABAAEAPkAAACRAwAAAAA=&#10;" strokeweight="0"/>
                  <v:line id="Line 69" o:spid="_x0000_s1093" style="position:absolute;flip:x y;visibility:visible;mso-wrap-style:square" from="6028,632" to="6090,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l7YcIAAADb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5l7YcIAAADbAAAADwAAAAAAAAAAAAAA&#10;AAChAgAAZHJzL2Rvd25yZXYueG1sUEsFBgAAAAAEAAQA+QAAAJADAAAAAA==&#10;" strokeweight="0"/>
                  <v:line id="Line 70" o:spid="_x0000_s1094" style="position:absolute;flip:x y;visibility:visible;mso-wrap-style:square" from="6028,645" to="6090,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Xe+sIAAADbAAAADwAAAGRycy9kb3ducmV2LnhtbESPQWsCMRSE74X+h/AKXkrNqqBlaxQR&#10;FfHWVe+PzetmMXlZkqjrv28KQo/DzHzDzJe9s+JGIbaeFYyGBQji2uuWGwWn4/bjE0RMyBqtZ1Lw&#10;oAjLxevLHEvt7/xNtyo1IkM4lqjApNSVUsbakMM49B1x9n58cJiyDI3UAe8Z7qwcF8VUOmw5Lxjs&#10;aG2ovlRXp2AyOx/3F/tuDtvozGZnq3oaHkoN3vrVF4hEffoPP9t7rWA2gb8v+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NXe+sIAAADbAAAADwAAAAAAAAAAAAAA&#10;AAChAgAAZHJzL2Rvd25yZXYueG1sUEsFBgAAAAAEAAQA+QAAAJADAAAAAA==&#10;" strokeweight="0"/>
                  <v:line id="Line 71" o:spid="_x0000_s1095" style="position:absolute;flip:x y;visibility:visible;mso-wrap-style:square" from="6028,645" to="6090,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xGjs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8Ro7DAAAA2wAAAA8AAAAAAAAAAAAA&#10;AAAAoQIAAGRycy9kb3ducmV2LnhtbFBLBQYAAAAABAAEAPkAAACRAwAAAAA=&#10;" strokeweight="0"/>
                  <v:line id="Line 72" o:spid="_x0000_s1096" style="position:absolute;flip:x y;visibility:visible;mso-wrap-style:square" from="6015,645" to="6090,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  <v:line id="Line 73" o:spid="_x0000_s1097" style="position:absolute;flip:x y;visibility:visible;mso-wrap-style:square" from="6040,645" to="6102,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  <v:line id="Line 74" o:spid="_x0000_s1098" style="position:absolute;visibility:visible;mso-wrap-style:square" from="6015,632" to="6015,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Hw/MQAAADbAAAADwAAAGRycy9kb3ducmV2LnhtbESPT2vCQBTE7wW/w/KE3upGQROjGxGp&#10;2N5a/4DHR/aZLMm+Ddmtpt++Wyj0OMzMb5j1ZrCtuFPvjWMF00kCgrh02nCl4Hzav2QgfEDW2Dom&#10;Bd/kYVOMntaYa/fgT7ofQyUihH2OCuoQulxKX9Zk0U9cRxy9m+sthij7SuoeHxFuWzlLkoW0aDgu&#10;1NjRrqayOX5ZBeZjcZi/p5flRb4ewvSaNZmxZ6Wex8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sfD8xAAAANsAAAAPAAAAAAAAAAAA&#10;AAAAAKECAABkcnMvZG93bnJldi54bWxQSwUGAAAAAAQABAD5AAAAkgMAAAAA&#10;" strokeweight="0"/>
                  <v:line id="Line 75" o:spid="_x0000_s1099" style="position:absolute;visibility:visible;mso-wrap-style:square" from="6015,632" to="6077,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5kjs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LmSOwQAAANsAAAAPAAAAAAAAAAAAAAAA&#10;AKECAABkcnMvZG93bnJldi54bWxQSwUGAAAAAAQABAD5AAAAjwMAAAAA&#10;" strokeweight="0"/>
                  <v:line id="Line 76" o:spid="_x0000_s1100" style="position:absolute;flip:x;visibility:visible;mso-wrap-style:square" from="5607,930" to="6003,9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eZP8MAAADbAAAADwAAAGRycy9kb3ducmV2LnhtbESPQWvCQBSE74X+h+UVvNVNBLVN3QSx&#10;iJ7UxtLzI/uahGbfht1V4793BaHHYWa+YRbFYDpxJudbywrScQKCuLK65VrB93H9+gbCB2SNnWVS&#10;cCUPRf78tMBM2wt/0bkMtYgQ9hkqaELoMyl91ZBBP7Y9cfR+rTMYonS11A4vEW46OUmSmTTYclxo&#10;sKdVQ9VfeTIKjvbHTfeHsl0Fl37u0s1yPtkdlBq9DMsPEIGG8B9+tLdawfwd7l/iD5D5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VnmT/DAAAA2wAAAA8AAAAAAAAAAAAA&#10;AAAAoQIAAGRycy9kb3ducmV2LnhtbFBLBQYAAAAABAAEAPkAAACRAwAAAAA=&#10;" strokecolor="#903" strokeweight="33e-5mm">
                    <v:stroke dashstyle="1 1"/>
                  </v:line>
                  <v:line id="Line 77" o:spid="_x0000_s1101" style="position:absolute;flip:y;visibility:visible;mso-wrap-style:square" from="5607,905" to="5706,9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13w8AAAADbAAAADwAAAGRycy9kb3ducmV2LnhtbERPzYrCMBC+C/sOYYS9aaosKl2juAXB&#10;xYtWH2BsZttiMylJrF2f3hwEjx/f/3Ldm0Z05HxtWcFknIAgLqyuuVRwPm1HCxA+IGtsLJOCf/Kw&#10;Xn0Mlphqe+cjdXkoRQxhn6KCKoQ2ldIXFRn0Y9sSR+7POoMhQldK7fAew00jp0kykwZrjg0VtpRV&#10;VFzzm1HwyA6by7bIrsnj/OOmX52r979zpT6H/eYbRKA+vMUv904rWMT18Uv8AXL1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RNd8PAAAAA2wAAAA8AAAAAAAAAAAAAAAAA&#10;oQIAAGRycy9kb3ducmV2LnhtbFBLBQYAAAAABAAEAPkAAACOAwAAAAA=&#10;" strokecolor="#903" strokeweight="33e-5mm"/>
                  <v:line id="Line 78" o:spid="_x0000_s1102" style="position:absolute;visibility:visible;mso-wrap-style:square" from="5607,967" to="5706,1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QNuMUAAADbAAAADwAAAGRycy9kb3ducmV2LnhtbESPQWvCQBSE7wX/w/KE3pqNQovEbIJV&#10;Sr0I1gjS2yP7mg3Nvg3Zrab++q5Q8DjMzDdMXo62E2cafOtYwSxJQRDXTrfcKDhWb08LED4ga+wc&#10;k4Jf8lAWk4ccM+0u/EHnQ2hEhLDPUIEJoc+k9LUhiz5xPXH0vtxgMUQ5NFIPeIlw28l5mr5Iiy3H&#10;BYM9rQ3V34cfq+B1vzkdpbnydfe83VWrT6ze16jU43RcLUEEGsM9/N/eagWLGdy+xB8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AQNuMUAAADbAAAADwAAAAAAAAAA&#10;AAAAAAChAgAAZHJzL2Rvd25yZXYueG1sUEsFBgAAAAAEAAQA+QAAAJMDAAAAAA==&#10;" strokecolor="#903" strokeweight="33e-5mm"/>
                  <v:line id="Line 79" o:spid="_x0000_s1103" style="position:absolute;visibility:visible;mso-wrap-style:square" from="5471,3223" to="5471,3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  <v:line id="Line 80" o:spid="_x0000_s1104" style="position:absolute;visibility:visible;mso-wrap-style:square" from="5471,3223" to="5520,3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  <v:line id="Line 81" o:spid="_x0000_s1105" style="position:absolute;flip:x;visibility:visible;mso-wrap-style:square" from="5483,3235" to="5520,3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bBJcUAAADbAAAADwAAAGRycy9kb3ducmV2LnhtbESPQWsCMRSE74L/IbxCb5qtlCpbo4jS&#10;IkIraj309ty87i5uXpYkuum/bwqCx2FmvmGm82gacSXna8sKnoYZCOLC6ppLBV+Ht8EEhA/IGhvL&#10;pOCXPMxn/d4Uc2073tF1H0qRIOxzVFCF0OZS+qIig35oW+Lk/VhnMCTpSqkddgluGjnKshdpsOa0&#10;UGFLy4qK8/5iFOw+x3xy75d4jqfuY/t9LDfH1UKpx4e4eAURKIZ7+NZeawWTZ/j/kn6An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ObBJcUAAADbAAAADwAAAAAAAAAA&#10;AAAAAAChAgAAZHJzL2Rvd25yZXYueG1sUEsFBgAAAAAEAAQA+QAAAJMDAAAAAA==&#10;" strokeweight="0"/>
                  <v:line id="Line 82" o:spid="_x0000_s1106" style="position:absolute;flip:y;visibility:visible;mso-wrap-style:square" from="5483,3235" to="5483,3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pkvsUAAADbAAAADwAAAGRycy9kb3ducmV2LnhtbESPQWsCMRSE74L/IbxCb5qt0Cpbo4jS&#10;IkIraj309ty87i5uXpYkuum/bwqCx2FmvmGm82gacSXna8sKnoYZCOLC6ppLBV+Ht8EEhA/IGhvL&#10;pOCXPMxn/d4Uc2073tF1H0qRIOxzVFCF0OZS+qIig35oW+Lk/VhnMCTpSqkddgluGjnKshdpsOa0&#10;UGFLy4qK8/5iFOw+x3xy75d4jqfuY/t9LDfH1UKpx4e4eAURKIZ7+NZeawWTZ/j/kn6An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6pkvsUAAADbAAAADwAAAAAAAAAA&#10;AAAAAAChAgAAZHJzL2Rvd25yZXYueG1sUEsFBgAAAAAEAAQA+QAAAJMDAAAAAA==&#10;" strokeweight="0"/>
                  <v:line id="Line 83" o:spid="_x0000_s1107" style="position:absolute;visibility:visible;mso-wrap-style:square" from="5471,3223" to="5533,3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  <v:line id="Line 84" o:spid="_x0000_s1108" style="position:absolute;visibility:visible;mso-wrap-style:square" from="5471,3260" to="5471,3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  <v:line id="Line 85" o:spid="_x0000_s1109" style="position:absolute;visibility:visible;mso-wrap-style:square" from="5483,3223" to="5483,3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  <v:line id="Line 86" o:spid="_x0000_s1110" style="position:absolute;visibility:visible;mso-wrap-style:square" from="5471,3235" to="5533,3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  <v:line id="Line 87" o:spid="_x0000_s1111" style="position:absolute;visibility:visible;mso-wrap-style:square" from="5471,3235" to="5533,3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line id="Line 88" o:spid="_x0000_s1112" style="position:absolute;visibility:visible;mso-wrap-style:square" from="5483,3223" to="5483,3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  <v:line id="Line 89" o:spid="_x0000_s1113" style="position:absolute;visibility:visible;mso-wrap-style:square" from="5483,3223" to="5483,3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  <v:line id="Line 90" o:spid="_x0000_s1114" style="position:absolute;visibility:visible;mso-wrap-style:square" from="5471,3223" to="5533,3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  <v:line id="Line 91" o:spid="_x0000_s1115" style="position:absolute;visibility:visible;mso-wrap-style:square" from="5471,3235" to="5533,3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  <v:line id="Line 92" o:spid="_x0000_s1116" style="position:absolute;visibility:visible;mso-wrap-style:square" from="5471,3223" to="5471,3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  <v:line id="Line 93" o:spid="_x0000_s1117" style="position:absolute;flip:x;visibility:visible;mso-wrap-style:square" from="5471,3223" to="5533,3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qFsFMUAAADbAAAADwAAAGRycy9kb3ducmV2LnhtbESPT2sCMRTE7wW/Q3hCbzVbD7auRpEW&#10;iwit+O/g7bl53V3cvCxJdNNv3xQKHoeZ+Q0znUfTiBs5X1tW8DzIQBAXVtdcKjjsl0+vIHxA1thY&#10;JgU/5GE+6z1MMde24y3ddqEUCcI+RwVVCG0upS8qMugHtiVO3rd1BkOSrpTaYZfgppHDLBtJgzWn&#10;hQpbequouOyuRsH264XP7uMaL/HcfW5Ox3J9fF8o9diPiwmIQDHcw//tlVYwHsHfl/QD5O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qFsFMUAAADbAAAADwAAAAAAAAAA&#10;AAAAAAChAgAAZHJzL2Rvd25yZXYueG1sUEsFBgAAAAAEAAQA+QAAAJMDAAAAAA==&#10;" strokeweight="0"/>
                  <v:line id="Line 94" o:spid="_x0000_s1118" style="position:absolute;visibility:visible;mso-wrap-style:square" from="5483,3235" to="5545,3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h5BcQAAADbAAAADwAAAGRycy9kb3ducmV2LnhtbESPUUsDMRCE3wX/Q1ihL2JzHtXaa9Ni&#10;RUHwyeoPWC/bu6OXzZFsr+m/bwTBx2FmvmFWm+R6NVKInWcD99MCFHHtbceNge+vt7snUFGQLfae&#10;ycCZImzW11crrKw/8SeNO2lUhnCs0EArMlRax7olh3HqB+Ls7X1wKFmGRtuApwx3vS6L4lE77Dgv&#10;tDjQS0v1YXd0BqQ7l+V2DPIx619TOt6G5mH+Y8zkJj0vQQkl+Q//td+tgcUcfr/kH6D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2HkFxAAAANsAAAAPAAAAAAAAAAAA&#10;AAAAAKECAABkcnMvZG93bnJldi54bWxQSwUGAAAAAAQABAD5AAAAkgMAAAAA&#10;" strokeweight="69e-5mm"/>
                  <v:line id="Line 95" o:spid="_x0000_s1119" style="position:absolute;flip:x y;visibility:visible;mso-wrap-style:square" from="5483,3235" to="5545,3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2qcb8AAADbAAAADwAAAGRycy9kb3ducmV2LnhtbERPTWsCMRC9F/ofwhS8FM1WQe3WKKVU&#10;EW+ueh82081iMlmSVNd/bw6Cx8f7Xqx6Z8WFQmw9K/gYFSCIa69bbhQcD+vhHERMyBqtZ1Jwowir&#10;5evLAkvtr7ynS5UakUM4lqjApNSVUsbakMM48h1x5v58cJgyDI3UAa853Fk5LoqpdNhybjDY0Y+h&#10;+lz9OwWT2emwPdt3s1tHZ343tqqn4abU4K3//gKRqE9P8cO91Qo+89j8Jf8Aub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2qcb8AAADbAAAADwAAAAAAAAAAAAAAAACh&#10;AgAAZHJzL2Rvd25yZXYueG1sUEsFBgAAAAAEAAQA+QAAAI0DAAAAAA==&#10;" strokeweight="0"/>
                  <v:line id="Line 96" o:spid="_x0000_s1120" style="position:absolute;flip:x y;visibility:visible;mso-wrap-style:square" from="5483,3223" to="5545,3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EP6sIAAADbAAAADwAAAGRycy9kb3ducmV2LnhtbESPQWsCMRSE74X+h/AKvRTN2oKtq1FE&#10;ahFvXev9sXluFpOXJYm6/vtGEDwOM/MNM1v0zoozhdh6VjAaFiCIa69bbhT87daDLxAxIWu0nknB&#10;lSIs5s9PMyy1v/AvnavUiAzhWKICk1JXShlrQw7j0HfE2Tv44DBlGRqpA14y3Fn5XhRj6bDlvGCw&#10;o5Wh+lidnIKPz/1uc7RvZruOznz/2Koeh6tSry/9cgoiUZ8e4Xt7oxVMJ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TEP6sIAAADbAAAADwAAAAAAAAAAAAAA&#10;AAChAgAAZHJzL2Rvd25yZXYueG1sUEsFBgAAAAAEAAQA+QAAAJADAAAAAA==&#10;" strokeweight="0"/>
                  <v:line id="Line 97" o:spid="_x0000_s1121" style="position:absolute;flip:x y;visibility:visible;mso-wrap-style:square" from="5483,3235" to="5545,3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vBT8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O8FPxAAAANwAAAAPAAAAAAAAAAAA&#10;AAAAAKECAABkcnMvZG93bnJldi54bWxQSwUGAAAAAAQABAD5AAAAkgMAAAAA&#10;" strokeweight="0"/>
                  <v:line id="Line 98" o:spid="_x0000_s1122" style="position:absolute;flip:x y;visibility:visible;mso-wrap-style:square" from="5483,3235" to="5545,3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dk1MAAAADcAAAADwAAAGRycy9kb3ducmV2LnhtbERPTWsCMRC9F/ofwhS8lJrVgpbVKCIq&#10;0ltXvQ+bcbOYTJYk6vrvTaHQ2zze58yXvbPiRiG2nhWMhgUI4trrlhsFx8P24wtETMgarWdS8KAI&#10;y8XryxxL7e/8Q7cqNSKHcCxRgUmpK6WMtSGHceg74sydfXCYMgyN1AHvOdxZOS6KiXTYcm4w2NHa&#10;UH2prk7B5/R02F/su/neRmc2O1vVk/BQavDWr2YgEvXpX/zn3us8vxjB7zP5Ar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d3ZNTAAAAA3AAAAA8AAAAAAAAAAAAAAAAA&#10;oQIAAGRycy9kb3ducmV2LnhtbFBLBQYAAAAABAAEAPkAAACOAwAAAAA=&#10;" strokeweight="0"/>
                  <v:line id="Line 99" o:spid="_x0000_s1123" style="position:absolute;flip:x y;visibility:visible;mso-wrap-style:square" from="5471,3235" to="5545,3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X6o8AAAADcAAAADwAAAGRycy9kb3ducmV2LnhtbERPTWsCMRC9F/ofwhS8lJrVgpbVKCJa&#10;xFtXvQ+bcbOYTJYk6vrvm4LQ2zze58yXvbPiRiG2nhWMhgUI4trrlhsFx8P24wtETMgarWdS8KAI&#10;y8XryxxL7e/8Q7cqNSKHcCxRgUmpK6WMtSGHceg74sydfXCYMgyN1AHvOdxZOS6KiXTYcm4w2NHa&#10;UH2prk7B5/R02F3su9lvozObb1vVk/BQavDWr2YgEvXpX/x073SeX4zh75l8gV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el+qPAAAAA3AAAAA8AAAAAAAAAAAAAAAAA&#10;oQIAAGRycy9kb3ducmV2LnhtbFBLBQYAAAAABAAEAPkAAACOAwAAAAA=&#10;" strokeweight="0"/>
                  <v:line id="Line 100" o:spid="_x0000_s1124" style="position:absolute;flip:x y;visibility:visible;mso-wrap-style:square" from="5495,3235" to="5557,3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lfOMAAAADcAAAADwAAAGRycy9kb3ducmV2LnhtbERPTWsCMRC9F/wPYYReSs2qoGU1iogW&#10;6a2r3ofNuFlMJksSdf33TaHQ2zze5yzXvbPiTiG2nhWMRwUI4trrlhsFp+P+/QNETMgarWdS8KQI&#10;69XgZYml9g/+pnuVGpFDOJaowKTUlVLG2pDDOPIdceYuPjhMGYZG6oCPHO6snBTFTDpsOTcY7Ghr&#10;qL5WN6dgOj8fD1f7Zr720Zndp63qWXgq9TrsNwsQifr0L/5zH3SeX0zh95l8gVz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jpXzjAAAAA3AAAAA8AAAAAAAAAAAAAAAAA&#10;oQIAAGRycy9kb3ducmV2LnhtbFBLBQYAAAAABAAEAPkAAACOAwAAAAA=&#10;" strokeweight="0"/>
                  <v:line id="Line 101" o:spid="_x0000_s1125" style="position:absolute;visibility:visible;mso-wrap-style:square" from="5471,3223" to="5471,3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14g8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14g8IAAADcAAAADwAAAAAAAAAAAAAA&#10;AAChAgAAZHJzL2Rvd25yZXYueG1sUEsFBgAAAAAEAAQA+QAAAJADAAAAAA==&#10;" strokeweight="0"/>
                  <v:line id="Line 102" o:spid="_x0000_s1126" style="position:absolute;visibility:visible;mso-wrap-style:square" from="5471,3223" to="5533,3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HdGM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p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x3RjDAAAA3AAAAA8AAAAAAAAAAAAA&#10;AAAAoQIAAGRycy9kb3ducmV2LnhtbFBLBQYAAAAABAAEAPkAAACRAwAAAAA=&#10;" strokeweight="0"/>
                  <v:rect id="Rectangle 103" o:spid="_x0000_s1127" style="position:absolute;left:5842;top:992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6CAb4A&#10;AADcAAAADwAAAGRycy9kb3ducmV2LnhtbERPzWoCMRC+F3yHMEJvNdGDyGoUEQQrvbj6AMNm9geT&#10;yZJEd/v2plDwNh/f72x2o7PiSSF2njXMZwoEceVNx42G2/X4tQIRE7JB65k0/FKE3XbyscHC+IEv&#10;9CxTI3IIxwI1tCn1hZSxaslhnPmeOHO1Dw5ThqGRJuCQw52VC6WW0mHHuaHFng4tVffy4TTIa3kc&#10;VqUNyp8X9Y/9Pl1q8lp/Tsf9GkSiMb3F/+6TyfPVEv6eyRfI7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i+ggG+AAAA3AAAAA8AAAAAAAAAAAAAAAAAmAIAAGRycy9kb3ducmV2&#10;LnhtbFBLBQYAAAAABAAEAPUAAACDAwAAAAA=&#10;" filled="f" stroked="f">
                    <v:textbox style="mso-fit-shape-to-text:t" inset="0,0,0,0">
                      <w:txbxContent>
                        <w:p w:rsidR="00D36954" w:rsidRDefault="00D36954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oval id="Oval 104" o:spid="_x0000_s1128" style="position:absolute;left:6226;top:1426;width:2537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iM4sEA&#10;AADc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L94g99n8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jojOLBAAAA3AAAAA8AAAAAAAAAAAAAAAAAmAIAAGRycy9kb3du&#10;cmV2LnhtbFBLBQYAAAAABAAEAPUAAACGAwAAAAA=&#10;" fillcolor="#ffc" strokecolor="#903" strokeweight="0"/>
                  <v:rect id="Rectangle 105" o:spid="_x0000_s1129" style="position:absolute;left:6671;top:1512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2z6MIA&#10;AADcAAAADwAAAGRycy9kb3ducmV2LnhtbESPzWoDMQyE74W8g1Ggt8ZODiVs44QQCKSll2z6AGKt&#10;/aG2vNhOdvv21aHQm8SMZj7tDnPw6kEpD5EtrFcGFHET3cCdha/b+WULKhdkhz4yWfihDIf94mmH&#10;lYsTX+lRl05JCOcKLfSljJXWuekpYF7FkVi0NqaARdbUaZdwkvDg9caYVx1wYGnocaRTT813fQ8W&#10;9K0+T9vaJxM/Nu2nf79cW4rWPi/n4xuoQnP5N/9dX5zgG6GVZ2QCv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bbPowgAAANwAAAAPAAAAAAAAAAAAAAAAAJgCAABkcnMvZG93&#10;bnJldi54bWxQSwUGAAAAAAQABAD1AAAAhwMAAAAA&#10;" filled="f" stroked="f">
                    <v:textbox style="mso-fit-shape-to-text:t" inset="0,0,0,0">
                      <w:txbxContent>
                        <w:p w:rsidR="00D36954" w:rsidRDefault="00D36954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06" o:spid="_x0000_s1130" style="position:absolute;left:7278;top:1711;width:45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EWc78A&#10;AADcAAAADwAAAGRycy9kb3ducmV2LnhtbERPzWoCMRC+F3yHMEJvNdFDsVujiCBo8eLaBxg2sz+Y&#10;TJYkuuvbm4LQ23x8v7PajM6KO4XYedYwnykQxJU3HTcafi/7jyWImJANWs+k4UERNuvJ2woL4wc+&#10;071MjcghHAvU0KbUF1LGqiWHceZ74szVPjhMGYZGmoBDDndWLpT6lA47zg0t9rRrqbqWN6dBXsr9&#10;sCxtUP5nUZ/s8XCuyWv9Ph233yASjelf/HIfTJ6vvuDvmXyBXD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5IRZzvwAAANwAAAAPAAAAAAAAAAAAAAAAAJgCAABkcnMvZG93bnJl&#10;di54bWxQSwUGAAAAAAQABAD1AAAAhAMAAAAA&#10;" filled="f" stroked="f">
                    <v:textbox style="mso-fit-shape-to-text:t" inset="0,0,0,0">
                      <w:txbxContent>
                        <w:p w:rsidR="00D36954" w:rsidRDefault="00D36954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Edital</w:t>
                          </w:r>
                          <w:proofErr w:type="spellEnd"/>
                        </w:p>
                      </w:txbxContent>
                    </v:textbox>
                  </v:rect>
                  <v:line id="Line 107" o:spid="_x0000_s1131" style="position:absolute;visibility:visible;mso-wrap-style:square" from="6250,1450" to="6250,1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/oXc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8GX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/oXcUAAADcAAAADwAAAAAAAAAA&#10;AAAAAAChAgAAZHJzL2Rvd25yZXYueG1sUEsFBgAAAAAEAAQA+QAAAJMDAAAAAA==&#10;" strokeweight="0"/>
                  <v:line id="Line 108" o:spid="_x0000_s1132" style="position:absolute;visibility:visible;mso-wrap-style:square" from="6250,1450" to="6300,1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  <v:line id="Line 109" o:spid="_x0000_s1133" style="position:absolute;flip:x;visibility:visible;mso-wrap-style:square" from="6263,1463" to="6300,14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XgdMMAAADcAAAADwAAAGRycy9kb3ducmV2LnhtbERPTWsCMRC9F/ofwgi91aweWtkaRSwt&#10;pVBFrQdv42bcXdxMliS68d8bQfA2j/c542k0jTiT87VlBYN+BoK4sLrmUsH/5ut1BMIHZI2NZVJw&#10;IQ/TyfPTGHNtO17ReR1KkULY56igCqHNpfRFRQZ937bEiTtYZzAk6EqpHXYp3DRymGVv0mDNqaHC&#10;luYVFcf1yShYLd55775P8Rj33d9yty1/t58zpV56cfYBIlAMD/Hd/aPT/MEQbs+kC+Tk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l4HTDAAAA3AAAAA8AAAAAAAAAAAAA&#10;AAAAoQIAAGRycy9kb3ducmV2LnhtbFBLBQYAAAAABAAEAPkAAACRAwAAAAA=&#10;" strokeweight="0"/>
                  <v:line id="Line 110" o:spid="_x0000_s1134" style="position:absolute;flip:y;visibility:visible;mso-wrap-style:square" from="6263,1463" to="6263,15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lF78QAAADcAAAADwAAAGRycy9kb3ducmV2LnhtbERPTWsCMRC9C/0PYQq9aVYLVbZGkUqL&#10;CFa09dDbuJnuLm4mSxLd9N+bguBtHu9zpvNoGnEh52vLCoaDDARxYXXNpYLvr/f+BIQPyBoby6Tg&#10;jzzMZw+9Kebadryjyz6UIoWwz1FBFUKbS+mLigz6gW2JE/drncGQoCuldtilcNPIUZa9SIM1p4YK&#10;W3qrqDjtz0bB7nPMR/dxjqd47Dbbn0O5PiwXSj09xsUriEAx3MU390qn+cNn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aUXvxAAAANwAAAAPAAAAAAAAAAAA&#10;AAAAAKECAABkcnMvZG93bnJldi54bWxQSwUGAAAAAAQABAD5AAAAkgMAAAAA&#10;" strokeweight="0"/>
                  <v:line id="Line 111" o:spid="_x0000_s1135" style="position:absolute;visibility:visible;mso-wrap-style:square" from="6250,1450" to="6312,1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  <v:line id="Line 112" o:spid="_x0000_s1136" style="position:absolute;visibility:visible;mso-wrap-style:square" from="6250,1487" to="6250,1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  <v:line id="Line 113" o:spid="_x0000_s1137" style="position:absolute;visibility:visible;mso-wrap-style:square" from="6263,1450" to="6263,1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line id="Line 114" o:spid="_x0000_s1138" style="position:absolute;visibility:visible;mso-wrap-style:square" from="6250,1463" to="6312,14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115" o:spid="_x0000_s1139" style="position:absolute;visibility:visible;mso-wrap-style:square" from="6250,1463" to="6312,14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6" o:spid="_x0000_s1140" style="position:absolute;visibility:visible;mso-wrap-style:square" from="6263,1450" to="6263,1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  <v:line id="Line 117" o:spid="_x0000_s1141" style="position:absolute;visibility:visible;mso-wrap-style:square" from="6263,1450" to="6263,1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  <v:line id="Line 118" o:spid="_x0000_s1142" style="position:absolute;visibility:visible;mso-wrap-style:square" from="6250,1450" to="6312,1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  <v:line id="Line 119" o:spid="_x0000_s1143" style="position:absolute;visibility:visible;mso-wrap-style:square" from="6250,1463" to="6312,14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  <v:line id="Line 120" o:spid="_x0000_s1144" style="position:absolute;visibility:visible;mso-wrap-style:square" from="6250,1450" to="6250,1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  <v:line id="Line 121" o:spid="_x0000_s1145" style="position:absolute;flip:x;visibility:visible;mso-wrap-style:square" from="6250,1450" to="6312,1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OwXJsQAAADcAAAADwAAAGRycy9kb3ducmV2LnhtbERPTWsCMRC9C/6HMEJvmq2UKlujSEuL&#10;CFa09dDbuJnuLm4mSxLd9N+bguBtHu9zZotoGnEh52vLCh5HGQjiwuqaSwXfX+/DKQgfkDU2lknB&#10;H3lYzPu9Gebadryjyz6UIoWwz1FBFUKbS+mLigz6kW2JE/drncGQoCuldtilcNPIcZY9S4M1p4YK&#10;W3qtqDjtz0bB7nPCR/dxjqd47Dbbn0O5PrwtlXoYxOULiEAx3MU390qn+eMn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7BcmxAAAANwAAAAPAAAAAAAAAAAA&#10;AAAAAKECAABkcnMvZG93bnJldi54bWxQSwUGAAAAAAQABAD5AAAAkgMAAAAA&#10;" strokeweight="0"/>
                  <v:line id="Line 122" o:spid="_x0000_s1146" style="position:absolute;visibility:visible;mso-wrap-style:square" from="6263,1463" to="6325,1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FT1sIAAADcAAAADwAAAGRycy9kb3ducmV2LnhtbERPzUoDMRC+C75DGKEXabNdrJW1aalS&#10;QfDU2geYbsbdxc1kSabb9O2NIHibj+93VpvkejVSiJ1nA/NZAYq49rbjxsDx8236BCoKssXeMxm4&#10;UoTN+vZmhZX1F97TeJBG5RCOFRpoRYZK61i35DDO/ECcuS8fHEqGodE24CWHu16XRfGoHXacG1oc&#10;6LWl+vtwdgaku5blyxjk46HfpXS+D81ieTJmcpe2z6CEkvyL/9zvNs8vF/D7TL5Ar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kFT1sIAAADcAAAADwAAAAAAAAAAAAAA&#10;AAChAgAAZHJzL2Rvd25yZXYueG1sUEsFBgAAAAAEAAQA+QAAAJADAAAAAA==&#10;" strokeweight="69e-5mm"/>
                  <v:line id="Line 123" o:spid="_x0000_s1147" style="position:absolute;flip:x y;visibility:visible;mso-wrap-style:square" from="6263,1463" to="6325,1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gwM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+cl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K6DAwQAAANwAAAAPAAAAAAAAAAAAAAAA&#10;AKECAABkcnMvZG93bnJldi54bWxQSwUGAAAAAAQABAD5AAAAjwMAAAAA&#10;" strokeweight="0"/>
                  <v:line id="Line 124" o:spid="_x0000_s1148" style="position:absolute;flip:x y;visibility:visible;mso-wrap-style:square" from="6263,1450" to="6325,1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FW8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qH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xnBVvAAAAA3AAAAA8AAAAAAAAAAAAAAAAA&#10;oQIAAGRycy9kb3ducmV2LnhtbFBLBQYAAAAABAAEAPkAAACOAwAAAAA=&#10;" strokeweight="0"/>
                  <v:line id="Line 125" o:spid="_x0000_s1149" style="position:absolute;flip:x y;visibility:visible;mso-wrap-style:square" from="6263,1463" to="6325,1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iRKcQAAADcAAAADwAAAGRycy9kb3ducmV2LnhtbESPQWsCMRCF7wX/Q5hCL0WztWBlNYqU&#10;WqS3rvU+bKabxWSyJKmu/75zKPQ2w3vz3jfr7Ri8ulDKfWQDT7MKFHEbbc+dga/jfroElQuyRR+Z&#10;DNwow3YzuVtjbeOVP+nSlE5JCOcaDbhShlrr3DoKmGdxIBbtO6aARdbUaZvwKuHB63lVLXTAnqXB&#10;4UCvjtpz8xMMPL+cjoezf3Qf+xzc27tv2kW6GfNwP+5WoAqN5d/8d32wgj8XWn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+JEpxAAAANwAAAAPAAAAAAAAAAAA&#10;AAAAAKECAABkcnMvZG93bnJldi54bWxQSwUGAAAAAAQABAD5AAAAkgMAAAAA&#10;" strokeweight="0"/>
                  <v:line id="Line 126" o:spid="_x0000_s1150" style="position:absolute;flip:x y;visibility:visible;mso-wrap-style:square" from="6263,1463" to="6325,1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Q0ssEAAADcAAAADwAAAGRycy9kb3ducmV2LnhtbERPTWsCMRC9F/wPYQq9lJqtgtqtUaRU&#10;EW+u9j5sppvFZLIkqa7/vhEEb/N4nzNf9s6KM4XYelbwPixAENdet9woOB7WbzMQMSFrtJ5JwZUi&#10;LBeDpzmW2l94T+cqNSKHcCxRgUmpK6WMtSGHceg74sz9+uAwZRgaqQNecrizclQUE+mw5dxgsKMv&#10;Q/Wp+nMKxtOfw/ZkX81uHZ353tiqnoSrUi/P/eoTRKI+PcR391bn+aMPuD2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tDSywQAAANwAAAAPAAAAAAAAAAAAAAAA&#10;AKECAABkcnMvZG93bnJldi54bWxQSwUGAAAAAAQABAD5AAAAjwMAAAAA&#10;" strokeweight="0"/>
                  <v:line id="Line 127" o:spid="_x0000_s1151" style="position:absolute;flip:x y;visibility:visible;mso-wrap-style:square" from="6250,1463" to="6325,1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cL8s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fH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VwvyxAAAANwAAAAPAAAAAAAAAAAA&#10;AAAAAKECAABkcnMvZG93bnJldi54bWxQSwUGAAAAAAQABAD5AAAAkgMAAAAA&#10;" strokeweight="0"/>
                  <v:line id="Line 128" o:spid="_x0000_s1152" style="position:absolute;flip:x y;visibility:visible;mso-wrap-style:square" from="6275,1463" to="6337,1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ua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QM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brmnAAAAA3AAAAA8AAAAAAAAAAAAAAAAA&#10;oQIAAGRycy9kb3ducmV2LnhtbFBLBQYAAAAABAAEAPkAAACOAwAAAAA=&#10;" strokeweight="0"/>
                  <v:line id="Line 129" o:spid="_x0000_s1153" style="position:absolute;visibility:visible;mso-wrap-style:square" from="6250,1450" to="6250,1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SP0c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3SP0cIAAADcAAAADwAAAAAAAAAAAAAA&#10;AAChAgAAZHJzL2Rvd25yZXYueG1sUEsFBgAAAAAEAAQA+QAAAJADAAAAAA==&#10;" strokeweight="0"/>
                  <v:line id="Line 130" o:spid="_x0000_s1154" style="position:absolute;visibility:visible;mso-wrap-style:square" from="6250,1450" to="6312,1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gqSsMAAADcAAAADwAAAGRycy9kb3ducmV2LnhtbERPTWvCQBC9F/oflhF6qxsV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4KkrDAAAA3AAAAA8AAAAAAAAAAAAA&#10;AAAAoQIAAGRycy9kb3ducmV2LnhtbFBLBQYAAAAABAAEAPkAAACRAwAAAAA=&#10;" strokeweight="0"/>
                  <v:oval id="Oval 131" o:spid="_x0000_s1155" style="position:absolute;left:6102;top:2368;width:2537;height:5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bYKMIA&#10;AADcAAAADwAAAGRycy9kb3ducmV2LnhtbERPS2sCMRC+F/wPYYTeala7FFmNIkKh0EN9HTyOm3E3&#10;uJmkm1TjvzeFQm/z8T1nvky2E1fqg3GsYDwqQBDXThtuFBz27y9TECEia+wck4I7BVguBk9zrLS7&#10;8Zauu9iIHMKhQgVtjL6SMtQtWQwj54kzd3a9xZhh30jd4y2H205OiuJNWjScG1r0tG6pvux+rALv&#10;N2WZ0pcJk3T+Np982t6PJ6Weh2k1AxEpxX/xn/tD5/mvJfw+ky+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VtgowgAAANwAAAAPAAAAAAAAAAAAAAAAAJgCAABkcnMvZG93&#10;bnJldi54bWxQSwUGAAAAAAQABAD1AAAAhwMAAAAA&#10;" fillcolor="#ffc" strokecolor="#903" strokeweight="0"/>
                  <v:rect id="Rectangle 132" o:spid="_x0000_s1156" style="position:absolute;left:6547;top:2454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DWy78A&#10;AADcAAAADwAAAGRycy9kb3ducmV2LnhtbERP24rCMBB9F/yHMIJvmqrsItUoIgi67IvVDxia6QWT&#10;SUmirX+/WVjYtzmc62z3gzXiRT60jhUs5hkI4tLplmsF99tptgYRIrJG45gUvCnAfjcebTHXrucr&#10;vYpYixTCIUcFTYxdLmUoG7IY5q4jTlzlvMWYoK+l9tincGvkMss+pcWWU0ODHR0bKh/F0yqQt+LU&#10;rwvjM/e1rL7N5XytyCk1nQyHDYhIQ/wX/7nPOs1ffcD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2ANbLvwAAANwAAAAPAAAAAAAAAAAAAAAAAJgCAABkcnMvZG93bnJl&#10;di54bWxQSwUGAAAAAAQABAD1AAAAhAMAAAAA&#10;" filled="f" stroked="f">
                    <v:textbox style="mso-fit-shape-to-text:t" inset="0,0,0,0">
                      <w:txbxContent>
                        <w:p w:rsidR="00D36954" w:rsidRDefault="00D36954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33" o:spid="_x0000_s1157" style="position:absolute;left:6795;top:2653;width:117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JIvL4A&#10;AADcAAAADwAAAGRycy9kb3ducmV2LnhtbERP24rCMBB9X/Afwgi+rakK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bSSLy+AAAA3AAAAA8AAAAAAAAAAAAAAAAAmAIAAGRycy9kb3ducmV2&#10;LnhtbFBLBQYAAAAABAAEAPUAAACDAwAAAAA=&#10;" filled="f" stroked="f">
                    <v:textbox style="mso-fit-shape-to-text:t" inset="0,0,0,0">
                      <w:txbxContent>
                        <w:p w:rsidR="00D36954" w:rsidRDefault="00D36954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Itens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Edital</w:t>
                          </w:r>
                          <w:proofErr w:type="spellEnd"/>
                        </w:p>
                      </w:txbxContent>
                    </v:textbox>
                  </v:rect>
                  <v:line id="Line 134" o:spid="_x0000_s1158" style="position:absolute;visibility:visible;mso-wrap-style:square" from="6127,2392" to="6127,2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MsSc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DLEnDAAAA3AAAAA8AAAAAAAAAAAAA&#10;AAAAoQIAAGRycy9kb3ducmV2LnhtbFBLBQYAAAAABAAEAPkAAACRAwAAAAA=&#10;" strokeweight="0"/>
                  <v:line id="Line 135" o:spid="_x0000_s1159" style="position:absolute;visibility:visible;mso-wrap-style:square" from="6127,2392" to="6176,2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  <v:line id="Line 136" o:spid="_x0000_s1160" style="position:absolute;flip:x;visibility:visible;mso-wrap-style:square" from="6139,2405" to="6176,24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QuZcQAAADcAAAADwAAAGRycy9kb3ducmV2LnhtbERPTWsCMRC9F/wPYQrearYWbLs1iigV&#10;EbRo66G3cTPdXdxMliS68d+bQqG3ebzPGU+jacSFnK8tK3gcZCCIC6trLhV8fb4/vIDwAVljY5kU&#10;XMnDdNK7G2Oubcc7uuxDKVII+xwVVCG0uZS+qMigH9iWOHE/1hkMCbpSaoddCjeNHGbZSBqsOTVU&#10;2NK8ouK0PxsFu+0zH93yHE/x2G0+vg/l+rCYKdW/j7M3EIFi+Bf/uVc6zX96hd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NC5lxAAAANwAAAAPAAAAAAAAAAAA&#10;AAAAAKECAABkcnMvZG93bnJldi54bWxQSwUGAAAAAAQABAD5AAAAkgMAAAAA&#10;" strokeweight="0"/>
                  <v:line id="Line 137" o:spid="_x0000_s1161" style="position:absolute;flip:y;visibility:visible;mso-wrap-style:square" from="6139,2405" to="6139,2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j0hccAAADcAAAADwAAAGRycy9kb3ducmV2LnhtbESPQUsDMRCF74L/IUzBm81WRGXbtBRF&#10;EUFLa3vobbqZ7i7dTJYk7cZ/7xwEbzO8N+99M1tk16kLhdh6NjAZF6CIK29brg1sv19vn0DFhGyx&#10;80wGfijCYn59NcPS+oHXdNmkWkkIxxINNCn1pdaxashhHPueWLSjDw6TrKHWNuAg4a7Td0XxoB22&#10;LA0N9vTcUHXanJ2B9dcjH8LbOZ/yYfhc7Xf1x+5laczNKC+noBLl9G/+u363gn8v+PKMT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GCPSFxwAAANwAAAAPAAAAAAAA&#10;AAAAAAAAAKECAABkcnMvZG93bnJldi54bWxQSwUGAAAAAAQABAD5AAAAlQMAAAAA&#10;" strokeweight="0"/>
                  <v:line id="Line 138" o:spid="_x0000_s1162" style="position:absolute;visibility:visible;mso-wrap-style:square" from="6127,2392" to="6189,2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  <v:line id="Line 139" o:spid="_x0000_s1163" style="position:absolute;visibility:visible;mso-wrap-style:square" from="6127,2430" to="6127,2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  <v:line id="Line 140" o:spid="_x0000_s1164" style="position:absolute;visibility:visible;mso-wrap-style:square" from="6139,2392" to="6139,2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  <v:line id="Line 141" o:spid="_x0000_s1165" style="position:absolute;visibility:visible;mso-wrap-style:square" from="6127,2405" to="6189,24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42" o:spid="_x0000_s1166" style="position:absolute;visibility:visible;mso-wrap-style:square" from="6127,2405" to="6189,24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line id="Line 143" o:spid="_x0000_s1167" style="position:absolute;visibility:visible;mso-wrap-style:square" from="6139,2392" to="6139,2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  <v:line id="Line 144" o:spid="_x0000_s1168" style="position:absolute;visibility:visible;mso-wrap-style:square" from="6139,2392" to="6139,2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  <v:line id="Line 145" o:spid="_x0000_s1169" style="position:absolute;visibility:visible;mso-wrap-style:square" from="6127,2392" to="6189,2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LRs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a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ay0bGAAAA3AAAAA8AAAAAAAAA&#10;AAAAAAAAoQIAAGRycy9kb3ducmV2LnhtbFBLBQYAAAAABAAEAPkAAACUAwAAAAA=&#10;" strokeweight="0"/>
                  <v:line id="Line 146" o:spid="_x0000_s1170" style="position:absolute;visibility:visible;mso-wrap-style:square" from="6127,2405" to="6189,24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  <v:line id="Line 147" o:spid="_x0000_s1171" style="position:absolute;visibility:visible;mso-wrap-style:square" from="6127,2392" to="6127,2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  <v:line id="Line 148" o:spid="_x0000_s1172" style="position:absolute;flip:x;visibility:visible;mso-wrap-style:square" from="6127,2392" to="6189,2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3Hw8QAAADcAAAADwAAAGRycy9kb3ducmV2LnhtbERPTWsCMRC9C/0PYQq9aVahVbZGkUqL&#10;CFa09dDbuJnuLm4mSxLd9N+bguBtHu9zpvNoGnEh52vLCoaDDARxYXXNpYLvr/f+BIQPyBoby6Tg&#10;jzzMZw+9Kebadryjyz6UIoWwz1FBFUKbS+mLigz6gW2JE/drncGQoCuldtilcNPIUZa9SIM1p4YK&#10;W3qrqDjtz0bB7nPMR/dxjqd47Dbbn0O5PiwXSj09xsUriEAx3MU390qn+c9D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ncfDxAAAANwAAAAPAAAAAAAAAAAA&#10;AAAAAKECAABkcnMvZG93bnJldi54bWxQSwUGAAAAAAQABAD5AAAAkgMAAAAA&#10;" strokeweight="0"/>
                  <v:line id="Line 149" o:spid="_x0000_s1173" style="position:absolute;visibility:visible;mso-wrap-style:square" from="6139,2405" to="6201,2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6438IAAADcAAAADwAAAGRycy9kb3ducmV2LnhtbERPzUoDMRC+C75DGKEXabNdrJW1aalS&#10;QfDU2geYbsbdxc1kSabb9O2NIHibj+93VpvkejVSiJ1nA/NZAYq49rbjxsDx8236BCoKssXeMxm4&#10;UoTN+vZmhZX1F97TeJBG5RCOFRpoRYZK61i35DDO/ECcuS8fHEqGodE24CWHu16XRfGoHXacG1oc&#10;6LWl+vtwdgaku5blyxjk46HfpXS+D81ieTJmcpe2z6CEkvyL/9zvNs9flPD7TL5Ar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a6438IAAADcAAAADwAAAAAAAAAAAAAA&#10;AAChAgAAZHJzL2Rvd25yZXYueG1sUEsFBgAAAAAEAAQA+QAAAJADAAAAAA==&#10;" strokeweight="69e-5mm"/>
                  <v:line id="Line 150" o:spid="_x0000_s1174" style="position:absolute;flip:x y;visibility:visible;mso-wrap-style:square" from="6139,2405" to="6201,2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1pwJc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PcJ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WnAlwQAAANwAAAAPAAAAAAAAAAAAAAAA&#10;AKECAABkcnMvZG93bnJldi54bWxQSwUGAAAAAAQABAD5AAAAjwMAAAAA&#10;" strokeweight="0"/>
                  <v:line id="Line 151" o:spid="_x0000_s1175" style="position:absolute;flip:x y;visibility:visible;mso-wrap-style:square" from="6139,2392" to="6201,2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UcEAAADcAAAADwAAAGRycy9kb3ducmV2LnhtbERPTWsCMRC9F/ofwhS8FM2q1ZatUaRo&#10;EW+u7X3YTDeLyWRJUl3/fSMIvc3jfc5i1TsrzhRi61nBeFSAIK69brlR8HXcDt9AxISs0XomBVeK&#10;sFo+Piyw1P7CBzpXqRE5hGOJCkxKXSllrA05jCPfEWfuxweHKcPQSB3wksOdlZOimEuHLecGgx19&#10;GKpP1a9TMH39Pu5O9tnst9GZzaet6nm4KjV46tfvIBL16V98d+90nj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s+hRwQAAANwAAAAPAAAAAAAAAAAAAAAA&#10;AKECAABkcnMvZG93bnJldi54bWxQSwUGAAAAAAQABAD5AAAAjwMAAAAA&#10;" strokeweight="0"/>
                  <v:line id="Line 152" o:spid="_x0000_s1176" style="position:absolute;flip:x y;visibility:visible;mso-wrap-style:square" from="6139,2405" to="6201,2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/9NysEAAADcAAAADwAAAGRycy9kb3ducmV2LnhtbERPTWsCMRC9F/ofwhR6KTVri1ZWo4jU&#10;It661vuwGTeLyWRJoq7/vhEEb/N4nzNb9M6KM4XYelYwHBQgiGuvW24U/O3W7xMQMSFrtJ5JwZUi&#10;LObPTzMstb/wL52r1IgcwrFEBSalrpQy1oYcxoHviDN38MFhyjA0Uge85HBn5UdRjKXDlnODwY5W&#10;hupjdXIKPr/2u83RvpntOjrz/WOrehyuSr2+9MspiER9eojv7o3O80cj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7/03KwQAAANwAAAAPAAAAAAAAAAAAAAAA&#10;AKECAABkcnMvZG93bnJldi54bWxQSwUGAAAAAAQABAD5AAAAjwMAAAAA&#10;" strokeweight="0"/>
                  <v:line id="Line 153" o:spid="_x0000_s1177" style="position:absolute;flip:x y;visibility:visible;mso-wrap-style:square" from="6139,2405" to="6201,2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3TvcEAAADcAAAADwAAAGRycy9kb3ducmV2LnhtbERPTWsCMRC9F/ofwgi9FM22xa2sRiml&#10;FvHmWu/DZtwsJpMlSXX9901B8DaP9zmL1eCsOFOInWcFL5MCBHHjdcetgp/9ejwDEROyRuuZFFwp&#10;wmr5+LDASvsL7+hcp1bkEI4VKjAp9ZWUsTHkME58T5y5ow8OU4ahlTrgJYc7K1+LopQOO84NBnv6&#10;NNSc6l+n4O39sN+c7LPZrqMzX9+2bspwVeppNHzMQSQa0l18c290nj8t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LdO9wQAAANwAAAAPAAAAAAAAAAAAAAAA&#10;AKECAABkcnMvZG93bnJldi54bWxQSwUGAAAAAAQABAD5AAAAjwMAAAAA&#10;" strokeweight="0"/>
                  <v:line id="Line 154" o:spid="_x0000_s1178" style="position:absolute;flip:x y;visibility:visible;mso-wrap-style:square" from="6127,2405" to="6201,2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F2JsEAAADcAAAADwAAAGRycy9kb3ducmV2LnhtbERPTWsCMRC9F/ofwgi9FM220lVWo5RS&#10;RXrrWu/DZtwsJpMlSXX990Yo9DaP9znL9eCsOFOInWcFL5MCBHHjdcetgp/9ZjwHEROyRuuZFFwp&#10;wnr1+LDESvsLf9O5Tq3IIRwrVGBS6ispY2PIYZz4njhzRx8cpgxDK3XASw53Vr4WRSkddpwbDPb0&#10;Yag51b9OwXR22O9O9tl8baIzn1tbN2W4KvU0Gt4XIBIN6V/8597pPP9t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YXYmwQAAANwAAAAPAAAAAAAAAAAAAAAA&#10;AKECAABkcnMvZG93bnJldi54bWxQSwUGAAAAAAQABAD5AAAAjwMAAAAA&#10;" strokeweight="0"/>
                  <v:line id="Line 155" o:spid="_x0000_s1179" style="position:absolute;flip:x y;visibility:visible;mso-wrap-style:square" from="6151,2405" to="6213,2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7iVM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a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/uJUxAAAANwAAAAPAAAAAAAAAAAA&#10;AAAAAKECAABkcnMvZG93bnJldi54bWxQSwUGAAAAAAQABAD5AAAAkgMAAAAA&#10;" strokeweight="0"/>
                  <v:line id="Line 156" o:spid="_x0000_s1180" style="position:absolute;visibility:visible;mso-wrap-style:square" from="6127,2392" to="6127,2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/4AM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4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D/gAwQAAANwAAAAPAAAAAAAAAAAAAAAA&#10;AKECAABkcnMvZG93bnJldi54bWxQSwUGAAAAAAQABAD5AAAAjwMAAAAA&#10;" strokeweight="0"/>
                  <v:line id="Line 157" o:spid="_x0000_s1181" style="position:absolute;visibility:visible;mso-wrap-style:square" from="6127,2392" to="6189,2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1mbIM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8GX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1mbIMUAAADcAAAADwAAAAAAAAAA&#10;AAAAAAChAgAAZHJzL2Rvd25yZXYueG1sUEsFBgAAAAAEAAQA+QAAAJMDAAAAAA==&#10;" strokeweight="0"/>
                  <v:oval id="Oval 158" o:spid="_x0000_s1182" style="position:absolute;left:2834;top:2603;width:2005;height: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JUrcEA&#10;AADcAAAADwAAAGRycy9kb3ducmV2LnhtbERPTWsCMRC9C/0PYQreNKuIlK1RRBCEHqrWg8dxM+6G&#10;biZxEzX++6YgeJvH+5zZItlW3KgLxrGC0bAAQVw5bbhWcPhZDz5AhIissXVMCh4UYDF/682w1O7O&#10;O7rtYy1yCIcSFTQx+lLKUDVkMQydJ87c2XUWY4ZdLXWH9xxuWzkuiqm0aDg3NOhp1VD1u79aBd5v&#10;J5OUvk0Yp/PFfPFp9zielOq/p+UniEgpvsRP90bn+dMR/D+TL5D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SVK3BAAAA3AAAAA8AAAAAAAAAAAAAAAAAmAIAAGRycy9kb3du&#10;cmV2LnhtbFBLBQYAAAAABAAEAPUAAACGAwAAAAA=&#10;" fillcolor="#ffc" strokecolor="#903" strokeweight="0"/>
                  <v:rect id="Rectangle 159" o:spid="_x0000_s1183" style="position:absolute;left:3317;top:2702;width:1039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phor4A&#10;AADcAAAADwAAAGRycy9kb3ducmV2LnhtbERPzYrCMBC+C75DGGFvmtqDSDWKCIIre7HuAwzN9AeT&#10;SUmi7b69EYS9zcf3O9v9aI14kg+dYwXLRQaCuHK640bB7+00X4MIEVmjcUwK/ijAfjedbLHQbuAr&#10;PcvYiBTCoUAFbYx9IWWoWrIYFq4nTlztvMWYoG+k9jikcGtknmUrabHj1NBiT8eWqnv5sArkrTwN&#10;69L4zF3y+sd8n681OaW+ZuNhAyLSGP/FH/dZp/mrHN7PpAvk7g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paYaK+AAAA3AAAAA8AAAAAAAAAAAAAAAAAmAIAAGRycy9kb3ducmV2&#10;LnhtbFBLBQYAAAAABAAEAPUAAACDAwAAAAA=&#10;" filled="f" stroked="f">
                    <v:textbox style="mso-fit-shape-to-text:t" inset="0,0,0,0">
                      <w:txbxContent>
                        <w:p w:rsidR="00D36954" w:rsidRDefault="00D36954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Anular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Posse</w:t>
                          </w:r>
                        </w:p>
                      </w:txbxContent>
                    </v:textbox>
                  </v:rect>
                  <v:oval id="Oval 160" o:spid="_x0000_s1184" style="position:absolute;left:2834;top:1785;width:2005;height: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xvQcEA&#10;AADcAAAADwAAAGRycy9kb3ducmV2LnhtbERPTWsCMRC9F/wPYYTealYrIqtRRCgUPFhtDx7Hzbgb&#10;3EziJmr896ZQ6G0e73Pmy2RbcaMuGMcKhoMCBHHltOFawc/3x9sURIjIGlvHpOBBAZaL3sscS+3u&#10;vKPbPtYih3AoUUEToy+lDFVDFsPAeeLMnVxnMWbY1VJ3eM/htpWjophIi4ZzQ4Oe1g1V5/3VKvD+&#10;azxOaWvCKJ0uZsPH3eNwVOq1n1YzEJFS/Bf/uT91nj95h99n8gVy8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Mb0HBAAAA3AAAAA8AAAAAAAAAAAAAAAAAmAIAAGRycy9kb3du&#10;cmV2LnhtbFBLBQYAAAAABAAEAPUAAACGAwAAAAA=&#10;" fillcolor="#ffc" strokecolor="#903" strokeweight="0"/>
                  <v:rect id="Rectangle 161" o:spid="_x0000_s1185" style="position:absolute;left:3292;top:1884;width:1065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9cTb4A&#10;AADcAAAADwAAAGRycy9kb3ducmV2LnhtbERP24rCMBB9X/Afwgi+rakiItUoIgiu+GL1A4ZmesFk&#10;UpJou39vhIV9m8O5zmY3WCNe5EPrWMFsmoEgLp1uuVZwvx2/VyBCRNZoHJOCXwqw246+Nphr1/OV&#10;XkWsRQrhkKOCJsYulzKUDVkMU9cRJ65y3mJM0NdSe+xTuDVynmVLabHl1NBgR4eGykfxtArkrTj2&#10;q8L4zJ3n1cX8nK4VOaUm42G/BhFpiP/iP/dJp/nLB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r/XE2+AAAA3AAAAA8AAAAAAAAAAAAAAAAAmAIAAGRycy9kb3ducmV2&#10;LnhtbFBLBQYAAAAABAAEAPUAAACDAwAAAAA=&#10;" filled="f" stroked="f">
                    <v:textbox style="mso-fit-shape-to-text:t" inset="0,0,0,0">
                      <w:txbxContent>
                        <w:p w:rsidR="00D36954" w:rsidRDefault="00D36954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Posse</w:t>
                          </w:r>
                        </w:p>
                      </w:txbxContent>
                    </v:textbox>
                  </v:rect>
                  <v:line id="Line 162" o:spid="_x0000_s1186" style="position:absolute;flip:x;visibility:visible;mso-wrap-style:square" from="5607,1748" to="6238,1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4bLsEAAADcAAAADwAAAGRycy9kb3ducmV2LnhtbERPS4vCMBC+L+x/CCN4W9MKPqhGEZdF&#10;Tz7qsuehGdtiMylJVuu/N4LgbT6+58yXnWnElZyvLStIBwkI4sLqmksFv6efrykIH5A1NpZJwZ08&#10;LBefH3PMtL3xka55KEUMYZ+hgiqENpPSFxUZ9APbEkfubJ3BEKErpXZ4i+GmkcMkGUuDNceGClta&#10;V1Rc8n+j4GT/3Gh/yOt1cOn3Lt2sJsPdQal+r1vNQATqwlv8cm91nD8ewfOZeIFcP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43hsuwQAAANwAAAAPAAAAAAAAAAAAAAAA&#10;AKECAABkcnMvZG93bnJldi54bWxQSwUGAAAAAAQABAD5AAAAjwMAAAAA&#10;" strokecolor="#903" strokeweight="33e-5mm">
                    <v:stroke dashstyle="1 1"/>
                  </v:line>
                  <v:line id="Line 163" o:spid="_x0000_s1187" style="position:absolute;flip:y;visibility:visible;mso-wrap-style:square" from="5607,1698" to="5706,1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2jicIAAADcAAAADwAAAGRycy9kb3ducmV2LnhtbERPzWrCQBC+F/oOyxS81U1FUomuYgOC&#10;xUsbfYAxOybB7GzYXWPq07sFwdt8fL+zWA2mFT0531hW8DFOQBCXVjdcKTjsN+8zED4ga2wtk4I/&#10;8rBavr4sMNP2yr/UF6ESMYR9hgrqELpMSl/WZNCPbUccuZN1BkOErpLa4TWGm1ZOkiSVBhuODTV2&#10;lNdUnouLUXDLf9bHTZmfk9vhy02mvWt2359Kjd6G9RxEoCE8xQ/3Vsf5aQr/z8QL5PI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i2jicIAAADcAAAADwAAAAAAAAAAAAAA&#10;AAChAgAAZHJzL2Rvd25yZXYueG1sUEsFBgAAAAAEAAQA+QAAAJADAAAAAA==&#10;" strokecolor="#903" strokeweight="33e-5mm"/>
                  <v:line id="Line 164" o:spid="_x0000_s1188" style="position:absolute;visibility:visible;mso-wrap-style:square" from="5607,1748" to="5706,1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6E4MMAAADcAAAADwAAAGRycy9kb3ducmV2LnhtbERPTWvCQBC9C/0PyxR6000L2hJdxaZI&#10;vQjWCOJtyI7Z0OxsyG5N9Ne7QsHbPN7nzBa9rcWZWl85VvA6SkAQF05XXCrY56vhBwgfkDXWjknB&#10;hTws5k+DGabadfxD510oRQxhn6ICE0KTSukLQxb9yDXEkTu51mKIsC2lbrGL4baWb0kykRYrjg0G&#10;G8oMFb+7P6vgc/t12Etz5etmvN7kyyPm3xkq9fLcL6cgAvXhIf53r3WcP3mH+zPxAjm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6+hODDAAAA3AAAAA8AAAAAAAAAAAAA&#10;AAAAoQIAAGRycy9kb3ducmV2LnhtbFBLBQYAAAAABAAEAPkAAACRAwAAAAA=&#10;" strokecolor="#903" strokeweight="33e-5mm"/>
                  <v:line id="Line 165" o:spid="_x0000_s1189" style="position:absolute;visibility:visible;mso-wrap-style:square" from="5594,4029" to="5594,40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+XJs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6GV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+XJsUAAADcAAAADwAAAAAAAAAA&#10;AAAAAAChAgAAZHJzL2Rvd25yZXYueG1sUEsFBgAAAAAEAAQA+QAAAJMDAAAAAA==&#10;" strokeweight="0"/>
                  <v:line id="Line 166" o:spid="_x0000_s1190" style="position:absolute;visibility:visible;mso-wrap-style:square" from="5594,4029" to="5644,4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Myvc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2RR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Mr3DAAAA3AAAAA8AAAAAAAAAAAAA&#10;AAAAoQIAAGRycy9kb3ducmV2LnhtbFBLBQYAAAAABAAEAPkAAACRAwAAAAA=&#10;" strokeweight="0"/>
                  <v:line id="Line 167" o:spid="_x0000_s1191" style="position:absolute;flip:x;visibility:visible;mso-wrap-style:square" from="5607,4041" to="5644,4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Q+OMcAAADcAAAADwAAAGRycy9kb3ducmV2LnhtbESPQU8CMRCF7yb8h2ZMvElXD2JWCiEQ&#10;jTFRA8rB27Addjdsp5u2sOXfMwcTbjN5b977ZjrPrlMnCrH1bOBhXIAirrxtuTbw+/N6/wwqJmSL&#10;nWcycKYI89noZoql9QOv6bRJtZIQjiUaaFLqS61j1ZDDOPY9sWh7HxwmWUOtbcBBwl2nH4viSTts&#10;WRoa7GnZUHXYHJ2B9deEd+HtmA95N3x+/23rj+1qYczdbV68gEqU09X8f/1uBX8i+PKMTKBn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IZD44xwAAANwAAAAPAAAAAAAA&#10;AAAAAAAAAKECAABkcnMvZG93bnJldi54bWxQSwUGAAAAAAQABAD5AAAAlQMAAAAA&#10;" strokeweight="0"/>
                  <v:line id="Line 168" o:spid="_x0000_s1192" style="position:absolute;flip:y;visibility:visible;mso-wrap-style:square" from="5607,4041" to="5607,4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ibo8QAAADcAAAADwAAAGRycy9kb3ducmV2LnhtbERPTWsCMRC9C/0PYQq9adYeqmyNIi0t&#10;pVDFtR56GzfT3cXNZEmiG/+9EQRv83ifM1tE04oTOd9YVjAeZSCIS6sbrhT8bj+GUxA+IGtsLZOC&#10;M3lYzB8GM8y17XlDpyJUIoWwz1FBHUKXS+nLmgz6ke2IE/dvncGQoKukdtincNPK5yx7kQYbTg01&#10;dvRWU3kojkbBZjXhvfs8xkPc9z/rv131vXtfKvX0GJevIALFcBff3F86zZ+M4fpMukDO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KJujxAAAANwAAAAPAAAAAAAAAAAA&#10;AAAAAKECAABkcnMvZG93bnJldi54bWxQSwUGAAAAAAQABAD5AAAAkgMAAAAA&#10;" strokeweight="0"/>
                  <v:line id="Line 169" o:spid="_x0000_s1193" style="position:absolute;visibility:visible;mso-wrap-style:square" from="5594,4029" to="5656,4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70" o:spid="_x0000_s1194" style="position:absolute;visibility:visible;mso-wrap-style:square" from="5594,4066" to="5594,40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1" o:spid="_x0000_s1195" style="position:absolute;visibility:visible;mso-wrap-style:square" from="5607,4029" to="5607,40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L/s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7C/7DAAAA3AAAAA8AAAAAAAAAAAAA&#10;AAAAoQIAAGRycy9kb3ducmV2LnhtbFBLBQYAAAAABAAEAPkAAACRAwAAAAA=&#10;" strokeweight="0"/>
                  <v:line id="Line 172" o:spid="_x0000_s1196" style="position:absolute;visibility:visible;mso-wrap-style:square" from="5594,4041" to="5656,4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euZ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ewt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965lwQAAANwAAAAPAAAAAAAAAAAAAAAA&#10;AKECAABkcnMvZG93bnJldi54bWxQSwUGAAAAAAQABAD5AAAAjwMAAAAA&#10;" strokeweight="0"/>
                  <v:line id="Line 173" o:spid="_x0000_s1197" style="position:absolute;visibility:visible;mso-wrap-style:square" from="5594,4041" to="5656,4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line id="Line 174" o:spid="_x0000_s1198" style="position:absolute;visibility:visible;mso-wrap-style:square" from="5607,4029" to="5607,40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  <v:line id="Line 175" o:spid="_x0000_s1199" style="position:absolute;visibility:visible;mso-wrap-style:square" from="5607,4029" to="5607,40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B+8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rT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YB+8UAAADcAAAADwAAAAAAAAAA&#10;AAAAAAChAgAAZHJzL2Rvd25yZXYueG1sUEsFBgAAAAAEAAQA+QAAAJMDAAAAAA==&#10;" strokeweight="0"/>
                  <v:line id="Line 176" o:spid="_x0000_s1200" style="position:absolute;visibility:visible;mso-wrap-style:square" from="5594,4029" to="5656,4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qkYM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8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3uqRgwQAAANwAAAAPAAAAAAAAAAAAAAAA&#10;AKECAABkcnMvZG93bnJldi54bWxQSwUGAAAAAAQABAD5AAAAjwMAAAAA&#10;" strokeweight="0"/>
                  <v:line id="Line 177" o:spid="_x0000_s1201" style="position:absolute;visibility:visible;mso-wrap-style:square" from="5594,4041" to="5656,4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V92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V92sUAAADcAAAADwAAAAAAAAAA&#10;AAAAAAChAgAAZHJzL2Rvd25yZXYueG1sUEsFBgAAAAAEAAQA+QAAAJMDAAAAAA==&#10;" strokeweight="0"/>
                  <v:line id="Line 178" o:spid="_x0000_s1202" style="position:absolute;visibility:visible;mso-wrap-style:square" from="5594,4029" to="5594,40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nYQcIAAADcAAAADwAAAGRycy9kb3ducmV2LnhtbERPS2vCQBC+F/wPywi91U0KtWnqRkQq&#10;6q2+oMchO02WZGdDdtX4791Cwdt8fM+ZzQfbigv13jhWkE4SEMSl04YrBcfD6iUD4QOyxtYxKbiR&#10;h3kxepphrt2Vd3TZh0rEEPY5KqhD6HIpfVmTRT9xHXHkfl1vMUTYV1L3eI3htpWvSTKVFg3Hhho7&#10;WtZUNvuzVWC+p+u37fvp4yS/1iH9yZrM2KNSz+Nh8Qki0BAe4n/3Rsf5WQp/z8QLZH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BnYQcIAAADcAAAADwAAAAAAAAAAAAAA&#10;AAChAgAAZHJzL2Rvd25yZXYueG1sUEsFBgAAAAAEAAQA+QAAAJADAAAAAA==&#10;" strokeweight="0"/>
                  <v:line id="Line 179" o:spid="_x0000_s1203" style="position:absolute;flip:x;visibility:visible;mso-wrap-style:square" from="5594,4029" to="5656,4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9188MAAADcAAAADwAAAGRycy9kb3ducmV2LnhtbERPS2sCMRC+F/wPYQRvNVsPVlajSMVS&#10;CrX4OvQ2bqa7i5vJkkQ3/femIHibj+85s0U0jbiS87VlBS/DDARxYXXNpYLDfv08AeEDssbGMin4&#10;Iw+Lee9phrm2HW/pugulSCHsc1RQhdDmUvqiIoN+aFvixP1aZzAk6EqpHXYp3DRylGVjabDm1FBh&#10;S28VFefdxSjYbl755N4v8RxP3df3z7H8PK6WSg36cTkFESiGh/ju/tBp/mQE/8+kC+T8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vdfPDAAAA3AAAAA8AAAAAAAAAAAAA&#10;AAAAoQIAAGRycy9kb3ducmV2LnhtbFBLBQYAAAAABAAEAPkAAACRAwAAAAA=&#10;" strokeweight="0"/>
                  <v:line id="Line 180" o:spid="_x0000_s1204" style="position:absolute;visibility:visible;mso-wrap-style:square" from="5607,4041" to="5669,4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IxA8IAAADcAAAADwAAAGRycy9kb3ducmV2LnhtbERP20oDMRB9F/yHMEJfxGbdeinbpsWK&#10;guCT1Q+Ybqa7SzeTJZlu079vBMG3OZzrLNfJ9WqkEDvPBu6nBSji2tuOGwM/3+93c1BRkC32nsnA&#10;mSKsV9dXS6ysP/EXjVtpVA7hWKGBVmSotI51Sw7j1A/Emdv74FAyDI22AU853PW6LIon7bDj3NDi&#10;QK8t1Yft0RmQ7lyWmzHI50P/ltLxNjSPzztjJjfpZQFKKMm/+M/9YfP8+Qx+n8kX6NU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IIxA8IAAADcAAAADwAAAAAAAAAAAAAA&#10;AAChAgAAZHJzL2Rvd25yZXYueG1sUEsFBgAAAAAEAAQA+QAAAJADAAAAAA==&#10;" strokeweight="69e-5mm"/>
                  <v:line id="Line 181" o:spid="_x0000_s1205" style="position:absolute;flip:x y;visibility:visible;mso-wrap-style:square" from="5607,4041" to="5669,4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EFsEAAADcAAAADwAAAGRycy9kb3ducmV2LnhtbERPTWsCMRC9F/wPYYReSs22l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08QWwQAAANwAAAAPAAAAAAAAAAAAAAAA&#10;AKECAABkcnMvZG93bnJldi54bWxQSwUGAAAAAAQABAD5AAAAjwMAAAAA&#10;" strokeweight="0"/>
                  <v:line id="Line 182" o:spid="_x0000_s1206" style="position:absolute;flip:x y;visibility:visible;mso-wrap-style:square" from="5607,4029" to="5669,4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hjcEAAADcAAAADwAAAGRycy9kb3ducmV2LnhtbERPTWsCMRC9F/wPYYReSs220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n2GNwQAAANwAAAAPAAAAAAAAAAAAAAAA&#10;AKECAABkcnMvZG93bnJldi54bWxQSwUGAAAAAAQABAD5AAAAjwMAAAAA&#10;" strokeweight="0"/>
                  <v:line id="Line 183" o:spid="_x0000_s1207" style="position:absolute;flip:x y;visibility:visible;mso-wrap-style:square" from="5607,4041" to="5669,4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3/+sEAAADcAAAADwAAAGRycy9kb3ducmV2LnhtbERPTWsCMRC9C/0PYQQvUrNaWGVrlCJa&#10;pLeu7X3YjJvFZLIkUdd/3xQKvc3jfc56OzgrbhRi51nBfFaAIG687rhV8HU6PK9AxISs0XomBQ+K&#10;sN08jdZYaX/nT7rVqRU5hGOFCkxKfSVlbAw5jDPfE2fu7IPDlGFopQ54z+HOykVRlNJhx7nBYE87&#10;Q82lvjoFL8vv0/Fip+bjEJ3Zv9u6KcNDqcl4eHsFkWhI/+I/91Hn+a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Tf/6wQAAANwAAAAPAAAAAAAAAAAAAAAA&#10;AKECAABkcnMvZG93bnJldi54bWxQSwUGAAAAAAQABAD5AAAAjwMAAAAA&#10;" strokeweight="0"/>
                  <v:line id="Line 184" o:spid="_x0000_s1208" style="position:absolute;flip:x y;visibility:visible;mso-wrap-style:square" from="5607,4041" to="5669,4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aYcAAAADcAAAADwAAAGRycy9kb3ducmV2LnhtbERPTWsCMRC9C/0PYQQvotlaUFmNUooW&#10;6a2r3ofNuFlMJksSdf33TaHQ2zze56y3vbPiTiG2nhW8TgsQxLXXLTcKTsf9ZAkiJmSN1jMpeFKE&#10;7eZlsMZS+wd/071KjcghHEtUYFLqSiljbchhnPqOOHMXHxymDEMjdcBHDndWzopiLh22nBsMdvRh&#10;qL5WN6fgbXE+Hq52bL720Zndp63qeXgqNRr27ysQifr0L/5zH3Sev1zA7zP5Arn5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oBWmHAAAAA3AAAAA8AAAAAAAAAAAAAAAAA&#10;oQIAAGRycy9kb3ducmV2LnhtbFBLBQYAAAAABAAEAPkAAACOAwAAAAA=&#10;" strokeweight="0"/>
                  <v:line id="Line 185" o:spid="_x0000_s1209" style="position:absolute;flip:x y;visibility:visible;mso-wrap-style:square" from="5594,4041" to="5669,4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7OE8QAAADcAAAADwAAAGRycy9kb3ducmV2LnhtbESPQWsCMRCF74X+hzCFXkrN1oKV1Sgi&#10;WqS3ru192IybxWSyJKmu/75zKPQ2w3vz3jfL9Ri8ulDKfWQDL5MKFHEbbc+dga/j/nkOKhdkiz4y&#10;GbhRhvXq/m6JtY1X/qRLUzolIZxrNOBKGWqtc+soYJ7EgVi0U0wBi6yp0zbhVcKD19OqmumAPUuD&#10;w4G2jtpz8xMMvL59Hw9n/+Q+9jm43btv2lm6GfP4MG4WoAqN5d/8d32wgj8XWnlGJt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ns4TxAAAANwAAAAPAAAAAAAAAAAA&#10;AAAAAKECAABkcnMvZG93bnJldi54bWxQSwUGAAAAAAQABAD5AAAAkgMAAAAA&#10;" strokeweight="0"/>
                  <v:line id="Line 186" o:spid="_x0000_s1210" style="position:absolute;flip:x y;visibility:visible;mso-wrap-style:square" from="5619,4041" to="5681,4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JriMEAAADcAAAADwAAAGRycy9kb3ducmV2LnhtbERPTWsCMRC9F/ofwhR6KTVrC1ZXo4jU&#10;It661vuwGTeLyWRJoq7/vhEEb/N4nzNb9M6KM4XYelYwHBQgiGuvW24U/O3W72MQMSFrtJ5JwZUi&#10;LObPTzMstb/wL52r1IgcwrFEBSalrpQy1oYcxoHviDN38MFhyjA0Uge85HBn5UdRjKTDlnODwY5W&#10;hupjdXIKPr/2u83RvpntOjrz/WOrehSuSr2+9MspiER9eojv7o3O88cT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0muIwQAAANwAAAAPAAAAAAAAAAAAAAAA&#10;AKECAABkcnMvZG93bnJldi54bWxQSwUGAAAAAAQABAD5AAAAjwMAAAAA&#10;" strokeweight="0"/>
                  <v:line id="Line 187" o:spid="_x0000_s1211" style="position:absolute;visibility:visible;mso-wrap-style:square" from="5594,4029" to="5594,40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zrB8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3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ozrB8UAAADcAAAADwAAAAAAAAAA&#10;AAAAAAChAgAAZHJzL2Rvd25yZXYueG1sUEsFBgAAAAAEAAQA+QAAAJMDAAAAAA==&#10;" strokeweight="0"/>
                  <v:line id="Line 188" o:spid="_x0000_s1212" style="position:absolute;visibility:visible;mso-wrap-style:square" from="5594,4029" to="5656,4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BOn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aQa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cBOnMIAAADcAAAADwAAAAAAAAAAAAAA&#10;AAChAgAAZHJzL2Rvd25yZXYueG1sUEsFBgAAAAAEAAQA+QAAAJADAAAAAA==&#10;" strokeweight="0"/>
                  <v:rect id="Rectangle 189" o:spid="_x0000_s1213" style="position:absolute;left:5594;top:1797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8Rhb8A&#10;AADcAAAADwAAAGRycy9kb3ducmV2LnhtbERPzYrCMBC+C/sOYRa8aWoPi1uNIoKgixerDzA00x9M&#10;JiWJtvv2G0HY23x8v7PejtaIJ/nQOVawmGcgiCunO24U3K6H2RJEiMgajWNS8EsBtpuPyRoL7Qa+&#10;0LOMjUghHApU0MbYF1KGqiWLYe564sTVzluMCfpGao9DCrdG5ln2JS12nBpa7GnfUnUvH1aBvJaH&#10;YVkan7mfvD6b0/FSk1Nq+jnuViAijfFf/HYfdZr/ncPrmXSB3P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jxGFvwAAANwAAAAPAAAAAAAAAAAAAAAAAJgCAABkcnMvZG93bnJl&#10;di54bWxQSwUGAAAAAAQABAD1AAAAhAMAAAAA&#10;" filled="f" stroked="f">
                    <v:textbox style="mso-fit-shape-to-text:t" inset="0,0,0,0">
                      <w:txbxContent>
                        <w:p w:rsidR="00D36954" w:rsidRDefault="00D36954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line id="Line 190" o:spid="_x0000_s1214" style="position:absolute;flip:x;visibility:visible;mso-wrap-style:square" from="5594,2702" to="6114,3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5W5sIAAADcAAAADwAAAGRycy9kb3ducmV2LnhtbERPTWvCQBC9F/wPywje6iZKW42uIorY&#10;k9UonofsmASzs2F31fTfdwuF3ubxPme+7EwjHuR8bVlBOkxAEBdW11wqOJ+2rxMQPiBrbCyTgm/y&#10;sFz0XuaYafvkIz3yUIoYwj5DBVUIbSalLyoy6Ie2JY7c1TqDIUJXSu3wGcNNI0dJ8i4N1hwbKmxp&#10;XVFxy+9Gwcle3NvXIa/XwaWbfbpbfYz2B6UG/W41AxGoC//iP/enjvOnY/h9Jl4gF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a5W5sIAAADcAAAADwAAAAAAAAAAAAAA&#10;AAChAgAAZHJzL2Rvd25yZXYueG1sUEsFBgAAAAAEAAQA+QAAAJADAAAAAA==&#10;" strokecolor="#903" strokeweight="33e-5mm">
                    <v:stroke dashstyle="1 1"/>
                  </v:line>
                  <v:line id="Line 191" o:spid="_x0000_s1215" style="position:absolute;flip:y;visibility:visible;mso-wrap-style:square" from="5594,3210" to="5619,3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boQsMAAADcAAAADwAAAGRycy9kb3ducmV2LnhtbERPzWrCQBC+F/oOyxS81U1FWhuzig0I&#10;ipea+gBjdpqEZGfD7jZGn74rFHqbj+93svVoOjGQ841lBS/TBARxaXXDlYLT1/Z5AcIHZI2dZVJw&#10;JQ/r1eNDhqm2Fz7SUIRKxBD2KSqoQ+hTKX1Zk0E/tT1x5L6tMxgidJXUDi8x3HRyliSv0mDDsaHG&#10;nvKayrb4MQpu+efmvC3zNrmdPtxsPrjmsH9TavI0bpYgAo3hX/zn3uk4/30O92fiBXL1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m6ELDAAAA3AAAAA8AAAAAAAAAAAAA&#10;AAAAoQIAAGRycy9kb3ducmV2LnhtbFBLBQYAAAAABAAEAPkAAACRAwAAAAA=&#10;" strokecolor="#903" strokeweight="33e-5mm"/>
                  <v:line id="Line 192" o:spid="_x0000_s1216" style="position:absolute;flip:y;visibility:visible;mso-wrap-style:square" from="5594,3272" to="5693,3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pN2cMAAADcAAAADwAAAGRycy9kb3ducmV2LnhtbERP22rCQBB9L/gPywh9qxul1TZ1IxoQ&#10;Wnzx9gHT7JiEZGfD7hpTv75bKPRtDuc6y9VgWtGT87VlBdNJAoK4sLrmUsH5tH16BeEDssbWMin4&#10;Jg+rbPSwxFTbGx+oP4ZSxBD2KSqoQuhSKX1RkUE/sR1x5C7WGQwRulJqh7cYblo5S5K5NFhzbKiw&#10;o7yiojlejYJ7vl9/bYu8Se7njZs9967efS6UehwP63cQgYbwL/5zf+g4/+0Ffp+JF8js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qTdnDAAAA3AAAAA8AAAAAAAAAAAAA&#10;AAAAoQIAAGRycy9kb3ducmV2LnhtbFBLBQYAAAAABAAEAPkAAACRAwAAAAA=&#10;" strokecolor="#903" strokeweight="33e-5mm"/>
                  <v:line id="Line 193" o:spid="_x0000_s1217" style="position:absolute;visibility:visible;mso-wrap-style:square" from="5533,5281" to="5533,5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nW6M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0wx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p1ujDAAAA3AAAAA8AAAAAAAAAAAAA&#10;AAAAoQIAAGRycy9kb3ducmV2LnhtbFBLBQYAAAAABAAEAPkAAACRAwAAAAA=&#10;" strokeweight="0"/>
                  <v:line id="Line 194" o:spid="_x0000_s1218" style="position:absolute;visibility:visible;mso-wrap-style:square" from="5533,5281" to="5582,52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Vzc8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y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ZXNzwQAAANwAAAAPAAAAAAAAAAAAAAAA&#10;AKECAABkcnMvZG93bnJldi54bWxQSwUGAAAAAAQABAD5AAAAjwMAAAAA&#10;" strokeweight="0"/>
                  <v:line id="Line 195" o:spid="_x0000_s1219" style="position:absolute;flip:x;visibility:visible;mso-wrap-style:square" from="5545,5293" to="5582,52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7UxMcAAADcAAAADwAAAGRycy9kb3ducmV2LnhtbESPT08CMRDF7yZ+h2ZIvEkXD/5ZKIRo&#10;NMZECQgHbsN22N2wnW7awtZv7xxMvM3kvXnvN7NFdp26UIitZwOTcQGKuPK25drA9vv19hFUTMgW&#10;O89k4IciLObXVzMsrR94TZdNqpWEcCzRQJNSX2odq4YcxrHviUU7+uAwyRpqbQMOEu46fVcU99ph&#10;y9LQYE/PDVWnzdkZWH898CG8nfMpH4bP1X5Xf+xelsbcjPJyCipRTv/mv+t3K/hPQivPyAR6/g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GHtTExwAAANwAAAAPAAAAAAAA&#10;AAAAAAAAAKECAABkcnMvZG93bnJldi54bWxQSwUGAAAAAAQABAD5AAAAlQMAAAAA&#10;" strokeweight="0"/>
                  <v:line id="Line 196" o:spid="_x0000_s1220" style="position:absolute;flip:y;visibility:visible;mso-wrap-style:square" from="5545,5293" to="5545,5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JxX8QAAADcAAAADwAAAGRycy9kb3ducmV2LnhtbERPTWsCMRC9C/6HMIXeNFsPrW6NIkqL&#10;CK2o9dDbuJnuLm4mSxLd9N83BcHbPN7nTOfRNOJKzteWFTwNMxDEhdU1lwq+Dm+DMQgfkDU2lknB&#10;L3mYz/q9Kebadryj6z6UIoWwz1FBFUKbS+mLigz6oW2JE/djncGQoCuldtilcNPIUZY9S4M1p4YK&#10;W1pWVJz3F6Ng9/nCJ/d+ied46j6238dyc1wtlHp8iItXEIFiuItv7rVO8ycT+H8mXSBn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UnFfxAAAANwAAAAPAAAAAAAAAAAA&#10;AAAAAKECAABkcnMvZG93bnJldi54bWxQSwUGAAAAAAQABAD5AAAAkgMAAAAA&#10;" strokeweight="0"/>
                  <v:line id="Line 197" o:spid="_x0000_s1221" style="position:absolute;visibility:visible;mso-wrap-style:square" from="5533,5281" to="5594,52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line id="Line 198" o:spid="_x0000_s1222" style="position:absolute;visibility:visible;mso-wrap-style:square" from="5533,5318" to="5533,5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+6Z8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u+6Z8UAAADcAAAADwAAAAAAAAAA&#10;AAAAAAChAgAAZHJzL2Rvd25yZXYueG1sUEsFBgAAAAAEAAQA+QAAAJMDAAAAAA==&#10;" strokeweight="0"/>
                  <v:line id="Line 199" o:spid="_x0000_s1223" style="position:absolute;visibility:visible;mso-wrap-style:square" from="5545,5281" to="5545,5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0kEMUAAADcAAAADwAAAGRycy9kb3ducmV2LnhtbESPQWvCQBSE70L/w/IEb7oxoE2jGyml&#10;RXtrUwWPj+wzWZJ9G7Jbjf++Wyj0OMzMN8x2N9pOXGnwxrGC5SIBQVw5bbhWcPx6m2cgfEDW2Dkm&#10;BXfysCseJlvMtbvxJ13LUIsIYZ+jgiaEPpfSVw1Z9AvXE0fv4gaLIcqhlnrAW4TbTqZJspYWDceF&#10;Bnt6aahqy2+rwHys96v3x9PTSb7uw/KctZmxR6Vm0/F5AyLQGP7Df+2DVpAmKfyeiUdAF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0kEMUAAADcAAAADwAAAAAAAAAA&#10;AAAAAAChAgAAZHJzL2Rvd25yZXYueG1sUEsFBgAAAAAEAAQA+QAAAJMDAAAAAA==&#10;" strokeweight="0"/>
                  <v:line id="Line 200" o:spid="_x0000_s1224" style="position:absolute;visibility:visible;mso-wrap-style:square" from="5533,5293" to="5594,52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GBi8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XGBi8UAAADcAAAADwAAAAAAAAAA&#10;AAAAAAChAgAAZHJzL2Rvd25yZXYueG1sUEsFBgAAAAAEAAQA+QAAAJMDAAAAAA==&#10;" strokeweight="0"/>
                  <v:line id="Line 201" o:spid="_x0000_s1225" style="position:absolute;visibility:visible;mso-wrap-style:square" from="5533,5293" to="5594,52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gZ/8UAAADc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gZ/8UAAADcAAAADwAAAAAAAAAA&#10;AAAAAAChAgAAZHJzL2Rvd25yZXYueG1sUEsFBgAAAAAEAAQA+QAAAJMDAAAAAA==&#10;" strokeweight="0"/>
                  <v:line id="Line 202" o:spid="_x0000_s1226" style="position:absolute;visibility:visible;mso-wrap-style:square" from="5545,5281" to="5545,5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S8ZMMAAADcAAAADwAAAGRycy9kb3ducmV2LnhtbESPT4vCMBTE78J+h/AW9qapglqrUZbF&#10;xfXmX/D4aJ5tsHkpTdTutzeC4HGYmd8ws0VrK3GjxhvHCvq9BARx7rThQsFh/9tNQfiArLFyTAr+&#10;ycNi/tGZYabdnbd024VCRAj7DBWUIdSZlD4vyaLvuZo4emfXWAxRNoXUDd4j3FZykCQjadFwXCix&#10;pp+S8svuahWYzWg1XI+Pk6NcrkL/lF5SYw9KfX2231MQgdrwDr/af1rBIBnC80w8An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UvGTDAAAA3AAAAA8AAAAAAAAAAAAA&#10;AAAAoQIAAGRycy9kb3ducmV2LnhtbFBLBQYAAAAABAAEAPkAAACRAwAAAAA=&#10;" strokeweight="0"/>
                  <v:line id="Line 203" o:spid="_x0000_s1227" style="position:absolute;visibility:visible;mso-wrap-style:square" from="5545,5281" to="5545,5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YiE8QAAADcAAAADwAAAGRycy9kb3ducmV2LnhtbESPQWvCQBSE70L/w/IEb7pRME2jqxSx&#10;aG9tquDxkX0mi9m3IbvV+O+7gtDjMDPfMMt1bxtxpc4bxwqmkwQEcem04UrB4edjnIHwAVlj45gU&#10;3MnDevUyWGKu3Y2/6VqESkQI+xwV1CG0uZS+rMmin7iWOHpn11kMUXaV1B3eItw2cpYkqbRoOC7U&#10;2NKmpvJS/FoF5ivdzT9fj29Hud2F6Sm7ZMYelBoN+/cFiEB9+A8/23utYJak8DgTj4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BiITxAAAANwAAAAPAAAAAAAAAAAA&#10;AAAAAKECAABkcnMvZG93bnJldi54bWxQSwUGAAAAAAQABAD5AAAAkgMAAAAA&#10;" strokeweight="0"/>
                  <v:line id="Line 204" o:spid="_x0000_s1228" style="position:absolute;visibility:visible;mso-wrap-style:square" from="5533,5281" to="5594,52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qHiMMAAADcAAAADwAAAGRycy9kb3ducmV2LnhtbESPT4vCMBTE7wt+h/CEva2pglqrUURW&#10;1Nv6Dzw+mmcbbF5Kk9XutzfCgsdhZn7DzBatrcSdGm8cK+j3EhDEudOGCwWn4/orBeEDssbKMSn4&#10;Iw+Leedjhpl2D97T/RAKESHsM1RQhlBnUvq8JIu+52ri6F1dYzFE2RRSN/iIcFvJQZKMpEXDcaHE&#10;mlYl5bfDr1Vgfkab4W58npzl9yb0L+ktNfak1Ge3XU5BBGrDO/zf3moFg2QMrzPxCMj5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pKh4jDAAAA3AAAAA8AAAAAAAAAAAAA&#10;AAAAoQIAAGRycy9kb3ducmV2LnhtbFBLBQYAAAAABAAEAPkAAACRAwAAAAA=&#10;" strokeweight="0"/>
                </v:group>
                <v:line id="Line 206" o:spid="_x0000_s1229" style="position:absolute;visibility:visible;mso-wrap-style:square" from="35134,33610" to="35521,33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UT+sIAAADcAAAADwAAAGRycy9kb3ducmV2LnhtbERPz2vCMBS+D/wfwhN2W1OFuVqNImOj&#10;8za1gsdH82yDzUtpMtv99+Yw2PHj+73ejrYVd+q9caxglqQgiCunDdcKytPnSwbCB2SNrWNS8Ese&#10;tpvJ0xpz7QY+0P0YahFD2OeooAmhy6X0VUMWfeI64shdXW8xRNjXUvc4xHDbynmaLqRFw7GhwY7e&#10;G6puxx+rwHwvitf923l5lh9FmF2yW2ZsqdTzdNytQAQaw7/4z/2lFczTuDaeiUdAb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UT+sIAAADcAAAADwAAAAAAAAAAAAAA&#10;AAChAgAAZHJzL2Rvd25yZXYueG1sUEsFBgAAAAAEAAQA+QAAAJADAAAAAA==&#10;" strokeweight="0"/>
                <v:line id="Line 207" o:spid="_x0000_s1230" style="position:absolute;visibility:visible;mso-wrap-style:square" from="35134,33534" to="35134,33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m2YcUAAADcAAAADwAAAGRycy9kb3ducmV2LnhtbESPQWvCQBSE74X+h+UJvdWNQm0SXaWU&#10;luitTRU8PrLPZDH7NmS3Jv57t1DwOMzMN8xqM9pWXKj3xrGC2TQBQVw5bbhWsP/5fE5B+ICssXVM&#10;Cq7kYbN+fFhhrt3A33QpQy0ihH2OCpoQulxKXzVk0U9dRxy9k+sthij7Wuoehwi3rZwnyUJaNBwX&#10;GuzovaHqXP5aBeZrUbzsXg/ZQX4UYXZMz6mxe6WeJuPbEkSgMdzD/+2tVjBPMvg7E4+A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Jm2YcUAAADcAAAADwAAAAAAAAAA&#10;AAAAAAChAgAAZHJzL2Rvd25yZXYueG1sUEsFBgAAAAAEAAQA+QAAAJMDAAAAAA==&#10;" strokeweight="0"/>
                <v:line id="Line 208" o:spid="_x0000_s1231" style="position:absolute;flip:x;visibility:visible;mso-wrap-style:square" from="35134,33534" to="35521,33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665MMAAADcAAAADwAAAGRycy9kb3ducmV2LnhtbERPy2oCMRTdF/oP4Qrd1YwuWhmNIpaW&#10;Uqjia+HuOrnODE5uhiQ68e/NQnB5OO/JLJpGXMn52rKCQT8DQVxYXXOpYLf9fh+B8AFZY2OZFNzI&#10;w2z6+jLBXNuO13TdhFKkEPY5KqhCaHMpfVGRQd+3LXHiTtYZDAm6UmqHXQo3jRxm2Yc0WHNqqLCl&#10;RUXFeXMxCtbLTz66n0s8x2P3vzrsy7/911ypt16cj0EEiuEpfrh/tYLhIM1PZ9IRkN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6euuTDAAAA3AAAAA8AAAAAAAAAAAAA&#10;AAAAoQIAAGRycy9kb3ducmV2LnhtbFBLBQYAAAAABAAEAPkAAACRAwAAAAA=&#10;" strokeweight="0"/>
                <v:line id="Line 209" o:spid="_x0000_s1232" style="position:absolute;visibility:visible;mso-wrap-style:square" from="35210,33610" to="35604,34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P+FMQAAADcAAAADwAAAGRycy9kb3ducmV2LnhtbESPUUvDQBCE3wX/w7GCL9JeErRK7LW0&#10;oiD41NYfsM2tSTC3F+626fXfe4Lg4zAz3zDLdXKDmijE3rOBcl6AIm687bk18Hl4mz2BioJscfBM&#10;Bi4UYb26vlpibf2ZdzTtpVUZwrFGA53IWGsdm44cxrkfibP35YNDyTK02gY8Z7gbdFUUC+2w57zQ&#10;4UgvHTXf+5MzIP2lqrZTkI/74TWl011oHx6PxtzepM0zKKEk/+G/9rs1UJUl/J7JR0Cv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M/4UxAAAANwAAAAPAAAAAAAAAAAA&#10;AAAAAKECAABkcnMvZG93bnJldi54bWxQSwUGAAAAAAQABAD5AAAAkgMAAAAA&#10;" strokeweight="69e-5mm"/>
                <v:line id="Line 210" o:spid="_x0000_s1233" style="position:absolute;flip:x y;visibility:visible;mso-wrap-style:square" from="35210,33610" to="35604,34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kNAsMAAADcAAAADwAAAGRycy9kb3ducmV2LnhtbESPQWsCMRSE74X+h/AKXopm3YKW1ShF&#10;tIi3rvb+2LxuFpOXJYm6/vumIPQ4zMw3zHI9OCuuFGLnWcF0UoAgbrzuuFVwOu7G7yBiQtZoPZOC&#10;O0VYr56fllhpf+MvutapFRnCsUIFJqW+kjI2hhzGie+Js/fjg8OUZWilDnjLcGdlWRQz6bDjvGCw&#10;p42h5lxfnIK3+fdxf7av5rCLzmw/bd3Mwl2p0cvwsQCRaEj/4Ud7rxWU0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lZDQLDAAAA3AAAAA8AAAAAAAAAAAAA&#10;AAAAoQIAAGRycy9kb3ducmV2LnhtbFBLBQYAAAAABAAEAPkAAACRAwAAAAA=&#10;" strokeweight="0"/>
                <v:line id="Line 211" o:spid="_x0000_s1234" style="position:absolute;flip:x y;visibility:visible;mso-wrap-style:square" from="35210,33534" to="35604,34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WomcIAAADcAAAADwAAAGRycy9kb3ducmV2LnhtbESPQWsCMRSE74X+h/AKXopmVVDZGqUU&#10;Femtq94fm9fNYvKyJFHXf2+EQo/DzHzDLNe9s+JKIbaeFYxHBQji2uuWGwXHw3a4ABETskbrmRTc&#10;KcJ69fqyxFL7G//QtUqNyBCOJSowKXWllLE25DCOfEecvV8fHKYsQyN1wFuGOysnRTGTDlvOCwY7&#10;+jJUn6uLUzCdnw77s30339vozGZnq3oW7koN3vrPDxCJ+vQf/mvvtYLJeAr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hWomcIAAADcAAAADwAAAAAAAAAAAAAA&#10;AAChAgAAZHJzL2Rvd25yZXYueG1sUEsFBgAAAAAEAAQA+QAAAJADAAAAAA==&#10;" strokeweight="0"/>
                <v:line id="Line 212" o:spid="_x0000_s1235" style="position:absolute;flip:x y;visibility:visible;mso-wrap-style:square" from="35210,33610" to="35604,34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ww7cMAAADcAAAADwAAAGRycy9kb3ducmV2LnhtbESPQWsCMRSE70L/Q3hCL6JZrVhZjVJK&#10;LeLNtd4fm+dmMXlZklTXf98UCj0OM/MNs972zoobhdh6VjCdFCCIa69bbhR8nXbjJYiYkDVaz6Tg&#10;QRG2m6fBGkvt73ykW5UakSEcS1RgUupKKWNtyGGc+I44excfHKYsQyN1wHuGOytnRbGQDlvOCwY7&#10;ejdUX6tvp+Dl9XzaX+3IHHbRmY9PW9WL8FDqedi/rUAk6tN/+K+91wpm0z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8MO3DAAAA3AAAAA8AAAAAAAAAAAAA&#10;AAAAoQIAAGRycy9kb3ducmV2LnhtbFBLBQYAAAAABAAEAPkAAACRAwAAAAA=&#10;" strokeweight="0"/>
                <v:line id="Line 213" o:spid="_x0000_s1236" style="position:absolute;flip:x y;visibility:visible;mso-wrap-style:square" from="35210,33610" to="35604,34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CVdsMAAADcAAAADwAAAGRycy9kb3ducmV2LnhtbESPQWsCMRSE70L/Q3hCL6JZLVpZjVJK&#10;LeLNtd4fm+dmMXlZklTXf98UCj0OM/MNs972zoobhdh6VjCdFCCIa69bbhR8nXbjJYiYkDVaz6Tg&#10;QRG2m6fBGkvt73ykW5UakSEcS1RgUupKKWNtyGGc+I44excfHKYsQyN1wHuGOytnRbGQDlvOCwY7&#10;ejdUX6tvp+Dl9XzaX+3IHHbRmY9PW9WL8FDqedi/rUAk6tN/+K+91wpm0z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awlXbDAAAA3AAAAA8AAAAAAAAAAAAA&#10;AAAAoQIAAGRycy9kb3ducmV2LnhtbFBLBQYAAAAABAAEAPkAAACRAwAAAAA=&#10;" strokeweight="0"/>
                <v:line id="Line 214" o:spid="_x0000_s1237" style="position:absolute;flip:x y;visibility:visible;mso-wrap-style:square" from="35134,33610" to="35604,34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ILAcMAAADcAAAADwAAAGRycy9kb3ducmV2LnhtbESPQWsCMRSE74X+h/AKXopmVdiW1ShF&#10;tIi3ru39sXndLCYvSxJ1/feNIPQ4zMw3zHI9OCsuFGLnWcF0UoAgbrzuuFXwfdyN30HEhKzReiYF&#10;N4qwXj0/LbHS/spfdKlTKzKEY4UKTEp9JWVsDDmME98TZ+/XB4cpy9BKHfCa4c7KWVGU0mHHecFg&#10;TxtDzak+OwXzt5/j/mRfzWEXndl+2ropw02p0cvwsQCRaEj/4Ud7rxXMpiXcz+QjIF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ZiCwHDAAAA3AAAAA8AAAAAAAAAAAAA&#10;AAAAoQIAAGRycy9kb3ducmV2LnhtbFBLBQYAAAAABAAEAPkAAACRAwAAAAA=&#10;" strokeweight="0"/>
                <v:line id="Line 215" o:spid="_x0000_s1238" style="position:absolute;flip:x y;visibility:visible;mso-wrap-style:square" from="35286,33610" to="35680,34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6umsIAAADcAAAADwAAAGRycy9kb3ducmV2LnhtbESPQWsCMRSE7wX/Q3hCL0WzWlBZjSKl&#10;ivTWVe+PzXOzmLwsSarrvzeFQo/DzHzDrDa9s+JGIbaeFUzGBQji2uuWGwWn4260ABETskbrmRQ8&#10;KMJmPXhZYan9nb/pVqVGZAjHEhWYlLpSylgbchjHviPO3sUHhynL0Egd8J7hzsppUcykw5bzgsGO&#10;PgzV1+rHKXifn4+Hq30zX7vozOfeVvUsPJR6HfbbJYhEffoP/7UPWsF0MoffM/kIyP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S6umsIAAADcAAAADwAAAAAAAAAAAAAA&#10;AAChAgAAZHJzL2Rvd25yZXYueG1sUEsFBgAAAAAEAAQA+QAAAJADAAAAAA==&#10;" strokeweight="0"/>
                <v:line id="Line 216" o:spid="_x0000_s1239" style="position:absolute;visibility:visible;mso-wrap-style:square" from="35134,33534" to="35134,33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yFJ8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9p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gyFJ8IAAADcAAAADwAAAAAAAAAAAAAA&#10;AAChAgAAZHJzL2Rvd25yZXYueG1sUEsFBgAAAAAEAAQA+QAAAJADAAAAAA==&#10;" strokeweight="0"/>
                <v:line id="Line 217" o:spid="_x0000_s1240" style="position:absolute;visibility:visible;mso-wrap-style:square" from="35134,33534" to="35521,33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AgvMQAAADcAAAADwAAAGRycy9kb3ducmV2LnhtbESPT4vCMBTE7wt+h/AEb2taQa1do8iy&#10;i+7Nv7DHR/Nsg81LabJav/1GEDwOM/MbZr7sbC2u1HrjWEE6TEAQF04bLhUcD9/vGQgfkDXWjknB&#10;nTwsF723Oeba3XhH130oRYSwz1FBFUKTS+mLiiz6oWuIo3d2rcUQZVtK3eItwm0tR0kykRYNx4UK&#10;G/qsqLjs/6wCs52sxz/T0+wkv9Yh/c0umbFHpQb9bvUBIlAXXuFne6MVjNI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QCC8xAAAANwAAAAPAAAAAAAAAAAA&#10;AAAAAKECAABkcnMvZG93bnJldi54bWxQSwUGAAAAAAQABAD5AAAAkgMAAAAA&#10;" strokeweight="0"/>
                <v:rect id="Rectangle 218" o:spid="_x0000_s1241" style="position:absolute;left:38119;top:18573;width:421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uC8r8A&#10;AADcAAAADwAAAGRycy9kb3ducmV2LnhtbERPS2rDMBDdB3oHMYHuEjlelOBENiEQSEs3tnuAwRp/&#10;iDQykhq7t68WhS4f73+uVmvEk3yYHCs47DMQxJ3TEw8Kvtrb7ggiRGSNxjEp+KEAVfmyOWOh3cI1&#10;PZs4iBTCoUAFY4xzIWXoRrIY9m4mTlzvvMWYoB+k9rikcGtknmVv0uLEqWHEma4jdY/m2yqQbXNb&#10;jo3xmfvI+0/zfq97ckq9btfLCUSkNf6L/9x3rSDP0/x0Jh0BWf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4i4LyvwAAANwAAAAPAAAAAAAAAAAAAAAAAJgCAABkcnMvZG93bnJl&#10;di54bWxQSwUGAAAAAAQABAD1AAAAhAMAAAAA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219" o:spid="_x0000_s1242" style="position:absolute;left:37255;top:21018;width:7855;height:9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PGvsMA&#10;AADcAAAADwAAAGRycy9kb3ducmV2LnhtbESPzWrDMBCE74G+g9hCL6GW44NTHCshLRR6CaVJH2Br&#10;bfyrlZGU2H37qFDIcZiZb5hyN5tBXMn51rKCVZKCIK6sbrlW8H16f34B4QOyxsEyKfglD7vtw6LE&#10;QtuJv+h6DLWIEPYFKmhCGAspfdWQQZ/YkTh6Z+sMhihdLbXDKcLNILM0zaXBluNCgyO9NVT1x4tR&#10;sO+lX/YV+e5wWX92uXUdvv4o9fQ47zcgAs3hHv5vf2gFWbaCvzPxCMjt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3PGvsMAAADcAAAADwAAAAAAAAAAAAAAAACYAgAAZHJzL2Rv&#10;d25yZXYueG1sUEsFBgAAAAAEAAQA9QAAAIgDAAAAAA==&#10;" fillcolor="#ffc" strokecolor="#903" strokeweight="0"/>
                <v:rect id="Rectangle 220" o:spid="_x0000_s1243" style="position:absolute;left:37255;top:21882;width:19806;height:123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FYycIA&#10;AADcAAAADwAAAGRycy9kb3ducmV2LnhtbESPzYoCMRCE78K+Q2hhL6IZ56DLaBRXWNiLiD8P0Dtp&#10;5zedIYk6+/ZGEDwWVfUVtVz3phU3cr6yrGA6SUAQ51ZXXCg4n37GXyB8QNbYWiYF/+RhvfoYLDHT&#10;9s4Huh1DISKEfYYKyhC6TEqfl2TQT2xHHL2LdQZDlK6Q2uE9wk0r0ySZSYMVx4USO9qWlDfHq1Gw&#10;aaQfNTn5ened7+uZdTV+/yn1Oew3CxCB+vAOv9q/WkGapvA8E4+AX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oVjJwgAAANwAAAAPAAAAAAAAAAAAAAAAAJgCAABkcnMvZG93&#10;bnJldi54bWxQSwUGAAAAAAQABAD1AAAAhwMAAAAA&#10;" fillcolor="#ffc" strokecolor="#903" strokeweight="0"/>
                <v:rect id="Rectangle 221" o:spid="_x0000_s1244" style="position:absolute;left:43148;top:22904;width:813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kchcEA&#10;AADc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jxfwe+Zd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hZHIXBAAAA3AAAAA8AAAAAAAAAAAAAAAAAmAIAAGRycy9kb3du&#10;cmV2LnhtbFBLBQYAAAAABAAEAPUAAACGAwAAAAA=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Lotacional</w:t>
                        </w:r>
                      </w:p>
                    </w:txbxContent>
                  </v:textbox>
                </v:rect>
                <v:line id="Line 222" o:spid="_x0000_s1245" style="position:absolute;visibility:visible;mso-wrap-style:square" from="37407,21170" to="37407,21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1Fn8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LUWfxAAAANwAAAAPAAAAAAAAAAAA&#10;AAAAAKECAABkcnMvZG93bnJldi54bWxQSwUGAAAAAAQABAD5AAAAkgMAAAAA&#10;" strokeweight="0"/>
                <v:line id="Line 223" o:spid="_x0000_s1246" style="position:absolute;visibility:visible;mso-wrap-style:square" from="37407,21170" to="37725,21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HgBM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E3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YeAExAAAANwAAAAPAAAAAAAAAAAA&#10;AAAAAKECAABkcnMvZG93bnJldi54bWxQSwUGAAAAAAQABAD5AAAAkgMAAAAA&#10;" strokeweight="0"/>
                <v:line id="Line 224" o:spid="_x0000_s1247" style="position:absolute;flip:x;visibility:visible;mso-wrap-style:square" from="37490,21253" to="37725,21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dNtsYAAADcAAAADwAAAGRycy9kb3ducmV2LnhtbESPQWsCMRSE74X+h/AKvdWse7BlNYpY&#10;WkqhFq0evD03z93FzcuSRDf+eyMIPQ4z8w0zmUXTijM531hWMBxkIIhLqxuuFGz+Pl7eQPiArLG1&#10;TAou5GE2fXyYYKFtzys6r0MlEoR9gQrqELpCSl/WZNAPbEecvIN1BkOSrpLaYZ/gppV5lo2kwYbT&#10;Qo0dLWoqj+uTUbBavvLefZ7iMe77n9/dtvrevs+Ven6K8zGIQDH8h+/tL60gz0dwO5OOgJ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BXTbbGAAAA3AAAAA8AAAAAAAAA&#10;AAAAAAAAoQIAAGRycy9kb3ducmV2LnhtbFBLBQYAAAAABAAEAPkAAACUAwAAAAA=&#10;" strokeweight="0"/>
                <v:line id="Line 225" o:spid="_x0000_s1248" style="position:absolute;flip:y;visibility:visible;mso-wrap-style:square" from="37490,21253" to="37490,2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voLcYAAADcAAAADwAAAGRycy9kb3ducmV2LnhtbESPQWsCMRSE7wX/Q3hCbzXrHmpZjSKK&#10;pRTaotWDt+fmubu4eVmS6Kb/vikIPQ4z8w0zW0TTihs531hWMB5lIIhLqxuuFOy/N08vIHxA1tha&#10;JgU/5GExHzzMsNC25y3ddqESCcK+QAV1CF0hpS9rMuhHtiNO3tk6gyFJV0ntsE9w08o8y56lwYbT&#10;Qo0drWoqL7urUbD9nPDJvV7jJZ76j6/joXo/rJdKPQ7jcgoiUAz/4Xv7TSvI8wn8nUlHQ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8b6C3GAAAA3AAAAA8AAAAAAAAA&#10;AAAAAAAAoQIAAGRycy9kb3ducmV2LnhtbFBLBQYAAAAABAAEAPkAAACUAwAAAAA=&#10;" strokeweight="0"/>
                <v:line id="Line 226" o:spid="_x0000_s1249" style="position:absolute;visibility:visible;mso-wrap-style:square" from="37407,21170" to="37801,21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BPmsEAAADcAAAADwAAAGRycy9kb3ducmV2LnhtbERPTYvCMBC9C/sfwgjeNLWgdqtRFnHR&#10;vamr4HFoxjbYTEqT1frvNwfB4+N9L1adrcWdWm8cKxiPEhDEhdOGSwWn3+9hBsIHZI21Y1LwJA+r&#10;5Udvgbl2Dz7Q/RhKEUPY56igCqHJpfRFRRb9yDXEkbu61mKIsC2lbvERw20t0ySZSouGY0OFDa0r&#10;Km7HP6vA7Kfbyc/s/HmWm20YX7JbZuxJqUG/+5qDCNSFt/jl3mkFaRrXxj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YE+awQAAANwAAAAPAAAAAAAAAAAAAAAA&#10;AKECAABkcnMvZG93bnJldi54bWxQSwUGAAAAAAQABAD5AAAAjwMAAAAA&#10;" strokeweight="0"/>
                <v:line id="Line 227" o:spid="_x0000_s1250" style="position:absolute;visibility:visible;mso-wrap-style:square" from="37407,21412" to="37407,21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zqAcQAAADcAAAADwAAAGRycy9kb3ducmV2LnhtbESPT4vCMBTE7wt+h/AEb2tqQa1do8iy&#10;i+vNv7DHR/Nsg81LabLa/fZGEDwOM/MbZr7sbC2u1HrjWMFomIAgLpw2XCo4Hr7fMxA+IGusHZOC&#10;f/KwXPTe5phrd+MdXfehFBHCPkcFVQhNLqUvKrLoh64hjt7ZtRZDlG0pdYu3CLe1TJNkIi0ajgsV&#10;NvRZUXHZ/1kFZjtZjzfT0+wkv9Zh9JtdMmOPSg363eoDRKAuvMLP9o9WkKYzeJyJR0A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LOoBxAAAANwAAAAPAAAAAAAAAAAA&#10;AAAAAKECAABkcnMvZG93bnJldi54bWxQSwUGAAAAAAQABAD5AAAAkgMAAAAA&#10;" strokeweight="0"/>
                <v:line id="Line 228" o:spid="_x0000_s1251" style="position:absolute;visibility:visible;mso-wrap-style:square" from="37490,21170" to="37490,21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/VQc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8/VQcIAAADcAAAADwAAAAAAAAAAAAAA&#10;AAChAgAAZHJzL2Rvd25yZXYueG1sUEsFBgAAAAAEAAQA+QAAAJADAAAAAA==&#10;" strokeweight="0"/>
                <v:line id="Line 229" o:spid="_x0000_s1252" style="position:absolute;visibility:visible;mso-wrap-style:square" from="37407,21253" to="37801,21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Nw2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g3DaxAAAANwAAAAPAAAAAAAAAAAA&#10;AAAAAKECAABkcnMvZG93bnJldi54bWxQSwUGAAAAAAQABAD5AAAAkgMAAAAA&#10;" strokeweight="0"/>
                <v:line id="Line 230" o:spid="_x0000_s1253" style="position:absolute;visibility:visible;mso-wrap-style:square" from="37407,21253" to="37801,21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Hurc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Ue6txAAAANwAAAAPAAAAAAAAAAAA&#10;AAAAAKECAABkcnMvZG93bnJldi54bWxQSwUGAAAAAAQABAD5AAAAkgMAAAAA&#10;" strokeweight="0"/>
                <v:line id="Line 231" o:spid="_x0000_s1254" style="position:absolute;visibility:visible;mso-wrap-style:square" from="37490,21170" to="37490,21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1LNs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x1LNsUAAADcAAAADwAAAAAAAAAA&#10;AAAAAAChAgAAZHJzL2Rvd25yZXYueG1sUEsFBgAAAAAEAAQA+QAAAJMDAAAAAA==&#10;" strokeweight="0"/>
                <v:line id="Line 232" o:spid="_x0000_s1255" style="position:absolute;visibility:visible;mso-wrap-style:square" from="37490,21170" to="37490,21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TTQs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AyfYL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PTTQsUAAADcAAAADwAAAAAAAAAA&#10;AAAAAAChAgAAZHJzL2Rvd25yZXYueG1sUEsFBgAAAAAEAAQA+QAAAJMDAAAAAA==&#10;" strokeweight="0"/>
                <v:line id="Line 233" o:spid="_x0000_s1256" style="position:absolute;visibility:visible;mso-wrap-style:square" from="37407,21170" to="37801,21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h22c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7h22cUAAADcAAAADwAAAAAAAAAA&#10;AAAAAAChAgAAZHJzL2Rvd25yZXYueG1sUEsFBgAAAAAEAAQA+QAAAJMDAAAAAA==&#10;" strokeweight="0"/>
                <v:line id="Line 234" o:spid="_x0000_s1257" style="position:absolute;visibility:visible;mso-wrap-style:square" from="37407,21253" to="37801,21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ror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auiuxAAAANwAAAAPAAAAAAAAAAAA&#10;AAAAAKECAABkcnMvZG93bnJldi54bWxQSwUGAAAAAAQABAD5AAAAkgMAAAAA&#10;" strokeweight="0"/>
                <v:line id="Line 235" o:spid="_x0000_s1258" style="position:absolute;visibility:visible;mso-wrap-style:square" from="37407,21170" to="37407,21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ZNN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Jk01xAAAANwAAAAPAAAAAAAAAAAA&#10;AAAAAKECAABkcnMvZG93bnJldi54bWxQSwUGAAAAAAQABAD5AAAAkgMAAAAA&#10;" strokeweight="0"/>
                <v:line id="Line 236" o:spid="_x0000_s1259" style="position:absolute;flip:x;visibility:visible;mso-wrap-style:square" from="37407,21170" to="37801,21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13qgsMAAADcAAAADwAAAGRycy9kb3ducmV2LnhtbERPy2oCMRTdF/yHcAV3NaNCW0ajiKKU&#10;Qlt8LdxdJ9eZwcnNkEQn/ftmUejycN6zRTSNeJDztWUFo2EGgriwuuZSwfGweX4D4QOyxsYyKfgh&#10;D4t572mGubYd7+ixD6VIIexzVFCF0OZS+qIig35oW+LEXa0zGBJ0pdQOuxRuGjnOshdpsObUUGFL&#10;q4qK2/5uFOy+Xvnitvd4i5fu8/t8Kj9O66VSg35cTkEEiuFf/Od+1wrGk7Q2nUlHQM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td6oLDAAAA3AAAAA8AAAAAAAAAAAAA&#10;AAAAoQIAAGRycy9kb3ducmV2LnhtbFBLBQYAAAAABAAEAPkAAACRAwAAAAA=&#10;" strokeweight="0"/>
                <v:line id="Line 237" o:spid="_x0000_s1260" style="position:absolute;visibility:visible;mso-wrap-style:square" from="37490,21253" to="37884,21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CucsUAAADcAAAADwAAAGRycy9kb3ducmV2LnhtbESPzWrDMBCE74G+g9hCLqGR6/TXjRLS&#10;0kKhp6Z9gK21tU2tlZE2jvL2USGQ4zAz3zDLdXK9GinEzrOB63kBirj2tuPGwPfX29UDqCjIFnvP&#10;ZOBAEdari8kSK+v3/EnjVhqVIRwrNNCKDJXWsW7JYZz7gTh7vz44lCxDo23AfYa7XpdFcacddpwX&#10;WhzopaX6b7tzBqQ7lOXzGOTjpn9NaTcLze39jzHTy7R5AiWU5Bw+td+tgXLxCP9n8hHQqyM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fCucsUAAADcAAAADwAAAAAAAAAA&#10;AAAAAAChAgAAZHJzL2Rvd25yZXYueG1sUEsFBgAAAAAEAAQA+QAAAJMDAAAAAA==&#10;" strokeweight="69e-5mm"/>
                <v:line id="Line 238" o:spid="_x0000_s1261" style="position:absolute;flip:x y;visibility:visible;mso-wrap-style:square" from="37490,21253" to="37884,21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QZ88AAAADcAAAADwAAAGRycy9kb3ducmV2LnhtbERPTWsCMRC9F/wPYQQvpWarRctqFCkq&#10;0purvQ+b6WYxmSxJ1PXfm0Ohx8f7Xq57Z8WNQmw9K3gfFyCIa69bbhScT7u3TxAxIWu0nknBgyKs&#10;V4OXJZba3/lItyo1IodwLFGBSakrpYy1IYdx7DvizP364DBlGBqpA95zuLNyUhQz6bDl3GCwoy9D&#10;9aW6OgXT+c/pcLGv5nsXndnubVXPwkOp0bDfLEAk6tO/+M990AomH3l+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V0GfPAAAAA3AAAAA8AAAAAAAAAAAAAAAAA&#10;oQIAAGRycy9kb3ducmV2LnhtbFBLBQYAAAAABAAEAPkAAACOAwAAAAA=&#10;" strokeweight="0"/>
                <v:line id="Line 239" o:spid="_x0000_s1262" style="position:absolute;flip:x y;visibility:visible;mso-wrap-style:square" from="37490,21170" to="37884,21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i8aMMAAADcAAAADwAAAGRycy9kb3ducmV2LnhtbESPQWsCMRSE70L/Q3hCL6JZrVhZjVJK&#10;LeLNtd4fm+dmMXlZklTXf98UCj0OM/MNs972zoobhdh6VjCdFCCIa69bbhR8nXbjJYiYkDVaz6Tg&#10;QRG2m6fBGkvt73ykW5UakSEcS1RgUupKKWNtyGGc+I44excfHKYsQyN1wHuGOytnRbGQDlvOCwY7&#10;ejdUX6tvp+Dl9XzaX+3IHHbRmY9PW9WL8FDqedi/rUAk6tN/+K+91wpm8y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4vGjDAAAA3AAAAA8AAAAAAAAAAAAA&#10;AAAAoQIAAGRycy9kb3ducmV2LnhtbFBLBQYAAAAABAAEAPkAAACRAwAAAAA=&#10;" strokeweight="0"/>
                <v:line id="Line 240" o:spid="_x0000_s1263" style="position:absolute;flip:x y;visibility:visible;mso-wrap-style:square" from="37490,21253" to="37884,21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oiH8MAAADcAAAADwAAAGRycy9kb3ducmV2LnhtbESPQWsCMRSE74X+h/AKvRTNdltUVqMU&#10;qUV6c9X7Y/PcLCYvSxJ1/fdNodDjMDPfMIvV4Ky4UoidZwWv4wIEceN1x62Cw34zmoGICVmj9UwK&#10;7hRhtXx8WGCl/Y13dK1TKzKEY4UKTEp9JWVsDDmMY98TZ+/kg8OUZWilDnjLcGdlWRQT6bDjvGCw&#10;p7Wh5lxfnIK36XG/PdsX872Jznx+2bqZhLtSz0/DxxxEoiH9h//aW62gfC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qIh/DAAAA3AAAAA8AAAAAAAAAAAAA&#10;AAAAoQIAAGRycy9kb3ducmV2LnhtbFBLBQYAAAAABAAEAPkAAACRAwAAAAA=&#10;" strokeweight="0"/>
                <v:line id="Line 241" o:spid="_x0000_s1264" style="position:absolute;flip:x y;visibility:visible;mso-wrap-style:square" from="37490,21253" to="37884,21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aHhMMAAADcAAAADwAAAGRycy9kb3ducmV2LnhtbESPQWsCMRSE70L/Q3iFXqRmq2UrW6OU&#10;UkV6c23vj81zs5i8LEmq679vBMHjMDPfMIvV4Kw4UYidZwUvkwIEceN1x62Cn/36eQ4iJmSN1jMp&#10;uFCE1fJhtMBK+zPv6FSnVmQIxwoVmJT6SsrYGHIYJ74nzt7BB4cpy9BKHfCc4c7KaVGU0mHHecFg&#10;T5+GmmP95xTM3n7326Mdm+91dOZrY+umDBelnh6Hj3cQiYZ0D9/aW61g+jqD65l8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Wmh4TDAAAA3AAAAA8AAAAAAAAAAAAA&#10;AAAAoQIAAGRycy9kb3ducmV2LnhtbFBLBQYAAAAABAAEAPkAAACRAwAAAAA=&#10;" strokeweight="0"/>
                <v:line id="Line 242" o:spid="_x0000_s1265" style="position:absolute;flip:x y;visibility:visible;mso-wrap-style:square" from="37407,21253" to="37884,21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8f8MMAAADcAAAADwAAAGRycy9kb3ducmV2LnhtbESPQWsCMRSE74X+h/AKXopmq2Jla5RS&#10;qkhvrvX+2Dw3i8nLkqS6/nsjCD0OM/MNs1j1zoozhdh6VvA2KkAQ11633Cj43a+HcxAxIWu0nknB&#10;lSKsls9PCyy1v/COzlVqRIZwLFGBSakrpYy1IYdx5Dvi7B19cJiyDI3UAS8Z7qwcF8VMOmw5Lxjs&#10;6MtQfar+nILJ+2G/PdlX87OOznxvbFXPwlWpwUv/+QEiUZ/+w4/2VisYT6dwP5OP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pPH/DDAAAA3AAAAA8AAAAAAAAAAAAA&#10;AAAAoQIAAGRycy9kb3ducmV2LnhtbFBLBQYAAAAABAAEAPkAAACRAwAAAAA=&#10;" strokeweight="0"/>
                <v:line id="Line 243" o:spid="_x0000_s1266" style="position:absolute;flip:x y;visibility:visible;mso-wrap-style:square" from="37566,21253" to="37960,21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O6a8MAAADcAAAADwAAAGRycy9kb3ducmV2LnhtbESPQWsCMRSE70L/Q3iFXqRma62WrVGk&#10;VBFvXev9sXndLCYvSxJ1/femUPA4zMw3zHzZOyvOFGLrWcHLqABBXHvdcqPgZ79+fgcRE7JG65kU&#10;XCnCcvEwmGOp/YW/6VylRmQIxxIVmJS6UspYG3IYR74jzt6vDw5TlqGROuAlw52V46KYSoct5wWD&#10;HX0aqo/VySl4nR3226Mdmt06OvO1sVU9DVelnh771QeIRH26h//bW61gPHmDvzP5CMj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UDumvDAAAA3AAAAA8AAAAAAAAAAAAA&#10;AAAAoQIAAGRycy9kb3ducmV2LnhtbFBLBQYAAAAABAAEAPkAAACRAwAAAAA=&#10;" strokeweight="0"/>
                <v:line id="Line 244" o:spid="_x0000_s1267" style="position:absolute;visibility:visible;mso-wrap-style:square" from="37407,21170" to="37407,21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yb08QAAADcAAAADwAAAGRycy9kb3ducmV2LnhtbESPQWvCQBSE7wX/w/IKvelGqW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bJvTxAAAANwAAAAPAAAAAAAAAAAA&#10;AAAAAKECAABkcnMvZG93bnJldi54bWxQSwUGAAAAAAQABAD5AAAAkgMAAAAA&#10;" strokeweight="0"/>
                <v:line id="Line 245" o:spid="_x0000_s1268" style="position:absolute;visibility:visible;mso-wrap-style:square" from="37407,21170" to="37801,21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A+SM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ID5IxAAAANwAAAAPAAAAAAAAAAAA&#10;AAAAAKECAABkcnMvZG93bnJldi54bWxQSwUGAAAAAAQABAD5AAAAkgMAAAAA&#10;" strokeweight="0"/>
                <v:rect id="Rectangle 246" o:spid="_x0000_s1269" style="position:absolute;left:38747;top:23926;width:6680;height:9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aKg74A&#10;AADcAAAADwAAAGRycy9kb3ducmV2LnhtbERPS4oCMRDdC94hlOBGNK0MjrRGUUFwM4iOByg7ZX9T&#10;aZKoPbefLASXj/dfbTrTiCc5X1pWMJ0kIIgzq0vOFVx/D+MFCB+QNTaWScEfedis+70Vptq++EzP&#10;S8hFDGGfooIihDaV0mcFGfQT2xJH7m6dwRChy6V2+IrhppGzJJlLgyXHhgJb2heU1ZeHUbCtpR/V&#10;Gfnq5/F9qubWVbi7KTUcdNsliEBd+Ijf7qNWMPuKa+OZeATk+h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eWioO+AAAA3AAAAA8AAAAAAAAAAAAAAAAAmAIAAGRycy9kb3ducmV2&#10;LnhtbFBLBQYAAAAABAAEAPUAAACDAwAAAAA=&#10;" fillcolor="#ffc" strokecolor="#903" strokeweight="0"/>
                <v:rect id="Rectangle 247" o:spid="_x0000_s1270" style="position:absolute;left:38747;top:24796;width:16739;height:8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ovGMQA&#10;AADcAAAADwAAAGRycy9kb3ducmV2LnhtbESP3WoCMRSE7wt9h3AKvRHNVkTt1uxiCwVvRNz2AU43&#10;p/ubkyWJun17Iwi9HGbmG2aTj6YXZ3K+sazgZZaAIC6tbrhS8P31OV2D8AFZY2+ZFPyRhzx7fNhg&#10;qu2Fj3QuQiUihH2KCuoQhlRKX9Zk0M/sQBy9X+sMhihdJbXDS4SbXs6TZCkNNhwXahzoo6ayK05G&#10;wbaTftKV5Nv9aXVol9a1+P6j1PPTuH0DEWgM/+F7e6cVzBevcDsTj4DM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aLxjEAAAA3AAAAA8AAAAAAAAAAAAAAAAAmAIAAGRycy9k&#10;b3ducmV2LnhtbFBLBQYAAAAABAAEAPUAAACJAwAAAAA=&#10;" fillcolor="#ffc" strokecolor="#903" strokeweight="0"/>
                <v:rect id="Rectangle 248" o:spid="_x0000_s1271" style="position:absolute;left:39846;top:25819;width:1221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3xj74A&#10;AADcAAAADwAAAGRycy9kb3ducmV2LnhtbERPy4rCMBTdC/5DuMLsNLUwItUoIgiOzMbqB1ya2wcm&#10;NyWJtvP3ZjHg8nDe2/1ojXiRD51jBctFBoK4crrjRsH9dpqvQYSIrNE4JgV/FGC/m062WGg38JVe&#10;ZWxECuFQoII2xr6QMlQtWQwL1xMnrnbeYkzQN1J7HFK4NTLPspW02HFqaLGnY0vVo3xaBfJWnoZ1&#10;aXzmLnn9a37O15qcUl+z8bABEWmMH/G/+6wV5N9pfjqTjoDc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CN8Y++AAAA3AAAAA8AAAAAAAAAAAAAAAAAmAIAAGRycy9kb3ducmV2&#10;LnhtbFBLBQYAAAAABAAEAPUAAACDAwAAAAA=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Acumulação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o:spid="_x0000_s1272" style="position:absolute;left:44640;top:27076;width:509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FUFMEA&#10;AADcAAAADwAAAGRycy9kb3ducmV2LnhtbESP3YrCMBSE7xd8h3AE79bUgot0jbIsCCreWH2AQ3P6&#10;wyYnJYm2vr0RhL0cZuYbZr0drRF38qFzrGAxz0AQV0533Ci4XnafKxAhIms0jknBgwJsN5OPNRba&#10;DXymexkbkSAcClTQxtgXUoaqJYth7nri5NXOW4xJ+kZqj0OCWyPzLPuSFjtOCy329NtS9VferAJ5&#10;KXfDqjQ+c8e8PpnD/lyTU2o2HX++QUQa43/43d5rBflyAa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/BVBTBAAAA3AAAAA8AAAAAAAAAAAAAAAAAmAIAAGRycy9kb3du&#10;cmV2LnhtbFBLBQYAAAAABAAEAPUAAACGAwAAAAA=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Vínculos</w:t>
                        </w:r>
                        <w:proofErr w:type="spellEnd"/>
                      </w:p>
                    </w:txbxContent>
                  </v:textbox>
                </v:rect>
                <v:line id="Line 250" o:spid="_x0000_s1273" style="position:absolute;visibility:visible;mso-wrap-style:square" from="38906,24085" to="38906,24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4LDc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B2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jgsNxAAAANwAAAAPAAAAAAAAAAAA&#10;AAAAAKECAABkcnMvZG93bnJldi54bWxQSwUGAAAAAAQABAD5AAAAkgMAAAAA&#10;" strokeweight="0"/>
                <v:line id="Line 251" o:spid="_x0000_s1274" style="position:absolute;visibility:visible;mso-wrap-style:square" from="38906,24085" to="39217,240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Kuls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sKulsUAAADcAAAADwAAAAAAAAAA&#10;AAAAAAChAgAAZHJzL2Rvd25yZXYueG1sUEsFBgAAAAAEAAQA+QAAAJMDAAAAAA==&#10;" strokeweight="0"/>
                <v:line id="Line 252" o:spid="_x0000_s1275" style="position:absolute;flip:x;visibility:visible;mso-wrap-style:square" from="38982,24161" to="39217,241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8FJ8YAAADcAAAADwAAAGRycy9kb3ducmV2LnhtbESPQWsCMRSE7wX/Q3iCt5qttLZsjSJK&#10;pQi2aOuht+fmdXdx87Ik0Y3/3giFHoeZ+YaZzKJpxJmcry0reBhmIIgLq2suFXx/vd2/gPABWWNj&#10;mRRcyMNs2rubYK5tx1s670IpEoR9jgqqENpcSl9UZNAPbUucvF/rDIYkXSm1wy7BTSNHWTaWBmtO&#10;CxW2tKioOO5ORsH245kPbnWKx3joNp8/+3K9X86VGvTj/BVEoBj+w3/td61g9PQI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fPBSfGAAAA3AAAAA8AAAAAAAAA&#10;AAAAAAAAoQIAAGRycy9kb3ducmV2LnhtbFBLBQYAAAAABAAEAPkAAACUAwAAAAA=&#10;" strokeweight="0"/>
                <v:line id="Line 253" o:spid="_x0000_s1276" style="position:absolute;flip:y;visibility:visible;mso-wrap-style:square" from="38982,24161" to="38982,244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OgvMYAAADcAAAADwAAAGRycy9kb3ducmV2LnhtbESPT2sCMRTE74V+h/CE3mpWwSqrUaSl&#10;pRRa8d/B23Pz3F3cvCxJdNNv3xQEj8PM/IaZLaJpxJWcry0rGPQzEMSF1TWXCnbb9+cJCB+QNTaW&#10;ScEveVjMHx9mmGvb8Zqum1CKBGGfo4IqhDaX0hcVGfR92xIn72SdwZCkK6V22CW4aeQwy16kwZrT&#10;QoUtvVZUnDcXo2D9M+aj+7jEczx236vDvvzavy2VeurF5RREoBju4Vv7UysYjkbwfyYdATn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iDoLzGAAAA3AAAAA8AAAAAAAAA&#10;AAAAAAAAoQIAAGRycy9kb3ducmV2LnhtbFBLBQYAAAAABAAEAPkAAACUAwAAAAA=&#10;" strokeweight="0"/>
                <v:line id="Line 254" o:spid="_x0000_s1277" style="position:absolute;visibility:visible;mso-wrap-style:square" from="38906,24085" to="39300,240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UNDsQAAADcAAAADwAAAGRycy9kb3ducmV2LnhtbESPT4vCMBTE7wt+h/AEb2uqYLdWo4is&#10;6N7Wf+Dx0TzbYPNSmqzWb79ZWPA4zMxvmPmys7W4U+uNYwWjYQKCuHDacKngdNy8ZyB8QNZYOyYF&#10;T/KwXPTe5phr9+A93Q+hFBHCPkcFVQhNLqUvKrLoh64hjt7VtRZDlG0pdYuPCLe1HCdJKi0ajgsV&#10;NrSuqLgdfqwC851uJ18f5+lZfm7D6JLdMmNPSg363WoGIlAXXuH/9k4rGE9S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tQ0OxAAAANwAAAAPAAAAAAAAAAAA&#10;AAAAAKECAABkcnMvZG93bnJldi54bWxQSwUGAAAAAAQABAD5AAAAkgMAAAAA&#10;" strokeweight="0"/>
                <v:line id="Line 255" o:spid="_x0000_s1278" style="position:absolute;visibility:visible;mso-wrap-style:square" from="38906,24320" to="38906,24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mol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aDyF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5qJXDAAAA3AAAAA8AAAAAAAAAAAAA&#10;AAAAoQIAAGRycy9kb3ducmV2LnhtbFBLBQYAAAAABAAEAPkAAACRAwAAAAA=&#10;" strokeweight="0"/>
                <v:line id="Line 256" o:spid="_x0000_s1279" style="position:absolute;visibility:visible;mso-wrap-style:square" from="38982,24085" to="38982,24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Y858EAAADcAAAADwAAAGRycy9kb3ducmV2LnhtbERPTYvCMBC9C/sfwizsTVMFtVuNsiwu&#10;6k2rwh6HZmyDzaQ0Ueu/NwfB4+N9z5edrcWNWm8cKxgOEhDEhdOGSwXHw18/BeEDssbaMSl4kIfl&#10;4qM3x0y7O+/plodSxBD2GSqoQmgyKX1RkUU/cA1x5M6utRgibEupW7zHcFvLUZJMpEXDsaHChn4r&#10;Ki751Sowu8l6vJ2evk9ytQ7D//SSGntU6uuz+5mBCNSFt/jl3mgFo3F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ZjznwQAAANwAAAAPAAAAAAAAAAAAAAAA&#10;AKECAABkcnMvZG93bnJldi54bWxQSwUGAAAAAAQABAD5AAAAjwMAAAAA&#10;" strokeweight="0"/>
                <v:line id="Line 257" o:spid="_x0000_s1280" style="position:absolute;visibility:visible;mso-wrap-style:square" from="38906,24161" to="39300,241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qZfMQAAADcAAAADwAAAGRycy9kb3ducmV2LnhtbESPT4vCMBTE7wt+h/AEb2uqoFurUURW&#10;XG/rP/D4aJ5tsHkpTVa7394IgsdhZn7DzBatrcSNGm8cKxj0ExDEudOGCwXHw/ozBeEDssbKMSn4&#10;Jw+Leedjhpl2d97RbR8KESHsM1RQhlBnUvq8JIu+72ri6F1cYzFE2RRSN3iPcFvJYZKMpUXDcaHE&#10;mlYl5df9n1Vgfseb0fbrNDnJ700YnNNrauxRqV63XU5BBGrDO/xq/2gFw9EEnmfiEZDz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Kpl8xAAAANwAAAAPAAAAAAAAAAAA&#10;AAAAAKECAABkcnMvZG93bnJldi54bWxQSwUGAAAAAAQABAD5AAAAkgMAAAAA&#10;" strokeweight="0"/>
                <v:line id="Line 258" o:spid="_x0000_s1281" style="position:absolute;visibility:visible;mso-wrap-style:square" from="38906,24161" to="39300,241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z6XMIAAADcAAAADwAAAGRycy9kb3ducmV2LnhtbERPz2vCMBS+D/wfwhvstqYK62pnFBkT&#10;523WFnZ8NG9tsHkpTdTuvzeHwY4f3+/VZrK9uNLojWMF8yQFQdw4bbhVUJ12zzkIH5A19o5JwS95&#10;2KxnDysstLvxka5laEUMYV+ggi6EoZDSNx1Z9IkbiCP340aLIcKxlXrEWwy3vVykaSYtGo4NHQ70&#10;3lFzLi9WgfnK9i+H13pZy499mH/n59zYSqmnx2n7BiLQFP7Ff+5PrWCRxfnxTDwC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Hz6XMIAAADcAAAADwAAAAAAAAAAAAAA&#10;AAChAgAAZHJzL2Rvd25yZXYueG1sUEsFBgAAAAAEAAQA+QAAAJADAAAAAA==&#10;" strokeweight="0"/>
                <v:line id="Line 259" o:spid="_x0000_s1282" style="position:absolute;visibility:visible;mso-wrap-style:square" from="38982,24085" to="38982,24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Bfx8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h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MF/HxAAAANwAAAAPAAAAAAAAAAAA&#10;AAAAAKECAABkcnMvZG93bnJldi54bWxQSwUGAAAAAAQABAD5AAAAkgMAAAAA&#10;" strokeweight="0"/>
                <v:line id="Line 260" o:spid="_x0000_s1283" style="position:absolute;visibility:visible;mso-wrap-style:square" from="38982,24085" to="38982,24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LBsM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R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4sGwxAAAANwAAAAPAAAAAAAAAAAA&#10;AAAAAKECAABkcnMvZG93bnJldi54bWxQSwUGAAAAAAQABAD5AAAAkgMAAAAA&#10;" strokeweight="0"/>
                <v:line id="Line 261" o:spid="_x0000_s1284" style="position:absolute;visibility:visible;mso-wrap-style:square" from="38906,24085" to="39300,240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5kK8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JS+w9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rmQrxAAAANwAAAAPAAAAAAAAAAAA&#10;AAAAAKECAABkcnMvZG93bnJldi54bWxQSwUGAAAAAAQABAD5AAAAkgMAAAAA&#10;" strokeweight="0"/>
                <v:line id="Line 262" o:spid="_x0000_s1285" style="position:absolute;visibility:visible;mso-wrap-style:square" from="38906,24161" to="39300,241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f8X8QAAADcAAAADwAAAGRycy9kb3ducmV2LnhtbESPQWvCQBSE7wX/w/IKvelGqWkaXUVE&#10;0d6sVfD4yL4mi9m3Ibtq/PduQehxmJlvmOm8s7W4UuuNYwXDQQKCuHDacKng8LPuZyB8QNZYOyYF&#10;d/Iwn/Vepphrd+Nvuu5DKSKEfY4KqhCaXEpfVGTRD1xDHL1f11oMUbal1C3eItzWcpQkqbRoOC5U&#10;2NCyouK8v1gFZpduxl8fx8+jXG3C8JSdM2MPSr29dosJiEBd+A8/21utYJS+w9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R/xfxAAAANwAAAAPAAAAAAAAAAAA&#10;AAAAAKECAABkcnMvZG93bnJldi54bWxQSwUGAAAAAAQABAD5AAAAkgMAAAAA&#10;" strokeweight="0"/>
                <v:line id="Line 263" o:spid="_x0000_s1286" style="position:absolute;visibility:visible;mso-wrap-style:square" from="38906,24085" to="38906,24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tZxMQAAADcAAAADwAAAGRycy9kb3ducmV2LnhtbESPT4vCMBTE7wt+h/AEb2uqYLdWo4is&#10;6N7Wf+Dx0TzbYPNSmqzWb79ZWPA4zMxvmPmys7W4U+uNYwWjYQKCuHDacKngdNy8ZyB8QNZYOyYF&#10;T/KwXPTe5phr9+A93Q+hFBHCPkcFVQhNLqUvKrLoh64hjt7VtRZDlG0pdYuPCLe1HCdJKi0ajgsV&#10;NrSuqLgdfqwC851uJ18f5+lZfm7D6JLdMmNPSg363WoGIlAXXuH/9k4rGKc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C1nExAAAANwAAAAPAAAAAAAAAAAA&#10;AAAAAKECAABkcnMvZG93bnJldi54bWxQSwUGAAAAAAQABAD5AAAAkgMAAAAA&#10;" strokeweight="0"/>
                <v:line id="Line 264" o:spid="_x0000_s1287" style="position:absolute;flip:x;visibility:visible;mso-wrap-style:square" from="38906,24085" to="39300,240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30dsYAAADcAAAADwAAAGRycy9kb3ducmV2LnhtbESPQWsCMRSE74X+h/AKvdWsHrZlNYpY&#10;WkqhFq0evD03z93FzcuSRDf+eyMIPQ4z8w0zmUXTijM531hWMBxkIIhLqxuuFGz+Pl7eQPiArLG1&#10;TAou5GE2fXyYYKFtzys6r0MlEoR9gQrqELpCSl/WZNAPbEecvIN1BkOSrpLaYZ/gppWjLMulwYbT&#10;Qo0dLWoqj+uTUbBavvLefZ7iMe77n9/dtvrevs+Ven6K8zGIQDH8h+/tL61glOdwO5OOgJ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Y99HbGAAAA3AAAAA8AAAAAAAAA&#10;AAAAAAAAoQIAAGRycy9kb3ducmV2LnhtbFBLBQYAAAAABAAEAPkAAACUAwAAAAA=&#10;" strokeweight="0"/>
                <v:line id="Line 265" o:spid="_x0000_s1288" style="position:absolute;visibility:visible;mso-wrap-style:square" from="38982,24161" to="39376,24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CwhsQAAADcAAAADwAAAGRycy9kb3ducmV2LnhtbESPUUsDMRCE3wX/Q1jBF7E5j9rK2bSo&#10;tFDwyeoPWC/r3eFlcyTba/rvm0Khj8PMfMMsVsn1aqQQO88GniYFKOLa244bAz/fm8cXUFGQLfae&#10;ycCRIqyWtzcLrKw/8BeNO2lUhnCs0EArMlRax7olh3HiB+Ls/fngULIMjbYBDxnuel0WxUw77Dgv&#10;tDjQR0v1/27vDEh3LMv3McjntF+ntH8IzfP815j7u/T2CkooyTV8aW+tgXI2h/OZfAT08g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kLCGxAAAANwAAAAPAAAAAAAAAAAA&#10;AAAAAKECAABkcnMvZG93bnJldi54bWxQSwUGAAAAAAQABAD5AAAAkgMAAAAA&#10;" strokeweight="69e-5mm"/>
                <v:line id="Line 266" o:spid="_x0000_s1289" style="position:absolute;flip:x y;visibility:visible;mso-wrap-style:square" from="38982,24161" to="39376,24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dJlcAAAADcAAAADwAAAGRycy9kb3ducmV2LnhtbERPTWsCMRC9C/6HMAUvUrNVWGVrFClV&#10;pLeueh82081iMlmSVNd/bw6FHh/ve70dnBU3CrHzrOBtVoAgbrzuuFVwPu1fVyBiQtZoPZOCB0XY&#10;bsajNVba3/mbbnVqRQ7hWKECk1JfSRkbQw7jzPfEmfvxwWHKMLRSB7zncGflvChK6bDj3GCwpw9D&#10;zbX+dQoWy8vpeLVT87WPznwebN2U4aHU5GXYvYNINKR/8Z/7qBXMy7w2n8lHQG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C3SZXAAAAA3AAAAA8AAAAAAAAAAAAAAAAA&#10;oQIAAGRycy9kb3ducmV2LnhtbFBLBQYAAAAABAAEAPkAAACOAwAAAAA=&#10;" strokeweight="0"/>
                <v:line id="Line 267" o:spid="_x0000_s1290" style="position:absolute;flip:x y;visibility:visible;mso-wrap-style:square" from="38982,24085" to="39376,24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vsDsMAAADcAAAADwAAAGRycy9kb3ducmV2LnhtbESPQWsCMRSE7wX/Q3hCL0WzWtja1Sgi&#10;tUhvXfX+2LxuFpOXJUl1/fdNodDjMDPfMKvN4Ky4UoidZwWzaQGCuPG641bB6bifLEDEhKzReiYF&#10;d4qwWY8eVlhpf+NPutapFRnCsUIFJqW+kjI2hhzGqe+Js/flg8OUZWilDnjLcGflvChK6bDjvGCw&#10;p52h5lJ/OwXPL+fj4WKfzMc+OvP2buumDHelHsfDdgki0ZD+w3/tg1YwL1/h90w+AnL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/77A7DAAAA3AAAAA8AAAAAAAAAAAAA&#10;AAAAoQIAAGRycy9kb3ducmV2LnhtbFBLBQYAAAAABAAEAPkAAACRAwAAAAA=&#10;" strokeweight="0"/>
                <v:line id="Line 268" o:spid="_x0000_s1291" style="position:absolute;flip:x y;visibility:visible;mso-wrap-style:square" from="38982,24161" to="39376,24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jTTr8AAADcAAAADwAAAGRycy9kb3ducmV2LnhtbERPTWsCMRC9C/6HMAUvUrNVUNkaRUoV&#10;6a2r3ofNdLOYTJYk1fXfm4Pg8fG+V5veWXGlEFvPCj4mBQji2uuWGwWn4+59CSImZI3WMym4U4TN&#10;ejhYYan9jX/pWqVG5BCOJSowKXWllLE25DBOfEecuT8fHKYMQyN1wFsOd1ZOi2IuHbacGwx29GWo&#10;vlT/TsFscT4eLnZsfnbRme+9rep5uCs1euu3nyAS9eklfroPWsF0kefn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xjTTr8AAADcAAAADwAAAAAAAAAAAAAAAACh&#10;AgAAZHJzL2Rvd25yZXYueG1sUEsFBgAAAAAEAAQA+QAAAI0DAAAAAA==&#10;" strokeweight="0"/>
                <v:line id="Line 269" o:spid="_x0000_s1292" style="position:absolute;flip:x y;visibility:visible;mso-wrap-style:square" from="38982,24161" to="39376,24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R21cIAAADcAAAADwAAAGRycy9kb3ducmV2LnhtbESPQWsCMRSE7wX/Q3hCL0WzWlBZjSKl&#10;ivTWVe+PzXOzmLwsSarrvzeFQo/DzHzDrDa9s+JGIbaeFUzGBQji2uuWGwWn4260ABETskbrmRQ8&#10;KMJmPXhZYan9nb/pVqVGZAjHEhWYlLpSylgbchjHviPO3sUHhynL0Egd8J7hzsppUcykw5bzgsGO&#10;PgzV1+rHKXifn4+Hq30zX7vozOfeVvUsPJR6HfbbJYhEffoP/7UPWsF0PoHfM/kIyP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FR21cIAAADcAAAADwAAAAAAAAAAAAAA&#10;AAChAgAAZHJzL2Rvd25yZXYueG1sUEsFBgAAAAAEAAQA+QAAAJADAAAAAA==&#10;" strokeweight="0"/>
                <v:line id="Line 270" o:spid="_x0000_s1293" style="position:absolute;flip:x y;visibility:visible;mso-wrap-style:square" from="38906,24161" to="39376,246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IboosMAAADcAAAADwAAAGRycy9kb3ducmV2LnhtbESPQWsCMRSE7wX/Q3iCl1Kz3YKWrVFK&#10;URFvXfX+2LxuFpOXJUl1/femIPQ4zMw3zGI1OCsuFGLnWcHrtABB3HjdcavgeNi8vIOICVmj9UwK&#10;bhRhtRw9LbDS/srfdKlTKzKEY4UKTEp9JWVsDDmMU98TZ+/HB4cpy9BKHfCa4c7Ksihm0mHHecFg&#10;T1+GmnP96xS8zU+H3dk+m/0mOrPe2rqZhZtSk/Hw+QEi0ZD+w4/2Tiso5yX8nclHQC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G6KLDAAAA3AAAAA8AAAAAAAAAAAAA&#10;AAAAoQIAAGRycy9kb3ducmV2LnhtbFBLBQYAAAAABAAEAPkAAACRAwAAAAA=&#10;" strokeweight="0"/>
                <v:line id="Line 271" o:spid="_x0000_s1294" style="position:absolute;flip:x y;visibility:visible;mso-wrap-style:square" from="39058,24161" to="39452,24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8pNOcIAAADcAAAADwAAAGRycy9kb3ducmV2LnhtbESPQWsCMRSE70L/Q3gFL6LZKqisRiml&#10;ivTmqvfH5nWzmLwsSarrv28KBY/DzHzDrLe9s+JGIbaeFbxNChDEtdctNwrOp914CSImZI3WMyl4&#10;UITt5mWwxlL7Ox/pVqVGZAjHEhWYlLpSylgbchgnviPO3rcPDlOWoZE64D3DnZXTophLhy3nBYMd&#10;fRiqr9WPUzBbXE6Hqx2Zr1105nNvq3oeHkoNX/v3FYhEfXqG/9sHrWC6mMHfmXwE5OY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8pNOcIAAADcAAAADwAAAAAAAAAAAAAA&#10;AAChAgAAZHJzL2Rvd25yZXYueG1sUEsFBgAAAAAEAAQA+QAAAJADAAAAAA==&#10;" strokeweight="0"/>
                <v:line id="Line 272" o:spid="_x0000_s1295" style="position:absolute;visibility:visible;mso-wrap-style:square" from="38906,24085" to="38906,24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5qgs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nmqCxAAAANwAAAAPAAAAAAAAAAAA&#10;AAAAAKECAABkcnMvZG93bnJldi54bWxQSwUGAAAAAAQABAD5AAAAkgMAAAAA&#10;" strokeweight="0"/>
                <v:line id="Line 273" o:spid="_x0000_s1296" style="position:absolute;visibility:visible;mso-wrap-style:square" from="38906,24085" to="39300,240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LPG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aDqG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3SzxnDAAAA3AAAAA8AAAAAAAAAAAAA&#10;AAAAoQIAAGRycy9kb3ducmV2LnhtbFBLBQYAAAAABAAEAPkAAACRAwAAAAA=&#10;" strokeweight="0"/>
                <v:oval id="Oval 274" o:spid="_x0000_s1297" style="position:absolute;left:39535;top:28416;width:15557;height:35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c7eMUA&#10;AADcAAAADwAAAGRycy9kb3ducmV2LnhtbESPT2sCMRTE74LfITyhNzfbRWzZGqUIgtBD659Dj8/N&#10;czd08xI3qcZv3xQKPQ4z8xtmsUq2F1cagnGs4LEoQRA3ThtuFRwPm+kziBCRNfaOScGdAqyW49EC&#10;a+1uvKPrPrYiQzjUqKCL0ddShqYji6Fwnjh7ZzdYjFkOrdQD3jLc9rIqy7m0aDgvdOhp3VHztf+2&#10;Crz/mM1SejehSueLeePT7v55Uuphkl5fQERK8T/8195qBdXTHH7P5CM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hzt4xQAAANwAAAAPAAAAAAAAAAAAAAAAAJgCAABkcnMv&#10;ZG93bnJldi54bWxQSwUGAAAAAAQABAD1AAAAigMAAAAA&#10;" fillcolor="#ffc" strokecolor="#903" strokeweight="0"/>
                <v:rect id="Rectangle 275" o:spid="_x0000_s1298" style="position:absolute;left:43072;top:28968;width:816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E1m8IA&#10;AADcAAAADwAAAGRycy9kb3ducmV2LnhtbESPzYoCMRCE7wu+Q+gFb2tm56AyGmVZEFT24ugDNJOe&#10;H0w6QxKd8e3NguCxqKqvqPV2tEbcyYfOsYLvWQaCuHK640bB5bz7WoIIEVmjcUwKHhRgu5l8rLHQ&#10;buAT3cvYiAThUKCCNsa+kDJULVkMM9cTJ6923mJM0jdSexwS3BqZZ9lcWuw4LbTY029L1bW8WQXy&#10;XO6GZWl85o55/WcO+1NNTqnp5/izAhFpjO/wq73XCvLFAv7PpCM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0TWbwgAAANwAAAAPAAAAAAAAAAAAAAAAAJgCAABkcnMvZG93&#10;bnJldi54bWxQSwUGAAAAAAQABAD1AAAAhwMAAAAA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Regras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299" style="position:absolute;left:42360;top:30226;width:1024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6h6b4A&#10;AADcAAAADwAAAGRycy9kb3ducmV2LnhtbERPy4rCMBTdC/5DuMLsNLWLUapRRBAcmY3VD7g0tw9M&#10;bkoSbefvzWLA5eG8t/vRGvEiHzrHCpaLDARx5XTHjYL77TRfgwgRWaNxTAr+KMB+N51ssdBu4Cu9&#10;ytiIFMKhQAVtjH0hZahashgWridOXO28xZigb6T2OKRwa2SeZd/SYsepocWeji1Vj/JpFchbeRrW&#10;pfGZu+T1r/k5X2tySn3NxsMGRKQxfsT/7rNWkK/S2nQmHQG5ew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VOoem+AAAA3AAAAA8AAAAAAAAAAAAAAAAAmAIAAGRycy9kb3ducmV2&#10;LnhtbFBLBQYAAAAABAAEAPUAAACDAwAAAAA=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Acumulação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Vinculo</w:t>
                        </w:r>
                        <w:proofErr w:type="spellEnd"/>
                      </w:p>
                    </w:txbxContent>
                  </v:textbox>
                </v:rect>
                <v:line id="Line 277" o:spid="_x0000_s1300" style="position:absolute;visibility:visible;mso-wrap-style:square" from="39687,28575" to="39687,289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/FHMUAAADcAAAADwAAAGRycy9kb3ducmV2LnhtbESPQWvCQBSE74X+h+UVeqsbA2qSuoqI&#10;Yntro4LHR/Y1Wcy+Ddk1pv++Wyj0OMzMN8xyPdpWDNR741jBdJKAIK6cNlwrOB33LxkIH5A1to5J&#10;wTd5WK8eH5ZYaHfnTxrKUIsIYV+ggiaErpDSVw1Z9BPXEUfvy/UWQ5R9LXWP9wi3rUyTZC4tGo4L&#10;DXa0bai6ljerwHzMD7P3xTk/y90hTC/ZNTP2pNTz07h5BRFoDP/hv/abVpAucv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J/FHMUAAADcAAAADwAAAAAAAAAA&#10;AAAAAAChAgAAZHJzL2Rvd25yZXYueG1sUEsFBgAAAAAEAAQA+QAAAJMDAAAAAA==&#10;" strokeweight="0"/>
                <v:line id="Line 278" o:spid="_x0000_s1301" style="position:absolute;visibility:visible;mso-wrap-style:square" from="39687,28575" to="40005,28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AcpsAAAADcAAAADwAAAGRycy9kb3ducmV2LnhtbERPy4rCMBTdD/gP4QruxlRBrdUoIg6O&#10;O5/g8tJc22BzU5qMdv7eLASXh/OeL1tbiQc13jhWMOgnIIhzpw0XCs6nn+8UhA/IGivHpOCfPCwX&#10;na85Zto9+UCPYyhEDGGfoYIyhDqT0uclWfR9VxNH7uYaiyHCppC6wWcMt5UcJslYWjQcG0qsaV1S&#10;fj/+WQVmP96OdpPL9CI32zC4pvfU2LNSvW67moEI1IaP+O3+1QqGaZwfz8Qj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hwHKbAAAAA3AAAAA8AAAAAAAAAAAAAAAAA&#10;oQIAAGRycy9kb3ducmV2LnhtbFBLBQYAAAAABAAEAPkAAACOAwAAAAA=&#10;" strokeweight="0"/>
                <v:line id="Line 279" o:spid="_x0000_s1302" style="position:absolute;flip:x;visibility:visible;mso-wrap-style:square" from="39770,28651" to="40005,28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iK+MYAAADcAAAADwAAAGRycy9kb3ducmV2LnhtbESPQWsCMRSE74L/ITyhN83qocrWKFKx&#10;FMEWbT309ty87i5uXpYkuvHfNwXB4zAz3zDzZTSNuJLztWUF41EGgriwuuZSwffXZjgD4QOyxsYy&#10;KbiRh+Wi35tjrm3He7oeQikShH2OCqoQ2lxKX1Rk0I9sS5y8X+sMhiRdKbXDLsFNIydZ9iwN1pwW&#10;KmzptaLifLgYBfuPKZ/c2yWe46nbff4cy+1xvVLqaRBXLyACxfAI39vvWsFkNob/M+kI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nYivjGAAAA3AAAAA8AAAAAAAAA&#10;AAAAAAAAoQIAAGRycy9kb3ducmV2LnhtbFBLBQYAAAAABAAEAPkAAACUAwAAAAA=&#10;" strokeweight="0"/>
                <v:line id="Line 280" o:spid="_x0000_s1303" style="position:absolute;flip:y;visibility:visible;mso-wrap-style:square" from="39770,28651" to="39770,28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oUj8YAAADcAAAADwAAAGRycy9kb3ducmV2LnhtbESPQWsCMRSE7wX/Q3hCbzXrHlpZjSKK&#10;pRTaotWDt+fmubu4eVmS6Kb/vikIPQ4z8w0zW0TTihs531hWMB5lIIhLqxuuFOy/N08TED4ga2wt&#10;k4If8rCYDx5mWGjb85Zuu1CJBGFfoII6hK6Q0pc1GfQj2xEn72ydwZCkq6R22Ce4aWWeZc/SYMNp&#10;ocaOVjWVl93VKNh+vvDJvV7jJZ76j6/joXo/rJdKPQ7jcgoiUAz/4Xv7TSvIJzn8nUlHQ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kKFI/GAAAA3AAAAA8AAAAAAAAA&#10;AAAAAAAAoQIAAGRycy9kb3ducmV2LnhtbFBLBQYAAAAABAAEAPkAAACUAwAAAAA=&#10;" strokeweight="0"/>
                <v:line id="Line 281" o:spid="_x0000_s1304" style="position:absolute;visibility:visible;mso-wrap-style:square" from="39687,28575" to="40081,28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KC0cUAAADcAAAADwAAAGRycy9kb3ducmV2LnhtbESPQWvCQBSE74X+h+UVvDUbFW2MrlJK&#10;xfZmYwSPj+xrsph9G7Krxn/fLRR6HGbmG2a1GWwrrtR741jBOElBEFdOG64VlIftcwbCB2SNrWNS&#10;cCcPm/Xjwwpz7W78Rdci1CJC2OeooAmhy6X0VUMWfeI64uh9u95iiLKvpe7xFuG2lZM0nUuLhuNC&#10;gx29NVSdi4tVYPbz3ezz5bg4yvddGJ+yc2ZsqdToaXhdggg0hP/wX/tDK5hkU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KKC0cUAAADcAAAADwAAAAAAAAAA&#10;AAAAAAChAgAAZHJzL2Rvd25yZXYueG1sUEsFBgAAAAAEAAQA+QAAAJMDAAAAAA==&#10;" strokeweight="0"/>
                <v:line id="Line 282" o:spid="_x0000_s1305" style="position:absolute;visibility:visible;mso-wrap-style:square" from="39687,28809" to="39687,289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0sapcUAAADcAAAADwAAAGRycy9kb3ducmV2LnhtbESPQWvCQBSE74X+h+UVvDUbRW2MrlJK&#10;xfZmYwSPj+xrsph9G7Krxn/fLRR6HGbmG2a1GWwrrtR741jBOElBEFdOG64VlIftcwbCB2SNrWNS&#10;cCcPm/Xjwwpz7W78Rdci1CJC2OeooAmhy6X0VUMWfeI64uh9u95iiLKvpe7xFuG2lZM0nUuLhuNC&#10;gx29NVSdi4tVYPbz3ezz5bg4yvddGJ+yc2ZsqdToaXhdggg0hP/wX/tDK5hkU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0sapcUAAADcAAAADwAAAAAAAAAA&#10;AAAAAAChAgAAZHJzL2Rvd25yZXYueG1sUEsFBgAAAAAEAAQA+QAAAJMDAAAAAA==&#10;" strokeweight="0"/>
                <v:line id="Line 283" o:spid="_x0000_s1306" style="position:absolute;visibility:visible;mso-wrap-style:square" from="39770,28575" to="39770,289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e/PsUAAADc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yyJfydiUdA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Ae/PsUAAADcAAAADwAAAAAAAAAA&#10;AAAAAAChAgAAZHJzL2Rvd25yZXYueG1sUEsFBgAAAAAEAAQA+QAAAJMDAAAAAA==&#10;" strokeweight="0"/>
                <v:line id="Line 284" o:spid="_x0000_s1307" style="position:absolute;visibility:visible;mso-wrap-style:square" from="39687,28651" to="40081,28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UhScQAAADcAAAADwAAAGRycy9kb3ducmV2LnhtbESPQWvCQBSE74X+h+UVvNWNgjFN3UgR&#10;i/amVqHHR/Y1WZJ9G7Jbjf++Kwgeh5n5hlksB9uKM/XeOFYwGScgiEunDVcKjt+frxkIH5A1to5J&#10;wZU8LIvnpwXm2l14T+dDqESEsM9RQR1Cl0vpy5os+rHriKP363qLIcq+krrHS4TbVk6TJJUWDceF&#10;Gjta1VQ2hz+rwOzSzexrfno7yfUmTH6yJjP2qNToZfh4BxFoCI/wvb3VCqZZCrcz8QjI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1SFJxAAAANwAAAAPAAAAAAAAAAAA&#10;AAAAAKECAABkcnMvZG93bnJldi54bWxQSwUGAAAAAAQABAD5AAAAkgMAAAAA&#10;" strokeweight="0"/>
                <v:line id="Line 285" o:spid="_x0000_s1308" style="position:absolute;visibility:visible;mso-wrap-style:square" from="39687,28651" to="40081,28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mE0sUAAADcAAAADwAAAGRycy9kb3ducmV2LnhtbESPzWrDMBCE74W8g9hAb42cQGzXjWJC&#10;aEh7a/6gx8Xa2sLWylhq4r59VSjkOMzMN8yqHG0nrjR441jBfJaAIK6cNlwrOJ92TzkIH5A1do5J&#10;wQ95KNeThxUW2t34QNdjqEWEsC9QQRNCX0jpq4Ys+pnriaP35QaLIcqhlnrAW4TbTi6SJJUWDceF&#10;BnvaNlS1x2+rwHyk++V7dnm+yNd9mH/mbW7sWanH6bh5ARFoDPfwf/tNK1jkGfydiUd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5mE0sUAAADcAAAADwAAAAAAAAAA&#10;AAAAAAChAgAAZHJzL2Rvd25yZXYueG1sUEsFBgAAAAAEAAQA+QAAAJMDAAAAAA==&#10;" strokeweight="0"/>
                <v:line id="Line 286" o:spid="_x0000_s1309" style="position:absolute;visibility:visible;mso-wrap-style:square" from="39770,28575" to="39770,289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YQoMAAAADcAAAADwAAAGRycy9kb3ducmV2LnhtbERPy4rCMBTdD/gP4QruxlRBrdUoIg6O&#10;O5/g8tJc22BzU5qMdv7eLASXh/OeL1tbiQc13jhWMOgnIIhzpw0XCs6nn+8UhA/IGivHpOCfPCwX&#10;na85Zto9+UCPYyhEDGGfoYIyhDqT0uclWfR9VxNH7uYaiyHCppC6wWcMt5UcJslYWjQcG0qsaV1S&#10;fj/+WQVmP96OdpPL9CI32zC4pvfU2LNSvW67moEI1IaP+O3+1QqGaVwbz8Qj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YGEKDAAAAA3AAAAA8AAAAAAAAAAAAAAAAA&#10;oQIAAGRycy9kb3ducmV2LnhtbFBLBQYAAAAABAAEAPkAAACOAwAAAAA=&#10;" strokeweight="0"/>
                <v:line id="Line 287" o:spid="_x0000_s1310" style="position:absolute;visibility:visible;mso-wrap-style:square" from="39770,28575" to="39770,289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q1O8UAAADc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inGfydiUd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Uq1O8UAAADcAAAADwAAAAAAAAAA&#10;AAAAAAChAgAAZHJzL2Rvd25yZXYueG1sUEsFBgAAAAAEAAQA+QAAAJMDAAAAAA==&#10;" strokeweight="0"/>
                <v:line id="Line 288" o:spid="_x0000_s1311" style="position:absolute;visibility:visible;mso-wrap-style:square" from="39687,28575" to="40081,28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mKe8IAAADcAAAADwAAAGRycy9kb3ducmV2LnhtbERPz2vCMBS+D/Y/hCd4W1MFu9oZZYxJ&#10;9bY5Czs+mmcbbF5KE7X+9+Yw2PHj+73ajLYTVxq8caxglqQgiGunDTcKjj/blxyED8gaO8ek4E4e&#10;NuvnpxUW2t34m66H0IgYwr5ABW0IfSGlr1uy6BPXE0fu5AaLIcKhkXrAWwy3nZynaSYtGo4NLfb0&#10;0VJ9PlysAvOVlYv9a7Ws5GcZZr/5OTf2qNR0Mr6/gQg0hn/xn3unFcyXcX48E4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amKe8IAAADcAAAADwAAAAAAAAAAAAAA&#10;AAChAgAAZHJzL2Rvd25yZXYueG1sUEsFBgAAAAAEAAQA+QAAAJADAAAAAA==&#10;" strokeweight="0"/>
                <v:line id="Line 289" o:spid="_x0000_s1312" style="position:absolute;visibility:visible;mso-wrap-style:square" from="39687,28651" to="40081,28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Uv4MQAAADcAAAADwAAAGRycy9kb3ducmV2LnhtbESPT4vCMBTE7wt+h/AEb2taQa1do8iy&#10;i+7Nv7DHR/Nsg81LabJav/1GEDwOM/MbZr7sbC2u1HrjWEE6TEAQF04bLhUcD9/vGQgfkDXWjknB&#10;nTwsF723Oeba3XhH130oRYSwz1FBFUKTS+mLiiz6oWuIo3d2rcUQZVtK3eItwm0tR0kykRYNx4UK&#10;G/qsqLjs/6wCs52sxz/T0+wkv9Yh/c0umbFHpQb9bvUBIlAXXuFne6MVjGYp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5S/gxAAAANwAAAAPAAAAAAAAAAAA&#10;AAAAAKECAABkcnMvZG93bnJldi54bWxQSwUGAAAAAAQABAD5AAAAkgMAAAAA&#10;" strokeweight="0"/>
                <v:line id="Line 290" o:spid="_x0000_s1313" style="position:absolute;visibility:visible;mso-wrap-style:square" from="39687,28575" to="39687,289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exl8QAAADcAAAADwAAAGRycy9kb3ducmV2LnhtbESPT4vCMBTE7wt+h/AEb2tqQa1do8iy&#10;i+vNv7DHR/Nsg81LabLa/fZGEDwOM/MbZr7sbC2u1HrjWMFomIAgLpw2XCo4Hr7fMxA+IGusHZOC&#10;f/KwXPTe5phrd+MdXfehFBHCPkcFVQhNLqUvKrLoh64hjt7ZtRZDlG0pdYu3CLe1TJNkIi0ajgsV&#10;NvRZUXHZ/1kFZjtZjzfT0+wkv9Zh9JtdMmOPSg363eoDRKAuvMLP9o9WkM5SeJyJR0A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N7GXxAAAANwAAAAPAAAAAAAAAAAA&#10;AAAAAKECAABkcnMvZG93bnJldi54bWxQSwUGAAAAAAQABAD5AAAAkgMAAAAA&#10;" strokeweight="0"/>
                <v:line id="Line 291" o:spid="_x0000_s1314" style="position:absolute;flip:x;visibility:visible;mso-wrap-style:square" from="39687,28575" to="40081,28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58nycYAAADcAAAADwAAAGRycy9kb3ducmV2LnhtbESPQWsCMRSE7wX/Q3iCt5qthdpujSJK&#10;pQi2aOuht+fmdXdx87Ik0Y3/3giFHoeZ+YaZzKJpxJmcry0reBhmIIgLq2suFXx/vd0/g/ABWWNj&#10;mRRcyMNs2rubYK5tx1s670IpEoR9jgqqENpcSl9UZNAPbUucvF/rDIYkXSm1wy7BTSNHWfYkDdac&#10;FipsaVFRcdydjILtx5gPbnWKx3joNp8/+3K9X86VGvTj/BVEoBj+w3/td61g9PII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OfJ8nGAAAA3AAAAA8AAAAAAAAA&#10;AAAAAAAAoQIAAGRycy9kb3ducmV2LnhtbFBLBQYAAAAABAAEAPkAAACUAwAAAAA=&#10;" strokeweight="0"/>
                <v:line id="Line 292" o:spid="_x0000_s1315" style="position:absolute;visibility:visible;mso-wrap-style:square" from="39770,28651" to="40163,29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de1sQAAADcAAAADwAAAGRycy9kb3ducmV2LnhtbESP3UrDQBSE7wXfYTmCN2I3hvoXuy2t&#10;VCh4ZfQBjtljEsyeDbun6fbtu0LBy2FmvmEWq+QGNVGIvWcDd7MCFHHjbc+tga/Pt9snUFGQLQ6e&#10;ycCRIqyWlxcLrKw/8AdNtbQqQzhWaKATGSutY9ORwzjzI3H2fnxwKFmGVtuAhwx3gy6L4kE77Dkv&#10;dDjSa0fNb713BqQ/luVmCvI+H7Yp7W9Ce//4bcz1VVq/gBJK8h8+t3fWQPk8h78z+Qjo5Q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l17WxAAAANwAAAAPAAAAAAAAAAAA&#10;AAAAAKECAABkcnMvZG93bnJldi54bWxQSwUGAAAAAAQABAD5AAAAkgMAAAAA&#10;" strokeweight="69e-5mm"/>
                <v:line id="Line 293" o:spid="_x0000_s1316" style="position:absolute;flip:x y;visibility:visible;mso-wrap-style:square" from="39770,28651" to="40163,29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2OWLMMAAADcAAAADwAAAGRycy9kb3ducmV2LnhtbESPQWsCMRSE74X+h/AEL0WzVWrtapQi&#10;WsRbV70/Nq+bxeRlSVJd/31TKPQ4zMw3zHLdOyuuFGLrWcHzuABBXHvdcqPgdNyN5iBiQtZoPZOC&#10;O0VYrx4fllhqf+NPulapERnCsUQFJqWulDLWhhzGse+Is/flg8OUZWikDnjLcGflpChm0mHLecFg&#10;RxtD9aX6dgqmr+fj/mKfzGEXndl+2KqehbtSw0H/vgCRqE//4b/2XiuYvL3A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jlizDAAAA3AAAAA8AAAAAAAAAAAAA&#10;AAAAoQIAAGRycy9kb3ducmV2LnhtbFBLBQYAAAAABAAEAPkAAACRAwAAAAA=&#10;" strokeweight="0"/>
                <v:line id="Line 294" o:spid="_x0000_s1317" style="position:absolute;flip:x y;visibility:visible;mso-wrap-style:square" from="39770,28575" to="40163,29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EIW8MAAADcAAAADwAAAGRycy9kb3ducmV2LnhtbESPQWsCMRSE7wX/Q3hCL0WzWtja1Sgi&#10;tUhvXfX+2LxuFpOXJUl1/fdNodDjMDPfMKvN4Ky4UoidZwWzaQGCuPG641bB6bifLEDEhKzReiYF&#10;d4qwWY8eVlhpf+NPutapFRnCsUIFJqW+kjI2hhzGqe+Js/flg8OUZWilDnjLcGflvChK6bDjvGCw&#10;p52h5lJ/OwXPL+fj4WKfzMc+OvP2buumDHelHsfDdgki0ZD+w3/tg1Ywfy3h90w+AnL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xCFvDAAAA3AAAAA8AAAAAAAAAAAAA&#10;AAAAoQIAAGRycy9kb3ducmV2LnhtbFBLBQYAAAAABAAEAPkAAACRAwAAAAA=&#10;" strokeweight="0"/>
                <v:line id="Line 295" o:spid="_x0000_s1318" style="position:absolute;flip:x y;visibility:visible;mso-wrap-style:square" from="39770,28651" to="40163,29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2twMMAAADcAAAADwAAAGRycy9kb3ducmV2LnhtbESPQWsCMRSE74X+h/AKXopmq6B1a5RS&#10;qkhvrvX+2Dw3i8nLkqS6/nsjCD0OM/MNs1j1zoozhdh6VvA2KkAQ11633Cj43a+H7yBiQtZoPZOC&#10;K0VYLZ+fFlhqf+EdnavUiAzhWKICk1JXShlrQw7jyHfE2Tv64DBlGRqpA14y3Fk5LoqpdNhyXjDY&#10;0Zeh+lT9OQWT2WG/PdlX87OOznxvbFVPw1WpwUv/+QEiUZ/+w4/2VisYz2dwP5OP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T9rcDDAAAA3AAAAA8AAAAAAAAAAAAA&#10;AAAAoQIAAGRycy9kb3ducmV2LnhtbFBLBQYAAAAABAAEAPkAAACRAwAAAAA=&#10;" strokeweight="0"/>
                <v:line id="Line 296" o:spid="_x0000_s1319" style="position:absolute;flip:x y;visibility:visible;mso-wrap-style:square" from="39770,28651" to="40163,29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I5ssAAAADcAAAADwAAAGRycy9kb3ducmV2LnhtbERPTWsCMRC9F/wPYYReSs3WgtbVKEVq&#10;EW+ueh8242YxmSxJ1PXfN4eCx8f7Xqx6Z8WNQmw9K/gYFSCIa69bbhQcD5v3LxAxIWu0nknBgyKs&#10;loOXBZba33lPtyo1IodwLFGBSakrpYy1IYdx5DvizJ19cJgyDI3UAe853Fk5LoqJdNhybjDY0dpQ&#10;famuTsHn9HTYXuyb2W2iMz+/tqon4aHU67D/noNI1Ken+N+91QrGs7w2n8lHQC7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ViObLAAAAA3AAAAA8AAAAAAAAAAAAAAAAA&#10;oQIAAGRycy9kb3ducmV2LnhtbFBLBQYAAAAABAAEAPkAAACOAwAAAAA=&#10;" strokeweight="0"/>
                <v:line id="Line 297" o:spid="_x0000_s1320" style="position:absolute;flip:x y;visibility:visible;mso-wrap-style:square" from="39687,28651" to="40163,29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6cKcMAAADcAAAADwAAAGRycy9kb3ducmV2LnhtbESPQWsCMRSE70L/Q3iFXqRmtWDr1ihF&#10;ahFv7tb7Y/PcLCYvS5Lq+u+bQsHjMDPfMMv14Ky4UIidZwXTSQGCuPG641bBd719fgMRE7JG65kU&#10;3CjCevUwWmKp/ZUPdKlSKzKEY4kKTEp9KWVsDDmME98TZ+/kg8OUZWilDnjNcGflrCjm0mHHecFg&#10;TxtDzbn6cQpeXo/17mzHZr+Nznx+2aqZh5tST4/DxzuIREO6h//bO61gtljA35l8BO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ounCnDAAAA3AAAAA8AAAAAAAAAAAAA&#10;AAAAoQIAAGRycy9kb3ducmV2LnhtbFBLBQYAAAAABAAEAPkAAACRAwAAAAA=&#10;" strokeweight="0"/>
                <v:line id="Line 298" o:spid="_x0000_s1321" style="position:absolute;flip:x y;visibility:visible;mso-wrap-style:square" from="39846,28651" to="40239,29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+vrsAAAADcAAAADwAAAGRycy9kb3ducmV2LnhtbERPTWsCMRC9F/ofwhR6KZptCypbo4jU&#10;Ir111fuwmW4Wk8mSpLr++86h0OPjfS/XY/DqQin3kQ08TytQxG20PXcGjofdZAEqF2SLPjIZuFGG&#10;9er+bom1jVf+oktTOiUhnGs04EoZaq1z6yhgnsaBWLjvmAIWganTNuFVwoPXL1U10wF7lgaHA20d&#10;tefmJxh4nZ8O+7N/cp+7HNz7h2/aWboZ8/gwbt5AFRrLv/jPvbfiq2S+nJEjoF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X/r67AAAAA3AAAAA8AAAAAAAAAAAAAAAAA&#10;oQIAAGRycy9kb3ducmV2LnhtbFBLBQYAAAAABAAEAPkAAACOAwAAAAA=&#10;" strokeweight="0"/>
                <v:line id="Line 299" o:spid="_x0000_s1322" style="position:absolute;visibility:visible;mso-wrap-style:square" from="39687,28575" to="39687,289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61+sUAAADcAAAADwAAAGRycy9kb3ducmV2LnhtbESPQWvCQBSE70L/w/IKvdVNWrQxugml&#10;tKi31ip4fGSfyWL2bchuNf57Vyh4HGbmG2ZRDrYVJ+q9cawgHScgiCunDdcKtr9fzxkIH5A1to5J&#10;wYU8lMXDaIG5dmf+odMm1CJC2OeooAmhy6X0VUMW/dh1xNE7uN5iiLKvpe7xHOG2lS9JMpUWDceF&#10;Bjv6aKg6bv6sAvM9XU7Wb7vZTn4uQ7rPjpmxW6WeHof3OYhAQ7iH/9srreA1Se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A61+sUAAADcAAAADwAAAAAAAAAA&#10;AAAAAAChAgAAZHJzL2Rvd25yZXYueG1sUEsFBgAAAAAEAAQA+QAAAJMDAAAAAA==&#10;" strokeweight="0"/>
                <v:line id="Line 300" o:spid="_x0000_s1323" style="position:absolute;visibility:visible;mso-wrap-style:square" from="39687,28575" to="40081,28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wrjc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hJpv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NwrjcUAAADcAAAADwAAAAAAAAAA&#10;AAAAAAChAgAAZHJzL2Rvd25yZXYueG1sUEsFBgAAAAAEAAQA+QAAAJMDAAAAAA==&#10;" strokeweight="0"/>
                <v:shape id="Freeform 301" o:spid="_x0000_s1324" style="position:absolute;left:30727;top:8420;width:8808;height:21806;visibility:visible;mso-wrap-style:square;v-text-anchor:top" coordsize="1387,34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ALiscA&#10;AADcAAAADwAAAGRycy9kb3ducmV2LnhtbESPQWsCMRSE74X+h/AKvRTNVovIapRSKJbioVoRvT02&#10;bzeLm5c1iev235tCocdhZr5h5sveNqIjH2rHCp6HGQjiwumaKwW77/fBFESIyBobx6TghwIsF/d3&#10;c8y1u/KGum2sRIJwyFGBibHNpQyFIYth6Fri5JXOW4xJ+kpqj9cEt40cZdlEWqw5LRhs6c1Qcdpe&#10;rIL95LL6/PJn9uZ4Xh+edmX3si+VenzoX2cgIvXxP/zX/tAKxtkYfs+kIyA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UgC4rHAAAA3AAAAA8AAAAAAAAAAAAAAAAAmAIAAGRy&#10;cy9kb3ducmV2LnhtbFBLBQYAAAAABAAEAPUAAACMAwAAAAA=&#10;" path="m,l384,r,3434l1387,3434e" filled="f" strokecolor="#903" strokeweight="33e-5mm">
                  <v:stroke dashstyle="1 1"/>
                  <v:path arrowok="t" o:connecttype="custom" o:connectlocs="0,0;243840,0;243840,2180590;880745,2180590" o:connectangles="0,0,0,0"/>
                </v:shape>
                <v:line id="Line 302" o:spid="_x0000_s1325" style="position:absolute;flip:x y;visibility:visible;mso-wrap-style:square" from="38906,29908" to="39535,30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8gN8cAAADcAAAADwAAAGRycy9kb3ducmV2LnhtbESPW2vCQBSE34X+h+UUfJG68daU6CZ4&#10;abHQh1ItlL4dssckmD0bsqum/94tCD4OM/MNs8g6U4szta6yrGA0jEAQ51ZXXCj43r89vYBwHllj&#10;bZkU/JGDLH3oLTDR9sJfdN75QgQIuwQVlN43iZQuL8mgG9qGOHgH2xr0QbaF1C1eAtzUchxFz9Jg&#10;xWGhxIbWJeXH3ckoiFcfM/wsNoP9KDavP7n93ZKcKdV/7JZzEJ46fw/f2u9awSSawv+ZcARke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byA3xwAAANwAAAAPAAAAAAAA&#10;AAAAAAAAAKECAABkcnMvZG93bnJldi54bWxQSwUGAAAAAAQABAD5AAAAlQMAAAAA&#10;" strokecolor="#903" strokeweight="33e-5mm"/>
                <v:line id="Line 303" o:spid="_x0000_s1326" style="position:absolute;flip:x;visibility:visible;mso-wrap-style:square" from="38906,30226" to="39535,30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S2v8UAAADcAAAADwAAAGRycy9kb3ducmV2LnhtbESP0WoCMRRE3wv+Q7iCbzVRW1u2RtEF&#10;wdKXVv2A2811d3FzsyRxXf36plDo4zAzZ5jFqreN6MiH2rGGyViBIC6cqbnUcDxsH19BhIhssHFM&#10;Gm4UYLUcPCwwM+7KX9TtYykShEOGGqoY20zKUFRkMYxdS5y8k/MWY5K+lMbjNcFtI6dKzaXFmtNC&#10;hS3lFRXn/cVquOef6+9tkZ/V/bjx06fO1x/vL1qPhv36DUSkPv6H/9o7o2GmnuH3TDoCcv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uS2v8UAAADcAAAADwAAAAAAAAAA&#10;AAAAAAChAgAAZHJzL2Rvd25yZXYueG1sUEsFBgAAAAAEAAQA+QAAAJMDAAAAAA==&#10;" strokecolor="#903" strokeweight="33e-5mm"/>
                <v:rect id="Rectangle 304" o:spid="_x0000_s1327" style="position:absolute;left:33401;top:24872;width:433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rs4MEA&#10;AADcAAAADwAAAGRycy9kb3ducmV2LnhtbESP3WoCMRSE74W+QzhC7zTRgsjWKCIIVnrj6gMcNmd/&#10;aHKyJKm7fXtTELwcZuYbZrMbnRV3CrHzrGExVyCIK286bjTcrsfZGkRMyAatZ9LwRxF227fJBgvj&#10;B77QvUyNyBCOBWpoU+oLKWPVksM49z1x9mofHKYsQyNNwCHDnZVLpVbSYcd5ocWeDi1VP+Wv0yCv&#10;5XFYlzYof17W3/brdKnJa/0+HfefIBKN6RV+tk9Gw4dawf+ZfATk9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V67ODBAAAA3AAAAA8AAAAAAAAAAAAAAAAAmAIAAGRycy9kb3du&#10;cmV2LnhtbFBLBQYAAAAABAAEAPUAAACGAwAAAAA=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305" o:spid="_x0000_s1328" style="position:absolute;left:14306;top:32899;width:17291;height:5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ziA8QA&#10;AADcAAAADwAAAGRycy9kb3ducmV2LnhtbESPT2sCMRTE70K/Q3iF3jRbFVtWo5SCIPRQ//TQ43Pz&#10;3A1uXtJN1PjtG0HwOMzMb5jZItlWnKkLxrGC10EBgrhy2nCt4Ge37L+DCBFZY+uYFFwpwGL+1Jth&#10;qd2FN3TexlpkCIcSFTQx+lLKUDVkMQycJ87ewXUWY5ZdLXWHlwy3rRwWxURaNJwXGvT02VB13J6s&#10;Au/X43FK3yYM0+HPfPF+c/3dK/XynD6mICKl+Ajf2yutYFS8we1MPgJy/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s4gPEAAAA3AAAAA8AAAAAAAAAAAAAAAAAmAIAAGRycy9k&#10;b3ducmV2LnhtbFBLBQYAAAAABAAEAPUAAACJAwAAAAA=&#10;" fillcolor="#ffc" strokecolor="#903" strokeweight="0"/>
                <v:rect id="Rectangle 306" o:spid="_x0000_s1329" style="position:absolute;left:17684;top:33686;width:1007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ndCb4A&#10;AADcAAAADwAAAGRycy9kb3ducmV2LnhtbERPy2oCMRTdC/5DuEJ3mmihyGgUEQRb3Dj6AZfJnQcm&#10;N0MSnenfNwuhy8N5b/ejs+JFIXaeNSwXCgRx5U3HjYb77TRfg4gJ2aD1TBp+KcJ+N51ssTB+4Cu9&#10;ytSIHMKxQA1tSn0hZaxachgXvifOXO2Dw5RhaKQJOORwZ+VKqS/psOPc0GJPx5aqR/l0GuStPA3r&#10;0gblf1b1xX6frzV5rT9m42EDItGY/sVv99lo+FR5bT6Tj4Dc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up3Qm+AAAA3AAAAA8AAAAAAAAAAAAAAAAAmAIAAGRycy9kb3ducmV2&#10;LnhtbFBLBQYAAAAABAAEAPUAAACDAwAAAAA=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Cancelar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reserva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07" o:spid="_x0000_s1330" style="position:absolute;left:17367;top:34950;width:1088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V4ksIA&#10;AADcAAAADwAAAGRycy9kb3ducmV2LnhtbESP3WoCMRSE74W+QzgF7zSpBbFbo0hBsNIbVx/gsDn7&#10;g8nJkqTu9u2NUPBymJlvmPV2dFbcKMTOs4a3uQJBXHnTcaPhct7PViBiQjZoPZOGP4qw3bxM1lgY&#10;P/CJbmVqRIZwLFBDm1JfSBmrlhzGue+Js1f74DBlGRppAg4Z7qxcKLWUDjvOCy329NVSdS1/nQZ5&#10;LvfDqrRB+eOi/rHfh1NNXuvp67j7BJFoTM/wf/tgNLyrD3icyUdAb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5XiSwgAAANwAAAAPAAAAAAAAAAAAAAAAAJgCAABkcnMvZG93&#10;bnJldi54bWxQSwUGAAAAAAQABAD1AAAAhwMAAAAA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vaga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candidato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308" o:spid="_x0000_s1331" style="position:absolute;left:18548;top:36207;width:880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ZH0sAA&#10;AADcAAAADwAAAGRycy9kb3ducmV2LnhtbERPS2rDMBDdF3IHMYHsGjkJFONGNiUQSEs2sXuAwRp/&#10;qDQykhK7t68WgS4f73+sFmvEg3wYHSvYbTMQxK3TI/cKvpvzaw4iRGSNxjEp+KUAVbl6OWKh3cw3&#10;etSxFymEQ4EKhhinQsrQDmQxbN1EnLjOeYsxQd9L7XFO4dbIfZa9SYsjp4YBJzoN1P7Ud6tANvV5&#10;zmvjM/e1767m83LryCm1WS8f7yAiLfFf/HRftILDLs1PZ9IRkO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AZH0sAAAADcAAAADwAAAAAAAAAAAAAAAACYAgAAZHJzL2Rvd25y&#10;ZXYueG1sUEsFBgAAAAAEAAQA9QAAAIUDAAAAAA==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processo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seletivo</w:t>
                        </w:r>
                        <w:proofErr w:type="spellEnd"/>
                      </w:p>
                    </w:txbxContent>
                  </v:textbox>
                </v:rect>
                <v:oval id="Oval 309" o:spid="_x0000_s1332" style="position:absolute;left:15011;top:38804;width:18078;height:5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BJMcQA&#10;AADcAAAADwAAAGRycy9kb3ducmV2LnhtbESPT2sCMRTE74LfIbyCN82ulVK2RilCQejBP+2hx+fm&#10;uRu6eUk3UeO3N4LQ4zAzv2Hmy2Q7caY+GMcKykkBgrh22nCj4PvrY/wKIkRkjZ1jUnClAMvFcDDH&#10;SrsL7+i8j43IEA4VKmhj9JWUoW7JYpg4T5y9o+stxiz7RuoeLxluOzktihdp0XBeaNHTqqX6d3+y&#10;CrzfzmYpbUyYpuOf+eTD7vpzUGr0lN7fQERK8T/8aK+1gueyhPuZfAT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QSTHEAAAA3AAAAA8AAAAAAAAAAAAAAAAAmAIAAGRycy9k&#10;b3ducmV2LnhtbFBLBQYAAAAABAAEAPUAAACJAwAAAAA=&#10;" fillcolor="#ffc" strokecolor="#903" strokeweight="0"/>
                <v:rect id="Rectangle 310" o:spid="_x0000_s1333" style="position:absolute;left:19411;top:39592;width:8827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5h8PsEA&#10;AADcAAAADwAAAGRycy9kb3ducmV2LnhtbESP3YrCMBSE7xd8h3AE79bUCot0jbIsCCreWH2AQ3P6&#10;wyYnJYm2vr0RhL0cZuYbZr0drRF38qFzrGAxz0AQV0533Ci4XnafKxAhIms0jknBgwJsN5OPNRba&#10;DXymexkbkSAcClTQxtgXUoaqJYth7nri5NXOW4xJ+kZqj0OCWyPzLPuSFjtOCy329NtS9VferAJ5&#10;KXfDqjQ+c8e8PpnD/lyTU2o2HX++QUQa43/43d5rBctFDq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+YfD7BAAAA3AAAAA8AAAAAAAAAAAAAAAAAmAIAAGRycy9kb3du&#10;cmV2LnhtbFBLBQYAAAAABAAEAPUAAACGAwAAAAA=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Reservar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vaga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11" o:spid="_x0000_s1334" style="position:absolute;left:18154;top:40849;width:1142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TZpcIA&#10;AADcAAAADwAAAGRycy9kb3ducmV2LnhtbESP3YrCMBSE74V9h3AE72yqwiJdoyyCoOKNdR/g0Jz+&#10;sMlJSbK2vr0RhL0cZuYbZrMbrRF38qFzrGCR5SCIK6c7bhT83A7zNYgQkTUax6TgQQF224/JBgvt&#10;Br7SvYyNSBAOBSpoY+wLKUPVksWQuZ44ebXzFmOSvpHa45Dg1shlnn9Kix2nhRZ72rdU/ZZ/VoG8&#10;lYdhXRqfu/OyvpjT8VqTU2o2Hb+/QEQa43/43T5qBavFCl5n0hGQ2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1NmlwgAAANwAAAAPAAAAAAAAAAAAAAAAAJgCAABkcnMvZG93&#10;bnJldi54bWxQSwUGAAAAAAQABAD1AAAAhwMAAAAA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candidato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2" o:spid="_x0000_s1335" style="position:absolute;left:22085;top:42113;width:398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1B0cIA&#10;AADcAAAADwAAAGRycy9kb3ducmV2LnhtbESPzYoCMRCE74LvEFrwphl/WGQ0igiCu3hx9AGaSc8P&#10;Jp0hic7s228WFvZYVNVX1O4wWCPe5EPrWMFinoEgLp1uuVbwuJ9nGxAhIms0jknBNwU47MejHeba&#10;9XyjdxFrkSAcclTQxNjlUoayIYth7jri5FXOW4xJ+lpqj32CWyOXWfYhLbacFhrs6NRQ+SxeVoG8&#10;F+d+Uxifua9ldTWfl1tFTqnpZDhuQUQa4n/4r33RClaLNfyeSUdA7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PUHRwgAAANwAAAAPAAAAAAAAAAAAAAAAAJgCAABkcnMvZG93&#10;bnJldi54bWxQSwUGAAAAAAQABAD1AAAAhwMAAAAA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seletivo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13" o:spid="_x0000_s1336" style="position:absolute;left:37255;top:34397;width:8014;height:9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UFncMA&#10;AADcAAAADwAAAGRycy9kb3ducmV2LnhtbESP3WoCMRSE7wXfIRyhN6JZK2rZGkUFwZsiXX2A083p&#10;/uZkSaKub98UCr0cZuYbZr3tTSvu5HxlWcFsmoAgzq2uuFBwvRwnbyB8QNbYWiYFT/Kw3QwHa0y1&#10;ffAn3bNQiAhhn6KCMoQuldLnJRn0U9sRR+/bOoMhSldI7fAR4aaVr0mylAYrjgsldnQoKW+ym1Gw&#10;a6QfNzn5+uO2OtdL62rcfyn1Mup37yAC9eE//Nc+aQXz2QJ+z8Qj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MUFncMAAADcAAAADwAAAAAAAAAAAAAAAACYAgAAZHJzL2Rv&#10;d25yZXYueG1sUEsFBgAAAAAEAAQA9QAAAIgDAAAAAA==&#10;" fillcolor="#ffc" strokecolor="#903" strokeweight="0"/>
                <v:rect id="Rectangle 314" o:spid="_x0000_s1337" style="position:absolute;left:37255;top:35261;width:20117;height:11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eb6sQA&#10;AADcAAAADwAAAGRycy9kb3ducmV2LnhtbESPzWrDMBCE74W+g9hCLyWR04AbnMgmDQRyKaVOH2Bj&#10;bf2rlZGUxHn7KlDocZiZb5hNMZlBXMj51rKCxTwBQVxZ3XKt4Pu4n61A+ICscbBMCm7kocgfHzaY&#10;aXvlL7qUoRYRwj5DBU0IYyalrxoy6Od2JI7ej3UGQ5SultrhNcLNIF+TJJUGW44LDY60a6jqy7NR&#10;sO2lf+kr8t3H+e2zS63r8P2k1PPTtF2DCDSF//Bf+6AVLBcp3M/EIy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Xm+rEAAAA3AAAAA8AAAAAAAAAAAAAAAAAmAIAAGRycy9k&#10;b3ducmV2LnhtbFBLBQYAAAAABAAEAPUAAACJAwAAAAA=&#10;" fillcolor="#ffc" strokecolor="#903" strokeweight="0"/>
                <v:rect id="Rectangle 315" o:spid="_x0000_s1338" style="position:absolute;left:39535;top:36283;width:1313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/fpsIA&#10;AADcAAAADwAAAGRycy9kb3ducmV2LnhtbESPzYoCMRCE74LvEFrwphkVXBmNIoLgLl4cfYBm0vOD&#10;SWdIojP79puFhT0WVfUVtTsM1og3+dA6VrCYZyCIS6dbrhU87ufZBkSIyBqNY1LwTQEO+/Foh7l2&#10;Pd/oXcRaJAiHHBU0MXa5lKFsyGKYu444eZXzFmOSvpbaY5/g1shllq2lxZbTQoMdnRoqn8XLKpD3&#10;4txvCuMz97WsrubzcqvIKTWdDMctiEhD/A//tS9awWrxAb9n0hG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79+mwgAAANwAAAAPAAAAAAAAAAAAAAAAAJgCAABkcnMvZG93&#10;bnJldi54bWxQSwUGAAAAAAQABAD1AAAAhwMAAAAA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UCS -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Autorização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16" o:spid="_x0000_s1339" style="position:absolute;left:40944;top:37547;width:1258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BL1MAA&#10;AADcAAAADwAAAGRycy9kb3ducmV2LnhtbERPS2rDMBDdF3IHMYHsGjkJFONGNiUQSEs2sXuAwRp/&#10;qDQykhK7t68WgS4f73+sFmvEg3wYHSvYbTMQxK3TI/cKvpvzaw4iRGSNxjEp+KUAVbl6OWKh3cw3&#10;etSxFymEQ4EKhhinQsrQDmQxbN1EnLjOeYsxQd9L7XFO4dbIfZa9SYsjp4YBJzoN1P7Ud6tANvV5&#10;zmvjM/e1767m83LryCm1WS8f7yAiLfFf/HRftILDLq1NZ9IRkO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nBL1MAAAADcAAAADwAAAAAAAAAAAAAAAACYAgAAZHJzL2Rvd25y&#10;ZXYueG1sUEsFBgAAAAAEAAQA9QAAAIUDAAAAAA==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Seletivo</w:t>
                        </w:r>
                        <w:proofErr w:type="spellEnd"/>
                      </w:p>
                    </w:txbxContent>
                  </v:textbox>
                </v:rect>
                <v:oval id="Oval 317" o:spid="_x0000_s1340" style="position:absolute;left:38036;top:40303;width:18396;height:60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ZFN8UA&#10;AADcAAAADwAAAGRycy9kb3ducmV2LnhtbESPzWsCMRTE74L/Q3iF3jTrB9JujSKFgtCDH+2hx+fm&#10;uRu6eUk3qcb/3giCx2FmfsPMl8m24kRdMI4VjIYFCOLKacO1gu+vj8ELiBCRNbaOScGFAiwX/d4c&#10;S+3OvKPTPtYiQziUqKCJ0ZdShqohi2HoPHH2jq6zGLPsaqk7PGe4beW4KGbSouG80KCn94aq3/2/&#10;VeD9djpNaWPCOB3/zCcfdpefg1LPT2n1BiJSio/wvb3WCiajV7idyUd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JkU3xQAAANwAAAAPAAAAAAAAAAAAAAAAAJgCAABkcnMv&#10;ZG93bnJldi54bWxQSwUGAAAAAAQABAD1AAAAigMAAAAA&#10;" fillcolor="#ffc" strokecolor="#903" strokeweight="0"/>
                <v:rect id="Rectangle 318" o:spid="_x0000_s1341" style="position:absolute;left:40944;top:41167;width:1221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qNb74A&#10;AADcAAAADwAAAGRycy9kb3ducmV2LnhtbERPy4rCMBTdC/5DuMLsNLUDItUoIgiOzMbqB1ya2wcm&#10;NyWJtvP3ZjHg8nDe2/1ojXiRD51jBctFBoK4crrjRsH9dpqvQYSIrNE4JgV/FGC/m062WGg38JVe&#10;ZWxECuFQoII2xr6QMlQtWQwL1xMnrnbeYkzQN1J7HFK4NTLPspW02HFqaLGnY0vVo3xaBfJWnoZ1&#10;aXzmLnn9a37O15qcUl+z8bABEWmMH/G/+6wVfOdpfjqTjoDc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5qjW++AAAA3AAAAA8AAAAAAAAAAAAAAAAAmAIAAGRycy9kb3ducmV2&#10;LnhtbFBLBQYAAAAABAAEAPUAAACDAwAAAAA=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Autorização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19" o:spid="_x0000_s1342" style="position:absolute;left:42049;top:42424;width:991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Yo9MEA&#10;AADcAAAADwAAAGRycy9kb3ducmV2LnhtbESP3YrCMBSE7xd8h3AE79bUCot0jbIsCCreWH2AQ3P6&#10;wyYnJYm2vr0RhL0cZuYbZr0drRF38qFzrGAxz0AQV0533Ci4XnafKxAhIms0jknBgwJsN5OPNRba&#10;DXymexkbkSAcClTQxtgXUoaqJYth7nri5NXOW4xJ+kZqj0OCWyPzLPuSFjtOCy329NtS9VferAJ5&#10;KXfDqjQ+c8e8PpnD/lyTU2o2HX++QUQa43/43d5rBct8Aa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EmKPTBAAAA3AAAAA8AAAAAAAAAAAAAAAAAmAIAAGRycy9kb3du&#10;cmV2LnhtbFBLBQYAAAAABAAEAPUAAACGAwAAAAA=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343" style="position:absolute;left:45269;top:43688;width:410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S2g8EA&#10;AADc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Wew++Zd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0toPBAAAA3AAAAA8AAAAAAAAAAAAAAAAAmAIAAGRycy9kb3du&#10;cmV2LnhtbFBLBQYAAAAABAAEAPUAAACGAwAAAAA=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Seletivo</w:t>
                        </w:r>
                        <w:proofErr w:type="spellEnd"/>
                      </w:p>
                    </w:txbxContent>
                  </v:textbox>
                </v:rect>
                <v:line id="Line 321" o:spid="_x0000_s1344" style="position:absolute;visibility:visible;mso-wrap-style:square" from="30099,30619" to="39300,417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/GEsQAAADcAAAADwAAAGRycy9kb3ducmV2LnhtbESP0WqDQBRE3wv9h+UW+tasNSEEk43Y&#10;QEry0hDNB1zcGxXdu+Ju1f59tlDo4zAzZ5hdOptOjDS4xrKC90UEgri0uuFKwa04vm1AOI+ssbNM&#10;Cn7IQbp/ftphou3EVxpzX4kAYZeggtr7PpHSlTUZdAvbEwfvbgeDPsihknrAKcBNJ+MoWkuDDYeF&#10;Gns61FS2+bdRcMidvBRfn9f2bG9H7LFafRSZUq8vc7YF4Wn2/+G/9kkrWMZL+D0TjoDc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n8YSxAAAANwAAAAPAAAAAAAAAAAA&#10;AAAAAKECAABkcnMvZG93bnJldi54bWxQSwUGAAAAAAQABAD5AAAAkgMAAAAA&#10;" strokecolor="#903" strokeweight="33e-5mm">
                  <v:stroke dashstyle="1 1"/>
                </v:line>
                <v:line id="Line 322" o:spid="_x0000_s1345" style="position:absolute;flip:x y;visibility:visible;mso-wrap-style:square" from="39141,41090" to="39300,417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p8V8YAAADcAAAADwAAAGRycy9kb3ducmV2LnhtbESPS4vCQBCE74L/YWhhL4tOdFcj0VH2&#10;objgQXyAeGsybRLM9ITMrMZ/vyMseCyq6itqOm9MKa5Uu8Kygn4vAkGcWl1wpuCwX3bHIJxH1lha&#10;JgV3cjCftVtTTLS98ZauO5+JAGGXoILc+yqR0qU5GXQ9WxEH72xrgz7IOpO6xluAm1IOomgkDRYc&#10;FnKs6Cun9LL7NQriz/UQN9n3674fm8UxtacVyaFSL53mYwLCU+Of4f/2j1bwNniHx5lwBOTs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jafFfGAAAA3AAAAA8AAAAAAAAA&#10;AAAAAAAAoQIAAGRycy9kb3ducmV2LnhtbFBLBQYAAAAABAAEAPkAAACUAwAAAAA=&#10;" strokecolor="#903" strokeweight="33e-5mm"/>
                <v:line id="Line 323" o:spid="_x0000_s1346" style="position:absolute;flip:x y;visibility:visible;mso-wrap-style:square" from="38671,41484" to="39300,417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bZzMYAAADcAAAADwAAAGRycy9kb3ducmV2LnhtbESPT2vCQBTE7wW/w/IEL6IblahEV7G1&#10;0kIP4h8Qb4/sMwlm34bsVuO3dwtCj8PM/IaZLxtTihvVrrCsYNCPQBCnVhecKTgeNr0pCOeRNZaW&#10;ScGDHCwXrbc5JtreeUe3vc9EgLBLUEHufZVI6dKcDLq+rYiDd7G1QR9knUld4z3ATSmHUTSWBgsO&#10;CzlW9JFTet3/GgWT958Yt9m6exhMzOcptecvkrFSnXazmoHw1Pj/8Kv9rRWMhjH8nQlHQC6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eW2czGAAAA3AAAAA8AAAAAAAAA&#10;AAAAAAAAoQIAAGRycy9kb3ducmV2LnhtbFBLBQYAAAAABAAEAPkAAACUAwAAAAA=&#10;" strokecolor="#903" strokeweight="33e-5mm"/>
                <v:rect id="Rectangle 324" o:spid="_x0000_s1347" style="position:absolute;left:31984;top:38804;width:433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+wgMEA&#10;AADcAAAADwAAAGRycy9kb3ducmV2LnhtbESP3YrCMBSE7xd8h3AWvFvTrSBSjbIsCCp7Y/UBDs3p&#10;DyYnJYm2vr1ZELwcZuYbZr0drRF38qFzrOB7loEgrpzuuFFwOe++liBCRNZoHJOCBwXYbiYfayy0&#10;G/hE9zI2IkE4FKigjbEvpAxVSxbDzPXEyaudtxiT9I3UHocEt0bmWbaQFjtOCy329NtSdS1vVoE8&#10;l7thWRqfuWNe/5nD/lSTU2r6Of6sQEQa4zv8au+1gnm+gP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7PsIDBAAAA3AAAAA8AAAAAAAAAAAAAAAAAmAIAAGRycy9kb3du&#10;cmV2LnhtbFBLBQYAAAAABAAEAPUAAACGAwAAAAA=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325" o:spid="_x0000_s1348" style="position:absolute;left:12179;top:8267;width:26803;height:36754;visibility:visible;mso-wrap-style:square;v-text-anchor:top" coordsize="4221,57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VTXsMA&#10;AADcAAAADwAAAGRycy9kb3ducmV2LnhtbESPQUvDQBSE7wX/w/IEb+1LK1iJ3QQVxIqnpoLXR/aZ&#10;BHffLtm1if31riB4HGbmG2ZXz86qE49x8KJhvSpAsbTeDNJpeDs+LW9BxURiyHphDd8coa4uFjsq&#10;jZ/kwKcmdSpDJJakoU8plIix7dlRXPnAkr0PPzpKWY4dmpGmDHcWN0Vxg44GyQs9BX7suf1svpyG&#10;IC/vuLeMflo39vl8nvE1PGh9dTnf34FKPKf/8F97bzRcb7bweyYfAax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VTXsMAAADcAAAADwAAAAAAAAAAAAAAAACYAgAAZHJzL2Rv&#10;d25yZXYueG1sUEsFBgAAAAAEAAQA9QAAAIgDAAAAAA==&#10;" path="m904,l,,,5788r4221,-37e" filled="f" strokecolor="#903" strokeweight="33e-5mm">
                  <v:stroke dashstyle="1 1"/>
                  <v:path arrowok="t" o:connecttype="custom" o:connectlocs="574040,0;0,0;0,3675380;2680335,3651885" o:connectangles="0,0,0,0"/>
                </v:shape>
                <v:line id="Line 326" o:spid="_x0000_s1349" style="position:absolute;flip:x y;visibility:visible;mso-wrap-style:square" from="38354,44475" to="38982,44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Zd2UsIAAADcAAAADwAAAGRycy9kb3ducmV2LnhtbERPy4rCMBTdD/gP4QpuRFMdfFCNMqMj&#10;Ci7EB4i7S3Nti81NaaLWvzcLYZaH857Oa1OIB1Uut6yg141AECdW55wqOB1XnTEI55E1FpZJwYsc&#10;zGeNrynG2j55T4+DT0UIYRejgsz7MpbSJRkZdF1bEgfuaiuDPsAqlbrCZwg3hexH0VAazDk0ZFjS&#10;IqPkdrgbBaPf7QB36bJ97I3M3zmxlzXJgVKtZv0zAeGp9v/ij3ujFXz3w9pwJhwBOX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Zd2UsIAAADcAAAADwAAAAAAAAAAAAAA&#10;AAChAgAAZHJzL2Rvd25yZXYueG1sUEsFBgAAAAAEAAQA+QAAAJADAAAAAA==&#10;" strokecolor="#903" strokeweight="33e-5mm"/>
                <v:line id="Line 327" o:spid="_x0000_s1350" style="position:absolute;flip:x;visibility:visible;mso-wrap-style:square" from="38354,44786" to="38982,45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Bzg2sYAAADcAAAADwAAAGRycy9kb3ducmV2LnhtbESP0WrCQBRE3wv+w3KFvtVNU6ltdBUb&#10;ECp90egHXLO3STB7N+xuY+rXu0Khj8PMnGEWq8G0oifnG8sKnicJCOLS6oYrBcfD5ukNhA/IGlvL&#10;pOCXPKyWo4cFZtpeeE99ESoRIewzVFCH0GVS+rImg35iO+LofVtnMETpKqkdXiLctDJNkldpsOG4&#10;UGNHeU3lufgxCq75bn3alPk5uR4/XDrtXfO1nSn1OB7WcxCBhvAf/mt/agUv6Tvcz8QjIJ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Ac4NrGAAAA3AAAAA8AAAAAAAAA&#10;AAAAAAAAoQIAAGRycy9kb3ducmV2LnhtbFBLBQYAAAAABAAEAPkAAACUAwAAAAA=&#10;" strokecolor="#903" strokeweight="33e-5mm"/>
                <v:rect id="Rectangle 328" o:spid="_x0000_s1351" style="position:absolute;left:7702;top:37547;width:433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MbssAA&#10;AADcAAAADwAAAGRycy9kb3ducmV2LnhtbERPS2rDMBDdF3IHMYHsGrkJFONaDqUQSEI2sXuAwRp/&#10;qDQykhK7t68WgS4f718eFmvEg3wYHSt422YgiFunR+4VfDfH1xxEiMgajWNS8EsBDtXqpcRCu5lv&#10;9KhjL1IIhwIVDDFOhZShHchi2LqJOHGd8xZjgr6X2uOcwq2Ruyx7lxZHTg0DTvQ1UPtT360C2dTH&#10;Oa+Nz9xl113N+XTryCm1WS+fHyAiLfFf/HSftIL9Ps1PZ9IRkN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7MbssAAAADcAAAADwAAAAAAAAAAAAAAAACYAgAAZHJzL2Rvd25y&#10;ZXYueG1sUEsFBgAAAAAEAAQA9QAAAIUDAAAAAA==&#10;" filled="f" stroked="f">
                  <v:textbox style="mso-fit-shape-to-text:t" inset="0,0,0,0">
                    <w:txbxContent>
                      <w:p w:rsidR="00D36954" w:rsidRDefault="00D3695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15F9F" w:rsidRDefault="00915F9F" w:rsidP="00915F9F">
      <w:pPr>
        <w:widowControl w:val="0"/>
        <w:jc w:val="center"/>
        <w:rPr>
          <w:rFonts w:cs="Arial"/>
        </w:rPr>
      </w:pPr>
    </w:p>
    <w:p w:rsidR="00915F9F" w:rsidRDefault="00915F9F" w:rsidP="00915F9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6030891"/>
      <w:r>
        <w:lastRenderedPageBreak/>
        <w:t>Casos de Uso</w:t>
      </w:r>
      <w:bookmarkEnd w:id="8"/>
    </w:p>
    <w:p w:rsidR="00915F9F" w:rsidRDefault="00915F9F" w:rsidP="00915F9F">
      <w:pPr>
        <w:pStyle w:val="Ttulo2"/>
      </w:pPr>
      <w:r>
        <w:rPr>
          <w:vanish/>
        </w:rPr>
        <w:t xml:space="preserve">UCS167 </w:t>
      </w:r>
      <w:bookmarkStart w:id="9" w:name="_Toc76030892"/>
      <w:r>
        <w:t>Registrar Posse</w:t>
      </w:r>
      <w:bookmarkEnd w:id="9"/>
      <w:r>
        <w:t> </w:t>
      </w: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10" w:name="_Toc76030893"/>
      <w:r>
        <w:t>Fluxo Básico – Por Candidato</w:t>
      </w:r>
      <w:bookmarkEnd w:id="10"/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O ator solicita a funcionalidade “Registrar Posse” e escolhe </w:t>
      </w:r>
      <w:proofErr w:type="gramStart"/>
      <w:r>
        <w:t>a opção “Novo”</w:t>
      </w:r>
      <w:proofErr w:type="gramEnd"/>
      <w:r>
        <w:t>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apresenta o formulário para preenchimento das informações da Posse.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informa o “Edital de Concurso”, o número de inscrição do Candidato de Concurso e seleciona a opção prosseguir.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executa as regras de negócios: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 – RN01: Verificar Edital de Concurso está cadastrado.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 – RN02: Verificar inscrição candidato não pertence ao edital.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apresenta as informações do item de edital do candidato.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O sistema apresenta as informações de posse para o ator escolher. 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O ator escolhe a opção tomou a posse e seleciona a opção avançar. 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&lt;continuar&gt;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</w:p>
    <w:p w:rsidR="00915F9F" w:rsidRDefault="00915F9F" w:rsidP="00915F9F">
      <w:pPr>
        <w:pStyle w:val="Ttulo4"/>
        <w:keepNext w:val="0"/>
        <w:widowControl w:val="0"/>
        <w:tabs>
          <w:tab w:val="left" w:pos="1800"/>
          <w:tab w:val="left" w:pos="1980"/>
          <w:tab w:val="left" w:pos="2160"/>
        </w:tabs>
        <w:spacing w:line="240" w:lineRule="auto"/>
        <w:ind w:left="1980" w:hanging="900"/>
      </w:pPr>
      <w:r>
        <w:t>O sistema valida as informações com as regras de negócios RN01 e RN02 definidas no item “Regras de Negócios”.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exibe as informações do Candidato de Concurso e as informações do “Item de Edital Concurso” do Candidato e Edital informados.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determina a data de registro, a data do exercício, define o resultado da posse e submete a operação.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valida as informações conforme as regras de negócios RN01, RN03, RN04, RN05, RN06 RN12, e RN07 e RN14, definidas no item “Regras de Negócios”.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executa o caso de uso “Verificar Regras de Acumulação de Vínculo”, que neste caso, deverá ser verificado “acumulação de cargos permitidos”, “limite de carga horária no Estado” e “limite de vínculos no Estado”.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identifica que o resultado definido é diferente de “</w:t>
      </w:r>
      <w:r>
        <w:rPr>
          <w:u w:val="single"/>
        </w:rPr>
        <w:t>Tomou posse</w:t>
      </w:r>
      <w:r>
        <w:t>”, então executa o caso de uso UCS 221 – Cancelar reserva de vaga de candidato do processo seletivo.</w:t>
      </w:r>
    </w:p>
    <w:p w:rsidR="00707CD0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inclui o registro de Posse e “Posse Candidato” conforme as informações fornecidas e a identificação de sua “Chamada de Edital”, obtida por meio da consulta ao conceito “Chamada de Edital” do Candidato com opção chamada igual “escolheu a vaga”</w:t>
      </w:r>
      <w:r w:rsidR="00707CD0">
        <w:t>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 </w:t>
      </w:r>
      <w:r w:rsidR="00707CD0">
        <w:t xml:space="preserve">O sistema valida a regra de negócios RN14 </w:t>
      </w:r>
      <w:r w:rsidR="00707CD0">
        <w:t>defini</w:t>
      </w:r>
      <w:r w:rsidR="00707CD0">
        <w:t>da</w:t>
      </w:r>
      <w:r w:rsidR="00707CD0">
        <w:t xml:space="preserve"> no </w:t>
      </w:r>
      <w:r w:rsidR="006E3B30">
        <w:lastRenderedPageBreak/>
        <w:t xml:space="preserve">item “Regras de Negócios” e </w:t>
      </w:r>
      <w:r>
        <w:t>exibe a mensagem MSG005</w:t>
      </w:r>
      <w:r w:rsidR="006E3B30">
        <w:t>0</w:t>
      </w:r>
      <w:r>
        <w:t xml:space="preserve"> ("</w:t>
      </w:r>
      <w:r w:rsidR="006E3B30">
        <w:t>Inclusão</w:t>
      </w:r>
      <w:r>
        <w:t xml:space="preserve"> efetuada com sucesso!").</w:t>
      </w: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11" w:name="_Toc76030894"/>
      <w:r>
        <w:t xml:space="preserve">Fluxo Alternativo - Todos </w:t>
      </w:r>
      <w:r w:rsidR="00631F41">
        <w:t xml:space="preserve">os </w:t>
      </w:r>
      <w:r>
        <w:t>Candidatos prepa</w:t>
      </w:r>
      <w:r w:rsidR="006E3B30">
        <w:t>ra</w:t>
      </w:r>
      <w:r>
        <w:t>dos para a Posse</w:t>
      </w:r>
      <w:bookmarkEnd w:id="11"/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informa o “Edital de Concurso”, escolhe a opção igual “envolver todos os candidatos preparados para posse”, define a data de registro, a data do exercício, escolhe o resultado da Posse e submete a operação.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recupera todos os candidatos que atenderem as seguintes situações: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Estão presentes em “Chamada de Edital” finalizada e com opção de chamada igual “Escolheu a vaga”</w:t>
      </w:r>
      <w:proofErr w:type="gramStart"/>
      <w:r>
        <w:t xml:space="preserve">  </w:t>
      </w:r>
      <w:proofErr w:type="gramEnd"/>
      <w:r>
        <w:t>para o Edital de Concurso informado, observando as Fases de Concurso, quando existirem para o Carreira/Órgão (Perícia Médica deve estar com resultado igual apto; Nomeado)  e;</w:t>
      </w:r>
    </w:p>
    <w:p w:rsidR="00915F9F" w:rsidRDefault="00915F9F" w:rsidP="00915F9F">
      <w:pPr>
        <w:pStyle w:val="Ttulo4"/>
        <w:keepNext w:val="0"/>
        <w:widowControl w:val="0"/>
        <w:tabs>
          <w:tab w:val="left" w:pos="1800"/>
          <w:tab w:val="left" w:pos="1980"/>
          <w:tab w:val="left" w:pos="2160"/>
        </w:tabs>
        <w:spacing w:line="240" w:lineRule="auto"/>
        <w:ind w:left="1980" w:hanging="900"/>
        <w:rPr>
          <w:highlight w:val="lightGray"/>
        </w:rPr>
      </w:pPr>
      <w:r>
        <w:rPr>
          <w:highlight w:val="lightGray"/>
        </w:rPr>
        <w:t xml:space="preserve">Caso o tipo de usuário </w:t>
      </w:r>
      <w:r>
        <w:rPr>
          <w:b/>
          <w:bCs w:val="0"/>
          <w:highlight w:val="lightGray"/>
        </w:rPr>
        <w:t xml:space="preserve">não </w:t>
      </w:r>
      <w:r>
        <w:rPr>
          <w:highlight w:val="lightGray"/>
        </w:rPr>
        <w:t xml:space="preserve">seja Central, considerar somente os Candidatos que possuem os Itens de Edital de Concurso com os Órgãos que o ator (usuário) possui Autorização de Acesso. </w:t>
      </w:r>
      <w:r>
        <w:rPr>
          <w:szCs w:val="20"/>
          <w:highlight w:val="lightGray"/>
        </w:rPr>
        <w:t xml:space="preserve">Executar o </w:t>
      </w:r>
      <w:r>
        <w:rPr>
          <w:highlight w:val="lightGray"/>
        </w:rPr>
        <w:t>caso de uso “Consultar Órgão Autorização Acesso Usuário”, passando a identificação do usuário (</w:t>
      </w:r>
      <w:proofErr w:type="gramStart"/>
      <w:r>
        <w:rPr>
          <w:highlight w:val="lightGray"/>
          <w:u w:val="single"/>
        </w:rPr>
        <w:t>Órgão autorizados</w:t>
      </w:r>
      <w:proofErr w:type="gramEnd"/>
      <w:r>
        <w:rPr>
          <w:highlight w:val="lightGray"/>
        </w:rPr>
        <w:t>).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Para cada Candidato, executar as regras de negócios RN03, RN04, RN08, RN12 e RN09 definidas no item “Regras de Negócios” e considera</w:t>
      </w:r>
      <w:r>
        <w:noBreakHyphen/>
        <w:t>lo somente se não houver erro;</w:t>
      </w:r>
    </w:p>
    <w:p w:rsidR="006E3B30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O sistema inclui o registro de Posse e </w:t>
      </w:r>
      <w:proofErr w:type="gramStart"/>
      <w:r>
        <w:t>os registro(s)</w:t>
      </w:r>
      <w:proofErr w:type="gramEnd"/>
      <w:r>
        <w:t xml:space="preserve"> “Posse Candidato” para os candidatos identificados</w:t>
      </w:r>
      <w:r w:rsidR="006E3B30">
        <w:t>.</w:t>
      </w:r>
    </w:p>
    <w:p w:rsidR="00915F9F" w:rsidRDefault="006E3B30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valida a regra de negócios RN14 definida</w:t>
      </w:r>
      <w:r>
        <w:t xml:space="preserve"> no item “Regras de Negócios”</w:t>
      </w:r>
      <w:r w:rsidR="00915F9F">
        <w:t xml:space="preserve"> e exibe a mensagem MSG0050 ("Inclusão efetuada com sucesso!").</w:t>
      </w: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12" w:name="_Toc76030895"/>
      <w:r>
        <w:t>Fluxo Alternativo - Pesquisar Edital de Concurso</w:t>
      </w:r>
      <w:bookmarkEnd w:id="12"/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solicita a pesquisa de Edital de Concurso.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executa o caso de uso “Pesquisa Auxiliar de Edital de Concurso”.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apresenta o Edital de Concurso pesquisado.</w:t>
      </w: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13" w:name="_Toc76030896"/>
      <w:r>
        <w:t>Fluxo Alternativo - Pesquisa Auxiliar de Candidatos</w:t>
      </w:r>
      <w:bookmarkEnd w:id="13"/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solicita a pesquisa de “Candidatos de Concurso”, após informa um Edital de Concurso.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executa o caso de uso “Pesquisa Auxiliar de Candidatos”.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apresenta o Candidato pesquisado.</w:t>
      </w:r>
    </w:p>
    <w:p w:rsidR="00631F41" w:rsidRDefault="00915F9F" w:rsidP="00631F41">
      <w:pPr>
        <w:pStyle w:val="Ttulo2"/>
        <w:numPr>
          <w:ilvl w:val="0"/>
          <w:numId w:val="0"/>
        </w:numPr>
        <w:ind w:left="360"/>
      </w:pPr>
      <w:r>
        <w:rPr>
          <w:vanish/>
        </w:rPr>
        <w:t xml:space="preserve">UCS798 </w:t>
      </w:r>
      <w:bookmarkStart w:id="14" w:name="_Toc76030897"/>
    </w:p>
    <w:p w:rsidR="00631F41" w:rsidRDefault="00631F41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915F9F" w:rsidRDefault="00915F9F" w:rsidP="00915F9F">
      <w:pPr>
        <w:pStyle w:val="Ttulo2"/>
      </w:pPr>
      <w:r>
        <w:lastRenderedPageBreak/>
        <w:t>Alterar Posse</w:t>
      </w:r>
      <w:bookmarkEnd w:id="14"/>
      <w:r>
        <w:t> </w:t>
      </w: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15" w:name="_Toc76030898"/>
      <w:r>
        <w:t>Fluxo Básico</w:t>
      </w:r>
      <w:bookmarkEnd w:id="15"/>
      <w:r>
        <w:t xml:space="preserve"> 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identifica uma Posse após executar o caso de uso “Listar Posse” e seleciona a opção alterar informações principais.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apresenta as informações do Candidato e do Item de Edital de Concurso do candidato da posse.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executa a regra de negócio RN12 definida no item “Regras de Negócios”.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altera as informações desejadas e submete a operação.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identifica que o resultado foi alterado de “</w:t>
      </w:r>
      <w:r>
        <w:rPr>
          <w:u w:val="single"/>
        </w:rPr>
        <w:t>Tomou posse</w:t>
      </w:r>
      <w:r>
        <w:t xml:space="preserve">” para </w:t>
      </w:r>
      <w:r>
        <w:rPr>
          <w:b/>
          <w:bCs w:val="0"/>
        </w:rPr>
        <w:t>outro valor</w:t>
      </w:r>
      <w:r>
        <w:t>, então executa o caso de uso “UCS 221 – Cancelar reserva de vaga de candidato do processo seletivo”.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O sistema identifica que o resultado foi alterado </w:t>
      </w:r>
      <w:r>
        <w:rPr>
          <w:b/>
          <w:bCs w:val="0"/>
        </w:rPr>
        <w:t xml:space="preserve">para </w:t>
      </w:r>
      <w:r>
        <w:t>“</w:t>
      </w:r>
      <w:r>
        <w:rPr>
          <w:u w:val="single"/>
        </w:rPr>
        <w:t>Tomou posse</w:t>
      </w:r>
      <w:r>
        <w:t>”, então executa o caso de uso “UCS 222 - Reservar vaga de candidato do processo seletivo”.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O sistema identifica que o ator alterou a data de registro, então executa </w:t>
      </w:r>
      <w:proofErr w:type="gramStart"/>
      <w:r>
        <w:t>a regra de negócio RN14 descritas no item</w:t>
      </w:r>
      <w:proofErr w:type="gramEnd"/>
      <w:r>
        <w:t xml:space="preserve"> “Anexos – Regras de Negócios”.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altera o registro de Posse do candidato</w:t>
      </w:r>
      <w:r w:rsidR="00F935AB">
        <w:t xml:space="preserve">, </w:t>
      </w:r>
      <w:r w:rsidR="006E3B30">
        <w:t xml:space="preserve">valida a regra de negócios RN15 </w:t>
      </w:r>
      <w:r w:rsidR="006E3B30">
        <w:t>defini</w:t>
      </w:r>
      <w:r w:rsidR="00631F41">
        <w:t>da no item “Regras de Negócios” e</w:t>
      </w:r>
      <w:r w:rsidR="006E3B30">
        <w:t xml:space="preserve"> exibe a</w:t>
      </w:r>
      <w:r>
        <w:t xml:space="preserve"> MSG0051 ("Alteração efetuada com sucesso!").</w:t>
      </w: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16" w:name="_Toc76030899"/>
      <w:r>
        <w:t xml:space="preserve">Fluxo Alternativo – Aplicar </w:t>
      </w:r>
      <w:r w:rsidR="00631F41">
        <w:t xml:space="preserve">a </w:t>
      </w:r>
      <w:r>
        <w:t>Todos Mesma Data Registro</w:t>
      </w:r>
      <w:bookmarkEnd w:id="16"/>
      <w:r>
        <w:t xml:space="preserve"> 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Após o preenchimento do formulário de alteração da Posse o ator seleciona a opção “Aplicar alteração a todos os candidatos com a mesma data de registro original”, altera as informações desejadas e submete a operação.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executar a regra de negócio RN12 definida no item “Regras de Negócios”.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O sistema identifica todos os registros de Posse que possuam a “data de registro” igual </w:t>
      </w:r>
      <w:proofErr w:type="gramStart"/>
      <w:r>
        <w:t>à</w:t>
      </w:r>
      <w:proofErr w:type="gramEnd"/>
      <w:r>
        <w:t xml:space="preserve"> “data de registro” da Posse referência (a que está no banco de dados, não a que o usuário informou, pois pode estar diferente) e;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identifica que o resultado foi alterado de “</w:t>
      </w:r>
      <w:r>
        <w:rPr>
          <w:u w:val="single"/>
        </w:rPr>
        <w:t>Tomou posse</w:t>
      </w:r>
      <w:r>
        <w:t xml:space="preserve">” para </w:t>
      </w:r>
      <w:r>
        <w:rPr>
          <w:b/>
          <w:bCs w:val="0"/>
        </w:rPr>
        <w:t xml:space="preserve">outro valor, </w:t>
      </w:r>
      <w:r>
        <w:t>então executa o caso de uso “UCS 221 – Cancelar reserva de vaga de candidato do processo seletivo”.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O sistema, para cada registro, quando identificado que o resultado foi alterado </w:t>
      </w:r>
      <w:r>
        <w:rPr>
          <w:b/>
          <w:bCs w:val="0"/>
        </w:rPr>
        <w:t xml:space="preserve">para </w:t>
      </w:r>
      <w:r>
        <w:t>“</w:t>
      </w:r>
      <w:r>
        <w:rPr>
          <w:u w:val="single"/>
        </w:rPr>
        <w:t>Tomou posse</w:t>
      </w:r>
      <w:r>
        <w:t>”, executa o caso de uso “UCS 222 - Reservar vaga de candidato do processo seletivo”.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lastRenderedPageBreak/>
        <w:t>O sistema atualiza todos os registros identificados no passo anterior com as novas informações recebidas, inclusive o próprio registro</w:t>
      </w:r>
      <w:r w:rsidR="00F935AB">
        <w:t>, valida a regra de negócios RN16, definida no item regras de negócio</w:t>
      </w:r>
      <w:r w:rsidR="0041095D">
        <w:t>,</w:t>
      </w:r>
      <w:r w:rsidR="00F935AB">
        <w:t xml:space="preserve"> </w:t>
      </w:r>
      <w:r>
        <w:t xml:space="preserve">e exibe a mensagem MSG0051 ("Alteração efetuada com sucesso!"). </w:t>
      </w:r>
    </w:p>
    <w:p w:rsidR="00915F9F" w:rsidRDefault="00915F9F" w:rsidP="00915F9F">
      <w:pPr>
        <w:pStyle w:val="Ttulo2"/>
      </w:pPr>
      <w:r>
        <w:rPr>
          <w:vanish/>
        </w:rPr>
        <w:t xml:space="preserve">UCS799 </w:t>
      </w:r>
      <w:bookmarkStart w:id="17" w:name="_Toc76030900"/>
      <w:r>
        <w:t>Anular Posse</w:t>
      </w:r>
      <w:bookmarkEnd w:id="17"/>
      <w:r>
        <w:t> </w:t>
      </w: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18" w:name="_Toc76030901"/>
      <w:r>
        <w:t>Fluxo Básico</w:t>
      </w:r>
      <w:bookmarkEnd w:id="18"/>
      <w:r>
        <w:t xml:space="preserve"> 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identifica uma Posse de candidato após executar o caso de uso “Listar Posse” e seleciona a opção anular.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valida as informações com a regra de negócio RN08 e RN13 definidas no item “Regras de Negócios”.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O sistema identifica que o resultado da Posse é igual a “Tomou Posse”, então cancela a vaga reservada através da execução do caso de uso “UCS 221 – Cancelar reserva de vaga de candidato do processo seletivo”, </w:t>
      </w:r>
      <w:proofErr w:type="gramStart"/>
      <w:r>
        <w:t>passando</w:t>
      </w:r>
      <w:proofErr w:type="gramEnd"/>
      <w:r>
        <w:t xml:space="preserve"> 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anula o registro de Posse identificado</w:t>
      </w:r>
      <w:r w:rsidR="00F935AB">
        <w:t>, valida</w:t>
      </w:r>
      <w:r>
        <w:t xml:space="preserve"> </w:t>
      </w:r>
      <w:r w:rsidR="0041095D">
        <w:t xml:space="preserve">a regra de negócio RN17, definida no item regras de negócio, </w:t>
      </w:r>
      <w:r>
        <w:t>e exibe a mensagem MSG0051 ("Alteração efetuada com sucesso!").</w:t>
      </w:r>
    </w:p>
    <w:p w:rsidR="00915F9F" w:rsidRDefault="00915F9F" w:rsidP="00915F9F">
      <w:pPr>
        <w:pStyle w:val="Recuodecorpodetexto"/>
      </w:pPr>
    </w:p>
    <w:p w:rsidR="00915F9F" w:rsidRDefault="00915F9F" w:rsidP="00915F9F">
      <w:pPr>
        <w:pStyle w:val="Ttulo2"/>
      </w:pPr>
      <w:r>
        <w:rPr>
          <w:vanish/>
        </w:rPr>
        <w:t xml:space="preserve">UCS168 </w:t>
      </w:r>
      <w:bookmarkStart w:id="19" w:name="_Toc76030902"/>
      <w:r>
        <w:t>Listar Registro de Posse</w:t>
      </w:r>
      <w:bookmarkEnd w:id="19"/>
      <w:r>
        <w:t> </w:t>
      </w: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20" w:name="_Toc76030903"/>
      <w:r>
        <w:t>Fluxo Básico – Item de Edital</w:t>
      </w:r>
      <w:bookmarkEnd w:id="20"/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solicita a funcionalidade “Registrar Posse”.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O sistema exibe os filtros de pesquisa. 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informa o número, ano do Edital de Concurso, “Item de Edital” e submete a operação.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  <w:rPr>
          <w:highlight w:val="lightGray"/>
        </w:rPr>
      </w:pPr>
      <w:r>
        <w:rPr>
          <w:highlight w:val="lightGray"/>
        </w:rPr>
        <w:t xml:space="preserve">O sistema executa o caso de uso “Verificar Autorização de Acesso do Processo Seletivo”, passando a identificação do Órgão da Autorização de Acesso, a identificação do Item de Edital e a identificação do Usuário, caso o tipo de usuário </w:t>
      </w:r>
      <w:r>
        <w:rPr>
          <w:b/>
          <w:bCs w:val="0"/>
          <w:highlight w:val="lightGray"/>
        </w:rPr>
        <w:t xml:space="preserve">não </w:t>
      </w:r>
      <w:r>
        <w:rPr>
          <w:highlight w:val="lightGray"/>
        </w:rPr>
        <w:t>seja Central.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O sistema apresenta uma lista de registros de Posse, onde os Candidatos possuem o “Edital de Concurso” e “Item de </w:t>
      </w:r>
      <w:proofErr w:type="gramStart"/>
      <w:r>
        <w:t>Edital de Concurso” informados</w:t>
      </w:r>
      <w:proofErr w:type="gramEnd"/>
      <w:r>
        <w:t>.</w:t>
      </w: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21" w:name="_Toc76030904"/>
      <w:r>
        <w:t>Fluxo Alternativo</w:t>
      </w:r>
      <w:proofErr w:type="gramStart"/>
      <w:r>
        <w:t xml:space="preserve">  </w:t>
      </w:r>
      <w:proofErr w:type="gramEnd"/>
      <w:r>
        <w:t>– Inscrição de Candidato</w:t>
      </w:r>
      <w:bookmarkEnd w:id="21"/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solicita a funcionalidade “Registrar Posse”.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O sistema exibe os filtros de pesquisa. 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informa o número, ano do edital, informa o número de inscrição de Candidato e submete a operação.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rPr>
          <w:highlight w:val="lightGray"/>
        </w:rPr>
        <w:t xml:space="preserve">O sistema executa o caso de uso “Verificar Autorização de </w:t>
      </w:r>
      <w:r>
        <w:rPr>
          <w:highlight w:val="lightGray"/>
        </w:rPr>
        <w:lastRenderedPageBreak/>
        <w:t xml:space="preserve">Acesso do Processo Seletivo”, passando a identificação do Órgão da Autorização de Acesso, a identificação do Item de Edital do Candidato de Concurso e a identificação do Usuário, caso o tipo de usuário </w:t>
      </w:r>
      <w:r>
        <w:rPr>
          <w:b/>
          <w:bCs w:val="0"/>
          <w:highlight w:val="lightGray"/>
        </w:rPr>
        <w:t>não</w:t>
      </w:r>
      <w:r>
        <w:rPr>
          <w:highlight w:val="lightGray"/>
        </w:rPr>
        <w:t xml:space="preserve"> seja Central. </w:t>
      </w:r>
      <w:r>
        <w:t xml:space="preserve"> 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apresenta uma lista de registros de Posse para o Candidato que possua o número de inscrição e “</w:t>
      </w:r>
      <w:proofErr w:type="gramStart"/>
      <w:r>
        <w:t>Edital de Concurso” informados</w:t>
      </w:r>
      <w:proofErr w:type="gramEnd"/>
      <w:r>
        <w:t>.</w:t>
      </w: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22" w:name="_Toc76030905"/>
      <w:r>
        <w:t>Fluxo Alternativo</w:t>
      </w:r>
      <w:proofErr w:type="gramStart"/>
      <w:r>
        <w:t xml:space="preserve">  </w:t>
      </w:r>
      <w:proofErr w:type="gramEnd"/>
      <w:r>
        <w:t>– Candidatos que não tomaram posse</w:t>
      </w:r>
      <w:bookmarkEnd w:id="22"/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solicita a funcionalidade “Registrar Posse”.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O sistema exibe os filtros de pesquisa. 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 xml:space="preserve">O ator informa o número, ano do “Edital de Concurso”, determina que </w:t>
      </w:r>
      <w:proofErr w:type="gramStart"/>
      <w:r>
        <w:t>deseja</w:t>
      </w:r>
      <w:proofErr w:type="gramEnd"/>
      <w:r>
        <w:t xml:space="preserve"> listar os candidatos que não tomaram posse após o prazo final e submete a operação.</w:t>
      </w:r>
    </w:p>
    <w:p w:rsidR="00915F9F" w:rsidRDefault="00915F9F" w:rsidP="00915F9F">
      <w:pPr>
        <w:pStyle w:val="Ttulo4"/>
        <w:keepNext w:val="0"/>
        <w:widowControl w:val="0"/>
        <w:tabs>
          <w:tab w:val="left" w:pos="1800"/>
          <w:tab w:val="left" w:pos="1980"/>
          <w:tab w:val="left" w:pos="2160"/>
        </w:tabs>
        <w:spacing w:line="240" w:lineRule="auto"/>
        <w:rPr>
          <w:highlight w:val="lightGray"/>
        </w:rPr>
      </w:pPr>
      <w:r>
        <w:t xml:space="preserve">O sistema apresenta uma lista de Candidatos de Concurso que possuem registros de “Chamada de Edital” com a opção de chamada igual “Escolheu a vaga” e que pertence ao “Edital de Concurso” informado. </w:t>
      </w:r>
      <w:r>
        <w:rPr>
          <w:highlight w:val="lightGray"/>
        </w:rPr>
        <w:t xml:space="preserve">Caso o tipo de usuário </w:t>
      </w:r>
      <w:r>
        <w:rPr>
          <w:b/>
          <w:bCs w:val="0"/>
          <w:highlight w:val="lightGray"/>
        </w:rPr>
        <w:t>não</w:t>
      </w:r>
      <w:r>
        <w:rPr>
          <w:highlight w:val="lightGray"/>
        </w:rPr>
        <w:t xml:space="preserve"> seja Central considerar somente os Itens de Edital nos quais </w:t>
      </w:r>
      <w:proofErr w:type="gramStart"/>
      <w:r>
        <w:rPr>
          <w:highlight w:val="lightGray"/>
        </w:rPr>
        <w:t>os Órgãos pertence</w:t>
      </w:r>
      <w:proofErr w:type="gramEnd"/>
      <w:r>
        <w:rPr>
          <w:highlight w:val="lightGray"/>
        </w:rPr>
        <w:t xml:space="preserve"> aos da Autorização de Acesso do ator (usuário). </w:t>
      </w:r>
      <w:r>
        <w:rPr>
          <w:szCs w:val="20"/>
          <w:highlight w:val="lightGray"/>
        </w:rPr>
        <w:t xml:space="preserve">Executar o </w:t>
      </w:r>
      <w:r>
        <w:rPr>
          <w:highlight w:val="lightGray"/>
        </w:rPr>
        <w:t>caso de uso “Consultar Órgão Autorização Acesso Usuário”, passando a identificação do usuário (</w:t>
      </w:r>
      <w:proofErr w:type="gramStart"/>
      <w:r>
        <w:rPr>
          <w:highlight w:val="lightGray"/>
          <w:u w:val="single"/>
        </w:rPr>
        <w:t>Órgão autorizados</w:t>
      </w:r>
      <w:proofErr w:type="gramEnd"/>
      <w:r>
        <w:rPr>
          <w:highlight w:val="lightGray"/>
        </w:rPr>
        <w:t>).</w:t>
      </w: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23" w:name="_Toc76030906"/>
      <w:r>
        <w:t>Fluxo Alternativo - Pesquisar Edital de Concurso</w:t>
      </w:r>
      <w:bookmarkEnd w:id="23"/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solicita a pesquisa de Edital de Concurso.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executa o caso de uso “Pesquisa Auxiliar de Edital de Concurso”.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apresenta o Edital de Concurso pesquisado.</w:t>
      </w: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24" w:name="_Toc76030907"/>
      <w:r>
        <w:t>Fluxo Alternativo - Pesquisar Item de Edital de Concurso</w:t>
      </w:r>
      <w:bookmarkEnd w:id="24"/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solicita a pesquisa de “Item de Edital de Concurso”, após informa um Edital de Concurso.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executa o caso de uso “Pesquisa Auxiliar de Item de Edital de Concurso”.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apresenta o “Item de Edital de Concurso” pesquisado.</w:t>
      </w: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25" w:name="_Toc76030908"/>
      <w:r>
        <w:t>Fluxo Alternativo - Pesquisa Auxiliar de Candidatos</w:t>
      </w:r>
      <w:bookmarkEnd w:id="25"/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solicita a pesquisa de “Candidatos de Concurso”, após informa um Edital de Concurso.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executa o caso de uso “Pesquisa Auxiliar de Candidatos”.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apresenta o Candidato pesquisado.</w:t>
      </w:r>
    </w:p>
    <w:p w:rsidR="0041095D" w:rsidRDefault="0041095D">
      <w:pPr>
        <w:spacing w:line="240" w:lineRule="auto"/>
        <w:ind w:left="0"/>
        <w:jc w:val="left"/>
        <w:rPr>
          <w:rFonts w:cs="Arial"/>
          <w:b/>
          <w:bCs/>
          <w:color w:val="000080"/>
          <w:sz w:val="28"/>
          <w:szCs w:val="26"/>
        </w:rPr>
      </w:pPr>
      <w:bookmarkStart w:id="26" w:name="_Toc76030909"/>
      <w:r>
        <w:br w:type="page"/>
      </w: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27" w:name="_GoBack"/>
      <w:bookmarkEnd w:id="27"/>
      <w:r>
        <w:lastRenderedPageBreak/>
        <w:t>Fluxo Alternativo – Detalhar Posse do Candidato – 4.2.1.4.</w:t>
      </w:r>
      <w:bookmarkStart w:id="28" w:name="_Toc176171504"/>
      <w:bookmarkEnd w:id="26"/>
      <w:bookmarkEnd w:id="28"/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  <w:rPr>
          <w:vanish/>
        </w:rPr>
      </w:pPr>
      <w:r>
        <w:rPr>
          <w:vanish/>
        </w:rPr>
        <w:t>O ator identifica um item.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  <w:rPr>
          <w:vanish/>
        </w:rPr>
      </w:pPr>
      <w:r>
        <w:rPr>
          <w:vanish/>
        </w:rPr>
        <w:t>O sistema realiza o caso de uso “Detalhar Conceito”.</w:t>
      </w:r>
    </w:p>
    <w:p w:rsidR="00915F9F" w:rsidRDefault="00915F9F" w:rsidP="00915F9F">
      <w:pPr>
        <w:pStyle w:val="Recuodecorpodetexto"/>
      </w:pPr>
    </w:p>
    <w:p w:rsidR="00915F9F" w:rsidRDefault="00915F9F" w:rsidP="00915F9F">
      <w:pPr>
        <w:pStyle w:val="Ttulo2"/>
      </w:pPr>
      <w:r>
        <w:rPr>
          <w:vanish/>
        </w:rPr>
        <w:t xml:space="preserve">UCS567 </w:t>
      </w:r>
      <w:bookmarkStart w:id="29" w:name="_Toc76030910"/>
      <w:r>
        <w:t>Emitir Termo de Posse</w:t>
      </w:r>
      <w:bookmarkEnd w:id="29"/>
      <w:r>
        <w:t> </w:t>
      </w: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30" w:name="_Toc76030911"/>
      <w:r>
        <w:t>Fluxo Básico</w:t>
      </w:r>
      <w:bookmarkEnd w:id="30"/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ator identifica uma Posse após executar o caso de uso “Listar Posse” e seleciona a opção “Emitir Termo de Posse”.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O sistema gera o “Termo de Posse e Compromisso” conforme modelo definido no protótipo do sistema.</w:t>
      </w:r>
    </w:p>
    <w:p w:rsidR="00915F9F" w:rsidRDefault="00915F9F" w:rsidP="00915F9F">
      <w:pPr>
        <w:pStyle w:val="Ttulo4"/>
        <w:keepNext w:val="0"/>
        <w:widowControl w:val="0"/>
        <w:tabs>
          <w:tab w:val="left" w:pos="1980"/>
        </w:tabs>
        <w:spacing w:line="240" w:lineRule="auto"/>
        <w:ind w:left="1980" w:hanging="900"/>
      </w:pPr>
      <w:r>
        <w:t>Para gerar o documento, consultar o Nome do Candidato, informações de “documento que amparou o fato”, descrição da Carreira e Nível identificados no “Item do Edital de Concurso” e nome da Unidade Organizacional</w:t>
      </w:r>
      <w:proofErr w:type="gramStart"/>
      <w:r>
        <w:t xml:space="preserve">  </w:t>
      </w:r>
      <w:proofErr w:type="gramEnd"/>
      <w:r>
        <w:t xml:space="preserve">escolhida no momento que o </w:t>
      </w:r>
      <w:proofErr w:type="spellStart"/>
      <w:r>
        <w:t>o</w:t>
      </w:r>
      <w:proofErr w:type="spellEnd"/>
      <w:r>
        <w:t xml:space="preserve"> candidato escolheu a vaga.</w:t>
      </w:r>
    </w:p>
    <w:p w:rsidR="00915F9F" w:rsidRDefault="00915F9F" w:rsidP="00915F9F">
      <w:pPr>
        <w:pStyle w:val="Ttulo2"/>
      </w:pPr>
      <w:bookmarkStart w:id="31" w:name="_Toc76030912"/>
      <w:r>
        <w:t>Divulgar Posse</w:t>
      </w:r>
      <w:bookmarkStart w:id="32" w:name="_Toc176171507"/>
      <w:bookmarkStart w:id="33" w:name="_Toc185759930"/>
      <w:bookmarkStart w:id="34" w:name="_Toc187828450"/>
      <w:bookmarkEnd w:id="31"/>
      <w:bookmarkEnd w:id="32"/>
      <w:bookmarkEnd w:id="33"/>
      <w:bookmarkEnd w:id="34"/>
    </w:p>
    <w:p w:rsidR="00763D1B" w:rsidRDefault="00763D1B" w:rsidP="00763D1B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35" w:name="_Toc76030913"/>
      <w:r>
        <w:t>Fluxo Básico</w:t>
      </w:r>
      <w:bookmarkEnd w:id="35"/>
    </w:p>
    <w:p w:rsidR="00915F9F" w:rsidRPr="00763D1B" w:rsidRDefault="00915F9F" w:rsidP="00763D1B">
      <w:pPr>
        <w:pStyle w:val="Ttulo4"/>
        <w:keepNext w:val="0"/>
        <w:widowControl w:val="0"/>
        <w:tabs>
          <w:tab w:val="clear" w:pos="1800"/>
          <w:tab w:val="left" w:pos="1980"/>
        </w:tabs>
        <w:spacing w:line="240" w:lineRule="auto"/>
        <w:ind w:left="1980" w:hanging="900"/>
      </w:pPr>
      <w:r w:rsidRPr="00763D1B">
        <w:t>O ator solicita a funcionalidade de divulgação de posse por outros meios.</w:t>
      </w:r>
    </w:p>
    <w:p w:rsidR="00915F9F" w:rsidRPr="00763D1B" w:rsidRDefault="00915F9F" w:rsidP="00763D1B">
      <w:pPr>
        <w:pStyle w:val="Ttulo4"/>
        <w:keepNext w:val="0"/>
        <w:widowControl w:val="0"/>
        <w:tabs>
          <w:tab w:val="clear" w:pos="1800"/>
          <w:tab w:val="left" w:pos="1980"/>
        </w:tabs>
        <w:spacing w:line="240" w:lineRule="auto"/>
        <w:ind w:left="1980" w:hanging="900"/>
      </w:pPr>
      <w:r w:rsidRPr="00763D1B">
        <w:t>O sistema exibe o número do edital, o item do edital e o número da chamada que está sendo divulgada.</w:t>
      </w:r>
    </w:p>
    <w:p w:rsidR="00915F9F" w:rsidRPr="00763D1B" w:rsidRDefault="00915F9F" w:rsidP="00763D1B">
      <w:pPr>
        <w:pStyle w:val="Ttulo4"/>
        <w:keepNext w:val="0"/>
        <w:widowControl w:val="0"/>
        <w:tabs>
          <w:tab w:val="clear" w:pos="1800"/>
          <w:tab w:val="left" w:pos="1980"/>
        </w:tabs>
        <w:spacing w:line="240" w:lineRule="auto"/>
        <w:ind w:left="1980" w:hanging="900"/>
      </w:pPr>
      <w:r w:rsidRPr="00763D1B">
        <w:t>O ator informa os dados de divulgação da posse.</w:t>
      </w:r>
    </w:p>
    <w:p w:rsidR="00915F9F" w:rsidRPr="00763D1B" w:rsidRDefault="00915F9F" w:rsidP="00763D1B">
      <w:pPr>
        <w:pStyle w:val="Ttulo4"/>
        <w:keepNext w:val="0"/>
        <w:widowControl w:val="0"/>
        <w:tabs>
          <w:tab w:val="clear" w:pos="1800"/>
          <w:tab w:val="left" w:pos="1980"/>
        </w:tabs>
        <w:spacing w:line="240" w:lineRule="auto"/>
        <w:ind w:left="1980" w:hanging="900"/>
      </w:pPr>
      <w:r w:rsidRPr="00763D1B">
        <w:t>O ator submete a operação.</w:t>
      </w:r>
    </w:p>
    <w:p w:rsidR="00915F9F" w:rsidRPr="00763D1B" w:rsidRDefault="00915F9F" w:rsidP="00763D1B">
      <w:pPr>
        <w:pStyle w:val="Ttulo4"/>
        <w:keepNext w:val="0"/>
        <w:widowControl w:val="0"/>
        <w:tabs>
          <w:tab w:val="clear" w:pos="1800"/>
          <w:tab w:val="left" w:pos="1980"/>
        </w:tabs>
        <w:spacing w:line="240" w:lineRule="auto"/>
        <w:ind w:left="1980" w:hanging="900"/>
      </w:pPr>
      <w:r w:rsidRPr="00763D1B">
        <w:t>O sistema valida as informações, processa a operação e exibe a mensagem MSG0006 ("Operação efetuada com sucesso!"</w:t>
      </w:r>
      <w:proofErr w:type="gramStart"/>
      <w:r w:rsidRPr="00763D1B">
        <w:t>)</w:t>
      </w:r>
      <w:proofErr w:type="gramEnd"/>
    </w:p>
    <w:p w:rsidR="00915F9F" w:rsidRDefault="00915F9F" w:rsidP="00915F9F">
      <w:pPr>
        <w:pStyle w:val="Recuodecorpodetexto"/>
        <w:rPr>
          <w:dstrike/>
          <w:vanish/>
        </w:rPr>
      </w:pPr>
    </w:p>
    <w:p w:rsidR="00915F9F" w:rsidRDefault="00915F9F" w:rsidP="00915F9F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6" w:name="_Toc76030914"/>
      <w:r>
        <w:lastRenderedPageBreak/>
        <w:t>Regras de Negócios</w:t>
      </w:r>
      <w:bookmarkEnd w:id="36"/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37" w:name="_Toc76030915"/>
      <w:r>
        <w:t>RN01: Verificar edital de concurso está cadastrado</w:t>
      </w:r>
      <w:bookmarkEnd w:id="37"/>
    </w:p>
    <w:p w:rsidR="00915F9F" w:rsidRDefault="00915F9F" w:rsidP="00915F9F">
      <w:pPr>
        <w:widowControl w:val="0"/>
        <w:ind w:left="1080"/>
        <w:rPr>
          <w:rFonts w:cs="Arial"/>
        </w:rPr>
      </w:pPr>
      <w:r>
        <w:rPr>
          <w:rFonts w:cs="Arial"/>
        </w:rPr>
        <w:t>O sistema identifica que o edital de concurso informado não está cadastrado, então exibe a mensagem MSG005: “%1 não cadastrado no sistema.</w:t>
      </w:r>
      <w:proofErr w:type="gramStart"/>
      <w:r>
        <w:rPr>
          <w:rFonts w:cs="Arial"/>
        </w:rPr>
        <w:t>”</w:t>
      </w:r>
      <w:proofErr w:type="gramEnd"/>
    </w:p>
    <w:p w:rsidR="00915F9F" w:rsidRDefault="00915F9F" w:rsidP="00915F9F">
      <w:pPr>
        <w:widowControl w:val="0"/>
        <w:ind w:left="1080"/>
        <w:rPr>
          <w:rFonts w:cs="Arial"/>
        </w:rPr>
      </w:pP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38" w:name="_Toc76030916"/>
      <w:r>
        <w:t>RN02: Verificar Inscrição Candidato não pertence ao edital</w:t>
      </w:r>
      <w:bookmarkEnd w:id="38"/>
    </w:p>
    <w:p w:rsidR="00915F9F" w:rsidRDefault="00915F9F" w:rsidP="00915F9F">
      <w:pPr>
        <w:widowControl w:val="0"/>
        <w:ind w:left="1080"/>
        <w:rPr>
          <w:rFonts w:cs="Arial"/>
        </w:rPr>
      </w:pPr>
      <w:r>
        <w:rPr>
          <w:rFonts w:cs="Arial"/>
        </w:rPr>
        <w:t>Tentativa de registrar Posse, informando um número de inscrição que não pertence ao Edital de Concurso informado, o sistema exibe a mensagem MSG0075: “Este %1 não pode ser associado ao %2.”. Exemplo: Este candidato não está associado ao Edital de Concurso.</w:t>
      </w:r>
    </w:p>
    <w:p w:rsidR="00915F9F" w:rsidRDefault="00915F9F" w:rsidP="00915F9F">
      <w:pPr>
        <w:widowControl w:val="0"/>
        <w:ind w:left="1080"/>
        <w:rPr>
          <w:rFonts w:cs="Arial"/>
        </w:rPr>
      </w:pP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39" w:name="_Toc76030917"/>
      <w:r>
        <w:t>RN03: Candidato não é uma pessoa cadastrada</w:t>
      </w:r>
      <w:bookmarkEnd w:id="39"/>
    </w:p>
    <w:p w:rsidR="00915F9F" w:rsidRDefault="00915F9F" w:rsidP="00915F9F">
      <w:pPr>
        <w:widowControl w:val="0"/>
        <w:ind w:left="1080"/>
        <w:rPr>
          <w:rFonts w:cs="Arial"/>
        </w:rPr>
      </w:pPr>
      <w:r>
        <w:rPr>
          <w:rFonts w:cs="Arial"/>
        </w:rPr>
        <w:t>O sistema verifica que o candidato não está cadastrado como pessoa no sistema, exibe a mensagem MSG0978: “O candidato deve estar cadastrado na base única de pessoa antes da posse”.</w:t>
      </w:r>
    </w:p>
    <w:p w:rsidR="00915F9F" w:rsidRDefault="00915F9F" w:rsidP="00915F9F">
      <w:pPr>
        <w:widowControl w:val="0"/>
        <w:ind w:left="1080"/>
        <w:rPr>
          <w:rFonts w:cs="Arial"/>
        </w:rPr>
      </w:pP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40" w:name="_Toc76030918"/>
      <w:r>
        <w:t>RN04: Candidato não possui currículo</w:t>
      </w:r>
      <w:bookmarkEnd w:id="40"/>
    </w:p>
    <w:p w:rsidR="00915F9F" w:rsidRDefault="00915F9F" w:rsidP="00915F9F">
      <w:pPr>
        <w:widowControl w:val="0"/>
        <w:ind w:left="1080"/>
        <w:rPr>
          <w:rFonts w:cs="Arial"/>
        </w:rPr>
      </w:pPr>
      <w:r>
        <w:rPr>
          <w:rFonts w:cs="Arial"/>
        </w:rPr>
        <w:t>O sistema verifica que o candidato não possui currículo cadastrado no sistema, exibe a mensagem MSG0979: “O Candidato deve possuir currículo cadastrado antes da posse”.</w:t>
      </w:r>
    </w:p>
    <w:p w:rsidR="00915F9F" w:rsidRDefault="00915F9F" w:rsidP="00915F9F">
      <w:pPr>
        <w:widowControl w:val="0"/>
        <w:ind w:left="1080"/>
        <w:rPr>
          <w:rFonts w:cs="Arial"/>
        </w:rPr>
      </w:pP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41" w:name="_Toc76030919"/>
      <w:r>
        <w:t>RN05: Candidato não escolheu a vaga</w:t>
      </w:r>
      <w:bookmarkEnd w:id="41"/>
    </w:p>
    <w:p w:rsidR="00915F9F" w:rsidRDefault="00915F9F" w:rsidP="00915F9F">
      <w:pPr>
        <w:widowControl w:val="0"/>
        <w:ind w:left="1080"/>
        <w:rPr>
          <w:rFonts w:cs="Arial"/>
        </w:rPr>
      </w:pPr>
    </w:p>
    <w:p w:rsidR="00915F9F" w:rsidRDefault="00915F9F" w:rsidP="00915F9F">
      <w:pPr>
        <w:widowControl w:val="0"/>
        <w:ind w:left="1080"/>
        <w:rPr>
          <w:rFonts w:cs="Arial"/>
        </w:rPr>
      </w:pPr>
      <w:r>
        <w:rPr>
          <w:rFonts w:cs="Arial"/>
          <w:b/>
          <w:bCs/>
        </w:rPr>
        <w:t>RN05</w:t>
      </w:r>
      <w:r>
        <w:rPr>
          <w:rFonts w:cs="Arial"/>
        </w:rPr>
        <w:t xml:space="preserve">: Para realizar o </w:t>
      </w:r>
      <w:proofErr w:type="spellStart"/>
      <w:r>
        <w:rPr>
          <w:rFonts w:cs="Arial"/>
        </w:rPr>
        <w:t>empossamento</w:t>
      </w:r>
      <w:proofErr w:type="spellEnd"/>
      <w:r>
        <w:rPr>
          <w:rFonts w:cs="Arial"/>
        </w:rPr>
        <w:t xml:space="preserve"> do candidato, este deve ter escolhido sua vaga. Consultar </w:t>
      </w:r>
      <w:proofErr w:type="gramStart"/>
      <w:r>
        <w:rPr>
          <w:rFonts w:cs="Arial"/>
        </w:rPr>
        <w:t>o conceito “Chamada do Candidato”</w:t>
      </w:r>
      <w:proofErr w:type="gramEnd"/>
      <w:r>
        <w:rPr>
          <w:rFonts w:cs="Arial"/>
        </w:rPr>
        <w:t xml:space="preserve"> para verificar se a opção de chamada do candidato é igual “Escolheu a vaga”. Caso seja diferente, levantar exceção de mensagem MSG0980: “O candidato não escolheu a vaga”.</w:t>
      </w: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42" w:name="_Toc76030920"/>
      <w:r>
        <w:t>RN06: Chamada de Edital do Candidato não finalizada</w:t>
      </w:r>
      <w:bookmarkEnd w:id="42"/>
    </w:p>
    <w:p w:rsidR="00915F9F" w:rsidRDefault="00915F9F" w:rsidP="00915F9F">
      <w:pPr>
        <w:widowControl w:val="0"/>
        <w:ind w:left="1080"/>
        <w:rPr>
          <w:rFonts w:cs="Arial"/>
        </w:rPr>
      </w:pPr>
    </w:p>
    <w:p w:rsidR="00915F9F" w:rsidRDefault="00915F9F" w:rsidP="00915F9F">
      <w:pPr>
        <w:widowControl w:val="0"/>
        <w:ind w:left="1080"/>
        <w:rPr>
          <w:rFonts w:cs="Arial"/>
        </w:rPr>
      </w:pPr>
      <w:r>
        <w:rPr>
          <w:rFonts w:cs="Arial"/>
          <w:b/>
          <w:bCs/>
        </w:rPr>
        <w:t>RN06</w:t>
      </w:r>
      <w:r>
        <w:rPr>
          <w:rFonts w:cs="Arial"/>
        </w:rPr>
        <w:t xml:space="preserve">: O sistema verifica se a Chamada do Candidato está finalizada. Caso não esteja o sistema levanta exceção de mensagem MSG0961: “A chamada de edital não está finalizada”. </w:t>
      </w:r>
    </w:p>
    <w:p w:rsidR="00915F9F" w:rsidRDefault="00915F9F" w:rsidP="00915F9F">
      <w:pPr>
        <w:widowControl w:val="0"/>
        <w:ind w:left="1080"/>
        <w:rPr>
          <w:rFonts w:cs="Arial"/>
        </w:rPr>
      </w:pP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43" w:name="_Toc76030921"/>
      <w:r>
        <w:t>RN07: Verificando Fases de Concurso / Carreira</w:t>
      </w:r>
      <w:bookmarkEnd w:id="43"/>
    </w:p>
    <w:p w:rsidR="00915F9F" w:rsidRDefault="00915F9F" w:rsidP="00915F9F">
      <w:pPr>
        <w:widowControl w:val="0"/>
        <w:ind w:left="1080"/>
        <w:rPr>
          <w:rFonts w:cs="Arial"/>
        </w:rPr>
      </w:pPr>
    </w:p>
    <w:p w:rsidR="00915F9F" w:rsidRDefault="00915F9F" w:rsidP="00915F9F">
      <w:pPr>
        <w:widowControl w:val="0"/>
        <w:ind w:left="1080"/>
        <w:rPr>
          <w:rFonts w:cs="Arial"/>
        </w:rPr>
      </w:pPr>
      <w:r>
        <w:rPr>
          <w:rFonts w:cs="Arial"/>
          <w:b/>
          <w:bCs/>
        </w:rPr>
        <w:t>RN07</w:t>
      </w:r>
      <w:r>
        <w:rPr>
          <w:rFonts w:cs="Arial"/>
        </w:rPr>
        <w:t>: O sistema identifica no conceito “Fase de Concurso” que foi determinado alguma fase para a (“Carreira/</w:t>
      </w:r>
      <w:proofErr w:type="gramStart"/>
      <w:r>
        <w:rPr>
          <w:rFonts w:cs="Arial"/>
        </w:rPr>
        <w:t>Item Carreira</w:t>
      </w:r>
      <w:proofErr w:type="gramEnd"/>
      <w:r>
        <w:rPr>
          <w:rFonts w:cs="Arial"/>
        </w:rPr>
        <w:t>” e Órgão) iguais à (Carreira/Item de Carreira e Órgão) do “Item de Edital de Concurso” do candidato. Neste caso, o candidato, deve obrigatoriamente ter passado por elas, verificando o seguinte:</w:t>
      </w:r>
    </w:p>
    <w:p w:rsidR="00915F9F" w:rsidRDefault="00915F9F" w:rsidP="00915F9F">
      <w:pPr>
        <w:numPr>
          <w:ilvl w:val="0"/>
          <w:numId w:val="18"/>
        </w:numPr>
        <w:tabs>
          <w:tab w:val="clear" w:pos="900"/>
          <w:tab w:val="left" w:pos="1620"/>
        </w:tabs>
        <w:spacing w:line="240" w:lineRule="auto"/>
        <w:ind w:left="1620" w:hanging="540"/>
        <w:rPr>
          <w:rFonts w:cs="Arial"/>
        </w:rPr>
      </w:pPr>
      <w:r>
        <w:rPr>
          <w:rFonts w:cs="Arial"/>
        </w:rPr>
        <w:t>Fase “Perícia Médica”: o resultado deve estar registrado como apto, senão levantar exceção com a mensagem MSG0981 “O candidato não realizou a Perícia Médica ou não está apto.</w:t>
      </w:r>
      <w:proofErr w:type="gramStart"/>
      <w:r>
        <w:rPr>
          <w:rFonts w:cs="Arial"/>
        </w:rPr>
        <w:t>”</w:t>
      </w:r>
      <w:proofErr w:type="gramEnd"/>
    </w:p>
    <w:p w:rsidR="00915F9F" w:rsidRDefault="00915F9F" w:rsidP="00915F9F">
      <w:pPr>
        <w:numPr>
          <w:ilvl w:val="0"/>
          <w:numId w:val="18"/>
        </w:numPr>
        <w:tabs>
          <w:tab w:val="clear" w:pos="900"/>
          <w:tab w:val="left" w:pos="1620"/>
        </w:tabs>
        <w:spacing w:line="240" w:lineRule="auto"/>
        <w:ind w:left="1620" w:hanging="540"/>
        <w:rPr>
          <w:rFonts w:cs="Arial"/>
        </w:rPr>
      </w:pPr>
      <w:r>
        <w:rPr>
          <w:rFonts w:cs="Arial"/>
        </w:rPr>
        <w:t>Fase Nomeação: verificar se possui registro de nomeação para o candidato. Caso não possua, levantar exceção de mensagem MSG0260: “O candidato não foi nomeado”.</w:t>
      </w:r>
    </w:p>
    <w:p w:rsidR="00915F9F" w:rsidRDefault="00915F9F" w:rsidP="00915F9F">
      <w:pPr>
        <w:tabs>
          <w:tab w:val="left" w:pos="1620"/>
        </w:tabs>
        <w:rPr>
          <w:rFonts w:cs="Arial"/>
        </w:rPr>
      </w:pP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44" w:name="_Toc76030922"/>
      <w:r>
        <w:t>RN08: Anulação somente sem efetivação</w:t>
      </w:r>
      <w:bookmarkEnd w:id="44"/>
    </w:p>
    <w:p w:rsidR="00915F9F" w:rsidRDefault="00915F9F" w:rsidP="00915F9F">
      <w:pPr>
        <w:widowControl w:val="0"/>
        <w:ind w:left="1080"/>
        <w:rPr>
          <w:rFonts w:cs="Arial"/>
        </w:rPr>
      </w:pPr>
    </w:p>
    <w:p w:rsidR="00915F9F" w:rsidRDefault="00915F9F" w:rsidP="00915F9F">
      <w:pPr>
        <w:widowControl w:val="0"/>
        <w:ind w:left="1080"/>
        <w:rPr>
          <w:rFonts w:cs="Arial"/>
        </w:rPr>
      </w:pPr>
      <w:r>
        <w:rPr>
          <w:rFonts w:cs="Arial"/>
          <w:b/>
          <w:bCs/>
        </w:rPr>
        <w:t>RN08</w:t>
      </w:r>
      <w:r>
        <w:rPr>
          <w:rFonts w:cs="Arial"/>
        </w:rPr>
        <w:t>: O sistema verifica na anulação da Posse do candidato se o mesmo já foi efetivado. Não é permitido anular quando este possui efetivação. Consultar o conceito Vínculo, utilizando a identificação do edital e a do Candidato para verificar se houve efetivação. Caso exista, levantar exceção de mensagem MSG0982: “Não é possível anular posse quando o candidato já foi efetivado”.</w:t>
      </w:r>
    </w:p>
    <w:p w:rsidR="00915F9F" w:rsidRDefault="00915F9F" w:rsidP="00915F9F">
      <w:pPr>
        <w:widowControl w:val="0"/>
        <w:ind w:left="1080"/>
        <w:rPr>
          <w:rFonts w:cs="Arial"/>
        </w:rPr>
      </w:pP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45" w:name="_Toc76030923"/>
      <w:r>
        <w:t>RN09: Verificar Habilitação para Disciplina</w:t>
      </w:r>
      <w:bookmarkEnd w:id="45"/>
    </w:p>
    <w:p w:rsidR="00915F9F" w:rsidRDefault="00915F9F" w:rsidP="00915F9F">
      <w:pPr>
        <w:widowControl w:val="0"/>
        <w:ind w:left="1080"/>
        <w:rPr>
          <w:rFonts w:cs="Arial"/>
        </w:rPr>
      </w:pPr>
    </w:p>
    <w:p w:rsidR="00915F9F" w:rsidRDefault="00915F9F" w:rsidP="00915F9F">
      <w:pPr>
        <w:widowControl w:val="0"/>
        <w:ind w:left="1080"/>
        <w:rPr>
          <w:rFonts w:cs="Arial"/>
        </w:rPr>
      </w:pPr>
      <w:r>
        <w:rPr>
          <w:rFonts w:cs="Arial"/>
          <w:b/>
          <w:bCs/>
        </w:rPr>
        <w:t>RN09</w:t>
      </w:r>
      <w:r>
        <w:rPr>
          <w:rFonts w:cs="Arial"/>
        </w:rPr>
        <w:t xml:space="preserve">: O sistema identifica que candidato escolheu uma Carreira/Item que possui “Área de Ensino e Disciplina”, então verifica no conceito “Disciplina por Área de Ensino” se a mesma exige habilitação. Caso foi determinado que </w:t>
      </w:r>
      <w:proofErr w:type="gramStart"/>
      <w:r>
        <w:rPr>
          <w:rFonts w:cs="Arial"/>
        </w:rPr>
        <w:t>exige</w:t>
      </w:r>
      <w:proofErr w:type="gramEnd"/>
      <w:r>
        <w:rPr>
          <w:rFonts w:cs="Arial"/>
        </w:rPr>
        <w:t xml:space="preserve"> habilitação, verificar no </w:t>
      </w:r>
      <w:r>
        <w:rPr>
          <w:rFonts w:cs="Arial"/>
        </w:rPr>
        <w:lastRenderedPageBreak/>
        <w:t>Currículo do Candidato se este possui “Habilitação” para a Área de ensino e disciplina, caso contrário, levantar exceção de mensagem MSG0983 “Não foi registrado para o Candidato, a habilitação exigida para a Área de Ensino/Disciplina”.</w:t>
      </w:r>
    </w:p>
    <w:p w:rsidR="00915F9F" w:rsidRDefault="00915F9F" w:rsidP="00915F9F">
      <w:pPr>
        <w:widowControl w:val="0"/>
        <w:ind w:left="1080"/>
        <w:rPr>
          <w:rFonts w:cs="Arial"/>
        </w:rPr>
      </w:pP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46" w:name="_Toc76030924"/>
      <w:r>
        <w:t>RN10: Verificar compatibilidade de opção de posse</w:t>
      </w:r>
      <w:bookmarkEnd w:id="46"/>
    </w:p>
    <w:p w:rsidR="00915F9F" w:rsidRDefault="00915F9F" w:rsidP="00915F9F">
      <w:pPr>
        <w:widowControl w:val="0"/>
        <w:ind w:left="540"/>
        <w:rPr>
          <w:rFonts w:cs="Arial"/>
        </w:rPr>
      </w:pPr>
    </w:p>
    <w:p w:rsidR="00915F9F" w:rsidRDefault="00915F9F" w:rsidP="00915F9F">
      <w:pPr>
        <w:widowControl w:val="0"/>
        <w:ind w:left="1080"/>
        <w:rPr>
          <w:rFonts w:cs="Arial"/>
        </w:rPr>
      </w:pPr>
      <w:r>
        <w:rPr>
          <w:rFonts w:cs="Arial"/>
          <w:b/>
          <w:bCs/>
        </w:rPr>
        <w:t>RN10</w:t>
      </w:r>
      <w:r>
        <w:rPr>
          <w:rFonts w:cs="Arial"/>
        </w:rPr>
        <w:t>: Somente as opções "Não tomou a posse",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"Tomou a posse", "Nomeação anulada", "Prorrogou a posse" e quantidade de dias prorrogados são permitidas quando o ator selecionar a opção de posse igual "envolver todos os candidatos preparados para posse".</w:t>
      </w: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47" w:name="_Toc76030925"/>
      <w:r>
        <w:t>RN11: Chamada de Edital do Candidato não finalizada</w:t>
      </w:r>
      <w:bookmarkEnd w:id="47"/>
    </w:p>
    <w:p w:rsidR="00915F9F" w:rsidRDefault="00915F9F" w:rsidP="00915F9F">
      <w:pPr>
        <w:widowControl w:val="0"/>
        <w:ind w:left="540"/>
        <w:rPr>
          <w:rFonts w:cs="Arial"/>
        </w:rPr>
      </w:pPr>
    </w:p>
    <w:p w:rsidR="00915F9F" w:rsidRDefault="00915F9F" w:rsidP="00915F9F">
      <w:pPr>
        <w:widowControl w:val="0"/>
        <w:ind w:left="1080"/>
        <w:rPr>
          <w:rFonts w:cs="Arial"/>
        </w:rPr>
      </w:pPr>
      <w:r>
        <w:rPr>
          <w:rFonts w:cs="Arial"/>
          <w:b/>
          <w:bCs/>
        </w:rPr>
        <w:t>RN11</w:t>
      </w:r>
      <w:r>
        <w:rPr>
          <w:rFonts w:cs="Arial"/>
        </w:rPr>
        <w:t xml:space="preserve">: O sistema verifica se o período para Posse do candidato não expirou. Na Chamada de Edital do Candidato está definido o número de dias para posse que é contado a partir da data da Chamada. Se a “data atual” for superior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data máxima para posse (data de chamada mais o número de dias da posse), levantar a exceção de mensagem MSG0997 “Data limite para posse de cargo efetivo está expirada.”</w:t>
      </w:r>
    </w:p>
    <w:p w:rsidR="00915F9F" w:rsidRDefault="00915F9F" w:rsidP="00915F9F">
      <w:pPr>
        <w:widowControl w:val="0"/>
        <w:ind w:left="540"/>
        <w:rPr>
          <w:rFonts w:cs="Arial"/>
        </w:rPr>
      </w:pPr>
      <w:r>
        <w:rPr>
          <w:rFonts w:cs="Arial"/>
        </w:rPr>
        <w:t xml:space="preserve"> </w:t>
      </w: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48" w:name="_Toc76030926"/>
      <w:r>
        <w:t xml:space="preserve">RN12: Data de Exercício deve superior ou igual </w:t>
      </w:r>
      <w:proofErr w:type="gramStart"/>
      <w:r>
        <w:t>a</w:t>
      </w:r>
      <w:proofErr w:type="gramEnd"/>
      <w:r>
        <w:t xml:space="preserve"> data registro</w:t>
      </w:r>
      <w:bookmarkEnd w:id="48"/>
    </w:p>
    <w:p w:rsidR="00915F9F" w:rsidRDefault="00915F9F" w:rsidP="00915F9F">
      <w:pPr>
        <w:widowControl w:val="0"/>
        <w:ind w:left="1080"/>
        <w:rPr>
          <w:rFonts w:cs="Arial"/>
        </w:rPr>
      </w:pPr>
      <w:r>
        <w:rPr>
          <w:rFonts w:cs="Arial"/>
          <w:b/>
          <w:bCs/>
        </w:rPr>
        <w:t>RN12</w:t>
      </w:r>
      <w:r>
        <w:rPr>
          <w:rFonts w:cs="Arial"/>
        </w:rPr>
        <w:t>: O sistema verifica que foi informada uma data de exercício inferior à data de registro, o sistema levanta exceção de mensagem MSG0317 “%1 maior ou igual que %2.”.</w:t>
      </w:r>
    </w:p>
    <w:p w:rsidR="00915F9F" w:rsidRDefault="00915F9F" w:rsidP="00915F9F">
      <w:pPr>
        <w:widowControl w:val="0"/>
        <w:ind w:left="1080"/>
        <w:rPr>
          <w:rFonts w:cs="Arial"/>
        </w:rPr>
      </w:pPr>
    </w:p>
    <w:p w:rsidR="00915F9F" w:rsidRDefault="00915F9F" w:rsidP="00915F9F">
      <w:pPr>
        <w:widowControl w:val="0"/>
        <w:ind w:left="540"/>
        <w:rPr>
          <w:rFonts w:cs="Arial"/>
        </w:rPr>
      </w:pP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49" w:name="_Toc76030927"/>
      <w:r>
        <w:t xml:space="preserve">RN13: Não é </w:t>
      </w:r>
      <w:proofErr w:type="gramStart"/>
      <w:r>
        <w:t>permitido Anular Posse originada Decisão</w:t>
      </w:r>
      <w:proofErr w:type="gramEnd"/>
      <w:r>
        <w:t xml:space="preserve"> Judicial</w:t>
      </w:r>
      <w:bookmarkEnd w:id="49"/>
      <w:r>
        <w:t xml:space="preserve"> </w:t>
      </w:r>
    </w:p>
    <w:p w:rsidR="00915F9F" w:rsidRDefault="00915F9F" w:rsidP="00915F9F">
      <w:pPr>
        <w:widowControl w:val="0"/>
        <w:ind w:left="1080"/>
        <w:rPr>
          <w:rFonts w:cs="Arial"/>
          <w:b/>
          <w:bCs/>
        </w:rPr>
      </w:pPr>
    </w:p>
    <w:p w:rsidR="00915F9F" w:rsidRDefault="00915F9F" w:rsidP="00915F9F">
      <w:pPr>
        <w:widowControl w:val="0"/>
        <w:ind w:left="1080"/>
        <w:rPr>
          <w:rFonts w:cs="Arial"/>
        </w:rPr>
      </w:pPr>
      <w:r>
        <w:rPr>
          <w:rFonts w:cs="Arial"/>
          <w:b/>
          <w:bCs/>
        </w:rPr>
        <w:t>RN13</w:t>
      </w:r>
      <w:r>
        <w:rPr>
          <w:rFonts w:cs="Arial"/>
        </w:rPr>
        <w:t xml:space="preserve">: O sistema verifica tentativa de anular posse que foi incluída </w:t>
      </w:r>
      <w:r>
        <w:rPr>
          <w:rFonts w:cs="Arial"/>
        </w:rPr>
        <w:lastRenderedPageBreak/>
        <w:t xml:space="preserve">via Decisão Judicial. Consultar o indicativo se posse foi realizada através de decisão. O sistema exibe a mensagem MSG1030: Não é possível &lt;operação&gt; </w:t>
      </w:r>
      <w:proofErr w:type="gramStart"/>
      <w:r>
        <w:rPr>
          <w:rFonts w:cs="Arial"/>
        </w:rPr>
        <w:t>este(</w:t>
      </w:r>
      <w:proofErr w:type="gramEnd"/>
      <w:r>
        <w:rPr>
          <w:rFonts w:cs="Arial"/>
        </w:rPr>
        <w:t>a) &lt;</w:t>
      </w:r>
      <w:proofErr w:type="spellStart"/>
      <w:r>
        <w:rPr>
          <w:rFonts w:cs="Arial"/>
        </w:rPr>
        <w:t>nome_do_conceito</w:t>
      </w:r>
      <w:proofErr w:type="spellEnd"/>
      <w:r>
        <w:rPr>
          <w:rFonts w:cs="Arial"/>
        </w:rPr>
        <w:t>&gt; pois a mesma foi incluída por meio de uma decisão judicial.</w:t>
      </w:r>
    </w:p>
    <w:p w:rsidR="00915F9F" w:rsidRDefault="00915F9F" w:rsidP="00915F9F">
      <w:pPr>
        <w:widowControl w:val="0"/>
        <w:ind w:left="1080"/>
        <w:rPr>
          <w:rFonts w:cs="Arial"/>
        </w:rPr>
      </w:pP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50" w:name="_Toc76030928"/>
      <w:r>
        <w:t>RN14: Verificar se Prazo de Posse expirou</w:t>
      </w:r>
      <w:bookmarkEnd w:id="50"/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  <w:rPr>
          <w:vanish/>
        </w:rPr>
      </w:pPr>
      <w:r>
        <w:rPr>
          <w:vanish/>
        </w:rPr>
        <w:t>RN14: Cancelar a Reserva da vaga Do CANDIDATO</w:t>
      </w:r>
      <w:bookmarkStart w:id="51" w:name="_Toc185759945"/>
      <w:bookmarkStart w:id="52" w:name="_Toc187828466"/>
      <w:bookmarkStart w:id="53" w:name="_Toc240337219"/>
      <w:bookmarkStart w:id="54" w:name="_Toc403259974"/>
      <w:bookmarkStart w:id="55" w:name="_Toc404610110"/>
      <w:bookmarkStart w:id="56" w:name="_Toc75958397"/>
      <w:bookmarkStart w:id="57" w:name="_Toc76030929"/>
      <w:bookmarkEnd w:id="51"/>
      <w:bookmarkEnd w:id="52"/>
      <w:bookmarkEnd w:id="53"/>
      <w:bookmarkEnd w:id="54"/>
      <w:bookmarkEnd w:id="55"/>
      <w:bookmarkEnd w:id="56"/>
      <w:bookmarkEnd w:id="57"/>
    </w:p>
    <w:p w:rsidR="00915F9F" w:rsidRDefault="00915F9F" w:rsidP="00915F9F">
      <w:pPr>
        <w:widowControl w:val="0"/>
        <w:ind w:left="1080"/>
        <w:rPr>
          <w:rFonts w:cs="Arial"/>
          <w:vanish/>
        </w:rPr>
      </w:pPr>
    </w:p>
    <w:p w:rsidR="00915F9F" w:rsidRDefault="00915F9F" w:rsidP="00915F9F">
      <w:pPr>
        <w:widowControl w:val="0"/>
        <w:ind w:left="1080"/>
        <w:rPr>
          <w:rFonts w:cs="Arial"/>
          <w:vanish/>
        </w:rPr>
      </w:pPr>
      <w:r>
        <w:rPr>
          <w:rFonts w:cs="Arial"/>
          <w:b/>
          <w:bCs/>
          <w:vanish/>
        </w:rPr>
        <w:t>RN14</w:t>
      </w:r>
      <w:r>
        <w:rPr>
          <w:rFonts w:cs="Arial"/>
          <w:vanish/>
        </w:rPr>
        <w:t xml:space="preserve"> O sistema cancela a vaga escolhida pelo ator quando a Posse for anulada ou quando incluída com resultado </w:t>
      </w:r>
      <w:r>
        <w:rPr>
          <w:rFonts w:cs="Arial"/>
          <w:b/>
          <w:bCs/>
          <w:vanish/>
        </w:rPr>
        <w:t>diferente</w:t>
      </w:r>
      <w:r>
        <w:rPr>
          <w:rFonts w:cs="Arial"/>
          <w:vanish/>
        </w:rPr>
        <w:t xml:space="preserve"> de “Tomou posse” ou quando o resultado da alteração da Posse seja um valor </w:t>
      </w:r>
      <w:r>
        <w:rPr>
          <w:rFonts w:cs="Arial"/>
          <w:b/>
          <w:bCs/>
          <w:vanish/>
        </w:rPr>
        <w:t xml:space="preserve">diferente </w:t>
      </w:r>
      <w:r>
        <w:rPr>
          <w:rFonts w:cs="Arial"/>
          <w:vanish/>
        </w:rPr>
        <w:t>de “Tomou posse”. Para cancelar a escolha da vaga, realizar as seguintes operações:</w:t>
      </w:r>
    </w:p>
    <w:p w:rsidR="00915F9F" w:rsidRDefault="00915F9F" w:rsidP="00915F9F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 xml:space="preserve">Recuperar a todas as </w:t>
      </w:r>
      <w:r>
        <w:rPr>
          <w:rFonts w:cs="Arial"/>
          <w:vanish/>
          <w:u w:val="single"/>
        </w:rPr>
        <w:t>Unidades Organizacionais</w:t>
      </w:r>
      <w:r>
        <w:rPr>
          <w:rFonts w:cs="Arial"/>
          <w:vanish/>
        </w:rPr>
        <w:t xml:space="preserve"> e agrupar a carga horária escolhida pelo candidato, obtida da "Chamada do Candidato"*.</w:t>
      </w:r>
    </w:p>
    <w:p w:rsidR="00915F9F" w:rsidRDefault="00915F9F" w:rsidP="00915F9F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>Recuperar O "Item de Edital de Concurso" do candidato para obter a “</w:t>
      </w:r>
      <w:r>
        <w:rPr>
          <w:rFonts w:cs="Arial"/>
          <w:vanish/>
          <w:u w:val="single"/>
        </w:rPr>
        <w:t>Relação de Trabalho</w:t>
      </w:r>
      <w:r>
        <w:rPr>
          <w:rFonts w:cs="Arial"/>
          <w:vanish/>
        </w:rPr>
        <w:t xml:space="preserve">”. </w:t>
      </w:r>
    </w:p>
    <w:p w:rsidR="00915F9F" w:rsidRDefault="00915F9F" w:rsidP="00915F9F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 xml:space="preserve">Para cada Unidade Organizacional executar o caso de uso "Atualizar Quadro de Vagas" do módulo QLP, passando como informação a </w:t>
      </w:r>
      <w:r>
        <w:rPr>
          <w:rFonts w:cs="Arial"/>
          <w:vanish/>
          <w:u w:val="single"/>
        </w:rPr>
        <w:t>Unidade Organizacional</w:t>
      </w:r>
      <w:r>
        <w:rPr>
          <w:rFonts w:cs="Arial"/>
          <w:vanish/>
        </w:rPr>
        <w:t xml:space="preserve">, </w:t>
      </w:r>
      <w:r>
        <w:rPr>
          <w:rFonts w:cs="Arial"/>
          <w:vanish/>
          <w:u w:val="single"/>
        </w:rPr>
        <w:t>Relação de Vínculo</w:t>
      </w:r>
      <w:r>
        <w:rPr>
          <w:rFonts w:cs="Arial"/>
          <w:vanish/>
        </w:rPr>
        <w:t xml:space="preserve"> = Cargo Efetivo, </w:t>
      </w:r>
      <w:r>
        <w:rPr>
          <w:rFonts w:cs="Arial"/>
          <w:vanish/>
          <w:u w:val="single"/>
        </w:rPr>
        <w:t>Relação de Trabalho</w:t>
      </w:r>
      <w:r>
        <w:rPr>
          <w:rFonts w:cs="Arial"/>
          <w:vanish/>
        </w:rPr>
        <w:t xml:space="preserve"> e tipo de atualização igual "liberação de reserva" com a data atual.</w:t>
      </w:r>
    </w:p>
    <w:p w:rsidR="00915F9F" w:rsidRDefault="00915F9F" w:rsidP="00915F9F">
      <w:pPr>
        <w:widowControl w:val="0"/>
        <w:ind w:left="1080"/>
        <w:rPr>
          <w:rFonts w:cs="Arial"/>
          <w:vanish/>
        </w:rPr>
      </w:pPr>
    </w:p>
    <w:p w:rsidR="00915F9F" w:rsidRDefault="00915F9F" w:rsidP="00915F9F">
      <w:pPr>
        <w:widowControl w:val="0"/>
        <w:ind w:left="1080"/>
        <w:rPr>
          <w:rFonts w:cs="Arial"/>
          <w:vanish/>
        </w:rPr>
      </w:pPr>
      <w:r>
        <w:rPr>
          <w:rFonts w:cs="Arial"/>
          <w:vanish/>
        </w:rPr>
        <w:t>* Caso não encontre a informação no conceito “Chamada do Candidato”, indica que o cargo escolhido pelo candidato é uma enturmação (Professor), então buscar as informações no conceito “Chamada do Candidato Detalhada”.</w:t>
      </w:r>
    </w:p>
    <w:p w:rsidR="00915F9F" w:rsidRDefault="00915F9F" w:rsidP="00915F9F">
      <w:pPr>
        <w:widowControl w:val="0"/>
        <w:ind w:left="1080"/>
        <w:rPr>
          <w:rFonts w:cs="Arial"/>
          <w:vanish/>
        </w:rPr>
      </w:pPr>
    </w:p>
    <w:p w:rsidR="00915F9F" w:rsidRDefault="00915F9F" w:rsidP="00915F9F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  <w:rPr>
          <w:vanish/>
        </w:rPr>
      </w:pPr>
      <w:r>
        <w:rPr>
          <w:vanish/>
        </w:rPr>
        <w:t>RN15: Reservar a Vaga escolhida</w:t>
      </w:r>
      <w:bookmarkStart w:id="58" w:name="_Toc185759946"/>
      <w:bookmarkStart w:id="59" w:name="_Toc187828467"/>
      <w:bookmarkStart w:id="60" w:name="_Toc240337220"/>
      <w:bookmarkStart w:id="61" w:name="_Toc403259975"/>
      <w:bookmarkStart w:id="62" w:name="_Toc404610111"/>
      <w:bookmarkStart w:id="63" w:name="_Toc75958398"/>
      <w:bookmarkStart w:id="64" w:name="_Toc76030930"/>
      <w:bookmarkEnd w:id="58"/>
      <w:bookmarkEnd w:id="59"/>
      <w:bookmarkEnd w:id="60"/>
      <w:bookmarkEnd w:id="61"/>
      <w:bookmarkEnd w:id="62"/>
      <w:bookmarkEnd w:id="63"/>
      <w:bookmarkEnd w:id="64"/>
    </w:p>
    <w:p w:rsidR="00915F9F" w:rsidRDefault="00915F9F" w:rsidP="00915F9F">
      <w:pPr>
        <w:widowControl w:val="0"/>
        <w:ind w:left="1080"/>
        <w:rPr>
          <w:rFonts w:cs="Arial"/>
          <w:vanish/>
        </w:rPr>
      </w:pPr>
    </w:p>
    <w:p w:rsidR="00915F9F" w:rsidRDefault="00915F9F" w:rsidP="00915F9F">
      <w:pPr>
        <w:widowControl w:val="0"/>
        <w:ind w:left="1080"/>
        <w:rPr>
          <w:rFonts w:cs="Arial"/>
          <w:vanish/>
        </w:rPr>
      </w:pPr>
      <w:r>
        <w:rPr>
          <w:rFonts w:cs="Arial"/>
          <w:vanish/>
        </w:rPr>
        <w:t>O sistema tenta reservar a vaga, anteriormente escolhida pelo candidato, quando o resultado da Posse é alterado para “Tomou posse”. Para realizar esta tarefa, realizar os seguintes passos:</w:t>
      </w:r>
    </w:p>
    <w:p w:rsidR="00915F9F" w:rsidRDefault="00915F9F" w:rsidP="00915F9F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 xml:space="preserve">Recuperar a(s) </w:t>
      </w:r>
      <w:r>
        <w:rPr>
          <w:rFonts w:cs="Arial"/>
          <w:vanish/>
          <w:u w:val="single"/>
        </w:rPr>
        <w:t xml:space="preserve">Unidade(s) Organizacional(is) do conceito “Chamada do Candidato”  e agrupar carga horária que foi </w:t>
      </w:r>
      <w:r>
        <w:rPr>
          <w:rFonts w:cs="Arial"/>
          <w:vanish/>
        </w:rPr>
        <w:t xml:space="preserve">escolhida pelo candidato. </w:t>
      </w:r>
    </w:p>
    <w:p w:rsidR="00915F9F" w:rsidRDefault="00915F9F" w:rsidP="00915F9F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>Recuperar O "Item de Edital de Concurso" do candidato para obter a “</w:t>
      </w:r>
      <w:r>
        <w:rPr>
          <w:rFonts w:cs="Arial"/>
          <w:vanish/>
          <w:u w:val="single"/>
        </w:rPr>
        <w:t>Relação de Trabalho</w:t>
      </w:r>
      <w:r>
        <w:rPr>
          <w:rFonts w:cs="Arial"/>
          <w:vanish/>
        </w:rPr>
        <w:t xml:space="preserve">”. </w:t>
      </w:r>
    </w:p>
    <w:p w:rsidR="00915F9F" w:rsidRDefault="00915F9F" w:rsidP="00915F9F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>Para cada Unidade Organizacional executar o caso de uso “Verificar Vaga Disponível” do módulo QLP passando a Unidade Organizacional, data de atual, Carga Horária e Relação de Vínculo = Cargo Efetivo e Relação de Trabalho.</w:t>
      </w:r>
    </w:p>
    <w:p w:rsidR="00915F9F" w:rsidRDefault="00915F9F" w:rsidP="00915F9F">
      <w:pPr>
        <w:widowControl w:val="0"/>
        <w:numPr>
          <w:ilvl w:val="0"/>
          <w:numId w:val="19"/>
        </w:numPr>
        <w:spacing w:line="240" w:lineRule="auto"/>
        <w:ind w:left="1080"/>
        <w:rPr>
          <w:rFonts w:cs="Arial"/>
          <w:vanish/>
        </w:rPr>
      </w:pPr>
      <w:r>
        <w:rPr>
          <w:rFonts w:cs="Arial"/>
          <w:vanish/>
        </w:rPr>
        <w:t xml:space="preserve">Após verificação no passo anterior, realizar a reserva da vaga, executando o caso de uso "Atualizar Quadro de Vagas" do módulo QLP, passando as informações identificação da </w:t>
      </w:r>
      <w:r>
        <w:rPr>
          <w:rFonts w:cs="Arial"/>
          <w:vanish/>
          <w:u w:val="single"/>
        </w:rPr>
        <w:t>Unidade Organizacional</w:t>
      </w:r>
      <w:r>
        <w:rPr>
          <w:rFonts w:cs="Arial"/>
          <w:vanish/>
        </w:rPr>
        <w:t xml:space="preserve">, </w:t>
      </w:r>
      <w:r>
        <w:rPr>
          <w:rFonts w:cs="Arial"/>
          <w:vanish/>
          <w:u w:val="single"/>
        </w:rPr>
        <w:t>Relação de Vínculo</w:t>
      </w:r>
      <w:r>
        <w:rPr>
          <w:rFonts w:cs="Arial"/>
          <w:vanish/>
        </w:rPr>
        <w:t xml:space="preserve"> = “Cargo Efetivo”, identificação da </w:t>
      </w:r>
      <w:r>
        <w:rPr>
          <w:rFonts w:cs="Arial"/>
          <w:vanish/>
          <w:u w:val="single"/>
        </w:rPr>
        <w:t>Relação de Trabalho</w:t>
      </w:r>
      <w:r>
        <w:rPr>
          <w:rFonts w:cs="Arial"/>
          <w:vanish/>
        </w:rPr>
        <w:t xml:space="preserve"> e o tipo de atualização igual "reserva" e a data atual como referência para cada Unidade Organizacional.</w:t>
      </w:r>
    </w:p>
    <w:p w:rsidR="00915F9F" w:rsidRDefault="00915F9F" w:rsidP="00915F9F">
      <w:pPr>
        <w:widowControl w:val="0"/>
        <w:ind w:left="1080"/>
        <w:rPr>
          <w:rFonts w:cs="Arial"/>
        </w:rPr>
      </w:pPr>
    </w:p>
    <w:p w:rsidR="00915F9F" w:rsidRDefault="00915F9F" w:rsidP="00915F9F">
      <w:pPr>
        <w:widowControl w:val="0"/>
        <w:ind w:left="1080"/>
        <w:rPr>
          <w:rFonts w:cs="Arial"/>
        </w:rPr>
      </w:pPr>
      <w:r>
        <w:rPr>
          <w:rFonts w:cs="Arial"/>
          <w:b/>
          <w:bCs/>
        </w:rPr>
        <w:t>RN14</w:t>
      </w:r>
      <w:r>
        <w:rPr>
          <w:rFonts w:cs="Arial"/>
        </w:rPr>
        <w:t xml:space="preserve">: Caso se tenha definido na Chamada de Edital do Candidato o “tempo máximo de dias para posse”, o sistema verifica se a data de registro (data da Posse) é superior à data de máxima que identificada a partir da escolha da vaga (quando não houver outras Fases de Concurso) ou partir da Fase de Concurso anterior à fase Posse. Caso tenha expirado, o sistema levanta a exceção de mensagem MSG000 “A data de registro não pode ser superior </w:t>
      </w:r>
      <w:r w:rsidR="00B03E42">
        <w:rPr>
          <w:rFonts w:cs="Arial"/>
        </w:rPr>
        <w:t>à</w:t>
      </w:r>
      <w:r>
        <w:rPr>
          <w:rFonts w:cs="Arial"/>
        </w:rPr>
        <w:t xml:space="preserve"> data máxima para posse”.</w:t>
      </w:r>
    </w:p>
    <w:p w:rsidR="00915F9F" w:rsidRDefault="00915F9F" w:rsidP="00915F9F">
      <w:pPr>
        <w:widowControl w:val="0"/>
        <w:ind w:left="1080"/>
        <w:rPr>
          <w:rFonts w:cs="Arial"/>
        </w:rPr>
      </w:pPr>
    </w:p>
    <w:p w:rsidR="00B341F0" w:rsidRDefault="00B341F0" w:rsidP="009232BE">
      <w:pPr>
        <w:pStyle w:val="Ttulo3"/>
      </w:pPr>
      <w:bookmarkStart w:id="65" w:name="_Toc76030931"/>
      <w:r>
        <w:t>RN15: Gerar Protocolo da Declaração de Bens</w:t>
      </w:r>
      <w:bookmarkEnd w:id="65"/>
    </w:p>
    <w:p w:rsidR="00B341F0" w:rsidRDefault="00B341F0" w:rsidP="00B341F0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  <w:rPr>
          <w:vanish/>
        </w:rPr>
      </w:pPr>
      <w:r>
        <w:rPr>
          <w:vanish/>
        </w:rPr>
        <w:t>RN14: Cancelar a Reserva da vaga Do CANDIDATO</w:t>
      </w:r>
      <w:bookmarkStart w:id="66" w:name="_Toc75958400"/>
      <w:bookmarkStart w:id="67" w:name="_Toc76030932"/>
      <w:bookmarkEnd w:id="66"/>
      <w:bookmarkEnd w:id="67"/>
    </w:p>
    <w:p w:rsidR="00B341F0" w:rsidRDefault="00B341F0" w:rsidP="00B341F0">
      <w:pPr>
        <w:widowControl w:val="0"/>
        <w:ind w:left="1080"/>
        <w:rPr>
          <w:rFonts w:cs="Arial"/>
          <w:vanish/>
        </w:rPr>
      </w:pPr>
    </w:p>
    <w:p w:rsidR="00B341F0" w:rsidRDefault="00B341F0" w:rsidP="00B341F0">
      <w:pPr>
        <w:widowControl w:val="0"/>
        <w:ind w:left="1080"/>
        <w:rPr>
          <w:rFonts w:cs="Arial"/>
          <w:vanish/>
        </w:rPr>
      </w:pPr>
      <w:r>
        <w:rPr>
          <w:rFonts w:cs="Arial"/>
          <w:b/>
          <w:bCs/>
          <w:vanish/>
        </w:rPr>
        <w:t>RN14</w:t>
      </w:r>
      <w:r>
        <w:rPr>
          <w:rFonts w:cs="Arial"/>
          <w:vanish/>
        </w:rPr>
        <w:t xml:space="preserve"> O sistema cancela a vaga escolhida pelo ator quando a Posse for anulada ou quando incluída com resultado </w:t>
      </w:r>
      <w:r>
        <w:rPr>
          <w:rFonts w:cs="Arial"/>
          <w:b/>
          <w:bCs/>
          <w:vanish/>
        </w:rPr>
        <w:t>diferente</w:t>
      </w:r>
      <w:r>
        <w:rPr>
          <w:rFonts w:cs="Arial"/>
          <w:vanish/>
        </w:rPr>
        <w:t xml:space="preserve"> de “Tomou posse” ou quando o resultado da alteração da Posse seja um valor </w:t>
      </w:r>
      <w:r>
        <w:rPr>
          <w:rFonts w:cs="Arial"/>
          <w:b/>
          <w:bCs/>
          <w:vanish/>
        </w:rPr>
        <w:t xml:space="preserve">diferente </w:t>
      </w:r>
      <w:r>
        <w:rPr>
          <w:rFonts w:cs="Arial"/>
          <w:vanish/>
        </w:rPr>
        <w:t>de “Tomou posse”. Para cancelar a escolha da vaga, realizar as seguintes operações:</w:t>
      </w:r>
    </w:p>
    <w:p w:rsidR="00B341F0" w:rsidRDefault="00B341F0" w:rsidP="00B341F0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 xml:space="preserve">Recuperar a todas as </w:t>
      </w:r>
      <w:r>
        <w:rPr>
          <w:rFonts w:cs="Arial"/>
          <w:vanish/>
          <w:u w:val="single"/>
        </w:rPr>
        <w:t>Unidades Organizacionais</w:t>
      </w:r>
      <w:r>
        <w:rPr>
          <w:rFonts w:cs="Arial"/>
          <w:vanish/>
        </w:rPr>
        <w:t xml:space="preserve"> e agrupar a carga horária escolhida pelo candidato, obtida da "Chamada do Candidato"*.</w:t>
      </w:r>
    </w:p>
    <w:p w:rsidR="00B341F0" w:rsidRDefault="00B341F0" w:rsidP="00B341F0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>Recuperar O "Item de Edital de Concurso" do candidato para obter a “</w:t>
      </w:r>
      <w:r>
        <w:rPr>
          <w:rFonts w:cs="Arial"/>
          <w:vanish/>
          <w:u w:val="single"/>
        </w:rPr>
        <w:t>Relação de Trabalho</w:t>
      </w:r>
      <w:r>
        <w:rPr>
          <w:rFonts w:cs="Arial"/>
          <w:vanish/>
        </w:rPr>
        <w:t xml:space="preserve">”. </w:t>
      </w:r>
    </w:p>
    <w:p w:rsidR="00B341F0" w:rsidRDefault="00B341F0" w:rsidP="00B341F0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 xml:space="preserve">Para cada Unidade Organizacional executar o caso de uso "Atualizar Quadro de Vagas" do módulo QLP, passando como informação a </w:t>
      </w:r>
      <w:r>
        <w:rPr>
          <w:rFonts w:cs="Arial"/>
          <w:vanish/>
          <w:u w:val="single"/>
        </w:rPr>
        <w:t>Unidade Organizacional</w:t>
      </w:r>
      <w:r>
        <w:rPr>
          <w:rFonts w:cs="Arial"/>
          <w:vanish/>
        </w:rPr>
        <w:t xml:space="preserve">, </w:t>
      </w:r>
      <w:r>
        <w:rPr>
          <w:rFonts w:cs="Arial"/>
          <w:vanish/>
          <w:u w:val="single"/>
        </w:rPr>
        <w:t>Relação de Vínculo</w:t>
      </w:r>
      <w:r>
        <w:rPr>
          <w:rFonts w:cs="Arial"/>
          <w:vanish/>
        </w:rPr>
        <w:t xml:space="preserve"> = Cargo Efetivo, </w:t>
      </w:r>
      <w:r>
        <w:rPr>
          <w:rFonts w:cs="Arial"/>
          <w:vanish/>
          <w:u w:val="single"/>
        </w:rPr>
        <w:t>Relação de Trabalho</w:t>
      </w:r>
      <w:r>
        <w:rPr>
          <w:rFonts w:cs="Arial"/>
          <w:vanish/>
        </w:rPr>
        <w:t xml:space="preserve"> e tipo de atualização igual "liberação de reserva" com a data atual.</w:t>
      </w:r>
    </w:p>
    <w:p w:rsidR="00B341F0" w:rsidRDefault="00B341F0" w:rsidP="00B341F0">
      <w:pPr>
        <w:widowControl w:val="0"/>
        <w:ind w:left="1080"/>
        <w:rPr>
          <w:rFonts w:cs="Arial"/>
          <w:vanish/>
        </w:rPr>
      </w:pPr>
    </w:p>
    <w:p w:rsidR="00B341F0" w:rsidRDefault="00B341F0" w:rsidP="00B341F0">
      <w:pPr>
        <w:widowControl w:val="0"/>
        <w:ind w:left="1080"/>
        <w:rPr>
          <w:rFonts w:cs="Arial"/>
          <w:vanish/>
        </w:rPr>
      </w:pPr>
      <w:r>
        <w:rPr>
          <w:rFonts w:cs="Arial"/>
          <w:vanish/>
        </w:rPr>
        <w:t>* Caso não encontre a informação no conceito “Chamada do Candidato”, indica que o cargo escolhido pelo candidato é uma enturmação (Professor), então buscar as informações no conceito “Chamada do Candidato Detalhada”.</w:t>
      </w:r>
    </w:p>
    <w:p w:rsidR="00B341F0" w:rsidRDefault="00B341F0" w:rsidP="00B341F0">
      <w:pPr>
        <w:widowControl w:val="0"/>
        <w:ind w:left="1080"/>
        <w:rPr>
          <w:rFonts w:cs="Arial"/>
          <w:vanish/>
        </w:rPr>
      </w:pPr>
    </w:p>
    <w:p w:rsidR="00B341F0" w:rsidRDefault="00B341F0" w:rsidP="00B341F0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  <w:rPr>
          <w:vanish/>
        </w:rPr>
      </w:pPr>
      <w:r>
        <w:rPr>
          <w:vanish/>
        </w:rPr>
        <w:t>RN15: Reservar a Vaga escolhida</w:t>
      </w:r>
      <w:bookmarkStart w:id="68" w:name="_Toc75958401"/>
      <w:bookmarkStart w:id="69" w:name="_Toc76030933"/>
      <w:bookmarkEnd w:id="68"/>
      <w:bookmarkEnd w:id="69"/>
    </w:p>
    <w:p w:rsidR="00B341F0" w:rsidRDefault="00B341F0" w:rsidP="00B341F0">
      <w:pPr>
        <w:widowControl w:val="0"/>
        <w:ind w:left="1080"/>
        <w:rPr>
          <w:rFonts w:cs="Arial"/>
          <w:vanish/>
        </w:rPr>
      </w:pPr>
    </w:p>
    <w:p w:rsidR="00B341F0" w:rsidRDefault="00B341F0" w:rsidP="00B341F0">
      <w:pPr>
        <w:widowControl w:val="0"/>
        <w:ind w:left="1080"/>
        <w:rPr>
          <w:rFonts w:cs="Arial"/>
          <w:vanish/>
        </w:rPr>
      </w:pPr>
      <w:r>
        <w:rPr>
          <w:rFonts w:cs="Arial"/>
          <w:vanish/>
        </w:rPr>
        <w:t>O sistema tenta reservar a vaga, anteriormente escolhida pelo candidato, quando o resultado da Posse é alterado para “Tomou posse”. Para realizar esta tarefa, realizar os seguintes passos:</w:t>
      </w:r>
    </w:p>
    <w:p w:rsidR="00B341F0" w:rsidRDefault="00B341F0" w:rsidP="00B341F0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 xml:space="preserve">Recuperar a(s) </w:t>
      </w:r>
      <w:r>
        <w:rPr>
          <w:rFonts w:cs="Arial"/>
          <w:vanish/>
          <w:u w:val="single"/>
        </w:rPr>
        <w:t xml:space="preserve">Unidade(s) Organizacional(is) do conceito “Chamada do Candidato”  e agrupar carga horária que foi </w:t>
      </w:r>
      <w:r>
        <w:rPr>
          <w:rFonts w:cs="Arial"/>
          <w:vanish/>
        </w:rPr>
        <w:t xml:space="preserve">escolhida pelo candidato. </w:t>
      </w:r>
    </w:p>
    <w:p w:rsidR="00B341F0" w:rsidRDefault="00B341F0" w:rsidP="00B341F0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>Recuperar O "Item de Edital de Concurso" do candidato para obter a “</w:t>
      </w:r>
      <w:r>
        <w:rPr>
          <w:rFonts w:cs="Arial"/>
          <w:vanish/>
          <w:u w:val="single"/>
        </w:rPr>
        <w:t>Relação de Trabalho</w:t>
      </w:r>
      <w:r>
        <w:rPr>
          <w:rFonts w:cs="Arial"/>
          <w:vanish/>
        </w:rPr>
        <w:t xml:space="preserve">”. </w:t>
      </w:r>
    </w:p>
    <w:p w:rsidR="00B341F0" w:rsidRDefault="00B341F0" w:rsidP="00B341F0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>Para cada Unidade Organizacional executar o caso de uso “Verificar Vaga Disponível” do módulo QLP passando a Unidade Organizacional, data de atual, Carga Horária e Relação de Vínculo = Cargo Efetivo e Relação de Trabalho.</w:t>
      </w:r>
    </w:p>
    <w:p w:rsidR="00B341F0" w:rsidRDefault="00B341F0" w:rsidP="00B341F0">
      <w:pPr>
        <w:widowControl w:val="0"/>
        <w:numPr>
          <w:ilvl w:val="0"/>
          <w:numId w:val="19"/>
        </w:numPr>
        <w:spacing w:line="240" w:lineRule="auto"/>
        <w:ind w:left="1080"/>
        <w:rPr>
          <w:rFonts w:cs="Arial"/>
          <w:vanish/>
        </w:rPr>
      </w:pPr>
      <w:r>
        <w:rPr>
          <w:rFonts w:cs="Arial"/>
          <w:vanish/>
        </w:rPr>
        <w:t xml:space="preserve">Após verificação no passo anterior, realizar a reserva da vaga, executando o caso de uso "Atualizar Quadro de Vagas" do módulo QLP, passando as informações identificação da </w:t>
      </w:r>
      <w:r>
        <w:rPr>
          <w:rFonts w:cs="Arial"/>
          <w:vanish/>
          <w:u w:val="single"/>
        </w:rPr>
        <w:t>Unidade Organizacional</w:t>
      </w:r>
      <w:r>
        <w:rPr>
          <w:rFonts w:cs="Arial"/>
          <w:vanish/>
        </w:rPr>
        <w:t xml:space="preserve">, </w:t>
      </w:r>
      <w:r>
        <w:rPr>
          <w:rFonts w:cs="Arial"/>
          <w:vanish/>
          <w:u w:val="single"/>
        </w:rPr>
        <w:t>Relação de Vínculo</w:t>
      </w:r>
      <w:r>
        <w:rPr>
          <w:rFonts w:cs="Arial"/>
          <w:vanish/>
        </w:rPr>
        <w:t xml:space="preserve"> = “Cargo Efetivo”, identificação da </w:t>
      </w:r>
      <w:r>
        <w:rPr>
          <w:rFonts w:cs="Arial"/>
          <w:vanish/>
          <w:u w:val="single"/>
        </w:rPr>
        <w:t>Relação de Trabalho</w:t>
      </w:r>
      <w:r>
        <w:rPr>
          <w:rFonts w:cs="Arial"/>
          <w:vanish/>
        </w:rPr>
        <w:t xml:space="preserve"> e o tipo de atualização igual "reserva" e a data atual como referência para cada Unidade Organizacional.</w:t>
      </w:r>
    </w:p>
    <w:p w:rsidR="00B341F0" w:rsidRDefault="00B341F0" w:rsidP="00B341F0">
      <w:pPr>
        <w:widowControl w:val="0"/>
        <w:ind w:left="1080"/>
        <w:rPr>
          <w:rFonts w:cs="Arial"/>
        </w:rPr>
      </w:pPr>
    </w:p>
    <w:p w:rsidR="00F3454E" w:rsidRPr="00F3454E" w:rsidRDefault="00B341F0" w:rsidP="00F3454E">
      <w:pPr>
        <w:widowControl w:val="0"/>
        <w:ind w:left="1080"/>
      </w:pPr>
      <w:r w:rsidRPr="00F3454E">
        <w:rPr>
          <w:rFonts w:cs="Arial"/>
          <w:b/>
          <w:bCs/>
        </w:rPr>
        <w:t>RN1</w:t>
      </w:r>
      <w:r w:rsidR="00F3454E" w:rsidRPr="00F3454E">
        <w:rPr>
          <w:rFonts w:cs="Arial"/>
          <w:b/>
          <w:bCs/>
        </w:rPr>
        <w:t>5</w:t>
      </w:r>
      <w:r w:rsidRPr="00F3454E">
        <w:rPr>
          <w:rFonts w:cs="Arial"/>
          <w:bCs/>
        </w:rPr>
        <w:t xml:space="preserve">: </w:t>
      </w:r>
      <w:r w:rsidR="00F3454E" w:rsidRPr="00F3454E">
        <w:rPr>
          <w:rFonts w:cs="Arial"/>
          <w:bCs/>
        </w:rPr>
        <w:t xml:space="preserve">Na inclusão do registro de posse o sistema deverá </w:t>
      </w:r>
      <w:r w:rsidR="00E042C6">
        <w:rPr>
          <w:rFonts w:cs="Arial"/>
          <w:bCs/>
        </w:rPr>
        <w:t xml:space="preserve">executar a rotina de geração do protocolo da declaração de bens </w:t>
      </w:r>
      <w:r w:rsidR="00497904">
        <w:rPr>
          <w:rFonts w:cs="Arial"/>
          <w:bCs/>
        </w:rPr>
        <w:t>e</w:t>
      </w:r>
      <w:r w:rsidR="00E042C6">
        <w:rPr>
          <w:rFonts w:cs="Arial"/>
          <w:bCs/>
        </w:rPr>
        <w:t xml:space="preserve"> </w:t>
      </w:r>
      <w:r w:rsidR="00F3454E" w:rsidRPr="00F3454E">
        <w:rPr>
          <w:rFonts w:cs="Arial"/>
          <w:bCs/>
        </w:rPr>
        <w:t xml:space="preserve">gerar um protocolo de declaração inicial para </w:t>
      </w:r>
      <w:r w:rsidR="00E042C6">
        <w:rPr>
          <w:rFonts w:cs="Arial"/>
          <w:bCs/>
        </w:rPr>
        <w:t>o</w:t>
      </w:r>
      <w:r w:rsidR="00F3454E" w:rsidRPr="00F3454E">
        <w:rPr>
          <w:rFonts w:cs="Arial"/>
          <w:bCs/>
        </w:rPr>
        <w:t xml:space="preserve"> servidor efetivo</w:t>
      </w:r>
      <w:r w:rsidR="00497904">
        <w:rPr>
          <w:rFonts w:cs="Arial"/>
          <w:bCs/>
        </w:rPr>
        <w:t xml:space="preserve"> (</w:t>
      </w:r>
      <w:r w:rsidR="00F3454E" w:rsidRPr="00F3454E">
        <w:rPr>
          <w:rFonts w:cs="Arial"/>
          <w:bCs/>
        </w:rPr>
        <w:t>celetista ou estatutário</w:t>
      </w:r>
      <w:r w:rsidR="00497904">
        <w:rPr>
          <w:rFonts w:cs="Arial"/>
          <w:bCs/>
        </w:rPr>
        <w:t>)</w:t>
      </w:r>
      <w:r w:rsidR="00B03E42">
        <w:rPr>
          <w:rFonts w:cs="Arial"/>
          <w:bCs/>
        </w:rPr>
        <w:t>, exceto pesquisadores</w:t>
      </w:r>
      <w:r w:rsidR="00F3454E" w:rsidRPr="00F3454E">
        <w:rPr>
          <w:rFonts w:cs="Arial"/>
          <w:bCs/>
        </w:rPr>
        <w:t xml:space="preserve">. </w:t>
      </w:r>
      <w:r w:rsidR="00497904">
        <w:rPr>
          <w:rFonts w:cs="Arial"/>
          <w:bCs/>
        </w:rPr>
        <w:t xml:space="preserve">O servidor terá </w:t>
      </w:r>
      <w:r w:rsidR="002F448A">
        <w:rPr>
          <w:rFonts w:cs="Arial"/>
          <w:bCs/>
        </w:rPr>
        <w:t>30 dias a contar da data da posse para efetuar a entrega da declaração.</w:t>
      </w:r>
    </w:p>
    <w:p w:rsidR="008C5FF2" w:rsidRDefault="008C5FF2" w:rsidP="008C5FF2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70" w:name="_Toc76030934"/>
      <w:r>
        <w:t>RN16: Alterar Protocolo da Declaração de Bens</w:t>
      </w:r>
      <w:bookmarkEnd w:id="70"/>
    </w:p>
    <w:p w:rsidR="008C5FF2" w:rsidRDefault="008C5FF2" w:rsidP="008C5FF2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  <w:rPr>
          <w:vanish/>
        </w:rPr>
      </w:pPr>
      <w:r>
        <w:rPr>
          <w:vanish/>
        </w:rPr>
        <w:t>RN14: Cancelar a Reserva da vaga Do CANDIDATO</w:t>
      </w:r>
      <w:bookmarkStart w:id="71" w:name="_Toc75958403"/>
      <w:bookmarkStart w:id="72" w:name="_Toc76030935"/>
      <w:bookmarkEnd w:id="71"/>
      <w:bookmarkEnd w:id="72"/>
    </w:p>
    <w:p w:rsidR="008C5FF2" w:rsidRDefault="008C5FF2" w:rsidP="008C5FF2">
      <w:pPr>
        <w:widowControl w:val="0"/>
        <w:ind w:left="1080"/>
        <w:rPr>
          <w:rFonts w:cs="Arial"/>
          <w:vanish/>
        </w:rPr>
      </w:pPr>
    </w:p>
    <w:p w:rsidR="008C5FF2" w:rsidRDefault="008C5FF2" w:rsidP="008C5FF2">
      <w:pPr>
        <w:widowControl w:val="0"/>
        <w:ind w:left="1080"/>
        <w:rPr>
          <w:rFonts w:cs="Arial"/>
          <w:vanish/>
        </w:rPr>
      </w:pPr>
      <w:r>
        <w:rPr>
          <w:rFonts w:cs="Arial"/>
          <w:b/>
          <w:bCs/>
          <w:vanish/>
        </w:rPr>
        <w:t>RN14</w:t>
      </w:r>
      <w:r>
        <w:rPr>
          <w:rFonts w:cs="Arial"/>
          <w:vanish/>
        </w:rPr>
        <w:t xml:space="preserve"> O sistema cancela a vaga escolhida pelo ator quando a Posse for anulada ou quando incluída com resultado </w:t>
      </w:r>
      <w:r>
        <w:rPr>
          <w:rFonts w:cs="Arial"/>
          <w:b/>
          <w:bCs/>
          <w:vanish/>
        </w:rPr>
        <w:t>diferente</w:t>
      </w:r>
      <w:r>
        <w:rPr>
          <w:rFonts w:cs="Arial"/>
          <w:vanish/>
        </w:rPr>
        <w:t xml:space="preserve"> de “Tomou posse” ou quando o resultado da alteração da Posse seja um valor </w:t>
      </w:r>
      <w:r>
        <w:rPr>
          <w:rFonts w:cs="Arial"/>
          <w:b/>
          <w:bCs/>
          <w:vanish/>
        </w:rPr>
        <w:t xml:space="preserve">diferente </w:t>
      </w:r>
      <w:r>
        <w:rPr>
          <w:rFonts w:cs="Arial"/>
          <w:vanish/>
        </w:rPr>
        <w:t>de “Tomou posse”. Para cancelar a escolha da vaga, realizar as seguintes operações:</w:t>
      </w:r>
    </w:p>
    <w:p w:rsidR="008C5FF2" w:rsidRDefault="008C5FF2" w:rsidP="008C5FF2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 xml:space="preserve">Recuperar a todas as </w:t>
      </w:r>
      <w:r>
        <w:rPr>
          <w:rFonts w:cs="Arial"/>
          <w:vanish/>
          <w:u w:val="single"/>
        </w:rPr>
        <w:t>Unidades Organizacionais</w:t>
      </w:r>
      <w:r>
        <w:rPr>
          <w:rFonts w:cs="Arial"/>
          <w:vanish/>
        </w:rPr>
        <w:t xml:space="preserve"> e agrupar a carga horária escolhida pelo candidato, obtida da "Chamada do Candidato"*.</w:t>
      </w:r>
    </w:p>
    <w:p w:rsidR="008C5FF2" w:rsidRDefault="008C5FF2" w:rsidP="008C5FF2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>Recuperar O "Item de Edital de Concurso" do candidato para obter a “</w:t>
      </w:r>
      <w:r>
        <w:rPr>
          <w:rFonts w:cs="Arial"/>
          <w:vanish/>
          <w:u w:val="single"/>
        </w:rPr>
        <w:t>Relação de Trabalho</w:t>
      </w:r>
      <w:r>
        <w:rPr>
          <w:rFonts w:cs="Arial"/>
          <w:vanish/>
        </w:rPr>
        <w:t xml:space="preserve">”. </w:t>
      </w:r>
    </w:p>
    <w:p w:rsidR="008C5FF2" w:rsidRDefault="008C5FF2" w:rsidP="008C5FF2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 xml:space="preserve">Para cada Unidade Organizacional executar o caso de uso "Atualizar Quadro de Vagas" do módulo QLP, passando como informação a </w:t>
      </w:r>
      <w:r>
        <w:rPr>
          <w:rFonts w:cs="Arial"/>
          <w:vanish/>
          <w:u w:val="single"/>
        </w:rPr>
        <w:t>Unidade Organizacional</w:t>
      </w:r>
      <w:r>
        <w:rPr>
          <w:rFonts w:cs="Arial"/>
          <w:vanish/>
        </w:rPr>
        <w:t xml:space="preserve">, </w:t>
      </w:r>
      <w:r>
        <w:rPr>
          <w:rFonts w:cs="Arial"/>
          <w:vanish/>
          <w:u w:val="single"/>
        </w:rPr>
        <w:t>Relação de Vínculo</w:t>
      </w:r>
      <w:r>
        <w:rPr>
          <w:rFonts w:cs="Arial"/>
          <w:vanish/>
        </w:rPr>
        <w:t xml:space="preserve"> = Cargo Efetivo, </w:t>
      </w:r>
      <w:r>
        <w:rPr>
          <w:rFonts w:cs="Arial"/>
          <w:vanish/>
          <w:u w:val="single"/>
        </w:rPr>
        <w:t>Relação de Trabalho</w:t>
      </w:r>
      <w:r>
        <w:rPr>
          <w:rFonts w:cs="Arial"/>
          <w:vanish/>
        </w:rPr>
        <w:t xml:space="preserve"> e tipo de atualização igual "liberação de reserva" com a data atual.</w:t>
      </w:r>
    </w:p>
    <w:p w:rsidR="008C5FF2" w:rsidRDefault="008C5FF2" w:rsidP="008C5FF2">
      <w:pPr>
        <w:widowControl w:val="0"/>
        <w:ind w:left="1080"/>
        <w:rPr>
          <w:rFonts w:cs="Arial"/>
          <w:vanish/>
        </w:rPr>
      </w:pPr>
    </w:p>
    <w:p w:rsidR="008C5FF2" w:rsidRDefault="008C5FF2" w:rsidP="008C5FF2">
      <w:pPr>
        <w:widowControl w:val="0"/>
        <w:ind w:left="1080"/>
        <w:rPr>
          <w:rFonts w:cs="Arial"/>
          <w:vanish/>
        </w:rPr>
      </w:pPr>
      <w:r>
        <w:rPr>
          <w:rFonts w:cs="Arial"/>
          <w:vanish/>
        </w:rPr>
        <w:t>* Caso não encontre a informação no conceito “Chamada do Candidato”, indica que o cargo escolhido pelo candidato é uma enturmação (Professor), então buscar as informações no conceito “Chamada do Candidato Detalhada”.</w:t>
      </w:r>
    </w:p>
    <w:p w:rsidR="008C5FF2" w:rsidRDefault="008C5FF2" w:rsidP="008C5FF2">
      <w:pPr>
        <w:widowControl w:val="0"/>
        <w:ind w:left="1080"/>
        <w:rPr>
          <w:rFonts w:cs="Arial"/>
          <w:vanish/>
        </w:rPr>
      </w:pPr>
    </w:p>
    <w:p w:rsidR="008C5FF2" w:rsidRDefault="008C5FF2" w:rsidP="008C5FF2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  <w:rPr>
          <w:vanish/>
        </w:rPr>
      </w:pPr>
      <w:r>
        <w:rPr>
          <w:vanish/>
        </w:rPr>
        <w:t>RN15: Reservar a Vaga escolhida</w:t>
      </w:r>
      <w:bookmarkStart w:id="73" w:name="_Toc75958404"/>
      <w:bookmarkStart w:id="74" w:name="_Toc76030936"/>
      <w:bookmarkEnd w:id="73"/>
      <w:bookmarkEnd w:id="74"/>
    </w:p>
    <w:p w:rsidR="008C5FF2" w:rsidRDefault="008C5FF2" w:rsidP="008C5FF2">
      <w:pPr>
        <w:widowControl w:val="0"/>
        <w:ind w:left="1080"/>
        <w:rPr>
          <w:rFonts w:cs="Arial"/>
          <w:vanish/>
        </w:rPr>
      </w:pPr>
    </w:p>
    <w:p w:rsidR="008C5FF2" w:rsidRDefault="008C5FF2" w:rsidP="008C5FF2">
      <w:pPr>
        <w:widowControl w:val="0"/>
        <w:ind w:left="1080"/>
        <w:rPr>
          <w:rFonts w:cs="Arial"/>
          <w:vanish/>
        </w:rPr>
      </w:pPr>
      <w:r>
        <w:rPr>
          <w:rFonts w:cs="Arial"/>
          <w:vanish/>
        </w:rPr>
        <w:t>O sistema tenta reservar a vaga, anteriormente escolhida pelo candidato, quando o resultado da Posse é alterado para “Tomou posse”. Para realizar esta tarefa, realizar os seguintes passos:</w:t>
      </w:r>
    </w:p>
    <w:p w:rsidR="008C5FF2" w:rsidRDefault="008C5FF2" w:rsidP="008C5FF2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 xml:space="preserve">Recuperar a(s) </w:t>
      </w:r>
      <w:r>
        <w:rPr>
          <w:rFonts w:cs="Arial"/>
          <w:vanish/>
          <w:u w:val="single"/>
        </w:rPr>
        <w:t xml:space="preserve">Unidade(s) Organizacional(is) do conceito “Chamada do Candidato”  e agrupar carga horária que foi </w:t>
      </w:r>
      <w:r>
        <w:rPr>
          <w:rFonts w:cs="Arial"/>
          <w:vanish/>
        </w:rPr>
        <w:t xml:space="preserve">escolhida pelo candidato. </w:t>
      </w:r>
    </w:p>
    <w:p w:rsidR="008C5FF2" w:rsidRDefault="008C5FF2" w:rsidP="008C5FF2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>Recuperar O "Item de Edital de Concurso" do candidato para obter a “</w:t>
      </w:r>
      <w:r>
        <w:rPr>
          <w:rFonts w:cs="Arial"/>
          <w:vanish/>
          <w:u w:val="single"/>
        </w:rPr>
        <w:t>Relação de Trabalho</w:t>
      </w:r>
      <w:r>
        <w:rPr>
          <w:rFonts w:cs="Arial"/>
          <w:vanish/>
        </w:rPr>
        <w:t xml:space="preserve">”. </w:t>
      </w:r>
    </w:p>
    <w:p w:rsidR="008C5FF2" w:rsidRDefault="008C5FF2" w:rsidP="008C5FF2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>Para cada Unidade Organizacional executar o caso de uso “Verificar Vaga Disponível” do módulo QLP passando a Unidade Organizacional, data de atual, Carga Horária e Relação de Vínculo = Cargo Efetivo e Relação de Trabalho.</w:t>
      </w:r>
    </w:p>
    <w:p w:rsidR="008C5FF2" w:rsidRDefault="008C5FF2" w:rsidP="008C5FF2">
      <w:pPr>
        <w:widowControl w:val="0"/>
        <w:numPr>
          <w:ilvl w:val="0"/>
          <w:numId w:val="19"/>
        </w:numPr>
        <w:spacing w:line="240" w:lineRule="auto"/>
        <w:ind w:left="1080"/>
        <w:rPr>
          <w:rFonts w:cs="Arial"/>
          <w:vanish/>
        </w:rPr>
      </w:pPr>
      <w:r>
        <w:rPr>
          <w:rFonts w:cs="Arial"/>
          <w:vanish/>
        </w:rPr>
        <w:t xml:space="preserve">Após verificação no passo anterior, realizar a reserva da vaga, executando o caso de uso "Atualizar Quadro de Vagas" do módulo QLP, passando as informações identificação da </w:t>
      </w:r>
      <w:r>
        <w:rPr>
          <w:rFonts w:cs="Arial"/>
          <w:vanish/>
          <w:u w:val="single"/>
        </w:rPr>
        <w:t>Unidade Organizacional</w:t>
      </w:r>
      <w:r>
        <w:rPr>
          <w:rFonts w:cs="Arial"/>
          <w:vanish/>
        </w:rPr>
        <w:t xml:space="preserve">, </w:t>
      </w:r>
      <w:r>
        <w:rPr>
          <w:rFonts w:cs="Arial"/>
          <w:vanish/>
          <w:u w:val="single"/>
        </w:rPr>
        <w:t>Relação de Vínculo</w:t>
      </w:r>
      <w:r>
        <w:rPr>
          <w:rFonts w:cs="Arial"/>
          <w:vanish/>
        </w:rPr>
        <w:t xml:space="preserve"> = “Cargo Efetivo”, identificação da </w:t>
      </w:r>
      <w:r>
        <w:rPr>
          <w:rFonts w:cs="Arial"/>
          <w:vanish/>
          <w:u w:val="single"/>
        </w:rPr>
        <w:t>Relação de Trabalho</w:t>
      </w:r>
      <w:r>
        <w:rPr>
          <w:rFonts w:cs="Arial"/>
          <w:vanish/>
        </w:rPr>
        <w:t xml:space="preserve"> e o tipo de atualização igual "reserva" e a data atual como referência para cada Unidade Organizacional.</w:t>
      </w:r>
    </w:p>
    <w:p w:rsidR="008C5FF2" w:rsidRDefault="008C5FF2" w:rsidP="008C5FF2">
      <w:pPr>
        <w:widowControl w:val="0"/>
        <w:ind w:left="1080"/>
        <w:rPr>
          <w:rFonts w:cs="Arial"/>
        </w:rPr>
      </w:pPr>
    </w:p>
    <w:p w:rsidR="009232BE" w:rsidRDefault="008C5FF2" w:rsidP="008C5FF2">
      <w:pPr>
        <w:rPr>
          <w:rFonts w:cs="Arial"/>
          <w:bCs/>
        </w:rPr>
      </w:pPr>
      <w:r w:rsidRPr="00F3454E">
        <w:rPr>
          <w:rFonts w:cs="Arial"/>
          <w:b/>
          <w:bCs/>
        </w:rPr>
        <w:t>RN15</w:t>
      </w:r>
      <w:r w:rsidRPr="00F3454E">
        <w:rPr>
          <w:rFonts w:cs="Arial"/>
          <w:bCs/>
        </w:rPr>
        <w:t xml:space="preserve">: Na </w:t>
      </w:r>
      <w:r>
        <w:rPr>
          <w:rFonts w:cs="Arial"/>
          <w:bCs/>
        </w:rPr>
        <w:t>alteração da data</w:t>
      </w:r>
      <w:r w:rsidRPr="00F3454E">
        <w:rPr>
          <w:rFonts w:cs="Arial"/>
          <w:bCs/>
        </w:rPr>
        <w:t xml:space="preserve"> </w:t>
      </w:r>
      <w:r>
        <w:rPr>
          <w:rFonts w:cs="Arial"/>
          <w:bCs/>
        </w:rPr>
        <w:t xml:space="preserve">inicial </w:t>
      </w:r>
      <w:r w:rsidRPr="00F3454E">
        <w:rPr>
          <w:rFonts w:cs="Arial"/>
          <w:bCs/>
        </w:rPr>
        <w:t xml:space="preserve">do registro de posse o sistema deverá </w:t>
      </w:r>
      <w:r>
        <w:rPr>
          <w:rFonts w:cs="Arial"/>
          <w:bCs/>
        </w:rPr>
        <w:t>executar a rotina de geração do protocolo da declaração de bens para alterar a data inicial da contagem do prazo de entrega da declaração</w:t>
      </w:r>
      <w:r w:rsidRPr="00F3454E">
        <w:rPr>
          <w:rFonts w:cs="Arial"/>
          <w:bCs/>
        </w:rPr>
        <w:t>.</w:t>
      </w:r>
    </w:p>
    <w:p w:rsidR="009232BE" w:rsidRDefault="009232BE">
      <w:pPr>
        <w:spacing w:line="240" w:lineRule="auto"/>
        <w:ind w:left="0"/>
        <w:jc w:val="left"/>
        <w:rPr>
          <w:rFonts w:cs="Arial"/>
          <w:bCs/>
        </w:rPr>
      </w:pPr>
      <w:r>
        <w:rPr>
          <w:rFonts w:cs="Arial"/>
          <w:bCs/>
        </w:rPr>
        <w:br w:type="page"/>
      </w:r>
    </w:p>
    <w:p w:rsidR="009232BE" w:rsidRDefault="009232BE" w:rsidP="009232BE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</w:pPr>
      <w:bookmarkStart w:id="75" w:name="_Toc76030937"/>
      <w:r>
        <w:lastRenderedPageBreak/>
        <w:t>RN17: Anular Protocolo da Declaração de Bens</w:t>
      </w:r>
      <w:bookmarkEnd w:id="75"/>
    </w:p>
    <w:p w:rsidR="009232BE" w:rsidRDefault="009232BE" w:rsidP="009232BE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  <w:rPr>
          <w:vanish/>
        </w:rPr>
      </w:pPr>
      <w:r>
        <w:rPr>
          <w:vanish/>
        </w:rPr>
        <w:t>RN14: Cancelar a Reserva da vaga Do CANDIDATO</w:t>
      </w:r>
      <w:bookmarkStart w:id="76" w:name="_Toc76030938"/>
      <w:bookmarkEnd w:id="76"/>
    </w:p>
    <w:p w:rsidR="009232BE" w:rsidRDefault="009232BE" w:rsidP="009232BE">
      <w:pPr>
        <w:widowControl w:val="0"/>
        <w:ind w:left="1080"/>
        <w:rPr>
          <w:rFonts w:cs="Arial"/>
          <w:vanish/>
        </w:rPr>
      </w:pPr>
    </w:p>
    <w:p w:rsidR="009232BE" w:rsidRDefault="009232BE" w:rsidP="009232BE">
      <w:pPr>
        <w:widowControl w:val="0"/>
        <w:ind w:left="1080"/>
        <w:rPr>
          <w:rFonts w:cs="Arial"/>
          <w:vanish/>
        </w:rPr>
      </w:pPr>
      <w:r>
        <w:rPr>
          <w:rFonts w:cs="Arial"/>
          <w:b/>
          <w:bCs/>
          <w:vanish/>
        </w:rPr>
        <w:t>RN14</w:t>
      </w:r>
      <w:r>
        <w:rPr>
          <w:rFonts w:cs="Arial"/>
          <w:vanish/>
        </w:rPr>
        <w:t xml:space="preserve"> O sistema cancela a vaga escolhida pelo ator quando a Posse for anulada ou quando incluída com resultado </w:t>
      </w:r>
      <w:r>
        <w:rPr>
          <w:rFonts w:cs="Arial"/>
          <w:b/>
          <w:bCs/>
          <w:vanish/>
        </w:rPr>
        <w:t>diferente</w:t>
      </w:r>
      <w:r>
        <w:rPr>
          <w:rFonts w:cs="Arial"/>
          <w:vanish/>
        </w:rPr>
        <w:t xml:space="preserve"> de “Tomou posse” ou quando o resultado da alteração da Posse seja um valor </w:t>
      </w:r>
      <w:r>
        <w:rPr>
          <w:rFonts w:cs="Arial"/>
          <w:b/>
          <w:bCs/>
          <w:vanish/>
        </w:rPr>
        <w:t xml:space="preserve">diferente </w:t>
      </w:r>
      <w:r>
        <w:rPr>
          <w:rFonts w:cs="Arial"/>
          <w:vanish/>
        </w:rPr>
        <w:t>de “Tomou posse”. Para cancelar a escolha da vaga, realizar as seguintes operações:</w:t>
      </w:r>
    </w:p>
    <w:p w:rsidR="009232BE" w:rsidRDefault="009232BE" w:rsidP="009232BE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 xml:space="preserve">Recuperar a todas as </w:t>
      </w:r>
      <w:r>
        <w:rPr>
          <w:rFonts w:cs="Arial"/>
          <w:vanish/>
          <w:u w:val="single"/>
        </w:rPr>
        <w:t>Unidades Organizacionais</w:t>
      </w:r>
      <w:r>
        <w:rPr>
          <w:rFonts w:cs="Arial"/>
          <w:vanish/>
        </w:rPr>
        <w:t xml:space="preserve"> e agrupar a carga horária escolhida pelo candidato, obtida da "Chamada do Candidato"*.</w:t>
      </w:r>
    </w:p>
    <w:p w:rsidR="009232BE" w:rsidRDefault="009232BE" w:rsidP="009232BE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>Recuperar O "Item de Edital de Concurso" do candidato para obter a “</w:t>
      </w:r>
      <w:r>
        <w:rPr>
          <w:rFonts w:cs="Arial"/>
          <w:vanish/>
          <w:u w:val="single"/>
        </w:rPr>
        <w:t>Relação de Trabalho</w:t>
      </w:r>
      <w:r>
        <w:rPr>
          <w:rFonts w:cs="Arial"/>
          <w:vanish/>
        </w:rPr>
        <w:t xml:space="preserve">”. </w:t>
      </w:r>
    </w:p>
    <w:p w:rsidR="009232BE" w:rsidRDefault="009232BE" w:rsidP="009232BE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 xml:space="preserve">Para cada Unidade Organizacional executar o caso de uso "Atualizar Quadro de Vagas" do módulo QLP, passando como informação a </w:t>
      </w:r>
      <w:r>
        <w:rPr>
          <w:rFonts w:cs="Arial"/>
          <w:vanish/>
          <w:u w:val="single"/>
        </w:rPr>
        <w:t>Unidade Organizacional</w:t>
      </w:r>
      <w:r>
        <w:rPr>
          <w:rFonts w:cs="Arial"/>
          <w:vanish/>
        </w:rPr>
        <w:t xml:space="preserve">, </w:t>
      </w:r>
      <w:r>
        <w:rPr>
          <w:rFonts w:cs="Arial"/>
          <w:vanish/>
          <w:u w:val="single"/>
        </w:rPr>
        <w:t>Relação de Vínculo</w:t>
      </w:r>
      <w:r>
        <w:rPr>
          <w:rFonts w:cs="Arial"/>
          <w:vanish/>
        </w:rPr>
        <w:t xml:space="preserve"> = Cargo Efetivo, </w:t>
      </w:r>
      <w:r>
        <w:rPr>
          <w:rFonts w:cs="Arial"/>
          <w:vanish/>
          <w:u w:val="single"/>
        </w:rPr>
        <w:t>Relação de Trabalho</w:t>
      </w:r>
      <w:r>
        <w:rPr>
          <w:rFonts w:cs="Arial"/>
          <w:vanish/>
        </w:rPr>
        <w:t xml:space="preserve"> e tipo de atualização igual "liberação de reserva" com a data atual.</w:t>
      </w:r>
    </w:p>
    <w:p w:rsidR="009232BE" w:rsidRDefault="009232BE" w:rsidP="009232BE">
      <w:pPr>
        <w:widowControl w:val="0"/>
        <w:ind w:left="1080"/>
        <w:rPr>
          <w:rFonts w:cs="Arial"/>
          <w:vanish/>
        </w:rPr>
      </w:pPr>
    </w:p>
    <w:p w:rsidR="009232BE" w:rsidRDefault="009232BE" w:rsidP="009232BE">
      <w:pPr>
        <w:widowControl w:val="0"/>
        <w:ind w:left="1080"/>
        <w:rPr>
          <w:rFonts w:cs="Arial"/>
          <w:vanish/>
        </w:rPr>
      </w:pPr>
      <w:r>
        <w:rPr>
          <w:rFonts w:cs="Arial"/>
          <w:vanish/>
        </w:rPr>
        <w:t>* Caso não encontre a informação no conceito “Chamada do Candidato”, indica que o cargo escolhido pelo candidato é uma enturmação (Professor), então buscar as informações no conceito “Chamada do Candidato Detalhada”.</w:t>
      </w:r>
    </w:p>
    <w:p w:rsidR="009232BE" w:rsidRDefault="009232BE" w:rsidP="009232BE">
      <w:pPr>
        <w:widowControl w:val="0"/>
        <w:ind w:left="1080"/>
        <w:rPr>
          <w:rFonts w:cs="Arial"/>
          <w:vanish/>
        </w:rPr>
      </w:pPr>
    </w:p>
    <w:p w:rsidR="009232BE" w:rsidRDefault="009232BE" w:rsidP="009232BE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540" w:hanging="820"/>
        <w:rPr>
          <w:vanish/>
        </w:rPr>
      </w:pPr>
      <w:r>
        <w:rPr>
          <w:vanish/>
        </w:rPr>
        <w:t>RN15: Reservar a Vaga escolhida</w:t>
      </w:r>
      <w:bookmarkStart w:id="77" w:name="_Toc76030939"/>
      <w:bookmarkEnd w:id="77"/>
    </w:p>
    <w:p w:rsidR="009232BE" w:rsidRDefault="009232BE" w:rsidP="009232BE">
      <w:pPr>
        <w:widowControl w:val="0"/>
        <w:ind w:left="1080"/>
        <w:rPr>
          <w:rFonts w:cs="Arial"/>
          <w:vanish/>
        </w:rPr>
      </w:pPr>
    </w:p>
    <w:p w:rsidR="009232BE" w:rsidRDefault="009232BE" w:rsidP="009232BE">
      <w:pPr>
        <w:widowControl w:val="0"/>
        <w:ind w:left="1080"/>
        <w:rPr>
          <w:rFonts w:cs="Arial"/>
          <w:vanish/>
        </w:rPr>
      </w:pPr>
      <w:r>
        <w:rPr>
          <w:rFonts w:cs="Arial"/>
          <w:vanish/>
        </w:rPr>
        <w:t>O sistema tenta reservar a vaga, anteriormente escolhida pelo candidato, quando o resultado da Posse é alterado para “Tomou posse”. Para realizar esta tarefa, realizar os seguintes passos:</w:t>
      </w:r>
    </w:p>
    <w:p w:rsidR="009232BE" w:rsidRDefault="009232BE" w:rsidP="009232BE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 xml:space="preserve">Recuperar a(s) </w:t>
      </w:r>
      <w:r>
        <w:rPr>
          <w:rFonts w:cs="Arial"/>
          <w:vanish/>
          <w:u w:val="single"/>
        </w:rPr>
        <w:t xml:space="preserve">Unidade(s) Organizacional(is) do conceito “Chamada do Candidato”  e agrupar carga horária que foi </w:t>
      </w:r>
      <w:r>
        <w:rPr>
          <w:rFonts w:cs="Arial"/>
          <w:vanish/>
        </w:rPr>
        <w:t xml:space="preserve">escolhida pelo candidato. </w:t>
      </w:r>
    </w:p>
    <w:p w:rsidR="009232BE" w:rsidRDefault="009232BE" w:rsidP="009232BE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>Recuperar O "Item de Edital de Concurso" do candidato para obter a “</w:t>
      </w:r>
      <w:r>
        <w:rPr>
          <w:rFonts w:cs="Arial"/>
          <w:vanish/>
          <w:u w:val="single"/>
        </w:rPr>
        <w:t>Relação de Trabalho</w:t>
      </w:r>
      <w:r>
        <w:rPr>
          <w:rFonts w:cs="Arial"/>
          <w:vanish/>
        </w:rPr>
        <w:t xml:space="preserve">”. </w:t>
      </w:r>
    </w:p>
    <w:p w:rsidR="009232BE" w:rsidRDefault="009232BE" w:rsidP="009232BE">
      <w:pPr>
        <w:widowControl w:val="0"/>
        <w:numPr>
          <w:ilvl w:val="0"/>
          <w:numId w:val="19"/>
        </w:numPr>
        <w:spacing w:line="240" w:lineRule="auto"/>
        <w:ind w:left="1080" w:firstLine="0"/>
        <w:rPr>
          <w:rFonts w:cs="Arial"/>
          <w:vanish/>
        </w:rPr>
      </w:pPr>
      <w:r>
        <w:rPr>
          <w:rFonts w:cs="Arial"/>
          <w:vanish/>
        </w:rPr>
        <w:t>Para cada Unidade Organizacional executar o caso de uso “Verificar Vaga Disponível” do módulo QLP passando a Unidade Organizacional, data de atual, Carga Horária e Relação de Vínculo = Cargo Efetivo e Relação de Trabalho.</w:t>
      </w:r>
    </w:p>
    <w:p w:rsidR="009232BE" w:rsidRDefault="009232BE" w:rsidP="009232BE">
      <w:pPr>
        <w:widowControl w:val="0"/>
        <w:numPr>
          <w:ilvl w:val="0"/>
          <w:numId w:val="19"/>
        </w:numPr>
        <w:spacing w:line="240" w:lineRule="auto"/>
        <w:ind w:left="1080"/>
        <w:rPr>
          <w:rFonts w:cs="Arial"/>
          <w:vanish/>
        </w:rPr>
      </w:pPr>
      <w:r>
        <w:rPr>
          <w:rFonts w:cs="Arial"/>
          <w:vanish/>
        </w:rPr>
        <w:t xml:space="preserve">Após verificação no passo anterior, realizar a reserva da vaga, executando o caso de uso "Atualizar Quadro de Vagas" do módulo QLP, passando as informações identificação da </w:t>
      </w:r>
      <w:r>
        <w:rPr>
          <w:rFonts w:cs="Arial"/>
          <w:vanish/>
          <w:u w:val="single"/>
        </w:rPr>
        <w:t>Unidade Organizacional</w:t>
      </w:r>
      <w:r>
        <w:rPr>
          <w:rFonts w:cs="Arial"/>
          <w:vanish/>
        </w:rPr>
        <w:t xml:space="preserve">, </w:t>
      </w:r>
      <w:r>
        <w:rPr>
          <w:rFonts w:cs="Arial"/>
          <w:vanish/>
          <w:u w:val="single"/>
        </w:rPr>
        <w:t>Relação de Vínculo</w:t>
      </w:r>
      <w:r>
        <w:rPr>
          <w:rFonts w:cs="Arial"/>
          <w:vanish/>
        </w:rPr>
        <w:t xml:space="preserve"> = “Cargo Efetivo”, identificação da </w:t>
      </w:r>
      <w:r>
        <w:rPr>
          <w:rFonts w:cs="Arial"/>
          <w:vanish/>
          <w:u w:val="single"/>
        </w:rPr>
        <w:t>Relação de Trabalho</w:t>
      </w:r>
      <w:r>
        <w:rPr>
          <w:rFonts w:cs="Arial"/>
          <w:vanish/>
        </w:rPr>
        <w:t xml:space="preserve"> e o tipo de atualização igual "reserva" e a data atual como referência para cada Unidade Organizacional.</w:t>
      </w:r>
    </w:p>
    <w:p w:rsidR="009232BE" w:rsidRDefault="009232BE" w:rsidP="009232BE">
      <w:pPr>
        <w:widowControl w:val="0"/>
        <w:ind w:left="1080"/>
        <w:rPr>
          <w:rFonts w:cs="Arial"/>
        </w:rPr>
      </w:pPr>
    </w:p>
    <w:p w:rsidR="00532670" w:rsidRDefault="009232BE" w:rsidP="00532670">
      <w:pPr>
        <w:rPr>
          <w:rFonts w:cs="Arial"/>
          <w:bCs/>
        </w:rPr>
      </w:pPr>
      <w:r w:rsidRPr="00F3454E">
        <w:rPr>
          <w:rFonts w:cs="Arial"/>
          <w:b/>
          <w:bCs/>
        </w:rPr>
        <w:t>RN1</w:t>
      </w:r>
      <w:r>
        <w:rPr>
          <w:rFonts w:cs="Arial"/>
          <w:b/>
          <w:bCs/>
        </w:rPr>
        <w:t>7</w:t>
      </w:r>
      <w:r w:rsidRPr="00F3454E">
        <w:rPr>
          <w:rFonts w:cs="Arial"/>
          <w:bCs/>
        </w:rPr>
        <w:t xml:space="preserve">: Na </w:t>
      </w:r>
      <w:r>
        <w:rPr>
          <w:rFonts w:cs="Arial"/>
          <w:bCs/>
        </w:rPr>
        <w:t xml:space="preserve">anulação </w:t>
      </w:r>
      <w:r w:rsidRPr="00F3454E">
        <w:rPr>
          <w:rFonts w:cs="Arial"/>
          <w:bCs/>
        </w:rPr>
        <w:t xml:space="preserve">do registro de posse o sistema deverá </w:t>
      </w:r>
      <w:r>
        <w:rPr>
          <w:rFonts w:cs="Arial"/>
          <w:bCs/>
        </w:rPr>
        <w:t>executar a rotina de geração do protocolo da declaração de bens para anular o protocolo inicial gerado no registro da posse</w:t>
      </w:r>
      <w:r w:rsidRPr="00F3454E">
        <w:rPr>
          <w:rFonts w:cs="Arial"/>
          <w:bCs/>
        </w:rPr>
        <w:t xml:space="preserve">. </w:t>
      </w:r>
    </w:p>
    <w:p w:rsidR="00532670" w:rsidRDefault="00532670" w:rsidP="00532670">
      <w:pPr>
        <w:rPr>
          <w:rFonts w:cs="Arial"/>
          <w:bCs/>
        </w:rPr>
      </w:pPr>
    </w:p>
    <w:p w:rsidR="00915F9F" w:rsidRPr="00532670" w:rsidRDefault="00915F9F" w:rsidP="00532670">
      <w:pPr>
        <w:pStyle w:val="Ttulo1"/>
        <w:keepNext w:val="0"/>
        <w:widowControl w:val="0"/>
        <w:spacing w:before="0" w:line="240" w:lineRule="auto"/>
        <w:ind w:left="540" w:hanging="540"/>
      </w:pPr>
      <w:bookmarkStart w:id="78" w:name="_Toc76030940"/>
      <w:r>
        <w:t>Revisões</w:t>
      </w:r>
      <w:bookmarkEnd w:id="78"/>
    </w:p>
    <w:p w:rsidR="00915F9F" w:rsidRDefault="00915F9F" w:rsidP="00915F9F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915F9F" w:rsidTr="00B341F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15F9F" w:rsidRPr="00915F9F" w:rsidRDefault="00915F9F" w:rsidP="00F927EC">
            <w:pPr>
              <w:widowControl w:val="0"/>
              <w:spacing w:line="240" w:lineRule="auto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15F9F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15F9F" w:rsidRPr="00915F9F" w:rsidRDefault="00915F9F" w:rsidP="00F927EC">
            <w:pPr>
              <w:widowControl w:val="0"/>
              <w:spacing w:line="240" w:lineRule="auto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15F9F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15F9F" w:rsidRP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15F9F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15F9F" w:rsidRP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915F9F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15F9F" w:rsidRP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15F9F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915F9F" w:rsidTr="00B341F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15F9F" w:rsidTr="00B341F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Pr="00763D1B" w:rsidRDefault="00915F9F" w:rsidP="00F927EC">
            <w:pPr>
              <w:widowControl w:val="0"/>
              <w:spacing w:line="240" w:lineRule="auto"/>
              <w:ind w:left="0"/>
              <w:rPr>
                <w:rFonts w:cs="Arial"/>
                <w:sz w:val="16"/>
              </w:rPr>
            </w:pPr>
            <w:r w:rsidRPr="00763D1B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15F9F" w:rsidTr="00B341F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Pr="00763D1B" w:rsidRDefault="00915F9F" w:rsidP="00F927EC">
            <w:pPr>
              <w:widowControl w:val="0"/>
              <w:spacing w:line="240" w:lineRule="auto"/>
              <w:ind w:left="0"/>
              <w:rPr>
                <w:rFonts w:cs="Arial"/>
                <w:sz w:val="16"/>
              </w:rPr>
            </w:pPr>
            <w:r w:rsidRPr="00763D1B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15F9F" w:rsidTr="00B341F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9F" w:rsidRDefault="00915F9F" w:rsidP="00F927E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Pr="00763D1B" w:rsidRDefault="00915F9F" w:rsidP="00F927EC">
            <w:pPr>
              <w:widowControl w:val="0"/>
              <w:spacing w:line="240" w:lineRule="auto"/>
              <w:ind w:left="0"/>
              <w:rPr>
                <w:rFonts w:cs="Arial"/>
                <w:sz w:val="16"/>
              </w:rPr>
            </w:pPr>
            <w:r w:rsidRPr="00763D1B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15F9F" w:rsidTr="00B341F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F9F" w:rsidRDefault="00915F9F" w:rsidP="00F927EC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9F" w:rsidRPr="00763D1B" w:rsidRDefault="00915F9F" w:rsidP="00F927EC">
            <w:pPr>
              <w:widowControl w:val="0"/>
              <w:spacing w:line="240" w:lineRule="auto"/>
              <w:ind w:left="0"/>
              <w:rPr>
                <w:rFonts w:cs="Arial"/>
                <w:sz w:val="16"/>
              </w:rPr>
            </w:pPr>
            <w:r w:rsidRPr="00763D1B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15F9F" w:rsidTr="00B341F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9F" w:rsidRPr="00763D1B" w:rsidRDefault="00915F9F" w:rsidP="00F927EC">
            <w:pPr>
              <w:widowControl w:val="0"/>
              <w:spacing w:line="240" w:lineRule="auto"/>
              <w:ind w:left="0"/>
              <w:rPr>
                <w:rFonts w:cs="Arial"/>
                <w:sz w:val="16"/>
              </w:rPr>
            </w:pPr>
            <w:r w:rsidRPr="00763D1B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15F9F" w:rsidTr="00B341F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15F9F" w:rsidRDefault="00915F9F" w:rsidP="00F927EC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Pr="00763D1B" w:rsidRDefault="00915F9F" w:rsidP="00F927EC">
            <w:pPr>
              <w:widowControl w:val="0"/>
              <w:spacing w:line="240" w:lineRule="auto"/>
              <w:ind w:left="0"/>
              <w:rPr>
                <w:rFonts w:cs="Arial"/>
                <w:sz w:val="16"/>
              </w:rPr>
            </w:pPr>
            <w:r w:rsidRPr="00763D1B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15F9F" w:rsidTr="00B341F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15F9F" w:rsidRDefault="00915F9F" w:rsidP="00F927EC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Pr="00763D1B" w:rsidRDefault="00915F9F" w:rsidP="00F927EC">
            <w:pPr>
              <w:widowControl w:val="0"/>
              <w:spacing w:line="240" w:lineRule="auto"/>
              <w:ind w:left="0"/>
              <w:rPr>
                <w:rFonts w:cs="Arial"/>
                <w:sz w:val="16"/>
              </w:rPr>
            </w:pPr>
            <w:r w:rsidRPr="00763D1B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15F9F" w:rsidTr="00B341F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15F9F" w:rsidRDefault="00915F9F" w:rsidP="00F927EC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Pr="00763D1B" w:rsidRDefault="00915F9F" w:rsidP="00F927EC">
            <w:pPr>
              <w:widowControl w:val="0"/>
              <w:spacing w:line="240" w:lineRule="auto"/>
              <w:ind w:left="0"/>
              <w:rPr>
                <w:rFonts w:cs="Arial"/>
                <w:sz w:val="16"/>
              </w:rPr>
            </w:pPr>
            <w:r w:rsidRPr="00763D1B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15F9F" w:rsidTr="00B341F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15F9F" w:rsidRDefault="00915F9F" w:rsidP="00F927EC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Pr="00763D1B" w:rsidRDefault="00915F9F" w:rsidP="00F927EC">
            <w:pPr>
              <w:widowControl w:val="0"/>
              <w:spacing w:line="240" w:lineRule="auto"/>
              <w:ind w:left="0"/>
              <w:rPr>
                <w:rFonts w:cs="Arial"/>
                <w:sz w:val="16"/>
              </w:rPr>
            </w:pPr>
            <w:r w:rsidRPr="00763D1B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15F9F" w:rsidTr="00B341F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15F9F" w:rsidRDefault="00915F9F" w:rsidP="00F927EC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Pr="00763D1B" w:rsidRDefault="00915F9F" w:rsidP="00F927EC">
            <w:pPr>
              <w:widowControl w:val="0"/>
              <w:spacing w:line="240" w:lineRule="auto"/>
              <w:ind w:left="0"/>
              <w:rPr>
                <w:rFonts w:cs="Arial"/>
                <w:sz w:val="16"/>
              </w:rPr>
            </w:pPr>
            <w:r w:rsidRPr="00763D1B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15F9F" w:rsidTr="00B341F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15F9F" w:rsidRDefault="00915F9F" w:rsidP="00F927EC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Pr="00763D1B" w:rsidRDefault="00915F9F" w:rsidP="00F927EC">
            <w:pPr>
              <w:widowControl w:val="0"/>
              <w:spacing w:line="240" w:lineRule="auto"/>
              <w:ind w:left="0"/>
              <w:rPr>
                <w:rFonts w:cs="Arial"/>
                <w:sz w:val="16"/>
              </w:rPr>
            </w:pPr>
            <w:r w:rsidRPr="00763D1B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15F9F" w:rsidTr="00B341F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Pr="00763D1B" w:rsidRDefault="00915F9F" w:rsidP="00F927EC">
            <w:pPr>
              <w:widowControl w:val="0"/>
              <w:spacing w:line="240" w:lineRule="auto"/>
              <w:ind w:left="0"/>
              <w:rPr>
                <w:rFonts w:cs="Arial"/>
                <w:sz w:val="16"/>
              </w:rPr>
            </w:pPr>
            <w:r w:rsidRPr="00763D1B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15F9F" w:rsidTr="00B341F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Pr="00763D1B" w:rsidRDefault="00915F9F" w:rsidP="00F927EC">
            <w:pPr>
              <w:widowControl w:val="0"/>
              <w:spacing w:line="240" w:lineRule="auto"/>
              <w:ind w:left="0"/>
              <w:rPr>
                <w:rFonts w:cs="Arial"/>
                <w:sz w:val="16"/>
              </w:rPr>
            </w:pPr>
            <w:r w:rsidRPr="00763D1B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15F9F" w:rsidTr="00B341F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15F9F" w:rsidRDefault="00915F9F" w:rsidP="00F927E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15F9F" w:rsidRDefault="00915F9F" w:rsidP="00F927EC">
            <w:pPr>
              <w:widowControl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915F9F" w:rsidRDefault="00915F9F" w:rsidP="00915F9F">
      <w:pPr>
        <w:pStyle w:val="Recuodecorpodetexto"/>
      </w:pPr>
    </w:p>
    <w:p w:rsidR="00915F9F" w:rsidRDefault="00915F9F" w:rsidP="00915F9F"/>
    <w:p w:rsidR="00F41655" w:rsidRPr="00915F9F" w:rsidRDefault="00F41655" w:rsidP="00915F9F"/>
    <w:sectPr w:rsidR="00F41655" w:rsidRPr="00915F9F" w:rsidSect="00BD35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67F0" w:rsidRDefault="002167F0" w:rsidP="002908D9">
      <w:r>
        <w:separator/>
      </w:r>
    </w:p>
  </w:endnote>
  <w:endnote w:type="continuationSeparator" w:id="0">
    <w:p w:rsidR="002167F0" w:rsidRDefault="002167F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954" w:rsidRDefault="00D36954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36954" w:rsidRDefault="00D36954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954" w:rsidRPr="00BD3501" w:rsidRDefault="00D36954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1095D">
      <w:rPr>
        <w:rStyle w:val="Nmerodepgina"/>
        <w:noProof/>
        <w:szCs w:val="20"/>
      </w:rPr>
      <w:t>14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D36954" w:rsidTr="0000536A">
      <w:trPr>
        <w:trHeight w:val="1065"/>
      </w:trPr>
      <w:tc>
        <w:tcPr>
          <w:tcW w:w="2958" w:type="dxa"/>
        </w:tcPr>
        <w:p w:rsidR="00D36954" w:rsidRPr="009C40FA" w:rsidRDefault="00D36954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D36954" w:rsidRPr="00BD3501" w:rsidRDefault="00D36954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D36954" w:rsidRDefault="00D3695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D36954" w:rsidRPr="00BD3501" w:rsidRDefault="00D36954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D36954" w:rsidRPr="00BD3501" w:rsidRDefault="00D3695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&lt;Nome do revisor&gt;</w:t>
          </w:r>
        </w:p>
      </w:tc>
      <w:tc>
        <w:tcPr>
          <w:tcW w:w="5107" w:type="dxa"/>
        </w:tcPr>
        <w:p w:rsidR="00D36954" w:rsidRDefault="00D36954" w:rsidP="0037750D">
          <w:pPr>
            <w:pStyle w:val="Rodap"/>
            <w:ind w:left="0"/>
            <w:rPr>
              <w:sz w:val="20"/>
              <w:szCs w:val="20"/>
            </w:rPr>
          </w:pPr>
        </w:p>
        <w:p w:rsidR="00D36954" w:rsidRPr="00BD3501" w:rsidRDefault="00D36954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Cadastro e Admissões -</w:t>
          </w:r>
          <w:proofErr w:type="gramStart"/>
          <w:r>
            <w:rPr>
              <w:b/>
              <w:sz w:val="20"/>
              <w:szCs w:val="20"/>
            </w:rPr>
            <w:t xml:space="preserve">  </w:t>
          </w:r>
          <w:proofErr w:type="gramEnd"/>
          <w:r>
            <w:rPr>
              <w:b/>
              <w:sz w:val="20"/>
              <w:szCs w:val="20"/>
            </w:rPr>
            <w:t xml:space="preserve">Processo Seletivo - </w:t>
          </w:r>
          <w:r w:rsidRPr="00BD3501">
            <w:rPr>
              <w:b/>
              <w:sz w:val="20"/>
              <w:szCs w:val="20"/>
            </w:rPr>
            <w:t xml:space="preserve">UCS </w:t>
          </w:r>
          <w:r>
            <w:rPr>
              <w:b/>
              <w:sz w:val="20"/>
              <w:szCs w:val="20"/>
            </w:rPr>
            <w:t>UCS0341</w:t>
          </w:r>
          <w:r w:rsidRPr="00BD3501">
            <w:rPr>
              <w:b/>
              <w:sz w:val="20"/>
              <w:szCs w:val="20"/>
            </w:rPr>
            <w:t xml:space="preserve"> - &lt;Nome do caso de uso&gt;</w:t>
          </w:r>
        </w:p>
      </w:tc>
      <w:tc>
        <w:tcPr>
          <w:tcW w:w="1041" w:type="dxa"/>
        </w:tcPr>
        <w:p w:rsidR="00D36954" w:rsidRDefault="00D36954" w:rsidP="00BD3501">
          <w:pPr>
            <w:pStyle w:val="Rodap"/>
            <w:ind w:left="0"/>
            <w:jc w:val="right"/>
          </w:pPr>
        </w:p>
      </w:tc>
    </w:tr>
  </w:tbl>
  <w:p w:rsidR="00D36954" w:rsidRDefault="00D36954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954" w:rsidRDefault="00D36954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67F0" w:rsidRDefault="002167F0" w:rsidP="002908D9">
      <w:r>
        <w:separator/>
      </w:r>
    </w:p>
  </w:footnote>
  <w:footnote w:type="continuationSeparator" w:id="0">
    <w:p w:rsidR="002167F0" w:rsidRDefault="002167F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954" w:rsidRDefault="00D36954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954" w:rsidRDefault="00D36954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36954" w:rsidRDefault="00D36954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35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36954" w:rsidRDefault="00D36954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954" w:rsidRDefault="00D36954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52E238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2AD62045"/>
    <w:multiLevelType w:val="hybridMultilevel"/>
    <w:tmpl w:val="6F9C579A"/>
    <w:lvl w:ilvl="0" w:tplc="23BAF70E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444A1CA0"/>
    <w:multiLevelType w:val="hybridMultilevel"/>
    <w:tmpl w:val="6D6650C2"/>
    <w:lvl w:ilvl="0" w:tplc="23BAF70E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1">
    <w:nsid w:val="4F164094"/>
    <w:multiLevelType w:val="multilevel"/>
    <w:tmpl w:val="F006953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3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4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3"/>
  </w:num>
  <w:num w:numId="3">
    <w:abstractNumId w:val="3"/>
  </w:num>
  <w:num w:numId="4">
    <w:abstractNumId w:val="19"/>
  </w:num>
  <w:num w:numId="5">
    <w:abstractNumId w:val="15"/>
  </w:num>
  <w:num w:numId="6">
    <w:abstractNumId w:val="18"/>
  </w:num>
  <w:num w:numId="7">
    <w:abstractNumId w:val="9"/>
  </w:num>
  <w:num w:numId="8">
    <w:abstractNumId w:val="1"/>
  </w:num>
  <w:num w:numId="9">
    <w:abstractNumId w:val="6"/>
  </w:num>
  <w:num w:numId="10">
    <w:abstractNumId w:val="0"/>
  </w:num>
  <w:num w:numId="11">
    <w:abstractNumId w:val="17"/>
  </w:num>
  <w:num w:numId="12">
    <w:abstractNumId w:val="16"/>
  </w:num>
  <w:num w:numId="13">
    <w:abstractNumId w:val="2"/>
  </w:num>
  <w:num w:numId="14">
    <w:abstractNumId w:val="12"/>
  </w:num>
  <w:num w:numId="15">
    <w:abstractNumId w:val="5"/>
  </w:num>
  <w:num w:numId="16">
    <w:abstractNumId w:val="14"/>
  </w:num>
  <w:num w:numId="17">
    <w:abstractNumId w:val="4"/>
  </w:num>
  <w:num w:numId="1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7"/>
  </w:num>
  <w:num w:numId="30">
    <w:abstractNumId w:val="11"/>
  </w:num>
  <w:num w:numId="31">
    <w:abstractNumId w:val="11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F9F"/>
    <w:rsid w:val="0000536A"/>
    <w:rsid w:val="00010C94"/>
    <w:rsid w:val="00011A7E"/>
    <w:rsid w:val="00080AA2"/>
    <w:rsid w:val="000A2BFB"/>
    <w:rsid w:val="000B4005"/>
    <w:rsid w:val="000F0299"/>
    <w:rsid w:val="00105FF7"/>
    <w:rsid w:val="00111169"/>
    <w:rsid w:val="001A25E3"/>
    <w:rsid w:val="001C7A01"/>
    <w:rsid w:val="002167F0"/>
    <w:rsid w:val="00290019"/>
    <w:rsid w:val="002908D9"/>
    <w:rsid w:val="002D336A"/>
    <w:rsid w:val="002F448A"/>
    <w:rsid w:val="003274E5"/>
    <w:rsid w:val="003328F5"/>
    <w:rsid w:val="003418DE"/>
    <w:rsid w:val="00374B36"/>
    <w:rsid w:val="0037750D"/>
    <w:rsid w:val="00381644"/>
    <w:rsid w:val="0041095D"/>
    <w:rsid w:val="00463AB4"/>
    <w:rsid w:val="00497904"/>
    <w:rsid w:val="004E0834"/>
    <w:rsid w:val="004F657F"/>
    <w:rsid w:val="00532670"/>
    <w:rsid w:val="00550536"/>
    <w:rsid w:val="0059301A"/>
    <w:rsid w:val="005D35E4"/>
    <w:rsid w:val="00616D7E"/>
    <w:rsid w:val="00623E87"/>
    <w:rsid w:val="00631F41"/>
    <w:rsid w:val="00652148"/>
    <w:rsid w:val="006B5811"/>
    <w:rsid w:val="006E3B30"/>
    <w:rsid w:val="00707CD0"/>
    <w:rsid w:val="00763D1B"/>
    <w:rsid w:val="00772123"/>
    <w:rsid w:val="007A4B3D"/>
    <w:rsid w:val="007E2985"/>
    <w:rsid w:val="00845060"/>
    <w:rsid w:val="008806C7"/>
    <w:rsid w:val="008C5FF2"/>
    <w:rsid w:val="0091194C"/>
    <w:rsid w:val="009123FD"/>
    <w:rsid w:val="00915F9F"/>
    <w:rsid w:val="009232BE"/>
    <w:rsid w:val="009C40FA"/>
    <w:rsid w:val="00A3111D"/>
    <w:rsid w:val="00A92AC7"/>
    <w:rsid w:val="00AC3B1F"/>
    <w:rsid w:val="00AD3724"/>
    <w:rsid w:val="00AD7490"/>
    <w:rsid w:val="00B03E42"/>
    <w:rsid w:val="00B15821"/>
    <w:rsid w:val="00B341F0"/>
    <w:rsid w:val="00B53128"/>
    <w:rsid w:val="00B9480F"/>
    <w:rsid w:val="00B94A14"/>
    <w:rsid w:val="00BD3501"/>
    <w:rsid w:val="00C06B86"/>
    <w:rsid w:val="00C80215"/>
    <w:rsid w:val="00CA0CEF"/>
    <w:rsid w:val="00D36954"/>
    <w:rsid w:val="00DB0139"/>
    <w:rsid w:val="00DF1DDA"/>
    <w:rsid w:val="00E042C6"/>
    <w:rsid w:val="00E81253"/>
    <w:rsid w:val="00EB0956"/>
    <w:rsid w:val="00F071FA"/>
    <w:rsid w:val="00F3454E"/>
    <w:rsid w:val="00F41655"/>
    <w:rsid w:val="00F43BE9"/>
    <w:rsid w:val="00F8504F"/>
    <w:rsid w:val="00F927EC"/>
    <w:rsid w:val="00F935AB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15F9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15F9F"/>
    <w:pPr>
      <w:keepNext/>
      <w:numPr>
        <w:numId w:val="30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15F9F"/>
    <w:pPr>
      <w:numPr>
        <w:ilvl w:val="1"/>
        <w:numId w:val="30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15F9F"/>
    <w:pPr>
      <w:keepNext/>
      <w:numPr>
        <w:ilvl w:val="2"/>
        <w:numId w:val="30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15F9F"/>
    <w:pPr>
      <w:keepNext/>
      <w:numPr>
        <w:ilvl w:val="3"/>
        <w:numId w:val="30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15F9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15F9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15F9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15F9F"/>
    <w:pPr>
      <w:ind w:left="0"/>
    </w:pPr>
  </w:style>
  <w:style w:type="paragraph" w:styleId="ndicedeilustraes">
    <w:name w:val="table of figures"/>
    <w:basedOn w:val="Normal"/>
    <w:next w:val="Normal"/>
    <w:semiHidden/>
    <w:rsid w:val="00915F9F"/>
  </w:style>
  <w:style w:type="paragraph" w:styleId="Sumrio2">
    <w:name w:val="toc 2"/>
    <w:basedOn w:val="Normal"/>
    <w:next w:val="Normal"/>
    <w:autoRedefine/>
    <w:uiPriority w:val="39"/>
    <w:rsid w:val="00915F9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15F9F"/>
    <w:pPr>
      <w:ind w:left="480"/>
    </w:pPr>
  </w:style>
  <w:style w:type="character" w:styleId="Hyperlink">
    <w:name w:val="Hyperlink"/>
    <w:basedOn w:val="Fontepargpadro"/>
    <w:uiPriority w:val="99"/>
    <w:rsid w:val="00915F9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15F9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15F9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15F9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15F9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15F9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15F9F"/>
    <w:rPr>
      <w:sz w:val="16"/>
    </w:rPr>
  </w:style>
  <w:style w:type="character" w:styleId="Nmerodepgina">
    <w:name w:val="page number"/>
    <w:basedOn w:val="Fontepargpadro"/>
    <w:rsid w:val="00915F9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15F9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15F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15F9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15F9F"/>
  </w:style>
  <w:style w:type="paragraph" w:styleId="Corpodetexto">
    <w:name w:val="Body Text"/>
    <w:basedOn w:val="Normal"/>
    <w:link w:val="CorpodetextoChar"/>
    <w:rsid w:val="00915F9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15F9F"/>
    <w:rPr>
      <w:rFonts w:eastAsia="Arial Unicode MS"/>
    </w:rPr>
  </w:style>
  <w:style w:type="paragraph" w:customStyle="1" w:styleId="tabletext">
    <w:name w:val="tabletext"/>
    <w:basedOn w:val="Normal"/>
    <w:rsid w:val="00915F9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15F9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15F9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15F9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15F9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15F9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15F9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15F9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15F9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15F9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15F9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15F9F"/>
    <w:pPr>
      <w:keepNext/>
      <w:numPr>
        <w:numId w:val="30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15F9F"/>
    <w:pPr>
      <w:numPr>
        <w:ilvl w:val="1"/>
        <w:numId w:val="30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15F9F"/>
    <w:pPr>
      <w:keepNext/>
      <w:numPr>
        <w:ilvl w:val="2"/>
        <w:numId w:val="30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15F9F"/>
    <w:pPr>
      <w:keepNext/>
      <w:numPr>
        <w:ilvl w:val="3"/>
        <w:numId w:val="30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15F9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15F9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15F9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15F9F"/>
    <w:pPr>
      <w:ind w:left="0"/>
    </w:pPr>
  </w:style>
  <w:style w:type="paragraph" w:styleId="ndicedeilustraes">
    <w:name w:val="table of figures"/>
    <w:basedOn w:val="Normal"/>
    <w:next w:val="Normal"/>
    <w:semiHidden/>
    <w:rsid w:val="00915F9F"/>
  </w:style>
  <w:style w:type="paragraph" w:styleId="Sumrio2">
    <w:name w:val="toc 2"/>
    <w:basedOn w:val="Normal"/>
    <w:next w:val="Normal"/>
    <w:autoRedefine/>
    <w:uiPriority w:val="39"/>
    <w:rsid w:val="00915F9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15F9F"/>
    <w:pPr>
      <w:ind w:left="480"/>
    </w:pPr>
  </w:style>
  <w:style w:type="character" w:styleId="Hyperlink">
    <w:name w:val="Hyperlink"/>
    <w:basedOn w:val="Fontepargpadro"/>
    <w:uiPriority w:val="99"/>
    <w:rsid w:val="00915F9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15F9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15F9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15F9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15F9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15F9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15F9F"/>
    <w:rPr>
      <w:sz w:val="16"/>
    </w:rPr>
  </w:style>
  <w:style w:type="character" w:styleId="Nmerodepgina">
    <w:name w:val="page number"/>
    <w:basedOn w:val="Fontepargpadro"/>
    <w:rsid w:val="00915F9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15F9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15F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15F9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15F9F"/>
  </w:style>
  <w:style w:type="paragraph" w:styleId="Corpodetexto">
    <w:name w:val="Body Text"/>
    <w:basedOn w:val="Normal"/>
    <w:link w:val="CorpodetextoChar"/>
    <w:rsid w:val="00915F9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15F9F"/>
    <w:rPr>
      <w:rFonts w:eastAsia="Arial Unicode MS"/>
    </w:rPr>
  </w:style>
  <w:style w:type="paragraph" w:customStyle="1" w:styleId="tabletext">
    <w:name w:val="tabletext"/>
    <w:basedOn w:val="Normal"/>
    <w:rsid w:val="00915F9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15F9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15F9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15F9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15F9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15F9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15F9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15F9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15F9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15F9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359BFB-D19B-40A6-AF8E-8C1B2E7CC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1333</TotalTime>
  <Pages>18</Pages>
  <Words>5307</Words>
  <Characters>28663</Characters>
  <Application>Microsoft Office Word</Application>
  <DocSecurity>0</DocSecurity>
  <Lines>238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33903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Homobono Balieiro, Debora Maria</cp:lastModifiedBy>
  <cp:revision>27</cp:revision>
  <cp:lastPrinted>2014-11-09T03:29:00Z</cp:lastPrinted>
  <dcterms:created xsi:type="dcterms:W3CDTF">2014-11-09T03:29:00Z</dcterms:created>
  <dcterms:modified xsi:type="dcterms:W3CDTF">2021-07-01T14:56:00Z</dcterms:modified>
</cp:coreProperties>
</file>