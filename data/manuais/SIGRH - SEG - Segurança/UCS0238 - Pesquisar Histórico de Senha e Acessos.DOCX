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24D" w:rsidRDefault="0051724D" w:rsidP="0051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widowControl w:val="0"/>
        <w:rPr>
          <w:rFonts w:cs="Arial"/>
          <w:sz w:val="20"/>
        </w:rPr>
      </w:pPr>
    </w:p>
    <w:p w:rsidR="0051724D" w:rsidRDefault="0051724D" w:rsidP="0051724D">
      <w:pPr>
        <w:widowControl w:val="0"/>
        <w:rPr>
          <w:rFonts w:cs="Arial"/>
        </w:rPr>
      </w:pPr>
    </w:p>
    <w:p w:rsidR="0051724D" w:rsidRDefault="0051724D" w:rsidP="0051724D">
      <w:pPr>
        <w:pStyle w:val="Capa"/>
        <w:rPr>
          <w:color w:val="FF9900"/>
        </w:rPr>
      </w:pPr>
      <w:r>
        <w:t>SINDRAPE</w:t>
      </w:r>
    </w:p>
    <w:p w:rsidR="0051724D" w:rsidRPr="0051724D" w:rsidRDefault="0051724D" w:rsidP="0051724D">
      <w:pPr>
        <w:pStyle w:val="Capa"/>
      </w:pPr>
      <w:r w:rsidRPr="0051724D">
        <w:t>Sistema Informatizado de Gestão de Recursos Humanos de Santa Catarina</w:t>
      </w:r>
    </w:p>
    <w:p w:rsidR="0051724D" w:rsidRPr="0051724D" w:rsidRDefault="0051724D" w:rsidP="0051724D">
      <w:pPr>
        <w:widowControl w:val="0"/>
        <w:rPr>
          <w:rFonts w:cs="Arial"/>
          <w:color w:val="000080"/>
        </w:rPr>
      </w:pPr>
    </w:p>
    <w:p w:rsidR="0051724D" w:rsidRPr="0051724D" w:rsidRDefault="0051724D" w:rsidP="0051724D">
      <w:pPr>
        <w:widowControl w:val="0"/>
        <w:rPr>
          <w:color w:val="000080"/>
        </w:rPr>
      </w:pPr>
    </w:p>
    <w:p w:rsidR="0051724D" w:rsidRPr="0051724D" w:rsidRDefault="0051724D" w:rsidP="0051724D">
      <w:pPr>
        <w:widowControl w:val="0"/>
        <w:jc w:val="right"/>
        <w:rPr>
          <w:rFonts w:cs="Arial"/>
          <w:b/>
          <w:bCs/>
          <w:color w:val="000080"/>
        </w:rPr>
      </w:pPr>
    </w:p>
    <w:p w:rsidR="0051724D" w:rsidRDefault="0051724D" w:rsidP="0051724D">
      <w:pPr>
        <w:pStyle w:val="Capa"/>
      </w:pPr>
      <w:r>
        <w:t xml:space="preserve">UCS0238 </w:t>
      </w:r>
      <w:r w:rsidR="008644F9">
        <w:t xml:space="preserve">- </w:t>
      </w:r>
      <w:r>
        <w:t>Pesquisar Histórico de Senha e Acesso</w:t>
      </w:r>
    </w:p>
    <w:p w:rsidR="0051724D" w:rsidRDefault="0051724D" w:rsidP="0051724D">
      <w:pPr>
        <w:widowControl w:val="0"/>
        <w:rPr>
          <w:rFonts w:cs="Arial"/>
        </w:rPr>
      </w:pPr>
    </w:p>
    <w:p w:rsidR="0051724D" w:rsidRDefault="0051724D" w:rsidP="0051724D">
      <w:pPr>
        <w:widowControl w:val="0"/>
      </w:pPr>
    </w:p>
    <w:p w:rsidR="0051724D" w:rsidRDefault="0051724D" w:rsidP="0051724D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51724D" w:rsidRPr="0051724D" w:rsidRDefault="0051724D" w:rsidP="0051724D">
      <w:pPr>
        <w:pStyle w:val="Corpodetexto3"/>
        <w:widowControl w:val="0"/>
        <w:spacing w:after="0"/>
        <w:rPr>
          <w:rFonts w:cs="Arial"/>
        </w:rPr>
      </w:pPr>
      <w:r w:rsidRPr="0051724D">
        <w:rPr>
          <w:rFonts w:cs="Arial"/>
        </w:rPr>
        <w:lastRenderedPageBreak/>
        <w:t>Histórico de Revisões</w:t>
      </w:r>
    </w:p>
    <w:p w:rsidR="0051724D" w:rsidRDefault="0051724D" w:rsidP="0051724D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51724D" w:rsidTr="0051724D">
        <w:trPr>
          <w:jc w:val="center"/>
        </w:trPr>
        <w:tc>
          <w:tcPr>
            <w:tcW w:w="144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1724D" w:rsidTr="0051724D">
        <w:trPr>
          <w:jc w:val="center"/>
        </w:trPr>
        <w:tc>
          <w:tcPr>
            <w:tcW w:w="144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25/05/2005</w:t>
            </w:r>
          </w:p>
        </w:tc>
        <w:tc>
          <w:tcPr>
            <w:tcW w:w="999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51724D" w:rsidTr="0051724D">
        <w:trPr>
          <w:jc w:val="center"/>
        </w:trPr>
        <w:tc>
          <w:tcPr>
            <w:tcW w:w="144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20/09/2005</w:t>
            </w:r>
          </w:p>
        </w:tc>
        <w:tc>
          <w:tcPr>
            <w:tcW w:w="999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Correção do documento.</w:t>
            </w:r>
          </w:p>
        </w:tc>
        <w:tc>
          <w:tcPr>
            <w:tcW w:w="1748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51724D" w:rsidTr="0051724D">
        <w:trPr>
          <w:jc w:val="center"/>
        </w:trPr>
        <w:tc>
          <w:tcPr>
            <w:tcW w:w="144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1724D" w:rsidTr="0051724D">
        <w:trPr>
          <w:jc w:val="center"/>
        </w:trPr>
        <w:tc>
          <w:tcPr>
            <w:tcW w:w="144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51724D" w:rsidRDefault="0051724D" w:rsidP="005172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1724D" w:rsidRDefault="0051724D" w:rsidP="0051724D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51724D" w:rsidRPr="0051724D" w:rsidRDefault="0051724D" w:rsidP="0051724D">
      <w:pPr>
        <w:pStyle w:val="Corpodetexto3"/>
        <w:widowControl w:val="0"/>
        <w:spacing w:after="0"/>
        <w:jc w:val="left"/>
        <w:rPr>
          <w:rFonts w:cs="Arial"/>
        </w:rPr>
      </w:pPr>
      <w:r w:rsidRPr="0051724D">
        <w:rPr>
          <w:rFonts w:cs="Arial"/>
        </w:rPr>
        <w:lastRenderedPageBreak/>
        <w:t>Índice</w:t>
      </w:r>
    </w:p>
    <w:p w:rsidR="0051724D" w:rsidRPr="0051724D" w:rsidRDefault="0051724D" w:rsidP="0051724D">
      <w:pPr>
        <w:pStyle w:val="Corpodetexto3"/>
        <w:widowControl w:val="0"/>
        <w:spacing w:after="0"/>
        <w:jc w:val="left"/>
        <w:rPr>
          <w:rFonts w:cs="Arial"/>
        </w:rPr>
      </w:pPr>
    </w:p>
    <w:p w:rsidR="008644F9" w:rsidRDefault="005172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4519" w:history="1">
        <w:r w:rsidR="008644F9" w:rsidRPr="00C82848">
          <w:rPr>
            <w:rStyle w:val="Hyperlink"/>
            <w:noProof/>
          </w:rPr>
          <w:t>1.</w:t>
        </w:r>
        <w:r w:rsidR="008644F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644F9" w:rsidRPr="00C82848">
          <w:rPr>
            <w:rStyle w:val="Hyperlink"/>
            <w:noProof/>
          </w:rPr>
          <w:t>Caso de Uso</w:t>
        </w:r>
        <w:r w:rsidR="008644F9">
          <w:rPr>
            <w:noProof/>
            <w:webHidden/>
          </w:rPr>
          <w:tab/>
        </w:r>
        <w:r w:rsidR="008644F9">
          <w:rPr>
            <w:noProof/>
            <w:webHidden/>
          </w:rPr>
          <w:fldChar w:fldCharType="begin"/>
        </w:r>
        <w:r w:rsidR="008644F9">
          <w:rPr>
            <w:noProof/>
            <w:webHidden/>
          </w:rPr>
          <w:instrText xml:space="preserve"> PAGEREF _Toc404694519 \h </w:instrText>
        </w:r>
        <w:r w:rsidR="008644F9">
          <w:rPr>
            <w:noProof/>
            <w:webHidden/>
          </w:rPr>
        </w:r>
        <w:r w:rsidR="008644F9">
          <w:rPr>
            <w:noProof/>
            <w:webHidden/>
          </w:rPr>
          <w:fldChar w:fldCharType="separate"/>
        </w:r>
        <w:r w:rsidR="008644F9">
          <w:rPr>
            <w:noProof/>
            <w:webHidden/>
          </w:rPr>
          <w:t>4</w:t>
        </w:r>
        <w:r w:rsidR="008644F9"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0" w:history="1">
        <w:r w:rsidRPr="00C82848">
          <w:rPr>
            <w:rStyle w:val="Hyperlink"/>
            <w:noProof/>
          </w:rPr>
          <w:t>Pesquisar Histórico de Senha 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1" w:history="1">
        <w:r w:rsidRPr="00C8284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2" w:history="1">
        <w:r w:rsidRPr="00C8284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3" w:history="1">
        <w:r w:rsidRPr="00C8284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4" w:history="1">
        <w:r w:rsidRPr="00C8284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5" w:history="1">
        <w:r w:rsidRPr="00C8284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6" w:history="1">
        <w:r w:rsidRPr="00C8284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7" w:history="1">
        <w:r w:rsidRPr="00C8284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Pesquisar Histórico de Senha 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8" w:history="1">
        <w:r w:rsidRPr="00C8284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29" w:history="1">
        <w:r w:rsidRPr="00C8284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30" w:history="1">
        <w:r w:rsidRPr="00C8284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31" w:history="1">
        <w:r w:rsidRPr="00C8284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82848">
          <w:rPr>
            <w:rStyle w:val="Hyperlink"/>
            <w:noProof/>
          </w:rPr>
          <w:t>Resultado da Pesquisa: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44F9" w:rsidRDefault="008644F9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4532" w:history="1">
        <w:r w:rsidRPr="00C82848">
          <w:rPr>
            <w:rStyle w:val="Hyperlink"/>
            <w:noProof/>
          </w:rPr>
          <w:t>6. 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1724D" w:rsidRDefault="0051724D" w:rsidP="0051724D">
      <w:pPr>
        <w:pStyle w:val="Sumrio1"/>
        <w:jc w:val="left"/>
      </w:pPr>
      <w:r>
        <w:rPr>
          <w:rFonts w:cs="Arial"/>
        </w:rPr>
        <w:fldChar w:fldCharType="end"/>
      </w:r>
    </w:p>
    <w:p w:rsidR="0051724D" w:rsidRDefault="0051724D" w:rsidP="0051724D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51724D" w:rsidRDefault="0051724D" w:rsidP="0051724D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51724D" w:rsidRDefault="0051724D" w:rsidP="0051724D">
      <w:pPr>
        <w:pStyle w:val="Heading"/>
      </w:pPr>
    </w:p>
    <w:p w:rsidR="0051724D" w:rsidRDefault="0051724D" w:rsidP="0051724D">
      <w:pPr>
        <w:pStyle w:val="Heading"/>
        <w:jc w:val="center"/>
      </w:pPr>
    </w:p>
    <w:p w:rsidR="0051724D" w:rsidRDefault="0051724D" w:rsidP="0051724D">
      <w:pPr>
        <w:pStyle w:val="Ttulo1"/>
        <w:keepNext w:val="0"/>
        <w:widowControl w:val="0"/>
        <w:spacing w:before="0" w:line="240" w:lineRule="auto"/>
        <w:ind w:left="0"/>
        <w:jc w:val="left"/>
      </w:pPr>
      <w:bookmarkStart w:id="1" w:name="_GoBack"/>
      <w:bookmarkEnd w:id="1"/>
      <w:r>
        <w:br w:type="page"/>
      </w:r>
      <w:bookmarkStart w:id="2" w:name="_Toc404694519"/>
      <w:r>
        <w:lastRenderedPageBreak/>
        <w:t>Caso de Uso</w:t>
      </w:r>
      <w:bookmarkEnd w:id="2"/>
      <w:r>
        <w:tab/>
      </w:r>
    </w:p>
    <w:p w:rsidR="0051724D" w:rsidRDefault="0051724D" w:rsidP="0051724D"/>
    <w:p w:rsidR="0051724D" w:rsidRDefault="0051724D" w:rsidP="008644F9">
      <w:pPr>
        <w:pStyle w:val="Subttulo"/>
      </w:pPr>
      <w:bookmarkStart w:id="3" w:name="_Toc404694520"/>
      <w:r>
        <w:t>Pesquisar Histórico de Senha e Acesso</w:t>
      </w:r>
      <w:bookmarkEnd w:id="3"/>
    </w:p>
    <w:p w:rsidR="0051724D" w:rsidRDefault="0051724D" w:rsidP="0051724D">
      <w:pPr>
        <w:widowControl w:val="0"/>
        <w:ind w:left="360"/>
        <w:rPr>
          <w:rFonts w:cs="Arial"/>
          <w:b/>
          <w:bCs/>
          <w:color w:val="000080"/>
          <w:sz w:val="28"/>
        </w:rPr>
      </w:pPr>
    </w:p>
    <w:p w:rsidR="0051724D" w:rsidRDefault="0051724D" w:rsidP="0051724D">
      <w:pPr>
        <w:pStyle w:val="Ttulo2"/>
        <w:widowControl w:val="0"/>
        <w:spacing w:before="0" w:after="0" w:line="240" w:lineRule="auto"/>
        <w:ind w:left="0" w:hanging="720"/>
      </w:pPr>
      <w:bookmarkStart w:id="4" w:name="_Toc77584278"/>
      <w:bookmarkStart w:id="5" w:name="_Toc404694521"/>
      <w:r>
        <w:t>Descrição</w:t>
      </w:r>
      <w:bookmarkEnd w:id="4"/>
      <w:bookmarkEnd w:id="5"/>
    </w:p>
    <w:p w:rsidR="0051724D" w:rsidRDefault="0051724D" w:rsidP="0051724D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Pacote responsável por pesquisar o histórico de senhas e acessos do usuário.</w:t>
      </w:r>
    </w:p>
    <w:p w:rsidR="0051724D" w:rsidRDefault="0051724D" w:rsidP="0051724D">
      <w:pPr>
        <w:pStyle w:val="Recuodecorpodetexto2"/>
        <w:widowControl w:val="0"/>
        <w:ind w:left="1260" w:firstLine="0"/>
        <w:rPr>
          <w:sz w:val="24"/>
        </w:rPr>
      </w:pPr>
    </w:p>
    <w:p w:rsidR="0051724D" w:rsidRDefault="0051724D" w:rsidP="0051724D">
      <w:pPr>
        <w:pStyle w:val="Ttulo2"/>
        <w:widowControl w:val="0"/>
        <w:spacing w:before="0" w:after="0" w:line="240" w:lineRule="auto"/>
        <w:ind w:left="1260" w:hanging="720"/>
      </w:pPr>
      <w:r>
        <w:t xml:space="preserve"> </w:t>
      </w:r>
      <w:bookmarkStart w:id="6" w:name="_Toc104001057"/>
      <w:bookmarkStart w:id="7" w:name="_Toc104022087"/>
      <w:bookmarkStart w:id="8" w:name="_Toc404694522"/>
      <w:r>
        <w:t>Requisitos atendidos</w:t>
      </w:r>
      <w:bookmarkEnd w:id="6"/>
      <w:bookmarkEnd w:id="7"/>
      <w:bookmarkEnd w:id="8"/>
    </w:p>
    <w:p w:rsidR="0051724D" w:rsidRDefault="0051724D" w:rsidP="0051724D">
      <w:pPr>
        <w:pStyle w:val="Recuodecorpodetexto2"/>
        <w:widowControl w:val="0"/>
        <w:ind w:left="1620" w:firstLine="0"/>
        <w:rPr>
          <w:sz w:val="24"/>
        </w:rPr>
      </w:pPr>
      <w:r>
        <w:rPr>
          <w:color w:val="000000"/>
          <w:sz w:val="24"/>
        </w:rPr>
        <w:t>R9 – Atribuir senha de acesso.</w:t>
      </w:r>
      <w:r>
        <w:rPr>
          <w:sz w:val="24"/>
        </w:rPr>
        <w:t> </w:t>
      </w:r>
    </w:p>
    <w:p w:rsidR="0051724D" w:rsidRDefault="0051724D" w:rsidP="0051724D">
      <w:pPr>
        <w:pStyle w:val="Recuodecorpodetexto2"/>
        <w:widowControl w:val="0"/>
        <w:ind w:left="1620" w:firstLine="0"/>
        <w:rPr>
          <w:sz w:val="24"/>
        </w:rPr>
      </w:pPr>
      <w:r>
        <w:rPr>
          <w:sz w:val="24"/>
        </w:rPr>
        <w:t xml:space="preserve">R14 </w:t>
      </w:r>
      <w:r>
        <w:rPr>
          <w:color w:val="000000"/>
          <w:sz w:val="24"/>
        </w:rPr>
        <w:t>– Coordenar o acesso ao sistema.</w:t>
      </w:r>
      <w:r>
        <w:rPr>
          <w:sz w:val="24"/>
        </w:rPr>
        <w:t> </w:t>
      </w:r>
    </w:p>
    <w:p w:rsidR="0051724D" w:rsidRDefault="0051724D" w:rsidP="0051724D">
      <w:pPr>
        <w:pStyle w:val="Recuodecorpodetexto2"/>
        <w:widowControl w:val="0"/>
        <w:ind w:left="1620" w:firstLine="0"/>
        <w:rPr>
          <w:sz w:val="24"/>
        </w:rPr>
      </w:pPr>
      <w:r>
        <w:rPr>
          <w:color w:val="000000"/>
          <w:sz w:val="24"/>
        </w:rPr>
        <w:t>R15 – Gerenciar regras para recadastramento de senhas de acesso</w:t>
      </w:r>
      <w:r>
        <w:rPr>
          <w:sz w:val="24"/>
        </w:rPr>
        <w:t>.</w:t>
      </w:r>
    </w:p>
    <w:p w:rsidR="0051724D" w:rsidRDefault="0051724D" w:rsidP="0051724D">
      <w:pPr>
        <w:pStyle w:val="Recuodecorpodetexto2"/>
        <w:widowControl w:val="0"/>
        <w:ind w:left="1620" w:firstLine="0"/>
        <w:rPr>
          <w:sz w:val="24"/>
        </w:rPr>
      </w:pPr>
    </w:p>
    <w:p w:rsidR="0051724D" w:rsidRDefault="0051724D" w:rsidP="0051724D">
      <w:pPr>
        <w:pStyle w:val="Ttulo1"/>
        <w:keepNext w:val="0"/>
        <w:widowControl w:val="0"/>
        <w:spacing w:before="0" w:line="240" w:lineRule="auto"/>
      </w:pPr>
      <w:bookmarkStart w:id="9" w:name="_Toc404694523"/>
      <w:r>
        <w:t>Conceito</w:t>
      </w:r>
      <w:bookmarkEnd w:id="9"/>
      <w:r>
        <w:tab/>
      </w:r>
    </w:p>
    <w:p w:rsidR="0051724D" w:rsidRDefault="0051724D" w:rsidP="0051724D">
      <w:pPr>
        <w:pStyle w:val="Ttulo2"/>
        <w:widowControl w:val="0"/>
        <w:spacing w:before="0" w:after="0" w:line="240" w:lineRule="auto"/>
        <w:ind w:left="1260" w:hanging="720"/>
      </w:pPr>
      <w:bookmarkStart w:id="10" w:name="_Toc404694524"/>
      <w:r>
        <w:t>Conceitos principais</w:t>
      </w:r>
      <w:bookmarkEnd w:id="10"/>
    </w:p>
    <w:p w:rsidR="0051724D" w:rsidRDefault="0051724D" w:rsidP="0051724D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788"/>
        <w:gridCol w:w="5282"/>
      </w:tblGrid>
      <w:tr w:rsidR="0051724D" w:rsidTr="00CE0970">
        <w:trPr>
          <w:trHeight w:val="600"/>
        </w:trPr>
        <w:tc>
          <w:tcPr>
            <w:tcW w:w="3788" w:type="dxa"/>
          </w:tcPr>
          <w:p w:rsidR="0051724D" w:rsidRDefault="0051724D" w:rsidP="0051724D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de senha de acesso</w:t>
            </w:r>
          </w:p>
        </w:tc>
        <w:tc>
          <w:tcPr>
            <w:tcW w:w="5282" w:type="dxa"/>
          </w:tcPr>
          <w:p w:rsidR="0051724D" w:rsidRDefault="0051724D" w:rsidP="00CE097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Registro de movimentação da senha e acesso de determinado usuário.</w:t>
            </w:r>
          </w:p>
        </w:tc>
      </w:tr>
    </w:tbl>
    <w:p w:rsidR="0051724D" w:rsidRDefault="0051724D" w:rsidP="0051724D">
      <w:pPr>
        <w:pStyle w:val="Ttulo1"/>
        <w:numPr>
          <w:ilvl w:val="0"/>
          <w:numId w:val="0"/>
        </w:numPr>
      </w:pPr>
      <w:bookmarkStart w:id="11" w:name="_Toc77584279"/>
    </w:p>
    <w:p w:rsidR="0051724D" w:rsidRDefault="0051724D" w:rsidP="0051724D">
      <w:pPr>
        <w:pStyle w:val="Ttulo1"/>
        <w:numPr>
          <w:ilvl w:val="0"/>
          <w:numId w:val="0"/>
        </w:numPr>
      </w:pPr>
    </w:p>
    <w:p w:rsidR="008644F9" w:rsidRDefault="008644F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1724D" w:rsidRDefault="0051724D" w:rsidP="0051724D">
      <w:pPr>
        <w:pStyle w:val="Ttulo1"/>
        <w:keepNext w:val="0"/>
        <w:widowControl w:val="0"/>
        <w:spacing w:before="0" w:line="240" w:lineRule="auto"/>
      </w:pPr>
      <w:bookmarkStart w:id="12" w:name="_Toc404694525"/>
      <w:r>
        <w:lastRenderedPageBreak/>
        <w:t>Diagrama</w:t>
      </w:r>
      <w:bookmarkEnd w:id="12"/>
    </w:p>
    <w:p w:rsidR="0051724D" w:rsidRDefault="0051724D" w:rsidP="0051724D">
      <w:pPr>
        <w:pStyle w:val="Cabealho"/>
        <w:widowControl w:val="0"/>
        <w:rPr>
          <w:rFonts w:cs="Arial"/>
        </w:rPr>
      </w:pPr>
    </w:p>
    <w:p w:rsidR="0051724D" w:rsidRDefault="008644F9" w:rsidP="0051724D">
      <w:pPr>
        <w:pStyle w:val="Cabealho"/>
        <w:widowControl w:val="0"/>
        <w:tabs>
          <w:tab w:val="left" w:pos="1440"/>
        </w:tabs>
        <w:ind w:left="0" w:firstLine="144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410075" cy="2847975"/>
                <wp:effectExtent l="0" t="0" r="0" b="0"/>
                <wp:docPr id="30" name="Tela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517525" y="782955"/>
                            <a:ext cx="202565" cy="1758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618490" y="958850"/>
                            <a:ext cx="0" cy="176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506095" y="102743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483870" y="1135380"/>
                            <a:ext cx="134620" cy="175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618490" y="1135380"/>
                            <a:ext cx="135255" cy="175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7310" y="1311275"/>
                            <a:ext cx="7861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33880" y="19685"/>
                            <a:ext cx="1012190" cy="1174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833880" y="127000"/>
                            <a:ext cx="2553970" cy="14681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81530" y="254635"/>
                            <a:ext cx="1590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609850" y="410845"/>
                            <a:ext cx="8763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Senha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148840" y="763270"/>
                            <a:ext cx="1856105" cy="7340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700020" y="871220"/>
                            <a:ext cx="6203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621280" y="1027430"/>
                            <a:ext cx="7632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97455" y="1184275"/>
                            <a:ext cx="9829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Senha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798830" y="1115695"/>
                            <a:ext cx="1350010" cy="95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362835" y="2143125"/>
                            <a:ext cx="1619885" cy="6851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835275" y="2240915"/>
                            <a:ext cx="5657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778760" y="2397760"/>
                            <a:ext cx="6838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924810" y="2554605"/>
                            <a:ext cx="4445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Pessoa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 flipH="1" flipV="1">
                            <a:off x="3071495" y="1487805"/>
                            <a:ext cx="45085" cy="65532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H="1">
                            <a:off x="3026410" y="1487805"/>
                            <a:ext cx="45085" cy="7810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071495" y="1487805"/>
                            <a:ext cx="45085" cy="7810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475230" y="183007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44F9" w:rsidRDefault="008644F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0" o:spid="_x0000_s1026" editas="canvas" style="width:347.25pt;height:224.25pt;mso-position-horizontal-relative:char;mso-position-vertical-relative:line" coordsize="44100,28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100;height:28479;visibility:visible;mso-wrap-style:square">
                  <v:fill o:detectmouseclick="t"/>
                  <v:path o:connecttype="none"/>
                </v:shape>
                <v:oval id="Oval 5" o:spid="_x0000_s1028" style="position:absolute;left:5175;top:7829;width:2025;height:17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6184,9588" to="6184,11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5060,10274" to="7423,10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4838,11353" to="6184,13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6184,11353" to="7537,13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673;top:13112;width:786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18338;top:196;width:10122;height:1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8338;top:1270;width:25540;height:146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0815;top:2546;width:159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4" o:spid="_x0000_s1037" style="position:absolute;left:26098;top:4108;width:876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Senha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oval id="Oval 15" o:spid="_x0000_s1038" style="position:absolute;left:21488;top:7632;width:18561;height:73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7000;top:8712;width:620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6212;top:10274;width:763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4974;top:11842;width:983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Senha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line id="Line 19" o:spid="_x0000_s1042" style="position:absolute;visibility:visible;mso-wrap-style:square" from="7988,11156" to="21488,1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2lUMQAAADbAAAADwAAAGRycy9kb3ducmV2LnhtbESPQWsCMRSE7wX/Q3iCt5pVVGQ1SikV&#10;PAjiqujxuXndbLt5WTdR13/fFAo9DjPzDTNftrYSd2p86VjBoJ+AIM6dLrlQcNivXqcgfEDWWDkm&#10;BU/ysFx0XuaYavfgHd2zUIgIYZ+iAhNCnUrpc0MWfd/VxNH7dI3FEGVTSN3gI8JtJYdJMpEWS44L&#10;Bmt6N5R/Zzer4LaZXEZPOT5tz6Y8flxX2ZG+MqV63fZtBiJQG/7Df+21VjAcwO+X+A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/aVQxAAAANsAAAAPAAAAAAAAAAAA&#10;AAAAAKECAABkcnMvZG93bnJldi54bWxQSwUGAAAAAAQABAD5AAAAkgMAAAAA&#10;" strokecolor="#903" strokeweight=".0005mm"/>
                <v:oval id="Oval 20" o:spid="_x0000_s1043" style="position:absolute;left:23628;top:21431;width:16199;height:6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8352;top:22409;width:56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7787;top:23977;width:683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9248;top:25546;width:444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Pessoa</w:t>
                        </w:r>
                      </w:p>
                    </w:txbxContent>
                  </v:textbox>
                </v:rect>
                <v:line id="Line 24" o:spid="_x0000_s1047" style="position:absolute;flip:x y;visibility:visible;mso-wrap-style:square" from="30714,14878" to="31165,21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om7sQAAADbAAAADwAAAGRycy9kb3ducmV2LnhtbESPT2vCQBTE7wW/w/KEXkqz0UPQNKuo&#10;aCn0pLbQ42v25Q9m34bdbUy/fbcgeBxm5jdMsR5NJwZyvrWsYJakIIhLq1uuFXycD88LED4ga+ws&#10;k4Jf8rBeTR4KzLW98pGGU6hFhLDPUUETQp9L6cuGDPrE9sTRq6wzGKJ0tdQOrxFuOjlP00wabDku&#10;NNjTrqHycvoxCraLcvm535J/3VffT/xF79lwcEo9TsfNC4hAY7iHb+03rWCewf+X+AP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aibuxAAAANsAAAAPAAAAAAAAAAAA&#10;AAAAAKECAABkcnMvZG93bnJldi54bWxQSwUGAAAAAAQABAD5AAAAkgMAAAAA&#10;" strokecolor="#903" strokeweight=".0005mm">
                  <v:stroke dashstyle="1 1"/>
                </v:line>
                <v:line id="Line 25" o:spid="_x0000_s1048" style="position:absolute;flip:x;visibility:visible;mso-wrap-style:square" from="30264,14878" to="30714,1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Da5cQAAADbAAAADwAAAGRycy9kb3ducmV2LnhtbESPQWvCQBSE7wX/w/KE3upGC42krhKK&#10;1hy8GD30+Mg+s8Hs2zS71fjvu4LgcZiZb5jFarCtuFDvG8cKppMEBHHldMO1guNh8zYH4QOyxtYx&#10;KbiRh9Vy9LLATLsr7+lShlpECPsMFZgQukxKXxmy6CeuI47eyfUWQ5R9LXWP1wi3rZwlyYe02HBc&#10;MNjRl6HqXP5ZBXWx3uY/v8Vun1LemfLbvJ/TQanX8ZB/ggg0hGf40S60glkK9y/xB8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INrlxAAAANsAAAAPAAAAAAAAAAAA&#10;AAAAAKECAABkcnMvZG93bnJldi54bWxQSwUGAAAAAAQABAD5AAAAkgMAAAAA&#10;" strokecolor="#903" strokeweight=".0005mm"/>
                <v:line id="Line 26" o:spid="_x0000_s1049" style="position:absolute;visibility:visible;mso-wrap-style:square" from="30714,14878" to="31165,1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cMzcIAAADbAAAADwAAAGRycy9kb3ducmV2LnhtbERPz2vCMBS+C/sfwhN201TZRKpRxlDY&#10;YTBWLXp8Ns+mrnmpTdT63y8HwePH93u+7GwtrtT6yrGC0TABQVw4XXGpYLtZD6YgfEDWWDsmBXfy&#10;sFy89OaYanfjX7pmoRQxhH2KCkwITSqlLwxZ9EPXEEfu6FqLIcK2lLrFWwy3tRwnyURarDg2GGzo&#10;01Dxl12sgsv35PB2l++7n72p8tV5neV0ypR67XcfMxCBuvAUP9xfWsE4jo1f4g+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8cMzcIAAADbAAAADwAAAAAAAAAAAAAA&#10;AAChAgAAZHJzL2Rvd25yZXYueG1sUEsFBgAAAAAEAAQA+QAAAJADAAAAAA==&#10;" strokecolor="#903" strokeweight=".0005mm"/>
                <v:rect id="Rectangle 27" o:spid="_x0000_s1050" style="position:absolute;left:24752;top:18300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8644F9" w:rsidRDefault="008644F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1724D" w:rsidRDefault="0051724D" w:rsidP="0051724D">
      <w:pPr>
        <w:pStyle w:val="Cabealho"/>
        <w:widowControl w:val="0"/>
        <w:ind w:firstLine="2700"/>
        <w:rPr>
          <w:rFonts w:cs="Arial"/>
        </w:rPr>
      </w:pPr>
      <w:r>
        <w:rPr>
          <w:rFonts w:cs="Arial"/>
        </w:rPr>
        <w:br w:type="page"/>
      </w:r>
    </w:p>
    <w:p w:rsidR="0051724D" w:rsidRDefault="0051724D" w:rsidP="0051724D">
      <w:pPr>
        <w:pStyle w:val="Ttulo1"/>
        <w:keepNext w:val="0"/>
        <w:widowControl w:val="0"/>
        <w:spacing w:before="0" w:line="240" w:lineRule="auto"/>
      </w:pPr>
      <w:bookmarkStart w:id="13" w:name="_Toc404694526"/>
      <w:bookmarkEnd w:id="11"/>
      <w:r>
        <w:lastRenderedPageBreak/>
        <w:t>Casos de Uso</w:t>
      </w:r>
      <w:bookmarkEnd w:id="13"/>
      <w:r>
        <w:tab/>
      </w:r>
    </w:p>
    <w:p w:rsidR="0051724D" w:rsidRDefault="0051724D" w:rsidP="0051724D">
      <w:pPr>
        <w:pStyle w:val="Ttulo2"/>
      </w:pPr>
      <w:r>
        <w:rPr>
          <w:vanish/>
        </w:rPr>
        <w:t xml:space="preserve">UCS236 </w:t>
      </w:r>
      <w:bookmarkStart w:id="14" w:name="_Toc404694527"/>
      <w:r>
        <w:t>Pesquisar Histórico de Senha e Acesso</w:t>
      </w:r>
      <w:bookmarkEnd w:id="14"/>
      <w:r>
        <w:t> </w:t>
      </w:r>
    </w:p>
    <w:p w:rsidR="0051724D" w:rsidRDefault="0051724D" w:rsidP="0051724D">
      <w:pPr>
        <w:pStyle w:val="Ttulo3"/>
        <w:keepNext w:val="0"/>
        <w:widowControl w:val="0"/>
        <w:spacing w:before="120" w:line="240" w:lineRule="auto"/>
      </w:pPr>
      <w:bookmarkStart w:id="15" w:name="_Toc404694528"/>
      <w:r>
        <w:t>Fluxo Básico</w:t>
      </w:r>
      <w:bookmarkEnd w:id="15"/>
    </w:p>
    <w:p w:rsidR="0051724D" w:rsidRDefault="0051724D" w:rsidP="0051724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pesquisa de histórico de senhas e acesso.</w:t>
      </w:r>
    </w:p>
    <w:p w:rsidR="0051724D" w:rsidRDefault="0051724D" w:rsidP="0051724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51724D" w:rsidRDefault="0051724D" w:rsidP="0051724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51724D" w:rsidRDefault="0051724D" w:rsidP="0051724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uma lista das informações solicitadas, considerando o agrupamento e o órgão do usuário </w:t>
      </w:r>
      <w:proofErr w:type="spellStart"/>
      <w:r>
        <w:t>logado</w:t>
      </w:r>
      <w:proofErr w:type="spellEnd"/>
      <w:r>
        <w:t>. (Ver anexo item 5.1)</w:t>
      </w:r>
    </w:p>
    <w:p w:rsidR="0051724D" w:rsidRDefault="0051724D" w:rsidP="0051724D">
      <w:pPr>
        <w:pStyle w:val="Ttulo3"/>
        <w:keepNext w:val="0"/>
        <w:widowControl w:val="0"/>
        <w:spacing w:before="120" w:line="240" w:lineRule="auto"/>
      </w:pPr>
      <w:bookmarkStart w:id="16" w:name="_Toc103511110"/>
      <w:bookmarkStart w:id="17" w:name="_Toc104004761"/>
      <w:bookmarkStart w:id="18" w:name="_Toc404694529"/>
      <w:r>
        <w:t>Exceção</w:t>
      </w:r>
      <w:bookmarkEnd w:id="16"/>
      <w:bookmarkEnd w:id="17"/>
      <w:bookmarkEnd w:id="18"/>
    </w:p>
    <w:p w:rsidR="0051724D" w:rsidRDefault="0051724D" w:rsidP="0051724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pesquisa de um evento que nunca ocorreu. O sistema emite a mensagem MSG0116 ("Usuário nunca efetuou </w:t>
      </w:r>
      <w:proofErr w:type="spellStart"/>
      <w:r>
        <w:t>logon</w:t>
      </w:r>
      <w:proofErr w:type="spellEnd"/>
      <w:r>
        <w:t xml:space="preserve"> no sistema").</w:t>
      </w:r>
    </w:p>
    <w:p w:rsidR="0051724D" w:rsidRDefault="0051724D" w:rsidP="0051724D">
      <w:pPr>
        <w:pStyle w:val="Ttulo4"/>
        <w:numPr>
          <w:ilvl w:val="0"/>
          <w:numId w:val="0"/>
        </w:numPr>
        <w:ind w:left="1080"/>
      </w:pPr>
    </w:p>
    <w:p w:rsidR="0051724D" w:rsidRDefault="0051724D" w:rsidP="0051724D">
      <w:pPr>
        <w:pStyle w:val="Ttulo4"/>
        <w:numPr>
          <w:ilvl w:val="0"/>
          <w:numId w:val="0"/>
        </w:numPr>
        <w:ind w:left="1080"/>
      </w:pPr>
    </w:p>
    <w:p w:rsidR="0051724D" w:rsidRDefault="0051724D" w:rsidP="0051724D">
      <w:pPr>
        <w:pStyle w:val="Ttulo1"/>
        <w:keepNext w:val="0"/>
        <w:widowControl w:val="0"/>
        <w:spacing w:before="0" w:line="240" w:lineRule="auto"/>
      </w:pPr>
      <w:bookmarkStart w:id="19" w:name="_Toc91234987"/>
      <w:bookmarkStart w:id="20" w:name="_Toc77584298"/>
      <w:bookmarkStart w:id="21" w:name="_Toc404694530"/>
      <w:r>
        <w:t>Anexo</w:t>
      </w:r>
      <w:bookmarkEnd w:id="19"/>
      <w:bookmarkEnd w:id="21"/>
    </w:p>
    <w:p w:rsidR="0051724D" w:rsidRDefault="0051724D" w:rsidP="0051724D">
      <w:pPr>
        <w:pStyle w:val="Ttulo2"/>
      </w:pPr>
      <w:bookmarkStart w:id="22" w:name="_Toc404694531"/>
      <w:r>
        <w:t xml:space="preserve">Resultado da </w:t>
      </w:r>
      <w:proofErr w:type="gramStart"/>
      <w:r>
        <w:t>Pesquisa:</w:t>
      </w:r>
      <w:bookmarkEnd w:id="22"/>
      <w:proofErr w:type="gramEnd"/>
      <w:r>
        <w:rPr>
          <w:vanish/>
        </w:rPr>
        <w:t>Resultado da Pesquisa:</w:t>
      </w:r>
    </w:p>
    <w:p w:rsidR="0051724D" w:rsidRDefault="0051724D" w:rsidP="0051724D">
      <w:pPr>
        <w:widowControl w:val="0"/>
        <w:ind w:left="1069"/>
        <w:rPr>
          <w:rFonts w:cs="Arial"/>
        </w:rPr>
      </w:pPr>
    </w:p>
    <w:p w:rsidR="0051724D" w:rsidRDefault="0051724D" w:rsidP="0051724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 xml:space="preserve">Quando for realizada uma pesquisa e o usuário nunca realizou um evento, será informado ao ator apenas </w:t>
      </w:r>
      <w:r>
        <w:rPr>
          <w:rFonts w:cs="Arial"/>
          <w:b/>
          <w:bCs/>
        </w:rPr>
        <w:t xml:space="preserve">“Alerta: Usuário nunca efetuou </w:t>
      </w:r>
      <w:proofErr w:type="spellStart"/>
      <w:r>
        <w:rPr>
          <w:rFonts w:cs="Arial"/>
          <w:b/>
          <w:bCs/>
        </w:rPr>
        <w:t>logon</w:t>
      </w:r>
      <w:proofErr w:type="spellEnd"/>
      <w:r>
        <w:rPr>
          <w:rFonts w:cs="Arial"/>
          <w:b/>
          <w:bCs/>
        </w:rPr>
        <w:t xml:space="preserve"> no sistema”</w:t>
      </w:r>
      <w:r>
        <w:rPr>
          <w:rFonts w:cs="Arial"/>
        </w:rPr>
        <w:t>.</w:t>
      </w:r>
    </w:p>
    <w:bookmarkEnd w:id="20"/>
    <w:p w:rsidR="0051724D" w:rsidRDefault="0051724D" w:rsidP="0051724D">
      <w:pPr>
        <w:pStyle w:val="Ttulo1"/>
        <w:numPr>
          <w:ilvl w:val="0"/>
          <w:numId w:val="0"/>
        </w:numPr>
      </w:pPr>
      <w:r>
        <w:br w:type="page"/>
      </w:r>
    </w:p>
    <w:p w:rsidR="0051724D" w:rsidRDefault="0051724D" w:rsidP="0051724D">
      <w:pPr>
        <w:pStyle w:val="Ttulo1"/>
        <w:numPr>
          <w:ilvl w:val="0"/>
          <w:numId w:val="0"/>
        </w:numPr>
        <w:rPr>
          <w:rFonts w:eastAsia="Arial Unicode MS"/>
        </w:rPr>
      </w:pPr>
      <w:bookmarkStart w:id="23" w:name="_Toc404694532"/>
      <w:r>
        <w:lastRenderedPageBreak/>
        <w:t>6. Revisões</w:t>
      </w:r>
      <w:bookmarkEnd w:id="23"/>
    </w:p>
    <w:p w:rsidR="0051724D" w:rsidRDefault="0051724D" w:rsidP="0051724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51724D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51724D" w:rsidRPr="0051724D" w:rsidRDefault="0051724D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24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51724D" w:rsidRPr="0051724D" w:rsidRDefault="0051724D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24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Pr="0051724D" w:rsidRDefault="0051724D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24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Pr="0051724D" w:rsidRDefault="0051724D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1724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Pr="0051724D" w:rsidRDefault="0051724D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724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1724D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8644F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724D" w:rsidRDefault="0051724D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Pr="008644F9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 w:rsidRPr="008644F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724D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Default="0051724D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Default="0051724D" w:rsidP="008644F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724D" w:rsidRDefault="0051724D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1724D" w:rsidRDefault="0051724D" w:rsidP="0051724D">
      <w:pPr>
        <w:widowControl w:val="0"/>
        <w:rPr>
          <w:rFonts w:cs="Arial"/>
        </w:rPr>
      </w:pPr>
    </w:p>
    <w:p w:rsidR="00F41655" w:rsidRPr="0051724D" w:rsidRDefault="00F41655" w:rsidP="0051724D"/>
    <w:sectPr w:rsidR="00F41655" w:rsidRPr="0051724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24D" w:rsidRDefault="0051724D" w:rsidP="002908D9">
      <w:r>
        <w:separator/>
      </w:r>
    </w:p>
  </w:endnote>
  <w:endnote w:type="continuationSeparator" w:id="0">
    <w:p w:rsidR="0051724D" w:rsidRDefault="0051724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644F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1724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644F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644F9">
            <w:rPr>
              <w:sz w:val="20"/>
              <w:szCs w:val="20"/>
            </w:rPr>
            <w:t xml:space="preserve">Keila </w:t>
          </w:r>
          <w:proofErr w:type="spellStart"/>
          <w:r w:rsidRPr="008644F9">
            <w:rPr>
              <w:sz w:val="20"/>
              <w:szCs w:val="20"/>
            </w:rPr>
            <w:t>Joanês</w:t>
          </w:r>
          <w:proofErr w:type="spellEnd"/>
          <w:r w:rsidRPr="008644F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644F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1724D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644F9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1724D">
            <w:rPr>
              <w:b/>
              <w:sz w:val="20"/>
              <w:szCs w:val="20"/>
            </w:rPr>
            <w:t>UCS0238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644F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644F9">
            <w:rPr>
              <w:b/>
              <w:sz w:val="20"/>
              <w:szCs w:val="20"/>
            </w:rPr>
            <w:t>Pesquisar Histórico de Senha e Acesso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24D" w:rsidRDefault="0051724D" w:rsidP="002908D9">
      <w:r>
        <w:separator/>
      </w:r>
    </w:p>
  </w:footnote>
  <w:footnote w:type="continuationSeparator" w:id="0">
    <w:p w:rsidR="0051724D" w:rsidRDefault="0051724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1854A40"/>
    <w:multiLevelType w:val="hybridMultilevel"/>
    <w:tmpl w:val="92347408"/>
    <w:lvl w:ilvl="0" w:tplc="0416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24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1724D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644F9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17B3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72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72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72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72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72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72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72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72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724D"/>
    <w:pPr>
      <w:ind w:left="0"/>
    </w:pPr>
  </w:style>
  <w:style w:type="paragraph" w:styleId="ndicedeilustraes">
    <w:name w:val="table of figures"/>
    <w:basedOn w:val="Normal"/>
    <w:next w:val="Normal"/>
    <w:semiHidden/>
    <w:rsid w:val="0051724D"/>
  </w:style>
  <w:style w:type="paragraph" w:styleId="Sumrio2">
    <w:name w:val="toc 2"/>
    <w:basedOn w:val="Normal"/>
    <w:next w:val="Normal"/>
    <w:autoRedefine/>
    <w:uiPriority w:val="39"/>
    <w:rsid w:val="005172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724D"/>
    <w:pPr>
      <w:ind w:left="480"/>
    </w:pPr>
  </w:style>
  <w:style w:type="character" w:styleId="Hyperlink">
    <w:name w:val="Hyperlink"/>
    <w:basedOn w:val="Fontepargpadro"/>
    <w:uiPriority w:val="99"/>
    <w:rsid w:val="005172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72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72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72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72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172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724D"/>
    <w:rPr>
      <w:sz w:val="16"/>
    </w:rPr>
  </w:style>
  <w:style w:type="character" w:styleId="Nmerodepgina">
    <w:name w:val="page number"/>
    <w:basedOn w:val="Fontepargpadro"/>
    <w:rsid w:val="005172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72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72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72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724D"/>
  </w:style>
  <w:style w:type="paragraph" w:styleId="Corpodetexto">
    <w:name w:val="Body Text"/>
    <w:basedOn w:val="Normal"/>
    <w:link w:val="CorpodetextoChar"/>
    <w:rsid w:val="005172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724D"/>
    <w:rPr>
      <w:rFonts w:eastAsia="Arial Unicode MS"/>
    </w:rPr>
  </w:style>
  <w:style w:type="paragraph" w:customStyle="1" w:styleId="tabletext">
    <w:name w:val="tabletext"/>
    <w:basedOn w:val="Normal"/>
    <w:rsid w:val="005172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5172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72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72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72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72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72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724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72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72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172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72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72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72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72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72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724D"/>
    <w:pPr>
      <w:ind w:left="0"/>
    </w:pPr>
  </w:style>
  <w:style w:type="paragraph" w:styleId="ndicedeilustraes">
    <w:name w:val="table of figures"/>
    <w:basedOn w:val="Normal"/>
    <w:next w:val="Normal"/>
    <w:semiHidden/>
    <w:rsid w:val="0051724D"/>
  </w:style>
  <w:style w:type="paragraph" w:styleId="Sumrio2">
    <w:name w:val="toc 2"/>
    <w:basedOn w:val="Normal"/>
    <w:next w:val="Normal"/>
    <w:autoRedefine/>
    <w:uiPriority w:val="39"/>
    <w:rsid w:val="005172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724D"/>
    <w:pPr>
      <w:ind w:left="480"/>
    </w:pPr>
  </w:style>
  <w:style w:type="character" w:styleId="Hyperlink">
    <w:name w:val="Hyperlink"/>
    <w:basedOn w:val="Fontepargpadro"/>
    <w:uiPriority w:val="99"/>
    <w:rsid w:val="005172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72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72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72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72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172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724D"/>
    <w:rPr>
      <w:sz w:val="16"/>
    </w:rPr>
  </w:style>
  <w:style w:type="character" w:styleId="Nmerodepgina">
    <w:name w:val="page number"/>
    <w:basedOn w:val="Fontepargpadro"/>
    <w:rsid w:val="005172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72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72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72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724D"/>
  </w:style>
  <w:style w:type="paragraph" w:styleId="Corpodetexto">
    <w:name w:val="Body Text"/>
    <w:basedOn w:val="Normal"/>
    <w:link w:val="CorpodetextoChar"/>
    <w:rsid w:val="005172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724D"/>
    <w:rPr>
      <w:rFonts w:eastAsia="Arial Unicode MS"/>
    </w:rPr>
  </w:style>
  <w:style w:type="paragraph" w:customStyle="1" w:styleId="tabletext">
    <w:name w:val="tabletext"/>
    <w:basedOn w:val="Normal"/>
    <w:rsid w:val="005172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5172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72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72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72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72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72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724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ADD56-59D8-47A9-B914-DBC20C29F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516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4029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2014-11-08T21:17:00Z</cp:lastPrinted>
  <dcterms:created xsi:type="dcterms:W3CDTF">2014-11-08T21:16:00Z</dcterms:created>
  <dcterms:modified xsi:type="dcterms:W3CDTF">2014-11-25T17:59:00Z</dcterms:modified>
</cp:coreProperties>
</file>