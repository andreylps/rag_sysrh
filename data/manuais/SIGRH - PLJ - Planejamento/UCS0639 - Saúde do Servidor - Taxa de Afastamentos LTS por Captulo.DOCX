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68E" w:rsidRDefault="0042368E" w:rsidP="0042368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2368E" w:rsidRDefault="0042368E" w:rsidP="0042368E">
      <w:pPr>
        <w:widowControl w:val="0"/>
        <w:rPr>
          <w:rFonts w:cs="Arial"/>
          <w:sz w:val="20"/>
        </w:rPr>
      </w:pPr>
    </w:p>
    <w:p w:rsidR="0042368E" w:rsidRDefault="0042368E" w:rsidP="0042368E">
      <w:pPr>
        <w:widowControl w:val="0"/>
        <w:rPr>
          <w:rFonts w:cs="Arial"/>
          <w:sz w:val="20"/>
        </w:rPr>
      </w:pPr>
    </w:p>
    <w:p w:rsidR="0042368E" w:rsidRDefault="0042368E" w:rsidP="0042368E">
      <w:pPr>
        <w:widowControl w:val="0"/>
        <w:rPr>
          <w:rFonts w:cs="Arial"/>
          <w:sz w:val="20"/>
        </w:rPr>
      </w:pPr>
    </w:p>
    <w:p w:rsidR="0042368E" w:rsidRDefault="0042368E" w:rsidP="0042368E">
      <w:pPr>
        <w:widowControl w:val="0"/>
        <w:rPr>
          <w:rFonts w:cs="Arial"/>
          <w:sz w:val="20"/>
        </w:rPr>
      </w:pPr>
    </w:p>
    <w:p w:rsidR="0042368E" w:rsidRDefault="0042368E" w:rsidP="0042368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2368E" w:rsidRDefault="0042368E" w:rsidP="0042368E">
      <w:pPr>
        <w:widowControl w:val="0"/>
        <w:rPr>
          <w:rFonts w:cs="Arial"/>
          <w:sz w:val="20"/>
          <w:u w:val="single"/>
        </w:rPr>
      </w:pPr>
    </w:p>
    <w:p w:rsidR="0042368E" w:rsidRDefault="0042368E" w:rsidP="0042368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2368E" w:rsidRDefault="0042368E" w:rsidP="0042368E">
      <w:pPr>
        <w:widowControl w:val="0"/>
        <w:rPr>
          <w:rFonts w:cs="Arial"/>
          <w:sz w:val="20"/>
        </w:rPr>
      </w:pPr>
    </w:p>
    <w:p w:rsidR="0042368E" w:rsidRDefault="0042368E" w:rsidP="0042368E">
      <w:pPr>
        <w:widowControl w:val="0"/>
        <w:rPr>
          <w:rFonts w:cs="Arial"/>
          <w:sz w:val="20"/>
        </w:rPr>
      </w:pPr>
    </w:p>
    <w:p w:rsidR="0042368E" w:rsidRDefault="0042368E" w:rsidP="0042368E">
      <w:pPr>
        <w:widowControl w:val="0"/>
        <w:rPr>
          <w:rFonts w:cs="Arial"/>
          <w:sz w:val="20"/>
        </w:rPr>
      </w:pPr>
    </w:p>
    <w:p w:rsidR="0042368E" w:rsidRDefault="0042368E" w:rsidP="0042368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2368E" w:rsidRDefault="0042368E" w:rsidP="0042368E">
      <w:pPr>
        <w:widowControl w:val="0"/>
        <w:rPr>
          <w:rFonts w:cs="Arial"/>
          <w:sz w:val="20"/>
        </w:rPr>
      </w:pPr>
    </w:p>
    <w:p w:rsidR="0042368E" w:rsidRDefault="0042368E" w:rsidP="0042368E">
      <w:pPr>
        <w:widowControl w:val="0"/>
        <w:rPr>
          <w:rFonts w:cs="Arial"/>
          <w:sz w:val="20"/>
        </w:rPr>
      </w:pPr>
    </w:p>
    <w:p w:rsidR="0042368E" w:rsidRDefault="0042368E" w:rsidP="0042368E">
      <w:pPr>
        <w:widowControl w:val="0"/>
        <w:rPr>
          <w:rFonts w:cs="Arial"/>
        </w:rPr>
      </w:pPr>
    </w:p>
    <w:p w:rsidR="0042368E" w:rsidRDefault="0042368E" w:rsidP="0042368E">
      <w:pPr>
        <w:pStyle w:val="Capa"/>
        <w:rPr>
          <w:color w:val="FF9900"/>
        </w:rPr>
      </w:pPr>
      <w:r>
        <w:t>SINDRAPE</w:t>
      </w:r>
    </w:p>
    <w:p w:rsidR="0042368E" w:rsidRDefault="0042368E" w:rsidP="0042368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2368E" w:rsidRPr="0042368E" w:rsidRDefault="0042368E" w:rsidP="0042368E">
      <w:pPr>
        <w:widowControl w:val="0"/>
        <w:rPr>
          <w:color w:val="000080"/>
        </w:rPr>
      </w:pPr>
    </w:p>
    <w:p w:rsidR="0042368E" w:rsidRPr="0042368E" w:rsidRDefault="0042368E" w:rsidP="0042368E">
      <w:pPr>
        <w:widowControl w:val="0"/>
        <w:jc w:val="right"/>
        <w:rPr>
          <w:rFonts w:cs="Arial"/>
          <w:b/>
          <w:bCs/>
          <w:color w:val="000080"/>
        </w:rPr>
      </w:pPr>
    </w:p>
    <w:p w:rsidR="0042368E" w:rsidRDefault="0042368E" w:rsidP="0042368E">
      <w:pPr>
        <w:pStyle w:val="Capa"/>
      </w:pPr>
      <w:r>
        <w:t>UCS0639</w:t>
      </w:r>
      <w:r w:rsidR="00E37BA2">
        <w:t xml:space="preserve"> </w:t>
      </w:r>
      <w:r>
        <w:t>–</w:t>
      </w:r>
      <w:r w:rsidR="00E37BA2">
        <w:t xml:space="preserve"> </w:t>
      </w:r>
      <w:r>
        <w:t>Saúde do Servidor - Taxa de Afastamentos LTS por Capítulo</w:t>
      </w:r>
    </w:p>
    <w:p w:rsidR="0042368E" w:rsidRDefault="0042368E" w:rsidP="0042368E">
      <w:pPr>
        <w:widowControl w:val="0"/>
        <w:rPr>
          <w:rFonts w:cs="Arial"/>
        </w:rPr>
      </w:pPr>
    </w:p>
    <w:p w:rsidR="0042368E" w:rsidRDefault="0042368E" w:rsidP="0042368E">
      <w:pPr>
        <w:widowControl w:val="0"/>
      </w:pPr>
    </w:p>
    <w:p w:rsidR="0042368E" w:rsidRDefault="0042368E" w:rsidP="0042368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2368E" w:rsidRPr="0042368E" w:rsidRDefault="0042368E" w:rsidP="0042368E">
      <w:pPr>
        <w:pStyle w:val="Corpodetexto3"/>
        <w:widowControl w:val="0"/>
        <w:spacing w:after="0"/>
        <w:rPr>
          <w:rFonts w:cs="Arial"/>
        </w:rPr>
      </w:pPr>
      <w:r w:rsidRPr="0042368E">
        <w:rPr>
          <w:rFonts w:cs="Arial"/>
        </w:rPr>
        <w:lastRenderedPageBreak/>
        <w:t>Histórico de Revisões</w:t>
      </w:r>
    </w:p>
    <w:p w:rsidR="0042368E" w:rsidRDefault="0042368E" w:rsidP="0042368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2368E" w:rsidTr="0042368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2368E" w:rsidTr="0042368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10/03/2011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Tatiane Tomasi Rocha </w:t>
            </w:r>
          </w:p>
        </w:tc>
      </w:tr>
      <w:tr w:rsidR="0042368E" w:rsidTr="0042368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42368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2368E" w:rsidRDefault="0042368E" w:rsidP="0042368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2368E" w:rsidRPr="0042368E" w:rsidRDefault="0042368E" w:rsidP="0042368E">
      <w:pPr>
        <w:pStyle w:val="Corpodetexto3"/>
        <w:widowControl w:val="0"/>
        <w:spacing w:after="0"/>
        <w:jc w:val="left"/>
        <w:rPr>
          <w:rFonts w:cs="Arial"/>
        </w:rPr>
      </w:pPr>
      <w:r w:rsidRPr="0042368E">
        <w:rPr>
          <w:rFonts w:cs="Arial"/>
        </w:rPr>
        <w:lastRenderedPageBreak/>
        <w:t>Índice</w:t>
      </w:r>
    </w:p>
    <w:p w:rsidR="00412B8E" w:rsidRDefault="004236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91413" w:history="1">
        <w:r w:rsidR="00412B8E" w:rsidRPr="00634E6A">
          <w:rPr>
            <w:rStyle w:val="Hyperlink"/>
            <w:noProof/>
          </w:rPr>
          <w:t>1.</w:t>
        </w:r>
        <w:r w:rsidR="00412B8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2B8E" w:rsidRPr="00634E6A">
          <w:rPr>
            <w:rStyle w:val="Hyperlink"/>
            <w:noProof/>
          </w:rPr>
          <w:t>Pacote/Caso de Uso</w:t>
        </w:r>
        <w:r w:rsidR="00412B8E">
          <w:rPr>
            <w:noProof/>
            <w:webHidden/>
          </w:rPr>
          <w:tab/>
        </w:r>
        <w:r w:rsidR="00412B8E">
          <w:rPr>
            <w:noProof/>
            <w:webHidden/>
          </w:rPr>
          <w:fldChar w:fldCharType="begin"/>
        </w:r>
        <w:r w:rsidR="00412B8E">
          <w:rPr>
            <w:noProof/>
            <w:webHidden/>
          </w:rPr>
          <w:instrText xml:space="preserve"> PAGEREF _Toc404591413 \h </w:instrText>
        </w:r>
        <w:r w:rsidR="00412B8E">
          <w:rPr>
            <w:noProof/>
            <w:webHidden/>
          </w:rPr>
        </w:r>
        <w:r w:rsidR="00412B8E">
          <w:rPr>
            <w:noProof/>
            <w:webHidden/>
          </w:rPr>
          <w:fldChar w:fldCharType="separate"/>
        </w:r>
        <w:r w:rsidR="00412B8E">
          <w:rPr>
            <w:noProof/>
            <w:webHidden/>
          </w:rPr>
          <w:t>4</w:t>
        </w:r>
        <w:r w:rsidR="00412B8E"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14" w:history="1">
        <w:r w:rsidRPr="00634E6A">
          <w:rPr>
            <w:rStyle w:val="Hyperlink"/>
            <w:noProof/>
          </w:rPr>
          <w:t>Saúde do Servidor - Taxa de Afastamentos LTS por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15" w:history="1">
        <w:r w:rsidRPr="00634E6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16" w:history="1">
        <w:r w:rsidRPr="00634E6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17" w:history="1">
        <w:r w:rsidRPr="00634E6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18" w:history="1">
        <w:r w:rsidRPr="00634E6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19" w:history="1">
        <w:r w:rsidRPr="00634E6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20" w:history="1">
        <w:r w:rsidRPr="00634E6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21" w:history="1">
        <w:r w:rsidRPr="00634E6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Listar Saúde do Servidor - Taxa de Afastamentos LTS por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22" w:history="1">
        <w:r w:rsidRPr="00634E6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23" w:history="1">
        <w:r w:rsidRPr="00634E6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Imprimir Saúde do Servidor - Taxa de Afastamentos LTS por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24" w:history="1">
        <w:r w:rsidRPr="00634E6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25" w:history="1">
        <w:r w:rsidRPr="00634E6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26" w:history="1">
        <w:r w:rsidRPr="00634E6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2B8E" w:rsidRDefault="00412B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427" w:history="1">
        <w:r w:rsidRPr="00634E6A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4E6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368E" w:rsidRDefault="0042368E" w:rsidP="0042368E">
      <w:pPr>
        <w:pStyle w:val="Sumrio1"/>
      </w:pPr>
      <w:r>
        <w:fldChar w:fldCharType="end"/>
      </w:r>
    </w:p>
    <w:p w:rsidR="0042368E" w:rsidRDefault="0042368E" w:rsidP="0042368E">
      <w:pPr>
        <w:widowControl w:val="0"/>
        <w:rPr>
          <w:rFonts w:cs="Arial"/>
          <w:b/>
          <w:bCs/>
          <w:color w:val="000000"/>
        </w:rPr>
      </w:pPr>
    </w:p>
    <w:p w:rsidR="0042368E" w:rsidRDefault="0042368E" w:rsidP="0042368E">
      <w:pPr>
        <w:pStyle w:val="Heading"/>
        <w:rPr>
          <w:rFonts w:cs="Arial"/>
          <w:szCs w:val="24"/>
          <w:lang w:val="pt-BR"/>
        </w:rPr>
      </w:pPr>
    </w:p>
    <w:p w:rsidR="0042368E" w:rsidRDefault="0042368E" w:rsidP="0042368E">
      <w:pPr>
        <w:pStyle w:val="Heading"/>
      </w:pPr>
    </w:p>
    <w:p w:rsidR="0042368E" w:rsidRDefault="0042368E" w:rsidP="0042368E">
      <w:pPr>
        <w:pStyle w:val="Heading"/>
        <w:jc w:val="center"/>
      </w:pPr>
    </w:p>
    <w:p w:rsidR="0042368E" w:rsidRDefault="0042368E" w:rsidP="0042368E">
      <w:pPr>
        <w:pStyle w:val="Heading"/>
        <w:rPr>
          <w:rFonts w:cs="Arial"/>
          <w:szCs w:val="24"/>
          <w:lang w:val="pt-BR"/>
        </w:rPr>
      </w:pPr>
      <w:r>
        <w:br w:type="page"/>
      </w:r>
      <w:bookmarkStart w:id="0" w:name="_GoBack"/>
      <w:bookmarkEnd w:id="0"/>
    </w:p>
    <w:p w:rsidR="0042368E" w:rsidRDefault="0042368E" w:rsidP="0042368E">
      <w:pPr>
        <w:pStyle w:val="Ttulo1"/>
        <w:keepNext w:val="0"/>
        <w:widowControl w:val="0"/>
        <w:spacing w:before="0" w:line="240" w:lineRule="auto"/>
      </w:pPr>
      <w:bookmarkStart w:id="1" w:name="_Toc404591413"/>
      <w:r>
        <w:lastRenderedPageBreak/>
        <w:t>Pacote/Caso de Uso</w:t>
      </w:r>
      <w:bookmarkEnd w:id="1"/>
    </w:p>
    <w:p w:rsidR="0042368E" w:rsidRDefault="0042368E" w:rsidP="0042368E"/>
    <w:p w:rsidR="0042368E" w:rsidRDefault="0042368E" w:rsidP="00E37BA2">
      <w:pPr>
        <w:pStyle w:val="Subttulo"/>
      </w:pPr>
      <w:bookmarkStart w:id="2" w:name="_Toc404591414"/>
      <w:r>
        <w:t>Saúde do Servidor - Taxa de Afastamentos LTS por Capítulo</w:t>
      </w:r>
      <w:bookmarkEnd w:id="2"/>
    </w:p>
    <w:p w:rsidR="0042368E" w:rsidRDefault="0042368E" w:rsidP="0042368E">
      <w:pPr>
        <w:widowControl w:val="0"/>
        <w:ind w:left="902"/>
        <w:rPr>
          <w:rFonts w:cs="Arial"/>
          <w:b/>
          <w:bCs/>
          <w:color w:val="000080"/>
          <w:sz w:val="28"/>
        </w:rPr>
      </w:pPr>
    </w:p>
    <w:p w:rsidR="0042368E" w:rsidRDefault="0042368E" w:rsidP="0042368E">
      <w:pPr>
        <w:pStyle w:val="Ttulo2"/>
      </w:pPr>
      <w:bookmarkStart w:id="3" w:name="_Toc404591415"/>
      <w:r>
        <w:t>Descrição</w:t>
      </w:r>
      <w:bookmarkEnd w:id="3"/>
    </w:p>
    <w:p w:rsidR="0042368E" w:rsidRDefault="0042368E" w:rsidP="0042368E">
      <w:pPr>
        <w:pStyle w:val="Recuodecorpodetexto2"/>
        <w:widowControl w:val="0"/>
        <w:ind w:left="1620" w:firstLine="0"/>
        <w:rPr>
          <w:sz w:val="24"/>
        </w:rPr>
      </w:pPr>
    </w:p>
    <w:p w:rsidR="0042368E" w:rsidRDefault="0042368E" w:rsidP="0042368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</w:t>
      </w:r>
      <w:r w:rsidR="00E37BA2">
        <w:rPr>
          <w:sz w:val="24"/>
        </w:rPr>
        <w:t xml:space="preserve">asos de uso de monitoramento </w:t>
      </w:r>
      <w:r>
        <w:rPr>
          <w:sz w:val="24"/>
        </w:rPr>
        <w:t xml:space="preserve">Saúde do Servidor - Taxa de Afastamentos LTS por Capítulo. </w:t>
      </w:r>
    </w:p>
    <w:p w:rsidR="0042368E" w:rsidRDefault="0042368E" w:rsidP="0042368E">
      <w:pPr>
        <w:pStyle w:val="Recuodecorpodetexto2"/>
        <w:widowControl w:val="0"/>
        <w:ind w:left="1620" w:firstLine="0"/>
        <w:rPr>
          <w:sz w:val="24"/>
        </w:rPr>
      </w:pPr>
    </w:p>
    <w:p w:rsidR="0042368E" w:rsidRDefault="0042368E" w:rsidP="0042368E">
      <w:pPr>
        <w:pStyle w:val="Ttulo2"/>
      </w:pPr>
      <w:bookmarkStart w:id="4" w:name="_Toc404591416"/>
      <w:r>
        <w:t>Requisitos atendidos</w:t>
      </w:r>
      <w:bookmarkEnd w:id="4"/>
    </w:p>
    <w:p w:rsidR="0042368E" w:rsidRDefault="0042368E" w:rsidP="0042368E">
      <w:pPr>
        <w:pStyle w:val="Recuodecorpodetexto"/>
        <w:ind w:left="1260"/>
      </w:pPr>
      <w:r>
        <w:t>R – Indicador Saúde do Servidor - Taxa de Afastamentos LTS por Capítulo</w:t>
      </w:r>
    </w:p>
    <w:p w:rsidR="0042368E" w:rsidRDefault="0042368E" w:rsidP="0042368E"/>
    <w:p w:rsidR="0042368E" w:rsidRDefault="0042368E" w:rsidP="0042368E">
      <w:pPr>
        <w:pStyle w:val="Ttulo1"/>
        <w:keepNext w:val="0"/>
        <w:widowControl w:val="0"/>
        <w:spacing w:before="0" w:line="240" w:lineRule="auto"/>
      </w:pPr>
      <w:bookmarkStart w:id="5" w:name="_Toc404591417"/>
      <w:r>
        <w:t>Conceito</w:t>
      </w:r>
      <w:bookmarkEnd w:id="5"/>
      <w:r>
        <w:tab/>
      </w:r>
    </w:p>
    <w:p w:rsidR="0042368E" w:rsidRDefault="0042368E" w:rsidP="0042368E"/>
    <w:p w:rsidR="0042368E" w:rsidRDefault="0042368E" w:rsidP="0042368E">
      <w:pPr>
        <w:pStyle w:val="Ttulo2"/>
      </w:pPr>
      <w:bookmarkStart w:id="6" w:name="_Toc404591418"/>
      <w:r>
        <w:t>Conceitos principais</w:t>
      </w:r>
      <w:bookmarkEnd w:id="6"/>
    </w:p>
    <w:p w:rsidR="0042368E" w:rsidRDefault="0042368E" w:rsidP="0042368E">
      <w:pPr>
        <w:pStyle w:val="Recuodecorpodetexto"/>
        <w:ind w:left="0" w:firstLine="709"/>
      </w:pPr>
      <w:r>
        <w:t>Indicador Saúde do Servidor - Taxa de Afastamentos LTS por Capítulo</w:t>
      </w:r>
    </w:p>
    <w:p w:rsidR="0042368E" w:rsidRDefault="0042368E" w:rsidP="0042368E">
      <w:pPr>
        <w:rPr>
          <w:rFonts w:eastAsia="Arial Unicode MS"/>
        </w:rPr>
      </w:pPr>
    </w:p>
    <w:p w:rsidR="0042368E" w:rsidRDefault="0042368E" w:rsidP="0042368E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7" w:name="_Toc404591419"/>
      <w:r>
        <w:lastRenderedPageBreak/>
        <w:t>Diagrama</w:t>
      </w:r>
      <w:bookmarkEnd w:id="7"/>
    </w:p>
    <w:p w:rsidR="0042368E" w:rsidRDefault="0042368E" w:rsidP="0042368E"/>
    <w:p w:rsidR="0042368E" w:rsidRDefault="00E37BA2" w:rsidP="0042368E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495800" cy="3924300"/>
                <wp:effectExtent l="28575" t="28575" r="0" b="0"/>
                <wp:docPr id="31" name="Tela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428490" cy="385699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2928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7BA2" w:rsidRDefault="00E37BA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000885" y="393700"/>
                            <a:ext cx="2214245" cy="324929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095" y="1461770"/>
                            <a:ext cx="247015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29285" y="1709420"/>
                            <a:ext cx="0" cy="24701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010" y="1765300"/>
                            <a:ext cx="1682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29285" y="176530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4665" y="1956435"/>
                            <a:ext cx="13462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9285" y="1956435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4790" y="2181225"/>
                            <a:ext cx="584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7BA2" w:rsidRDefault="00E37BA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348865" y="742315"/>
                            <a:ext cx="1764665" cy="11804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315210" y="708660"/>
                            <a:ext cx="1764665" cy="11804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472690" y="1079500"/>
                            <a:ext cx="1016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7BA2" w:rsidRDefault="00E37BA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675255" y="1225550"/>
                            <a:ext cx="9912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7BA2" w:rsidRDefault="00E37BA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Taxa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48865" y="1371600"/>
                            <a:ext cx="1708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7BA2" w:rsidRDefault="00E37BA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LTS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Capítulo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247900" y="2136140"/>
                            <a:ext cx="1854835" cy="123698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214245" y="2102485"/>
                            <a:ext cx="1854200" cy="123698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38070" y="2496185"/>
                            <a:ext cx="12261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7BA2" w:rsidRDefault="00E37BA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Imprimir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225675" y="2642235"/>
                            <a:ext cx="1778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7BA2" w:rsidRDefault="00E37BA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Taxa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686050" y="2788920"/>
                            <a:ext cx="9207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7BA2" w:rsidRDefault="00E37BA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LTS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Capítulo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 flipV="1">
                            <a:off x="854075" y="1483995"/>
                            <a:ext cx="1461135" cy="31496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854075" y="1922780"/>
                            <a:ext cx="1360170" cy="47244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" o:spid="_x0000_s1026" editas="canvas" style="width:354pt;height:309pt;mso-position-horizontal-relative:char;mso-position-vertical-relative:line" coordsize="44958,39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958;height:39243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4285;height:38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293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201,213995;629285,56314;62928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E37BA2" w:rsidRDefault="00E37BA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20008;top:3937;width:22143;height:32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0;top:14617;width:2471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292,17094" to="6292,19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0,17653" to="6292,1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292,17653" to="8089,1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46,19564" to="6292,21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292,19564" to="7753,21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47;top:21812;width:5849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E37BA2" w:rsidRDefault="00E37BA2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3488;top:7423;width:17647;height:1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3152;top:7086;width:17646;height:118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4726;top:10795;width:1016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37BA2" w:rsidRDefault="00E37BA2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6752;top:12255;width:991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E37BA2" w:rsidRDefault="00E37BA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Taxa de </w:t>
                        </w:r>
                      </w:p>
                    </w:txbxContent>
                  </v:textbox>
                </v:rect>
                <v:rect id="Rectangle 21" o:spid="_x0000_s1044" style="position:absolute;left:23488;top:13716;width:1708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E37BA2" w:rsidRDefault="00E37BA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Afastamentos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LTS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Capítulo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22479;top:21361;width:18548;height:123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l50cQA&#10;AADbAAAADwAAAGRycy9kb3ducmV2LnhtbESPT4vCMBTE78J+h/AEb5qq6x+6RllEwcsK6rp4fDRv&#10;22LzUpJYu99+Iwgeh5n5DbNYtaYSDTlfWlYwHCQgiDOrS84VfJ+2/TkIH5A1VpZJwR95WC3fOgtM&#10;tb3zgZpjyEWEsE9RQRFCnUrps4IM+oGtiaP3a53BEKXLpXZ4j3BTyVGSTKXBkuNCgTWtC8qux5tR&#10;0G5mZzdsZhntk6988lOe95fxVqlet/38ABGoDa/ws73TCkbv8Pg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JedHEAAAA2wAAAA8AAAAAAAAAAAAAAAAAmAIAAGRycy9k&#10;b3ducmV2LnhtbFBLBQYAAAAABAAEAPUAAACJAwAAAAA=&#10;" fillcolor="#c0bfc0" strokecolor="#c0bfc0" strokeweight=".0005mm"/>
                <v:oval id="Oval 23" o:spid="_x0000_s1046" style="position:absolute;left:22142;top:21024;width:18542;height:123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AUxMIA&#10;AADbAAAADwAAAGRycy9kb3ducmV2LnhtbESP0WoCMRRE3wv+Q7iCL0WzLlpkNUopqH1qqfoBl811&#10;s7q5WZKo6d83hUIfh5k5w6w2yXbiTj60jhVMJwUI4trplhsFp+N2vAARIrLGzjEp+KYAm/XgaYWV&#10;dg/+ovshNiJDOFSowMTYV1KG2pDFMHE9cfbOzluMWfpGao+PDLedLIviRVpsOS8Y7OnNUH093KwC&#10;P8OPst7Zrp19Pu857dL2MjdKjYbpdQkiUor/4b/2u1ZQzuH3S/4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oBTEwgAAANsAAAAPAAAAAAAAAAAAAAAAAJgCAABkcnMvZG93&#10;bnJldi54bWxQSwUGAAAAAAQABAD1AAAAhwMAAAAA&#10;" fillcolor="#fcf2e3" strokeweight=".0005mm"/>
                <v:rect id="Rectangle 24" o:spid="_x0000_s1047" style="position:absolute;left:23380;top:24961;width:1226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E37BA2" w:rsidRDefault="00E37BA2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Imprimir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2256;top:26422;width:1778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E37BA2" w:rsidRDefault="00E37BA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Taxa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Afastamentos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6860;top:27889;width:920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E37BA2" w:rsidRDefault="00E37BA2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LTS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Capítulo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flip:y;visibility:visible;mso-wrap-style:square" from="8540,14839" to="23152,17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3NnsQAAADbAAAADwAAAGRycy9kb3ducmV2LnhtbESPT2sCMRTE74V+h/AKXkSz/qm0q1FE&#10;ULzWCnp8bp7J4uZl2URd++mbQsHjMDO/YWaL1lXiRk0oPSsY9DMQxIXXJRsF++917wNEiMgaK8+k&#10;4EEBFvPXlxnm2t/5i267aESCcMhRgY2xzqUMhSWHoe9r4uSdfeMwJtkYqRu8J7ir5DDLJtJhyWnB&#10;Yk0rS8Vld3UKjpsf0y3HXb5Mxu8Pc7CnUbU9KdV5a5dTEJHa+Az/t7dawfAT/r6kHy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c2exAAAANsAAAAPAAAAAAAAAAAA&#10;AAAAAKECAABkcnMvZG93bnJldi54bWxQSwUGAAAAAAQABAD5AAAAkgMAAAAA&#10;" strokeweight=".0005mm"/>
                <v:line id="Line 28" o:spid="_x0000_s1051" style="position:absolute;visibility:visible;mso-wrap-style:square" from="8540,19227" to="22142,23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wryb8AAADbAAAADwAAAGRycy9kb3ducmV2LnhtbERPTYvCMBC9C/sfwizszaZWkaUapQgL&#10;Lp6sXvY2NGNTbCalydrqrzcHwePjfa+3o23FjXrfOFYwS1IQxJXTDdcKzqef6TcIH5A1to5JwZ08&#10;bDcfkzXm2g18pFsZahFD2OeowITQ5VL6ypBFn7iOOHIX11sMEfa11D0OMdy2MkvTpbTYcGww2NHO&#10;UHUt/62CP3Nwdjdmc7+0i6IMQ/YofjOlvj7HYgUi0Bje4pd7rxXM4/r4Jf4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awryb8AAADbAAAADwAAAAAAAAAAAAAAAACh&#10;AgAAZHJzL2Rvd25yZXYueG1sUEsFBgAAAAAEAAQA+QAAAI0DAAAAAA==&#10;" strokeweight=".0005mm"/>
                <w10:anchorlock/>
              </v:group>
            </w:pict>
          </mc:Fallback>
        </mc:AlternateContent>
      </w:r>
    </w:p>
    <w:p w:rsidR="0042368E" w:rsidRDefault="0042368E" w:rsidP="0042368E">
      <w:pPr>
        <w:widowControl w:val="0"/>
        <w:jc w:val="center"/>
        <w:rPr>
          <w:rFonts w:cs="Arial"/>
        </w:rPr>
      </w:pPr>
      <w:r>
        <w:rPr>
          <w:rFonts w:cs="Arial"/>
        </w:rPr>
        <w:t xml:space="preserve">   </w:t>
      </w:r>
    </w:p>
    <w:p w:rsidR="0042368E" w:rsidRDefault="0042368E" w:rsidP="0042368E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591420"/>
      <w:r>
        <w:lastRenderedPageBreak/>
        <w:t>Casos de Uso</w:t>
      </w:r>
      <w:bookmarkEnd w:id="8"/>
    </w:p>
    <w:p w:rsidR="0042368E" w:rsidRDefault="0042368E" w:rsidP="0042368E">
      <w:pPr>
        <w:pStyle w:val="Ttulo2"/>
      </w:pPr>
      <w:r>
        <w:rPr>
          <w:vanish/>
        </w:rPr>
        <w:t xml:space="preserve">UCS17 </w:t>
      </w:r>
      <w:bookmarkStart w:id="9" w:name="_Toc404591421"/>
      <w:r>
        <w:t>Listar Saúde do Servidor - Taxa de Afastamentos LTS por Capítulo</w:t>
      </w:r>
      <w:bookmarkEnd w:id="9"/>
    </w:p>
    <w:p w:rsidR="0042368E" w:rsidRDefault="0042368E" w:rsidP="0042368E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0" w:name="_Toc404591422"/>
      <w:r>
        <w:t>Fluxo Básico</w:t>
      </w:r>
      <w:bookmarkEnd w:id="10"/>
    </w:p>
    <w:p w:rsidR="0042368E" w:rsidRDefault="0042368E" w:rsidP="0042368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monitoramento dos indicadores de saúde do servidor, Taxa de Afastamentos LTS por Capítulo.</w:t>
      </w:r>
    </w:p>
    <w:p w:rsidR="0042368E" w:rsidRDefault="0042368E" w:rsidP="0042368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nome do Agrupamento.</w:t>
      </w:r>
    </w:p>
    <w:p w:rsidR="0042368E" w:rsidRDefault="0042368E" w:rsidP="0042368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“Órgãos” do Agrupamento em questão.  </w:t>
      </w:r>
    </w:p>
    <w:p w:rsidR="0042368E" w:rsidRDefault="0042368E" w:rsidP="0042368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42368E" w:rsidRDefault="0042368E" w:rsidP="0042368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 regra de negócio RN01 da seção “Regras de negócio”.</w:t>
      </w:r>
    </w:p>
    <w:p w:rsidR="0042368E" w:rsidRDefault="0042368E" w:rsidP="0042368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dos indicadores de desempenho do(s) órgão(s), conforme de ano/mês informado e ordenado pelo nome do órgão.</w:t>
      </w:r>
    </w:p>
    <w:p w:rsidR="0042368E" w:rsidRDefault="0042368E" w:rsidP="0042368E">
      <w:pPr>
        <w:pStyle w:val="Ttulo4"/>
        <w:numPr>
          <w:ilvl w:val="0"/>
          <w:numId w:val="0"/>
        </w:numPr>
        <w:ind w:left="2160"/>
      </w:pPr>
    </w:p>
    <w:p w:rsidR="0042368E" w:rsidRDefault="0042368E" w:rsidP="0042368E">
      <w:pPr>
        <w:pStyle w:val="Ttulo2"/>
      </w:pPr>
      <w:bookmarkStart w:id="11" w:name="_Toc404591423"/>
      <w:r>
        <w:t>Imprimir Saúde do Servidor - Taxa de Afastamentos LTS por Capítulo</w:t>
      </w:r>
      <w:bookmarkEnd w:id="11"/>
    </w:p>
    <w:p w:rsidR="0042368E" w:rsidRDefault="0042368E" w:rsidP="0042368E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2" w:name="_Toc404591424"/>
      <w:r>
        <w:t>Fluxo Básico</w:t>
      </w:r>
      <w:bookmarkEnd w:id="12"/>
    </w:p>
    <w:p w:rsidR="0042368E" w:rsidRDefault="0042368E" w:rsidP="0042368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impressão após executar o caso de uso “Listar Indicador Saúde do Servidor - Taxa de Afastamentos LTS por Capítulo”.</w:t>
      </w:r>
    </w:p>
    <w:p w:rsidR="0042368E" w:rsidRDefault="0042368E" w:rsidP="0042368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órgão ao qual deseja imprimir o indicador.</w:t>
      </w:r>
    </w:p>
    <w:p w:rsidR="0042368E" w:rsidRDefault="0042368E" w:rsidP="0042368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 quantitativa da taxa de Afastamentos LTS por Capítulo no órgão no período selecionado e o gráfico de linha do órgão com a evolução do indicador no período selecionado, ordenados pelo mês/ano.</w:t>
      </w:r>
    </w:p>
    <w:p w:rsidR="0042368E" w:rsidRDefault="0042368E" w:rsidP="00E37BA2">
      <w:pPr>
        <w:pStyle w:val="Ttulo2"/>
        <w:numPr>
          <w:ilvl w:val="0"/>
          <w:numId w:val="0"/>
        </w:numPr>
        <w:ind w:left="792"/>
      </w:pPr>
      <w:bookmarkStart w:id="13" w:name="_Toc206930793"/>
    </w:p>
    <w:p w:rsidR="0042368E" w:rsidRDefault="0042368E" w:rsidP="0042368E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4" w:name="_Toc404591425"/>
      <w:r>
        <w:lastRenderedPageBreak/>
        <w:t>Regras de Negócios</w:t>
      </w:r>
      <w:bookmarkEnd w:id="13"/>
      <w:bookmarkEnd w:id="14"/>
    </w:p>
    <w:p w:rsidR="0042368E" w:rsidRDefault="0042368E" w:rsidP="0042368E"/>
    <w:p w:rsidR="0042368E" w:rsidRDefault="0042368E" w:rsidP="0042368E">
      <w:pPr>
        <w:pStyle w:val="Ttulo2"/>
      </w:pPr>
      <w:bookmarkStart w:id="15" w:name="_Toc404591426"/>
      <w:r>
        <w:t>RN01: Verificar registro de parâmetro do indicador cadastrado para o mês/ano informado</w:t>
      </w:r>
      <w:bookmarkEnd w:id="15"/>
    </w:p>
    <w:p w:rsidR="0042368E" w:rsidRDefault="0042368E" w:rsidP="0042368E">
      <w:pPr>
        <w:ind w:left="360"/>
        <w:rPr>
          <w:rFonts w:cs="Arial"/>
        </w:rPr>
      </w:pPr>
      <w:r>
        <w:rPr>
          <w:rFonts w:cs="Arial"/>
        </w:rPr>
        <w:t>Tentativa de listar quando não existir parâmetro cadastrado para o indicador no mês/ano informado. O sistema exibe a mensagem MSG2891: “'Não existe parâmetro vigente no mês/ano informado para o indicador selecionado.”.</w:t>
      </w: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ind w:left="1620"/>
        <w:rPr>
          <w:rFonts w:cs="Arial"/>
        </w:rPr>
      </w:pPr>
    </w:p>
    <w:p w:rsidR="0042368E" w:rsidRDefault="0042368E" w:rsidP="0042368E">
      <w:pPr>
        <w:widowControl w:val="0"/>
        <w:ind w:left="1080"/>
        <w:rPr>
          <w:rFonts w:cs="Arial"/>
          <w:sz w:val="2"/>
        </w:rPr>
      </w:pPr>
    </w:p>
    <w:p w:rsidR="0042368E" w:rsidRDefault="0042368E" w:rsidP="0042368E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16" w:name="_Toc404591427"/>
      <w:r>
        <w:lastRenderedPageBreak/>
        <w:t>Revisões</w:t>
      </w:r>
      <w:bookmarkEnd w:id="16"/>
    </w:p>
    <w:p w:rsidR="0042368E" w:rsidRDefault="0042368E" w:rsidP="0042368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2368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Pr="0042368E" w:rsidRDefault="0042368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2368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Pr="0042368E" w:rsidRDefault="0042368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2368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Pr="0042368E" w:rsidRDefault="0042368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2368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Pr="0042368E" w:rsidRDefault="0042368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2368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Pr="0042368E" w:rsidRDefault="0042368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2368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2368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E37BA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68E" w:rsidRDefault="0042368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368E" w:rsidRDefault="0042368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368E" w:rsidRDefault="0042368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368E" w:rsidRDefault="0042368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368E" w:rsidRDefault="0042368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368E" w:rsidRDefault="0042368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2368E" w:rsidRDefault="0042368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Pr="00E37BA2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 w:rsidRPr="00E37BA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2368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Default="0042368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Default="0042368E" w:rsidP="00E37BA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2368E" w:rsidRDefault="0042368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2368E" w:rsidRDefault="0042368E" w:rsidP="0042368E">
      <w:pPr>
        <w:pStyle w:val="Recuodecorpodetexto"/>
      </w:pPr>
    </w:p>
    <w:p w:rsidR="0042368E" w:rsidRDefault="0042368E" w:rsidP="0042368E"/>
    <w:p w:rsidR="00F41655" w:rsidRPr="0042368E" w:rsidRDefault="00F41655" w:rsidP="0042368E"/>
    <w:sectPr w:rsidR="00F41655" w:rsidRPr="0042368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368E" w:rsidRDefault="0042368E" w:rsidP="002908D9">
      <w:r>
        <w:separator/>
      </w:r>
    </w:p>
  </w:endnote>
  <w:endnote w:type="continuationSeparator" w:id="0">
    <w:p w:rsidR="0042368E" w:rsidRDefault="0042368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12B8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2368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37BA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37BA2">
            <w:rPr>
              <w:sz w:val="20"/>
              <w:szCs w:val="20"/>
            </w:rPr>
            <w:t xml:space="preserve">Keila </w:t>
          </w:r>
          <w:proofErr w:type="spellStart"/>
          <w:r w:rsidRPr="00E37BA2">
            <w:rPr>
              <w:sz w:val="20"/>
              <w:szCs w:val="20"/>
            </w:rPr>
            <w:t>Joanês</w:t>
          </w:r>
          <w:proofErr w:type="spellEnd"/>
          <w:r w:rsidRPr="00E37BA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37BA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2368E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37BA2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2368E">
            <w:rPr>
              <w:b/>
              <w:sz w:val="20"/>
              <w:szCs w:val="20"/>
            </w:rPr>
            <w:t>UCS0639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37BA2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37BA2">
            <w:rPr>
              <w:b/>
              <w:sz w:val="20"/>
              <w:szCs w:val="20"/>
            </w:rPr>
            <w:t>Saúde do Servidor – Taxa de Afastamentos LTS por Capítulo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368E" w:rsidRDefault="0042368E" w:rsidP="002908D9">
      <w:r>
        <w:separator/>
      </w:r>
    </w:p>
  </w:footnote>
  <w:footnote w:type="continuationSeparator" w:id="0">
    <w:p w:rsidR="0042368E" w:rsidRDefault="0042368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68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C2F25"/>
    <w:rsid w:val="002D336A"/>
    <w:rsid w:val="003274E5"/>
    <w:rsid w:val="003328F5"/>
    <w:rsid w:val="00374B36"/>
    <w:rsid w:val="0037750D"/>
    <w:rsid w:val="00381644"/>
    <w:rsid w:val="00412B8E"/>
    <w:rsid w:val="0042368E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37BA2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368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2368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2368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2368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2368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2368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2368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2368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2368E"/>
    <w:pPr>
      <w:ind w:left="0"/>
    </w:pPr>
  </w:style>
  <w:style w:type="paragraph" w:styleId="ndicedeilustraes">
    <w:name w:val="table of figures"/>
    <w:basedOn w:val="Normal"/>
    <w:next w:val="Normal"/>
    <w:semiHidden/>
    <w:rsid w:val="0042368E"/>
  </w:style>
  <w:style w:type="paragraph" w:styleId="Sumrio2">
    <w:name w:val="toc 2"/>
    <w:basedOn w:val="Normal"/>
    <w:next w:val="Normal"/>
    <w:autoRedefine/>
    <w:uiPriority w:val="39"/>
    <w:rsid w:val="0042368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2368E"/>
    <w:pPr>
      <w:ind w:left="480"/>
    </w:pPr>
  </w:style>
  <w:style w:type="character" w:styleId="Hyperlink">
    <w:name w:val="Hyperlink"/>
    <w:basedOn w:val="Fontepargpadro"/>
    <w:uiPriority w:val="99"/>
    <w:rsid w:val="0042368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2368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2368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2368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2368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2368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2368E"/>
    <w:rPr>
      <w:sz w:val="16"/>
    </w:rPr>
  </w:style>
  <w:style w:type="character" w:styleId="Nmerodepgina">
    <w:name w:val="page number"/>
    <w:basedOn w:val="Fontepargpadro"/>
    <w:rsid w:val="0042368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2368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236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2368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2368E"/>
  </w:style>
  <w:style w:type="paragraph" w:styleId="Corpodetexto">
    <w:name w:val="Body Text"/>
    <w:basedOn w:val="Normal"/>
    <w:link w:val="CorpodetextoChar"/>
    <w:rsid w:val="0042368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2368E"/>
    <w:rPr>
      <w:rFonts w:eastAsia="Arial Unicode MS"/>
    </w:rPr>
  </w:style>
  <w:style w:type="paragraph" w:customStyle="1" w:styleId="tabletext">
    <w:name w:val="tabletext"/>
    <w:basedOn w:val="Normal"/>
    <w:rsid w:val="0042368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2368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2368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2368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2368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2368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2368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2368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2368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2368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368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2368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2368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2368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2368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2368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2368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2368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2368E"/>
    <w:pPr>
      <w:ind w:left="0"/>
    </w:pPr>
  </w:style>
  <w:style w:type="paragraph" w:styleId="ndicedeilustraes">
    <w:name w:val="table of figures"/>
    <w:basedOn w:val="Normal"/>
    <w:next w:val="Normal"/>
    <w:semiHidden/>
    <w:rsid w:val="0042368E"/>
  </w:style>
  <w:style w:type="paragraph" w:styleId="Sumrio2">
    <w:name w:val="toc 2"/>
    <w:basedOn w:val="Normal"/>
    <w:next w:val="Normal"/>
    <w:autoRedefine/>
    <w:uiPriority w:val="39"/>
    <w:rsid w:val="0042368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2368E"/>
    <w:pPr>
      <w:ind w:left="480"/>
    </w:pPr>
  </w:style>
  <w:style w:type="character" w:styleId="Hyperlink">
    <w:name w:val="Hyperlink"/>
    <w:basedOn w:val="Fontepargpadro"/>
    <w:uiPriority w:val="99"/>
    <w:rsid w:val="0042368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2368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2368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2368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2368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2368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2368E"/>
    <w:rPr>
      <w:sz w:val="16"/>
    </w:rPr>
  </w:style>
  <w:style w:type="character" w:styleId="Nmerodepgina">
    <w:name w:val="page number"/>
    <w:basedOn w:val="Fontepargpadro"/>
    <w:rsid w:val="0042368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2368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236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2368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2368E"/>
  </w:style>
  <w:style w:type="paragraph" w:styleId="Corpodetexto">
    <w:name w:val="Body Text"/>
    <w:basedOn w:val="Normal"/>
    <w:link w:val="CorpodetextoChar"/>
    <w:rsid w:val="0042368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2368E"/>
    <w:rPr>
      <w:rFonts w:eastAsia="Arial Unicode MS"/>
    </w:rPr>
  </w:style>
  <w:style w:type="paragraph" w:customStyle="1" w:styleId="tabletext">
    <w:name w:val="tabletext"/>
    <w:basedOn w:val="Normal"/>
    <w:rsid w:val="0042368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2368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2368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2368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2368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2368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2368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2368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2368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2368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FA236-A13E-4AD7-BE2F-F3EA42AE0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626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4876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2014-11-09T03:40:00Z</cp:lastPrinted>
  <dcterms:created xsi:type="dcterms:W3CDTF">2014-11-09T03:39:00Z</dcterms:created>
  <dcterms:modified xsi:type="dcterms:W3CDTF">2014-11-24T13:21:00Z</dcterms:modified>
</cp:coreProperties>
</file>