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259D" w:rsidRDefault="0013259D" w:rsidP="0013259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  <w:bookmarkStart w:id="0" w:name="_GoBack"/>
      <w:bookmarkEnd w:id="0"/>
    </w:p>
    <w:p w:rsidR="0013259D" w:rsidRDefault="0013259D" w:rsidP="0013259D">
      <w:pPr>
        <w:widowControl w:val="0"/>
        <w:rPr>
          <w:rFonts w:cs="Arial"/>
          <w:sz w:val="20"/>
        </w:rPr>
      </w:pPr>
    </w:p>
    <w:p w:rsidR="0013259D" w:rsidRDefault="0013259D" w:rsidP="0013259D">
      <w:pPr>
        <w:widowControl w:val="0"/>
        <w:rPr>
          <w:rFonts w:cs="Arial"/>
          <w:sz w:val="20"/>
        </w:rPr>
      </w:pPr>
    </w:p>
    <w:p w:rsidR="0013259D" w:rsidRDefault="0013259D" w:rsidP="0013259D">
      <w:pPr>
        <w:widowControl w:val="0"/>
        <w:rPr>
          <w:rFonts w:cs="Arial"/>
          <w:sz w:val="20"/>
        </w:rPr>
      </w:pPr>
    </w:p>
    <w:p w:rsidR="0013259D" w:rsidRDefault="0013259D" w:rsidP="0013259D">
      <w:pPr>
        <w:widowControl w:val="0"/>
        <w:rPr>
          <w:rFonts w:cs="Arial"/>
          <w:sz w:val="20"/>
        </w:rPr>
      </w:pPr>
    </w:p>
    <w:p w:rsidR="0013259D" w:rsidRDefault="0013259D" w:rsidP="0013259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3259D" w:rsidRDefault="0013259D" w:rsidP="0013259D">
      <w:pPr>
        <w:widowControl w:val="0"/>
        <w:rPr>
          <w:rFonts w:cs="Arial"/>
          <w:sz w:val="20"/>
          <w:u w:val="single"/>
        </w:rPr>
      </w:pPr>
    </w:p>
    <w:p w:rsidR="0013259D" w:rsidRDefault="0013259D" w:rsidP="0013259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3259D" w:rsidRDefault="0013259D" w:rsidP="0013259D">
      <w:pPr>
        <w:widowControl w:val="0"/>
        <w:rPr>
          <w:rFonts w:cs="Arial"/>
          <w:sz w:val="20"/>
        </w:rPr>
      </w:pPr>
    </w:p>
    <w:p w:rsidR="0013259D" w:rsidRDefault="0013259D" w:rsidP="0013259D">
      <w:pPr>
        <w:widowControl w:val="0"/>
        <w:rPr>
          <w:rFonts w:cs="Arial"/>
          <w:sz w:val="20"/>
        </w:rPr>
      </w:pPr>
    </w:p>
    <w:p w:rsidR="0013259D" w:rsidRDefault="0013259D" w:rsidP="0013259D">
      <w:pPr>
        <w:widowControl w:val="0"/>
        <w:rPr>
          <w:rFonts w:cs="Arial"/>
          <w:sz w:val="20"/>
        </w:rPr>
      </w:pPr>
    </w:p>
    <w:p w:rsidR="0013259D" w:rsidRDefault="0013259D" w:rsidP="0013259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13259D" w:rsidRDefault="0013259D" w:rsidP="0013259D">
      <w:pPr>
        <w:widowControl w:val="0"/>
        <w:rPr>
          <w:rFonts w:cs="Arial"/>
          <w:sz w:val="20"/>
        </w:rPr>
      </w:pPr>
    </w:p>
    <w:p w:rsidR="0013259D" w:rsidRDefault="0013259D" w:rsidP="0013259D">
      <w:pPr>
        <w:widowControl w:val="0"/>
        <w:rPr>
          <w:rFonts w:cs="Arial"/>
          <w:sz w:val="20"/>
        </w:rPr>
      </w:pPr>
    </w:p>
    <w:p w:rsidR="0013259D" w:rsidRDefault="0013259D" w:rsidP="0013259D">
      <w:pPr>
        <w:widowControl w:val="0"/>
        <w:rPr>
          <w:rFonts w:cs="Arial"/>
        </w:rPr>
      </w:pPr>
    </w:p>
    <w:p w:rsidR="0013259D" w:rsidRPr="00CE67B1" w:rsidRDefault="0013259D" w:rsidP="0013259D">
      <w:pPr>
        <w:pStyle w:val="Capa"/>
        <w:rPr>
          <w:color w:val="FF9900"/>
        </w:rPr>
      </w:pPr>
      <w:r>
        <w:t>SINDRAPE</w:t>
      </w:r>
    </w:p>
    <w:p w:rsidR="0013259D" w:rsidRPr="00CE67B1" w:rsidRDefault="0013259D" w:rsidP="0013259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13259D" w:rsidRPr="0013259D" w:rsidRDefault="0013259D" w:rsidP="0013259D">
      <w:pPr>
        <w:widowControl w:val="0"/>
        <w:rPr>
          <w:color w:val="000080"/>
        </w:rPr>
      </w:pPr>
    </w:p>
    <w:p w:rsidR="0013259D" w:rsidRPr="0013259D" w:rsidRDefault="0013259D" w:rsidP="0013259D">
      <w:pPr>
        <w:widowControl w:val="0"/>
        <w:jc w:val="right"/>
        <w:rPr>
          <w:rFonts w:cs="Arial"/>
          <w:b/>
          <w:bCs/>
          <w:color w:val="000080"/>
        </w:rPr>
      </w:pPr>
    </w:p>
    <w:p w:rsidR="0013259D" w:rsidRPr="00CE67B1" w:rsidRDefault="0013259D" w:rsidP="0013259D">
      <w:pPr>
        <w:pStyle w:val="Capa"/>
      </w:pPr>
      <w:r>
        <w:t>UCS0626</w:t>
      </w:r>
      <w:r w:rsidR="003C668D">
        <w:t xml:space="preserve"> </w:t>
      </w:r>
      <w:r>
        <w:t>–</w:t>
      </w:r>
      <w:r w:rsidR="003C668D">
        <w:t xml:space="preserve"> </w:t>
      </w:r>
      <w:r>
        <w:t>Força de Trabalho - Composição</w:t>
      </w:r>
    </w:p>
    <w:p w:rsidR="0013259D" w:rsidRPr="00CE67B1" w:rsidRDefault="0013259D" w:rsidP="0013259D">
      <w:pPr>
        <w:widowControl w:val="0"/>
        <w:rPr>
          <w:rFonts w:cs="Arial"/>
        </w:rPr>
      </w:pPr>
    </w:p>
    <w:p w:rsidR="0013259D" w:rsidRPr="00CE67B1" w:rsidRDefault="0013259D" w:rsidP="0013259D">
      <w:pPr>
        <w:widowControl w:val="0"/>
      </w:pPr>
    </w:p>
    <w:p w:rsidR="0013259D" w:rsidRPr="00CE67B1" w:rsidRDefault="0013259D" w:rsidP="0013259D">
      <w:pPr>
        <w:pStyle w:val="Corpodetexto3"/>
        <w:widowControl w:val="0"/>
        <w:spacing w:after="0"/>
        <w:rPr>
          <w:rFonts w:cs="Arial"/>
        </w:rPr>
      </w:pPr>
      <w:r w:rsidRPr="00CE67B1">
        <w:rPr>
          <w:b w:val="0"/>
        </w:rPr>
        <w:t xml:space="preserve"> </w:t>
      </w:r>
      <w:r w:rsidRPr="00CE67B1">
        <w:rPr>
          <w:b w:val="0"/>
        </w:rPr>
        <w:br w:type="page"/>
      </w:r>
    </w:p>
    <w:p w:rsidR="0013259D" w:rsidRPr="0013259D" w:rsidRDefault="0013259D" w:rsidP="0013259D">
      <w:pPr>
        <w:pStyle w:val="Corpodetexto3"/>
        <w:widowControl w:val="0"/>
        <w:spacing w:after="0"/>
        <w:rPr>
          <w:rFonts w:cs="Arial"/>
        </w:rPr>
      </w:pPr>
      <w:r w:rsidRPr="0013259D">
        <w:rPr>
          <w:rFonts w:cs="Arial"/>
        </w:rPr>
        <w:lastRenderedPageBreak/>
        <w:t>Histórico de Revisões</w:t>
      </w:r>
    </w:p>
    <w:p w:rsidR="0013259D" w:rsidRPr="00CE67B1" w:rsidRDefault="0013259D" w:rsidP="0013259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13259D" w:rsidRPr="00CE67B1" w:rsidTr="0013259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13259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13259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13259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13259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 w:rsidRPr="00CE67B1">
              <w:rPr>
                <w:rFonts w:cs="Arial"/>
                <w:b/>
                <w:bCs/>
              </w:rPr>
              <w:t>Autor</w:t>
            </w:r>
          </w:p>
        </w:tc>
      </w:tr>
      <w:tr w:rsidR="0013259D" w:rsidRPr="00CE67B1" w:rsidTr="0013259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13259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10</w:t>
            </w:r>
            <w:r w:rsidRPr="00CE67B1">
              <w:rPr>
                <w:rFonts w:cs="Arial"/>
              </w:rPr>
              <w:t>/</w:t>
            </w:r>
            <w:r>
              <w:rPr>
                <w:rFonts w:cs="Arial"/>
              </w:rPr>
              <w:t>01</w:t>
            </w:r>
            <w:r w:rsidRPr="00CE67B1">
              <w:rPr>
                <w:rFonts w:cs="Arial"/>
              </w:rPr>
              <w:t>/20</w:t>
            </w:r>
            <w:r>
              <w:rPr>
                <w:rFonts w:cs="Arial"/>
              </w:rPr>
              <w:t>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13259D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13259D">
            <w:pPr>
              <w:widowControl w:val="0"/>
              <w:ind w:left="0"/>
              <w:jc w:val="left"/>
              <w:rPr>
                <w:rFonts w:cs="Arial"/>
              </w:rPr>
            </w:pPr>
            <w:r w:rsidRPr="00CE67B1"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13259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Leandro M. Rodrigues</w:t>
            </w:r>
            <w:r w:rsidRPr="00CE67B1">
              <w:rPr>
                <w:rFonts w:cs="Arial"/>
              </w:rPr>
              <w:t xml:space="preserve"> </w:t>
            </w:r>
          </w:p>
        </w:tc>
      </w:tr>
      <w:tr w:rsidR="0013259D" w:rsidRPr="00CE67B1" w:rsidTr="0013259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EE7EDF" w:rsidRDefault="0013259D" w:rsidP="0013259D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 w:rsidRPr="00EE7EDF">
              <w:rPr>
                <w:rFonts w:cs="Arial"/>
                <w:highlight w:val="yellow"/>
              </w:rPr>
              <w:t>14/01/2011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EE7EDF" w:rsidRDefault="0013259D" w:rsidP="0013259D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 w:rsidRPr="00EE7EDF">
              <w:rPr>
                <w:rFonts w:cs="Arial"/>
                <w:highlight w:val="yellow"/>
              </w:rPr>
              <w:t>2.0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EE7EDF" w:rsidRDefault="0013259D" w:rsidP="0013259D">
            <w:pPr>
              <w:widowControl w:val="0"/>
              <w:ind w:left="0"/>
              <w:jc w:val="left"/>
              <w:rPr>
                <w:rFonts w:cs="Arial"/>
                <w:highlight w:val="yellow"/>
              </w:rPr>
            </w:pPr>
            <w:r>
              <w:rPr>
                <w:rFonts w:cs="Arial"/>
                <w:highlight w:val="yellow"/>
              </w:rPr>
              <w:t>Emissão do relatório do órgão selecionado no grid.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13259D">
            <w:pPr>
              <w:widowControl w:val="0"/>
              <w:ind w:left="0"/>
              <w:jc w:val="left"/>
              <w:rPr>
                <w:rFonts w:cs="Arial"/>
              </w:rPr>
            </w:pPr>
            <w:r w:rsidRPr="00EE7EDF">
              <w:rPr>
                <w:rFonts w:cs="Arial"/>
                <w:highlight w:val="yellow"/>
              </w:rPr>
              <w:t>Leandro M. Rodrigues</w:t>
            </w:r>
          </w:p>
        </w:tc>
      </w:tr>
      <w:tr w:rsidR="0013259D" w:rsidRPr="00CE67B1" w:rsidTr="0013259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13259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13259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13259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13259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  <w:tr w:rsidR="0013259D" w:rsidRPr="00CE67B1" w:rsidTr="0013259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13259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13259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13259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13259D">
            <w:pPr>
              <w:widowControl w:val="0"/>
              <w:ind w:left="0"/>
              <w:jc w:val="left"/>
              <w:rPr>
                <w:rFonts w:cs="Arial"/>
              </w:rPr>
            </w:pPr>
          </w:p>
        </w:tc>
      </w:tr>
    </w:tbl>
    <w:p w:rsidR="0013259D" w:rsidRPr="00CE67B1" w:rsidRDefault="0013259D" w:rsidP="0013259D">
      <w:pPr>
        <w:pStyle w:val="Corpodetexto3"/>
        <w:widowControl w:val="0"/>
        <w:spacing w:after="0"/>
        <w:jc w:val="left"/>
        <w:rPr>
          <w:rFonts w:cs="Arial"/>
        </w:rPr>
      </w:pPr>
      <w:r w:rsidRPr="00CE67B1">
        <w:br w:type="page"/>
      </w:r>
    </w:p>
    <w:p w:rsidR="0013259D" w:rsidRPr="0013259D" w:rsidRDefault="0013259D" w:rsidP="0013259D">
      <w:pPr>
        <w:pStyle w:val="Corpodetexto3"/>
        <w:widowControl w:val="0"/>
        <w:spacing w:after="0"/>
        <w:jc w:val="left"/>
        <w:rPr>
          <w:rFonts w:cs="Arial"/>
        </w:rPr>
      </w:pPr>
      <w:r w:rsidRPr="0013259D">
        <w:rPr>
          <w:rFonts w:cs="Arial"/>
        </w:rPr>
        <w:lastRenderedPageBreak/>
        <w:t>Índice</w:t>
      </w:r>
    </w:p>
    <w:p w:rsidR="003C668D" w:rsidRDefault="0013259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 w:rsidRPr="00CE67B1">
        <w:rPr>
          <w:rFonts w:cs="Arial"/>
        </w:rPr>
        <w:fldChar w:fldCharType="begin"/>
      </w:r>
      <w:r w:rsidRPr="00CE67B1">
        <w:rPr>
          <w:rFonts w:cs="Arial"/>
        </w:rPr>
        <w:instrText xml:space="preserve"> TOC \o "1-3" \h \z </w:instrText>
      </w:r>
      <w:r w:rsidRPr="00CE67B1">
        <w:rPr>
          <w:rFonts w:cs="Arial"/>
        </w:rPr>
        <w:fldChar w:fldCharType="separate"/>
      </w:r>
      <w:hyperlink w:anchor="_Toc404589048" w:history="1">
        <w:r w:rsidR="003C668D" w:rsidRPr="009901AE">
          <w:rPr>
            <w:rStyle w:val="Hyperlink"/>
            <w:noProof/>
          </w:rPr>
          <w:t>1.</w:t>
        </w:r>
        <w:r w:rsidR="003C668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68D" w:rsidRPr="009901AE">
          <w:rPr>
            <w:rStyle w:val="Hyperlink"/>
            <w:noProof/>
          </w:rPr>
          <w:t>Pacote/Caso de Uso</w:t>
        </w:r>
        <w:r w:rsidR="003C668D">
          <w:rPr>
            <w:noProof/>
            <w:webHidden/>
          </w:rPr>
          <w:tab/>
        </w:r>
        <w:r w:rsidR="003C668D">
          <w:rPr>
            <w:noProof/>
            <w:webHidden/>
          </w:rPr>
          <w:fldChar w:fldCharType="begin"/>
        </w:r>
        <w:r w:rsidR="003C668D">
          <w:rPr>
            <w:noProof/>
            <w:webHidden/>
          </w:rPr>
          <w:instrText xml:space="preserve"> PAGEREF _Toc404589048 \h </w:instrText>
        </w:r>
        <w:r w:rsidR="003C668D">
          <w:rPr>
            <w:noProof/>
            <w:webHidden/>
          </w:rPr>
        </w:r>
        <w:r w:rsidR="003C668D">
          <w:rPr>
            <w:noProof/>
            <w:webHidden/>
          </w:rPr>
          <w:fldChar w:fldCharType="separate"/>
        </w:r>
        <w:r w:rsidR="003C668D">
          <w:rPr>
            <w:noProof/>
            <w:webHidden/>
          </w:rPr>
          <w:t>4</w:t>
        </w:r>
        <w:r w:rsidR="003C668D">
          <w:rPr>
            <w:noProof/>
            <w:webHidden/>
          </w:rPr>
          <w:fldChar w:fldCharType="end"/>
        </w:r>
      </w:hyperlink>
    </w:p>
    <w:p w:rsidR="003C668D" w:rsidRDefault="000D03D0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049" w:history="1">
        <w:r w:rsidR="003C668D" w:rsidRPr="009901AE">
          <w:rPr>
            <w:rStyle w:val="Hyperlink"/>
            <w:noProof/>
          </w:rPr>
          <w:t>Força de Trabalho - Composição</w:t>
        </w:r>
        <w:r w:rsidR="003C668D">
          <w:rPr>
            <w:noProof/>
            <w:webHidden/>
          </w:rPr>
          <w:tab/>
        </w:r>
        <w:r w:rsidR="003C668D">
          <w:rPr>
            <w:noProof/>
            <w:webHidden/>
          </w:rPr>
          <w:fldChar w:fldCharType="begin"/>
        </w:r>
        <w:r w:rsidR="003C668D">
          <w:rPr>
            <w:noProof/>
            <w:webHidden/>
          </w:rPr>
          <w:instrText xml:space="preserve"> PAGEREF _Toc404589049 \h </w:instrText>
        </w:r>
        <w:r w:rsidR="003C668D">
          <w:rPr>
            <w:noProof/>
            <w:webHidden/>
          </w:rPr>
        </w:r>
        <w:r w:rsidR="003C668D">
          <w:rPr>
            <w:noProof/>
            <w:webHidden/>
          </w:rPr>
          <w:fldChar w:fldCharType="separate"/>
        </w:r>
        <w:r w:rsidR="003C668D">
          <w:rPr>
            <w:noProof/>
            <w:webHidden/>
          </w:rPr>
          <w:t>4</w:t>
        </w:r>
        <w:r w:rsidR="003C668D">
          <w:rPr>
            <w:noProof/>
            <w:webHidden/>
          </w:rPr>
          <w:fldChar w:fldCharType="end"/>
        </w:r>
      </w:hyperlink>
    </w:p>
    <w:p w:rsidR="003C668D" w:rsidRDefault="000D03D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050" w:history="1">
        <w:r w:rsidR="003C668D" w:rsidRPr="009901AE">
          <w:rPr>
            <w:rStyle w:val="Hyperlink"/>
            <w:noProof/>
          </w:rPr>
          <w:t>1.1.</w:t>
        </w:r>
        <w:r w:rsidR="003C668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68D" w:rsidRPr="009901AE">
          <w:rPr>
            <w:rStyle w:val="Hyperlink"/>
            <w:noProof/>
          </w:rPr>
          <w:t>Descrição</w:t>
        </w:r>
        <w:r w:rsidR="003C668D">
          <w:rPr>
            <w:noProof/>
            <w:webHidden/>
          </w:rPr>
          <w:tab/>
        </w:r>
        <w:r w:rsidR="003C668D">
          <w:rPr>
            <w:noProof/>
            <w:webHidden/>
          </w:rPr>
          <w:fldChar w:fldCharType="begin"/>
        </w:r>
        <w:r w:rsidR="003C668D">
          <w:rPr>
            <w:noProof/>
            <w:webHidden/>
          </w:rPr>
          <w:instrText xml:space="preserve"> PAGEREF _Toc404589050 \h </w:instrText>
        </w:r>
        <w:r w:rsidR="003C668D">
          <w:rPr>
            <w:noProof/>
            <w:webHidden/>
          </w:rPr>
        </w:r>
        <w:r w:rsidR="003C668D">
          <w:rPr>
            <w:noProof/>
            <w:webHidden/>
          </w:rPr>
          <w:fldChar w:fldCharType="separate"/>
        </w:r>
        <w:r w:rsidR="003C668D">
          <w:rPr>
            <w:noProof/>
            <w:webHidden/>
          </w:rPr>
          <w:t>4</w:t>
        </w:r>
        <w:r w:rsidR="003C668D">
          <w:rPr>
            <w:noProof/>
            <w:webHidden/>
          </w:rPr>
          <w:fldChar w:fldCharType="end"/>
        </w:r>
      </w:hyperlink>
    </w:p>
    <w:p w:rsidR="003C668D" w:rsidRDefault="000D03D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051" w:history="1">
        <w:r w:rsidR="003C668D" w:rsidRPr="009901AE">
          <w:rPr>
            <w:rStyle w:val="Hyperlink"/>
            <w:noProof/>
          </w:rPr>
          <w:t>1.2.</w:t>
        </w:r>
        <w:r w:rsidR="003C668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68D" w:rsidRPr="009901AE">
          <w:rPr>
            <w:rStyle w:val="Hyperlink"/>
            <w:noProof/>
          </w:rPr>
          <w:t>Requisitos atendidos</w:t>
        </w:r>
        <w:r w:rsidR="003C668D">
          <w:rPr>
            <w:noProof/>
            <w:webHidden/>
          </w:rPr>
          <w:tab/>
        </w:r>
        <w:r w:rsidR="003C668D">
          <w:rPr>
            <w:noProof/>
            <w:webHidden/>
          </w:rPr>
          <w:fldChar w:fldCharType="begin"/>
        </w:r>
        <w:r w:rsidR="003C668D">
          <w:rPr>
            <w:noProof/>
            <w:webHidden/>
          </w:rPr>
          <w:instrText xml:space="preserve"> PAGEREF _Toc404589051 \h </w:instrText>
        </w:r>
        <w:r w:rsidR="003C668D">
          <w:rPr>
            <w:noProof/>
            <w:webHidden/>
          </w:rPr>
        </w:r>
        <w:r w:rsidR="003C668D">
          <w:rPr>
            <w:noProof/>
            <w:webHidden/>
          </w:rPr>
          <w:fldChar w:fldCharType="separate"/>
        </w:r>
        <w:r w:rsidR="003C668D">
          <w:rPr>
            <w:noProof/>
            <w:webHidden/>
          </w:rPr>
          <w:t>4</w:t>
        </w:r>
        <w:r w:rsidR="003C668D">
          <w:rPr>
            <w:noProof/>
            <w:webHidden/>
          </w:rPr>
          <w:fldChar w:fldCharType="end"/>
        </w:r>
      </w:hyperlink>
    </w:p>
    <w:p w:rsidR="003C668D" w:rsidRDefault="000D03D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052" w:history="1">
        <w:r w:rsidR="003C668D" w:rsidRPr="009901AE">
          <w:rPr>
            <w:rStyle w:val="Hyperlink"/>
            <w:noProof/>
          </w:rPr>
          <w:t>2.</w:t>
        </w:r>
        <w:r w:rsidR="003C668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68D" w:rsidRPr="009901AE">
          <w:rPr>
            <w:rStyle w:val="Hyperlink"/>
            <w:noProof/>
          </w:rPr>
          <w:t>Conceito</w:t>
        </w:r>
        <w:r w:rsidR="003C668D">
          <w:rPr>
            <w:noProof/>
            <w:webHidden/>
          </w:rPr>
          <w:tab/>
        </w:r>
        <w:r w:rsidR="003C668D">
          <w:rPr>
            <w:noProof/>
            <w:webHidden/>
          </w:rPr>
          <w:fldChar w:fldCharType="begin"/>
        </w:r>
        <w:r w:rsidR="003C668D">
          <w:rPr>
            <w:noProof/>
            <w:webHidden/>
          </w:rPr>
          <w:instrText xml:space="preserve"> PAGEREF _Toc404589052 \h </w:instrText>
        </w:r>
        <w:r w:rsidR="003C668D">
          <w:rPr>
            <w:noProof/>
            <w:webHidden/>
          </w:rPr>
        </w:r>
        <w:r w:rsidR="003C668D">
          <w:rPr>
            <w:noProof/>
            <w:webHidden/>
          </w:rPr>
          <w:fldChar w:fldCharType="separate"/>
        </w:r>
        <w:r w:rsidR="003C668D">
          <w:rPr>
            <w:noProof/>
            <w:webHidden/>
          </w:rPr>
          <w:t>4</w:t>
        </w:r>
        <w:r w:rsidR="003C668D">
          <w:rPr>
            <w:noProof/>
            <w:webHidden/>
          </w:rPr>
          <w:fldChar w:fldCharType="end"/>
        </w:r>
      </w:hyperlink>
    </w:p>
    <w:p w:rsidR="003C668D" w:rsidRDefault="000D03D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053" w:history="1">
        <w:r w:rsidR="003C668D" w:rsidRPr="009901AE">
          <w:rPr>
            <w:rStyle w:val="Hyperlink"/>
            <w:noProof/>
          </w:rPr>
          <w:t>2.1.</w:t>
        </w:r>
        <w:r w:rsidR="003C668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68D" w:rsidRPr="009901AE">
          <w:rPr>
            <w:rStyle w:val="Hyperlink"/>
            <w:noProof/>
          </w:rPr>
          <w:t>Conceitos principais</w:t>
        </w:r>
        <w:r w:rsidR="003C668D">
          <w:rPr>
            <w:noProof/>
            <w:webHidden/>
          </w:rPr>
          <w:tab/>
        </w:r>
        <w:r w:rsidR="003C668D">
          <w:rPr>
            <w:noProof/>
            <w:webHidden/>
          </w:rPr>
          <w:fldChar w:fldCharType="begin"/>
        </w:r>
        <w:r w:rsidR="003C668D">
          <w:rPr>
            <w:noProof/>
            <w:webHidden/>
          </w:rPr>
          <w:instrText xml:space="preserve"> PAGEREF _Toc404589053 \h </w:instrText>
        </w:r>
        <w:r w:rsidR="003C668D">
          <w:rPr>
            <w:noProof/>
            <w:webHidden/>
          </w:rPr>
        </w:r>
        <w:r w:rsidR="003C668D">
          <w:rPr>
            <w:noProof/>
            <w:webHidden/>
          </w:rPr>
          <w:fldChar w:fldCharType="separate"/>
        </w:r>
        <w:r w:rsidR="003C668D">
          <w:rPr>
            <w:noProof/>
            <w:webHidden/>
          </w:rPr>
          <w:t>4</w:t>
        </w:r>
        <w:r w:rsidR="003C668D">
          <w:rPr>
            <w:noProof/>
            <w:webHidden/>
          </w:rPr>
          <w:fldChar w:fldCharType="end"/>
        </w:r>
      </w:hyperlink>
    </w:p>
    <w:p w:rsidR="003C668D" w:rsidRDefault="000D03D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054" w:history="1">
        <w:r w:rsidR="003C668D" w:rsidRPr="009901AE">
          <w:rPr>
            <w:rStyle w:val="Hyperlink"/>
            <w:noProof/>
          </w:rPr>
          <w:t>3.</w:t>
        </w:r>
        <w:r w:rsidR="003C668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68D" w:rsidRPr="009901AE">
          <w:rPr>
            <w:rStyle w:val="Hyperlink"/>
            <w:noProof/>
          </w:rPr>
          <w:t>Diagrama</w:t>
        </w:r>
        <w:r w:rsidR="003C668D">
          <w:rPr>
            <w:noProof/>
            <w:webHidden/>
          </w:rPr>
          <w:tab/>
        </w:r>
        <w:r w:rsidR="003C668D">
          <w:rPr>
            <w:noProof/>
            <w:webHidden/>
          </w:rPr>
          <w:fldChar w:fldCharType="begin"/>
        </w:r>
        <w:r w:rsidR="003C668D">
          <w:rPr>
            <w:noProof/>
            <w:webHidden/>
          </w:rPr>
          <w:instrText xml:space="preserve"> PAGEREF _Toc404589054 \h </w:instrText>
        </w:r>
        <w:r w:rsidR="003C668D">
          <w:rPr>
            <w:noProof/>
            <w:webHidden/>
          </w:rPr>
        </w:r>
        <w:r w:rsidR="003C668D">
          <w:rPr>
            <w:noProof/>
            <w:webHidden/>
          </w:rPr>
          <w:fldChar w:fldCharType="separate"/>
        </w:r>
        <w:r w:rsidR="003C668D">
          <w:rPr>
            <w:noProof/>
            <w:webHidden/>
          </w:rPr>
          <w:t>5</w:t>
        </w:r>
        <w:r w:rsidR="003C668D">
          <w:rPr>
            <w:noProof/>
            <w:webHidden/>
          </w:rPr>
          <w:fldChar w:fldCharType="end"/>
        </w:r>
      </w:hyperlink>
    </w:p>
    <w:p w:rsidR="003C668D" w:rsidRDefault="000D03D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055" w:history="1">
        <w:r w:rsidR="003C668D" w:rsidRPr="009901AE">
          <w:rPr>
            <w:rStyle w:val="Hyperlink"/>
            <w:noProof/>
          </w:rPr>
          <w:t>4.</w:t>
        </w:r>
        <w:r w:rsidR="003C668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68D" w:rsidRPr="009901AE">
          <w:rPr>
            <w:rStyle w:val="Hyperlink"/>
            <w:noProof/>
          </w:rPr>
          <w:t>Casos de Uso</w:t>
        </w:r>
        <w:r w:rsidR="003C668D">
          <w:rPr>
            <w:noProof/>
            <w:webHidden/>
          </w:rPr>
          <w:tab/>
        </w:r>
        <w:r w:rsidR="003C668D">
          <w:rPr>
            <w:noProof/>
            <w:webHidden/>
          </w:rPr>
          <w:fldChar w:fldCharType="begin"/>
        </w:r>
        <w:r w:rsidR="003C668D">
          <w:rPr>
            <w:noProof/>
            <w:webHidden/>
          </w:rPr>
          <w:instrText xml:space="preserve"> PAGEREF _Toc404589055 \h </w:instrText>
        </w:r>
        <w:r w:rsidR="003C668D">
          <w:rPr>
            <w:noProof/>
            <w:webHidden/>
          </w:rPr>
        </w:r>
        <w:r w:rsidR="003C668D">
          <w:rPr>
            <w:noProof/>
            <w:webHidden/>
          </w:rPr>
          <w:fldChar w:fldCharType="separate"/>
        </w:r>
        <w:r w:rsidR="003C668D">
          <w:rPr>
            <w:noProof/>
            <w:webHidden/>
          </w:rPr>
          <w:t>6</w:t>
        </w:r>
        <w:r w:rsidR="003C668D">
          <w:rPr>
            <w:noProof/>
            <w:webHidden/>
          </w:rPr>
          <w:fldChar w:fldCharType="end"/>
        </w:r>
      </w:hyperlink>
    </w:p>
    <w:p w:rsidR="003C668D" w:rsidRDefault="000D03D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056" w:history="1">
        <w:r w:rsidR="003C668D" w:rsidRPr="009901AE">
          <w:rPr>
            <w:rStyle w:val="Hyperlink"/>
            <w:noProof/>
          </w:rPr>
          <w:t>4.1.</w:t>
        </w:r>
        <w:r w:rsidR="003C668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68D" w:rsidRPr="009901AE">
          <w:rPr>
            <w:rStyle w:val="Hyperlink"/>
            <w:noProof/>
          </w:rPr>
          <w:t>Listar Força de Trabalho - Composição</w:t>
        </w:r>
        <w:r w:rsidR="003C668D">
          <w:rPr>
            <w:noProof/>
            <w:webHidden/>
          </w:rPr>
          <w:tab/>
        </w:r>
        <w:r w:rsidR="003C668D">
          <w:rPr>
            <w:noProof/>
            <w:webHidden/>
          </w:rPr>
          <w:fldChar w:fldCharType="begin"/>
        </w:r>
        <w:r w:rsidR="003C668D">
          <w:rPr>
            <w:noProof/>
            <w:webHidden/>
          </w:rPr>
          <w:instrText xml:space="preserve"> PAGEREF _Toc404589056 \h </w:instrText>
        </w:r>
        <w:r w:rsidR="003C668D">
          <w:rPr>
            <w:noProof/>
            <w:webHidden/>
          </w:rPr>
        </w:r>
        <w:r w:rsidR="003C668D">
          <w:rPr>
            <w:noProof/>
            <w:webHidden/>
          </w:rPr>
          <w:fldChar w:fldCharType="separate"/>
        </w:r>
        <w:r w:rsidR="003C668D">
          <w:rPr>
            <w:noProof/>
            <w:webHidden/>
          </w:rPr>
          <w:t>6</w:t>
        </w:r>
        <w:r w:rsidR="003C668D">
          <w:rPr>
            <w:noProof/>
            <w:webHidden/>
          </w:rPr>
          <w:fldChar w:fldCharType="end"/>
        </w:r>
      </w:hyperlink>
    </w:p>
    <w:p w:rsidR="003C668D" w:rsidRDefault="000D03D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057" w:history="1">
        <w:r w:rsidR="003C668D" w:rsidRPr="009901AE">
          <w:rPr>
            <w:rStyle w:val="Hyperlink"/>
            <w:noProof/>
          </w:rPr>
          <w:t>4.1.1.</w:t>
        </w:r>
        <w:r w:rsidR="003C668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68D" w:rsidRPr="009901AE">
          <w:rPr>
            <w:rStyle w:val="Hyperlink"/>
            <w:noProof/>
          </w:rPr>
          <w:t>Fluxo Básico - Órgão</w:t>
        </w:r>
        <w:r w:rsidR="003C668D">
          <w:rPr>
            <w:noProof/>
            <w:webHidden/>
          </w:rPr>
          <w:tab/>
        </w:r>
        <w:r w:rsidR="003C668D">
          <w:rPr>
            <w:noProof/>
            <w:webHidden/>
          </w:rPr>
          <w:fldChar w:fldCharType="begin"/>
        </w:r>
        <w:r w:rsidR="003C668D">
          <w:rPr>
            <w:noProof/>
            <w:webHidden/>
          </w:rPr>
          <w:instrText xml:space="preserve"> PAGEREF _Toc404589057 \h </w:instrText>
        </w:r>
        <w:r w:rsidR="003C668D">
          <w:rPr>
            <w:noProof/>
            <w:webHidden/>
          </w:rPr>
        </w:r>
        <w:r w:rsidR="003C668D">
          <w:rPr>
            <w:noProof/>
            <w:webHidden/>
          </w:rPr>
          <w:fldChar w:fldCharType="separate"/>
        </w:r>
        <w:r w:rsidR="003C668D">
          <w:rPr>
            <w:noProof/>
            <w:webHidden/>
          </w:rPr>
          <w:t>6</w:t>
        </w:r>
        <w:r w:rsidR="003C668D">
          <w:rPr>
            <w:noProof/>
            <w:webHidden/>
          </w:rPr>
          <w:fldChar w:fldCharType="end"/>
        </w:r>
      </w:hyperlink>
    </w:p>
    <w:p w:rsidR="003C668D" w:rsidRDefault="000D03D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058" w:history="1">
        <w:r w:rsidR="003C668D" w:rsidRPr="009901AE">
          <w:rPr>
            <w:rStyle w:val="Hyperlink"/>
            <w:noProof/>
          </w:rPr>
          <w:t>4.1.2.</w:t>
        </w:r>
        <w:r w:rsidR="003C668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68D" w:rsidRPr="009901AE">
          <w:rPr>
            <w:rStyle w:val="Hyperlink"/>
            <w:noProof/>
          </w:rPr>
          <w:t>Fluxo Alternativo - Agrupamento</w:t>
        </w:r>
        <w:r w:rsidR="003C668D">
          <w:rPr>
            <w:noProof/>
            <w:webHidden/>
          </w:rPr>
          <w:tab/>
        </w:r>
        <w:r w:rsidR="003C668D">
          <w:rPr>
            <w:noProof/>
            <w:webHidden/>
          </w:rPr>
          <w:fldChar w:fldCharType="begin"/>
        </w:r>
        <w:r w:rsidR="003C668D">
          <w:rPr>
            <w:noProof/>
            <w:webHidden/>
          </w:rPr>
          <w:instrText xml:space="preserve"> PAGEREF _Toc404589058 \h </w:instrText>
        </w:r>
        <w:r w:rsidR="003C668D">
          <w:rPr>
            <w:noProof/>
            <w:webHidden/>
          </w:rPr>
        </w:r>
        <w:r w:rsidR="003C668D">
          <w:rPr>
            <w:noProof/>
            <w:webHidden/>
          </w:rPr>
          <w:fldChar w:fldCharType="separate"/>
        </w:r>
        <w:r w:rsidR="003C668D">
          <w:rPr>
            <w:noProof/>
            <w:webHidden/>
          </w:rPr>
          <w:t>6</w:t>
        </w:r>
        <w:r w:rsidR="003C668D">
          <w:rPr>
            <w:noProof/>
            <w:webHidden/>
          </w:rPr>
          <w:fldChar w:fldCharType="end"/>
        </w:r>
      </w:hyperlink>
    </w:p>
    <w:p w:rsidR="003C668D" w:rsidRDefault="000D03D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059" w:history="1">
        <w:r w:rsidR="003C668D" w:rsidRPr="009901AE">
          <w:rPr>
            <w:rStyle w:val="Hyperlink"/>
            <w:noProof/>
          </w:rPr>
          <w:t>4.2.</w:t>
        </w:r>
        <w:r w:rsidR="003C668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68D" w:rsidRPr="009901AE">
          <w:rPr>
            <w:rStyle w:val="Hyperlink"/>
            <w:noProof/>
          </w:rPr>
          <w:t>Imprimir Força de Trabalho - Composição</w:t>
        </w:r>
        <w:r w:rsidR="003C668D">
          <w:rPr>
            <w:noProof/>
            <w:webHidden/>
          </w:rPr>
          <w:tab/>
        </w:r>
        <w:r w:rsidR="003C668D">
          <w:rPr>
            <w:noProof/>
            <w:webHidden/>
          </w:rPr>
          <w:fldChar w:fldCharType="begin"/>
        </w:r>
        <w:r w:rsidR="003C668D">
          <w:rPr>
            <w:noProof/>
            <w:webHidden/>
          </w:rPr>
          <w:instrText xml:space="preserve"> PAGEREF _Toc404589059 \h </w:instrText>
        </w:r>
        <w:r w:rsidR="003C668D">
          <w:rPr>
            <w:noProof/>
            <w:webHidden/>
          </w:rPr>
        </w:r>
        <w:r w:rsidR="003C668D">
          <w:rPr>
            <w:noProof/>
            <w:webHidden/>
          </w:rPr>
          <w:fldChar w:fldCharType="separate"/>
        </w:r>
        <w:r w:rsidR="003C668D">
          <w:rPr>
            <w:noProof/>
            <w:webHidden/>
          </w:rPr>
          <w:t>7</w:t>
        </w:r>
        <w:r w:rsidR="003C668D">
          <w:rPr>
            <w:noProof/>
            <w:webHidden/>
          </w:rPr>
          <w:fldChar w:fldCharType="end"/>
        </w:r>
      </w:hyperlink>
    </w:p>
    <w:p w:rsidR="003C668D" w:rsidRDefault="000D03D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060" w:history="1">
        <w:r w:rsidR="003C668D" w:rsidRPr="009901AE">
          <w:rPr>
            <w:rStyle w:val="Hyperlink"/>
            <w:noProof/>
          </w:rPr>
          <w:t>4.2.1.</w:t>
        </w:r>
        <w:r w:rsidR="003C668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68D" w:rsidRPr="009901AE">
          <w:rPr>
            <w:rStyle w:val="Hyperlink"/>
            <w:noProof/>
          </w:rPr>
          <w:t>Fluxo Básico</w:t>
        </w:r>
        <w:r w:rsidR="003C668D">
          <w:rPr>
            <w:noProof/>
            <w:webHidden/>
          </w:rPr>
          <w:tab/>
        </w:r>
        <w:r w:rsidR="003C668D">
          <w:rPr>
            <w:noProof/>
            <w:webHidden/>
          </w:rPr>
          <w:fldChar w:fldCharType="begin"/>
        </w:r>
        <w:r w:rsidR="003C668D">
          <w:rPr>
            <w:noProof/>
            <w:webHidden/>
          </w:rPr>
          <w:instrText xml:space="preserve"> PAGEREF _Toc404589060 \h </w:instrText>
        </w:r>
        <w:r w:rsidR="003C668D">
          <w:rPr>
            <w:noProof/>
            <w:webHidden/>
          </w:rPr>
        </w:r>
        <w:r w:rsidR="003C668D">
          <w:rPr>
            <w:noProof/>
            <w:webHidden/>
          </w:rPr>
          <w:fldChar w:fldCharType="separate"/>
        </w:r>
        <w:r w:rsidR="003C668D">
          <w:rPr>
            <w:noProof/>
            <w:webHidden/>
          </w:rPr>
          <w:t>7</w:t>
        </w:r>
        <w:r w:rsidR="003C668D">
          <w:rPr>
            <w:noProof/>
            <w:webHidden/>
          </w:rPr>
          <w:fldChar w:fldCharType="end"/>
        </w:r>
      </w:hyperlink>
    </w:p>
    <w:p w:rsidR="003C668D" w:rsidRDefault="000D03D0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061" w:history="1">
        <w:r w:rsidR="003C668D" w:rsidRPr="009901AE">
          <w:rPr>
            <w:rStyle w:val="Hyperlink"/>
            <w:noProof/>
          </w:rPr>
          <w:t>4.3.</w:t>
        </w:r>
        <w:r w:rsidR="003C668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68D" w:rsidRPr="009901AE">
          <w:rPr>
            <w:rStyle w:val="Hyperlink"/>
            <w:noProof/>
          </w:rPr>
          <w:t>Regras de Negócios</w:t>
        </w:r>
        <w:r w:rsidR="003C668D">
          <w:rPr>
            <w:noProof/>
            <w:webHidden/>
          </w:rPr>
          <w:tab/>
        </w:r>
        <w:r w:rsidR="003C668D">
          <w:rPr>
            <w:noProof/>
            <w:webHidden/>
          </w:rPr>
          <w:fldChar w:fldCharType="begin"/>
        </w:r>
        <w:r w:rsidR="003C668D">
          <w:rPr>
            <w:noProof/>
            <w:webHidden/>
          </w:rPr>
          <w:instrText xml:space="preserve"> PAGEREF _Toc404589061 \h </w:instrText>
        </w:r>
        <w:r w:rsidR="003C668D">
          <w:rPr>
            <w:noProof/>
            <w:webHidden/>
          </w:rPr>
        </w:r>
        <w:r w:rsidR="003C668D">
          <w:rPr>
            <w:noProof/>
            <w:webHidden/>
          </w:rPr>
          <w:fldChar w:fldCharType="separate"/>
        </w:r>
        <w:r w:rsidR="003C668D">
          <w:rPr>
            <w:noProof/>
            <w:webHidden/>
          </w:rPr>
          <w:t>7</w:t>
        </w:r>
        <w:r w:rsidR="003C668D">
          <w:rPr>
            <w:noProof/>
            <w:webHidden/>
          </w:rPr>
          <w:fldChar w:fldCharType="end"/>
        </w:r>
      </w:hyperlink>
    </w:p>
    <w:p w:rsidR="003C668D" w:rsidRDefault="000D03D0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062" w:history="1">
        <w:r w:rsidR="003C668D" w:rsidRPr="009901AE">
          <w:rPr>
            <w:rStyle w:val="Hyperlink"/>
            <w:noProof/>
          </w:rPr>
          <w:t>4.3.1.</w:t>
        </w:r>
        <w:r w:rsidR="003C668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68D" w:rsidRPr="009901AE">
          <w:rPr>
            <w:rStyle w:val="Hyperlink"/>
            <w:noProof/>
          </w:rPr>
          <w:t>RN01: Verificar registro de parâmetro do indicador cadastrado para o mês/ano informado</w:t>
        </w:r>
        <w:r w:rsidR="003C668D">
          <w:rPr>
            <w:noProof/>
            <w:webHidden/>
          </w:rPr>
          <w:tab/>
        </w:r>
        <w:r w:rsidR="003C668D">
          <w:rPr>
            <w:noProof/>
            <w:webHidden/>
          </w:rPr>
          <w:fldChar w:fldCharType="begin"/>
        </w:r>
        <w:r w:rsidR="003C668D">
          <w:rPr>
            <w:noProof/>
            <w:webHidden/>
          </w:rPr>
          <w:instrText xml:space="preserve"> PAGEREF _Toc404589062 \h </w:instrText>
        </w:r>
        <w:r w:rsidR="003C668D">
          <w:rPr>
            <w:noProof/>
            <w:webHidden/>
          </w:rPr>
        </w:r>
        <w:r w:rsidR="003C668D">
          <w:rPr>
            <w:noProof/>
            <w:webHidden/>
          </w:rPr>
          <w:fldChar w:fldCharType="separate"/>
        </w:r>
        <w:r w:rsidR="003C668D">
          <w:rPr>
            <w:noProof/>
            <w:webHidden/>
          </w:rPr>
          <w:t>7</w:t>
        </w:r>
        <w:r w:rsidR="003C668D">
          <w:rPr>
            <w:noProof/>
            <w:webHidden/>
          </w:rPr>
          <w:fldChar w:fldCharType="end"/>
        </w:r>
      </w:hyperlink>
    </w:p>
    <w:p w:rsidR="003C668D" w:rsidRDefault="000D03D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063" w:history="1">
        <w:r w:rsidR="003C668D" w:rsidRPr="009901AE">
          <w:rPr>
            <w:rStyle w:val="Hyperlink"/>
            <w:noProof/>
          </w:rPr>
          <w:t>5.</w:t>
        </w:r>
        <w:r w:rsidR="003C668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68D" w:rsidRPr="009901AE">
          <w:rPr>
            <w:rStyle w:val="Hyperlink"/>
            <w:noProof/>
          </w:rPr>
          <w:t>Anexos</w:t>
        </w:r>
        <w:r w:rsidR="003C668D">
          <w:rPr>
            <w:noProof/>
            <w:webHidden/>
          </w:rPr>
          <w:tab/>
        </w:r>
        <w:r w:rsidR="003C668D">
          <w:rPr>
            <w:noProof/>
            <w:webHidden/>
          </w:rPr>
          <w:fldChar w:fldCharType="begin"/>
        </w:r>
        <w:r w:rsidR="003C668D">
          <w:rPr>
            <w:noProof/>
            <w:webHidden/>
          </w:rPr>
          <w:instrText xml:space="preserve"> PAGEREF _Toc404589063 \h </w:instrText>
        </w:r>
        <w:r w:rsidR="003C668D">
          <w:rPr>
            <w:noProof/>
            <w:webHidden/>
          </w:rPr>
        </w:r>
        <w:r w:rsidR="003C668D">
          <w:rPr>
            <w:noProof/>
            <w:webHidden/>
          </w:rPr>
          <w:fldChar w:fldCharType="separate"/>
        </w:r>
        <w:r w:rsidR="003C668D">
          <w:rPr>
            <w:noProof/>
            <w:webHidden/>
          </w:rPr>
          <w:t>8</w:t>
        </w:r>
        <w:r w:rsidR="003C668D">
          <w:rPr>
            <w:noProof/>
            <w:webHidden/>
          </w:rPr>
          <w:fldChar w:fldCharType="end"/>
        </w:r>
      </w:hyperlink>
    </w:p>
    <w:p w:rsidR="003C668D" w:rsidRDefault="000D03D0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589064" w:history="1">
        <w:r w:rsidR="003C668D" w:rsidRPr="009901AE">
          <w:rPr>
            <w:rStyle w:val="Hyperlink"/>
            <w:rFonts w:eastAsia="Arial Unicode MS"/>
            <w:noProof/>
          </w:rPr>
          <w:t>6.</w:t>
        </w:r>
        <w:r w:rsidR="003C668D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C668D" w:rsidRPr="009901AE">
          <w:rPr>
            <w:rStyle w:val="Hyperlink"/>
            <w:noProof/>
          </w:rPr>
          <w:t>Revisões</w:t>
        </w:r>
        <w:r w:rsidR="003C668D">
          <w:rPr>
            <w:noProof/>
            <w:webHidden/>
          </w:rPr>
          <w:tab/>
        </w:r>
        <w:r w:rsidR="003C668D">
          <w:rPr>
            <w:noProof/>
            <w:webHidden/>
          </w:rPr>
          <w:fldChar w:fldCharType="begin"/>
        </w:r>
        <w:r w:rsidR="003C668D">
          <w:rPr>
            <w:noProof/>
            <w:webHidden/>
          </w:rPr>
          <w:instrText xml:space="preserve"> PAGEREF _Toc404589064 \h </w:instrText>
        </w:r>
        <w:r w:rsidR="003C668D">
          <w:rPr>
            <w:noProof/>
            <w:webHidden/>
          </w:rPr>
        </w:r>
        <w:r w:rsidR="003C668D">
          <w:rPr>
            <w:noProof/>
            <w:webHidden/>
          </w:rPr>
          <w:fldChar w:fldCharType="separate"/>
        </w:r>
        <w:r w:rsidR="003C668D">
          <w:rPr>
            <w:noProof/>
            <w:webHidden/>
          </w:rPr>
          <w:t>9</w:t>
        </w:r>
        <w:r w:rsidR="003C668D">
          <w:rPr>
            <w:noProof/>
            <w:webHidden/>
          </w:rPr>
          <w:fldChar w:fldCharType="end"/>
        </w:r>
      </w:hyperlink>
    </w:p>
    <w:p w:rsidR="0013259D" w:rsidRPr="00CE67B1" w:rsidRDefault="0013259D" w:rsidP="0013259D">
      <w:pPr>
        <w:pStyle w:val="Sumrio1"/>
      </w:pPr>
      <w:r w:rsidRPr="00CE67B1">
        <w:fldChar w:fldCharType="end"/>
      </w:r>
    </w:p>
    <w:p w:rsidR="0013259D" w:rsidRPr="00CE67B1" w:rsidRDefault="0013259D" w:rsidP="0013259D">
      <w:pPr>
        <w:widowControl w:val="0"/>
        <w:rPr>
          <w:rFonts w:cs="Arial"/>
          <w:b/>
          <w:bCs/>
          <w:color w:val="000000"/>
        </w:rPr>
      </w:pPr>
    </w:p>
    <w:p w:rsidR="0013259D" w:rsidRPr="00CE67B1" w:rsidRDefault="0013259D" w:rsidP="0013259D">
      <w:pPr>
        <w:pStyle w:val="Heading"/>
        <w:rPr>
          <w:rFonts w:cs="Arial"/>
          <w:szCs w:val="24"/>
          <w:lang w:val="pt-BR"/>
        </w:rPr>
      </w:pPr>
    </w:p>
    <w:p w:rsidR="0013259D" w:rsidRPr="00CE67B1" w:rsidRDefault="0013259D" w:rsidP="0013259D">
      <w:pPr>
        <w:pStyle w:val="Heading"/>
      </w:pPr>
    </w:p>
    <w:p w:rsidR="0013259D" w:rsidRPr="00CE67B1" w:rsidRDefault="0013259D" w:rsidP="0013259D">
      <w:pPr>
        <w:pStyle w:val="Heading"/>
        <w:jc w:val="center"/>
      </w:pPr>
    </w:p>
    <w:p w:rsidR="0013259D" w:rsidRPr="00CE67B1" w:rsidRDefault="0013259D" w:rsidP="0013259D">
      <w:pPr>
        <w:pStyle w:val="Heading"/>
        <w:rPr>
          <w:rFonts w:cs="Arial"/>
          <w:szCs w:val="24"/>
          <w:lang w:val="pt-BR"/>
        </w:rPr>
      </w:pPr>
      <w:r w:rsidRPr="00CE67B1">
        <w:br w:type="page"/>
      </w:r>
    </w:p>
    <w:p w:rsidR="0013259D" w:rsidRPr="00CE67B1" w:rsidRDefault="0013259D" w:rsidP="0013259D">
      <w:pPr>
        <w:pStyle w:val="Ttulo1"/>
        <w:keepNext w:val="0"/>
        <w:widowControl w:val="0"/>
        <w:spacing w:before="0" w:line="240" w:lineRule="auto"/>
      </w:pPr>
      <w:bookmarkStart w:id="1" w:name="_Toc404589048"/>
      <w:r w:rsidRPr="00CE67B1">
        <w:lastRenderedPageBreak/>
        <w:t>Pacote/Caso de Uso</w:t>
      </w:r>
      <w:bookmarkEnd w:id="1"/>
    </w:p>
    <w:p w:rsidR="0013259D" w:rsidRPr="00CE67B1" w:rsidRDefault="0013259D" w:rsidP="0013259D"/>
    <w:p w:rsidR="0013259D" w:rsidRPr="00CE67B1" w:rsidRDefault="0013259D" w:rsidP="003C668D">
      <w:pPr>
        <w:pStyle w:val="Subttulo"/>
      </w:pPr>
      <w:bookmarkStart w:id="2" w:name="_Toc404589049"/>
      <w:r>
        <w:t>Força de Trabalho - Composição</w:t>
      </w:r>
      <w:bookmarkEnd w:id="2"/>
    </w:p>
    <w:p w:rsidR="0013259D" w:rsidRPr="00CE67B1" w:rsidRDefault="0013259D" w:rsidP="0013259D">
      <w:pPr>
        <w:widowControl w:val="0"/>
        <w:ind w:left="902"/>
        <w:rPr>
          <w:rFonts w:cs="Arial"/>
          <w:b/>
          <w:bCs/>
          <w:color w:val="FF0000"/>
        </w:rPr>
      </w:pPr>
    </w:p>
    <w:p w:rsidR="0013259D" w:rsidRPr="00CE67B1" w:rsidRDefault="0013259D" w:rsidP="0013259D">
      <w:pPr>
        <w:pStyle w:val="Ttulo2"/>
      </w:pPr>
      <w:bookmarkStart w:id="3" w:name="_Toc404589050"/>
      <w:r w:rsidRPr="00CE67B1">
        <w:t>Descrição</w:t>
      </w:r>
      <w:bookmarkEnd w:id="3"/>
    </w:p>
    <w:p w:rsidR="0013259D" w:rsidRPr="00CE67B1" w:rsidRDefault="0013259D" w:rsidP="0013259D">
      <w:pPr>
        <w:pStyle w:val="Recuodecorpodetexto2"/>
        <w:widowControl w:val="0"/>
        <w:ind w:left="1620" w:firstLine="0"/>
        <w:rPr>
          <w:sz w:val="24"/>
        </w:rPr>
      </w:pPr>
    </w:p>
    <w:p w:rsidR="0013259D" w:rsidRPr="00CE67B1" w:rsidRDefault="0013259D" w:rsidP="0013259D">
      <w:pPr>
        <w:pStyle w:val="Recuodecorpodetexto2"/>
        <w:widowControl w:val="0"/>
        <w:ind w:left="1260" w:firstLine="0"/>
        <w:rPr>
          <w:sz w:val="24"/>
        </w:rPr>
      </w:pPr>
      <w:r w:rsidRPr="00CE67B1">
        <w:rPr>
          <w:sz w:val="24"/>
        </w:rPr>
        <w:t xml:space="preserve">Pacote responsável por agrupar os casos de uso de </w:t>
      </w:r>
      <w:r>
        <w:rPr>
          <w:sz w:val="24"/>
        </w:rPr>
        <w:t>monitoramento</w:t>
      </w:r>
      <w:r w:rsidRPr="00CE67B1">
        <w:rPr>
          <w:sz w:val="24"/>
        </w:rPr>
        <w:t xml:space="preserve"> de </w:t>
      </w:r>
      <w:r>
        <w:rPr>
          <w:sz w:val="24"/>
        </w:rPr>
        <w:t>indicador força de trabalho - composição</w:t>
      </w:r>
      <w:r w:rsidRPr="00CE67B1">
        <w:rPr>
          <w:sz w:val="24"/>
        </w:rPr>
        <w:t xml:space="preserve">. </w:t>
      </w:r>
    </w:p>
    <w:p w:rsidR="0013259D" w:rsidRPr="00CE67B1" w:rsidRDefault="0013259D" w:rsidP="0013259D">
      <w:pPr>
        <w:pStyle w:val="Recuodecorpodetexto2"/>
        <w:widowControl w:val="0"/>
        <w:ind w:left="1620" w:firstLine="0"/>
        <w:rPr>
          <w:sz w:val="24"/>
        </w:rPr>
      </w:pPr>
    </w:p>
    <w:p w:rsidR="0013259D" w:rsidRPr="00CE67B1" w:rsidRDefault="0013259D" w:rsidP="0013259D">
      <w:pPr>
        <w:pStyle w:val="Ttulo2"/>
      </w:pPr>
      <w:bookmarkStart w:id="4" w:name="_Toc404589051"/>
      <w:r w:rsidRPr="00CE67B1">
        <w:t>Requisitos atendidos</w:t>
      </w:r>
      <w:bookmarkEnd w:id="4"/>
    </w:p>
    <w:p w:rsidR="0013259D" w:rsidRDefault="0013259D" w:rsidP="0013259D">
      <w:pPr>
        <w:pStyle w:val="Recuodecorpodetexto"/>
        <w:ind w:left="1260"/>
      </w:pPr>
      <w:r w:rsidRPr="00CE67B1">
        <w:t xml:space="preserve">R1 </w:t>
      </w:r>
      <w:r>
        <w:t>–</w:t>
      </w:r>
      <w:r w:rsidRPr="00CE67B1">
        <w:t xml:space="preserve"> </w:t>
      </w:r>
      <w:r>
        <w:t>Cargos Efetivos</w:t>
      </w:r>
    </w:p>
    <w:p w:rsidR="0013259D" w:rsidRDefault="0013259D" w:rsidP="0013259D">
      <w:pPr>
        <w:pStyle w:val="Recuodecorpodetexto"/>
        <w:ind w:left="1260"/>
      </w:pPr>
      <w:r>
        <w:t>R2 – Cargos Comissionados</w:t>
      </w:r>
    </w:p>
    <w:p w:rsidR="0013259D" w:rsidRDefault="0013259D" w:rsidP="0013259D">
      <w:pPr>
        <w:pStyle w:val="Recuodecorpodetexto"/>
        <w:ind w:left="1260"/>
      </w:pPr>
      <w:r>
        <w:t>R3 – Comissionados Efetivos</w:t>
      </w:r>
    </w:p>
    <w:p w:rsidR="0013259D" w:rsidRPr="00CE67B1" w:rsidRDefault="0013259D" w:rsidP="0013259D">
      <w:pPr>
        <w:pStyle w:val="Recuodecorpodetexto"/>
        <w:ind w:left="1260"/>
      </w:pPr>
      <w:r>
        <w:t>R4 – Contrato Temporário</w:t>
      </w:r>
    </w:p>
    <w:p w:rsidR="0013259D" w:rsidRPr="00CE67B1" w:rsidRDefault="0013259D" w:rsidP="0013259D"/>
    <w:p w:rsidR="0013259D" w:rsidRPr="00CE67B1" w:rsidRDefault="0013259D" w:rsidP="0013259D">
      <w:pPr>
        <w:pStyle w:val="Ttulo1"/>
        <w:keepNext w:val="0"/>
        <w:widowControl w:val="0"/>
        <w:spacing w:before="0" w:line="240" w:lineRule="auto"/>
      </w:pPr>
      <w:bookmarkStart w:id="5" w:name="_Toc404589052"/>
      <w:r w:rsidRPr="00CE67B1">
        <w:t>Conceito</w:t>
      </w:r>
      <w:bookmarkEnd w:id="5"/>
      <w:r w:rsidRPr="00CE67B1">
        <w:tab/>
      </w:r>
    </w:p>
    <w:p w:rsidR="0013259D" w:rsidRPr="00CE67B1" w:rsidRDefault="0013259D" w:rsidP="0013259D"/>
    <w:p w:rsidR="0013259D" w:rsidRPr="00CE67B1" w:rsidRDefault="0013259D" w:rsidP="0013259D">
      <w:pPr>
        <w:pStyle w:val="Ttulo2"/>
      </w:pPr>
      <w:bookmarkStart w:id="6" w:name="_Toc404589053"/>
      <w:r w:rsidRPr="00CE67B1">
        <w:t>Conceitos principais</w:t>
      </w:r>
      <w:bookmarkEnd w:id="6"/>
    </w:p>
    <w:p w:rsidR="0013259D" w:rsidRPr="004B7998" w:rsidRDefault="0013259D" w:rsidP="0013259D">
      <w:pPr>
        <w:pStyle w:val="Cabealho"/>
        <w:ind w:left="360"/>
        <w:rPr>
          <w:rFonts w:cs="Arial"/>
        </w:rPr>
      </w:pPr>
      <w:r>
        <w:rPr>
          <w:rFonts w:cs="Arial"/>
        </w:rPr>
        <w:t>Indicador F</w:t>
      </w:r>
      <w:r w:rsidRPr="004B7998">
        <w:rPr>
          <w:rFonts w:cs="Arial"/>
        </w:rPr>
        <w:t xml:space="preserve">orça de </w:t>
      </w:r>
      <w:r>
        <w:rPr>
          <w:rFonts w:cs="Arial"/>
        </w:rPr>
        <w:t>T</w:t>
      </w:r>
      <w:r w:rsidRPr="004B7998">
        <w:rPr>
          <w:rFonts w:cs="Arial"/>
        </w:rPr>
        <w:t xml:space="preserve">rabalho - </w:t>
      </w:r>
      <w:r>
        <w:rPr>
          <w:rFonts w:cs="Arial"/>
        </w:rPr>
        <w:t>C</w:t>
      </w:r>
      <w:r w:rsidRPr="004B7998">
        <w:rPr>
          <w:rFonts w:cs="Arial"/>
        </w:rPr>
        <w:t>omposição</w:t>
      </w:r>
    </w:p>
    <w:p w:rsidR="0013259D" w:rsidRPr="00CE67B1" w:rsidRDefault="0013259D" w:rsidP="0013259D">
      <w:pPr>
        <w:rPr>
          <w:rFonts w:cs="Arial"/>
        </w:rPr>
      </w:pPr>
    </w:p>
    <w:p w:rsidR="0013259D" w:rsidRPr="00CE67B1" w:rsidRDefault="0013259D" w:rsidP="0013259D">
      <w:pPr>
        <w:rPr>
          <w:rFonts w:eastAsia="Arial Unicode MS"/>
        </w:rPr>
      </w:pPr>
    </w:p>
    <w:p w:rsidR="0013259D" w:rsidRPr="00CE67B1" w:rsidRDefault="0013259D" w:rsidP="0013259D">
      <w:pPr>
        <w:pStyle w:val="Ttulo1"/>
        <w:keepNext w:val="0"/>
        <w:widowControl w:val="0"/>
        <w:spacing w:before="0" w:line="240" w:lineRule="auto"/>
      </w:pPr>
      <w:r w:rsidRPr="00CE67B1">
        <w:rPr>
          <w:b w:val="0"/>
          <w:bCs w:val="0"/>
        </w:rPr>
        <w:br w:type="page"/>
      </w:r>
      <w:bookmarkStart w:id="7" w:name="_Toc404589054"/>
      <w:r w:rsidRPr="00CE67B1">
        <w:lastRenderedPageBreak/>
        <w:t>Diagrama</w:t>
      </w:r>
      <w:bookmarkEnd w:id="7"/>
    </w:p>
    <w:p w:rsidR="0013259D" w:rsidRPr="00CE67B1" w:rsidRDefault="0013259D" w:rsidP="0013259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13259D" w:rsidRPr="00CE67B1" w:rsidRDefault="0013259D" w:rsidP="0013259D">
      <w:pPr>
        <w:widowControl w:val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haracter">
                  <wp:posOffset>0</wp:posOffset>
                </wp:positionH>
                <wp:positionV relativeFrom="line">
                  <wp:posOffset>0</wp:posOffset>
                </wp:positionV>
                <wp:extent cx="5610225" cy="2543175"/>
                <wp:effectExtent l="0" t="0" r="0" b="0"/>
                <wp:wrapNone/>
                <wp:docPr id="19" name="Tela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8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1706245" y="14605"/>
                            <a:ext cx="1549400" cy="1397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1706245" y="96520"/>
                            <a:ext cx="3889375" cy="233489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Oval 6"/>
                        <wps:cNvSpPr>
                          <a:spLocks noChangeArrowheads="1"/>
                        </wps:cNvSpPr>
                        <wps:spPr bwMode="auto">
                          <a:xfrm>
                            <a:off x="1802765" y="850265"/>
                            <a:ext cx="1609725" cy="58039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Oval 7"/>
                        <wps:cNvSpPr>
                          <a:spLocks noChangeArrowheads="1"/>
                        </wps:cNvSpPr>
                        <wps:spPr bwMode="auto">
                          <a:xfrm>
                            <a:off x="305435" y="520700"/>
                            <a:ext cx="133985" cy="13398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" name="Line 8"/>
                        <wps:cNvCnPr/>
                        <wps:spPr bwMode="auto">
                          <a:xfrm>
                            <a:off x="372745" y="654685"/>
                            <a:ext cx="0" cy="13335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9"/>
                        <wps:cNvCnPr/>
                        <wps:spPr bwMode="auto">
                          <a:xfrm>
                            <a:off x="297815" y="706755"/>
                            <a:ext cx="15684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0"/>
                        <wps:cNvCnPr/>
                        <wps:spPr bwMode="auto">
                          <a:xfrm flipH="1">
                            <a:off x="283210" y="788035"/>
                            <a:ext cx="89535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1"/>
                        <wps:cNvCnPr/>
                        <wps:spPr bwMode="auto">
                          <a:xfrm>
                            <a:off x="372745" y="788035"/>
                            <a:ext cx="88900" cy="13398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Rectangle 12"/>
                        <wps:cNvSpPr>
                          <a:spLocks noChangeArrowheads="1"/>
                        </wps:cNvSpPr>
                        <wps:spPr bwMode="auto">
                          <a:xfrm>
                            <a:off x="44450" y="922020"/>
                            <a:ext cx="509905" cy="18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259D" w:rsidRDefault="003C668D" w:rsidP="003C668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 w:rsidR="0013259D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 w:rsidR="0013259D"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 upright="1">
                          <a:spAutoFit/>
                        </wps:bodyPr>
                      </wps:wsp>
                      <wps:wsp>
                        <wps:cNvPr id="17" name="Line 13"/>
                        <wps:cNvCnPr/>
                        <wps:spPr bwMode="auto">
                          <a:xfrm>
                            <a:off x="484505" y="781050"/>
                            <a:ext cx="1221740" cy="0"/>
                          </a:xfrm>
                          <a:prstGeom prst="line">
                            <a:avLst/>
                          </a:prstGeom>
                          <a:noFill/>
                          <a:ln w="7620">
                            <a:solidFill>
                              <a:srgbClr val="990033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923415" y="992505"/>
                            <a:ext cx="133223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13259D" w:rsidRPr="00B80D8F" w:rsidRDefault="0013259D" w:rsidP="003C668D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6"/>
                                  <w:szCs w:val="16"/>
                                </w:rPr>
                                <w:t>Força de Trabalho - Composição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Tela 19" o:spid="_x0000_s1026" editas="canvas" style="position:absolute;margin-left:0;margin-top:0;width:441.75pt;height:200.25pt;z-index:251659264;mso-position-horizontal-relative:char;mso-position-vertical-relative:line" coordsize="56102,25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6102;height:25431;visibility:visible;mso-wrap-style:square">
                  <v:fill o:detectmouseclick="t"/>
                  <v:path o:connecttype="none"/>
                </v:shape>
                <v:rect id="Rectangle 4" o:spid="_x0000_s1028" style="position:absolute;left:17062;top:146;width:15494;height:13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5" o:spid="_x0000_s1029" style="position:absolute;left:17062;top:965;width:38894;height:2334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1ZiLsEA&#10;AADaAAAADwAAAGRycy9kb3ducmV2LnhtbESPy4oCMRRE94L/EK4wGxnTzsJHj1FUEGYj4uMD7nTu&#10;9DM3TRK15++NILgsquoUtVh1phE3cr60rGA8SkAQZ1aXnCu4nHefMxA+IGtsLJOCf/KwWvZ7C0y1&#10;vfORbqeQiwhhn6KCIoQ2ldJnBRn0I9sSR+/POoMhSpdL7fAe4aaRX0kykQZLjgsFtrQtKKtPV6Ng&#10;XUs/rDPy1f46PVQT6yrc/Cr1MejW3yACdeEdfrV/tII5PK/EGyCXD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9WYi7BAAAA2gAAAA8AAAAAAAAAAAAAAAAAmAIAAGRycy9kb3du&#10;cmV2LnhtbFBLBQYAAAAABAAEAPUAAACGAwAAAAA=&#10;" fillcolor="#ffc" strokecolor="#903" strokeweight="0"/>
                <v:oval id="Oval 6" o:spid="_x0000_s1030" style="position:absolute;left:18027;top:8502;width:16097;height:5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KvFLsMA&#10;AADbAAAADwAAAGRycy9kb3ducmV2LnhtbESPQWsCMRCF74X+hzAFbzVbESlbo5RCQeihaj30OG7G&#10;3dDNJN1Ejf/eOQjeZnhv3vtmviy+Vycakgts4GVcgSJugnXcGtj9fD6/gkoZ2WIfmAxcKMFy8fgw&#10;x9qGM2/otM2tkhBONRroco611qnpyGMah0gs2iEMHrOsQ6vtgGcJ972eVNVMe3QsDR1G+uio+dse&#10;vYEY19NpKd8uTcrh333xfnP53Rszeirvb6AylXw3365XVvCFXn6RAfTi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KvFLsMAAADbAAAADwAAAAAAAAAAAAAAAACYAgAAZHJzL2Rv&#10;d25yZXYueG1sUEsFBgAAAAAEAAQA9QAAAIgDAAAAAA==&#10;" fillcolor="#ffc" strokecolor="#903" strokeweight="0"/>
                <v:oval id="Oval 7" o:spid="_x0000_s1031" style="position:absolute;left:3054;top:5207;width:1340;height:133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dgtcEA&#10;AADbAAAADwAAAGRycy9kb3ducmV2LnhtbERPTWsCMRC9F/wPYYTealYRKVuzIkKh0EOr9dDj7GZ2&#10;N7iZxE2q8d83QqG3ebzPWW+SHcSFxmAcK5jPChDEjdOGOwXHr9enZxAhImscHJOCGwXYVJOHNZba&#10;XXlPl0PsRA7hUKKCPkZfShmaniyGmfPEmWvdaDFmOHZSj3jN4XaQi6JYSYuGc0OPnnY9NafDj1Xg&#10;/edymdKHCYvUns071/vbd63U4zRtX0BESvFf/Od+03n+HO6/5ANk9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PnYLXBAAAA2wAAAA8AAAAAAAAAAAAAAAAAmAIAAGRycy9kb3du&#10;cmV2LnhtbFBLBQYAAAAABAAEAPUAAACGAwAAAAA=&#10;" fillcolor="#ffc" strokecolor="#903" strokeweight="0"/>
                <v:line id="Line 8" o:spid="_x0000_s1032" style="position:absolute;visibility:visible;mso-wrap-style:square" from="3727,6546" to="3727,788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Y9XpsAAAADbAAAADwAAAGRycy9kb3ducmV2LnhtbERPS2sCMRC+F/wPYYTealYPIlujiCgV&#10;pOCjB49jMm4Wk8l2E3X77xuh0Nt8fM+ZzjvvxJ3aWAdWMBwUIIh1MDVXCr6O67cJiJiQDbrApOCH&#10;IsxnvZcpliY8eE/3Q6pEDuFYogKbUlNKGbUlj3EQGuLMXULrMWXYVtK0+Mjh3slRUYylx5pzg8WG&#10;lpb09XDzClzayZM+F+G4+mg6vfq2209nlXrtd4t3EIm69C/+c29Mnj+C5y/5ADn7BQ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BWPV6bAAAAA2wAAAA8AAAAAAAAAAAAAAAAA&#10;oQIAAGRycy9kb3ducmV2LnhtbFBLBQYAAAAABAAEAPkAAACOAwAAAAA=&#10;" strokecolor="#903" strokeweight="0"/>
                <v:line id="Line 9" o:spid="_x0000_s1033" style="position:absolute;visibility:visible;mso-wrap-style:square" from="2978,7067" to="4546,706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sPyPcEAAADbAAAADwAAAGRycy9kb3ducmV2LnhtbERPS2sCMRC+C/6HMEJvmrWF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6w/I9wQAAANsAAAAPAAAAAAAAAAAAAAAA&#10;AKECAABkcnMvZG93bnJldi54bWxQSwUGAAAAAAQABAD5AAAAjwMAAAAA&#10;" strokecolor="#903" strokeweight="0"/>
                <v:line id="Line 10" o:spid="_x0000_s1034" style="position:absolute;flip:x;visibility:visible;mso-wrap-style:square" from="2832,7880" to="3727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a8XfL8AAADbAAAADwAAAGRycy9kb3ducmV2LnhtbERPS4vCMBC+C/6HMIK3NVVEdrtGkcJC&#10;99juevA2NNMHNpPSRE3//WZB8DYf33P2x2B6cafRdZYVrFcJCOLK6o4bBb8/X2/vIJxH1thbJgUT&#10;OTge5rM9pto+uKB76RsRQ9ilqKD1fkildFVLBt3KDsSRq+1o0Ec4NlKP+IjhppebJNlJgx3HhhYH&#10;ylqqruXNKPjOiksewvlynupsg40L9YcOSi0X4fQJwlPwL/HTnes4fwv/v8QD5OEP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Qa8XfL8AAADbAAAADwAAAAAAAAAAAAAAAACh&#10;AgAAZHJzL2Rvd25yZXYueG1sUEsFBgAAAAAEAAQA+QAAAI0DAAAAAA==&#10;" strokecolor="#903" strokeweight="0"/>
                <v:line id="Line 11" o:spid="_x0000_s1035" style="position:absolute;visibility:visible;mso-wrap-style:square" from="3727,7880" to="4616,922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mbP0sEAAADbAAAADwAAAGRycy9kb3ducmV2LnhtbERPS2sCMRC+C/6HMEJvmrXQIqtRRJQW&#10;SsFHDx7HZNwsJpN1k+r235tCobf5+J4zW3TeiRu1sQ6sYDwqQBDrYGquFHwdNsMJiJiQDbrApOCH&#10;Iizm/d4MSxPuvKPbPlUih3AsUYFNqSmljNqSxzgKDXHmzqH1mDJsK2lavOdw7+RzUbxKjzXnBosN&#10;rSzpy/7bK3BpK4/6VITD+q3p9PpqPz6dVepp0C2nIBJ16V/85343ef4L/P6SD5DzB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aZs/SwQAAANsAAAAPAAAAAAAAAAAAAAAA&#10;AKECAABkcnMvZG93bnJldi54bWxQSwUGAAAAAAQABAD5AAAAjwMAAAAA&#10;" strokecolor="#903" strokeweight="0"/>
                <v:rect id="Rectangle 12" o:spid="_x0000_s1036" style="position:absolute;left:444;top:9220;width:5099;height:184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JMrbb4A&#10;AADbAAAADwAAAGRycy9kb3ducmV2LnhtbERPzYrCMBC+C/sOYYS9aaoHkWoUEQp12YvVBxia6Q8m&#10;k5JkbX37zcKCt/n4fmd/nKwRT/Khd6xgtcxAENdO99wquN+KxRZEiMgajWNS8KIAx8PHbI+5diNf&#10;6VnFVqQQDjkq6GIccilD3ZHFsHQDceIa5y3GBH0rtccxhVsj11m2kRZ7Tg0dDnTuqH5UP1aBvFXF&#10;uK2Mz9zXuvk2l/LakFPqcz6ddiAiTfEt/neXOs3fwN8v6QB5+AU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LSTK22+AAAA2wAAAA8AAAAAAAAAAAAAAAAAmAIAAGRycy9kb3ducmV2&#10;LnhtbFBLBQYAAAAABAAEAPUAAACDAwAAAAA=&#10;" filled="f" stroked="f">
                  <v:textbox style="mso-fit-shape-to-text:t" inset="0,0,0,0">
                    <w:txbxContent>
                      <w:p w:rsidR="0013259D" w:rsidRDefault="003C668D" w:rsidP="003C668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   </w:t>
                        </w:r>
                        <w:proofErr w:type="spellStart"/>
                        <w:r w:rsidR="0013259D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>Usuário</w:t>
                        </w:r>
                        <w:proofErr w:type="spellEnd"/>
                        <w:r w:rsidR="0013259D"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line id="Line 13" o:spid="_x0000_s1037" style="position:absolute;visibility:visible;mso-wrap-style:square" from="4845,7810" to="17062,781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fLMHcEAAADbAAAADwAAAGRycy9kb3ducmV2LnhtbERP32vCMBB+H/g/hBN8GZpWxqbVWDZh&#10;bK9TQR+P5myKzaU20XT//TIY7O0+vp+3Lgfbijv1vnGsIJ9lIIgrpxuuFRz279MFCB+QNbaOScE3&#10;eSg3o4c1FtpF/qL7LtQihbAvUIEJoSuk9JUhi37mOuLEnV1vMSTY11L3GFO4beU8y56lxYZTg8GO&#10;toaqy+5mFcyPNup9rq9Py/Zm3k6R+MM9KjUZD68rEIGG8C/+c3/qNP8Ffn9JB8j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x8swdwQAAANsAAAAPAAAAAAAAAAAAAAAA&#10;AKECAABkcnMvZG93bnJldi54bWxQSwUGAAAAAAQABAD5AAAAjwMAAAAA&#10;" strokecolor="#903" strokeweight=".6pt"/>
                <v:rect id="Rectangle 14" o:spid="_x0000_s1038" style="position:absolute;left:19234;top:9925;width:13322;height:43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Ir+BsQA&#10;AADbAAAADwAAAGRycy9kb3ducmV2LnhtbESPzW7CQAyE75V4h5WRuJVNOVSQsiBUQHDkT4LerKyb&#10;RM16o+yWBJ4eH5C42ZrxzOfpvHOVulITSs8GPoYJKOLM25JzA6fj+n0MKkRki5VnMnCjAPNZ722K&#10;qfUt7+l6iLmSEA4pGihirFOtQ1aQwzD0NbFov75xGGVtcm0bbCXcVXqUJJ/aYcnSUGBN3wVlf4d/&#10;Z2AzrheXrb+3ebX62Zx358nyOInGDPrd4gtUpC6+zM/rrRV8gZVfZAA9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yK/gbEAAAA2wAAAA8AAAAAAAAAAAAAAAAAmAIAAGRycy9k&#10;b3ducmV2LnhtbFBLBQYAAAAABAAEAPUAAACJAwAAAAA=&#10;" filled="f" stroked="f">
                  <v:textbox inset="0,0,0,0">
                    <w:txbxContent>
                      <w:p w:rsidR="0013259D" w:rsidRPr="00B80D8F" w:rsidRDefault="0013259D" w:rsidP="003C668D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6"/>
                            <w:szCs w:val="16"/>
                          </w:rPr>
                          <w:t>Força de Trabalho - Composição</w:t>
                        </w:r>
                      </w:p>
                    </w:txbxContent>
                  </v:textbox>
                </v:rect>
                <w10:wrap anchory="line"/>
              </v:group>
            </w:pict>
          </mc:Fallback>
        </mc:AlternateContent>
      </w:r>
      <w:r>
        <w:rPr>
          <w:rFonts w:cs="Arial"/>
          <w:noProof/>
        </w:rPr>
        <mc:AlternateContent>
          <mc:Choice Requires="wps">
            <w:drawing>
              <wp:inline distT="0" distB="0" distL="0" distR="0">
                <wp:extent cx="5610225" cy="2543175"/>
                <wp:effectExtent l="0" t="0" r="0" b="0"/>
                <wp:docPr id="7" name="Retângulo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610225" cy="2543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Retângulo 7" o:spid="_x0000_s1026" style="width:441.75pt;height:200.2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" filled="f" stroked="f">
                <o:lock v:ext="edit" aspectratio="t"/>
                <w10:anchorlock/>
              </v:rect>
            </w:pict>
          </mc:Fallback>
        </mc:AlternateContent>
      </w:r>
    </w:p>
    <w:p w:rsidR="0013259D" w:rsidRPr="00CE67B1" w:rsidRDefault="0013259D" w:rsidP="0013259D">
      <w:pPr>
        <w:pStyle w:val="Ttulo1"/>
        <w:keepNext w:val="0"/>
        <w:widowControl w:val="0"/>
        <w:spacing w:before="0" w:line="240" w:lineRule="auto"/>
      </w:pPr>
      <w:r w:rsidRPr="00CE67B1">
        <w:rPr>
          <w:b w:val="0"/>
          <w:bCs w:val="0"/>
        </w:rPr>
        <w:br w:type="page"/>
      </w:r>
      <w:bookmarkStart w:id="8" w:name="_Toc404589055"/>
      <w:r w:rsidRPr="00CE67B1">
        <w:lastRenderedPageBreak/>
        <w:t>Casos de Uso</w:t>
      </w:r>
      <w:bookmarkEnd w:id="8"/>
    </w:p>
    <w:p w:rsidR="0013259D" w:rsidRPr="005A10A1" w:rsidRDefault="0013259D" w:rsidP="0013259D">
      <w:pPr>
        <w:pStyle w:val="Ttulo2"/>
      </w:pPr>
      <w:r>
        <w:rPr>
          <w:vanish/>
        </w:rPr>
        <w:t xml:space="preserve">UCS17 </w:t>
      </w:r>
      <w:bookmarkStart w:id="9" w:name="_Toc404589056"/>
      <w:r>
        <w:t>Listar</w:t>
      </w:r>
      <w:r w:rsidRPr="005A10A1">
        <w:t xml:space="preserve"> </w:t>
      </w:r>
      <w:r>
        <w:t>Força de Trabalho - Composição</w:t>
      </w:r>
      <w:bookmarkEnd w:id="9"/>
      <w:r w:rsidRPr="005A10A1">
        <w:t xml:space="preserve"> </w:t>
      </w:r>
    </w:p>
    <w:p w:rsidR="0013259D" w:rsidRPr="00CE67B1" w:rsidRDefault="0013259D" w:rsidP="0013259D">
      <w:pPr>
        <w:pStyle w:val="Ttulo3"/>
        <w:keepNext w:val="0"/>
        <w:widowControl w:val="0"/>
        <w:spacing w:before="120" w:line="240" w:lineRule="auto"/>
      </w:pPr>
      <w:bookmarkStart w:id="10" w:name="_Toc404589057"/>
      <w:r w:rsidRPr="00CE67B1">
        <w:t>Fluxo Básico</w:t>
      </w:r>
      <w:r>
        <w:t xml:space="preserve"> - Órgão</w:t>
      </w:r>
      <w:bookmarkEnd w:id="10"/>
    </w:p>
    <w:p w:rsidR="0013259D" w:rsidRPr="00CE67B1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força de trabalho - composição</w:t>
      </w:r>
      <w:r w:rsidRPr="00CE67B1">
        <w:t>.</w:t>
      </w:r>
    </w:p>
    <w:p w:rsidR="0013259D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13259D" w:rsidRPr="00CE67B1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13259D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</w:t>
      </w:r>
    </w:p>
    <w:p w:rsidR="0013259D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“Sexo”</w:t>
      </w:r>
      <w:r w:rsidRPr="00CE67B1">
        <w:t xml:space="preserve">. </w:t>
      </w:r>
    </w:p>
    <w:p w:rsidR="0013259D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“Regime de Trabalho”.</w:t>
      </w:r>
    </w:p>
    <w:p w:rsidR="0013259D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o formulário de pesquisa com a opção de </w:t>
      </w:r>
      <w:r>
        <w:t>critério</w:t>
      </w:r>
      <w:r w:rsidRPr="00CE67B1">
        <w:t xml:space="preserve"> selecionada em </w:t>
      </w:r>
      <w:r>
        <w:t>“Cargos Efetivos”</w:t>
      </w:r>
      <w:r w:rsidRPr="00CE67B1">
        <w:t>.</w:t>
      </w:r>
      <w:r>
        <w:t xml:space="preserve"> </w:t>
      </w:r>
    </w:p>
    <w:p w:rsidR="0013259D" w:rsidRDefault="0013259D" w:rsidP="0013259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>níveis de ancoragem</w:t>
      </w:r>
      <w:r w:rsidRPr="00CE67B1">
        <w:t xml:space="preserve"> selecionada em </w:t>
      </w:r>
      <w:r>
        <w:t xml:space="preserve">“Todos” </w:t>
      </w:r>
      <w:r w:rsidRPr="00693ED5">
        <w:rPr>
          <w:highlight w:val="yellow"/>
        </w:rPr>
        <w:t>(filtro apenas para listagem)</w:t>
      </w:r>
      <w:r w:rsidRPr="00CE67B1">
        <w:t>.</w:t>
      </w:r>
      <w:r>
        <w:t xml:space="preserve"> </w:t>
      </w:r>
    </w:p>
    <w:p w:rsidR="0013259D" w:rsidRPr="00CE67B1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 xml:space="preserve">ano </w:t>
      </w:r>
      <w:r>
        <w:t>de listagem dos indicadores do órgão selecionado</w:t>
      </w:r>
      <w:r w:rsidRPr="00CE67B1">
        <w:t>.</w:t>
      </w:r>
    </w:p>
    <w:p w:rsidR="0013259D" w:rsidRPr="00CE67B1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>preenche os filtros de pesquisa e</w:t>
      </w:r>
      <w:r w:rsidRPr="00CE67B1">
        <w:t xml:space="preserve"> submete a operação</w:t>
      </w:r>
      <w:r>
        <w:t xml:space="preserve"> de Listagem “Listar”</w:t>
      </w:r>
      <w:r w:rsidRPr="00CE67B1">
        <w:t>.</w:t>
      </w:r>
    </w:p>
    <w:p w:rsidR="0013259D" w:rsidRPr="00CE67B1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executa as seguintes regras de negócios:</w:t>
      </w:r>
    </w:p>
    <w:p w:rsidR="0013259D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- 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r w:rsidRPr="00CE67B1">
        <w:t>.</w:t>
      </w:r>
      <w:r>
        <w:t xml:space="preserve"> </w:t>
      </w:r>
    </w:p>
    <w:p w:rsidR="0013259D" w:rsidRPr="00EE7EDF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 w:rsidRPr="00CE67B1">
        <w:t xml:space="preserve">O sistema exibe uma lista </w:t>
      </w:r>
      <w:r>
        <w:t>dos indicadores</w:t>
      </w:r>
      <w:r w:rsidRPr="00CE67B1">
        <w:t xml:space="preserve"> de </w:t>
      </w:r>
      <w:r>
        <w:t xml:space="preserve">desempenho de acordo com o critério selecionado do órgão, </w:t>
      </w:r>
      <w:r w:rsidRPr="00EE7EDF">
        <w:rPr>
          <w:highlight w:val="yellow"/>
        </w:rPr>
        <w:t>conforme ano/mês, ordenado pelo nome do órgão.</w:t>
      </w:r>
    </w:p>
    <w:p w:rsidR="0013259D" w:rsidRDefault="0013259D" w:rsidP="0013259D">
      <w:pPr>
        <w:pStyle w:val="Ttulo4"/>
        <w:numPr>
          <w:ilvl w:val="0"/>
          <w:numId w:val="0"/>
        </w:numPr>
        <w:ind w:left="2160"/>
      </w:pPr>
    </w:p>
    <w:p w:rsidR="0013259D" w:rsidRPr="00CE67B1" w:rsidRDefault="0013259D" w:rsidP="0013259D">
      <w:pPr>
        <w:pStyle w:val="Ttulo3"/>
        <w:keepNext w:val="0"/>
        <w:widowControl w:val="0"/>
        <w:spacing w:before="120" w:line="240" w:lineRule="auto"/>
      </w:pPr>
      <w:bookmarkStart w:id="11" w:name="_Toc404589058"/>
      <w:r w:rsidRPr="00CE67B1">
        <w:t xml:space="preserve">Fluxo </w:t>
      </w:r>
      <w:r>
        <w:t>Alternativo - Agrupamento</w:t>
      </w:r>
      <w:bookmarkEnd w:id="11"/>
    </w:p>
    <w:p w:rsidR="0013259D" w:rsidRPr="00CE67B1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solicita a funcionalidade de </w:t>
      </w:r>
      <w:r>
        <w:t>monitoramento dos indicadores de força de trabalho - composição</w:t>
      </w:r>
      <w:r w:rsidRPr="00CE67B1">
        <w:t>.</w:t>
      </w:r>
    </w:p>
    <w:p w:rsidR="0013259D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um novo formulário com a sigla e nome do </w:t>
      </w:r>
      <w:r>
        <w:t>agrupamento</w:t>
      </w:r>
      <w:r w:rsidRPr="00CE67B1">
        <w:t xml:space="preserve"> do ator.</w:t>
      </w:r>
    </w:p>
    <w:p w:rsidR="0013259D" w:rsidRPr="00CE67B1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>O sistema apresenta os valores do indicador (parâmetros do indicador).</w:t>
      </w:r>
    </w:p>
    <w:p w:rsidR="0013259D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“Órgão”</w:t>
      </w:r>
      <w:r w:rsidRPr="00CE67B1">
        <w:t xml:space="preserve">. </w:t>
      </w:r>
    </w:p>
    <w:p w:rsidR="0013259D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“Sexo”</w:t>
      </w:r>
      <w:r w:rsidRPr="00CE67B1">
        <w:t xml:space="preserve">. </w:t>
      </w:r>
    </w:p>
    <w:p w:rsidR="0013259D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apresenta as informações</w:t>
      </w:r>
      <w:r>
        <w:t xml:space="preserve"> da combo “Regime de Trabalho”.</w:t>
      </w:r>
    </w:p>
    <w:p w:rsidR="0013259D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sistema apresenta o formulário de pesquisa com a opção de </w:t>
      </w:r>
      <w:r>
        <w:t>critério</w:t>
      </w:r>
      <w:r w:rsidRPr="00CE67B1">
        <w:t xml:space="preserve"> selecionada em </w:t>
      </w:r>
      <w:r>
        <w:t>“Cargos Efetivos”</w:t>
      </w:r>
      <w:r w:rsidRPr="00CE67B1">
        <w:t>.</w:t>
      </w:r>
      <w:r>
        <w:t xml:space="preserve"> </w:t>
      </w:r>
    </w:p>
    <w:p w:rsidR="0013259D" w:rsidRDefault="0013259D" w:rsidP="0013259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</w:t>
      </w:r>
      <w:r w:rsidRPr="00CE67B1">
        <w:lastRenderedPageBreak/>
        <w:t xml:space="preserve">opção de </w:t>
      </w:r>
      <w:r>
        <w:t>níveis de ancoragem</w:t>
      </w:r>
      <w:r w:rsidRPr="00CE67B1">
        <w:t xml:space="preserve"> selecionada em </w:t>
      </w:r>
      <w:r>
        <w:t xml:space="preserve">“Todos” </w:t>
      </w:r>
      <w:r w:rsidRPr="00693ED5">
        <w:rPr>
          <w:highlight w:val="yellow"/>
        </w:rPr>
        <w:t>(filtro apenas para listagem)</w:t>
      </w:r>
      <w:r w:rsidRPr="00CE67B1">
        <w:t>.</w:t>
      </w:r>
      <w:r>
        <w:t xml:space="preserve"> </w:t>
      </w:r>
    </w:p>
    <w:p w:rsidR="0013259D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 xml:space="preserve">seleciona o </w:t>
      </w:r>
      <w:proofErr w:type="spellStart"/>
      <w:r>
        <w:t>checkbox</w:t>
      </w:r>
      <w:proofErr w:type="spellEnd"/>
      <w:r>
        <w:t xml:space="preserve"> “Todos os órgãos do agrupamento”</w:t>
      </w:r>
      <w:r w:rsidRPr="00CE67B1">
        <w:t>.</w:t>
      </w:r>
    </w:p>
    <w:p w:rsidR="0013259D" w:rsidRDefault="0013259D" w:rsidP="0013259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 w:rsidRPr="00CE67B1">
        <w:t xml:space="preserve">O sistema apresenta o formulário de pesquisa com a opção de </w:t>
      </w:r>
      <w:r>
        <w:t xml:space="preserve">agrupamento </w:t>
      </w:r>
      <w:r w:rsidRPr="00CE67B1">
        <w:t xml:space="preserve">selecionada em </w:t>
      </w:r>
      <w:r>
        <w:t>“Somente os implantados deste agrupamento”</w:t>
      </w:r>
      <w:r w:rsidRPr="00CE67B1">
        <w:t>.</w:t>
      </w:r>
      <w:r>
        <w:t xml:space="preserve"> </w:t>
      </w:r>
    </w:p>
    <w:p w:rsidR="0013259D" w:rsidRPr="00CE67B1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 w:rsidRPr="00CE67B1">
        <w:t>O ator informa o mês</w:t>
      </w:r>
      <w:r>
        <w:t>/</w:t>
      </w:r>
      <w:r w:rsidRPr="00CE67B1">
        <w:t xml:space="preserve">ano </w:t>
      </w:r>
      <w:r>
        <w:t>de listagem dos indicadores dos órgãos do agrupamento</w:t>
      </w:r>
      <w:r w:rsidRPr="00CE67B1">
        <w:t>.</w:t>
      </w:r>
    </w:p>
    <w:p w:rsidR="0013259D" w:rsidRPr="00CE67B1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 xml:space="preserve">O ator </w:t>
      </w:r>
      <w:r>
        <w:t>preenche os filtros de pesquisa e</w:t>
      </w:r>
      <w:r w:rsidRPr="00CE67B1">
        <w:t xml:space="preserve"> submete a operação</w:t>
      </w:r>
      <w:r>
        <w:t xml:space="preserve"> de Listagem “Listar”</w:t>
      </w:r>
      <w:r w:rsidRPr="00CE67B1">
        <w:t>.</w:t>
      </w:r>
    </w:p>
    <w:p w:rsidR="0013259D" w:rsidRPr="00CE67B1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sistema executa as seguintes regras de negócios:</w:t>
      </w:r>
    </w:p>
    <w:p w:rsidR="0013259D" w:rsidRPr="00CE67B1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- 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r w:rsidRPr="00CE67B1">
        <w:t>.</w:t>
      </w:r>
    </w:p>
    <w:p w:rsidR="0013259D" w:rsidRPr="00EE7EDF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  <w:rPr>
          <w:highlight w:val="yellow"/>
        </w:rPr>
      </w:pPr>
      <w:r w:rsidRPr="00EE7EDF">
        <w:rPr>
          <w:highlight w:val="yellow"/>
        </w:rPr>
        <w:t>O sistema exibe uma lista dos indicadores de desempenho de acordo com o critério selecionado de todos os órgãos do agrupamento, conforme mês/ano selecionado, ordenados pelo nome do órgão.</w:t>
      </w:r>
    </w:p>
    <w:p w:rsidR="0013259D" w:rsidRPr="00CE67B1" w:rsidRDefault="0013259D" w:rsidP="0013259D">
      <w:pPr>
        <w:pStyle w:val="Ttulo4"/>
        <w:numPr>
          <w:ilvl w:val="0"/>
          <w:numId w:val="0"/>
        </w:numPr>
        <w:ind w:left="2160"/>
      </w:pPr>
    </w:p>
    <w:p w:rsidR="0013259D" w:rsidRPr="005A10A1" w:rsidRDefault="0013259D" w:rsidP="0013259D">
      <w:pPr>
        <w:pStyle w:val="Ttulo2"/>
      </w:pPr>
      <w:r>
        <w:rPr>
          <w:vanish/>
        </w:rPr>
        <w:t xml:space="preserve">UCS18 </w:t>
      </w:r>
      <w:bookmarkStart w:id="12" w:name="_Toc404589059"/>
      <w:r>
        <w:t>Imprimir</w:t>
      </w:r>
      <w:r w:rsidRPr="005A10A1">
        <w:t xml:space="preserve"> </w:t>
      </w:r>
      <w:r>
        <w:t>Força de Trabalho - Composição</w:t>
      </w:r>
      <w:bookmarkEnd w:id="12"/>
    </w:p>
    <w:p w:rsidR="0013259D" w:rsidRPr="00CE67B1" w:rsidRDefault="0013259D" w:rsidP="0013259D">
      <w:pPr>
        <w:pStyle w:val="Ttulo3"/>
        <w:keepNext w:val="0"/>
        <w:widowControl w:val="0"/>
        <w:spacing w:before="120" w:line="240" w:lineRule="auto"/>
      </w:pPr>
      <w:bookmarkStart w:id="13" w:name="_Toc404589060"/>
      <w:r w:rsidRPr="00CE67B1">
        <w:t>Fluxo Básico</w:t>
      </w:r>
      <w:bookmarkEnd w:id="13"/>
    </w:p>
    <w:p w:rsidR="0013259D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 w:rsidRPr="00CE67B1">
        <w:t>O ator executa o caso de uso Listar</w:t>
      </w:r>
      <w:r>
        <w:t xml:space="preserve"> Indicador Força de Trabalho - Composição</w:t>
      </w:r>
      <w:r w:rsidRPr="00CE67B1">
        <w:t>.</w:t>
      </w:r>
    </w:p>
    <w:p w:rsidR="0013259D" w:rsidRPr="00EE7EDF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  <w:rPr>
          <w:highlight w:val="yellow"/>
        </w:rPr>
      </w:pPr>
      <w:r w:rsidRPr="00EE7EDF">
        <w:t xml:space="preserve">O ator informa o mês/ano inicial e mês/ano final para o período de evolução do indicador </w:t>
      </w:r>
      <w:r w:rsidRPr="00EE7EDF">
        <w:rPr>
          <w:highlight w:val="yellow"/>
        </w:rPr>
        <w:t>do órgão selecionado no grid.</w:t>
      </w:r>
    </w:p>
    <w:p w:rsidR="0013259D" w:rsidRPr="00CE67B1" w:rsidRDefault="0013259D" w:rsidP="0013259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1728" w:hanging="648"/>
      </w:pPr>
      <w:r>
        <w:t xml:space="preserve">O sistema exibe o relatório com a listagem/quantitativa de servidores </w:t>
      </w:r>
      <w:r w:rsidRPr="00EE7EDF">
        <w:rPr>
          <w:highlight w:val="yellow"/>
        </w:rPr>
        <w:t>de cada</w:t>
      </w:r>
      <w:r>
        <w:t xml:space="preserve"> órgão no período selecionado (mês/ano inicial e mês/ano final) e o gráfico de linha </w:t>
      </w:r>
      <w:r w:rsidRPr="00EE7EDF">
        <w:rPr>
          <w:highlight w:val="yellow"/>
        </w:rPr>
        <w:t>do órgão</w:t>
      </w:r>
      <w:r>
        <w:t xml:space="preserve"> selecionado com a evolução do indicador no período selecionado, ordenados pelo mês/ano.</w:t>
      </w:r>
    </w:p>
    <w:p w:rsidR="0013259D" w:rsidRPr="00CE67B1" w:rsidRDefault="0013259D" w:rsidP="0013259D">
      <w:pPr>
        <w:pStyle w:val="Ttulo2"/>
      </w:pPr>
      <w:bookmarkStart w:id="14" w:name="_Toc206930793"/>
      <w:bookmarkStart w:id="15" w:name="_Toc404589061"/>
      <w:r w:rsidRPr="00CE67B1">
        <w:t>Regras de Negócios</w:t>
      </w:r>
      <w:bookmarkEnd w:id="14"/>
      <w:bookmarkEnd w:id="15"/>
    </w:p>
    <w:p w:rsidR="0013259D" w:rsidRPr="00CE67B1" w:rsidRDefault="0013259D" w:rsidP="0013259D">
      <w:pPr>
        <w:pStyle w:val="Ttulo3"/>
        <w:keepNext w:val="0"/>
        <w:widowControl w:val="0"/>
        <w:spacing w:before="120" w:line="240" w:lineRule="auto"/>
      </w:pPr>
      <w:bookmarkStart w:id="16" w:name="_Toc404589062"/>
      <w:r w:rsidRPr="00CE67B1">
        <w:t>RN0</w:t>
      </w:r>
      <w:r>
        <w:t>1</w:t>
      </w:r>
      <w:r w:rsidRPr="00CE67B1">
        <w:t xml:space="preserve">: Verificar </w:t>
      </w:r>
      <w:r>
        <w:t>registro de parâmetro do indicador cadastrado para o mês/ano informado</w:t>
      </w:r>
      <w:bookmarkEnd w:id="16"/>
    </w:p>
    <w:p w:rsidR="0013259D" w:rsidRPr="00CE67B1" w:rsidRDefault="0013259D" w:rsidP="0013259D">
      <w:pPr>
        <w:ind w:left="1620"/>
        <w:rPr>
          <w:rFonts w:cs="Arial"/>
        </w:rPr>
      </w:pPr>
      <w:r>
        <w:rPr>
          <w:rFonts w:cs="Arial"/>
        </w:rPr>
        <w:t>V</w:t>
      </w:r>
      <w:r w:rsidRPr="00CE67B1">
        <w:rPr>
          <w:rFonts w:cs="Arial"/>
        </w:rPr>
        <w:t xml:space="preserve">erifica </w:t>
      </w:r>
      <w:r>
        <w:rPr>
          <w:rFonts w:cs="Arial"/>
        </w:rPr>
        <w:t>se existe parâmetro cadastrado para o indicador no mês/ano informado. Caso não exista parâmetro cadastrado para o indicador no mês/ano informado, exibir a mensagem:</w:t>
      </w:r>
    </w:p>
    <w:p w:rsidR="0013259D" w:rsidRDefault="0013259D" w:rsidP="0013259D">
      <w:pPr>
        <w:ind w:left="1620"/>
        <w:rPr>
          <w:rFonts w:cs="Arial"/>
        </w:rPr>
      </w:pPr>
      <w:r w:rsidRPr="00CE67B1">
        <w:rPr>
          <w:rFonts w:cs="Arial"/>
        </w:rPr>
        <w:t>MSG</w:t>
      </w:r>
      <w:r>
        <w:rPr>
          <w:rFonts w:cs="Arial"/>
        </w:rPr>
        <w:t>2891</w:t>
      </w:r>
      <w:r w:rsidRPr="00CE67B1">
        <w:rPr>
          <w:rFonts w:cs="Arial"/>
        </w:rPr>
        <w:t xml:space="preserve">: </w:t>
      </w:r>
      <w:r>
        <w:rPr>
          <w:rFonts w:cs="Arial"/>
        </w:rPr>
        <w:t>“</w:t>
      </w:r>
      <w:r w:rsidRPr="00EC7653">
        <w:rPr>
          <w:rFonts w:cs="Arial"/>
        </w:rPr>
        <w:t>'Não existe parâmetro vigente no mês/ano informado para o indicador selecionado.</w:t>
      </w:r>
      <w:r>
        <w:rPr>
          <w:rFonts w:cs="Arial"/>
        </w:rPr>
        <w:t>”.</w:t>
      </w:r>
    </w:p>
    <w:p w:rsidR="0013259D" w:rsidRDefault="0013259D" w:rsidP="0013259D">
      <w:pPr>
        <w:ind w:left="1620"/>
        <w:rPr>
          <w:rFonts w:cs="Arial"/>
        </w:rPr>
      </w:pPr>
    </w:p>
    <w:p w:rsidR="003C668D" w:rsidRDefault="003C668D" w:rsidP="003C668D">
      <w:pPr>
        <w:pStyle w:val="Ttulo1"/>
        <w:keepNext w:val="0"/>
        <w:widowControl w:val="0"/>
        <w:spacing w:before="0" w:line="240" w:lineRule="auto"/>
      </w:pPr>
      <w:bookmarkStart w:id="17" w:name="_Toc404589063"/>
      <w:r>
        <w:t>Anexos</w:t>
      </w:r>
      <w:bookmarkEnd w:id="17"/>
    </w:p>
    <w:p w:rsidR="003C668D" w:rsidRDefault="003C668D" w:rsidP="003C668D"/>
    <w:p w:rsidR="003C668D" w:rsidRPr="003C668D" w:rsidRDefault="003C668D" w:rsidP="003C668D">
      <w:r>
        <w:t>Não se aplica.</w:t>
      </w:r>
    </w:p>
    <w:p w:rsidR="0013259D" w:rsidRPr="00CE67B1" w:rsidRDefault="0013259D" w:rsidP="0013259D">
      <w:pPr>
        <w:widowControl w:val="0"/>
        <w:ind w:left="1080"/>
        <w:rPr>
          <w:rFonts w:cs="Arial"/>
          <w:sz w:val="2"/>
        </w:rPr>
      </w:pPr>
    </w:p>
    <w:p w:rsidR="003C668D" w:rsidRDefault="003C668D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13259D" w:rsidRPr="00CE67B1" w:rsidRDefault="0013259D" w:rsidP="0013259D">
      <w:pPr>
        <w:pStyle w:val="Ttulo1"/>
        <w:keepNext w:val="0"/>
        <w:widowControl w:val="0"/>
        <w:spacing w:before="0" w:line="240" w:lineRule="auto"/>
        <w:rPr>
          <w:rFonts w:eastAsia="Arial Unicode MS"/>
        </w:rPr>
      </w:pPr>
      <w:bookmarkStart w:id="18" w:name="_Toc404589064"/>
      <w:r w:rsidRPr="00CE67B1">
        <w:lastRenderedPageBreak/>
        <w:t>Revisões</w:t>
      </w:r>
      <w:bookmarkEnd w:id="18"/>
    </w:p>
    <w:p w:rsidR="0013259D" w:rsidRPr="00CE67B1" w:rsidRDefault="0013259D" w:rsidP="0013259D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13259D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259D" w:rsidRPr="0013259D" w:rsidRDefault="0013259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3259D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259D" w:rsidRPr="0013259D" w:rsidRDefault="0013259D" w:rsidP="00FF700E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3259D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259D" w:rsidRPr="0013259D" w:rsidRDefault="0013259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3259D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259D" w:rsidRPr="0013259D" w:rsidRDefault="0013259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13259D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259D" w:rsidRPr="0013259D" w:rsidRDefault="0013259D" w:rsidP="00FF700E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13259D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13259D" w:rsidRPr="00CE67B1" w:rsidTr="00FF700E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3C668D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 w:rsidRPr="00CE67B1"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 w:rsidRPr="00CE67B1">
              <w:rPr>
                <w:rFonts w:cs="Arial"/>
                <w:sz w:val="20"/>
                <w:szCs w:val="20"/>
              </w:rPr>
              <w:t>S/N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259D" w:rsidRPr="00CE67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3C668D" w:rsidRDefault="0013259D" w:rsidP="003C668D">
            <w:pPr>
              <w:widowControl w:val="0"/>
              <w:ind w:left="0"/>
              <w:rPr>
                <w:rFonts w:cs="Arial"/>
                <w:sz w:val="16"/>
              </w:rPr>
            </w:pPr>
            <w:r w:rsidRPr="003C668D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259D" w:rsidRPr="00CE67B1" w:rsidTr="00FF700E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3C668D" w:rsidRDefault="0013259D" w:rsidP="003C668D">
            <w:pPr>
              <w:widowControl w:val="0"/>
              <w:ind w:left="0"/>
              <w:rPr>
                <w:rFonts w:cs="Arial"/>
                <w:sz w:val="16"/>
              </w:rPr>
            </w:pPr>
            <w:r w:rsidRPr="003C668D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259D" w:rsidRPr="00CE67B1" w:rsidTr="00FF700E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3C668D" w:rsidRDefault="0013259D" w:rsidP="003C668D">
            <w:pPr>
              <w:widowControl w:val="0"/>
              <w:ind w:left="0"/>
              <w:rPr>
                <w:rFonts w:cs="Arial"/>
                <w:sz w:val="16"/>
              </w:rPr>
            </w:pPr>
            <w:r w:rsidRPr="003C668D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259D" w:rsidRPr="00CE67B1" w:rsidTr="00FF700E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3259D" w:rsidRPr="00CE67B1" w:rsidRDefault="0013259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3C668D" w:rsidRDefault="0013259D" w:rsidP="003C668D">
            <w:pPr>
              <w:widowControl w:val="0"/>
              <w:ind w:left="0"/>
              <w:rPr>
                <w:rFonts w:cs="Arial"/>
                <w:sz w:val="16"/>
              </w:rPr>
            </w:pPr>
            <w:r w:rsidRPr="003C668D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259D" w:rsidRPr="00CE67B1" w:rsidTr="00FF700E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3C668D" w:rsidRDefault="0013259D" w:rsidP="003C668D">
            <w:pPr>
              <w:widowControl w:val="0"/>
              <w:ind w:left="0"/>
              <w:rPr>
                <w:rFonts w:cs="Arial"/>
                <w:sz w:val="16"/>
              </w:rPr>
            </w:pPr>
            <w:r w:rsidRPr="003C668D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259D" w:rsidRPr="00CE67B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3259D" w:rsidRPr="00CE67B1" w:rsidRDefault="0013259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3C668D" w:rsidRDefault="0013259D" w:rsidP="003C668D">
            <w:pPr>
              <w:widowControl w:val="0"/>
              <w:ind w:left="0"/>
              <w:rPr>
                <w:rFonts w:cs="Arial"/>
                <w:sz w:val="16"/>
              </w:rPr>
            </w:pPr>
            <w:r w:rsidRPr="003C668D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259D" w:rsidRPr="00CE67B1" w:rsidTr="00FF700E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3259D" w:rsidRPr="00CE67B1" w:rsidRDefault="0013259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3C668D" w:rsidRDefault="0013259D" w:rsidP="003C668D">
            <w:pPr>
              <w:widowControl w:val="0"/>
              <w:ind w:left="0"/>
              <w:rPr>
                <w:rFonts w:cs="Arial"/>
                <w:sz w:val="16"/>
              </w:rPr>
            </w:pPr>
            <w:r w:rsidRPr="003C668D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259D" w:rsidRPr="00CE67B1" w:rsidTr="00FF700E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3259D" w:rsidRPr="00CE67B1" w:rsidRDefault="0013259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3C668D" w:rsidRDefault="0013259D" w:rsidP="003C668D">
            <w:pPr>
              <w:widowControl w:val="0"/>
              <w:ind w:left="0"/>
              <w:rPr>
                <w:rFonts w:cs="Arial"/>
                <w:sz w:val="16"/>
              </w:rPr>
            </w:pPr>
            <w:r w:rsidRPr="003C668D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259D" w:rsidRPr="00CE67B1" w:rsidTr="00FF700E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3259D" w:rsidRPr="00CE67B1" w:rsidRDefault="0013259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3C668D" w:rsidRDefault="0013259D" w:rsidP="003C668D">
            <w:pPr>
              <w:widowControl w:val="0"/>
              <w:ind w:left="0"/>
              <w:rPr>
                <w:rFonts w:cs="Arial"/>
                <w:sz w:val="16"/>
              </w:rPr>
            </w:pPr>
            <w:r w:rsidRPr="003C668D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259D" w:rsidRPr="00CE67B1" w:rsidTr="00FF700E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3259D" w:rsidRPr="00CE67B1" w:rsidRDefault="0013259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3C668D" w:rsidRDefault="0013259D" w:rsidP="003C668D">
            <w:pPr>
              <w:widowControl w:val="0"/>
              <w:ind w:left="0"/>
              <w:rPr>
                <w:rFonts w:cs="Arial"/>
                <w:sz w:val="16"/>
              </w:rPr>
            </w:pPr>
            <w:r w:rsidRPr="003C668D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259D" w:rsidRPr="00CE67B1" w:rsidTr="00FF700E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13259D" w:rsidRPr="00CE67B1" w:rsidRDefault="0013259D" w:rsidP="00FF700E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3C668D" w:rsidRDefault="0013259D" w:rsidP="003C668D">
            <w:pPr>
              <w:widowControl w:val="0"/>
              <w:ind w:left="0"/>
              <w:rPr>
                <w:rFonts w:cs="Arial"/>
                <w:sz w:val="16"/>
              </w:rPr>
            </w:pPr>
            <w:r w:rsidRPr="003C668D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259D" w:rsidRPr="00CE67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3C668D" w:rsidRDefault="0013259D" w:rsidP="003C668D">
            <w:pPr>
              <w:widowControl w:val="0"/>
              <w:ind w:left="0"/>
              <w:rPr>
                <w:rFonts w:cs="Arial"/>
                <w:sz w:val="16"/>
              </w:rPr>
            </w:pPr>
            <w:r w:rsidRPr="003C668D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259D" w:rsidRPr="00CE67B1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 w:rsidRPr="00CE67B1"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3C668D" w:rsidRDefault="0013259D" w:rsidP="003C668D">
            <w:pPr>
              <w:widowControl w:val="0"/>
              <w:ind w:left="0"/>
              <w:rPr>
                <w:rFonts w:cs="Arial"/>
                <w:sz w:val="16"/>
              </w:rPr>
            </w:pPr>
            <w:r w:rsidRPr="003C668D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13259D" w:rsidTr="00FF700E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259D" w:rsidRPr="00CE67B1" w:rsidRDefault="0013259D" w:rsidP="00FF700E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 w:rsidRPr="00CE67B1"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 w:rsidRPr="00CE67B1"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259D" w:rsidRDefault="0013259D" w:rsidP="003C668D">
            <w:pPr>
              <w:widowControl w:val="0"/>
              <w:ind w:left="0"/>
              <w:rPr>
                <w:rFonts w:cs="Arial"/>
                <w:sz w:val="16"/>
              </w:rPr>
            </w:pPr>
            <w:r w:rsidRPr="00CE67B1">
              <w:rPr>
                <w:rFonts w:cs="Arial"/>
                <w:sz w:val="16"/>
              </w:rPr>
              <w:t xml:space="preserve">Todos os itens do </w:t>
            </w:r>
            <w:proofErr w:type="spellStart"/>
            <w:r w:rsidRPr="00CE67B1">
              <w:rPr>
                <w:rFonts w:cs="Arial"/>
                <w:sz w:val="16"/>
              </w:rPr>
              <w:t>checklist</w:t>
            </w:r>
            <w:proofErr w:type="spellEnd"/>
            <w:r w:rsidRPr="00CE67B1"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259D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259D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13259D" w:rsidRDefault="0013259D" w:rsidP="00FF700E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13259D" w:rsidRDefault="0013259D" w:rsidP="0013259D">
      <w:pPr>
        <w:pStyle w:val="Recuodecorpodetexto"/>
      </w:pPr>
    </w:p>
    <w:p w:rsidR="0013259D" w:rsidRDefault="0013259D" w:rsidP="0013259D"/>
    <w:p w:rsidR="00F41655" w:rsidRPr="0013259D" w:rsidRDefault="00F41655" w:rsidP="0013259D"/>
    <w:sectPr w:rsidR="00F41655" w:rsidRPr="0013259D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3259D" w:rsidRDefault="0013259D" w:rsidP="002908D9">
      <w:r>
        <w:separator/>
      </w:r>
    </w:p>
  </w:endnote>
  <w:endnote w:type="continuationSeparator" w:id="0">
    <w:p w:rsidR="0013259D" w:rsidRDefault="0013259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0D03D0">
      <w:rPr>
        <w:rStyle w:val="Nmerodepgina"/>
        <w:noProof/>
        <w:szCs w:val="20"/>
      </w:rPr>
      <w:t>3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13259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Leandro Marcio Rodrigues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3C668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3C668D">
            <w:rPr>
              <w:sz w:val="20"/>
              <w:szCs w:val="20"/>
            </w:rPr>
            <w:t xml:space="preserve">Keila </w:t>
          </w:r>
          <w:proofErr w:type="spellStart"/>
          <w:r w:rsidRPr="003C668D">
            <w:rPr>
              <w:sz w:val="20"/>
              <w:szCs w:val="20"/>
            </w:rPr>
            <w:t>Joanês</w:t>
          </w:r>
          <w:proofErr w:type="spellEnd"/>
          <w:r w:rsidRPr="003C668D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3C668D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13259D">
            <w:rPr>
              <w:b/>
              <w:sz w:val="20"/>
              <w:szCs w:val="20"/>
            </w:rPr>
            <w:t>Planejamento</w:t>
          </w:r>
          <w:r w:rsidR="00010C94">
            <w:rPr>
              <w:b/>
              <w:sz w:val="20"/>
              <w:szCs w:val="20"/>
            </w:rPr>
            <w:t xml:space="preserve"> </w:t>
          </w:r>
          <w:r w:rsidR="000D03D0">
            <w:rPr>
              <w:b/>
              <w:sz w:val="20"/>
              <w:szCs w:val="20"/>
            </w:rPr>
            <w:t xml:space="preserve">– </w:t>
          </w:r>
          <w:proofErr w:type="spellStart"/>
          <w:r w:rsidR="000D03D0">
            <w:rPr>
              <w:b/>
              <w:sz w:val="20"/>
              <w:szCs w:val="20"/>
            </w:rPr>
            <w:t>Indicaror</w:t>
          </w:r>
          <w:proofErr w:type="spellEnd"/>
          <w:r w:rsidR="000D03D0">
            <w:rPr>
              <w:b/>
              <w:sz w:val="20"/>
              <w:szCs w:val="20"/>
            </w:rPr>
            <w:t xml:space="preserve"> -</w:t>
          </w:r>
          <w:proofErr w:type="gramStart"/>
          <w:r w:rsidR="000D03D0">
            <w:rPr>
              <w:b/>
              <w:sz w:val="20"/>
              <w:szCs w:val="20"/>
            </w:rPr>
            <w:t xml:space="preserve"> </w:t>
          </w:r>
          <w:r w:rsidR="00010C94">
            <w:rPr>
              <w:b/>
              <w:sz w:val="20"/>
              <w:szCs w:val="20"/>
            </w:rPr>
            <w:t xml:space="preserve">  </w:t>
          </w:r>
          <w:proofErr w:type="gramEnd"/>
          <w:r w:rsidR="003C668D">
            <w:rPr>
              <w:b/>
              <w:sz w:val="20"/>
              <w:szCs w:val="20"/>
            </w:rPr>
            <w:t>U</w:t>
          </w:r>
          <w:r w:rsidR="0013259D">
            <w:rPr>
              <w:b/>
              <w:sz w:val="20"/>
              <w:szCs w:val="20"/>
            </w:rPr>
            <w:t>CS0626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3C668D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3C668D">
            <w:rPr>
              <w:b/>
              <w:sz w:val="20"/>
              <w:szCs w:val="20"/>
            </w:rPr>
            <w:t>Força de Trabalho - Composição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3259D" w:rsidRDefault="0013259D" w:rsidP="002908D9">
      <w:r>
        <w:separator/>
      </w:r>
    </w:p>
  </w:footnote>
  <w:footnote w:type="continuationSeparator" w:id="0">
    <w:p w:rsidR="0013259D" w:rsidRDefault="0013259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9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6"/>
  </w:num>
  <w:num w:numId="5">
    <w:abstractNumId w:val="12"/>
  </w:num>
  <w:num w:numId="6">
    <w:abstractNumId w:val="15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259D"/>
    <w:rsid w:val="0000536A"/>
    <w:rsid w:val="00010C94"/>
    <w:rsid w:val="00011A7E"/>
    <w:rsid w:val="00080AA2"/>
    <w:rsid w:val="000A2BFB"/>
    <w:rsid w:val="000B4005"/>
    <w:rsid w:val="000D03D0"/>
    <w:rsid w:val="000F0299"/>
    <w:rsid w:val="00111169"/>
    <w:rsid w:val="0013259D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3C668D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9F0A40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3259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3259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3259D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3259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3259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3259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3259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3259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3259D"/>
    <w:pPr>
      <w:ind w:left="0"/>
    </w:pPr>
  </w:style>
  <w:style w:type="paragraph" w:styleId="ndicedeilustraes">
    <w:name w:val="table of figures"/>
    <w:basedOn w:val="Normal"/>
    <w:next w:val="Normal"/>
    <w:semiHidden/>
    <w:rsid w:val="0013259D"/>
  </w:style>
  <w:style w:type="paragraph" w:styleId="Sumrio2">
    <w:name w:val="toc 2"/>
    <w:basedOn w:val="Normal"/>
    <w:next w:val="Normal"/>
    <w:autoRedefine/>
    <w:uiPriority w:val="39"/>
    <w:rsid w:val="0013259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3259D"/>
    <w:pPr>
      <w:ind w:left="480"/>
    </w:pPr>
  </w:style>
  <w:style w:type="character" w:styleId="Hyperlink">
    <w:name w:val="Hyperlink"/>
    <w:basedOn w:val="Fontepargpadro"/>
    <w:uiPriority w:val="99"/>
    <w:rsid w:val="0013259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3259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3259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3259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3259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3259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3259D"/>
    <w:rPr>
      <w:sz w:val="16"/>
    </w:rPr>
  </w:style>
  <w:style w:type="character" w:styleId="Nmerodepgina">
    <w:name w:val="page number"/>
    <w:basedOn w:val="Fontepargpadro"/>
    <w:rsid w:val="0013259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3259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325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3259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3259D"/>
  </w:style>
  <w:style w:type="paragraph" w:styleId="Corpodetexto">
    <w:name w:val="Body Text"/>
    <w:basedOn w:val="Normal"/>
    <w:link w:val="CorpodetextoChar"/>
    <w:rsid w:val="0013259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3259D"/>
    <w:rPr>
      <w:rFonts w:eastAsia="Arial Unicode MS"/>
    </w:rPr>
  </w:style>
  <w:style w:type="paragraph" w:customStyle="1" w:styleId="tabletext">
    <w:name w:val="tabletext"/>
    <w:basedOn w:val="Normal"/>
    <w:rsid w:val="0013259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3259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3259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3259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3259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3259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3259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3259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3259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3259D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3259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13259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13259D"/>
    <w:pPr>
      <w:numPr>
        <w:ilvl w:val="1"/>
        <w:numId w:val="17"/>
      </w:numPr>
      <w:tabs>
        <w:tab w:val="clear" w:pos="792"/>
        <w:tab w:val="num" w:pos="993"/>
      </w:tabs>
      <w:spacing w:before="240" w:after="240"/>
      <w:ind w:left="993" w:hanging="633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13259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13259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13259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13259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13259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13259D"/>
    <w:pPr>
      <w:ind w:left="0"/>
    </w:pPr>
  </w:style>
  <w:style w:type="paragraph" w:styleId="ndicedeilustraes">
    <w:name w:val="table of figures"/>
    <w:basedOn w:val="Normal"/>
    <w:next w:val="Normal"/>
    <w:semiHidden/>
    <w:rsid w:val="0013259D"/>
  </w:style>
  <w:style w:type="paragraph" w:styleId="Sumrio2">
    <w:name w:val="toc 2"/>
    <w:basedOn w:val="Normal"/>
    <w:next w:val="Normal"/>
    <w:autoRedefine/>
    <w:uiPriority w:val="39"/>
    <w:rsid w:val="0013259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13259D"/>
    <w:pPr>
      <w:ind w:left="480"/>
    </w:pPr>
  </w:style>
  <w:style w:type="character" w:styleId="Hyperlink">
    <w:name w:val="Hyperlink"/>
    <w:basedOn w:val="Fontepargpadro"/>
    <w:uiPriority w:val="99"/>
    <w:rsid w:val="0013259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13259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13259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13259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13259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13259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13259D"/>
    <w:rPr>
      <w:sz w:val="16"/>
    </w:rPr>
  </w:style>
  <w:style w:type="character" w:styleId="Nmerodepgina">
    <w:name w:val="page number"/>
    <w:basedOn w:val="Fontepargpadro"/>
    <w:rsid w:val="0013259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13259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1325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13259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13259D"/>
  </w:style>
  <w:style w:type="paragraph" w:styleId="Corpodetexto">
    <w:name w:val="Body Text"/>
    <w:basedOn w:val="Normal"/>
    <w:link w:val="CorpodetextoChar"/>
    <w:rsid w:val="0013259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13259D"/>
    <w:rPr>
      <w:rFonts w:eastAsia="Arial Unicode MS"/>
    </w:rPr>
  </w:style>
  <w:style w:type="paragraph" w:customStyle="1" w:styleId="tabletext">
    <w:name w:val="tabletext"/>
    <w:basedOn w:val="Normal"/>
    <w:rsid w:val="0013259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13259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13259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13259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13259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13259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13259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13259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13259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13259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C9DCF9-1E95-4708-BCA2-A583BE34A6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9</Pages>
  <Words>953</Words>
  <Characters>6102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7041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4</cp:revision>
  <cp:lastPrinted>2014-11-09T03:35:00Z</cp:lastPrinted>
  <dcterms:created xsi:type="dcterms:W3CDTF">2014-11-09T03:35:00Z</dcterms:created>
  <dcterms:modified xsi:type="dcterms:W3CDTF">2014-11-24T12:48:00Z</dcterms:modified>
</cp:coreProperties>
</file>