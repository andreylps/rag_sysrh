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F15" w:rsidRDefault="00437F15" w:rsidP="00437F1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7F15" w:rsidRDefault="00437F15" w:rsidP="00437F15">
      <w:pPr>
        <w:widowControl w:val="0"/>
        <w:rPr>
          <w:rFonts w:cs="Arial"/>
          <w:sz w:val="20"/>
          <w:u w:val="single"/>
        </w:rPr>
      </w:pPr>
    </w:p>
    <w:p w:rsidR="00437F15" w:rsidRDefault="00437F15" w:rsidP="00437F1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  <w:sz w:val="20"/>
        </w:rPr>
      </w:pPr>
    </w:p>
    <w:p w:rsidR="00437F15" w:rsidRDefault="00437F15" w:rsidP="00437F15">
      <w:pPr>
        <w:widowControl w:val="0"/>
        <w:rPr>
          <w:rFonts w:cs="Arial"/>
        </w:rPr>
      </w:pPr>
    </w:p>
    <w:p w:rsidR="00437F15" w:rsidRDefault="00437F15" w:rsidP="00437F15">
      <w:pPr>
        <w:pStyle w:val="Capa"/>
        <w:rPr>
          <w:color w:val="FF9900"/>
        </w:rPr>
      </w:pPr>
      <w:r>
        <w:t>SINDRAPE</w:t>
      </w:r>
    </w:p>
    <w:p w:rsidR="00437F15" w:rsidRDefault="00437F15" w:rsidP="00437F1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37F15" w:rsidRPr="00437F15" w:rsidRDefault="00437F15" w:rsidP="00437F15">
      <w:pPr>
        <w:widowControl w:val="0"/>
        <w:rPr>
          <w:color w:val="000080"/>
        </w:rPr>
      </w:pPr>
    </w:p>
    <w:p w:rsidR="00437F15" w:rsidRPr="00437F15" w:rsidRDefault="00437F15" w:rsidP="00437F15">
      <w:pPr>
        <w:widowControl w:val="0"/>
        <w:jc w:val="right"/>
        <w:rPr>
          <w:rFonts w:cs="Arial"/>
          <w:b/>
          <w:bCs/>
          <w:color w:val="000080"/>
        </w:rPr>
      </w:pPr>
    </w:p>
    <w:p w:rsidR="00437F15" w:rsidRDefault="00437F15" w:rsidP="00437F15">
      <w:pPr>
        <w:pStyle w:val="Capa"/>
      </w:pPr>
      <w:r>
        <w:t>UCS0640 – Saúde do Servidor - Tempo Médio de Afastamentos por LTS</w:t>
      </w:r>
    </w:p>
    <w:p w:rsidR="00437F15" w:rsidRDefault="00437F15" w:rsidP="00437F15">
      <w:pPr>
        <w:widowControl w:val="0"/>
        <w:rPr>
          <w:rFonts w:cs="Arial"/>
        </w:rPr>
      </w:pPr>
    </w:p>
    <w:p w:rsidR="00437F15" w:rsidRDefault="00437F15" w:rsidP="00437F15">
      <w:pPr>
        <w:widowControl w:val="0"/>
      </w:pPr>
    </w:p>
    <w:p w:rsidR="00437F15" w:rsidRDefault="00437F15" w:rsidP="00437F1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37F15" w:rsidRPr="00437F15" w:rsidRDefault="00437F15" w:rsidP="00437F15">
      <w:pPr>
        <w:pStyle w:val="Corpodetexto3"/>
        <w:widowControl w:val="0"/>
        <w:spacing w:after="0"/>
        <w:rPr>
          <w:rFonts w:cs="Arial"/>
        </w:rPr>
      </w:pPr>
      <w:r w:rsidRPr="00437F15">
        <w:rPr>
          <w:rFonts w:cs="Arial"/>
        </w:rPr>
        <w:lastRenderedPageBreak/>
        <w:t>Histórico de Revisões</w:t>
      </w:r>
    </w:p>
    <w:p w:rsidR="00437F15" w:rsidRDefault="00437F15" w:rsidP="00437F1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37F15" w:rsidTr="00437F1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37F15" w:rsidTr="00437F1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437F15" w:rsidTr="00437F1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Default="00437F15" w:rsidP="00437F1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37F15" w:rsidRDefault="00437F15" w:rsidP="00437F1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37F15" w:rsidRPr="00437F15" w:rsidRDefault="00437F15" w:rsidP="00437F15">
      <w:pPr>
        <w:pStyle w:val="Corpodetexto3"/>
        <w:widowControl w:val="0"/>
        <w:spacing w:after="0"/>
        <w:jc w:val="left"/>
        <w:rPr>
          <w:rFonts w:cs="Arial"/>
        </w:rPr>
      </w:pPr>
      <w:r w:rsidRPr="00437F15">
        <w:rPr>
          <w:rFonts w:cs="Arial"/>
        </w:rPr>
        <w:lastRenderedPageBreak/>
        <w:t>Índice</w:t>
      </w:r>
    </w:p>
    <w:p w:rsidR="0089273C" w:rsidRDefault="00437F1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1600" w:history="1">
        <w:r w:rsidR="0089273C" w:rsidRPr="00937CBE">
          <w:rPr>
            <w:rStyle w:val="Hyperlink"/>
            <w:noProof/>
          </w:rPr>
          <w:t>1.</w:t>
        </w:r>
        <w:r w:rsidR="0089273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9273C" w:rsidRPr="00937CBE">
          <w:rPr>
            <w:rStyle w:val="Hyperlink"/>
            <w:noProof/>
          </w:rPr>
          <w:t>Pacote/Caso de Uso</w:t>
        </w:r>
        <w:r w:rsidR="0089273C">
          <w:rPr>
            <w:noProof/>
            <w:webHidden/>
          </w:rPr>
          <w:tab/>
        </w:r>
        <w:r w:rsidR="0089273C">
          <w:rPr>
            <w:noProof/>
            <w:webHidden/>
          </w:rPr>
          <w:fldChar w:fldCharType="begin"/>
        </w:r>
        <w:r w:rsidR="0089273C">
          <w:rPr>
            <w:noProof/>
            <w:webHidden/>
          </w:rPr>
          <w:instrText xml:space="preserve"> PAGEREF _Toc404591600 \h </w:instrText>
        </w:r>
        <w:r w:rsidR="0089273C">
          <w:rPr>
            <w:noProof/>
            <w:webHidden/>
          </w:rPr>
        </w:r>
        <w:r w:rsidR="0089273C">
          <w:rPr>
            <w:noProof/>
            <w:webHidden/>
          </w:rPr>
          <w:fldChar w:fldCharType="separate"/>
        </w:r>
        <w:r w:rsidR="0089273C">
          <w:rPr>
            <w:noProof/>
            <w:webHidden/>
          </w:rPr>
          <w:t>4</w:t>
        </w:r>
        <w:r w:rsidR="0089273C"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1" w:history="1">
        <w:r w:rsidRPr="00937CBE">
          <w:rPr>
            <w:rStyle w:val="Hyperlink"/>
            <w:noProof/>
          </w:rPr>
          <w:t>Saúde do Servidor - Tempo Médio de Afastamentos por 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2" w:history="1">
        <w:r w:rsidRPr="00937CB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3" w:history="1">
        <w:r w:rsidRPr="00937CB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4" w:history="1">
        <w:r w:rsidRPr="00937CB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5" w:history="1">
        <w:r w:rsidRPr="00937CB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6" w:history="1">
        <w:r w:rsidRPr="00937CB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7" w:history="1">
        <w:r w:rsidRPr="00937CB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8" w:history="1">
        <w:r w:rsidRPr="00937CB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Listar Saúde do Servidor - Tempo Médio de Afastamentos por 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09" w:history="1">
        <w:r w:rsidRPr="00937CB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10" w:history="1">
        <w:r w:rsidRPr="00937CB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Imprimir Saúde do Servidor - Tempo Médio de Afastamentos por 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11" w:history="1">
        <w:r w:rsidRPr="00937CB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12" w:history="1">
        <w:r w:rsidRPr="00937CB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13" w:history="1">
        <w:r w:rsidRPr="00937CB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9273C" w:rsidRDefault="0089273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614" w:history="1">
        <w:r w:rsidRPr="00937CB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37CB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37F15" w:rsidRDefault="00437F15" w:rsidP="00437F15">
      <w:pPr>
        <w:pStyle w:val="Sumrio1"/>
      </w:pPr>
      <w:r>
        <w:fldChar w:fldCharType="end"/>
      </w:r>
    </w:p>
    <w:p w:rsidR="00437F15" w:rsidRDefault="00437F15" w:rsidP="00437F15">
      <w:pPr>
        <w:widowControl w:val="0"/>
        <w:rPr>
          <w:rFonts w:cs="Arial"/>
          <w:b/>
          <w:bCs/>
          <w:color w:val="000000"/>
        </w:rPr>
      </w:pPr>
    </w:p>
    <w:p w:rsidR="00437F15" w:rsidRDefault="00437F15" w:rsidP="00437F15">
      <w:pPr>
        <w:pStyle w:val="Heading"/>
        <w:rPr>
          <w:rFonts w:cs="Arial"/>
          <w:szCs w:val="24"/>
          <w:lang w:val="pt-BR"/>
        </w:rPr>
      </w:pPr>
    </w:p>
    <w:p w:rsidR="00437F15" w:rsidRDefault="00437F15" w:rsidP="00437F15">
      <w:pPr>
        <w:pStyle w:val="Heading"/>
      </w:pPr>
    </w:p>
    <w:p w:rsidR="00437F15" w:rsidRDefault="00437F15" w:rsidP="00437F15">
      <w:pPr>
        <w:pStyle w:val="Heading"/>
        <w:jc w:val="center"/>
      </w:pPr>
    </w:p>
    <w:p w:rsidR="00437F15" w:rsidRDefault="00437F15" w:rsidP="00437F15">
      <w:pPr>
        <w:pStyle w:val="Heading"/>
        <w:rPr>
          <w:rFonts w:cs="Arial"/>
          <w:szCs w:val="24"/>
          <w:lang w:val="pt-BR"/>
        </w:rPr>
      </w:pPr>
      <w:r>
        <w:br w:type="page"/>
      </w:r>
      <w:bookmarkStart w:id="0" w:name="_GoBack"/>
      <w:bookmarkEnd w:id="0"/>
    </w:p>
    <w:p w:rsidR="00437F15" w:rsidRDefault="00437F15" w:rsidP="00437F15">
      <w:pPr>
        <w:pStyle w:val="Ttulo1"/>
        <w:keepNext w:val="0"/>
        <w:widowControl w:val="0"/>
        <w:spacing w:before="0" w:line="240" w:lineRule="auto"/>
      </w:pPr>
      <w:bookmarkStart w:id="1" w:name="_Toc404591600"/>
      <w:r>
        <w:lastRenderedPageBreak/>
        <w:t>Pacote/Caso de Uso</w:t>
      </w:r>
      <w:bookmarkEnd w:id="1"/>
    </w:p>
    <w:p w:rsidR="00437F15" w:rsidRDefault="00437F15" w:rsidP="00437F15"/>
    <w:p w:rsidR="00437F15" w:rsidRDefault="00437F15" w:rsidP="0089273C">
      <w:pPr>
        <w:pStyle w:val="Subttulo"/>
      </w:pPr>
      <w:bookmarkStart w:id="2" w:name="_Toc404591601"/>
      <w:r>
        <w:t>Saúde do Servidor - Tempo Médio de Afastamentos por LTS</w:t>
      </w:r>
      <w:bookmarkEnd w:id="2"/>
    </w:p>
    <w:p w:rsidR="00437F15" w:rsidRDefault="00437F15" w:rsidP="00437F15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437F15" w:rsidRDefault="00437F15" w:rsidP="00437F15">
      <w:pPr>
        <w:pStyle w:val="Ttulo2"/>
      </w:pPr>
      <w:bookmarkStart w:id="3" w:name="_Toc404591602"/>
      <w:r>
        <w:t>Descrição</w:t>
      </w:r>
      <w:bookmarkEnd w:id="3"/>
    </w:p>
    <w:p w:rsidR="00437F15" w:rsidRDefault="00437F15" w:rsidP="00437F15">
      <w:pPr>
        <w:pStyle w:val="Recuodecorpodetexto2"/>
        <w:widowControl w:val="0"/>
        <w:ind w:left="1620" w:firstLine="0"/>
        <w:rPr>
          <w:sz w:val="24"/>
        </w:rPr>
      </w:pPr>
    </w:p>
    <w:p w:rsidR="00437F15" w:rsidRDefault="00437F15" w:rsidP="00437F1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monitoramento de indicador Saúde do Servidor - Tempo Médio de Afastamentos por LTS. </w:t>
      </w:r>
    </w:p>
    <w:p w:rsidR="00437F15" w:rsidRDefault="00437F15" w:rsidP="00437F15">
      <w:pPr>
        <w:pStyle w:val="Recuodecorpodetexto2"/>
        <w:widowControl w:val="0"/>
        <w:ind w:left="1620" w:firstLine="0"/>
        <w:rPr>
          <w:sz w:val="24"/>
        </w:rPr>
      </w:pPr>
    </w:p>
    <w:p w:rsidR="00437F15" w:rsidRDefault="00437F15" w:rsidP="00437F15">
      <w:pPr>
        <w:pStyle w:val="Ttulo2"/>
      </w:pPr>
      <w:bookmarkStart w:id="4" w:name="_Toc404591603"/>
      <w:r>
        <w:t>Requisitos atendidos</w:t>
      </w:r>
      <w:bookmarkEnd w:id="4"/>
    </w:p>
    <w:p w:rsidR="00437F15" w:rsidRDefault="00437F15" w:rsidP="00437F15">
      <w:pPr>
        <w:pStyle w:val="Recuodecorpodetexto"/>
        <w:ind w:left="1260"/>
      </w:pPr>
      <w:r>
        <w:t>R – Saúde do Servidor - Tempo Médio de Afastamentos por LTS</w:t>
      </w:r>
    </w:p>
    <w:p w:rsidR="00437F15" w:rsidRDefault="00437F15" w:rsidP="00437F15"/>
    <w:p w:rsidR="00437F15" w:rsidRDefault="00437F15" w:rsidP="00437F15">
      <w:pPr>
        <w:pStyle w:val="Ttulo1"/>
        <w:keepNext w:val="0"/>
        <w:widowControl w:val="0"/>
        <w:spacing w:before="0" w:line="240" w:lineRule="auto"/>
      </w:pPr>
      <w:bookmarkStart w:id="5" w:name="_Toc404591604"/>
      <w:r>
        <w:t>Conceito</w:t>
      </w:r>
      <w:bookmarkEnd w:id="5"/>
      <w:r>
        <w:tab/>
      </w:r>
    </w:p>
    <w:p w:rsidR="00437F15" w:rsidRDefault="00437F15" w:rsidP="00437F15"/>
    <w:p w:rsidR="00437F15" w:rsidRDefault="00437F15" w:rsidP="00437F15">
      <w:pPr>
        <w:pStyle w:val="Ttulo2"/>
      </w:pPr>
      <w:bookmarkStart w:id="6" w:name="_Toc404591605"/>
      <w:r>
        <w:t>Conceitos principais</w:t>
      </w:r>
      <w:bookmarkEnd w:id="6"/>
    </w:p>
    <w:p w:rsidR="00437F15" w:rsidRDefault="00437F15" w:rsidP="00437F15">
      <w:pPr>
        <w:pStyle w:val="Recuodecorpodetexto"/>
        <w:ind w:left="0" w:firstLine="709"/>
      </w:pPr>
      <w:r>
        <w:t>Indicador Saúde do Servidor - Tempo Médio de Afastamentos por LTS</w:t>
      </w:r>
    </w:p>
    <w:p w:rsidR="00437F15" w:rsidRDefault="00437F15" w:rsidP="00437F15">
      <w:pPr>
        <w:rPr>
          <w:rFonts w:eastAsia="Arial Unicode MS"/>
        </w:rPr>
      </w:pPr>
    </w:p>
    <w:p w:rsidR="00437F15" w:rsidRDefault="00437F15" w:rsidP="00437F15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91606"/>
      <w:r>
        <w:lastRenderedPageBreak/>
        <w:t>Diagrama</w:t>
      </w:r>
      <w:bookmarkEnd w:id="7"/>
    </w:p>
    <w:p w:rsidR="00437F15" w:rsidRDefault="00437F15" w:rsidP="00437F1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37F15" w:rsidRDefault="00437F15" w:rsidP="00437F15">
      <w:pPr>
        <w:widowControl w:val="0"/>
        <w:ind w:left="0"/>
        <w:jc w:val="center"/>
        <w:rPr>
          <w:rFonts w:cs="Arial"/>
        </w:rPr>
      </w:pPr>
      <w:r>
        <w:rPr>
          <w:rFonts w:cs="Arial"/>
        </w:rPr>
        <w:t xml:space="preserve">  </w:t>
      </w:r>
      <w:r w:rsidR="0089273C"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410075" cy="3714750"/>
                <wp:effectExtent l="28575" t="28575" r="0" b="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342765" cy="3647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19885" y="393700"/>
                            <a:ext cx="2508885" cy="303974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41859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920" y="166624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172212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920" y="1722120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1913890"/>
                            <a:ext cx="13462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920" y="191389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2138680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070100" y="754380"/>
                            <a:ext cx="1653540" cy="110299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36445" y="720725"/>
                            <a:ext cx="1653540" cy="110299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37410" y="1047115"/>
                            <a:ext cx="1080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03755" y="1193165"/>
                            <a:ext cx="1467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Tempo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Médio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49805" y="1339850"/>
                            <a:ext cx="1219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036445" y="2071370"/>
                            <a:ext cx="1720850" cy="114808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002790" y="2037715"/>
                            <a:ext cx="1720850" cy="114808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58670" y="2386330"/>
                            <a:ext cx="12261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03755" y="2533015"/>
                            <a:ext cx="1467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Tempo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Médio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249805" y="2679065"/>
                            <a:ext cx="1219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9273C" w:rsidRDefault="0089273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Afastamentos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LTS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V="1">
                            <a:off x="854710" y="1463675"/>
                            <a:ext cx="1181735" cy="29210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854710" y="1891030"/>
                            <a:ext cx="1148080" cy="40513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347.25pt;height:292.5pt;mso-position-horizontal-relative:char;mso-position-vertical-relative:line" coordsize="44100,3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100;height:37147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3428;height:36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9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6198;top:3937;width:25089;height:30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4185;width:2477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9,16662" to="6299,19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17221" to="6299,17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9,17221" to="8102,17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19138" to="6299,2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9,19138" to="7759,213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21386;width:5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0701;top:7543;width:16535;height:11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0364;top:7207;width:16535;height:110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1374;top:10471;width:1080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1037;top:11931;width:1467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Tempo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Médio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2498;top:13398;width:1219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Afastamentos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LTS</w:t>
                        </w:r>
                      </w:p>
                    </w:txbxContent>
                  </v:textbox>
                </v:rect>
                <v:oval id="Oval 22" o:spid="_x0000_s1045" style="position:absolute;left:20364;top:20713;width:17208;height:1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3" o:spid="_x0000_s1046" style="position:absolute;left:20027;top:20377;width:17209;height:11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4" o:spid="_x0000_s1047" style="position:absolute;left:20586;top:23863;width:12262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1037;top:25330;width:1467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Tempo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Médio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22498;top:26790;width:1219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89273C" w:rsidRDefault="0089273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Afastamentos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LTS</w:t>
                        </w:r>
                      </w:p>
                    </w:txbxContent>
                  </v:textbox>
                </v:rect>
                <v:line id="Line 27" o:spid="_x0000_s1050" style="position:absolute;flip:y;visibility:visible;mso-wrap-style:square" from="8547,14636" to="20364,17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3NnsQAAADbAAAADwAAAGRycy9kb3ducmV2LnhtbESPT2sCMRTE74V+h/AKXkSz/qm0q1FE&#10;ULzWCnp8bp7J4uZl2URd++mbQsHjMDO/YWaL1lXiRk0oPSsY9DMQxIXXJRsF++917wNEiMgaK8+k&#10;4EEBFvPXlxnm2t/5i267aESCcMhRgY2xzqUMhSWHoe9r4uSdfeMwJtkYqRu8J7ir5DDLJtJhyWnB&#10;Yk0rS8Vld3UKjpsf0y3HXb5Mxu8Pc7CnUbU9KdV5a5dTEJHa+Az/t7dawfAT/r6kHy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c2exAAAANsAAAAPAAAAAAAAAAAA&#10;AAAAAKECAABkcnMvZG93bnJldi54bWxQSwUGAAAAAAQABAD5AAAAkgMAAAAA&#10;" strokeweight=".0005mm"/>
                <v:line id="Line 28" o:spid="_x0000_s1051" style="position:absolute;visibility:visible;mso-wrap-style:square" from="8547,18910" to="20027,22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ryb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/r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awryb8AAADbAAAADwAAAAAAAAAAAAAAAACh&#10;AgAAZHJzL2Rvd25yZXYueG1sUEsFBgAAAAAEAAQA+QAAAI0DAAAAAA==&#10;" strokeweight=".0005mm"/>
                <w10:anchorlock/>
              </v:group>
            </w:pict>
          </mc:Fallback>
        </mc:AlternateContent>
      </w:r>
      <w:r>
        <w:rPr>
          <w:rFonts w:cs="Arial"/>
        </w:rPr>
        <w:t xml:space="preserve"> </w:t>
      </w:r>
    </w:p>
    <w:p w:rsidR="00437F15" w:rsidRDefault="00437F15" w:rsidP="00437F15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91607"/>
      <w:r>
        <w:lastRenderedPageBreak/>
        <w:t>Casos de Uso</w:t>
      </w:r>
      <w:bookmarkEnd w:id="8"/>
    </w:p>
    <w:p w:rsidR="00437F15" w:rsidRDefault="00437F15" w:rsidP="00437F15">
      <w:pPr>
        <w:pStyle w:val="Ttulo2"/>
      </w:pPr>
      <w:r>
        <w:rPr>
          <w:vanish/>
        </w:rPr>
        <w:t xml:space="preserve">UCS17 </w:t>
      </w:r>
      <w:bookmarkStart w:id="9" w:name="_Toc404591608"/>
      <w:r>
        <w:t>Listar Saúde do Servidor - Tempo Médio de Afastamentos por LTS</w:t>
      </w:r>
      <w:bookmarkEnd w:id="9"/>
    </w:p>
    <w:p w:rsidR="00437F15" w:rsidRDefault="00437F15" w:rsidP="00437F15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1609"/>
      <w:r>
        <w:t>Fluxo Básico</w:t>
      </w:r>
      <w:bookmarkEnd w:id="10"/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saúde do servidor, Tempo Médio de Afastamentos por LTS.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437F15" w:rsidRDefault="00437F15" w:rsidP="00437F15">
      <w:pPr>
        <w:pStyle w:val="Ttulo4"/>
        <w:numPr>
          <w:ilvl w:val="0"/>
          <w:numId w:val="0"/>
        </w:numPr>
        <w:ind w:left="2160"/>
      </w:pPr>
    </w:p>
    <w:p w:rsidR="00437F15" w:rsidRDefault="00437F15" w:rsidP="00437F15">
      <w:pPr>
        <w:pStyle w:val="Ttulo2"/>
      </w:pPr>
      <w:bookmarkStart w:id="11" w:name="_Toc404591610"/>
      <w:r>
        <w:t>Imprimir Saúde do Servidor - Tempo Médio de Afastamentos por LTS</w:t>
      </w:r>
      <w:bookmarkEnd w:id="11"/>
    </w:p>
    <w:p w:rsidR="00437F15" w:rsidRDefault="00437F15" w:rsidP="00437F15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2" w:name="_Toc404591611"/>
      <w:r>
        <w:t>Fluxo Básico</w:t>
      </w:r>
      <w:bookmarkEnd w:id="12"/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Saúde do Servidor - Tempo Médio de Afastamentos por LTS”.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437F15" w:rsidRDefault="00437F15" w:rsidP="00437F1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de servidores em LTS no órgão no período selecionado e o gráfico de linha do órgão com a evolução do indicador no período selecionado, ordenados pelo mês/ano.</w:t>
      </w:r>
    </w:p>
    <w:p w:rsidR="00437F15" w:rsidRDefault="00437F15" w:rsidP="0089273C">
      <w:pPr>
        <w:pStyle w:val="Ttulo2"/>
        <w:numPr>
          <w:ilvl w:val="0"/>
          <w:numId w:val="0"/>
        </w:numPr>
        <w:ind w:left="792"/>
      </w:pPr>
      <w:bookmarkStart w:id="13" w:name="_Toc206930793"/>
    </w:p>
    <w:p w:rsidR="00437F15" w:rsidRDefault="00437F15" w:rsidP="00437F15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591612"/>
      <w:r>
        <w:lastRenderedPageBreak/>
        <w:t>Regras de Negócios</w:t>
      </w:r>
      <w:bookmarkEnd w:id="13"/>
      <w:bookmarkEnd w:id="14"/>
    </w:p>
    <w:p w:rsidR="00437F15" w:rsidRDefault="00437F15" w:rsidP="00437F15"/>
    <w:p w:rsidR="00437F15" w:rsidRDefault="00437F15" w:rsidP="00437F15">
      <w:pPr>
        <w:pStyle w:val="Ttulo2"/>
      </w:pPr>
      <w:bookmarkStart w:id="15" w:name="_Toc404591613"/>
      <w:r>
        <w:t>RN01: Verificar registro de parâmetro do indicador cadastrado para o mês/ano informado</w:t>
      </w:r>
      <w:bookmarkEnd w:id="15"/>
    </w:p>
    <w:p w:rsidR="00437F15" w:rsidRDefault="00437F15" w:rsidP="00437F15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ind w:left="1620"/>
        <w:rPr>
          <w:rFonts w:cs="Arial"/>
        </w:rPr>
      </w:pPr>
    </w:p>
    <w:p w:rsidR="00437F15" w:rsidRDefault="00437F15" w:rsidP="00437F15">
      <w:pPr>
        <w:widowControl w:val="0"/>
        <w:ind w:left="1080"/>
        <w:rPr>
          <w:rFonts w:cs="Arial"/>
          <w:sz w:val="2"/>
        </w:rPr>
      </w:pPr>
    </w:p>
    <w:p w:rsidR="00437F15" w:rsidRDefault="00437F15" w:rsidP="00437F15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6" w:name="_Toc404591614"/>
      <w:r>
        <w:lastRenderedPageBreak/>
        <w:t>Revisões</w:t>
      </w:r>
      <w:bookmarkEnd w:id="16"/>
    </w:p>
    <w:p w:rsidR="00437F15" w:rsidRDefault="00437F15" w:rsidP="00437F1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37F1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437F15" w:rsidRDefault="00437F1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7F1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437F15" w:rsidRDefault="00437F1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7F1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437F15" w:rsidRDefault="00437F1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7F1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437F15" w:rsidRDefault="00437F1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37F1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437F15" w:rsidRDefault="00437F1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37F1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37F1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Default="00437F1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Default="00437F15" w:rsidP="0089273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Default="00437F1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Default="00437F1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Default="00437F1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37F15" w:rsidRPr="008927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 w:rsidRPr="0089273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437F15" w:rsidRPr="0089273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89273C">
              <w:rPr>
                <w:rFonts w:cs="Arial"/>
                <w:sz w:val="16"/>
              </w:rPr>
              <w:t>Checklist</w:t>
            </w:r>
            <w:proofErr w:type="spellEnd"/>
            <w:r w:rsidRPr="0089273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37F15" w:rsidRPr="0089273C" w:rsidRDefault="00437F15" w:rsidP="0089273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437F15" w:rsidRPr="0089273C" w:rsidRDefault="00437F15" w:rsidP="0089273C">
      <w:pPr>
        <w:widowControl w:val="0"/>
        <w:ind w:left="0"/>
        <w:rPr>
          <w:rFonts w:cs="Arial"/>
          <w:sz w:val="16"/>
        </w:rPr>
      </w:pPr>
    </w:p>
    <w:p w:rsidR="00437F15" w:rsidRPr="0089273C" w:rsidRDefault="00437F15" w:rsidP="0089273C">
      <w:pPr>
        <w:widowControl w:val="0"/>
        <w:ind w:left="0"/>
        <w:rPr>
          <w:rFonts w:cs="Arial"/>
          <w:sz w:val="16"/>
        </w:rPr>
      </w:pPr>
    </w:p>
    <w:p w:rsidR="00F41655" w:rsidRPr="00437F15" w:rsidRDefault="00F41655" w:rsidP="00437F15"/>
    <w:sectPr w:rsidR="00F41655" w:rsidRPr="00437F1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F15" w:rsidRDefault="00437F15" w:rsidP="002908D9">
      <w:r>
        <w:separator/>
      </w:r>
    </w:p>
  </w:endnote>
  <w:endnote w:type="continuationSeparator" w:id="0">
    <w:p w:rsidR="00437F15" w:rsidRDefault="00437F1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9273C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37F1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9273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9273C">
            <w:rPr>
              <w:sz w:val="20"/>
              <w:szCs w:val="20"/>
            </w:rPr>
            <w:t xml:space="preserve">Keila </w:t>
          </w:r>
          <w:proofErr w:type="spellStart"/>
          <w:r w:rsidRPr="0089273C">
            <w:rPr>
              <w:sz w:val="20"/>
              <w:szCs w:val="20"/>
            </w:rPr>
            <w:t>Joanês</w:t>
          </w:r>
          <w:proofErr w:type="spellEnd"/>
          <w:r w:rsidRPr="0089273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9273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37F15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9273C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37F15">
            <w:rPr>
              <w:b/>
              <w:sz w:val="20"/>
              <w:szCs w:val="20"/>
            </w:rPr>
            <w:t>UCS0640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9273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9273C">
            <w:rPr>
              <w:b/>
              <w:sz w:val="20"/>
              <w:szCs w:val="20"/>
            </w:rPr>
            <w:t>Saúde do Servidor – Tempo Médio de Afastamento por LTS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F15" w:rsidRDefault="00437F15" w:rsidP="002908D9">
      <w:r>
        <w:separator/>
      </w:r>
    </w:p>
  </w:footnote>
  <w:footnote w:type="continuationSeparator" w:id="0">
    <w:p w:rsidR="00437F15" w:rsidRDefault="00437F1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F1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37F15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6662B"/>
    <w:rsid w:val="008806C7"/>
    <w:rsid w:val="0089273C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37F1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37F1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37F1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37F1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37F1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37F1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37F1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37F1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37F15"/>
    <w:pPr>
      <w:ind w:left="0"/>
    </w:pPr>
  </w:style>
  <w:style w:type="paragraph" w:styleId="ndicedeilustraes">
    <w:name w:val="table of figures"/>
    <w:basedOn w:val="Normal"/>
    <w:next w:val="Normal"/>
    <w:semiHidden/>
    <w:rsid w:val="00437F15"/>
  </w:style>
  <w:style w:type="paragraph" w:styleId="Sumrio2">
    <w:name w:val="toc 2"/>
    <w:basedOn w:val="Normal"/>
    <w:next w:val="Normal"/>
    <w:autoRedefine/>
    <w:uiPriority w:val="39"/>
    <w:rsid w:val="00437F1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37F15"/>
    <w:pPr>
      <w:ind w:left="480"/>
    </w:pPr>
  </w:style>
  <w:style w:type="character" w:styleId="Hyperlink">
    <w:name w:val="Hyperlink"/>
    <w:basedOn w:val="Fontepargpadro"/>
    <w:uiPriority w:val="99"/>
    <w:rsid w:val="00437F1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37F1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37F1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37F1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37F1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37F1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37F15"/>
    <w:rPr>
      <w:sz w:val="16"/>
    </w:rPr>
  </w:style>
  <w:style w:type="character" w:styleId="Nmerodepgina">
    <w:name w:val="page number"/>
    <w:basedOn w:val="Fontepargpadro"/>
    <w:rsid w:val="00437F1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37F1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37F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37F1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37F15"/>
  </w:style>
  <w:style w:type="paragraph" w:styleId="Corpodetexto">
    <w:name w:val="Body Text"/>
    <w:basedOn w:val="Normal"/>
    <w:link w:val="CorpodetextoChar"/>
    <w:rsid w:val="00437F1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37F15"/>
    <w:rPr>
      <w:rFonts w:eastAsia="Arial Unicode MS"/>
    </w:rPr>
  </w:style>
  <w:style w:type="paragraph" w:customStyle="1" w:styleId="tabletext">
    <w:name w:val="tabletext"/>
    <w:basedOn w:val="Normal"/>
    <w:rsid w:val="00437F1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37F1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37F1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37F1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37F1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37F1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37F1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37F1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37F1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37F1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37F1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37F1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37F1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37F1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37F1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37F1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37F1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37F1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37F15"/>
    <w:pPr>
      <w:ind w:left="0"/>
    </w:pPr>
  </w:style>
  <w:style w:type="paragraph" w:styleId="ndicedeilustraes">
    <w:name w:val="table of figures"/>
    <w:basedOn w:val="Normal"/>
    <w:next w:val="Normal"/>
    <w:semiHidden/>
    <w:rsid w:val="00437F15"/>
  </w:style>
  <w:style w:type="paragraph" w:styleId="Sumrio2">
    <w:name w:val="toc 2"/>
    <w:basedOn w:val="Normal"/>
    <w:next w:val="Normal"/>
    <w:autoRedefine/>
    <w:uiPriority w:val="39"/>
    <w:rsid w:val="00437F1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37F15"/>
    <w:pPr>
      <w:ind w:left="480"/>
    </w:pPr>
  </w:style>
  <w:style w:type="character" w:styleId="Hyperlink">
    <w:name w:val="Hyperlink"/>
    <w:basedOn w:val="Fontepargpadro"/>
    <w:uiPriority w:val="99"/>
    <w:rsid w:val="00437F1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37F1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37F1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37F1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37F1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37F1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37F15"/>
    <w:rPr>
      <w:sz w:val="16"/>
    </w:rPr>
  </w:style>
  <w:style w:type="character" w:styleId="Nmerodepgina">
    <w:name w:val="page number"/>
    <w:basedOn w:val="Fontepargpadro"/>
    <w:rsid w:val="00437F1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37F1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37F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37F1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37F15"/>
  </w:style>
  <w:style w:type="paragraph" w:styleId="Corpodetexto">
    <w:name w:val="Body Text"/>
    <w:basedOn w:val="Normal"/>
    <w:link w:val="CorpodetextoChar"/>
    <w:rsid w:val="00437F1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37F15"/>
    <w:rPr>
      <w:rFonts w:eastAsia="Arial Unicode MS"/>
    </w:rPr>
  </w:style>
  <w:style w:type="paragraph" w:customStyle="1" w:styleId="tabletext">
    <w:name w:val="tabletext"/>
    <w:basedOn w:val="Normal"/>
    <w:rsid w:val="00437F1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37F1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37F1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37F1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37F1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37F1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37F1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37F1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37F1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37F1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A7B2-B6D2-4BF2-BA19-EE3573933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624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4834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2014-11-09T03:40:00Z</cp:lastPrinted>
  <dcterms:created xsi:type="dcterms:W3CDTF">2014-11-09T03:40:00Z</dcterms:created>
  <dcterms:modified xsi:type="dcterms:W3CDTF">2014-11-24T13:24:00Z</dcterms:modified>
</cp:coreProperties>
</file>