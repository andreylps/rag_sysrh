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81623018"/>
    <w:bookmarkStart w:id="1" w:name="_Hlk181870756"/>
    <w:p w:rsidR="00FB0EC9" w:rsidRPr="00091900" w:rsidRDefault="00C46BE0" w:rsidP="00A12BB7">
      <w:pPr>
        <w:spacing w:before="0" w:after="0" w:line="216" w:lineRule="auto"/>
        <w:ind w:left="-454" w:right="-284"/>
      </w:pPr>
      <w:r w:rsidRPr="00091900">
        <w:rPr>
          <w:noProof/>
          <w:sz w:val="18"/>
          <w:szCs w:val="22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4523B" wp14:editId="07035C8E">
                <wp:simplePos x="0" y="0"/>
                <wp:positionH relativeFrom="margin">
                  <wp:align>left</wp:align>
                </wp:positionH>
                <wp:positionV relativeFrom="paragraph">
                  <wp:posOffset>6559771</wp:posOffset>
                </wp:positionV>
                <wp:extent cx="6146358" cy="1089328"/>
                <wp:effectExtent l="0" t="0" r="6985" b="0"/>
                <wp:wrapNone/>
                <wp:docPr id="208441828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358" cy="1089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A1087" w:rsidRPr="00091900" w:rsidRDefault="0069680F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Florianópolis</w:t>
                            </w:r>
                            <w:r w:rsidR="008C0642"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, Junho</w:t>
                            </w:r>
                            <w:r w:rsidR="00116E02" w:rsidRPr="00091900"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/</w:t>
                            </w:r>
                            <w:r w:rsidR="008C0642"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F4523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16.5pt;width:483.95pt;height:85.7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" fillcolor="white [3201]" stroked="f" strokeweight=".5pt">
                <v:textbox inset="1mm">
                  <w:txbxContent>
                    <w:p w:rsidR="000A1087" w:rsidRPr="00091900" w:rsidRDefault="0069680F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Florianópolis</w:t>
                      </w:r>
                      <w:r w:rsidR="008C0642"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, Junho</w:t>
                      </w:r>
                      <w:r w:rsidR="00116E02" w:rsidRPr="00091900"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/</w:t>
                      </w:r>
                      <w:r w:rsidR="008C0642"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04A" w:rsidRPr="00091900">
        <w:rPr>
          <w:noProof/>
          <w:sz w:val="18"/>
          <w:szCs w:val="22"/>
          <w:lang w:eastAsia="pt-BR"/>
        </w:rPr>
        <mc:AlternateContent>
          <mc:Choice Requires="wps">
            <w:drawing>
              <wp:inline distT="0" distB="0" distL="0" distR="0" wp14:anchorId="27027321" wp14:editId="24076DAA">
                <wp:extent cx="6695440" cy="7775575"/>
                <wp:effectExtent l="0" t="0" r="0" b="0"/>
                <wp:docPr id="2071719156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75575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1087" w:rsidRPr="00091900" w:rsidRDefault="000A1087" w:rsidP="00FE2DAF">
                            <w:pPr>
                              <w:jc w:val="left"/>
                              <w:rPr>
                                <w:rFonts w:asciiTheme="minorHAnsi" w:hAnsiTheme="minorHAnsi"/>
                                <w:sz w:val="36"/>
                                <w:szCs w:val="36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5841DE" w:rsidP="00FE2DAF">
                            <w:pPr>
                              <w:jc w:val="left"/>
                              <w:rPr>
                                <w:rFonts w:asciiTheme="minorHAnsi" w:hAnsiTheme="minorHAnsi"/>
                                <w:sz w:val="36"/>
                                <w:szCs w:val="36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>SIGRH</w:t>
                            </w:r>
                            <w:r w:rsidR="0028608E"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>/SEA</w:t>
                            </w:r>
                            <w:r w:rsidR="00CC380E" w:rsidRPr="00CC380E"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 xml:space="preserve"> – Sistema Integrado de </w:t>
                            </w:r>
                            <w:r w:rsidR="0069680F"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>Gestão de Recursos Humanos</w:t>
                            </w:r>
                          </w:p>
                          <w:p w:rsidR="000A1087" w:rsidRPr="00091900" w:rsidRDefault="000A1087" w:rsidP="00FE2DAF">
                            <w:pPr>
                              <w:jc w:val="left"/>
                              <w:rPr>
                                <w:rFonts w:asciiTheme="minorHAnsi" w:hAnsiTheme="minorHAnsi"/>
                                <w:sz w:val="36"/>
                                <w:szCs w:val="36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0A1087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116E02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</w:pPr>
                            <w:r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t xml:space="preserve">Relatório de Controle de </w:t>
                            </w:r>
                            <w:r w:rsidR="00EA56EC"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t>Mudança</w:t>
                            </w:r>
                            <w:r w:rsidR="000A1087"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t xml:space="preserve"> - </w:t>
                            </w:r>
                            <w:r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t>RC</w:t>
                            </w:r>
                            <w:r w:rsidR="00EA56EC"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t>M</w:t>
                            </w:r>
                            <w:r w:rsidR="000A1087"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br/>
                            </w:r>
                          </w:p>
                          <w:p w:rsidR="00BE0C6A" w:rsidRPr="00091900" w:rsidRDefault="00BE0C6A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BC6A15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 xml:space="preserve">RCM - </w:t>
                            </w:r>
                            <w:r w:rsidR="009A5414"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>CGR</w:t>
                            </w:r>
                            <w:r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 xml:space="preserve"> - </w:t>
                            </w:r>
                            <w:r w:rsidR="008C0642"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>23</w:t>
                            </w:r>
                            <w:r w:rsidR="003E3C96"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>569</w:t>
                            </w:r>
                            <w:r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 xml:space="preserve"> - </w:t>
                            </w:r>
                            <w:r w:rsidR="008C0642"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>2025</w:t>
                            </w:r>
                          </w:p>
                          <w:p w:rsidR="000A1087" w:rsidRPr="00091900" w:rsidRDefault="000A1087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0A1087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0A1087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0A1087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0A1087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0A1087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0A1087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0A1087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0A1087" w:rsidRPr="00091900" w:rsidRDefault="000A1087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027321" id="Rectángulo: esquinas diagonales cortadas 5" o:spid="_x0000_s1027" style="width:527.2pt;height:6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695440,7775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" adj="-11796480,,5400" path="m79006,l6619982,r75458,75458l6695440,7696569r-79006,79006l75458,7775575,,7700117,,79006,79006,xe" filled="f" stroked="f" strokeweight=".7pt">
                <v:stroke joinstyle="miter"/>
                <v:formulas/>
                <v:path arrowok="t" o:connecttype="custom" o:connectlocs="79006,0;6619982,0;6695440,75458;6695440,7696569;6616434,7775575;75458,7775575;0,7700117;0,79006;79006,0" o:connectangles="0,0,0,0,0,0,0,0,0" textboxrect="0,0,6695440,7775575"/>
                <v:textbox inset="8mm,6mm,7mm">
                  <w:txbxContent>
                    <w:p w:rsidR="000A1087" w:rsidRPr="00091900" w:rsidRDefault="000A1087" w:rsidP="00FE2DAF">
                      <w:pPr>
                        <w:jc w:val="left"/>
                        <w:rPr>
                          <w:rFonts w:asciiTheme="minorHAnsi" w:hAnsiTheme="minorHAnsi"/>
                          <w:sz w:val="36"/>
                          <w:szCs w:val="36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5841DE" w:rsidP="00FE2DAF">
                      <w:pPr>
                        <w:jc w:val="left"/>
                        <w:rPr>
                          <w:rFonts w:asciiTheme="minorHAnsi" w:hAnsiTheme="minorHAnsi"/>
                          <w:sz w:val="36"/>
                          <w:szCs w:val="36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>SIGRH</w:t>
                      </w:r>
                      <w:r w:rsidR="0028608E"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>/SEA</w:t>
                      </w:r>
                      <w:r w:rsidR="00CC380E" w:rsidRPr="00CC380E"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 xml:space="preserve"> – Sistema Integrado de </w:t>
                      </w:r>
                      <w:r w:rsidR="0069680F"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>Gestão de Recursos Humanos</w:t>
                      </w:r>
                    </w:p>
                    <w:p w:rsidR="000A1087" w:rsidRPr="00091900" w:rsidRDefault="000A1087" w:rsidP="00FE2DAF">
                      <w:pPr>
                        <w:jc w:val="left"/>
                        <w:rPr>
                          <w:rFonts w:asciiTheme="minorHAnsi" w:hAnsiTheme="minorHAnsi"/>
                          <w:sz w:val="36"/>
                          <w:szCs w:val="36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0A1087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116E02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</w:pPr>
                      <w:r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t xml:space="preserve">Relatório de Controle de </w:t>
                      </w:r>
                      <w:r w:rsidR="00EA56EC"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t>Mudança</w:t>
                      </w:r>
                      <w:r w:rsidR="000A1087"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t xml:space="preserve"> - </w:t>
                      </w:r>
                      <w:r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t>RC</w:t>
                      </w:r>
                      <w:r w:rsidR="00EA56EC"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t>M</w:t>
                      </w:r>
                      <w:r w:rsidR="000A1087"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br/>
                      </w:r>
                    </w:p>
                    <w:p w:rsidR="00BE0C6A" w:rsidRPr="00091900" w:rsidRDefault="00BE0C6A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BC6A15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  <w:t xml:space="preserve">RCM - </w:t>
                      </w:r>
                      <w:r w:rsidR="009A5414"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  <w:t>CGR</w:t>
                      </w:r>
                      <w:r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  <w:t xml:space="preserve"> - </w:t>
                      </w:r>
                      <w:r w:rsidR="008C0642"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  <w:t>23</w:t>
                      </w:r>
                      <w:r w:rsidR="003E3C96"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  <w:t>569</w:t>
                      </w:r>
                      <w:r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  <w:t xml:space="preserve"> - </w:t>
                      </w:r>
                      <w:r w:rsidR="008C0642"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  <w:t>2025</w:t>
                      </w:r>
                    </w:p>
                    <w:p w:rsidR="000A1087" w:rsidRPr="00091900" w:rsidRDefault="000A1087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0A1087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0A1087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0A1087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0A1087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0A1087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0A1087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0A1087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0A1087" w:rsidRPr="00091900" w:rsidRDefault="000A1087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:rsidR="0046704A" w:rsidRPr="00091900" w:rsidRDefault="0046704A" w:rsidP="00A12BB7">
      <w:pPr>
        <w:spacing w:before="0" w:after="0" w:line="216" w:lineRule="auto"/>
        <w:ind w:left="-454" w:right="-284"/>
      </w:pPr>
    </w:p>
    <w:p w:rsidR="0054527E" w:rsidRPr="00091900" w:rsidRDefault="0054527E" w:rsidP="0054527E">
      <w:pPr>
        <w:spacing w:before="0" w:after="0" w:line="192" w:lineRule="auto"/>
        <w:ind w:left="-454" w:right="-284"/>
      </w:pPr>
    </w:p>
    <w:p w:rsidR="00710D75" w:rsidRPr="00091900" w:rsidRDefault="00710D75" w:rsidP="005420D8">
      <w:pPr>
        <w:tabs>
          <w:tab w:val="left" w:pos="5247"/>
          <w:tab w:val="right" w:pos="9637"/>
        </w:tabs>
        <w:spacing w:before="0" w:after="200" w:line="276" w:lineRule="auto"/>
        <w:jc w:val="left"/>
        <w:rPr>
          <w:sz w:val="22"/>
          <w:szCs w:val="28"/>
        </w:rPr>
        <w:sectPr w:rsidR="00710D75" w:rsidRPr="00091900" w:rsidSect="00D957AD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567" w:right="851" w:bottom="403" w:left="1134" w:header="567" w:footer="0" w:gutter="0"/>
          <w:cols w:space="708"/>
          <w:docGrid w:linePitch="360"/>
        </w:sectPr>
      </w:pPr>
    </w:p>
    <w:bookmarkEnd w:id="1"/>
    <w:p w:rsidR="00B40116" w:rsidRPr="00091900" w:rsidRDefault="00B40116" w:rsidP="00B40116">
      <w:pPr>
        <w:tabs>
          <w:tab w:val="left" w:pos="2637"/>
        </w:tabs>
        <w:spacing w:before="480" w:after="240"/>
        <w:jc w:val="left"/>
        <w:rPr>
          <w:bCs/>
          <w:sz w:val="40"/>
          <w:szCs w:val="40"/>
        </w:rPr>
      </w:pPr>
      <w:r w:rsidRPr="00091900">
        <w:rPr>
          <w:bCs/>
          <w:sz w:val="40"/>
          <w:szCs w:val="40"/>
        </w:rPr>
        <w:lastRenderedPageBreak/>
        <w:t>Índice</w:t>
      </w:r>
    </w:p>
    <w:p w:rsidR="00014DD9" w:rsidRDefault="00B40116">
      <w:pPr>
        <w:pStyle w:val="Sumrio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r w:rsidRPr="00091900">
        <w:rPr>
          <w:noProof w:val="0"/>
        </w:rPr>
        <w:fldChar w:fldCharType="begin"/>
      </w:r>
      <w:r w:rsidRPr="00091900">
        <w:rPr>
          <w:noProof w:val="0"/>
        </w:rPr>
        <w:instrText xml:space="preserve"> TOC \o "1-3" \h \z \u </w:instrText>
      </w:r>
      <w:r w:rsidRPr="00091900">
        <w:rPr>
          <w:noProof w:val="0"/>
        </w:rPr>
        <w:fldChar w:fldCharType="separate"/>
      </w:r>
      <w:hyperlink w:anchor="_Toc202258721" w:history="1">
        <w:r w:rsidR="00014DD9" w:rsidRPr="005258CC">
          <w:rPr>
            <w:rStyle w:val="Hyperlink"/>
          </w:rPr>
          <w:t>1</w:t>
        </w:r>
        <w:r w:rsidR="00014DD9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014DD9" w:rsidRPr="005258CC">
          <w:rPr>
            <w:rStyle w:val="Hyperlink"/>
          </w:rPr>
          <w:t>Identificação</w:t>
        </w:r>
        <w:r w:rsidR="00014DD9">
          <w:rPr>
            <w:webHidden/>
          </w:rPr>
          <w:tab/>
        </w:r>
        <w:r w:rsidR="00014DD9">
          <w:rPr>
            <w:webHidden/>
          </w:rPr>
          <w:fldChar w:fldCharType="begin"/>
        </w:r>
        <w:r w:rsidR="00014DD9">
          <w:rPr>
            <w:webHidden/>
          </w:rPr>
          <w:instrText xml:space="preserve"> PAGEREF _Toc202258721 \h </w:instrText>
        </w:r>
        <w:r w:rsidR="00014DD9">
          <w:rPr>
            <w:webHidden/>
          </w:rPr>
        </w:r>
        <w:r w:rsidR="00014DD9">
          <w:rPr>
            <w:webHidden/>
          </w:rPr>
          <w:fldChar w:fldCharType="separate"/>
        </w:r>
        <w:r w:rsidR="00014DD9">
          <w:rPr>
            <w:webHidden/>
          </w:rPr>
          <w:t>3</w:t>
        </w:r>
        <w:r w:rsidR="00014DD9">
          <w:rPr>
            <w:webHidden/>
          </w:rPr>
          <w:fldChar w:fldCharType="end"/>
        </w:r>
      </w:hyperlink>
    </w:p>
    <w:p w:rsidR="00014DD9" w:rsidRDefault="0041454C">
      <w:pPr>
        <w:pStyle w:val="Sumrio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hyperlink w:anchor="_Toc202258722" w:history="1">
        <w:r w:rsidR="00014DD9" w:rsidRPr="005258CC">
          <w:rPr>
            <w:rStyle w:val="Hyperlink"/>
          </w:rPr>
          <w:t>2</w:t>
        </w:r>
        <w:r w:rsidR="00014DD9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014DD9" w:rsidRPr="005258CC">
          <w:rPr>
            <w:rStyle w:val="Hyperlink"/>
          </w:rPr>
          <w:t>Descrição da Mudança</w:t>
        </w:r>
        <w:r w:rsidR="00014DD9">
          <w:rPr>
            <w:webHidden/>
          </w:rPr>
          <w:tab/>
        </w:r>
        <w:r w:rsidR="00014DD9">
          <w:rPr>
            <w:webHidden/>
          </w:rPr>
          <w:fldChar w:fldCharType="begin"/>
        </w:r>
        <w:r w:rsidR="00014DD9">
          <w:rPr>
            <w:webHidden/>
          </w:rPr>
          <w:instrText xml:space="preserve"> PAGEREF _Toc202258722 \h </w:instrText>
        </w:r>
        <w:r w:rsidR="00014DD9">
          <w:rPr>
            <w:webHidden/>
          </w:rPr>
        </w:r>
        <w:r w:rsidR="00014DD9">
          <w:rPr>
            <w:webHidden/>
          </w:rPr>
          <w:fldChar w:fldCharType="separate"/>
        </w:r>
        <w:r w:rsidR="00014DD9">
          <w:rPr>
            <w:webHidden/>
          </w:rPr>
          <w:t>4</w:t>
        </w:r>
        <w:r w:rsidR="00014DD9">
          <w:rPr>
            <w:webHidden/>
          </w:rPr>
          <w:fldChar w:fldCharType="end"/>
        </w:r>
      </w:hyperlink>
    </w:p>
    <w:p w:rsidR="00014DD9" w:rsidRDefault="0041454C">
      <w:pPr>
        <w:pStyle w:val="Sumrio2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hyperlink w:anchor="_Toc202258723" w:history="1">
        <w:r w:rsidR="00014DD9" w:rsidRPr="005258CC">
          <w:rPr>
            <w:rStyle w:val="Hyperlink"/>
          </w:rPr>
          <w:t>2.1</w:t>
        </w:r>
        <w:r w:rsidR="00014DD9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014DD9" w:rsidRPr="005258CC">
          <w:rPr>
            <w:rStyle w:val="Hyperlink"/>
          </w:rPr>
          <w:t>UCS XXX (CGR) – 04. Relatório para geração de almanaque de militares.</w:t>
        </w:r>
        <w:r w:rsidR="00014DD9">
          <w:rPr>
            <w:webHidden/>
          </w:rPr>
          <w:tab/>
        </w:r>
        <w:r w:rsidR="00014DD9">
          <w:rPr>
            <w:webHidden/>
          </w:rPr>
          <w:fldChar w:fldCharType="begin"/>
        </w:r>
        <w:r w:rsidR="00014DD9">
          <w:rPr>
            <w:webHidden/>
          </w:rPr>
          <w:instrText xml:space="preserve"> PAGEREF _Toc202258723 \h </w:instrText>
        </w:r>
        <w:r w:rsidR="00014DD9">
          <w:rPr>
            <w:webHidden/>
          </w:rPr>
        </w:r>
        <w:r w:rsidR="00014DD9">
          <w:rPr>
            <w:webHidden/>
          </w:rPr>
          <w:fldChar w:fldCharType="separate"/>
        </w:r>
        <w:r w:rsidR="00014DD9">
          <w:rPr>
            <w:webHidden/>
          </w:rPr>
          <w:t>5</w:t>
        </w:r>
        <w:r w:rsidR="00014DD9">
          <w:rPr>
            <w:webHidden/>
          </w:rPr>
          <w:fldChar w:fldCharType="end"/>
        </w:r>
      </w:hyperlink>
    </w:p>
    <w:p w:rsidR="00014DD9" w:rsidRDefault="0041454C">
      <w:pPr>
        <w:pStyle w:val="Sumrio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hyperlink w:anchor="_Toc202258724" w:history="1">
        <w:r w:rsidR="00014DD9" w:rsidRPr="005258CC">
          <w:rPr>
            <w:rStyle w:val="Hyperlink"/>
          </w:rPr>
          <w:t>3</w:t>
        </w:r>
        <w:r w:rsidR="00014DD9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014DD9" w:rsidRPr="005258CC">
          <w:rPr>
            <w:rStyle w:val="Hyperlink"/>
          </w:rPr>
          <w:t>Estimativa de Esforço e Prazo</w:t>
        </w:r>
        <w:r w:rsidR="00014DD9">
          <w:rPr>
            <w:webHidden/>
          </w:rPr>
          <w:tab/>
        </w:r>
        <w:r w:rsidR="00014DD9">
          <w:rPr>
            <w:webHidden/>
          </w:rPr>
          <w:fldChar w:fldCharType="begin"/>
        </w:r>
        <w:r w:rsidR="00014DD9">
          <w:rPr>
            <w:webHidden/>
          </w:rPr>
          <w:instrText xml:space="preserve"> PAGEREF _Toc202258724 \h </w:instrText>
        </w:r>
        <w:r w:rsidR="00014DD9">
          <w:rPr>
            <w:webHidden/>
          </w:rPr>
        </w:r>
        <w:r w:rsidR="00014DD9">
          <w:rPr>
            <w:webHidden/>
          </w:rPr>
          <w:fldChar w:fldCharType="separate"/>
        </w:r>
        <w:r w:rsidR="00014DD9">
          <w:rPr>
            <w:webHidden/>
          </w:rPr>
          <w:t>7</w:t>
        </w:r>
        <w:r w:rsidR="00014DD9">
          <w:rPr>
            <w:webHidden/>
          </w:rPr>
          <w:fldChar w:fldCharType="end"/>
        </w:r>
      </w:hyperlink>
    </w:p>
    <w:p w:rsidR="007D14B3" w:rsidRPr="00091900" w:rsidRDefault="00B40116" w:rsidP="007D14B3">
      <w:pPr>
        <w:tabs>
          <w:tab w:val="left" w:pos="2637"/>
        </w:tabs>
        <w:spacing w:before="480" w:after="240"/>
        <w:jc w:val="left"/>
      </w:pPr>
      <w:r w:rsidRPr="00091900">
        <w:fldChar w:fldCharType="end"/>
      </w:r>
      <w:r w:rsidR="007D14B3" w:rsidRPr="00091900">
        <w:t xml:space="preserve"> </w:t>
      </w:r>
    </w:p>
    <w:p w:rsidR="00B40116" w:rsidRPr="00091900" w:rsidRDefault="00B40116" w:rsidP="00B40116">
      <w:pPr>
        <w:jc w:val="left"/>
      </w:pPr>
    </w:p>
    <w:p w:rsidR="00B40116" w:rsidRPr="00091900" w:rsidRDefault="00B40116" w:rsidP="00B40116">
      <w:r w:rsidRPr="00091900">
        <w:br w:type="page"/>
      </w:r>
    </w:p>
    <w:p w:rsidR="00B40116" w:rsidRPr="00091900" w:rsidRDefault="00116E02" w:rsidP="00B40116">
      <w:pPr>
        <w:pStyle w:val="Ttulo1"/>
        <w:rPr>
          <w:noProof w:val="0"/>
        </w:rPr>
      </w:pPr>
      <w:bookmarkStart w:id="2" w:name="_Toc202258721"/>
      <w:r w:rsidRPr="00091900">
        <w:rPr>
          <w:noProof w:val="0"/>
        </w:rPr>
        <w:lastRenderedPageBreak/>
        <w:t>Identificação</w:t>
      </w:r>
      <w:bookmarkEnd w:id="2"/>
    </w:p>
    <w:p w:rsidR="00643480" w:rsidRPr="00091900" w:rsidRDefault="00643480" w:rsidP="00643480">
      <w:pPr>
        <w:pStyle w:val="Legenda"/>
        <w:jc w:val="left"/>
        <w:rPr>
          <w:rFonts w:asciiTheme="minorHAnsi" w:hAnsiTheme="minorHAnsi"/>
          <w:noProof w:val="0"/>
          <w:sz w:val="4"/>
          <w:szCs w:val="4"/>
        </w:rPr>
      </w:pPr>
    </w:p>
    <w:tbl>
      <w:tblPr>
        <w:tblStyle w:val="Listaclara-nfasis11"/>
        <w:tblW w:w="4814" w:type="pct"/>
        <w:tblInd w:w="-5" w:type="dxa"/>
        <w:tblBorders>
          <w:top w:val="single" w:sz="4" w:space="0" w:color="E3E2DA" w:themeColor="background2"/>
          <w:left w:val="single" w:sz="4" w:space="0" w:color="E3E2DA" w:themeColor="background2"/>
          <w:bottom w:val="single" w:sz="4" w:space="0" w:color="E3E2DA" w:themeColor="background2"/>
          <w:right w:val="single" w:sz="4" w:space="0" w:color="E3E2DA" w:themeColor="background2"/>
          <w:insideH w:val="single" w:sz="4" w:space="0" w:color="E3E2DA" w:themeColor="background2"/>
          <w:insideV w:val="single" w:sz="4" w:space="0" w:color="E3E2DA" w:themeColor="background2"/>
        </w:tblBorders>
        <w:tblLook w:val="04A0" w:firstRow="1" w:lastRow="0" w:firstColumn="1" w:lastColumn="0" w:noHBand="0" w:noVBand="1"/>
      </w:tblPr>
      <w:tblGrid>
        <w:gridCol w:w="3192"/>
        <w:gridCol w:w="6242"/>
      </w:tblGrid>
      <w:tr w:rsidR="00643480" w:rsidRPr="00091900" w:rsidTr="00697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bottom w:val="single" w:sz="4" w:space="0" w:color="E3E2DA" w:themeColor="background2"/>
            </w:tcBorders>
            <w:shd w:val="clear" w:color="auto" w:fill="4F062A" w:themeFill="text1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697126">
            <w:pPr>
              <w:pStyle w:val="TextoTablas"/>
              <w:rPr>
                <w:rFonts w:asciiTheme="minorHAnsi" w:hAnsiTheme="minorHAnsi"/>
                <w:noProof w:val="0"/>
                <w:color w:val="FFFFFF" w:themeColor="background1"/>
                <w:szCs w:val="22"/>
              </w:rPr>
            </w:pPr>
          </w:p>
        </w:tc>
        <w:tc>
          <w:tcPr>
            <w:tcW w:w="3308" w:type="pct"/>
            <w:tcBorders>
              <w:bottom w:val="single" w:sz="4" w:space="0" w:color="E3E2DA" w:themeColor="background2"/>
            </w:tcBorders>
            <w:shd w:val="clear" w:color="auto" w:fill="4F062A" w:themeFill="text1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697126">
            <w:pPr>
              <w:pStyle w:val="TextoTabla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color w:val="FFFFFF" w:themeColor="background1"/>
                <w:szCs w:val="22"/>
              </w:rPr>
            </w:pPr>
          </w:p>
        </w:tc>
      </w:tr>
      <w:tr w:rsidR="00643480" w:rsidRPr="00091900" w:rsidTr="00697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697126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N</w:t>
            </w:r>
            <w:r w:rsidRPr="00091900">
              <w:rPr>
                <w:rFonts w:asciiTheme="minorHAnsi" w:hAnsiTheme="minorHAnsi"/>
                <w:noProof w:val="0"/>
                <w:sz w:val="24"/>
                <w:vertAlign w:val="superscript"/>
              </w:rPr>
              <w:t>o</w:t>
            </w:r>
            <w:r w:rsidRPr="00091900">
              <w:rPr>
                <w:rFonts w:asciiTheme="minorHAnsi" w:hAnsiTheme="minorHAnsi"/>
                <w:noProof w:val="0"/>
                <w:sz w:val="24"/>
              </w:rPr>
              <w:t xml:space="preserve"> do RC</w:t>
            </w:r>
            <w:r w:rsidR="0007413B" w:rsidRPr="00091900">
              <w:rPr>
                <w:rFonts w:asciiTheme="minorHAnsi" w:hAnsiTheme="minorHAnsi"/>
                <w:noProof w:val="0"/>
                <w:sz w:val="24"/>
              </w:rPr>
              <w:t>M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BC11BF" w:rsidP="003E3C96">
            <w:pPr>
              <w:pStyle w:val="TextoTabla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23</w:t>
            </w:r>
            <w:r w:rsidR="003E3C96">
              <w:rPr>
                <w:rFonts w:asciiTheme="minorHAnsi" w:hAnsiTheme="minorHAnsi"/>
                <w:noProof w:val="0"/>
                <w:sz w:val="24"/>
              </w:rPr>
              <w:t>569</w:t>
            </w:r>
            <w:r w:rsidR="005C7432">
              <w:rPr>
                <w:rFonts w:asciiTheme="minorHAnsi" w:hAnsiTheme="minorHAnsi"/>
                <w:noProof w:val="0"/>
                <w:sz w:val="24"/>
              </w:rPr>
              <w:t>/</w:t>
            </w:r>
            <w:r>
              <w:rPr>
                <w:rFonts w:asciiTheme="minorHAnsi" w:hAnsiTheme="minorHAnsi"/>
                <w:noProof w:val="0"/>
                <w:sz w:val="24"/>
              </w:rPr>
              <w:t>2025</w:t>
            </w:r>
            <w:r w:rsidR="00014DD9">
              <w:rPr>
                <w:rFonts w:asciiTheme="minorHAnsi" w:hAnsiTheme="minorHAnsi"/>
                <w:noProof w:val="0"/>
                <w:sz w:val="24"/>
              </w:rPr>
              <w:t xml:space="preserve"> – Versão II</w:t>
            </w:r>
          </w:p>
        </w:tc>
      </w:tr>
      <w:tr w:rsidR="00643480" w:rsidRPr="00091900" w:rsidTr="00697126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697126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Data de Abertura do RC</w:t>
            </w:r>
            <w:r w:rsidR="0042132B" w:rsidRPr="00091900">
              <w:rPr>
                <w:rFonts w:asciiTheme="minorHAnsi" w:hAnsiTheme="minorHAnsi"/>
                <w:noProof w:val="0"/>
                <w:sz w:val="24"/>
              </w:rPr>
              <w:t>M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3E3C96" w:rsidP="00BC11BF">
            <w:pPr>
              <w:pStyle w:val="TextoTabla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25</w:t>
            </w:r>
            <w:r w:rsidR="00643480" w:rsidRPr="00091900">
              <w:rPr>
                <w:rFonts w:asciiTheme="minorHAnsi" w:hAnsiTheme="minorHAnsi"/>
                <w:noProof w:val="0"/>
                <w:sz w:val="24"/>
              </w:rPr>
              <w:t>/</w:t>
            </w:r>
            <w:r w:rsidR="00BC11BF">
              <w:rPr>
                <w:rFonts w:asciiTheme="minorHAnsi" w:hAnsiTheme="minorHAnsi"/>
                <w:noProof w:val="0"/>
                <w:sz w:val="24"/>
              </w:rPr>
              <w:t>06</w:t>
            </w:r>
            <w:r w:rsidR="00643480" w:rsidRPr="00091900">
              <w:rPr>
                <w:rFonts w:asciiTheme="minorHAnsi" w:hAnsiTheme="minorHAnsi"/>
                <w:noProof w:val="0"/>
                <w:sz w:val="24"/>
              </w:rPr>
              <w:t>/</w:t>
            </w:r>
            <w:r w:rsidR="00BC11BF">
              <w:rPr>
                <w:rFonts w:asciiTheme="minorHAnsi" w:hAnsiTheme="minorHAnsi"/>
                <w:noProof w:val="0"/>
                <w:sz w:val="24"/>
              </w:rPr>
              <w:t>2025</w:t>
            </w:r>
          </w:p>
        </w:tc>
      </w:tr>
      <w:tr w:rsidR="00643480" w:rsidRPr="00091900" w:rsidTr="00697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697126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Projeto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69680F" w:rsidP="00A17739">
            <w:pPr>
              <w:pStyle w:val="TextoTabla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SIGRH – Sistema Integrado de Gestão de Recursos Humanos</w:t>
            </w:r>
          </w:p>
        </w:tc>
      </w:tr>
      <w:tr w:rsidR="00643480" w:rsidRPr="00091900" w:rsidTr="00697126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697126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Cliente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8D2B19" w:rsidP="00697126">
            <w:pPr>
              <w:pStyle w:val="TextoTabla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Secretaria</w:t>
            </w:r>
            <w:bookmarkStart w:id="3" w:name="_GoBack"/>
            <w:bookmarkEnd w:id="3"/>
            <w:r w:rsidR="0069680F">
              <w:rPr>
                <w:rFonts w:asciiTheme="minorHAnsi" w:hAnsiTheme="minorHAnsi"/>
                <w:noProof w:val="0"/>
                <w:sz w:val="24"/>
              </w:rPr>
              <w:t xml:space="preserve"> do Estado de Administração – SEA/SC</w:t>
            </w:r>
          </w:p>
        </w:tc>
      </w:tr>
      <w:tr w:rsidR="00643480" w:rsidRPr="00091900" w:rsidTr="00697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697126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Solicitante da Mudança (Nome/Área)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14DD9" w:rsidRDefault="003E3C96" w:rsidP="003E3C96">
            <w:pPr>
              <w:pStyle w:val="TextoTabla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 w:rsidRPr="00014DD9">
              <w:rPr>
                <w:rFonts w:asciiTheme="minorHAnsi" w:hAnsiTheme="minorHAnsi" w:cs="Segoe UI"/>
                <w:sz w:val="24"/>
                <w:shd w:val="clear" w:color="auto" w:fill="FFFFFF"/>
              </w:rPr>
              <w:t>Gisele Faffe Pellegrini</w:t>
            </w:r>
          </w:p>
        </w:tc>
      </w:tr>
      <w:tr w:rsidR="00643480" w:rsidRPr="00091900" w:rsidTr="00697126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697126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Módulo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642A09" w:rsidP="00642A09">
            <w:pPr>
              <w:pStyle w:val="TextoTabla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CGR</w:t>
            </w:r>
            <w:r w:rsidR="0007413B" w:rsidRPr="00091900">
              <w:rPr>
                <w:rFonts w:asciiTheme="minorHAnsi" w:hAnsiTheme="minorHAnsi"/>
                <w:noProof w:val="0"/>
                <w:sz w:val="24"/>
              </w:rPr>
              <w:t xml:space="preserve"> </w:t>
            </w:r>
            <w:r w:rsidR="00BC11BF">
              <w:rPr>
                <w:rFonts w:asciiTheme="minorHAnsi" w:hAnsiTheme="minorHAnsi"/>
                <w:noProof w:val="0"/>
                <w:sz w:val="24"/>
              </w:rPr>
              <w:t>–</w:t>
            </w:r>
            <w:r w:rsidR="0007413B" w:rsidRPr="00091900">
              <w:rPr>
                <w:rFonts w:asciiTheme="minorHAnsi" w:hAnsiTheme="minorHAnsi"/>
                <w:noProof w:val="0"/>
                <w:sz w:val="24"/>
              </w:rPr>
              <w:t xml:space="preserve"> </w:t>
            </w:r>
            <w:r>
              <w:rPr>
                <w:rFonts w:asciiTheme="minorHAnsi" w:hAnsiTheme="minorHAnsi"/>
                <w:noProof w:val="0"/>
                <w:sz w:val="24"/>
              </w:rPr>
              <w:t>Controle Gerencial</w:t>
            </w:r>
          </w:p>
        </w:tc>
      </w:tr>
    </w:tbl>
    <w:p w:rsidR="00643480" w:rsidRPr="00091900" w:rsidRDefault="00643480" w:rsidP="00643480">
      <w:pPr>
        <w:rPr>
          <w:rFonts w:asciiTheme="minorHAnsi" w:hAnsiTheme="minorHAnsi"/>
          <w:sz w:val="24"/>
        </w:rPr>
      </w:pPr>
    </w:p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116E02" w:rsidRPr="00091900" w:rsidRDefault="00116E02" w:rsidP="00116E02">
      <w:pPr>
        <w:pStyle w:val="Ttulo1"/>
        <w:rPr>
          <w:noProof w:val="0"/>
        </w:rPr>
      </w:pPr>
      <w:bookmarkStart w:id="4" w:name="_Toc202258722"/>
      <w:r w:rsidRPr="00091900">
        <w:rPr>
          <w:noProof w:val="0"/>
        </w:rPr>
        <w:lastRenderedPageBreak/>
        <w:t>Descrição</w:t>
      </w:r>
      <w:r w:rsidR="0007413B" w:rsidRPr="00091900">
        <w:rPr>
          <w:noProof w:val="0"/>
        </w:rPr>
        <w:t xml:space="preserve"> da Mudança</w:t>
      </w:r>
      <w:bookmarkEnd w:id="4"/>
    </w:p>
    <w:p w:rsidR="009155E5" w:rsidRDefault="003E3C96" w:rsidP="003E3C96">
      <w:pPr>
        <w:jc w:val="left"/>
        <w:rPr>
          <w:sz w:val="24"/>
        </w:rPr>
      </w:pPr>
      <w:r w:rsidRPr="003E3C96">
        <w:rPr>
          <w:sz w:val="24"/>
        </w:rPr>
        <w:t>PM - Alterar o relatório controle Gerencial - Relatório Militares - 04. Relatório para geração de almanaque de militares.</w:t>
      </w:r>
      <w:r w:rsidR="009155E5">
        <w:rPr>
          <w:sz w:val="24"/>
        </w:rPr>
        <w:t xml:space="preserve"> </w:t>
      </w:r>
      <w:r w:rsidR="00EB5A89">
        <w:rPr>
          <w:sz w:val="24"/>
        </w:rPr>
        <w:t>Com</w:t>
      </w:r>
      <w:r w:rsidR="009155E5">
        <w:rPr>
          <w:sz w:val="24"/>
        </w:rPr>
        <w:t xml:space="preserve"> o seguinte conteúdo abaixo:</w:t>
      </w:r>
    </w:p>
    <w:p w:rsidR="009155E5" w:rsidRPr="009155E5" w:rsidRDefault="009155E5" w:rsidP="009155E5">
      <w:pPr>
        <w:jc w:val="left"/>
        <w:rPr>
          <w:sz w:val="24"/>
        </w:rPr>
      </w:pPr>
      <w:r w:rsidRPr="009155E5">
        <w:rPr>
          <w:sz w:val="24"/>
        </w:rPr>
        <w:t xml:space="preserve">Com cordiais cumprimentos, solicito que seja verificado a possibilidade de alteração do Relatório emitido através da funcionalidade </w:t>
      </w:r>
      <w:r w:rsidRPr="00B93A39">
        <w:rPr>
          <w:b/>
          <w:sz w:val="24"/>
        </w:rPr>
        <w:t>'04.</w:t>
      </w:r>
      <w:r w:rsidR="00B93A39" w:rsidRPr="00B93A39">
        <w:rPr>
          <w:b/>
          <w:sz w:val="24"/>
        </w:rPr>
        <w:t xml:space="preserve"> </w:t>
      </w:r>
      <w:r w:rsidRPr="00B93A39">
        <w:rPr>
          <w:b/>
          <w:sz w:val="24"/>
        </w:rPr>
        <w:t>Relatório para geração de almanaque de militares'</w:t>
      </w:r>
      <w:r w:rsidRPr="009155E5">
        <w:rPr>
          <w:sz w:val="24"/>
        </w:rPr>
        <w:t>, para que sejam emitidos os dados relacionados abaixo: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Antiguidade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Matrícula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Posto atual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Quadro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Nome completo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Nome de Guerra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Data de Nascimento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Idade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Sexo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Data de Admissão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 xml:space="preserve">- Turma (Ano de declaração de </w:t>
      </w:r>
      <w:proofErr w:type="spellStart"/>
      <w:r w:rsidRPr="00542797">
        <w:rPr>
          <w:b/>
          <w:sz w:val="24"/>
        </w:rPr>
        <w:t>Asp</w:t>
      </w:r>
      <w:proofErr w:type="spellEnd"/>
      <w:r w:rsidRPr="00542797">
        <w:rPr>
          <w:b/>
          <w:sz w:val="24"/>
        </w:rPr>
        <w:t xml:space="preserve"> OF PM no formato ano/semestre)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Lotação atual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 xml:space="preserve">- Data </w:t>
      </w:r>
      <w:proofErr w:type="spellStart"/>
      <w:r w:rsidRPr="00542797">
        <w:rPr>
          <w:b/>
          <w:sz w:val="24"/>
        </w:rPr>
        <w:t>AspOF</w:t>
      </w:r>
      <w:proofErr w:type="spellEnd"/>
      <w:r w:rsidRPr="00542797">
        <w:rPr>
          <w:b/>
          <w:sz w:val="24"/>
        </w:rPr>
        <w:t xml:space="preserve"> PM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Critério de Promoção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 xml:space="preserve">- Data 2º </w:t>
      </w:r>
      <w:proofErr w:type="spellStart"/>
      <w:r w:rsidRPr="00542797">
        <w:rPr>
          <w:b/>
          <w:sz w:val="24"/>
        </w:rPr>
        <w:t>Ten</w:t>
      </w:r>
      <w:proofErr w:type="spellEnd"/>
      <w:r w:rsidRPr="00542797">
        <w:rPr>
          <w:b/>
          <w:sz w:val="24"/>
        </w:rPr>
        <w:t xml:space="preserve"> PM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Critério de Promoção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 xml:space="preserve">- Data 1º </w:t>
      </w:r>
      <w:proofErr w:type="spellStart"/>
      <w:r w:rsidRPr="00542797">
        <w:rPr>
          <w:b/>
          <w:sz w:val="24"/>
        </w:rPr>
        <w:t>Ten</w:t>
      </w:r>
      <w:proofErr w:type="spellEnd"/>
      <w:r w:rsidRPr="00542797">
        <w:rPr>
          <w:b/>
          <w:sz w:val="24"/>
        </w:rPr>
        <w:t xml:space="preserve"> PM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Critério de Promoção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 xml:space="preserve">- Data </w:t>
      </w:r>
      <w:proofErr w:type="spellStart"/>
      <w:r w:rsidRPr="00542797">
        <w:rPr>
          <w:b/>
          <w:sz w:val="24"/>
        </w:rPr>
        <w:t>Cap</w:t>
      </w:r>
      <w:proofErr w:type="spellEnd"/>
      <w:r w:rsidRPr="00542797">
        <w:rPr>
          <w:b/>
          <w:sz w:val="24"/>
        </w:rPr>
        <w:t xml:space="preserve"> PM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Critério de Promoção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Data Major PM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Critério de Promoção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 xml:space="preserve">- Data </w:t>
      </w:r>
      <w:proofErr w:type="spellStart"/>
      <w:r w:rsidRPr="00542797">
        <w:rPr>
          <w:b/>
          <w:sz w:val="24"/>
        </w:rPr>
        <w:t>Ten</w:t>
      </w:r>
      <w:proofErr w:type="spellEnd"/>
      <w:r w:rsidRPr="00542797">
        <w:rPr>
          <w:b/>
          <w:sz w:val="24"/>
        </w:rPr>
        <w:t xml:space="preserve"> </w:t>
      </w:r>
      <w:proofErr w:type="spellStart"/>
      <w:r w:rsidRPr="00542797">
        <w:rPr>
          <w:b/>
          <w:sz w:val="24"/>
        </w:rPr>
        <w:t>Cel</w:t>
      </w:r>
      <w:proofErr w:type="spellEnd"/>
      <w:r w:rsidRPr="00542797">
        <w:rPr>
          <w:b/>
          <w:sz w:val="24"/>
        </w:rPr>
        <w:t xml:space="preserve"> PM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Critério de Promoção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Data Coronel PM</w:t>
      </w:r>
    </w:p>
    <w:p w:rsidR="009155E5" w:rsidRPr="00542797" w:rsidRDefault="009155E5" w:rsidP="009155E5">
      <w:pPr>
        <w:jc w:val="left"/>
        <w:rPr>
          <w:b/>
          <w:sz w:val="24"/>
        </w:rPr>
      </w:pPr>
      <w:r w:rsidRPr="00542797">
        <w:rPr>
          <w:b/>
          <w:sz w:val="24"/>
        </w:rPr>
        <w:t>- Critério de Promoção.</w:t>
      </w:r>
    </w:p>
    <w:p w:rsidR="009155E5" w:rsidRPr="009155E5" w:rsidRDefault="009155E5" w:rsidP="009155E5">
      <w:pPr>
        <w:jc w:val="left"/>
        <w:rPr>
          <w:rFonts w:ascii="Courier New" w:hAnsi="Courier New" w:cs="Courier New"/>
          <w:color w:val="000000"/>
          <w:sz w:val="21"/>
          <w:szCs w:val="21"/>
        </w:rPr>
      </w:pPr>
      <w:r>
        <w:rPr>
          <w:sz w:val="23"/>
          <w:szCs w:val="23"/>
        </w:rPr>
        <w:lastRenderedPageBreak/>
        <w:t>Os dados devem ser ordenados pela antiguidade dos Oficiais em cada Posto (seja quando gerado na opção "por quadro" ou "por item de carreira").</w:t>
      </w:r>
      <w:r w:rsidR="003E3C96">
        <w:rPr>
          <w:rFonts w:ascii="Courier New" w:hAnsi="Courier New" w:cs="Courier New"/>
          <w:color w:val="000000"/>
          <w:sz w:val="21"/>
          <w:szCs w:val="21"/>
        </w:rPr>
        <w:br/>
      </w:r>
    </w:p>
    <w:p w:rsidR="009155E5" w:rsidRPr="006B4BC3" w:rsidRDefault="009155E5" w:rsidP="009155E5">
      <w:pPr>
        <w:jc w:val="left"/>
        <w:rPr>
          <w:b/>
          <w:sz w:val="23"/>
          <w:szCs w:val="23"/>
        </w:rPr>
      </w:pPr>
      <w:r>
        <w:rPr>
          <w:sz w:val="23"/>
          <w:szCs w:val="23"/>
        </w:rPr>
        <w:t>Com cordiais saudações, solicito que o relatório para geração de almanaque dos oficiais</w:t>
      </w:r>
      <w:r w:rsidR="00521B1B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(Controle Gerencial &gt; 04. Relatórios Militares &gt; 04.Relatório para geração de almanaque de militares - </w:t>
      </w:r>
      <w:r w:rsidRPr="009155E5">
        <w:rPr>
          <w:sz w:val="23"/>
          <w:szCs w:val="23"/>
        </w:rPr>
        <w:t>Carreira OFICIAIS</w:t>
      </w:r>
      <w:r>
        <w:rPr>
          <w:sz w:val="23"/>
          <w:szCs w:val="23"/>
        </w:rPr>
        <w:t xml:space="preserve">) seja ajustado de modo a contemplar as informações : </w:t>
      </w:r>
      <w:r w:rsidRPr="006B4BC3">
        <w:rPr>
          <w:b/>
          <w:sz w:val="23"/>
          <w:szCs w:val="23"/>
        </w:rPr>
        <w:t xml:space="preserve">Antiguidade; Matrícula; Posto atual; Quadro; Nome completo; Nome de Guerra; Data de Nascimento; Idade; Sexo; Data de Admissão; Turma (Ano de declaração de </w:t>
      </w:r>
      <w:proofErr w:type="spellStart"/>
      <w:r w:rsidRPr="006B4BC3">
        <w:rPr>
          <w:b/>
          <w:sz w:val="23"/>
          <w:szCs w:val="23"/>
        </w:rPr>
        <w:t>Asp</w:t>
      </w:r>
      <w:proofErr w:type="spellEnd"/>
      <w:r w:rsidRPr="006B4BC3">
        <w:rPr>
          <w:b/>
          <w:sz w:val="23"/>
          <w:szCs w:val="23"/>
        </w:rPr>
        <w:t xml:space="preserve"> OF PM no formato ano/semestre); Lotação atual; Data </w:t>
      </w:r>
      <w:proofErr w:type="spellStart"/>
      <w:r w:rsidRPr="006B4BC3">
        <w:rPr>
          <w:b/>
          <w:sz w:val="23"/>
          <w:szCs w:val="23"/>
        </w:rPr>
        <w:t>AspOF</w:t>
      </w:r>
      <w:proofErr w:type="spellEnd"/>
      <w:r w:rsidRPr="006B4BC3">
        <w:rPr>
          <w:b/>
          <w:sz w:val="23"/>
          <w:szCs w:val="23"/>
        </w:rPr>
        <w:t xml:space="preserve"> PM; Critério de Promoção; Data 2º </w:t>
      </w:r>
      <w:proofErr w:type="spellStart"/>
      <w:r w:rsidRPr="006B4BC3">
        <w:rPr>
          <w:b/>
          <w:sz w:val="23"/>
          <w:szCs w:val="23"/>
        </w:rPr>
        <w:t>Ten</w:t>
      </w:r>
      <w:proofErr w:type="spellEnd"/>
      <w:r w:rsidRPr="006B4BC3">
        <w:rPr>
          <w:b/>
          <w:sz w:val="23"/>
          <w:szCs w:val="23"/>
        </w:rPr>
        <w:t xml:space="preserve"> PM; Critério de Promoção; Data 1º </w:t>
      </w:r>
      <w:proofErr w:type="spellStart"/>
      <w:r w:rsidRPr="006B4BC3">
        <w:rPr>
          <w:b/>
          <w:sz w:val="23"/>
          <w:szCs w:val="23"/>
        </w:rPr>
        <w:t>Ten</w:t>
      </w:r>
      <w:proofErr w:type="spellEnd"/>
      <w:r w:rsidRPr="006B4BC3">
        <w:rPr>
          <w:b/>
          <w:sz w:val="23"/>
          <w:szCs w:val="23"/>
        </w:rPr>
        <w:t xml:space="preserve"> PM; Critério de Promoção; Data </w:t>
      </w:r>
      <w:proofErr w:type="spellStart"/>
      <w:r w:rsidRPr="006B4BC3">
        <w:rPr>
          <w:b/>
          <w:sz w:val="23"/>
          <w:szCs w:val="23"/>
        </w:rPr>
        <w:t>Cap</w:t>
      </w:r>
      <w:proofErr w:type="spellEnd"/>
      <w:r w:rsidRPr="006B4BC3">
        <w:rPr>
          <w:b/>
          <w:sz w:val="23"/>
          <w:szCs w:val="23"/>
        </w:rPr>
        <w:t xml:space="preserve"> PM; Critério de Promoção; Data Major PM; Critério de Promoção; Data </w:t>
      </w:r>
      <w:proofErr w:type="spellStart"/>
      <w:r w:rsidRPr="006B4BC3">
        <w:rPr>
          <w:b/>
          <w:sz w:val="23"/>
          <w:szCs w:val="23"/>
        </w:rPr>
        <w:t>Ten</w:t>
      </w:r>
      <w:proofErr w:type="spellEnd"/>
      <w:r w:rsidRPr="006B4BC3">
        <w:rPr>
          <w:b/>
          <w:sz w:val="23"/>
          <w:szCs w:val="23"/>
        </w:rPr>
        <w:t xml:space="preserve"> </w:t>
      </w:r>
      <w:proofErr w:type="spellStart"/>
      <w:r w:rsidRPr="006B4BC3">
        <w:rPr>
          <w:b/>
          <w:sz w:val="23"/>
          <w:szCs w:val="23"/>
        </w:rPr>
        <w:t>Cel</w:t>
      </w:r>
      <w:proofErr w:type="spellEnd"/>
      <w:r w:rsidRPr="006B4BC3">
        <w:rPr>
          <w:b/>
          <w:sz w:val="23"/>
          <w:szCs w:val="23"/>
        </w:rPr>
        <w:t xml:space="preserve"> PM; Critério de Promoção; Data Coronel PM; Critério de Promoção.</w:t>
      </w:r>
    </w:p>
    <w:p w:rsidR="003E3C96" w:rsidRPr="009155E5" w:rsidRDefault="009155E5" w:rsidP="009155E5">
      <w:pPr>
        <w:jc w:val="left"/>
        <w:rPr>
          <w:sz w:val="23"/>
          <w:szCs w:val="23"/>
        </w:rPr>
      </w:pPr>
      <w:r>
        <w:rPr>
          <w:sz w:val="23"/>
          <w:szCs w:val="23"/>
        </w:rPr>
        <w:t>Além disso, as informações geradas deverão ser ordenadas pela antiguidade dos Oficiais em cada Posto (seja quando gerado na opção "por quadro" ou "por item de carreira").</w:t>
      </w:r>
      <w:r w:rsidR="003E3C96" w:rsidRPr="009155E5">
        <w:rPr>
          <w:sz w:val="23"/>
          <w:szCs w:val="23"/>
        </w:rPr>
        <w:br/>
      </w:r>
    </w:p>
    <w:p w:rsidR="0007413B" w:rsidRDefault="0007413B" w:rsidP="001C0488">
      <w:pPr>
        <w:pStyle w:val="Ttulo2"/>
      </w:pPr>
      <w:bookmarkStart w:id="5" w:name="_Toc202258723"/>
      <w:r w:rsidRPr="00021F53">
        <w:t xml:space="preserve">UCS </w:t>
      </w:r>
      <w:r w:rsidR="00EF67BA">
        <w:t>XXX</w:t>
      </w:r>
      <w:r w:rsidRPr="00021F53">
        <w:t xml:space="preserve"> (</w:t>
      </w:r>
      <w:r w:rsidR="00EF67BA">
        <w:t>CGR</w:t>
      </w:r>
      <w:r w:rsidRPr="00021F53">
        <w:t xml:space="preserve">) – </w:t>
      </w:r>
      <w:r w:rsidR="00676367" w:rsidRPr="00B93A39">
        <w:t>04. Relatório para geração de almanaq</w:t>
      </w:r>
      <w:r w:rsidR="00676367">
        <w:t>ue de militares</w:t>
      </w:r>
      <w:r w:rsidR="00C86CB4">
        <w:t>.</w:t>
      </w:r>
      <w:bookmarkEnd w:id="5"/>
    </w:p>
    <w:p w:rsidR="005215F6" w:rsidRPr="00676367" w:rsidRDefault="005215F6" w:rsidP="00676367">
      <w:pPr>
        <w:rPr>
          <w:rFonts w:asciiTheme="minorHAnsi" w:hAnsiTheme="minorHAnsi" w:cs="Arial"/>
          <w:b/>
          <w:sz w:val="24"/>
        </w:rPr>
      </w:pPr>
    </w:p>
    <w:p w:rsidR="001811C7" w:rsidRDefault="00662408" w:rsidP="001811C7">
      <w:pPr>
        <w:numPr>
          <w:ilvl w:val="1"/>
          <w:numId w:val="32"/>
        </w:numPr>
        <w:tabs>
          <w:tab w:val="num" w:pos="426"/>
        </w:tabs>
        <w:spacing w:before="0" w:after="0" w:line="276" w:lineRule="auto"/>
        <w:ind w:right="225" w:hanging="927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>Criação das colunas no</w:t>
      </w:r>
      <w:r w:rsidR="004478AD">
        <w:rPr>
          <w:rFonts w:asciiTheme="minorHAnsi" w:hAnsiTheme="minorHAnsi" w:cs="Arial"/>
          <w:sz w:val="24"/>
        </w:rPr>
        <w:t xml:space="preserve"> relatório</w:t>
      </w:r>
      <w:r>
        <w:rPr>
          <w:rFonts w:asciiTheme="minorHAnsi" w:hAnsiTheme="minorHAnsi" w:cs="Arial"/>
          <w:sz w:val="24"/>
        </w:rPr>
        <w:t xml:space="preserve"> onde</w:t>
      </w:r>
      <w:r w:rsidR="004478AD">
        <w:rPr>
          <w:rFonts w:asciiTheme="minorHAnsi" w:hAnsiTheme="minorHAnsi" w:cs="Arial"/>
          <w:sz w:val="24"/>
        </w:rPr>
        <w:t xml:space="preserve"> passará a exibir os dados para as 26 colunas na ordem colocada</w:t>
      </w:r>
      <w:r w:rsidR="00C2294F">
        <w:rPr>
          <w:rFonts w:asciiTheme="minorHAnsi" w:hAnsiTheme="minorHAnsi" w:cs="Arial"/>
          <w:sz w:val="24"/>
        </w:rPr>
        <w:t xml:space="preserve"> a seguir</w:t>
      </w:r>
      <w:r w:rsidR="00060300">
        <w:rPr>
          <w:rFonts w:asciiTheme="minorHAnsi" w:hAnsiTheme="minorHAnsi" w:cs="Arial"/>
          <w:sz w:val="24"/>
        </w:rPr>
        <w:t>.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Antiguidade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Matrícula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Posto atual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Quadro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Nome completo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Nome de Guerra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Data de Nascimento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Idade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Sexo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Data de Admissão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 xml:space="preserve">- Turma (Ano de declaração de </w:t>
      </w:r>
      <w:proofErr w:type="spellStart"/>
      <w:r w:rsidRPr="004478AD">
        <w:rPr>
          <w:b/>
          <w:sz w:val="24"/>
        </w:rPr>
        <w:t>Asp</w:t>
      </w:r>
      <w:proofErr w:type="spellEnd"/>
      <w:r w:rsidRPr="004478AD">
        <w:rPr>
          <w:b/>
          <w:sz w:val="24"/>
        </w:rPr>
        <w:t xml:space="preserve"> OF PM no formato ano/semestre)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Lotação atual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 xml:space="preserve">- Data </w:t>
      </w:r>
      <w:proofErr w:type="spellStart"/>
      <w:r w:rsidRPr="004478AD">
        <w:rPr>
          <w:b/>
          <w:sz w:val="24"/>
        </w:rPr>
        <w:t>AspOF</w:t>
      </w:r>
      <w:proofErr w:type="spellEnd"/>
      <w:r w:rsidRPr="004478AD">
        <w:rPr>
          <w:b/>
          <w:sz w:val="24"/>
        </w:rPr>
        <w:t xml:space="preserve"> PM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Critério de Promoção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 xml:space="preserve">- Data 2º </w:t>
      </w:r>
      <w:proofErr w:type="spellStart"/>
      <w:r w:rsidRPr="004478AD">
        <w:rPr>
          <w:b/>
          <w:sz w:val="24"/>
        </w:rPr>
        <w:t>Ten</w:t>
      </w:r>
      <w:proofErr w:type="spellEnd"/>
      <w:r w:rsidRPr="004478AD">
        <w:rPr>
          <w:b/>
          <w:sz w:val="24"/>
        </w:rPr>
        <w:t xml:space="preserve"> PM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Critério de Promoção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 xml:space="preserve">- Data 1º </w:t>
      </w:r>
      <w:proofErr w:type="spellStart"/>
      <w:r w:rsidRPr="004478AD">
        <w:rPr>
          <w:b/>
          <w:sz w:val="24"/>
        </w:rPr>
        <w:t>Ten</w:t>
      </w:r>
      <w:proofErr w:type="spellEnd"/>
      <w:r w:rsidRPr="004478AD">
        <w:rPr>
          <w:b/>
          <w:sz w:val="24"/>
        </w:rPr>
        <w:t xml:space="preserve"> PM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Critério de Promoção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lastRenderedPageBreak/>
        <w:t xml:space="preserve">- Data </w:t>
      </w:r>
      <w:proofErr w:type="spellStart"/>
      <w:r w:rsidRPr="004478AD">
        <w:rPr>
          <w:b/>
          <w:sz w:val="24"/>
        </w:rPr>
        <w:t>Cap</w:t>
      </w:r>
      <w:proofErr w:type="spellEnd"/>
      <w:r w:rsidRPr="004478AD">
        <w:rPr>
          <w:b/>
          <w:sz w:val="24"/>
        </w:rPr>
        <w:t xml:space="preserve"> PM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Critério de Promoção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Data Major PM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Critério de Promoção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 xml:space="preserve">- Data </w:t>
      </w:r>
      <w:proofErr w:type="spellStart"/>
      <w:r w:rsidRPr="004478AD">
        <w:rPr>
          <w:b/>
          <w:sz w:val="24"/>
        </w:rPr>
        <w:t>Ten</w:t>
      </w:r>
      <w:proofErr w:type="spellEnd"/>
      <w:r w:rsidRPr="004478AD">
        <w:rPr>
          <w:b/>
          <w:sz w:val="24"/>
        </w:rPr>
        <w:t xml:space="preserve"> </w:t>
      </w:r>
      <w:proofErr w:type="spellStart"/>
      <w:r w:rsidRPr="004478AD">
        <w:rPr>
          <w:b/>
          <w:sz w:val="24"/>
        </w:rPr>
        <w:t>Cel</w:t>
      </w:r>
      <w:proofErr w:type="spellEnd"/>
      <w:r w:rsidRPr="004478AD">
        <w:rPr>
          <w:b/>
          <w:sz w:val="24"/>
        </w:rPr>
        <w:t xml:space="preserve"> PM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Critério de Promoção</w:t>
      </w:r>
    </w:p>
    <w:p w:rsidR="004478AD" w:rsidRP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Data Coronel PM</w:t>
      </w:r>
    </w:p>
    <w:p w:rsidR="004478AD" w:rsidRDefault="004478AD" w:rsidP="004478AD">
      <w:pPr>
        <w:jc w:val="left"/>
        <w:rPr>
          <w:b/>
          <w:sz w:val="24"/>
        </w:rPr>
      </w:pPr>
      <w:r w:rsidRPr="004478AD">
        <w:rPr>
          <w:b/>
          <w:sz w:val="24"/>
        </w:rPr>
        <w:t>- Critério de Promoção.</w:t>
      </w:r>
    </w:p>
    <w:p w:rsidR="00CB1B51" w:rsidRPr="004478AD" w:rsidRDefault="00CB1B51" w:rsidP="004478AD">
      <w:pPr>
        <w:jc w:val="left"/>
        <w:rPr>
          <w:b/>
          <w:sz w:val="24"/>
        </w:rPr>
      </w:pPr>
      <w:r>
        <w:rPr>
          <w:sz w:val="23"/>
          <w:szCs w:val="23"/>
        </w:rPr>
        <w:t xml:space="preserve">O resultado será ordenado pelo campo </w:t>
      </w:r>
      <w:r w:rsidRPr="004478AD">
        <w:rPr>
          <w:b/>
          <w:sz w:val="24"/>
        </w:rPr>
        <w:t>Antiguidade</w:t>
      </w:r>
      <w:r>
        <w:rPr>
          <w:sz w:val="23"/>
          <w:szCs w:val="23"/>
        </w:rPr>
        <w:t xml:space="preserve"> dos Oficiais em cada </w:t>
      </w:r>
      <w:r w:rsidRPr="00CB1B51">
        <w:rPr>
          <w:b/>
          <w:sz w:val="23"/>
          <w:szCs w:val="23"/>
        </w:rPr>
        <w:t>Posto</w:t>
      </w:r>
      <w:r>
        <w:rPr>
          <w:sz w:val="23"/>
          <w:szCs w:val="23"/>
        </w:rPr>
        <w:t xml:space="preserve"> (seja quando gerado na opção "por quadro" ou "por item de carreira").</w:t>
      </w:r>
      <w:r w:rsidRPr="009155E5">
        <w:rPr>
          <w:sz w:val="23"/>
          <w:szCs w:val="23"/>
        </w:rPr>
        <w:br/>
      </w:r>
    </w:p>
    <w:p w:rsidR="004478AD" w:rsidRPr="00091900" w:rsidRDefault="004478AD" w:rsidP="001811C7">
      <w:pPr>
        <w:ind w:left="426" w:right="225"/>
        <w:rPr>
          <w:rFonts w:asciiTheme="minorHAnsi" w:hAnsiTheme="minorHAnsi" w:cs="Arial"/>
          <w:sz w:val="22"/>
          <w:szCs w:val="22"/>
        </w:rPr>
      </w:pPr>
    </w:p>
    <w:p w:rsidR="008A17C3" w:rsidRPr="00091900" w:rsidRDefault="008A17C3" w:rsidP="008A17C3">
      <w:pPr>
        <w:spacing w:before="0" w:after="0" w:line="276" w:lineRule="auto"/>
        <w:ind w:right="225"/>
        <w:rPr>
          <w:rFonts w:asciiTheme="minorHAnsi" w:hAnsiTheme="minorHAnsi" w:cs="Arial"/>
          <w:sz w:val="22"/>
          <w:szCs w:val="22"/>
        </w:rPr>
      </w:pPr>
    </w:p>
    <w:p w:rsidR="001811C7" w:rsidRDefault="001811C7" w:rsidP="00903300">
      <w:pPr>
        <w:ind w:right="225"/>
        <w:rPr>
          <w:rFonts w:asciiTheme="minorHAnsi" w:hAnsiTheme="minorHAnsi" w:cs="Arial"/>
          <w:sz w:val="22"/>
          <w:szCs w:val="22"/>
        </w:rPr>
      </w:pPr>
    </w:p>
    <w:p w:rsidR="008B72F6" w:rsidRPr="00091900" w:rsidRDefault="00903300" w:rsidP="008B72F6">
      <w:pPr>
        <w:pStyle w:val="Ttulo1"/>
        <w:ind w:left="431" w:hanging="431"/>
        <w:rPr>
          <w:noProof w:val="0"/>
        </w:rPr>
      </w:pPr>
      <w:bookmarkStart w:id="6" w:name="_Toc202258724"/>
      <w:r>
        <w:lastRenderedPageBreak/>
        <w:t>E</w:t>
      </w:r>
      <w:r w:rsidR="00860DAD">
        <w:t>stimativa de Esforço</w:t>
      </w:r>
      <w:r w:rsidR="00904FA1">
        <w:t xml:space="preserve"> e Prazo</w:t>
      </w:r>
      <w:bookmarkEnd w:id="6"/>
    </w:p>
    <w:p w:rsidR="00501869" w:rsidRDefault="00A82B46" w:rsidP="00860DAD">
      <w:pPr>
        <w:ind w:right="225"/>
        <w:jc w:val="left"/>
        <w:rPr>
          <w:rFonts w:asciiTheme="minorHAnsi" w:hAnsiTheme="minorHAnsi"/>
          <w:color w:val="FF0054" w:themeColor="accent1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59DFDE23" wp14:editId="5683B819">
            <wp:extent cx="6228080" cy="5055235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A56" w:rsidRPr="00EB3A56">
        <w:rPr>
          <w:rFonts w:asciiTheme="minorHAnsi" w:hAnsiTheme="minorHAnsi"/>
          <w:color w:val="FF0054" w:themeColor="accent1"/>
          <w:sz w:val="24"/>
          <w:lang w:val="es-ES"/>
        </w:rPr>
        <w:br/>
      </w:r>
    </w:p>
    <w:p w:rsidR="0061515C" w:rsidRPr="00904FA1" w:rsidRDefault="0061515C" w:rsidP="00904FA1">
      <w:pPr>
        <w:spacing w:before="0" w:after="200" w:line="276" w:lineRule="auto"/>
        <w:jc w:val="left"/>
        <w:rPr>
          <w:rFonts w:asciiTheme="minorHAnsi" w:hAnsiTheme="minorHAnsi"/>
          <w:b/>
          <w:bCs/>
          <w:color w:val="FF0054" w:themeColor="accent1"/>
          <w:sz w:val="18"/>
          <w:szCs w:val="18"/>
        </w:rPr>
      </w:pPr>
    </w:p>
    <w:sectPr w:rsidR="0061515C" w:rsidRPr="00904FA1" w:rsidSect="00CD0B64">
      <w:headerReference w:type="default" r:id="rId14"/>
      <w:footerReference w:type="default" r:id="rId15"/>
      <w:pgSz w:w="11906" w:h="16838" w:code="9"/>
      <w:pgMar w:top="1928" w:right="851" w:bottom="1134" w:left="1247" w:header="567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54C" w:rsidRPr="00091900" w:rsidRDefault="0041454C" w:rsidP="00544EF6">
      <w:pPr>
        <w:spacing w:before="0"/>
      </w:pPr>
      <w:r w:rsidRPr="00091900">
        <w:separator/>
      </w:r>
    </w:p>
  </w:endnote>
  <w:endnote w:type="continuationSeparator" w:id="0">
    <w:p w:rsidR="0041454C" w:rsidRPr="00091900" w:rsidRDefault="0041454C" w:rsidP="00544EF6">
      <w:pPr>
        <w:spacing w:before="0"/>
      </w:pPr>
      <w:r w:rsidRPr="000919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orFuture Sans">
    <w:altName w:val="Calibri"/>
    <w:panose1 w:val="020B0504020203020204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087" w:rsidRPr="00091900" w:rsidRDefault="000A1087" w:rsidP="00D94007">
    <w:pPr>
      <w:pStyle w:val="Rodap"/>
      <w:tabs>
        <w:tab w:val="clear" w:pos="4252"/>
        <w:tab w:val="clear" w:pos="8504"/>
        <w:tab w:val="right" w:pos="9639"/>
      </w:tabs>
      <w:spacing w:before="0"/>
      <w:jc w:val="left"/>
    </w:pPr>
    <w:r w:rsidRPr="00091900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D66A89B" wp14:editId="165F351A">
              <wp:simplePos x="0" y="0"/>
              <wp:positionH relativeFrom="column">
                <wp:posOffset>4075430</wp:posOffset>
              </wp:positionH>
              <wp:positionV relativeFrom="paragraph">
                <wp:posOffset>-726440</wp:posOffset>
              </wp:positionV>
              <wp:extent cx="2009140" cy="191135"/>
              <wp:effectExtent l="0" t="0" r="0" b="0"/>
              <wp:wrapSquare wrapText="bothSides"/>
              <wp:docPr id="106240771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09140" cy="191135"/>
                        <a:chOff x="0" y="0"/>
                        <a:chExt cx="6318" cy="602"/>
                      </a:xfrm>
                      <a:solidFill>
                        <a:srgbClr val="4F062A"/>
                      </a:solidFill>
                    </wpg:grpSpPr>
                    <wps:wsp>
                      <wps:cNvPr id="781645292" name="Freeform 6"/>
                      <wps:cNvSpPr/>
                      <wps:spPr bwMode="auto">
                        <a:xfrm>
                          <a:off x="0" y="346"/>
                          <a:ext cx="1122" cy="256"/>
                        </a:xfrm>
                        <a:custGeom>
                          <a:avLst/>
                          <a:gdLst>
                            <a:gd name="T0" fmla="*/ 0 w 1126"/>
                            <a:gd name="T1" fmla="*/ 248 h 257"/>
                            <a:gd name="T2" fmla="*/ 33 w 1126"/>
                            <a:gd name="T3" fmla="*/ 257 h 257"/>
                            <a:gd name="T4" fmla="*/ 563 w 1126"/>
                            <a:gd name="T5" fmla="*/ 124 h 257"/>
                            <a:gd name="T6" fmla="*/ 1093 w 1126"/>
                            <a:gd name="T7" fmla="*/ 257 h 257"/>
                            <a:gd name="T8" fmla="*/ 1126 w 1126"/>
                            <a:gd name="T9" fmla="*/ 248 h 257"/>
                            <a:gd name="T10" fmla="*/ 563 w 1126"/>
                            <a:gd name="T11" fmla="*/ 0 h 257"/>
                            <a:gd name="T12" fmla="*/ 0 w 1126"/>
                            <a:gd name="T13" fmla="*/ 248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26" h="257">
                              <a:moveTo>
                                <a:pt x="0" y="248"/>
                              </a:moveTo>
                              <a:cubicBezTo>
                                <a:pt x="33" y="257"/>
                                <a:pt x="33" y="257"/>
                                <a:pt x="33" y="257"/>
                              </a:cubicBezTo>
                              <a:cubicBezTo>
                                <a:pt x="33" y="257"/>
                                <a:pt x="439" y="133"/>
                                <a:pt x="563" y="124"/>
                              </a:cubicBezTo>
                              <a:cubicBezTo>
                                <a:pt x="687" y="133"/>
                                <a:pt x="1093" y="257"/>
                                <a:pt x="1093" y="257"/>
                              </a:cubicBezTo>
                              <a:cubicBezTo>
                                <a:pt x="1126" y="248"/>
                                <a:pt x="1126" y="248"/>
                                <a:pt x="1126" y="248"/>
                              </a:cubicBezTo>
                              <a:cubicBezTo>
                                <a:pt x="1126" y="248"/>
                                <a:pt x="773" y="5"/>
                                <a:pt x="563" y="0"/>
                              </a:cubicBezTo>
                              <a:cubicBezTo>
                                <a:pt x="353" y="5"/>
                                <a:pt x="0" y="248"/>
                                <a:pt x="0" y="248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47630550" name="Freeform 7"/>
                      <wps:cNvSpPr/>
                      <wps:spPr bwMode="auto">
                        <a:xfrm>
                          <a:off x="0" y="0"/>
                          <a:ext cx="1122" cy="256"/>
                        </a:xfrm>
                        <a:custGeom>
                          <a:avLst/>
                          <a:gdLst>
                            <a:gd name="T0" fmla="*/ 1126 w 1126"/>
                            <a:gd name="T1" fmla="*/ 9 h 257"/>
                            <a:gd name="T2" fmla="*/ 1093 w 1126"/>
                            <a:gd name="T3" fmla="*/ 0 h 257"/>
                            <a:gd name="T4" fmla="*/ 563 w 1126"/>
                            <a:gd name="T5" fmla="*/ 133 h 257"/>
                            <a:gd name="T6" fmla="*/ 33 w 1126"/>
                            <a:gd name="T7" fmla="*/ 0 h 257"/>
                            <a:gd name="T8" fmla="*/ 0 w 1126"/>
                            <a:gd name="T9" fmla="*/ 9 h 257"/>
                            <a:gd name="T10" fmla="*/ 563 w 1126"/>
                            <a:gd name="T11" fmla="*/ 257 h 257"/>
                            <a:gd name="T12" fmla="*/ 1126 w 1126"/>
                            <a:gd name="T13" fmla="*/ 9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26" h="257">
                              <a:moveTo>
                                <a:pt x="1126" y="9"/>
                              </a:moveTo>
                              <a:cubicBezTo>
                                <a:pt x="1093" y="0"/>
                                <a:pt x="1093" y="0"/>
                                <a:pt x="1093" y="0"/>
                              </a:cubicBezTo>
                              <a:cubicBezTo>
                                <a:pt x="1093" y="0"/>
                                <a:pt x="687" y="124"/>
                                <a:pt x="563" y="133"/>
                              </a:cubicBezTo>
                              <a:cubicBezTo>
                                <a:pt x="439" y="124"/>
                                <a:pt x="33" y="0"/>
                                <a:pt x="33" y="0"/>
                              </a:cubicBezTo>
                              <a:cubicBezTo>
                                <a:pt x="0" y="9"/>
                                <a:pt x="0" y="9"/>
                                <a:pt x="0" y="9"/>
                              </a:cubicBezTo>
                              <a:cubicBezTo>
                                <a:pt x="0" y="9"/>
                                <a:pt x="353" y="252"/>
                                <a:pt x="563" y="257"/>
                              </a:cubicBezTo>
                              <a:cubicBezTo>
                                <a:pt x="773" y="252"/>
                                <a:pt x="1126" y="9"/>
                                <a:pt x="1126" y="9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31390086" name="Freeform 8"/>
                      <wps:cNvSpPr>
                        <a:spLocks noEditPoints="1"/>
                      </wps:cNvSpPr>
                      <wps:spPr bwMode="auto">
                        <a:xfrm>
                          <a:off x="1436" y="37"/>
                          <a:ext cx="4882" cy="542"/>
                        </a:xfrm>
                        <a:custGeom>
                          <a:avLst/>
                          <a:gdLst>
                            <a:gd name="T0" fmla="*/ 145 w 4897"/>
                            <a:gd name="T1" fmla="*/ 121 h 544"/>
                            <a:gd name="T2" fmla="*/ 0 w 4897"/>
                            <a:gd name="T3" fmla="*/ 544 h 544"/>
                            <a:gd name="T4" fmla="*/ 267 w 4897"/>
                            <a:gd name="T5" fmla="*/ 0 h 544"/>
                            <a:gd name="T6" fmla="*/ 445 w 4897"/>
                            <a:gd name="T7" fmla="*/ 312 h 544"/>
                            <a:gd name="T8" fmla="*/ 842 w 4897"/>
                            <a:gd name="T9" fmla="*/ 0 h 544"/>
                            <a:gd name="T10" fmla="*/ 698 w 4897"/>
                            <a:gd name="T11" fmla="*/ 544 h 544"/>
                            <a:gd name="T12" fmla="*/ 667 w 4897"/>
                            <a:gd name="T13" fmla="*/ 121 h 544"/>
                            <a:gd name="T14" fmla="*/ 313 w 4897"/>
                            <a:gd name="T15" fmla="*/ 433 h 544"/>
                            <a:gd name="T16" fmla="*/ 1014 w 4897"/>
                            <a:gd name="T17" fmla="*/ 0 h 544"/>
                            <a:gd name="T18" fmla="*/ 1158 w 4897"/>
                            <a:gd name="T19" fmla="*/ 544 h 544"/>
                            <a:gd name="T20" fmla="*/ 1014 w 4897"/>
                            <a:gd name="T21" fmla="*/ 0 h 544"/>
                            <a:gd name="T22" fmla="*/ 1588 w 4897"/>
                            <a:gd name="T23" fmla="*/ 0 h 544"/>
                            <a:gd name="T24" fmla="*/ 1903 w 4897"/>
                            <a:gd name="T25" fmla="*/ 423 h 544"/>
                            <a:gd name="T26" fmla="*/ 2047 w 4897"/>
                            <a:gd name="T27" fmla="*/ 0 h 544"/>
                            <a:gd name="T28" fmla="*/ 1788 w 4897"/>
                            <a:gd name="T29" fmla="*/ 544 h 544"/>
                            <a:gd name="T30" fmla="*/ 1474 w 4897"/>
                            <a:gd name="T31" fmla="*/ 121 h 544"/>
                            <a:gd name="T32" fmla="*/ 1329 w 4897"/>
                            <a:gd name="T33" fmla="*/ 544 h 544"/>
                            <a:gd name="T34" fmla="*/ 2203 w 4897"/>
                            <a:gd name="T35" fmla="*/ 544 h 544"/>
                            <a:gd name="T36" fmla="*/ 2714 w 4897"/>
                            <a:gd name="T37" fmla="*/ 423 h 544"/>
                            <a:gd name="T38" fmla="*/ 2714 w 4897"/>
                            <a:gd name="T39" fmla="*/ 328 h 544"/>
                            <a:gd name="T40" fmla="*/ 2187 w 4897"/>
                            <a:gd name="T41" fmla="*/ 164 h 544"/>
                            <a:gd name="T42" fmla="*/ 2871 w 4897"/>
                            <a:gd name="T43" fmla="*/ 0 h 544"/>
                            <a:gd name="T44" fmla="*/ 2371 w 4897"/>
                            <a:gd name="T45" fmla="*/ 121 h 544"/>
                            <a:gd name="T46" fmla="*/ 2371 w 4897"/>
                            <a:gd name="T47" fmla="*/ 207 h 544"/>
                            <a:gd name="T48" fmla="*/ 2902 w 4897"/>
                            <a:gd name="T49" fmla="*/ 376 h 544"/>
                            <a:gd name="T50" fmla="*/ 2203 w 4897"/>
                            <a:gd name="T51" fmla="*/ 544 h 544"/>
                            <a:gd name="T52" fmla="*/ 3288 w 4897"/>
                            <a:gd name="T53" fmla="*/ 0 h 544"/>
                            <a:gd name="T54" fmla="*/ 3818 w 4897"/>
                            <a:gd name="T55" fmla="*/ 541 h 544"/>
                            <a:gd name="T56" fmla="*/ 3657 w 4897"/>
                            <a:gd name="T57" fmla="*/ 544 h 544"/>
                            <a:gd name="T58" fmla="*/ 3183 w 4897"/>
                            <a:gd name="T59" fmla="*/ 443 h 544"/>
                            <a:gd name="T60" fmla="*/ 2964 w 4897"/>
                            <a:gd name="T61" fmla="*/ 544 h 544"/>
                            <a:gd name="T62" fmla="*/ 3529 w 4897"/>
                            <a:gd name="T63" fmla="*/ 322 h 544"/>
                            <a:gd name="T64" fmla="*/ 3367 w 4897"/>
                            <a:gd name="T65" fmla="*/ 121 h 544"/>
                            <a:gd name="T66" fmla="*/ 3529 w 4897"/>
                            <a:gd name="T67" fmla="*/ 322 h 544"/>
                            <a:gd name="T68" fmla="*/ 4076 w 4897"/>
                            <a:gd name="T69" fmla="*/ 0 h 544"/>
                            <a:gd name="T70" fmla="*/ 3931 w 4897"/>
                            <a:gd name="T71" fmla="*/ 544 h 544"/>
                            <a:gd name="T72" fmla="*/ 4475 w 4897"/>
                            <a:gd name="T73" fmla="*/ 121 h 544"/>
                            <a:gd name="T74" fmla="*/ 4197 w 4897"/>
                            <a:gd name="T75" fmla="*/ 0 h 544"/>
                            <a:gd name="T76" fmla="*/ 4897 w 4897"/>
                            <a:gd name="T77" fmla="*/ 121 h 544"/>
                            <a:gd name="T78" fmla="*/ 4619 w 4897"/>
                            <a:gd name="T79" fmla="*/ 544 h 544"/>
                            <a:gd name="T80" fmla="*/ 4475 w 4897"/>
                            <a:gd name="T81" fmla="*/ 121 h 5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897" h="544">
                              <a:moveTo>
                                <a:pt x="176" y="121"/>
                              </a:moveTo>
                              <a:cubicBezTo>
                                <a:pt x="145" y="121"/>
                                <a:pt x="145" y="121"/>
                                <a:pt x="145" y="121"/>
                              </a:cubicBezTo>
                              <a:cubicBezTo>
                                <a:pt x="145" y="544"/>
                                <a:pt x="145" y="544"/>
                                <a:pt x="145" y="544"/>
                              </a:cubicBezTo>
                              <a:cubicBezTo>
                                <a:pt x="0" y="544"/>
                                <a:pt x="0" y="544"/>
                                <a:pt x="0" y="54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67" y="0"/>
                                <a:pt x="267" y="0"/>
                                <a:pt x="267" y="0"/>
                              </a:cubicBezTo>
                              <a:cubicBezTo>
                                <a:pt x="398" y="312"/>
                                <a:pt x="398" y="312"/>
                                <a:pt x="398" y="312"/>
                              </a:cubicBezTo>
                              <a:cubicBezTo>
                                <a:pt x="445" y="312"/>
                                <a:pt x="445" y="312"/>
                                <a:pt x="445" y="312"/>
                              </a:cubicBezTo>
                              <a:cubicBezTo>
                                <a:pt x="576" y="0"/>
                                <a:pt x="576" y="0"/>
                                <a:pt x="576" y="0"/>
                              </a:cubicBezTo>
                              <a:cubicBezTo>
                                <a:pt x="842" y="0"/>
                                <a:pt x="842" y="0"/>
                                <a:pt x="842" y="0"/>
                              </a:cubicBezTo>
                              <a:cubicBezTo>
                                <a:pt x="842" y="544"/>
                                <a:pt x="842" y="544"/>
                                <a:pt x="842" y="544"/>
                              </a:cubicBezTo>
                              <a:cubicBezTo>
                                <a:pt x="698" y="544"/>
                                <a:pt x="698" y="544"/>
                                <a:pt x="698" y="544"/>
                              </a:cubicBezTo>
                              <a:cubicBezTo>
                                <a:pt x="698" y="121"/>
                                <a:pt x="698" y="121"/>
                                <a:pt x="698" y="121"/>
                              </a:cubicBezTo>
                              <a:cubicBezTo>
                                <a:pt x="667" y="121"/>
                                <a:pt x="667" y="121"/>
                                <a:pt x="667" y="121"/>
                              </a:cubicBezTo>
                              <a:cubicBezTo>
                                <a:pt x="530" y="433"/>
                                <a:pt x="530" y="433"/>
                                <a:pt x="530" y="433"/>
                              </a:cubicBezTo>
                              <a:cubicBezTo>
                                <a:pt x="313" y="433"/>
                                <a:pt x="313" y="433"/>
                                <a:pt x="313" y="433"/>
                              </a:cubicBezTo>
                              <a:lnTo>
                                <a:pt x="176" y="121"/>
                              </a:lnTo>
                              <a:close/>
                              <a:moveTo>
                                <a:pt x="1014" y="0"/>
                              </a:moveTo>
                              <a:cubicBezTo>
                                <a:pt x="1158" y="0"/>
                                <a:pt x="1158" y="0"/>
                                <a:pt x="1158" y="0"/>
                              </a:cubicBezTo>
                              <a:cubicBezTo>
                                <a:pt x="1158" y="544"/>
                                <a:pt x="1158" y="544"/>
                                <a:pt x="1158" y="544"/>
                              </a:cubicBezTo>
                              <a:cubicBezTo>
                                <a:pt x="1014" y="544"/>
                                <a:pt x="1014" y="544"/>
                                <a:pt x="1014" y="544"/>
                              </a:cubicBezTo>
                              <a:lnTo>
                                <a:pt x="1014" y="0"/>
                              </a:lnTo>
                              <a:close/>
                              <a:moveTo>
                                <a:pt x="1329" y="0"/>
                              </a:moveTo>
                              <a:cubicBezTo>
                                <a:pt x="1588" y="0"/>
                                <a:pt x="1588" y="0"/>
                                <a:pt x="1588" y="0"/>
                              </a:cubicBezTo>
                              <a:cubicBezTo>
                                <a:pt x="1871" y="423"/>
                                <a:pt x="1871" y="423"/>
                                <a:pt x="1871" y="423"/>
                              </a:cubicBezTo>
                              <a:cubicBezTo>
                                <a:pt x="1903" y="423"/>
                                <a:pt x="1903" y="423"/>
                                <a:pt x="1903" y="423"/>
                              </a:cubicBezTo>
                              <a:cubicBezTo>
                                <a:pt x="1903" y="0"/>
                                <a:pt x="1903" y="0"/>
                                <a:pt x="1903" y="0"/>
                              </a:cubicBezTo>
                              <a:cubicBezTo>
                                <a:pt x="2047" y="0"/>
                                <a:pt x="2047" y="0"/>
                                <a:pt x="2047" y="0"/>
                              </a:cubicBezTo>
                              <a:cubicBezTo>
                                <a:pt x="2047" y="544"/>
                                <a:pt x="2047" y="544"/>
                                <a:pt x="2047" y="544"/>
                              </a:cubicBezTo>
                              <a:cubicBezTo>
                                <a:pt x="1788" y="544"/>
                                <a:pt x="1788" y="544"/>
                                <a:pt x="1788" y="544"/>
                              </a:cubicBezTo>
                              <a:cubicBezTo>
                                <a:pt x="1505" y="121"/>
                                <a:pt x="1505" y="121"/>
                                <a:pt x="1505" y="121"/>
                              </a:cubicBezTo>
                              <a:cubicBezTo>
                                <a:pt x="1474" y="121"/>
                                <a:pt x="1474" y="121"/>
                                <a:pt x="1474" y="121"/>
                              </a:cubicBezTo>
                              <a:cubicBezTo>
                                <a:pt x="1474" y="544"/>
                                <a:pt x="1474" y="544"/>
                                <a:pt x="1474" y="544"/>
                              </a:cubicBezTo>
                              <a:cubicBezTo>
                                <a:pt x="1329" y="544"/>
                                <a:pt x="1329" y="544"/>
                                <a:pt x="1329" y="544"/>
                              </a:cubicBezTo>
                              <a:lnTo>
                                <a:pt x="1329" y="0"/>
                              </a:lnTo>
                              <a:close/>
                              <a:moveTo>
                                <a:pt x="2203" y="544"/>
                              </a:moveTo>
                              <a:cubicBezTo>
                                <a:pt x="2203" y="423"/>
                                <a:pt x="2203" y="423"/>
                                <a:pt x="2203" y="423"/>
                              </a:cubicBezTo>
                              <a:cubicBezTo>
                                <a:pt x="2714" y="423"/>
                                <a:pt x="2714" y="423"/>
                                <a:pt x="2714" y="423"/>
                              </a:cubicBezTo>
                              <a:cubicBezTo>
                                <a:pt x="2744" y="423"/>
                                <a:pt x="2761" y="406"/>
                                <a:pt x="2761" y="376"/>
                              </a:cubicBezTo>
                              <a:cubicBezTo>
                                <a:pt x="2761" y="345"/>
                                <a:pt x="2744" y="328"/>
                                <a:pt x="2714" y="328"/>
                              </a:cubicBezTo>
                              <a:cubicBezTo>
                                <a:pt x="2371" y="328"/>
                                <a:pt x="2371" y="328"/>
                                <a:pt x="2371" y="328"/>
                              </a:cubicBezTo>
                              <a:cubicBezTo>
                                <a:pt x="2256" y="328"/>
                                <a:pt x="2187" y="267"/>
                                <a:pt x="2187" y="164"/>
                              </a:cubicBezTo>
                              <a:cubicBezTo>
                                <a:pt x="2187" y="61"/>
                                <a:pt x="2256" y="0"/>
                                <a:pt x="2371" y="0"/>
                              </a:cubicBezTo>
                              <a:cubicBezTo>
                                <a:pt x="2871" y="0"/>
                                <a:pt x="2871" y="0"/>
                                <a:pt x="2871" y="0"/>
                              </a:cubicBezTo>
                              <a:cubicBezTo>
                                <a:pt x="2871" y="121"/>
                                <a:pt x="2871" y="121"/>
                                <a:pt x="2871" y="121"/>
                              </a:cubicBezTo>
                              <a:cubicBezTo>
                                <a:pt x="2371" y="121"/>
                                <a:pt x="2371" y="121"/>
                                <a:pt x="2371" y="121"/>
                              </a:cubicBezTo>
                              <a:cubicBezTo>
                                <a:pt x="2344" y="121"/>
                                <a:pt x="2328" y="137"/>
                                <a:pt x="2328" y="164"/>
                              </a:cubicBezTo>
                              <a:cubicBezTo>
                                <a:pt x="2328" y="191"/>
                                <a:pt x="2344" y="207"/>
                                <a:pt x="2371" y="207"/>
                              </a:cubicBezTo>
                              <a:cubicBezTo>
                                <a:pt x="2714" y="207"/>
                                <a:pt x="2714" y="207"/>
                                <a:pt x="2714" y="207"/>
                              </a:cubicBezTo>
                              <a:cubicBezTo>
                                <a:pt x="2832" y="207"/>
                                <a:pt x="2902" y="270"/>
                                <a:pt x="2902" y="376"/>
                              </a:cubicBezTo>
                              <a:cubicBezTo>
                                <a:pt x="2902" y="481"/>
                                <a:pt x="2832" y="544"/>
                                <a:pt x="2714" y="544"/>
                              </a:cubicBezTo>
                              <a:lnTo>
                                <a:pt x="2203" y="544"/>
                              </a:lnTo>
                              <a:close/>
                              <a:moveTo>
                                <a:pt x="2964" y="541"/>
                              </a:moveTo>
                              <a:cubicBezTo>
                                <a:pt x="3288" y="0"/>
                                <a:pt x="3288" y="0"/>
                                <a:pt x="3288" y="0"/>
                              </a:cubicBezTo>
                              <a:cubicBezTo>
                                <a:pt x="3493" y="0"/>
                                <a:pt x="3493" y="0"/>
                                <a:pt x="3493" y="0"/>
                              </a:cubicBezTo>
                              <a:cubicBezTo>
                                <a:pt x="3818" y="541"/>
                                <a:pt x="3818" y="541"/>
                                <a:pt x="3818" y="541"/>
                              </a:cubicBezTo>
                              <a:cubicBezTo>
                                <a:pt x="3818" y="544"/>
                                <a:pt x="3818" y="544"/>
                                <a:pt x="3818" y="544"/>
                              </a:cubicBezTo>
                              <a:cubicBezTo>
                                <a:pt x="3657" y="544"/>
                                <a:pt x="3657" y="544"/>
                                <a:pt x="3657" y="544"/>
                              </a:cubicBezTo>
                              <a:cubicBezTo>
                                <a:pt x="3598" y="443"/>
                                <a:pt x="3598" y="443"/>
                                <a:pt x="3598" y="443"/>
                              </a:cubicBezTo>
                              <a:cubicBezTo>
                                <a:pt x="3183" y="443"/>
                                <a:pt x="3183" y="443"/>
                                <a:pt x="3183" y="443"/>
                              </a:cubicBezTo>
                              <a:cubicBezTo>
                                <a:pt x="3125" y="544"/>
                                <a:pt x="3125" y="544"/>
                                <a:pt x="3125" y="544"/>
                              </a:cubicBezTo>
                              <a:cubicBezTo>
                                <a:pt x="2964" y="544"/>
                                <a:pt x="2964" y="544"/>
                                <a:pt x="2964" y="544"/>
                              </a:cubicBezTo>
                              <a:lnTo>
                                <a:pt x="2964" y="541"/>
                              </a:lnTo>
                              <a:close/>
                              <a:moveTo>
                                <a:pt x="3529" y="322"/>
                              </a:moveTo>
                              <a:cubicBezTo>
                                <a:pt x="3414" y="121"/>
                                <a:pt x="3414" y="121"/>
                                <a:pt x="3414" y="121"/>
                              </a:cubicBezTo>
                              <a:cubicBezTo>
                                <a:pt x="3367" y="121"/>
                                <a:pt x="3367" y="121"/>
                                <a:pt x="3367" y="121"/>
                              </a:cubicBezTo>
                              <a:cubicBezTo>
                                <a:pt x="3252" y="322"/>
                                <a:pt x="3252" y="322"/>
                                <a:pt x="3252" y="322"/>
                              </a:cubicBezTo>
                              <a:lnTo>
                                <a:pt x="3529" y="322"/>
                              </a:lnTo>
                              <a:close/>
                              <a:moveTo>
                                <a:pt x="3931" y="0"/>
                              </a:moveTo>
                              <a:cubicBezTo>
                                <a:pt x="4076" y="0"/>
                                <a:pt x="4076" y="0"/>
                                <a:pt x="4076" y="0"/>
                              </a:cubicBezTo>
                              <a:cubicBezTo>
                                <a:pt x="4076" y="544"/>
                                <a:pt x="4076" y="544"/>
                                <a:pt x="4076" y="544"/>
                              </a:cubicBezTo>
                              <a:cubicBezTo>
                                <a:pt x="3931" y="544"/>
                                <a:pt x="3931" y="544"/>
                                <a:pt x="3931" y="544"/>
                              </a:cubicBezTo>
                              <a:lnTo>
                                <a:pt x="3931" y="0"/>
                              </a:lnTo>
                              <a:close/>
                              <a:moveTo>
                                <a:pt x="4475" y="121"/>
                              </a:moveTo>
                              <a:cubicBezTo>
                                <a:pt x="4197" y="121"/>
                                <a:pt x="4197" y="121"/>
                                <a:pt x="4197" y="121"/>
                              </a:cubicBezTo>
                              <a:cubicBezTo>
                                <a:pt x="4197" y="0"/>
                                <a:pt x="4197" y="0"/>
                                <a:pt x="4197" y="0"/>
                              </a:cubicBezTo>
                              <a:cubicBezTo>
                                <a:pt x="4897" y="0"/>
                                <a:pt x="4897" y="0"/>
                                <a:pt x="4897" y="0"/>
                              </a:cubicBezTo>
                              <a:cubicBezTo>
                                <a:pt x="4897" y="121"/>
                                <a:pt x="4897" y="121"/>
                                <a:pt x="4897" y="121"/>
                              </a:cubicBezTo>
                              <a:cubicBezTo>
                                <a:pt x="4619" y="121"/>
                                <a:pt x="4619" y="121"/>
                                <a:pt x="4619" y="121"/>
                              </a:cubicBezTo>
                              <a:cubicBezTo>
                                <a:pt x="4619" y="544"/>
                                <a:pt x="4619" y="544"/>
                                <a:pt x="4619" y="544"/>
                              </a:cubicBezTo>
                              <a:cubicBezTo>
                                <a:pt x="4475" y="544"/>
                                <a:pt x="4475" y="544"/>
                                <a:pt x="4475" y="544"/>
                              </a:cubicBezTo>
                              <a:lnTo>
                                <a:pt x="4475" y="121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2841AB" id="Group 4" o:spid="_x0000_s1026" style="position:absolute;margin-left:320.9pt;margin-top:-57.2pt;width:158.2pt;height:15.05pt;z-index:251657216" coordsize="631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">
              <v:shape id="Freeform 6" o:spid="_x0000_s1027" style="position:absolute;top:346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" path="m,248v33,9,33,9,33,9c33,257,439,133,563,124v124,9,530,133,530,133c1126,248,1126,248,1126,248,1126,248,773,5,563,,353,5,,248,,248e" filled="f" stroked="f">
                <v:path arrowok="t" o:connecttype="custom" o:connectlocs="0,247;33,256;561,124;1089,256;1122,247;561,0;0,247" o:connectangles="0,0,0,0,0,0,0"/>
              </v:shape>
              <v:shape id="Freeform 7" o:spid="_x0000_s1028" style="position:absolute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" path="m1126,9c1093,,1093,,1093,v,,-406,124,-530,133c439,124,33,,33,,,9,,9,,9v,,353,243,563,248c773,252,1126,9,1126,9e" filled="f" stroked="f">
                <v:path arrowok="t" o:connecttype="custom" o:connectlocs="1122,9;1089,0;561,132;33,0;0,9;561,256;1122,9" o:connectangles="0,0,0,0,0,0,0"/>
              </v:shape>
              <v:shape id="Freeform 8" o:spid="_x0000_s1029" style="position:absolute;left:1436;top:37;width:4882;height:542;visibility:visible;mso-wrap-style:square;v-text-anchor:top" coordsize="4897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" path="m176,121v-31,,-31,,-31,c145,544,145,544,145,544,,544,,544,,544,,,,,,,267,,267,,267,,398,312,398,312,398,312v47,,47,,47,c576,,576,,576,,842,,842,,842,v,544,,544,,544c698,544,698,544,698,544v,-423,,-423,,-423c667,121,667,121,667,121,530,433,530,433,530,433v-217,,-217,,-217,l176,121xm1014,v144,,144,,144,c1158,544,1158,544,1158,544v-144,,-144,,-144,l1014,xm1329,v259,,259,,259,c1871,423,1871,423,1871,423v32,,32,,32,c1903,,1903,,1903,v144,,144,,144,c2047,544,2047,544,2047,544v-259,,-259,,-259,c1505,121,1505,121,1505,121v-31,,-31,,-31,c1474,544,1474,544,1474,544v-145,,-145,,-145,l1329,xm2203,544v,-121,,-121,,-121c2714,423,2714,423,2714,423v30,,47,-17,47,-47c2761,345,2744,328,2714,328v-343,,-343,,-343,c2256,328,2187,267,2187,164,2187,61,2256,,2371,v500,,500,,500,c2871,121,2871,121,2871,121v-500,,-500,,-500,c2344,121,2328,137,2328,164v,27,16,43,43,43c2714,207,2714,207,2714,207v118,,188,63,188,169c2902,481,2832,544,2714,544r-511,xm2964,541c3288,,3288,,3288,v205,,205,,205,c3818,541,3818,541,3818,541v,3,,3,,3c3657,544,3657,544,3657,544,3598,443,3598,443,3598,443v-415,,-415,,-415,c3125,544,3125,544,3125,544v-161,,-161,,-161,l2964,541xm3529,322c3414,121,3414,121,3414,121v-47,,-47,,-47,c3252,322,3252,322,3252,322r277,xm3931,v145,,145,,145,c4076,544,4076,544,4076,544v-145,,-145,,-145,l3931,xm4475,121v-278,,-278,,-278,c4197,,4197,,4197,v700,,700,,700,c4897,121,4897,121,4897,121v-278,,-278,,-278,c4619,544,4619,544,4619,544v-144,,-144,,-144,l4475,121xe" filled="f" stroked="f">
                <v:path arrowok="t" o:connecttype="custom" o:connectlocs="145,121;0,542;266,0;444,311;839,0;696,542;665,121;312,431;1011,0;1154,542;1011,0;1583,0;1897,421;2041,0;1783,542;1469,121;1325,542;2196,542;2706,421;2706,327;2180,163;2862,0;2364,121;2364,206;2893,375;2196,542;3278,0;3806,539;3646,542;3173,441;2955,542;3518,321;3357,121;3518,321;4064,0;3919,542;4461,121;4184,0;4882,121;4605,542;4461,121" o:connectangles="0,0,0,0,0,0,0,0,0,0,0,0,0,0,0,0,0,0,0,0,0,0,0,0,0,0,0,0,0,0,0,0,0,0,0,0,0,0,0,0,0"/>
                <o:lock v:ext="edit" verticies="t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087" w:rsidRPr="00091900" w:rsidRDefault="000A1087" w:rsidP="00544EF6">
    <w:pPr>
      <w:pStyle w:val="Cabealho"/>
      <w:jc w:val="left"/>
      <w:rPr>
        <w:sz w:val="16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1999669"/>
      <w:docPartObj>
        <w:docPartGallery w:val="Page Numbers (Bottom of Page)"/>
        <w:docPartUnique/>
      </w:docPartObj>
    </w:sdtPr>
    <w:sdtEndPr/>
    <w:sdtContent>
      <w:p w:rsidR="000A1087" w:rsidRPr="00091900" w:rsidRDefault="000A1087" w:rsidP="00D957AD">
        <w:pPr>
          <w:pStyle w:val="Rodap"/>
          <w:tabs>
            <w:tab w:val="clear" w:pos="4252"/>
            <w:tab w:val="clear" w:pos="8504"/>
            <w:tab w:val="right" w:pos="9639"/>
          </w:tabs>
          <w:spacing w:before="0"/>
          <w:ind w:right="594"/>
          <w:jc w:val="left"/>
        </w:pPr>
        <w:r w:rsidRPr="00091900">
          <w:rPr>
            <w:noProof/>
            <w:szCs w:val="16"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25648A4" wp14:editId="532D9F02">
                  <wp:simplePos x="0" y="0"/>
                  <wp:positionH relativeFrom="margin">
                    <wp:align>left</wp:align>
                  </wp:positionH>
                  <wp:positionV relativeFrom="paragraph">
                    <wp:posOffset>180353</wp:posOffset>
                  </wp:positionV>
                  <wp:extent cx="1320740" cy="125095"/>
                  <wp:effectExtent l="0" t="0" r="0" b="8255"/>
                  <wp:wrapNone/>
                  <wp:docPr id="19" name="Group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732322-90EE-1E18-2E24-D3923F216E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20740" cy="125095"/>
                            <a:chOff x="0" y="0"/>
                            <a:chExt cx="6318" cy="602"/>
                          </a:xfrm>
                          <a:solidFill>
                            <a:schemeClr val="tx1"/>
                          </a:solidFill>
                        </wpg:grpSpPr>
                        <wps:wsp>
                          <wps:cNvPr id="1299270011" name="Freeform 6">
                            <a:extLst>
                              <a:ext uri="{FF2B5EF4-FFF2-40B4-BE49-F238E27FC236}">
                                <a16:creationId xmlns:a16="http://schemas.microsoft.com/office/drawing/2014/main" id="{6E264A35-C514-6033-074E-34AC6359422F}"/>
                              </a:ext>
                            </a:extLst>
                          </wps:cNvPr>
                          <wps:cNvSpPr/>
                          <wps:spPr bwMode="auto">
                            <a:xfrm>
                              <a:off x="0" y="346"/>
                              <a:ext cx="1122" cy="256"/>
                            </a:xfrm>
                            <a:custGeom>
                              <a:avLst/>
                              <a:gdLst>
                                <a:gd name="T0" fmla="*/ 0 w 1126"/>
                                <a:gd name="T1" fmla="*/ 248 h 257"/>
                                <a:gd name="T2" fmla="*/ 33 w 1126"/>
                                <a:gd name="T3" fmla="*/ 257 h 257"/>
                                <a:gd name="T4" fmla="*/ 563 w 1126"/>
                                <a:gd name="T5" fmla="*/ 124 h 257"/>
                                <a:gd name="T6" fmla="*/ 1093 w 1126"/>
                                <a:gd name="T7" fmla="*/ 257 h 257"/>
                                <a:gd name="T8" fmla="*/ 1126 w 1126"/>
                                <a:gd name="T9" fmla="*/ 248 h 257"/>
                                <a:gd name="T10" fmla="*/ 563 w 1126"/>
                                <a:gd name="T11" fmla="*/ 0 h 257"/>
                                <a:gd name="T12" fmla="*/ 0 w 1126"/>
                                <a:gd name="T13" fmla="*/ 248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26" h="257">
                                  <a:moveTo>
                                    <a:pt x="0" y="248"/>
                                  </a:moveTo>
                                  <a:cubicBezTo>
                                    <a:pt x="33" y="257"/>
                                    <a:pt x="33" y="257"/>
                                    <a:pt x="33" y="257"/>
                                  </a:cubicBezTo>
                                  <a:cubicBezTo>
                                    <a:pt x="33" y="257"/>
                                    <a:pt x="439" y="133"/>
                                    <a:pt x="563" y="124"/>
                                  </a:cubicBezTo>
                                  <a:cubicBezTo>
                                    <a:pt x="687" y="133"/>
                                    <a:pt x="1093" y="257"/>
                                    <a:pt x="1093" y="257"/>
                                  </a:cubicBezTo>
                                  <a:cubicBezTo>
                                    <a:pt x="1126" y="248"/>
                                    <a:pt x="1126" y="248"/>
                                    <a:pt x="1126" y="248"/>
                                  </a:cubicBezTo>
                                  <a:cubicBezTo>
                                    <a:pt x="1126" y="248"/>
                                    <a:pt x="773" y="5"/>
                                    <a:pt x="563" y="0"/>
                                  </a:cubicBezTo>
                                  <a:cubicBezTo>
                                    <a:pt x="353" y="5"/>
                                    <a:pt x="0" y="248"/>
                                    <a:pt x="0" y="248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86099634" name="Freeform 7">
                            <a:extLst>
                              <a:ext uri="{FF2B5EF4-FFF2-40B4-BE49-F238E27FC236}">
                                <a16:creationId xmlns:a16="http://schemas.microsoft.com/office/drawing/2014/main" id="{8E954355-2080-9B6F-0664-E1C750504F25}"/>
                              </a:ext>
                            </a:extLst>
                          </wps:cNvPr>
                          <wps:cNvSpPr/>
                          <wps:spPr bwMode="auto">
                            <a:xfrm>
                              <a:off x="0" y="0"/>
                              <a:ext cx="1122" cy="256"/>
                            </a:xfrm>
                            <a:custGeom>
                              <a:avLst/>
                              <a:gdLst>
                                <a:gd name="T0" fmla="*/ 1126 w 1126"/>
                                <a:gd name="T1" fmla="*/ 9 h 257"/>
                                <a:gd name="T2" fmla="*/ 1093 w 1126"/>
                                <a:gd name="T3" fmla="*/ 0 h 257"/>
                                <a:gd name="T4" fmla="*/ 563 w 1126"/>
                                <a:gd name="T5" fmla="*/ 133 h 257"/>
                                <a:gd name="T6" fmla="*/ 33 w 1126"/>
                                <a:gd name="T7" fmla="*/ 0 h 257"/>
                                <a:gd name="T8" fmla="*/ 0 w 1126"/>
                                <a:gd name="T9" fmla="*/ 9 h 257"/>
                                <a:gd name="T10" fmla="*/ 563 w 1126"/>
                                <a:gd name="T11" fmla="*/ 257 h 257"/>
                                <a:gd name="T12" fmla="*/ 1126 w 1126"/>
                                <a:gd name="T13" fmla="*/ 9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26" h="257">
                                  <a:moveTo>
                                    <a:pt x="1126" y="9"/>
                                  </a:moveTo>
                                  <a:cubicBezTo>
                                    <a:pt x="1093" y="0"/>
                                    <a:pt x="1093" y="0"/>
                                    <a:pt x="1093" y="0"/>
                                  </a:cubicBezTo>
                                  <a:cubicBezTo>
                                    <a:pt x="1093" y="0"/>
                                    <a:pt x="687" y="124"/>
                                    <a:pt x="563" y="133"/>
                                  </a:cubicBezTo>
                                  <a:cubicBezTo>
                                    <a:pt x="439" y="124"/>
                                    <a:pt x="33" y="0"/>
                                    <a:pt x="33" y="0"/>
                                  </a:cubicBezTo>
                                  <a:cubicBezTo>
                                    <a:pt x="0" y="9"/>
                                    <a:pt x="0" y="9"/>
                                    <a:pt x="0" y="9"/>
                                  </a:cubicBezTo>
                                  <a:cubicBezTo>
                                    <a:pt x="0" y="9"/>
                                    <a:pt x="353" y="252"/>
                                    <a:pt x="563" y="257"/>
                                  </a:cubicBezTo>
                                  <a:cubicBezTo>
                                    <a:pt x="773" y="252"/>
                                    <a:pt x="1126" y="9"/>
                                    <a:pt x="1126" y="9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22342028" name="Freeform 8">
                            <a:extLst>
                              <a:ext uri="{FF2B5EF4-FFF2-40B4-BE49-F238E27FC236}">
                                <a16:creationId xmlns:a16="http://schemas.microsoft.com/office/drawing/2014/main" id="{72C44897-8AA8-D9F7-ADEC-8114A634DD4A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436" y="37"/>
                              <a:ext cx="4882" cy="542"/>
                            </a:xfrm>
                            <a:custGeom>
                              <a:avLst/>
                              <a:gdLst>
                                <a:gd name="T0" fmla="*/ 145 w 4897"/>
                                <a:gd name="T1" fmla="*/ 121 h 544"/>
                                <a:gd name="T2" fmla="*/ 0 w 4897"/>
                                <a:gd name="T3" fmla="*/ 544 h 544"/>
                                <a:gd name="T4" fmla="*/ 267 w 4897"/>
                                <a:gd name="T5" fmla="*/ 0 h 544"/>
                                <a:gd name="T6" fmla="*/ 445 w 4897"/>
                                <a:gd name="T7" fmla="*/ 312 h 544"/>
                                <a:gd name="T8" fmla="*/ 842 w 4897"/>
                                <a:gd name="T9" fmla="*/ 0 h 544"/>
                                <a:gd name="T10" fmla="*/ 698 w 4897"/>
                                <a:gd name="T11" fmla="*/ 544 h 544"/>
                                <a:gd name="T12" fmla="*/ 667 w 4897"/>
                                <a:gd name="T13" fmla="*/ 121 h 544"/>
                                <a:gd name="T14" fmla="*/ 313 w 4897"/>
                                <a:gd name="T15" fmla="*/ 433 h 544"/>
                                <a:gd name="T16" fmla="*/ 1014 w 4897"/>
                                <a:gd name="T17" fmla="*/ 0 h 544"/>
                                <a:gd name="T18" fmla="*/ 1158 w 4897"/>
                                <a:gd name="T19" fmla="*/ 544 h 544"/>
                                <a:gd name="T20" fmla="*/ 1014 w 4897"/>
                                <a:gd name="T21" fmla="*/ 0 h 544"/>
                                <a:gd name="T22" fmla="*/ 1588 w 4897"/>
                                <a:gd name="T23" fmla="*/ 0 h 544"/>
                                <a:gd name="T24" fmla="*/ 1903 w 4897"/>
                                <a:gd name="T25" fmla="*/ 423 h 544"/>
                                <a:gd name="T26" fmla="*/ 2047 w 4897"/>
                                <a:gd name="T27" fmla="*/ 0 h 544"/>
                                <a:gd name="T28" fmla="*/ 1788 w 4897"/>
                                <a:gd name="T29" fmla="*/ 544 h 544"/>
                                <a:gd name="T30" fmla="*/ 1474 w 4897"/>
                                <a:gd name="T31" fmla="*/ 121 h 544"/>
                                <a:gd name="T32" fmla="*/ 1329 w 4897"/>
                                <a:gd name="T33" fmla="*/ 544 h 544"/>
                                <a:gd name="T34" fmla="*/ 2203 w 4897"/>
                                <a:gd name="T35" fmla="*/ 544 h 544"/>
                                <a:gd name="T36" fmla="*/ 2714 w 4897"/>
                                <a:gd name="T37" fmla="*/ 423 h 544"/>
                                <a:gd name="T38" fmla="*/ 2714 w 4897"/>
                                <a:gd name="T39" fmla="*/ 328 h 544"/>
                                <a:gd name="T40" fmla="*/ 2187 w 4897"/>
                                <a:gd name="T41" fmla="*/ 164 h 544"/>
                                <a:gd name="T42" fmla="*/ 2871 w 4897"/>
                                <a:gd name="T43" fmla="*/ 0 h 544"/>
                                <a:gd name="T44" fmla="*/ 2371 w 4897"/>
                                <a:gd name="T45" fmla="*/ 121 h 544"/>
                                <a:gd name="T46" fmla="*/ 2371 w 4897"/>
                                <a:gd name="T47" fmla="*/ 207 h 544"/>
                                <a:gd name="T48" fmla="*/ 2902 w 4897"/>
                                <a:gd name="T49" fmla="*/ 376 h 544"/>
                                <a:gd name="T50" fmla="*/ 2203 w 4897"/>
                                <a:gd name="T51" fmla="*/ 544 h 544"/>
                                <a:gd name="T52" fmla="*/ 3288 w 4897"/>
                                <a:gd name="T53" fmla="*/ 0 h 544"/>
                                <a:gd name="T54" fmla="*/ 3818 w 4897"/>
                                <a:gd name="T55" fmla="*/ 541 h 544"/>
                                <a:gd name="T56" fmla="*/ 3657 w 4897"/>
                                <a:gd name="T57" fmla="*/ 544 h 544"/>
                                <a:gd name="T58" fmla="*/ 3183 w 4897"/>
                                <a:gd name="T59" fmla="*/ 443 h 544"/>
                                <a:gd name="T60" fmla="*/ 2964 w 4897"/>
                                <a:gd name="T61" fmla="*/ 544 h 544"/>
                                <a:gd name="T62" fmla="*/ 3529 w 4897"/>
                                <a:gd name="T63" fmla="*/ 322 h 544"/>
                                <a:gd name="T64" fmla="*/ 3367 w 4897"/>
                                <a:gd name="T65" fmla="*/ 121 h 544"/>
                                <a:gd name="T66" fmla="*/ 3529 w 4897"/>
                                <a:gd name="T67" fmla="*/ 322 h 544"/>
                                <a:gd name="T68" fmla="*/ 4076 w 4897"/>
                                <a:gd name="T69" fmla="*/ 0 h 544"/>
                                <a:gd name="T70" fmla="*/ 3931 w 4897"/>
                                <a:gd name="T71" fmla="*/ 544 h 544"/>
                                <a:gd name="T72" fmla="*/ 4475 w 4897"/>
                                <a:gd name="T73" fmla="*/ 121 h 544"/>
                                <a:gd name="T74" fmla="*/ 4197 w 4897"/>
                                <a:gd name="T75" fmla="*/ 0 h 544"/>
                                <a:gd name="T76" fmla="*/ 4897 w 4897"/>
                                <a:gd name="T77" fmla="*/ 121 h 544"/>
                                <a:gd name="T78" fmla="*/ 4619 w 4897"/>
                                <a:gd name="T79" fmla="*/ 544 h 544"/>
                                <a:gd name="T80" fmla="*/ 4475 w 4897"/>
                                <a:gd name="T81" fmla="*/ 121 h 5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4897" h="544">
                                  <a:moveTo>
                                    <a:pt x="176" y="121"/>
                                  </a:moveTo>
                                  <a:cubicBezTo>
                                    <a:pt x="145" y="121"/>
                                    <a:pt x="145" y="121"/>
                                    <a:pt x="145" y="121"/>
                                  </a:cubicBezTo>
                                  <a:cubicBezTo>
                                    <a:pt x="145" y="544"/>
                                    <a:pt x="145" y="544"/>
                                    <a:pt x="145" y="544"/>
                                  </a:cubicBezTo>
                                  <a:cubicBezTo>
                                    <a:pt x="0" y="544"/>
                                    <a:pt x="0" y="544"/>
                                    <a:pt x="0" y="544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267" y="0"/>
                                    <a:pt x="267" y="0"/>
                                    <a:pt x="267" y="0"/>
                                  </a:cubicBezTo>
                                  <a:cubicBezTo>
                                    <a:pt x="398" y="312"/>
                                    <a:pt x="398" y="312"/>
                                    <a:pt x="398" y="312"/>
                                  </a:cubicBezTo>
                                  <a:cubicBezTo>
                                    <a:pt x="445" y="312"/>
                                    <a:pt x="445" y="312"/>
                                    <a:pt x="445" y="312"/>
                                  </a:cubicBezTo>
                                  <a:cubicBezTo>
                                    <a:pt x="576" y="0"/>
                                    <a:pt x="576" y="0"/>
                                    <a:pt x="576" y="0"/>
                                  </a:cubicBezTo>
                                  <a:cubicBezTo>
                                    <a:pt x="842" y="0"/>
                                    <a:pt x="842" y="0"/>
                                    <a:pt x="842" y="0"/>
                                  </a:cubicBezTo>
                                  <a:cubicBezTo>
                                    <a:pt x="842" y="544"/>
                                    <a:pt x="842" y="544"/>
                                    <a:pt x="842" y="544"/>
                                  </a:cubicBezTo>
                                  <a:cubicBezTo>
                                    <a:pt x="698" y="544"/>
                                    <a:pt x="698" y="544"/>
                                    <a:pt x="698" y="544"/>
                                  </a:cubicBezTo>
                                  <a:cubicBezTo>
                                    <a:pt x="698" y="121"/>
                                    <a:pt x="698" y="121"/>
                                    <a:pt x="698" y="121"/>
                                  </a:cubicBezTo>
                                  <a:cubicBezTo>
                                    <a:pt x="667" y="121"/>
                                    <a:pt x="667" y="121"/>
                                    <a:pt x="667" y="121"/>
                                  </a:cubicBezTo>
                                  <a:cubicBezTo>
                                    <a:pt x="530" y="433"/>
                                    <a:pt x="530" y="433"/>
                                    <a:pt x="530" y="433"/>
                                  </a:cubicBezTo>
                                  <a:cubicBezTo>
                                    <a:pt x="313" y="433"/>
                                    <a:pt x="313" y="433"/>
                                    <a:pt x="313" y="433"/>
                                  </a:cubicBezTo>
                                  <a:lnTo>
                                    <a:pt x="176" y="121"/>
                                  </a:lnTo>
                                  <a:close/>
                                  <a:moveTo>
                                    <a:pt x="1014" y="0"/>
                                  </a:moveTo>
                                  <a:cubicBezTo>
                                    <a:pt x="1158" y="0"/>
                                    <a:pt x="1158" y="0"/>
                                    <a:pt x="1158" y="0"/>
                                  </a:cubicBezTo>
                                  <a:cubicBezTo>
                                    <a:pt x="1158" y="544"/>
                                    <a:pt x="1158" y="544"/>
                                    <a:pt x="1158" y="544"/>
                                  </a:cubicBezTo>
                                  <a:cubicBezTo>
                                    <a:pt x="1014" y="544"/>
                                    <a:pt x="1014" y="544"/>
                                    <a:pt x="1014" y="544"/>
                                  </a:cubicBezTo>
                                  <a:lnTo>
                                    <a:pt x="1014" y="0"/>
                                  </a:lnTo>
                                  <a:close/>
                                  <a:moveTo>
                                    <a:pt x="1329" y="0"/>
                                  </a:moveTo>
                                  <a:cubicBezTo>
                                    <a:pt x="1588" y="0"/>
                                    <a:pt x="1588" y="0"/>
                                    <a:pt x="1588" y="0"/>
                                  </a:cubicBezTo>
                                  <a:cubicBezTo>
                                    <a:pt x="1871" y="423"/>
                                    <a:pt x="1871" y="423"/>
                                    <a:pt x="1871" y="423"/>
                                  </a:cubicBezTo>
                                  <a:cubicBezTo>
                                    <a:pt x="1903" y="423"/>
                                    <a:pt x="1903" y="423"/>
                                    <a:pt x="1903" y="423"/>
                                  </a:cubicBezTo>
                                  <a:cubicBezTo>
                                    <a:pt x="1903" y="0"/>
                                    <a:pt x="1903" y="0"/>
                                    <a:pt x="1903" y="0"/>
                                  </a:cubicBezTo>
                                  <a:cubicBezTo>
                                    <a:pt x="2047" y="0"/>
                                    <a:pt x="2047" y="0"/>
                                    <a:pt x="2047" y="0"/>
                                  </a:cubicBezTo>
                                  <a:cubicBezTo>
                                    <a:pt x="2047" y="544"/>
                                    <a:pt x="2047" y="544"/>
                                    <a:pt x="2047" y="544"/>
                                  </a:cubicBezTo>
                                  <a:cubicBezTo>
                                    <a:pt x="1788" y="544"/>
                                    <a:pt x="1788" y="544"/>
                                    <a:pt x="1788" y="544"/>
                                  </a:cubicBezTo>
                                  <a:cubicBezTo>
                                    <a:pt x="1505" y="121"/>
                                    <a:pt x="1505" y="121"/>
                                    <a:pt x="1505" y="121"/>
                                  </a:cubicBezTo>
                                  <a:cubicBezTo>
                                    <a:pt x="1474" y="121"/>
                                    <a:pt x="1474" y="121"/>
                                    <a:pt x="1474" y="121"/>
                                  </a:cubicBezTo>
                                  <a:cubicBezTo>
                                    <a:pt x="1474" y="544"/>
                                    <a:pt x="1474" y="544"/>
                                    <a:pt x="1474" y="544"/>
                                  </a:cubicBezTo>
                                  <a:cubicBezTo>
                                    <a:pt x="1329" y="544"/>
                                    <a:pt x="1329" y="544"/>
                                    <a:pt x="1329" y="544"/>
                                  </a:cubicBezTo>
                                  <a:lnTo>
                                    <a:pt x="1329" y="0"/>
                                  </a:lnTo>
                                  <a:close/>
                                  <a:moveTo>
                                    <a:pt x="2203" y="544"/>
                                  </a:moveTo>
                                  <a:cubicBezTo>
                                    <a:pt x="2203" y="423"/>
                                    <a:pt x="2203" y="423"/>
                                    <a:pt x="2203" y="423"/>
                                  </a:cubicBezTo>
                                  <a:cubicBezTo>
                                    <a:pt x="2714" y="423"/>
                                    <a:pt x="2714" y="423"/>
                                    <a:pt x="2714" y="423"/>
                                  </a:cubicBezTo>
                                  <a:cubicBezTo>
                                    <a:pt x="2744" y="423"/>
                                    <a:pt x="2761" y="406"/>
                                    <a:pt x="2761" y="376"/>
                                  </a:cubicBezTo>
                                  <a:cubicBezTo>
                                    <a:pt x="2761" y="345"/>
                                    <a:pt x="2744" y="328"/>
                                    <a:pt x="2714" y="328"/>
                                  </a:cubicBezTo>
                                  <a:cubicBezTo>
                                    <a:pt x="2371" y="328"/>
                                    <a:pt x="2371" y="328"/>
                                    <a:pt x="2371" y="328"/>
                                  </a:cubicBezTo>
                                  <a:cubicBezTo>
                                    <a:pt x="2256" y="328"/>
                                    <a:pt x="2187" y="267"/>
                                    <a:pt x="2187" y="164"/>
                                  </a:cubicBezTo>
                                  <a:cubicBezTo>
                                    <a:pt x="2187" y="61"/>
                                    <a:pt x="2256" y="0"/>
                                    <a:pt x="2371" y="0"/>
                                  </a:cubicBezTo>
                                  <a:cubicBezTo>
                                    <a:pt x="2871" y="0"/>
                                    <a:pt x="2871" y="0"/>
                                    <a:pt x="2871" y="0"/>
                                  </a:cubicBezTo>
                                  <a:cubicBezTo>
                                    <a:pt x="2871" y="121"/>
                                    <a:pt x="2871" y="121"/>
                                    <a:pt x="2871" y="121"/>
                                  </a:cubicBezTo>
                                  <a:cubicBezTo>
                                    <a:pt x="2371" y="121"/>
                                    <a:pt x="2371" y="121"/>
                                    <a:pt x="2371" y="121"/>
                                  </a:cubicBezTo>
                                  <a:cubicBezTo>
                                    <a:pt x="2344" y="121"/>
                                    <a:pt x="2328" y="137"/>
                                    <a:pt x="2328" y="164"/>
                                  </a:cubicBezTo>
                                  <a:cubicBezTo>
                                    <a:pt x="2328" y="191"/>
                                    <a:pt x="2344" y="207"/>
                                    <a:pt x="2371" y="207"/>
                                  </a:cubicBezTo>
                                  <a:cubicBezTo>
                                    <a:pt x="2714" y="207"/>
                                    <a:pt x="2714" y="207"/>
                                    <a:pt x="2714" y="207"/>
                                  </a:cubicBezTo>
                                  <a:cubicBezTo>
                                    <a:pt x="2832" y="207"/>
                                    <a:pt x="2902" y="270"/>
                                    <a:pt x="2902" y="376"/>
                                  </a:cubicBezTo>
                                  <a:cubicBezTo>
                                    <a:pt x="2902" y="481"/>
                                    <a:pt x="2832" y="544"/>
                                    <a:pt x="2714" y="544"/>
                                  </a:cubicBezTo>
                                  <a:lnTo>
                                    <a:pt x="2203" y="544"/>
                                  </a:lnTo>
                                  <a:close/>
                                  <a:moveTo>
                                    <a:pt x="2964" y="541"/>
                                  </a:moveTo>
                                  <a:cubicBezTo>
                                    <a:pt x="3288" y="0"/>
                                    <a:pt x="3288" y="0"/>
                                    <a:pt x="3288" y="0"/>
                                  </a:cubicBezTo>
                                  <a:cubicBezTo>
                                    <a:pt x="3493" y="0"/>
                                    <a:pt x="3493" y="0"/>
                                    <a:pt x="3493" y="0"/>
                                  </a:cubicBezTo>
                                  <a:cubicBezTo>
                                    <a:pt x="3818" y="541"/>
                                    <a:pt x="3818" y="541"/>
                                    <a:pt x="3818" y="541"/>
                                  </a:cubicBezTo>
                                  <a:cubicBezTo>
                                    <a:pt x="3818" y="544"/>
                                    <a:pt x="3818" y="544"/>
                                    <a:pt x="3818" y="544"/>
                                  </a:cubicBezTo>
                                  <a:cubicBezTo>
                                    <a:pt x="3657" y="544"/>
                                    <a:pt x="3657" y="544"/>
                                    <a:pt x="3657" y="544"/>
                                  </a:cubicBezTo>
                                  <a:cubicBezTo>
                                    <a:pt x="3598" y="443"/>
                                    <a:pt x="3598" y="443"/>
                                    <a:pt x="3598" y="443"/>
                                  </a:cubicBezTo>
                                  <a:cubicBezTo>
                                    <a:pt x="3183" y="443"/>
                                    <a:pt x="3183" y="443"/>
                                    <a:pt x="3183" y="443"/>
                                  </a:cubicBezTo>
                                  <a:cubicBezTo>
                                    <a:pt x="3125" y="544"/>
                                    <a:pt x="3125" y="544"/>
                                    <a:pt x="3125" y="544"/>
                                  </a:cubicBezTo>
                                  <a:cubicBezTo>
                                    <a:pt x="2964" y="544"/>
                                    <a:pt x="2964" y="544"/>
                                    <a:pt x="2964" y="544"/>
                                  </a:cubicBezTo>
                                  <a:lnTo>
                                    <a:pt x="2964" y="541"/>
                                  </a:lnTo>
                                  <a:close/>
                                  <a:moveTo>
                                    <a:pt x="3529" y="322"/>
                                  </a:moveTo>
                                  <a:cubicBezTo>
                                    <a:pt x="3414" y="121"/>
                                    <a:pt x="3414" y="121"/>
                                    <a:pt x="3414" y="121"/>
                                  </a:cubicBezTo>
                                  <a:cubicBezTo>
                                    <a:pt x="3367" y="121"/>
                                    <a:pt x="3367" y="121"/>
                                    <a:pt x="3367" y="121"/>
                                  </a:cubicBezTo>
                                  <a:cubicBezTo>
                                    <a:pt x="3252" y="322"/>
                                    <a:pt x="3252" y="322"/>
                                    <a:pt x="3252" y="322"/>
                                  </a:cubicBezTo>
                                  <a:lnTo>
                                    <a:pt x="3529" y="322"/>
                                  </a:lnTo>
                                  <a:close/>
                                  <a:moveTo>
                                    <a:pt x="3931" y="0"/>
                                  </a:moveTo>
                                  <a:cubicBezTo>
                                    <a:pt x="4076" y="0"/>
                                    <a:pt x="4076" y="0"/>
                                    <a:pt x="4076" y="0"/>
                                  </a:cubicBezTo>
                                  <a:cubicBezTo>
                                    <a:pt x="4076" y="544"/>
                                    <a:pt x="4076" y="544"/>
                                    <a:pt x="4076" y="544"/>
                                  </a:cubicBezTo>
                                  <a:cubicBezTo>
                                    <a:pt x="3931" y="544"/>
                                    <a:pt x="3931" y="544"/>
                                    <a:pt x="3931" y="544"/>
                                  </a:cubicBezTo>
                                  <a:lnTo>
                                    <a:pt x="3931" y="0"/>
                                  </a:lnTo>
                                  <a:close/>
                                  <a:moveTo>
                                    <a:pt x="4475" y="121"/>
                                  </a:moveTo>
                                  <a:cubicBezTo>
                                    <a:pt x="4197" y="121"/>
                                    <a:pt x="4197" y="121"/>
                                    <a:pt x="4197" y="121"/>
                                  </a:cubicBezTo>
                                  <a:cubicBezTo>
                                    <a:pt x="4197" y="0"/>
                                    <a:pt x="4197" y="0"/>
                                    <a:pt x="4197" y="0"/>
                                  </a:cubicBezTo>
                                  <a:cubicBezTo>
                                    <a:pt x="4897" y="0"/>
                                    <a:pt x="4897" y="0"/>
                                    <a:pt x="4897" y="0"/>
                                  </a:cubicBezTo>
                                  <a:cubicBezTo>
                                    <a:pt x="4897" y="121"/>
                                    <a:pt x="4897" y="121"/>
                                    <a:pt x="4897" y="121"/>
                                  </a:cubicBezTo>
                                  <a:cubicBezTo>
                                    <a:pt x="4619" y="121"/>
                                    <a:pt x="4619" y="121"/>
                                    <a:pt x="4619" y="121"/>
                                  </a:cubicBezTo>
                                  <a:cubicBezTo>
                                    <a:pt x="4619" y="544"/>
                                    <a:pt x="4619" y="544"/>
                                    <a:pt x="4619" y="544"/>
                                  </a:cubicBezTo>
                                  <a:cubicBezTo>
                                    <a:pt x="4475" y="544"/>
                                    <a:pt x="4475" y="544"/>
                                    <a:pt x="4475" y="544"/>
                                  </a:cubicBezTo>
                                  <a:lnTo>
                                    <a:pt x="4475" y="12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2788FFDC" id="Group 4" o:spid="_x0000_s1026" style="position:absolute;margin-left:0;margin-top:14.2pt;width:104pt;height:9.85pt;z-index:251659264;mso-position-horizontal:left;mso-position-horizontal-relative:margin;mso-width-relative:margin;mso-height-relative:margin" coordsize="631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">
                  <v:shape id="Freeform 6" o:spid="_x0000_s1027" style="position:absolute;top:346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" path="m,248v33,9,33,9,33,9c33,257,439,133,563,124v124,9,530,133,530,133c1126,248,1126,248,1126,248,1126,248,773,5,563,,353,5,,248,,248e" filled="f" stroked="f">
                    <v:path arrowok="t" o:connecttype="custom" o:connectlocs="0,247;33,256;561,124;1089,256;1122,247;561,0;0,247" o:connectangles="0,0,0,0,0,0,0"/>
                  </v:shape>
                  <v:shape id="Freeform 7" o:spid="_x0000_s1028" style="position:absolute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" path="m1126,9c1093,,1093,,1093,v,,-406,124,-530,133c439,124,33,,33,,,9,,9,,9v,,353,243,563,248c773,252,1126,9,1126,9e" filled="f" stroked="f">
                    <v:path arrowok="t" o:connecttype="custom" o:connectlocs="1122,9;1089,0;561,132;33,0;0,9;561,256;1122,9" o:connectangles="0,0,0,0,0,0,0"/>
                  </v:shape>
                  <v:shape id="Freeform 8" o:spid="_x0000_s1029" style="position:absolute;left:1436;top:37;width:4882;height:542;visibility:visible;mso-wrap-style:square;v-text-anchor:top" coordsize="4897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" path="m176,121v-31,,-31,,-31,c145,544,145,544,145,544,,544,,544,,544,,,,,,,267,,267,,267,,398,312,398,312,398,312v47,,47,,47,c576,,576,,576,,842,,842,,842,v,544,,544,,544c698,544,698,544,698,544v,-423,,-423,,-423c667,121,667,121,667,121,530,433,530,433,530,433v-217,,-217,,-217,l176,121xm1014,v144,,144,,144,c1158,544,1158,544,1158,544v-144,,-144,,-144,l1014,xm1329,v259,,259,,259,c1871,423,1871,423,1871,423v32,,32,,32,c1903,,1903,,1903,v144,,144,,144,c2047,544,2047,544,2047,544v-259,,-259,,-259,c1505,121,1505,121,1505,121v-31,,-31,,-31,c1474,544,1474,544,1474,544v-145,,-145,,-145,l1329,xm2203,544v,-121,,-121,,-121c2714,423,2714,423,2714,423v30,,47,-17,47,-47c2761,345,2744,328,2714,328v-343,,-343,,-343,c2256,328,2187,267,2187,164,2187,61,2256,,2371,v500,,500,,500,c2871,121,2871,121,2871,121v-500,,-500,,-500,c2344,121,2328,137,2328,164v,27,16,43,43,43c2714,207,2714,207,2714,207v118,,188,63,188,169c2902,481,2832,544,2714,544r-511,xm2964,541c3288,,3288,,3288,v205,,205,,205,c3818,541,3818,541,3818,541v,3,,3,,3c3657,544,3657,544,3657,544,3598,443,3598,443,3598,443v-415,,-415,,-415,c3125,544,3125,544,3125,544v-161,,-161,,-161,l2964,541xm3529,322c3414,121,3414,121,3414,121v-47,,-47,,-47,c3252,322,3252,322,3252,322r277,xm3931,v145,,145,,145,c4076,544,4076,544,4076,544v-145,,-145,,-145,l3931,xm4475,121v-278,,-278,,-278,c4197,,4197,,4197,v700,,700,,700,c4897,121,4897,121,4897,121v-278,,-278,,-278,c4619,544,4619,544,4619,544v-144,,-144,,-144,l4475,121xe" filled="f" stroked="f">
                    <v:path arrowok="t" o:connecttype="custom" o:connectlocs="145,121;0,542;266,0;444,311;839,0;696,542;665,121;312,431;1011,0;1154,542;1011,0;1583,0;1897,421;2041,0;1783,542;1469,121;1325,542;2196,542;2706,421;2706,327;2180,163;2862,0;2364,121;2364,206;2893,375;2196,542;3278,0;3806,539;3646,542;3173,441;2955,542;3518,321;3357,121;3518,321;4064,0;3919,542;4461,121;4184,0;4882,121;4605,542;4461,121" o:connectangles="0,0,0,0,0,0,0,0,0,0,0,0,0,0,0,0,0,0,0,0,0,0,0,0,0,0,0,0,0,0,0,0,0,0,0,0,0,0,0,0,0"/>
                    <o:lock v:ext="edit" verticies="t"/>
                  </v:shape>
                  <w10:wrap anchorx="margin"/>
                </v:group>
              </w:pict>
            </mc:Fallback>
          </mc:AlternateContent>
        </w:r>
        <w:r w:rsidRPr="00091900">
          <w:rPr>
            <w:b/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1839EAFE" wp14:editId="00F8CEE5">
                  <wp:simplePos x="0" y="0"/>
                  <wp:positionH relativeFrom="column">
                    <wp:posOffset>5838825</wp:posOffset>
                  </wp:positionH>
                  <wp:positionV relativeFrom="paragraph">
                    <wp:posOffset>112395</wp:posOffset>
                  </wp:positionV>
                  <wp:extent cx="278130" cy="283845"/>
                  <wp:effectExtent l="0" t="0" r="0" b="1905"/>
                  <wp:wrapNone/>
                  <wp:docPr id="1953789364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1087" w:rsidRPr="00091900" w:rsidRDefault="000A1087" w:rsidP="00CD0B64">
                              <w:pPr>
                                <w:pStyle w:val="Rodap"/>
                                <w:spacing w:before="0" w:after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091900">
                                <w:fldChar w:fldCharType="begin"/>
                              </w:r>
                              <w:r w:rsidRPr="00091900">
                                <w:instrText xml:space="preserve"> PAGE    \* MERGEFORMAT </w:instrText>
                              </w:r>
                              <w:r w:rsidRPr="00091900">
                                <w:fldChar w:fldCharType="separate"/>
                              </w:r>
                              <w:r w:rsidR="008D2B19" w:rsidRPr="008D2B19">
                                <w:rPr>
                                  <w:noProof/>
                                  <w:szCs w:val="20"/>
                                </w:rPr>
                                <w:t>6</w:t>
                              </w:r>
                              <w:r w:rsidRPr="00091900">
                                <w:rPr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839EAFE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1" type="#_x0000_t202" style="position:absolute;margin-left:459.75pt;margin-top:8.85pt;width:21.9pt;height:2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" filled="f" fillcolor="#ff0054 [3204]" stroked="f">
                  <v:textbox inset="4.32pt,0,4.32pt,0">
                    <w:txbxContent>
                      <w:p w:rsidR="000A1087" w:rsidRPr="00091900" w:rsidRDefault="000A1087" w:rsidP="00CD0B64">
                        <w:pPr>
                          <w:pStyle w:val="Rodap"/>
                          <w:spacing w:before="0" w:after="0"/>
                          <w:jc w:val="center"/>
                          <w:rPr>
                            <w:szCs w:val="20"/>
                          </w:rPr>
                        </w:pPr>
                        <w:r w:rsidRPr="00091900">
                          <w:fldChar w:fldCharType="begin"/>
                        </w:r>
                        <w:r w:rsidRPr="00091900">
                          <w:instrText xml:space="preserve"> PAGE    \* MERGEFORMAT </w:instrText>
                        </w:r>
                        <w:r w:rsidRPr="00091900">
                          <w:fldChar w:fldCharType="separate"/>
                        </w:r>
                        <w:r w:rsidR="008D2B19" w:rsidRPr="008D2B19">
                          <w:rPr>
                            <w:noProof/>
                            <w:szCs w:val="20"/>
                          </w:rPr>
                          <w:t>6</w:t>
                        </w:r>
                        <w:r w:rsidRPr="00091900">
                          <w:rPr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:rsidR="000A1087" w:rsidRPr="00091900" w:rsidRDefault="000A1087" w:rsidP="00116E02">
        <w:pPr>
          <w:pStyle w:val="Rodap"/>
          <w:tabs>
            <w:tab w:val="clear" w:pos="4252"/>
            <w:tab w:val="clear" w:pos="8504"/>
            <w:tab w:val="right" w:pos="9639"/>
          </w:tabs>
          <w:spacing w:before="0"/>
          <w:ind w:right="736"/>
          <w:jc w:val="right"/>
        </w:pPr>
        <w:r w:rsidRPr="00091900">
          <w:rPr>
            <w:szCs w:val="16"/>
          </w:rPr>
          <w:t>SIG</w:t>
        </w:r>
        <w:r w:rsidR="0028608E">
          <w:rPr>
            <w:szCs w:val="16"/>
          </w:rPr>
          <w:t>RH</w:t>
        </w:r>
        <w:r w:rsidRPr="00091900">
          <w:rPr>
            <w:szCs w:val="16"/>
          </w:rPr>
          <w:t xml:space="preserve"> - </w:t>
        </w:r>
        <w:r w:rsidR="00116E02" w:rsidRPr="00091900">
          <w:rPr>
            <w:szCs w:val="16"/>
          </w:rPr>
          <w:t>RC</w:t>
        </w:r>
        <w:r w:rsidR="008B72F6" w:rsidRPr="00091900">
          <w:rPr>
            <w:szCs w:val="16"/>
          </w:rPr>
          <w:t>M</w:t>
        </w:r>
        <w:r w:rsidRPr="00091900">
          <w:rPr>
            <w:szCs w:val="16"/>
          </w:rPr>
          <w:t xml:space="preserve"> </w:t>
        </w:r>
        <w:r w:rsidR="00116E02" w:rsidRPr="00091900">
          <w:rPr>
            <w:szCs w:val="16"/>
          </w:rPr>
          <w:t>-</w:t>
        </w:r>
        <w:r w:rsidRPr="00091900">
          <w:rPr>
            <w:szCs w:val="16"/>
          </w:rPr>
          <w:t xml:space="preserve"> </w:t>
        </w:r>
        <w:r w:rsidR="00116E02" w:rsidRPr="00091900">
          <w:rPr>
            <w:szCs w:val="16"/>
          </w:rPr>
          <w:t xml:space="preserve">Relatório de Controle de </w:t>
        </w:r>
        <w:r w:rsidR="008B72F6" w:rsidRPr="00091900">
          <w:rPr>
            <w:szCs w:val="16"/>
          </w:rPr>
          <w:t>Mudança</w:t>
        </w:r>
        <w:r w:rsidR="00A17739">
          <w:rPr>
            <w:szCs w:val="16"/>
          </w:rPr>
          <w:t xml:space="preserve"> </w:t>
        </w:r>
        <w:r w:rsidR="00765E88">
          <w:rPr>
            <w:szCs w:val="16"/>
          </w:rPr>
          <w:t>-</w:t>
        </w:r>
        <w:r w:rsidR="00A17739">
          <w:rPr>
            <w:szCs w:val="16"/>
          </w:rPr>
          <w:t xml:space="preserve"> </w:t>
        </w:r>
        <w:r w:rsidR="00350E20">
          <w:rPr>
            <w:szCs w:val="16"/>
          </w:rPr>
          <w:t>CGR</w:t>
        </w:r>
        <w:r w:rsidR="00765E88">
          <w:rPr>
            <w:szCs w:val="16"/>
          </w:rPr>
          <w:t xml:space="preserve"> - </w:t>
        </w:r>
        <w:r w:rsidR="00350E20">
          <w:rPr>
            <w:szCs w:val="16"/>
          </w:rPr>
          <w:t>23569</w:t>
        </w:r>
        <w:r w:rsidR="00A17739">
          <w:rPr>
            <w:szCs w:val="16"/>
          </w:rPr>
          <w:t>-</w:t>
        </w:r>
        <w:r w:rsidR="00350E20">
          <w:rPr>
            <w:szCs w:val="16"/>
          </w:rP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54C" w:rsidRPr="00091900" w:rsidRDefault="0041454C" w:rsidP="00544EF6">
      <w:pPr>
        <w:spacing w:before="0"/>
      </w:pPr>
      <w:r w:rsidRPr="00091900">
        <w:separator/>
      </w:r>
    </w:p>
  </w:footnote>
  <w:footnote w:type="continuationSeparator" w:id="0">
    <w:p w:rsidR="0041454C" w:rsidRPr="00091900" w:rsidRDefault="0041454C" w:rsidP="00544EF6">
      <w:pPr>
        <w:spacing w:before="0"/>
      </w:pPr>
      <w:r w:rsidRPr="0009190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087" w:rsidRPr="00091900" w:rsidRDefault="000A1087">
    <w:r w:rsidRPr="00091900"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087" w:rsidRPr="00091900" w:rsidRDefault="000A1087">
    <w:pPr>
      <w:pStyle w:val="Cabealho"/>
    </w:pPr>
    <w:r w:rsidRPr="00091900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7EC4849A" wp14:editId="54201230">
              <wp:simplePos x="0" y="0"/>
              <wp:positionH relativeFrom="column">
                <wp:posOffset>-292578</wp:posOffset>
              </wp:positionH>
              <wp:positionV relativeFrom="paragraph">
                <wp:posOffset>304973</wp:posOffset>
              </wp:positionV>
              <wp:extent cx="6707315" cy="9501093"/>
              <wp:effectExtent l="0" t="0" r="17780" b="24130"/>
              <wp:wrapNone/>
              <wp:docPr id="200813836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7315" cy="9501093"/>
                        <a:chOff x="0" y="0"/>
                        <a:chExt cx="6707315" cy="9501093"/>
                      </a:xfrm>
                    </wpg:grpSpPr>
                    <wps:wsp>
                      <wps:cNvPr id="605383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1087" w:rsidRPr="00091900" w:rsidRDefault="000A1087" w:rsidP="007561D3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32671398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1087" w:rsidRPr="00091900" w:rsidRDefault="000A1087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A1087" w:rsidRPr="00091900" w:rsidRDefault="000A1087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A1087" w:rsidRPr="00091900" w:rsidRDefault="000A1087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A1087" w:rsidRPr="00091900" w:rsidRDefault="000A1087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A1087" w:rsidRPr="00091900" w:rsidRDefault="000A1087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A1087" w:rsidRPr="00091900" w:rsidRDefault="000A1087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A1087" w:rsidRPr="00091900" w:rsidRDefault="000A1087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91900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  <w:t>indracompany.com</w:t>
                            </w:r>
                            <w:r w:rsidRPr="00091900"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C4849A" id="Grupo 6" o:spid="_x0000_s1028" style="position:absolute;left:0;text-align:left;margin-left:-23.05pt;margin-top:24pt;width:528.15pt;height:748.1pt;z-index:-251660288;mso-position-horizontal-relative:text;mso-position-vertical-relative:text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">
              <v:shape id="_x0000_s1029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" adj="-11796480,,5400" path="m79006,l6619982,r75458,75458l6695440,7696406r-79006,79006l75458,7775412,,7699954,,79006,79006,xe" fillcolor="white [3212]" strokecolor="#4f062a [3213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:rsidR="000A1087" w:rsidRPr="00091900" w:rsidRDefault="000A1087" w:rsidP="007561D3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0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" adj="-11796480,,5400" path="m78937,l6627443,r67997,67997l6695440,1643818r-78937,78937l67997,1722755,,1654758,,78937,78937,xe" fillcolor="white [3212]" strokecolor="#4f062a [3213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:rsidR="000A1087" w:rsidRPr="00091900" w:rsidRDefault="000A1087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A1087" w:rsidRPr="00091900" w:rsidRDefault="000A1087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A1087" w:rsidRPr="00091900" w:rsidRDefault="000A1087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A1087" w:rsidRPr="00091900" w:rsidRDefault="000A1087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A1087" w:rsidRPr="00091900" w:rsidRDefault="000A1087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A1087" w:rsidRPr="00091900" w:rsidRDefault="000A1087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A1087" w:rsidRPr="00091900" w:rsidRDefault="000A1087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91900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  <w:t>indracompany.com</w:t>
                      </w:r>
                      <w:r w:rsidRPr="00091900"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087" w:rsidRPr="00091900" w:rsidRDefault="000A1087" w:rsidP="00544EF6">
    <w:pPr>
      <w:pStyle w:val="Cabealho"/>
      <w:tabs>
        <w:tab w:val="clear" w:pos="8504"/>
        <w:tab w:val="right" w:pos="9639"/>
      </w:tabs>
    </w:pPr>
  </w:p>
  <w:p w:rsidR="000A1087" w:rsidRPr="00091900" w:rsidRDefault="000A1087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087" w:rsidRPr="00091900" w:rsidRDefault="0069680F" w:rsidP="00FE2DA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5CA83D00" wp14:editId="3D391FC3">
          <wp:extent cx="786488" cy="716400"/>
          <wp:effectExtent l="0" t="0" r="0" b="7620"/>
          <wp:docPr id="2" name="Imagem 2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488" cy="71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56A26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B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BA74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4B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2815D4"/>
    <w:lvl w:ilvl="0">
      <w:start w:val="1"/>
      <w:numFmt w:val="bullet"/>
      <w:pStyle w:val="Commarcadore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5" w15:restartNumberingAfterBreak="0">
    <w:nsid w:val="FFFFFF81"/>
    <w:multiLevelType w:val="singleLevel"/>
    <w:tmpl w:val="C674DC54"/>
    <w:lvl w:ilvl="0">
      <w:start w:val="1"/>
      <w:numFmt w:val="bullet"/>
      <w:pStyle w:val="Commarcadore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6" w15:restartNumberingAfterBreak="0">
    <w:nsid w:val="FFFFFF82"/>
    <w:multiLevelType w:val="singleLevel"/>
    <w:tmpl w:val="6B2E3122"/>
    <w:lvl w:ilvl="0">
      <w:start w:val="1"/>
      <w:numFmt w:val="bullet"/>
      <w:pStyle w:val="Commarcadore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7" w15:restartNumberingAfterBreak="0">
    <w:nsid w:val="FFFFFF83"/>
    <w:multiLevelType w:val="singleLevel"/>
    <w:tmpl w:val="33E0637E"/>
    <w:lvl w:ilvl="0">
      <w:start w:val="1"/>
      <w:numFmt w:val="bullet"/>
      <w:pStyle w:val="Commarcadore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8" w15:restartNumberingAfterBreak="0">
    <w:nsid w:val="FFFFFF88"/>
    <w:multiLevelType w:val="singleLevel"/>
    <w:tmpl w:val="B0B0F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4AA48C"/>
    <w:lvl w:ilvl="0">
      <w:start w:val="1"/>
      <w:numFmt w:val="bullet"/>
      <w:pStyle w:val="Commarcadores"/>
      <w:lvlText w:val="•"/>
      <w:lvlJc w:val="left"/>
      <w:pPr>
        <w:ind w:left="360" w:hanging="360"/>
      </w:pPr>
      <w:rPr>
        <w:rFonts w:ascii="ForFuture Sans" w:hAnsi="ForFuture Sans" w:hint="default"/>
        <w:color w:val="4F062A" w:themeColor="text1"/>
      </w:rPr>
    </w:lvl>
  </w:abstractNum>
  <w:abstractNum w:abstractNumId="10" w15:restartNumberingAfterBreak="0">
    <w:nsid w:val="01CD3B73"/>
    <w:multiLevelType w:val="multilevel"/>
    <w:tmpl w:val="C45CA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62C5E"/>
    <w:multiLevelType w:val="hybridMultilevel"/>
    <w:tmpl w:val="85741D0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0309CA"/>
    <w:multiLevelType w:val="hybridMultilevel"/>
    <w:tmpl w:val="56DEF854"/>
    <w:lvl w:ilvl="0" w:tplc="565A2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D6D0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9CF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160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1E4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72C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948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2A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1CF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E0C1951"/>
    <w:multiLevelType w:val="hybridMultilevel"/>
    <w:tmpl w:val="932C94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7C4E64"/>
    <w:multiLevelType w:val="hybridMultilevel"/>
    <w:tmpl w:val="54CEF55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E0113A"/>
    <w:multiLevelType w:val="multilevel"/>
    <w:tmpl w:val="0FAC7A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5C1B70"/>
    <w:multiLevelType w:val="hybridMultilevel"/>
    <w:tmpl w:val="C4A8F0BA"/>
    <w:lvl w:ilvl="0" w:tplc="ADEE1E6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15702406"/>
    <w:multiLevelType w:val="multilevel"/>
    <w:tmpl w:val="57E0901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7A2571"/>
    <w:multiLevelType w:val="hybridMultilevel"/>
    <w:tmpl w:val="D45EA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C2552B"/>
    <w:multiLevelType w:val="multilevel"/>
    <w:tmpl w:val="216219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614EC9"/>
    <w:multiLevelType w:val="hybridMultilevel"/>
    <w:tmpl w:val="A928F51A"/>
    <w:lvl w:ilvl="0" w:tplc="81ECB31C">
      <w:numFmt w:val="bullet"/>
      <w:lvlText w:val=""/>
      <w:lvlJc w:val="left"/>
      <w:pPr>
        <w:ind w:left="1065" w:hanging="705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80090E"/>
    <w:multiLevelType w:val="hybridMultilevel"/>
    <w:tmpl w:val="FDD6BF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7D74E9"/>
    <w:multiLevelType w:val="multilevel"/>
    <w:tmpl w:val="993ACA76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67"/>
        </w:tabs>
        <w:ind w:left="97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7"/>
        </w:tabs>
        <w:ind w:left="141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07"/>
        </w:tabs>
        <w:ind w:left="191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19"/>
        </w:tabs>
        <w:ind w:left="241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67"/>
        </w:tabs>
        <w:ind w:left="292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87"/>
        </w:tabs>
        <w:ind w:left="342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47"/>
        </w:tabs>
        <w:ind w:left="393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67"/>
        </w:tabs>
        <w:ind w:left="4507" w:hanging="1440"/>
      </w:pPr>
      <w:rPr>
        <w:rFonts w:hint="default"/>
      </w:rPr>
    </w:lvl>
  </w:abstractNum>
  <w:abstractNum w:abstractNumId="23" w15:restartNumberingAfterBreak="0">
    <w:nsid w:val="231E70DF"/>
    <w:multiLevelType w:val="hybridMultilevel"/>
    <w:tmpl w:val="E5D83BC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783DB9"/>
    <w:multiLevelType w:val="hybridMultilevel"/>
    <w:tmpl w:val="36582A4A"/>
    <w:lvl w:ilvl="0" w:tplc="42ECC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28D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6403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AD4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F44E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6614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0D7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00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1AF3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895D14"/>
    <w:multiLevelType w:val="hybridMultilevel"/>
    <w:tmpl w:val="39246C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8D6C1C"/>
    <w:multiLevelType w:val="hybridMultilevel"/>
    <w:tmpl w:val="92A41D56"/>
    <w:lvl w:ilvl="0" w:tplc="DC682EB8">
      <w:numFmt w:val="bullet"/>
      <w:lvlText w:val="•"/>
      <w:lvlJc w:val="left"/>
      <w:pPr>
        <w:ind w:left="1065" w:hanging="705"/>
      </w:pPr>
      <w:rPr>
        <w:rFonts w:ascii="ForFuture Sans" w:eastAsia="Times New Roman" w:hAnsi="ForFuture San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B52568"/>
    <w:multiLevelType w:val="hybridMultilevel"/>
    <w:tmpl w:val="A224EB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B7243"/>
    <w:multiLevelType w:val="hybridMultilevel"/>
    <w:tmpl w:val="8A4C0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C84C78"/>
    <w:multiLevelType w:val="multilevel"/>
    <w:tmpl w:val="0FF21A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4CA4AF6"/>
    <w:multiLevelType w:val="multilevel"/>
    <w:tmpl w:val="0FF21A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927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4CEE1074"/>
    <w:multiLevelType w:val="hybridMultilevel"/>
    <w:tmpl w:val="FC3893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0D3A33"/>
    <w:multiLevelType w:val="hybridMultilevel"/>
    <w:tmpl w:val="B052C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D130AE"/>
    <w:multiLevelType w:val="hybridMultilevel"/>
    <w:tmpl w:val="6B04F324"/>
    <w:lvl w:ilvl="0" w:tplc="0F42B7AA">
      <w:numFmt w:val="bullet"/>
      <w:lvlText w:val=""/>
      <w:lvlJc w:val="left"/>
      <w:pPr>
        <w:ind w:left="1065" w:hanging="705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606A95"/>
    <w:multiLevelType w:val="hybridMultilevel"/>
    <w:tmpl w:val="6CC2A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8C0C79"/>
    <w:multiLevelType w:val="multilevel"/>
    <w:tmpl w:val="31DC121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C7C7376"/>
    <w:multiLevelType w:val="singleLevel"/>
    <w:tmpl w:val="AFD8852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44B757" w:themeColor="accent2"/>
        <w:sz w:val="22"/>
      </w:rPr>
    </w:lvl>
  </w:abstractNum>
  <w:abstractNum w:abstractNumId="37" w15:restartNumberingAfterBreak="0">
    <w:nsid w:val="7E9040D4"/>
    <w:multiLevelType w:val="multilevel"/>
    <w:tmpl w:val="AB9E4A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36"/>
  </w:num>
  <w:num w:numId="14">
    <w:abstractNumId w:val="35"/>
  </w:num>
  <w:num w:numId="15">
    <w:abstractNumId w:val="31"/>
  </w:num>
  <w:num w:numId="16">
    <w:abstractNumId w:val="32"/>
  </w:num>
  <w:num w:numId="17">
    <w:abstractNumId w:val="25"/>
  </w:num>
  <w:num w:numId="18">
    <w:abstractNumId w:val="21"/>
  </w:num>
  <w:num w:numId="19">
    <w:abstractNumId w:val="22"/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7"/>
  </w:num>
  <w:num w:numId="22">
    <w:abstractNumId w:val="26"/>
  </w:num>
  <w:num w:numId="23">
    <w:abstractNumId w:val="11"/>
  </w:num>
  <w:num w:numId="24">
    <w:abstractNumId w:val="20"/>
  </w:num>
  <w:num w:numId="25">
    <w:abstractNumId w:val="14"/>
  </w:num>
  <w:num w:numId="26">
    <w:abstractNumId w:val="33"/>
  </w:num>
  <w:num w:numId="27">
    <w:abstractNumId w:val="34"/>
  </w:num>
  <w:num w:numId="28">
    <w:abstractNumId w:val="18"/>
  </w:num>
  <w:num w:numId="29">
    <w:abstractNumId w:val="28"/>
  </w:num>
  <w:num w:numId="30">
    <w:abstractNumId w:val="23"/>
  </w:num>
  <w:num w:numId="3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</w:num>
  <w:num w:numId="33">
    <w:abstractNumId w:val="13"/>
  </w:num>
  <w:num w:numId="34">
    <w:abstractNumId w:val="35"/>
  </w:num>
  <w:num w:numId="35">
    <w:abstractNumId w:val="35"/>
  </w:num>
  <w:num w:numId="36">
    <w:abstractNumId w:val="15"/>
  </w:num>
  <w:num w:numId="37">
    <w:abstractNumId w:val="19"/>
  </w:num>
  <w:num w:numId="38">
    <w:abstractNumId w:val="10"/>
  </w:num>
  <w:num w:numId="39">
    <w:abstractNumId w:val="37"/>
  </w:num>
  <w:num w:numId="40">
    <w:abstractNumId w:val="17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4EC"/>
    <w:rsid w:val="00002417"/>
    <w:rsid w:val="00005B2A"/>
    <w:rsid w:val="00011228"/>
    <w:rsid w:val="00013441"/>
    <w:rsid w:val="00014DD9"/>
    <w:rsid w:val="00021F53"/>
    <w:rsid w:val="00044167"/>
    <w:rsid w:val="00046AAE"/>
    <w:rsid w:val="0004788B"/>
    <w:rsid w:val="000510C8"/>
    <w:rsid w:val="00060300"/>
    <w:rsid w:val="0007413B"/>
    <w:rsid w:val="00084BD7"/>
    <w:rsid w:val="00091900"/>
    <w:rsid w:val="00093426"/>
    <w:rsid w:val="00094BC7"/>
    <w:rsid w:val="00097A7C"/>
    <w:rsid w:val="000A1087"/>
    <w:rsid w:val="000B1742"/>
    <w:rsid w:val="000B771F"/>
    <w:rsid w:val="000C1837"/>
    <w:rsid w:val="000D1414"/>
    <w:rsid w:val="00101F30"/>
    <w:rsid w:val="00102584"/>
    <w:rsid w:val="00106294"/>
    <w:rsid w:val="00116E02"/>
    <w:rsid w:val="0013263B"/>
    <w:rsid w:val="001347A8"/>
    <w:rsid w:val="00144EE4"/>
    <w:rsid w:val="00165FED"/>
    <w:rsid w:val="0017039A"/>
    <w:rsid w:val="001726F0"/>
    <w:rsid w:val="0017565F"/>
    <w:rsid w:val="001761B7"/>
    <w:rsid w:val="001811C7"/>
    <w:rsid w:val="00197609"/>
    <w:rsid w:val="001A46EA"/>
    <w:rsid w:val="001B02BD"/>
    <w:rsid w:val="001B3B26"/>
    <w:rsid w:val="001B64EC"/>
    <w:rsid w:val="001C0488"/>
    <w:rsid w:val="001E1539"/>
    <w:rsid w:val="00203145"/>
    <w:rsid w:val="002057A8"/>
    <w:rsid w:val="00216335"/>
    <w:rsid w:val="00234EC5"/>
    <w:rsid w:val="00246AD7"/>
    <w:rsid w:val="002678D8"/>
    <w:rsid w:val="0028608E"/>
    <w:rsid w:val="00293707"/>
    <w:rsid w:val="00295C5D"/>
    <w:rsid w:val="002A1F23"/>
    <w:rsid w:val="002A6AB4"/>
    <w:rsid w:val="002B017E"/>
    <w:rsid w:val="002B1B25"/>
    <w:rsid w:val="002C70BA"/>
    <w:rsid w:val="002C7F8F"/>
    <w:rsid w:val="002F6F81"/>
    <w:rsid w:val="00311266"/>
    <w:rsid w:val="0032097C"/>
    <w:rsid w:val="00320E12"/>
    <w:rsid w:val="003325E1"/>
    <w:rsid w:val="003347DC"/>
    <w:rsid w:val="00340E3A"/>
    <w:rsid w:val="00350E20"/>
    <w:rsid w:val="00352A2F"/>
    <w:rsid w:val="00357288"/>
    <w:rsid w:val="003607B4"/>
    <w:rsid w:val="003644ED"/>
    <w:rsid w:val="00374860"/>
    <w:rsid w:val="00391E4D"/>
    <w:rsid w:val="00391EE1"/>
    <w:rsid w:val="0039747B"/>
    <w:rsid w:val="003A244E"/>
    <w:rsid w:val="003A59C8"/>
    <w:rsid w:val="003A7CD1"/>
    <w:rsid w:val="003B1962"/>
    <w:rsid w:val="003C5EE6"/>
    <w:rsid w:val="003D4A04"/>
    <w:rsid w:val="003E0E17"/>
    <w:rsid w:val="003E0E71"/>
    <w:rsid w:val="003E3C96"/>
    <w:rsid w:val="003F154B"/>
    <w:rsid w:val="003F5627"/>
    <w:rsid w:val="003F7D3B"/>
    <w:rsid w:val="004031B7"/>
    <w:rsid w:val="0041454C"/>
    <w:rsid w:val="00415799"/>
    <w:rsid w:val="0042132B"/>
    <w:rsid w:val="0042172E"/>
    <w:rsid w:val="00431B11"/>
    <w:rsid w:val="0043367E"/>
    <w:rsid w:val="00433984"/>
    <w:rsid w:val="00444647"/>
    <w:rsid w:val="004478AD"/>
    <w:rsid w:val="00454A68"/>
    <w:rsid w:val="0046704A"/>
    <w:rsid w:val="00467E14"/>
    <w:rsid w:val="00467F17"/>
    <w:rsid w:val="00482A19"/>
    <w:rsid w:val="0049174B"/>
    <w:rsid w:val="004A2612"/>
    <w:rsid w:val="004D058B"/>
    <w:rsid w:val="004F3453"/>
    <w:rsid w:val="00501869"/>
    <w:rsid w:val="00503E7A"/>
    <w:rsid w:val="005129D4"/>
    <w:rsid w:val="00516ACD"/>
    <w:rsid w:val="005215F6"/>
    <w:rsid w:val="00521B1B"/>
    <w:rsid w:val="00522C71"/>
    <w:rsid w:val="0053168A"/>
    <w:rsid w:val="00541ACA"/>
    <w:rsid w:val="005420D8"/>
    <w:rsid w:val="00542797"/>
    <w:rsid w:val="00544EF6"/>
    <w:rsid w:val="0054527E"/>
    <w:rsid w:val="005479A5"/>
    <w:rsid w:val="005841DE"/>
    <w:rsid w:val="00596CFF"/>
    <w:rsid w:val="005A2B67"/>
    <w:rsid w:val="005C59B7"/>
    <w:rsid w:val="005C7432"/>
    <w:rsid w:val="005D5609"/>
    <w:rsid w:val="005E42CC"/>
    <w:rsid w:val="005E6D47"/>
    <w:rsid w:val="005F40E1"/>
    <w:rsid w:val="0060016F"/>
    <w:rsid w:val="0061515C"/>
    <w:rsid w:val="00615777"/>
    <w:rsid w:val="0061731F"/>
    <w:rsid w:val="0062397A"/>
    <w:rsid w:val="00624185"/>
    <w:rsid w:val="00630234"/>
    <w:rsid w:val="00642A09"/>
    <w:rsid w:val="00642F73"/>
    <w:rsid w:val="00643480"/>
    <w:rsid w:val="006436A4"/>
    <w:rsid w:val="006530C3"/>
    <w:rsid w:val="0065419B"/>
    <w:rsid w:val="006602DE"/>
    <w:rsid w:val="00662408"/>
    <w:rsid w:val="00663026"/>
    <w:rsid w:val="00676367"/>
    <w:rsid w:val="00680ECA"/>
    <w:rsid w:val="00681C63"/>
    <w:rsid w:val="00683D86"/>
    <w:rsid w:val="00686B16"/>
    <w:rsid w:val="00690659"/>
    <w:rsid w:val="00695710"/>
    <w:rsid w:val="0069680F"/>
    <w:rsid w:val="006A2751"/>
    <w:rsid w:val="006A5E2A"/>
    <w:rsid w:val="006B4BC3"/>
    <w:rsid w:val="006D056B"/>
    <w:rsid w:val="006E50B5"/>
    <w:rsid w:val="00710D75"/>
    <w:rsid w:val="007112E9"/>
    <w:rsid w:val="007228F6"/>
    <w:rsid w:val="007371BB"/>
    <w:rsid w:val="00745800"/>
    <w:rsid w:val="007561D3"/>
    <w:rsid w:val="00762411"/>
    <w:rsid w:val="00765E88"/>
    <w:rsid w:val="007674B9"/>
    <w:rsid w:val="007A4873"/>
    <w:rsid w:val="007B60ED"/>
    <w:rsid w:val="007C17EB"/>
    <w:rsid w:val="007C17EF"/>
    <w:rsid w:val="007D088C"/>
    <w:rsid w:val="007D14B3"/>
    <w:rsid w:val="007D35E1"/>
    <w:rsid w:val="007F681A"/>
    <w:rsid w:val="0080470A"/>
    <w:rsid w:val="00816F23"/>
    <w:rsid w:val="00824526"/>
    <w:rsid w:val="00824AC8"/>
    <w:rsid w:val="0085653B"/>
    <w:rsid w:val="00860DAD"/>
    <w:rsid w:val="00875414"/>
    <w:rsid w:val="0088219E"/>
    <w:rsid w:val="00883344"/>
    <w:rsid w:val="008871BC"/>
    <w:rsid w:val="008A0646"/>
    <w:rsid w:val="008A17C3"/>
    <w:rsid w:val="008B72F6"/>
    <w:rsid w:val="008B74BB"/>
    <w:rsid w:val="008C0642"/>
    <w:rsid w:val="008C0D4E"/>
    <w:rsid w:val="008C5FB9"/>
    <w:rsid w:val="008D1944"/>
    <w:rsid w:val="008D2B19"/>
    <w:rsid w:val="008E4F94"/>
    <w:rsid w:val="008E7D58"/>
    <w:rsid w:val="008F76EE"/>
    <w:rsid w:val="008F7BD8"/>
    <w:rsid w:val="00903300"/>
    <w:rsid w:val="00904FA1"/>
    <w:rsid w:val="009075CD"/>
    <w:rsid w:val="009155E5"/>
    <w:rsid w:val="00927ED6"/>
    <w:rsid w:val="00936D58"/>
    <w:rsid w:val="00954583"/>
    <w:rsid w:val="0097701D"/>
    <w:rsid w:val="009A13DB"/>
    <w:rsid w:val="009A5414"/>
    <w:rsid w:val="009A7964"/>
    <w:rsid w:val="009C2582"/>
    <w:rsid w:val="009D0287"/>
    <w:rsid w:val="009D6D88"/>
    <w:rsid w:val="009E030A"/>
    <w:rsid w:val="009E515E"/>
    <w:rsid w:val="009F252F"/>
    <w:rsid w:val="009F57FE"/>
    <w:rsid w:val="00A0068F"/>
    <w:rsid w:val="00A12BB7"/>
    <w:rsid w:val="00A1486A"/>
    <w:rsid w:val="00A17739"/>
    <w:rsid w:val="00A31634"/>
    <w:rsid w:val="00A35515"/>
    <w:rsid w:val="00A43F60"/>
    <w:rsid w:val="00A45B71"/>
    <w:rsid w:val="00A479DA"/>
    <w:rsid w:val="00A56607"/>
    <w:rsid w:val="00A74084"/>
    <w:rsid w:val="00A76634"/>
    <w:rsid w:val="00A82B46"/>
    <w:rsid w:val="00A96CC4"/>
    <w:rsid w:val="00AE2B98"/>
    <w:rsid w:val="00AE370D"/>
    <w:rsid w:val="00B06870"/>
    <w:rsid w:val="00B10022"/>
    <w:rsid w:val="00B10BC4"/>
    <w:rsid w:val="00B11F02"/>
    <w:rsid w:val="00B25650"/>
    <w:rsid w:val="00B32F93"/>
    <w:rsid w:val="00B40116"/>
    <w:rsid w:val="00B41D2B"/>
    <w:rsid w:val="00B42DA6"/>
    <w:rsid w:val="00B478E2"/>
    <w:rsid w:val="00B51991"/>
    <w:rsid w:val="00B5443E"/>
    <w:rsid w:val="00B57721"/>
    <w:rsid w:val="00B60ACA"/>
    <w:rsid w:val="00B65DE1"/>
    <w:rsid w:val="00B67380"/>
    <w:rsid w:val="00B85E2A"/>
    <w:rsid w:val="00B93A39"/>
    <w:rsid w:val="00BB5E38"/>
    <w:rsid w:val="00BC11BF"/>
    <w:rsid w:val="00BC6A15"/>
    <w:rsid w:val="00BE0C6A"/>
    <w:rsid w:val="00BF6AF6"/>
    <w:rsid w:val="00C2294F"/>
    <w:rsid w:val="00C26B0A"/>
    <w:rsid w:val="00C33262"/>
    <w:rsid w:val="00C40254"/>
    <w:rsid w:val="00C43B2F"/>
    <w:rsid w:val="00C46BE0"/>
    <w:rsid w:val="00C47B2C"/>
    <w:rsid w:val="00C47B57"/>
    <w:rsid w:val="00C50B64"/>
    <w:rsid w:val="00C659EF"/>
    <w:rsid w:val="00C675E3"/>
    <w:rsid w:val="00C742E3"/>
    <w:rsid w:val="00C75524"/>
    <w:rsid w:val="00C75C97"/>
    <w:rsid w:val="00C82B2A"/>
    <w:rsid w:val="00C8411F"/>
    <w:rsid w:val="00C86CB4"/>
    <w:rsid w:val="00C93CC7"/>
    <w:rsid w:val="00C972F8"/>
    <w:rsid w:val="00CB1B51"/>
    <w:rsid w:val="00CB3347"/>
    <w:rsid w:val="00CB3F82"/>
    <w:rsid w:val="00CB6753"/>
    <w:rsid w:val="00CC380E"/>
    <w:rsid w:val="00CD0878"/>
    <w:rsid w:val="00CD0B64"/>
    <w:rsid w:val="00CD227E"/>
    <w:rsid w:val="00CD572F"/>
    <w:rsid w:val="00CE49F0"/>
    <w:rsid w:val="00CE5A01"/>
    <w:rsid w:val="00D00BB7"/>
    <w:rsid w:val="00D03565"/>
    <w:rsid w:val="00D04F4B"/>
    <w:rsid w:val="00D311DF"/>
    <w:rsid w:val="00D416FC"/>
    <w:rsid w:val="00D4235F"/>
    <w:rsid w:val="00D45EC2"/>
    <w:rsid w:val="00D63B88"/>
    <w:rsid w:val="00D64E48"/>
    <w:rsid w:val="00D93189"/>
    <w:rsid w:val="00D94007"/>
    <w:rsid w:val="00D957AD"/>
    <w:rsid w:val="00D95F20"/>
    <w:rsid w:val="00DA0D69"/>
    <w:rsid w:val="00DB16F6"/>
    <w:rsid w:val="00DC09BB"/>
    <w:rsid w:val="00DC3B14"/>
    <w:rsid w:val="00DD2BD1"/>
    <w:rsid w:val="00DD3DB5"/>
    <w:rsid w:val="00DE0F03"/>
    <w:rsid w:val="00DE75D7"/>
    <w:rsid w:val="00E01D9E"/>
    <w:rsid w:val="00E02940"/>
    <w:rsid w:val="00E121EF"/>
    <w:rsid w:val="00E13BC1"/>
    <w:rsid w:val="00E17A04"/>
    <w:rsid w:val="00E321C2"/>
    <w:rsid w:val="00E34143"/>
    <w:rsid w:val="00E5502A"/>
    <w:rsid w:val="00E61F4A"/>
    <w:rsid w:val="00E65D12"/>
    <w:rsid w:val="00E77D9C"/>
    <w:rsid w:val="00E92D9F"/>
    <w:rsid w:val="00E972D0"/>
    <w:rsid w:val="00EA459F"/>
    <w:rsid w:val="00EA56EC"/>
    <w:rsid w:val="00EB0593"/>
    <w:rsid w:val="00EB13BE"/>
    <w:rsid w:val="00EB3A56"/>
    <w:rsid w:val="00EB5A89"/>
    <w:rsid w:val="00EF2EFA"/>
    <w:rsid w:val="00EF48B8"/>
    <w:rsid w:val="00EF67BA"/>
    <w:rsid w:val="00F2090C"/>
    <w:rsid w:val="00F31127"/>
    <w:rsid w:val="00F41E60"/>
    <w:rsid w:val="00F734BA"/>
    <w:rsid w:val="00F83753"/>
    <w:rsid w:val="00F92491"/>
    <w:rsid w:val="00F92D94"/>
    <w:rsid w:val="00F94B5A"/>
    <w:rsid w:val="00FA3670"/>
    <w:rsid w:val="00FA7279"/>
    <w:rsid w:val="00FB0EC9"/>
    <w:rsid w:val="00FB144D"/>
    <w:rsid w:val="00FC4624"/>
    <w:rsid w:val="00FC7352"/>
    <w:rsid w:val="00FD2660"/>
    <w:rsid w:val="00FE2DAF"/>
    <w:rsid w:val="00FE4E37"/>
    <w:rsid w:val="00FF041E"/>
    <w:rsid w:val="00FF0F19"/>
    <w:rsid w:val="00FF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B219AF2"/>
  <w15:docId w15:val="{BCC3FB12-E6A3-4F9E-9EEA-EB3089AD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0B64"/>
    <w:pPr>
      <w:spacing w:before="120" w:after="120" w:line="240" w:lineRule="auto"/>
      <w:jc w:val="both"/>
    </w:pPr>
    <w:rPr>
      <w:rFonts w:ascii="ForFuture Sans" w:eastAsia="Times New Roman" w:hAnsi="ForFuture Sans" w:cs="Times New Roman"/>
      <w:color w:val="4F062A" w:themeColor="text1"/>
      <w:kern w:val="28"/>
      <w:sz w:val="20"/>
      <w:szCs w:val="24"/>
      <w:lang w:val="pt-BR"/>
    </w:rPr>
  </w:style>
  <w:style w:type="paragraph" w:styleId="Ttulo1">
    <w:name w:val="heading 1"/>
    <w:basedOn w:val="Normal"/>
    <w:next w:val="Normal"/>
    <w:link w:val="Ttulo1Char"/>
    <w:qFormat/>
    <w:rsid w:val="00695710"/>
    <w:pPr>
      <w:keepNext/>
      <w:keepLines/>
      <w:pageBreakBefore/>
      <w:numPr>
        <w:numId w:val="14"/>
      </w:numPr>
      <w:spacing w:before="0" w:after="240"/>
      <w:jc w:val="left"/>
      <w:outlineLvl w:val="0"/>
    </w:pPr>
    <w:rPr>
      <w:rFonts w:eastAsiaTheme="majorEastAsia" w:cstheme="majorBidi"/>
      <w:b/>
      <w:bCs/>
      <w:noProof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695710"/>
    <w:pPr>
      <w:keepNext/>
      <w:keepLines/>
      <w:numPr>
        <w:ilvl w:val="1"/>
        <w:numId w:val="14"/>
      </w:numPr>
      <w:spacing w:before="360"/>
      <w:ind w:left="490" w:hanging="490"/>
      <w:outlineLvl w:val="1"/>
    </w:pPr>
    <w:rPr>
      <w:rFonts w:eastAsiaTheme="majorEastAsia" w:cstheme="majorBidi"/>
      <w:b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695710"/>
    <w:pPr>
      <w:keepNext/>
      <w:keepLines/>
      <w:numPr>
        <w:ilvl w:val="2"/>
        <w:numId w:val="14"/>
      </w:numPr>
      <w:spacing w:before="240"/>
      <w:ind w:left="630" w:hanging="630"/>
      <w:outlineLvl w:val="2"/>
    </w:pPr>
    <w:rPr>
      <w:rFonts w:eastAsiaTheme="majorEastAsia" w:cstheme="majorBidi"/>
      <w:b/>
      <w:bCs/>
      <w:noProof/>
      <w:sz w:val="22"/>
    </w:rPr>
  </w:style>
  <w:style w:type="paragraph" w:styleId="Ttulo4">
    <w:name w:val="heading 4"/>
    <w:basedOn w:val="Normal"/>
    <w:next w:val="Normal"/>
    <w:link w:val="Ttulo4Char"/>
    <w:unhideWhenUsed/>
    <w:qFormat/>
    <w:rsid w:val="00D311DF"/>
    <w:pPr>
      <w:keepNext/>
      <w:keepLines/>
      <w:numPr>
        <w:ilvl w:val="3"/>
        <w:numId w:val="14"/>
      </w:numPr>
      <w:spacing w:before="200"/>
      <w:ind w:left="709" w:hanging="709"/>
      <w:outlineLvl w:val="3"/>
    </w:pPr>
    <w:rPr>
      <w:rFonts w:eastAsiaTheme="majorEastAsia" w:cstheme="majorBidi"/>
      <w:bCs/>
      <w:iCs/>
      <w:noProof/>
      <w:sz w:val="22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311DF"/>
    <w:pPr>
      <w:keepNext/>
      <w:keepLines/>
      <w:numPr>
        <w:ilvl w:val="4"/>
        <w:numId w:val="14"/>
      </w:numPr>
      <w:spacing w:before="200"/>
      <w:ind w:left="851" w:hanging="851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7B2C"/>
    <w:pPr>
      <w:keepNext/>
      <w:keepLines/>
      <w:numPr>
        <w:ilvl w:val="5"/>
        <w:numId w:val="14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0B41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54DA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B20D5E" w:themeColor="text1" w:themeTint="BF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54DA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B20D5E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5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Rodap">
    <w:name w:val="footer"/>
    <w:basedOn w:val="Normal"/>
    <w:link w:val="RodapCh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RodapChar">
    <w:name w:val="Rodapé Char"/>
    <w:basedOn w:val="Fontepargpadro"/>
    <w:link w:val="Rodap"/>
    <w:uiPriority w:val="99"/>
    <w:rsid w:val="00CD0B64"/>
    <w:rPr>
      <w:rFonts w:ascii="ForFuture Sans" w:eastAsia="Times New Roman" w:hAnsi="ForFuture Sans" w:cs="Times New Roman"/>
      <w:color w:val="4F062A" w:themeColor="text1"/>
      <w:kern w:val="28"/>
      <w:sz w:val="16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Commarcadores">
    <w:name w:val="List Bullet"/>
    <w:basedOn w:val="Normal"/>
    <w:uiPriority w:val="99"/>
    <w:unhideWhenUsed/>
    <w:rsid w:val="00340E3A"/>
    <w:pPr>
      <w:numPr>
        <w:numId w:val="7"/>
      </w:numPr>
      <w:spacing w:after="0"/>
      <w:ind w:left="278" w:hanging="278"/>
    </w:pPr>
    <w:rPr>
      <w:noProof/>
    </w:rPr>
  </w:style>
  <w:style w:type="paragraph" w:styleId="Commarcadores2">
    <w:name w:val="List Bullet 2"/>
    <w:basedOn w:val="Normal"/>
    <w:uiPriority w:val="99"/>
    <w:unhideWhenUsed/>
    <w:qFormat/>
    <w:rsid w:val="00340E3A"/>
    <w:pPr>
      <w:numPr>
        <w:numId w:val="8"/>
      </w:numPr>
      <w:spacing w:before="80" w:after="0"/>
      <w:ind w:left="845" w:hanging="278"/>
    </w:pPr>
    <w:rPr>
      <w:noProof/>
    </w:rPr>
  </w:style>
  <w:style w:type="paragraph" w:styleId="Commarcadores3">
    <w:name w:val="List Bullet 3"/>
    <w:basedOn w:val="Normal"/>
    <w:uiPriority w:val="99"/>
    <w:unhideWhenUsed/>
    <w:rsid w:val="00340E3A"/>
    <w:pPr>
      <w:numPr>
        <w:numId w:val="9"/>
      </w:numPr>
      <w:spacing w:before="80" w:after="0"/>
      <w:ind w:left="1338" w:hanging="278"/>
    </w:pPr>
    <w:rPr>
      <w:noProof/>
    </w:rPr>
  </w:style>
  <w:style w:type="paragraph" w:styleId="Commarcadores4">
    <w:name w:val="List Bullet 4"/>
    <w:basedOn w:val="Normal"/>
    <w:uiPriority w:val="99"/>
    <w:unhideWhenUsed/>
    <w:rsid w:val="00340E3A"/>
    <w:pPr>
      <w:numPr>
        <w:numId w:val="10"/>
      </w:numPr>
      <w:spacing w:before="80" w:after="0"/>
      <w:ind w:left="1837" w:hanging="278"/>
    </w:pPr>
    <w:rPr>
      <w:noProof/>
    </w:rPr>
  </w:style>
  <w:style w:type="paragraph" w:styleId="Commarcadores5">
    <w:name w:val="List Bullet 5"/>
    <w:basedOn w:val="Normal"/>
    <w:uiPriority w:val="99"/>
    <w:unhideWhenUsed/>
    <w:qFormat/>
    <w:rsid w:val="00340E3A"/>
    <w:pPr>
      <w:numPr>
        <w:numId w:val="11"/>
      </w:numPr>
      <w:spacing w:before="80" w:after="0"/>
      <w:ind w:left="2263" w:hanging="278"/>
    </w:pPr>
    <w:rPr>
      <w:noProof/>
    </w:rPr>
  </w:style>
  <w:style w:type="character" w:customStyle="1" w:styleId="Ttulo1Char">
    <w:name w:val="Título 1 Char"/>
    <w:basedOn w:val="Fontepargpadro"/>
    <w:link w:val="Ttulo1"/>
    <w:rsid w:val="00695710"/>
    <w:rPr>
      <w:rFonts w:ascii="ForFuture Sans" w:eastAsiaTheme="majorEastAsia" w:hAnsi="ForFuture Sans" w:cstheme="majorBidi"/>
      <w:b/>
      <w:bCs/>
      <w:noProof/>
      <w:color w:val="4F062A" w:themeColor="text1"/>
      <w:kern w:val="28"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695710"/>
    <w:rPr>
      <w:rFonts w:ascii="ForFuture Sans" w:eastAsiaTheme="majorEastAsia" w:hAnsi="ForFuture Sans" w:cstheme="majorBidi"/>
      <w:b/>
      <w:bCs/>
      <w:noProof/>
      <w:color w:val="4F062A" w:themeColor="text1"/>
      <w:kern w:val="28"/>
      <w:sz w:val="24"/>
      <w:szCs w:val="26"/>
    </w:rPr>
  </w:style>
  <w:style w:type="character" w:customStyle="1" w:styleId="Ttulo3Char">
    <w:name w:val="Título 3 Char"/>
    <w:basedOn w:val="Fontepargpadro"/>
    <w:link w:val="Ttulo3"/>
    <w:rsid w:val="00695710"/>
    <w:rPr>
      <w:rFonts w:ascii="ForFuture Sans" w:eastAsiaTheme="majorEastAsia" w:hAnsi="ForFuture Sans" w:cstheme="majorBidi"/>
      <w:b/>
      <w:bCs/>
      <w:noProof/>
      <w:color w:val="4F062A" w:themeColor="text1"/>
      <w:kern w:val="28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311DF"/>
    <w:rPr>
      <w:rFonts w:ascii="ForFuture Sans" w:eastAsiaTheme="majorEastAsia" w:hAnsi="ForFuture Sans" w:cstheme="majorBidi"/>
      <w:bCs/>
      <w:iCs/>
      <w:noProof/>
      <w:color w:val="4F062A" w:themeColor="text1"/>
      <w:kern w:val="28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D311DF"/>
    <w:rPr>
      <w:rFonts w:ascii="ForFuture Sans" w:eastAsiaTheme="majorEastAsia" w:hAnsi="ForFuture Sans" w:cstheme="majorBidi"/>
      <w:noProof/>
      <w:color w:val="4F062A" w:themeColor="text1"/>
      <w:kern w:val="28"/>
      <w:sz w:val="20"/>
      <w:szCs w:val="24"/>
    </w:rPr>
  </w:style>
  <w:style w:type="table" w:styleId="Tabelacomgrade">
    <w:name w:val="Table Grid"/>
    <w:basedOn w:val="Tabelanormal"/>
    <w:uiPriority w:val="39"/>
    <w:rsid w:val="001347A8"/>
    <w:pPr>
      <w:spacing w:after="0" w:line="240" w:lineRule="auto"/>
      <w:jc w:val="both"/>
    </w:pPr>
    <w:rPr>
      <w:rFonts w:eastAsia="Times New Roman" w:cs="Times New Roman"/>
      <w:color w:val="4F062A" w:themeColor="text1"/>
      <w:sz w:val="20"/>
      <w:szCs w:val="20"/>
      <w:lang w:eastAsia="zh-CN"/>
    </w:rPr>
    <w:tblPr>
      <w:tblBorders>
        <w:top w:val="single" w:sz="4" w:space="0" w:color="4F062A" w:themeColor="text1"/>
        <w:left w:val="single" w:sz="4" w:space="0" w:color="4F062A" w:themeColor="text1"/>
        <w:bottom w:val="single" w:sz="4" w:space="0" w:color="4F062A" w:themeColor="text1"/>
        <w:right w:val="single" w:sz="4" w:space="0" w:color="4F062A" w:themeColor="text1"/>
        <w:insideH w:val="single" w:sz="4" w:space="0" w:color="4F062A" w:themeColor="text1"/>
        <w:insideV w:val="single" w:sz="4" w:space="0" w:color="4F062A" w:themeColor="text1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Sumrio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yperlink">
    <w:name w:val="Hyperlink"/>
    <w:basedOn w:val="Fontepargpadro"/>
    <w:uiPriority w:val="99"/>
    <w:unhideWhenUsed/>
    <w:rsid w:val="0092140B"/>
    <w:rPr>
      <w:color w:val="FF0054" w:themeColor="hyperlink"/>
      <w:u w:val="singl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7B2C"/>
    <w:rPr>
      <w:rFonts w:ascii="ForFuture Sans" w:eastAsiaTheme="majorEastAsia" w:hAnsi="ForFuture Sans" w:cstheme="majorBidi"/>
      <w:i/>
      <w:iCs/>
      <w:color w:val="4F062A" w:themeColor="text1"/>
      <w:kern w:val="28"/>
      <w:sz w:val="20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54DA"/>
    <w:rPr>
      <w:rFonts w:asciiTheme="majorHAnsi" w:eastAsiaTheme="majorEastAsia" w:hAnsiTheme="majorHAnsi" w:cstheme="majorBidi"/>
      <w:color w:val="B20D5E" w:themeColor="text1" w:themeTint="BF"/>
      <w:kern w:val="28"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B20D5E" w:themeColor="text1" w:themeTint="BF"/>
      <w:kern w:val="28"/>
      <w:sz w:val="20"/>
      <w:szCs w:val="20"/>
      <w:lang w:val="en-US"/>
    </w:rPr>
  </w:style>
  <w:style w:type="paragraph" w:styleId="Legenda">
    <w:name w:val="caption"/>
    <w:basedOn w:val="Normal"/>
    <w:next w:val="Normal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e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FF0054" w:themeColor="accent1"/>
        <w:left w:val="single" w:sz="8" w:space="0" w:color="FF0054" w:themeColor="accent1"/>
        <w:bottom w:val="single" w:sz="8" w:space="0" w:color="FF0054" w:themeColor="accent1"/>
        <w:right w:val="single" w:sz="8" w:space="0" w:color="FF00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band1Horz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AD4A95"/>
  </w:style>
  <w:style w:type="character" w:styleId="HiperlinkVisitado">
    <w:name w:val="FollowedHyperlink"/>
    <w:basedOn w:val="Fontepargpadro"/>
    <w:uiPriority w:val="99"/>
    <w:semiHidden/>
    <w:unhideWhenUsed/>
    <w:rsid w:val="00FB144D"/>
    <w:rPr>
      <w:color w:val="A40037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A96CC4"/>
  </w:style>
  <w:style w:type="paragraph" w:styleId="PargrafodaLista">
    <w:name w:val="List Paragraph"/>
    <w:basedOn w:val="Normal"/>
    <w:link w:val="PargrafodaListaChar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D227E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FE2DA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Recuodecorpodetexto2">
    <w:name w:val="Body Text Indent 2"/>
    <w:basedOn w:val="Normal"/>
    <w:link w:val="Recuodecorpodetexto2Char"/>
    <w:semiHidden/>
    <w:rsid w:val="00BE0C6A"/>
    <w:pPr>
      <w:spacing w:before="0" w:after="0"/>
      <w:ind w:firstLine="1440"/>
    </w:pPr>
    <w:rPr>
      <w:rFonts w:ascii="Arial" w:hAnsi="Arial" w:cs="Arial"/>
      <w:color w:val="auto"/>
      <w:kern w:val="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BE0C6A"/>
    <w:rPr>
      <w:rFonts w:ascii="Arial" w:eastAsia="Times New Roman" w:hAnsi="Arial" w:cs="Arial"/>
      <w:sz w:val="20"/>
      <w:szCs w:val="24"/>
      <w:lang w:val="pt-BR" w:eastAsia="pt-BR"/>
    </w:rPr>
  </w:style>
  <w:style w:type="paragraph" w:customStyle="1" w:styleId="tabletext">
    <w:name w:val="tabletext"/>
    <w:basedOn w:val="Normal"/>
    <w:rsid w:val="00116E02"/>
    <w:pPr>
      <w:spacing w:before="0" w:line="240" w:lineRule="atLeast"/>
      <w:jc w:val="left"/>
    </w:pPr>
    <w:rPr>
      <w:rFonts w:ascii="Times New Roman" w:eastAsia="Arial Unicode MS" w:hAnsi="Times New Roman"/>
      <w:color w:val="auto"/>
      <w:kern w:val="0"/>
      <w:szCs w:val="20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8B72F6"/>
    <w:rPr>
      <w:rFonts w:ascii="ForFuture Sans" w:eastAsia="Times New Roman" w:hAnsi="ForFuture Sans" w:cs="Times New Roman"/>
      <w:color w:val="4F062A" w:themeColor="text1"/>
      <w:kern w:val="28"/>
      <w:sz w:val="20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C11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color w:val="auto"/>
      <w:kern w:val="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C11BF"/>
    <w:rPr>
      <w:rFonts w:ascii="Courier New" w:eastAsia="Times New Roman" w:hAnsi="Courier New" w:cs="Courier New"/>
      <w:sz w:val="20"/>
      <w:szCs w:val="20"/>
      <w:lang w:val="pt-BR" w:eastAsia="pt-BR"/>
    </w:rPr>
  </w:style>
  <w:style w:type="paragraph" w:customStyle="1" w:styleId="Default">
    <w:name w:val="Default"/>
    <w:rsid w:val="009155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4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aujom\Downloads\Word_Template%20MINSAIT%202%20(2).dotx" TargetMode="External"/></Relationships>
</file>

<file path=word/theme/theme1.xml><?xml version="1.0" encoding="utf-8"?>
<a:theme xmlns:a="http://schemas.openxmlformats.org/drawingml/2006/main" name="Tema de Office">
  <a:themeElements>
    <a:clrScheme name="MINSAIT 2024">
      <a:dk1>
        <a:srgbClr val="4F062A"/>
      </a:dk1>
      <a:lt1>
        <a:srgbClr val="FFFFFF"/>
      </a:lt1>
      <a:dk2>
        <a:srgbClr val="260717"/>
      </a:dk2>
      <a:lt2>
        <a:srgbClr val="E3E2DA"/>
      </a:lt2>
      <a:accent1>
        <a:srgbClr val="FF0054"/>
      </a:accent1>
      <a:accent2>
        <a:srgbClr val="44B757"/>
      </a:accent2>
      <a:accent3>
        <a:srgbClr val="8661F5"/>
      </a:accent3>
      <a:accent4>
        <a:srgbClr val="E56813"/>
      </a:accent4>
      <a:accent5>
        <a:srgbClr val="00B0BD"/>
      </a:accent5>
      <a:accent6>
        <a:srgbClr val="EF659D"/>
      </a:accent6>
      <a:hlink>
        <a:srgbClr val="FF0054"/>
      </a:hlink>
      <a:folHlink>
        <a:srgbClr val="A40037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F4C285-34BF-435C-94BA-ABA69ED0F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 MINSAIT 2 (2).dotx</Template>
  <TotalTime>318</TotalTime>
  <Pages>1</Pages>
  <Words>559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Minsait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Araujo Maia Gomes, Fernanda</dc:creator>
  <cp:lastModifiedBy>Cleber Pereira De Sousa, Luan</cp:lastModifiedBy>
  <cp:revision>74</cp:revision>
  <cp:lastPrinted>2018-09-06T10:10:00Z</cp:lastPrinted>
  <dcterms:created xsi:type="dcterms:W3CDTF">2025-04-08T14:56:00Z</dcterms:created>
  <dcterms:modified xsi:type="dcterms:W3CDTF">2025-07-07T13:26:00Z</dcterms:modified>
</cp:coreProperties>
</file>