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81623018"/>
    <w:bookmarkStart w:id="1" w:name="_Hlk181870756"/>
    <w:p w:rsidR="00FB0EC9" w:rsidRPr="00091900" w:rsidRDefault="00C46BE0" w:rsidP="00A12BB7">
      <w:pPr>
        <w:spacing w:before="0" w:after="0" w:line="216" w:lineRule="auto"/>
        <w:ind w:left="-454" w:right="-284"/>
      </w:pPr>
      <w:r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4523B" wp14:editId="07035C8E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6985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C59A8" w:rsidRPr="00091900" w:rsidRDefault="00BC59A8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Florianópolis</w:t>
                            </w:r>
                            <w:r w:rsidRPr="00091900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Setembro</w:t>
                            </w:r>
                            <w:r w:rsidRPr="00091900"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HAnsi" w:hAnsiTheme="minorHAnsi" w:cs="ArialMT"/>
                                <w:b/>
                                <w:kern w:val="0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F4523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" fillcolor="white [3201]" stroked="f" strokeweight=".5pt">
                <v:textbox inset="1mm">
                  <w:txbxContent>
                    <w:p w:rsidR="00BC59A8" w:rsidRPr="00091900" w:rsidRDefault="00BC59A8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Florianópolis</w:t>
                      </w:r>
                      <w:r w:rsidRPr="00091900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 xml:space="preserve">, </w:t>
                      </w: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Setembro</w:t>
                      </w:r>
                      <w:r w:rsidRPr="00091900"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/</w:t>
                      </w:r>
                      <w:r>
                        <w:rPr>
                          <w:rFonts w:asciiTheme="minorHAnsi" w:eastAsiaTheme="minorHAnsi" w:hAnsiTheme="minorHAnsi" w:cs="ArialMT"/>
                          <w:b/>
                          <w:kern w:val="0"/>
                          <w:sz w:val="28"/>
                          <w:szCs w:val="28"/>
                          <w:shd w:val="clear" w:color="auto" w:fill="FFFFFF" w:themeFill="background1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 w:rsidRPr="00091900">
        <w:rPr>
          <w:noProof/>
          <w:sz w:val="18"/>
          <w:szCs w:val="22"/>
          <w:lang w:eastAsia="pt-BR"/>
        </w:rPr>
        <mc:AlternateContent>
          <mc:Choice Requires="wps">
            <w:drawing>
              <wp:inline distT="0" distB="0" distL="0" distR="0" wp14:anchorId="27027321" wp14:editId="24076DAA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59A8" w:rsidRPr="00091900" w:rsidRDefault="00BC59A8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SIGRH/SEA</w:t>
                            </w:r>
                            <w:r w:rsidRPr="00CC380E"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 xml:space="preserve"> – Sistema Integrado de </w:t>
                            </w:r>
                            <w:r>
                              <w:rPr>
                                <w:rFonts w:asciiTheme="minorHAnsi" w:hAnsiTheme="minorHAnsi"/>
                                <w:sz w:val="40"/>
                                <w:szCs w:val="40"/>
                                <w:shd w:val="clear" w:color="auto" w:fill="FFFFFF" w:themeFill="background1"/>
                              </w:rPr>
                              <w:t>Gestão de Recursos Humanos</w:t>
                            </w:r>
                          </w:p>
                          <w:p w:rsidR="00BC59A8" w:rsidRPr="00091900" w:rsidRDefault="00BC59A8" w:rsidP="00FE2DAF">
                            <w:pPr>
                              <w:jc w:val="left"/>
                              <w:rPr>
                                <w:rFonts w:asciiTheme="minorHAnsi" w:hAnsiTheme="minorHAnsi"/>
                                <w:sz w:val="36"/>
                                <w:szCs w:val="36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Relatório de Controle de Mudança - RCM</w:t>
                            </w:r>
                            <w:r w:rsidRPr="00091900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br/>
                            </w: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RCM - PSE - 24326 - 2025</w:t>
                            </w: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:rsidR="00BC59A8" w:rsidRPr="00091900" w:rsidRDefault="00BC59A8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27321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:rsidR="00BC59A8" w:rsidRPr="00091900" w:rsidRDefault="00BC59A8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SIGRH/SEA</w:t>
                      </w:r>
                      <w:r w:rsidRPr="00CC380E"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 xml:space="preserve"> – Sistema Integrado de </w:t>
                      </w:r>
                      <w:r>
                        <w:rPr>
                          <w:rFonts w:asciiTheme="minorHAnsi" w:hAnsiTheme="minorHAnsi"/>
                          <w:sz w:val="40"/>
                          <w:szCs w:val="40"/>
                          <w:shd w:val="clear" w:color="auto" w:fill="FFFFFF" w:themeFill="background1"/>
                        </w:rPr>
                        <w:t>Gestão de Recursos Humanos</w:t>
                      </w:r>
                    </w:p>
                    <w:p w:rsidR="00BC59A8" w:rsidRPr="00091900" w:rsidRDefault="00BC59A8" w:rsidP="00FE2DAF">
                      <w:pPr>
                        <w:jc w:val="left"/>
                        <w:rPr>
                          <w:rFonts w:asciiTheme="minorHAnsi" w:hAnsiTheme="minorHAnsi"/>
                          <w:sz w:val="36"/>
                          <w:szCs w:val="36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t>Relatório de Controle de Mudança - RCM</w:t>
                      </w:r>
                      <w:r w:rsidRPr="00091900">
                        <w:rPr>
                          <w:rFonts w:asciiTheme="majorHAnsi" w:hAnsiTheme="majorHAnsi" w:cstheme="majorHAnsi"/>
                          <w:sz w:val="98"/>
                          <w:szCs w:val="98"/>
                          <w:shd w:val="clear" w:color="auto" w:fill="FFFFFF" w:themeFill="background1"/>
                        </w:rPr>
                        <w:br/>
                      </w:r>
                    </w:p>
                    <w:p w:rsidR="00BC59A8" w:rsidRPr="00091900" w:rsidRDefault="00BC59A8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  <w:t>RCM - PSE - 24326 - 2025</w:t>
                      </w:r>
                    </w:p>
                    <w:p w:rsidR="00BC59A8" w:rsidRPr="00091900" w:rsidRDefault="00BC59A8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:rsidR="00BC59A8" w:rsidRPr="00091900" w:rsidRDefault="00BC59A8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:rsidR="0046704A" w:rsidRPr="00091900" w:rsidRDefault="0046704A" w:rsidP="00A12BB7">
      <w:pPr>
        <w:spacing w:before="0" w:after="0" w:line="216" w:lineRule="auto"/>
        <w:ind w:left="-454" w:right="-284"/>
      </w:pPr>
    </w:p>
    <w:p w:rsidR="0054527E" w:rsidRPr="00091900" w:rsidRDefault="0054527E" w:rsidP="0054527E">
      <w:pPr>
        <w:spacing w:before="0" w:after="0" w:line="192" w:lineRule="auto"/>
        <w:ind w:left="-454" w:right="-284"/>
      </w:pPr>
    </w:p>
    <w:p w:rsidR="00710D75" w:rsidRPr="00091900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sz w:val="22"/>
          <w:szCs w:val="28"/>
        </w:rPr>
        <w:sectPr w:rsidR="00710D75" w:rsidRPr="00091900" w:rsidSect="00D957A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</w:p>
    <w:bookmarkEnd w:id="1"/>
    <w:p w:rsidR="00B40116" w:rsidRPr="00091900" w:rsidRDefault="00B40116" w:rsidP="00B40116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091900">
        <w:rPr>
          <w:bCs/>
          <w:sz w:val="40"/>
          <w:szCs w:val="40"/>
        </w:rPr>
        <w:lastRenderedPageBreak/>
        <w:t>Índice</w:t>
      </w:r>
    </w:p>
    <w:p w:rsidR="00944174" w:rsidRDefault="00B40116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r w:rsidRPr="00091900">
        <w:rPr>
          <w:noProof w:val="0"/>
        </w:rPr>
        <w:fldChar w:fldCharType="begin"/>
      </w:r>
      <w:r w:rsidRPr="00091900">
        <w:rPr>
          <w:noProof w:val="0"/>
        </w:rPr>
        <w:instrText xml:space="preserve"> TOC \o "1-3" \h \z \u </w:instrText>
      </w:r>
      <w:r w:rsidRPr="00091900">
        <w:rPr>
          <w:noProof w:val="0"/>
        </w:rPr>
        <w:fldChar w:fldCharType="separate"/>
      </w:r>
      <w:hyperlink w:anchor="_Toc208221385" w:history="1">
        <w:r w:rsidR="00944174" w:rsidRPr="00E41565">
          <w:rPr>
            <w:rStyle w:val="Hyperlink"/>
          </w:rPr>
          <w:t>1</w:t>
        </w:r>
        <w:r w:rsidR="00944174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944174" w:rsidRPr="00E41565">
          <w:rPr>
            <w:rStyle w:val="Hyperlink"/>
          </w:rPr>
          <w:t>Identificação</w:t>
        </w:r>
        <w:r w:rsidR="00944174">
          <w:rPr>
            <w:webHidden/>
          </w:rPr>
          <w:tab/>
        </w:r>
        <w:r w:rsidR="00944174">
          <w:rPr>
            <w:webHidden/>
          </w:rPr>
          <w:fldChar w:fldCharType="begin"/>
        </w:r>
        <w:r w:rsidR="00944174">
          <w:rPr>
            <w:webHidden/>
          </w:rPr>
          <w:instrText xml:space="preserve"> PAGEREF _Toc208221385 \h </w:instrText>
        </w:r>
        <w:r w:rsidR="00944174">
          <w:rPr>
            <w:webHidden/>
          </w:rPr>
        </w:r>
        <w:r w:rsidR="00944174">
          <w:rPr>
            <w:webHidden/>
          </w:rPr>
          <w:fldChar w:fldCharType="separate"/>
        </w:r>
        <w:r w:rsidR="00944174">
          <w:rPr>
            <w:webHidden/>
          </w:rPr>
          <w:t>3</w:t>
        </w:r>
        <w:r w:rsidR="00944174">
          <w:rPr>
            <w:webHidden/>
          </w:rPr>
          <w:fldChar w:fldCharType="end"/>
        </w:r>
      </w:hyperlink>
    </w:p>
    <w:p w:rsidR="00944174" w:rsidRDefault="000E7F8E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8221386" w:history="1">
        <w:r w:rsidR="00944174" w:rsidRPr="00E41565">
          <w:rPr>
            <w:rStyle w:val="Hyperlink"/>
          </w:rPr>
          <w:t>2</w:t>
        </w:r>
        <w:r w:rsidR="00944174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944174" w:rsidRPr="00E41565">
          <w:rPr>
            <w:rStyle w:val="Hyperlink"/>
          </w:rPr>
          <w:t>Descrição da Mudança</w:t>
        </w:r>
        <w:r w:rsidR="00944174">
          <w:rPr>
            <w:webHidden/>
          </w:rPr>
          <w:tab/>
        </w:r>
        <w:r w:rsidR="00944174">
          <w:rPr>
            <w:webHidden/>
          </w:rPr>
          <w:fldChar w:fldCharType="begin"/>
        </w:r>
        <w:r w:rsidR="00944174">
          <w:rPr>
            <w:webHidden/>
          </w:rPr>
          <w:instrText xml:space="preserve"> PAGEREF _Toc208221386 \h </w:instrText>
        </w:r>
        <w:r w:rsidR="00944174">
          <w:rPr>
            <w:webHidden/>
          </w:rPr>
        </w:r>
        <w:r w:rsidR="00944174">
          <w:rPr>
            <w:webHidden/>
          </w:rPr>
          <w:fldChar w:fldCharType="separate"/>
        </w:r>
        <w:r w:rsidR="00944174">
          <w:rPr>
            <w:webHidden/>
          </w:rPr>
          <w:t>4</w:t>
        </w:r>
        <w:r w:rsidR="00944174">
          <w:rPr>
            <w:webHidden/>
          </w:rPr>
          <w:fldChar w:fldCharType="end"/>
        </w:r>
      </w:hyperlink>
    </w:p>
    <w:p w:rsidR="00944174" w:rsidRDefault="000E7F8E">
      <w:pPr>
        <w:pStyle w:val="Sumrio2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8221387" w:history="1">
        <w:r w:rsidR="00944174" w:rsidRPr="00E41565">
          <w:rPr>
            <w:rStyle w:val="Hyperlink"/>
          </w:rPr>
          <w:t>2.1</w:t>
        </w:r>
        <w:r w:rsidR="00944174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944174" w:rsidRPr="00E41565">
          <w:rPr>
            <w:rStyle w:val="Hyperlink"/>
          </w:rPr>
          <w:t>UCS 999 (PSE) – GERENCIAR INSCRICOES DO PORTAL</w:t>
        </w:r>
        <w:r w:rsidR="00944174">
          <w:rPr>
            <w:webHidden/>
          </w:rPr>
          <w:tab/>
        </w:r>
        <w:r w:rsidR="00944174">
          <w:rPr>
            <w:webHidden/>
          </w:rPr>
          <w:fldChar w:fldCharType="begin"/>
        </w:r>
        <w:r w:rsidR="00944174">
          <w:rPr>
            <w:webHidden/>
          </w:rPr>
          <w:instrText xml:space="preserve"> PAGEREF _Toc208221387 \h </w:instrText>
        </w:r>
        <w:r w:rsidR="00944174">
          <w:rPr>
            <w:webHidden/>
          </w:rPr>
        </w:r>
        <w:r w:rsidR="00944174">
          <w:rPr>
            <w:webHidden/>
          </w:rPr>
          <w:fldChar w:fldCharType="separate"/>
        </w:r>
        <w:r w:rsidR="00944174">
          <w:rPr>
            <w:webHidden/>
          </w:rPr>
          <w:t>4</w:t>
        </w:r>
        <w:r w:rsidR="00944174">
          <w:rPr>
            <w:webHidden/>
          </w:rPr>
          <w:fldChar w:fldCharType="end"/>
        </w:r>
      </w:hyperlink>
    </w:p>
    <w:p w:rsidR="00944174" w:rsidRDefault="000E7F8E">
      <w:pPr>
        <w:pStyle w:val="Sumrio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BR"/>
        </w:rPr>
      </w:pPr>
      <w:hyperlink w:anchor="_Toc208221388" w:history="1">
        <w:r w:rsidR="00944174" w:rsidRPr="00E41565">
          <w:rPr>
            <w:rStyle w:val="Hyperlink"/>
          </w:rPr>
          <w:t>3</w:t>
        </w:r>
        <w:r w:rsidR="00944174">
          <w:rPr>
            <w:rFonts w:asciiTheme="minorHAnsi" w:eastAsiaTheme="minorEastAsia" w:hAnsiTheme="minorHAnsi" w:cstheme="minorBidi"/>
            <w:color w:val="auto"/>
            <w:kern w:val="0"/>
            <w:sz w:val="22"/>
            <w:szCs w:val="22"/>
            <w:lang w:eastAsia="pt-BR"/>
          </w:rPr>
          <w:tab/>
        </w:r>
        <w:r w:rsidR="00944174" w:rsidRPr="00E41565">
          <w:rPr>
            <w:rStyle w:val="Hyperlink"/>
          </w:rPr>
          <w:t>Estimativa de Esforço e Prazo</w:t>
        </w:r>
        <w:r w:rsidR="00944174">
          <w:rPr>
            <w:webHidden/>
          </w:rPr>
          <w:tab/>
        </w:r>
        <w:r w:rsidR="00944174">
          <w:rPr>
            <w:webHidden/>
          </w:rPr>
          <w:fldChar w:fldCharType="begin"/>
        </w:r>
        <w:r w:rsidR="00944174">
          <w:rPr>
            <w:webHidden/>
          </w:rPr>
          <w:instrText xml:space="preserve"> PAGEREF _Toc208221388 \h </w:instrText>
        </w:r>
        <w:r w:rsidR="00944174">
          <w:rPr>
            <w:webHidden/>
          </w:rPr>
        </w:r>
        <w:r w:rsidR="00944174">
          <w:rPr>
            <w:webHidden/>
          </w:rPr>
          <w:fldChar w:fldCharType="separate"/>
        </w:r>
        <w:r w:rsidR="00944174">
          <w:rPr>
            <w:webHidden/>
          </w:rPr>
          <w:t>9</w:t>
        </w:r>
        <w:r w:rsidR="00944174">
          <w:rPr>
            <w:webHidden/>
          </w:rPr>
          <w:fldChar w:fldCharType="end"/>
        </w:r>
      </w:hyperlink>
    </w:p>
    <w:p w:rsidR="007D14B3" w:rsidRPr="00091900" w:rsidRDefault="00B40116" w:rsidP="007D14B3">
      <w:pPr>
        <w:tabs>
          <w:tab w:val="left" w:pos="2637"/>
        </w:tabs>
        <w:spacing w:before="480" w:after="240"/>
        <w:jc w:val="left"/>
      </w:pPr>
      <w:r w:rsidRPr="00091900">
        <w:fldChar w:fldCharType="end"/>
      </w:r>
      <w:r w:rsidR="007D14B3" w:rsidRPr="00091900">
        <w:t xml:space="preserve"> </w:t>
      </w:r>
    </w:p>
    <w:p w:rsidR="00B40116" w:rsidRPr="00091900" w:rsidRDefault="00B40116" w:rsidP="00B40116">
      <w:pPr>
        <w:jc w:val="left"/>
      </w:pPr>
    </w:p>
    <w:p w:rsidR="00B40116" w:rsidRPr="00091900" w:rsidRDefault="00B40116" w:rsidP="00B40116">
      <w:r w:rsidRPr="00091900">
        <w:br w:type="page"/>
      </w:r>
    </w:p>
    <w:p w:rsidR="00B40116" w:rsidRPr="00091900" w:rsidRDefault="00116E02" w:rsidP="00B40116">
      <w:pPr>
        <w:pStyle w:val="Ttulo1"/>
        <w:rPr>
          <w:noProof w:val="0"/>
        </w:rPr>
      </w:pPr>
      <w:bookmarkStart w:id="2" w:name="_Toc208221385"/>
      <w:r w:rsidRPr="00091900">
        <w:rPr>
          <w:noProof w:val="0"/>
        </w:rPr>
        <w:lastRenderedPageBreak/>
        <w:t>Identificação</w:t>
      </w:r>
      <w:bookmarkEnd w:id="2"/>
    </w:p>
    <w:p w:rsidR="00643480" w:rsidRPr="00091900" w:rsidRDefault="00643480" w:rsidP="00643480">
      <w:pPr>
        <w:pStyle w:val="Legenda"/>
        <w:jc w:val="left"/>
        <w:rPr>
          <w:rFonts w:asciiTheme="minorHAnsi" w:hAnsiTheme="minorHAnsi"/>
          <w:noProof w:val="0"/>
          <w:sz w:val="4"/>
          <w:szCs w:val="4"/>
        </w:rPr>
      </w:pPr>
    </w:p>
    <w:tbl>
      <w:tblPr>
        <w:tblStyle w:val="Listaclara-nfasis11"/>
        <w:tblW w:w="4814" w:type="pct"/>
        <w:tblInd w:w="-5" w:type="dxa"/>
        <w:tblBorders>
          <w:top w:val="single" w:sz="4" w:space="0" w:color="E3E2DA" w:themeColor="background2"/>
          <w:left w:val="single" w:sz="4" w:space="0" w:color="E3E2DA" w:themeColor="background2"/>
          <w:bottom w:val="single" w:sz="4" w:space="0" w:color="E3E2DA" w:themeColor="background2"/>
          <w:right w:val="single" w:sz="4" w:space="0" w:color="E3E2DA" w:themeColor="background2"/>
          <w:insideH w:val="single" w:sz="4" w:space="0" w:color="E3E2DA" w:themeColor="background2"/>
          <w:insideV w:val="single" w:sz="4" w:space="0" w:color="E3E2DA" w:themeColor="background2"/>
        </w:tblBorders>
        <w:tblLook w:val="04A0" w:firstRow="1" w:lastRow="0" w:firstColumn="1" w:lastColumn="0" w:noHBand="0" w:noVBand="1"/>
      </w:tblPr>
      <w:tblGrid>
        <w:gridCol w:w="3192"/>
        <w:gridCol w:w="6242"/>
      </w:tblGrid>
      <w:tr w:rsidR="00643480" w:rsidRPr="00091900" w:rsidTr="00B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  <w:tc>
          <w:tcPr>
            <w:tcW w:w="3308" w:type="pct"/>
            <w:tcBorders>
              <w:bottom w:val="single" w:sz="4" w:space="0" w:color="E3E2DA" w:themeColor="background2"/>
            </w:tcBorders>
            <w:shd w:val="clear" w:color="auto" w:fill="4F062A" w:themeFill="text1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color w:val="FFFFFF" w:themeColor="background1"/>
                <w:szCs w:val="22"/>
              </w:rPr>
            </w:pP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N</w:t>
            </w:r>
            <w:r w:rsidRPr="00091900">
              <w:rPr>
                <w:rFonts w:asciiTheme="minorHAnsi" w:hAnsiTheme="minorHAnsi"/>
                <w:noProof w:val="0"/>
                <w:sz w:val="24"/>
                <w:vertAlign w:val="superscript"/>
              </w:rPr>
              <w:t>o</w:t>
            </w:r>
            <w:r w:rsidRPr="00091900">
              <w:rPr>
                <w:rFonts w:asciiTheme="minorHAnsi" w:hAnsiTheme="minorHAnsi"/>
                <w:noProof w:val="0"/>
                <w:sz w:val="24"/>
              </w:rPr>
              <w:t xml:space="preserve"> do RC</w:t>
            </w:r>
            <w:r w:rsidR="0007413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5E31E0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24326</w:t>
            </w:r>
            <w:r w:rsidR="005C7432">
              <w:rPr>
                <w:rFonts w:asciiTheme="minorHAnsi" w:hAnsiTheme="minorHAnsi"/>
                <w:noProof w:val="0"/>
                <w:sz w:val="24"/>
              </w:rPr>
              <w:t>/</w:t>
            </w:r>
            <w:r>
              <w:rPr>
                <w:rFonts w:asciiTheme="minorHAnsi" w:hAnsiTheme="minorHAnsi"/>
                <w:noProof w:val="0"/>
                <w:sz w:val="24"/>
              </w:rPr>
              <w:t>2025</w:t>
            </w:r>
            <w:r w:rsidR="006602DE">
              <w:rPr>
                <w:rFonts w:asciiTheme="minorHAnsi" w:hAnsiTheme="minorHAnsi"/>
                <w:noProof w:val="0"/>
                <w:sz w:val="24"/>
              </w:rPr>
              <w:t xml:space="preserve"> – Versão I</w:t>
            </w:r>
            <w:r w:rsidR="00560693">
              <w:rPr>
                <w:rFonts w:asciiTheme="minorHAnsi" w:hAnsiTheme="minorHAnsi"/>
                <w:noProof w:val="0"/>
                <w:sz w:val="24"/>
              </w:rPr>
              <w:t>I</w:t>
            </w:r>
            <w:r w:rsidR="008E7290">
              <w:rPr>
                <w:rFonts w:asciiTheme="minorHAnsi" w:hAnsiTheme="minorHAnsi"/>
                <w:noProof w:val="0"/>
                <w:sz w:val="24"/>
              </w:rPr>
              <w:t>I</w:t>
            </w:r>
            <w:bookmarkStart w:id="3" w:name="_GoBack"/>
            <w:bookmarkEnd w:id="3"/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Data de Abertura do RC</w:t>
            </w:r>
            <w:r w:rsidR="0042132B" w:rsidRPr="00091900">
              <w:rPr>
                <w:rFonts w:asciiTheme="minorHAnsi" w:hAnsiTheme="minorHAnsi"/>
                <w:noProof w:val="0"/>
                <w:sz w:val="24"/>
              </w:rPr>
              <w:t>M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BC59A8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21/08/2025</w:t>
            </w: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Projeto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69680F" w:rsidP="00A17739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SIGRH – Sistema Integrado de Gestão de Recursos Humanos</w:t>
            </w:r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Cliente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F364D2" w:rsidP="00BC59A8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Secretaria</w:t>
            </w:r>
            <w:r w:rsidR="0069680F">
              <w:rPr>
                <w:rFonts w:asciiTheme="minorHAnsi" w:hAnsiTheme="minorHAnsi"/>
                <w:noProof w:val="0"/>
                <w:sz w:val="24"/>
              </w:rPr>
              <w:t xml:space="preserve"> do Estado de Administração – SEA/SC</w:t>
            </w:r>
          </w:p>
        </w:tc>
      </w:tr>
      <w:tr w:rsidR="00643480" w:rsidRPr="00091900" w:rsidTr="00BC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Solicitante da Mudança (Nome/Área)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C26BF6">
            <w:pPr>
              <w:pStyle w:val="TextoTabla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sz w:val="24"/>
              </w:rPr>
              <w:t xml:space="preserve">MACIEL FELIPE DA </w:t>
            </w:r>
            <w:r w:rsidR="00C26BF6">
              <w:rPr>
                <w:rFonts w:asciiTheme="minorHAnsi" w:hAnsiTheme="minorHAnsi"/>
                <w:sz w:val="24"/>
              </w:rPr>
              <w:t>S</w:t>
            </w:r>
            <w:r>
              <w:rPr>
                <w:rFonts w:asciiTheme="minorHAnsi" w:hAnsiTheme="minorHAnsi"/>
                <w:sz w:val="24"/>
              </w:rPr>
              <w:t>ILVA</w:t>
            </w:r>
          </w:p>
        </w:tc>
      </w:tr>
      <w:tr w:rsidR="00643480" w:rsidRPr="00091900" w:rsidTr="00BC59A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pct"/>
            <w:tcBorders>
              <w:top w:val="single" w:sz="4" w:space="0" w:color="E3E2DA" w:themeColor="background2"/>
              <w:left w:val="single" w:sz="4" w:space="0" w:color="FFFFFF" w:themeColor="background1"/>
              <w:bottom w:val="single" w:sz="4" w:space="0" w:color="E3E2DA" w:themeColor="background2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center"/>
          </w:tcPr>
          <w:p w:rsidR="00643480" w:rsidRPr="00091900" w:rsidRDefault="00643480" w:rsidP="00BC59A8">
            <w:pPr>
              <w:pStyle w:val="TextoTablas"/>
              <w:jc w:val="left"/>
              <w:rPr>
                <w:rFonts w:asciiTheme="minorHAnsi" w:hAnsiTheme="minorHAnsi"/>
                <w:noProof w:val="0"/>
                <w:sz w:val="24"/>
              </w:rPr>
            </w:pPr>
            <w:r w:rsidRPr="00091900">
              <w:rPr>
                <w:rFonts w:asciiTheme="minorHAnsi" w:hAnsiTheme="minorHAnsi"/>
                <w:noProof w:val="0"/>
                <w:sz w:val="24"/>
              </w:rPr>
              <w:t>Módulo</w:t>
            </w:r>
          </w:p>
        </w:tc>
        <w:tc>
          <w:tcPr>
            <w:tcW w:w="3308" w:type="pct"/>
            <w:tcBorders>
              <w:top w:val="single" w:sz="4" w:space="0" w:color="E3E2DA" w:themeColor="background2"/>
              <w:bottom w:val="single" w:sz="4" w:space="0" w:color="E3E2DA" w:themeColor="background2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643480" w:rsidRPr="00091900" w:rsidRDefault="005E31E0" w:rsidP="005E31E0">
            <w:pPr>
              <w:pStyle w:val="TextoTabla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 w:val="0"/>
                <w:sz w:val="24"/>
              </w:rPr>
            </w:pPr>
            <w:r>
              <w:rPr>
                <w:rFonts w:asciiTheme="minorHAnsi" w:hAnsiTheme="minorHAnsi"/>
                <w:noProof w:val="0"/>
                <w:sz w:val="24"/>
              </w:rPr>
              <w:t>PSE – PROCESSO SELETIVO</w:t>
            </w:r>
          </w:p>
        </w:tc>
      </w:tr>
    </w:tbl>
    <w:p w:rsidR="00643480" w:rsidRPr="00091900" w:rsidRDefault="00643480" w:rsidP="00643480">
      <w:pPr>
        <w:rPr>
          <w:rFonts w:asciiTheme="minorHAnsi" w:hAnsiTheme="minorHAnsi"/>
          <w:sz w:val="24"/>
        </w:rPr>
      </w:pPr>
    </w:p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643480" w:rsidRPr="00091900" w:rsidRDefault="00643480" w:rsidP="00116E02"/>
    <w:p w:rsidR="00116E02" w:rsidRPr="00091900" w:rsidRDefault="00116E02" w:rsidP="00116E02">
      <w:pPr>
        <w:pStyle w:val="Ttulo1"/>
        <w:rPr>
          <w:noProof w:val="0"/>
        </w:rPr>
      </w:pPr>
      <w:bookmarkStart w:id="4" w:name="_Toc208221386"/>
      <w:r w:rsidRPr="00091900">
        <w:rPr>
          <w:noProof w:val="0"/>
        </w:rPr>
        <w:lastRenderedPageBreak/>
        <w:t>Descrição</w:t>
      </w:r>
      <w:r w:rsidR="0007413B" w:rsidRPr="00091900">
        <w:rPr>
          <w:noProof w:val="0"/>
        </w:rPr>
        <w:t xml:space="preserve"> da Mudança</w:t>
      </w:r>
      <w:bookmarkEnd w:id="4"/>
    </w:p>
    <w:p w:rsidR="005E31E0" w:rsidRPr="00F33792" w:rsidRDefault="005E31E0" w:rsidP="005E31E0">
      <w:pPr>
        <w:spacing w:before="0" w:after="0" w:line="276" w:lineRule="auto"/>
        <w:rPr>
          <w:rFonts w:asciiTheme="majorHAnsi" w:hAnsiTheme="majorHAnsi"/>
          <w:b/>
          <w:sz w:val="24"/>
        </w:rPr>
      </w:pPr>
      <w:r w:rsidRPr="00F33792">
        <w:rPr>
          <w:rFonts w:asciiTheme="majorHAnsi" w:hAnsiTheme="majorHAnsi"/>
          <w:b/>
          <w:sz w:val="24"/>
        </w:rPr>
        <w:t>Informações principais</w:t>
      </w:r>
    </w:p>
    <w:p w:rsidR="005E31E0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Data da solicitação</w:t>
      </w:r>
      <w:r>
        <w:rPr>
          <w:rFonts w:asciiTheme="majorHAnsi" w:hAnsiTheme="majorHAnsi"/>
          <w:b/>
          <w:sz w:val="24"/>
        </w:rPr>
        <w:t xml:space="preserve">: </w:t>
      </w:r>
      <w:r>
        <w:rPr>
          <w:rFonts w:asciiTheme="majorHAnsi" w:hAnsiTheme="majorHAnsi"/>
          <w:sz w:val="24"/>
        </w:rPr>
        <w:t>21/08</w:t>
      </w:r>
      <w:r w:rsidRPr="00000962">
        <w:rPr>
          <w:rFonts w:asciiTheme="majorHAnsi" w:hAnsiTheme="majorHAnsi"/>
          <w:sz w:val="24"/>
        </w:rPr>
        <w:t>/2025 00:00:00</w:t>
      </w:r>
    </w:p>
    <w:p w:rsidR="005E31E0" w:rsidRPr="00F33792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Número:</w:t>
      </w:r>
      <w:r w:rsidRPr="00F33792">
        <w:rPr>
          <w:rFonts w:asciiTheme="majorHAnsi" w:hAnsiTheme="majorHAnsi"/>
          <w:sz w:val="24"/>
        </w:rPr>
        <w:t xml:space="preserve"> 2</w:t>
      </w:r>
      <w:r>
        <w:rPr>
          <w:rFonts w:asciiTheme="majorHAnsi" w:hAnsiTheme="majorHAnsi"/>
          <w:sz w:val="24"/>
        </w:rPr>
        <w:t>4326</w:t>
      </w:r>
      <w:r w:rsidRPr="00F33792">
        <w:rPr>
          <w:rFonts w:asciiTheme="majorHAnsi" w:hAnsiTheme="majorHAnsi"/>
          <w:sz w:val="24"/>
        </w:rPr>
        <w:t>/2025</w:t>
      </w:r>
    </w:p>
    <w:p w:rsidR="005E31E0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Assunto</w:t>
      </w:r>
      <w:r>
        <w:rPr>
          <w:rFonts w:asciiTheme="majorHAnsi" w:hAnsiTheme="majorHAnsi"/>
          <w:b/>
          <w:sz w:val="24"/>
        </w:rPr>
        <w:t xml:space="preserve">: </w:t>
      </w:r>
      <w:r w:rsidRPr="005E31E0">
        <w:rPr>
          <w:rFonts w:asciiTheme="majorHAnsi" w:hAnsiTheme="majorHAnsi"/>
          <w:sz w:val="24"/>
        </w:rPr>
        <w:t>EA - PERMITIR A COMISSAO CORRIGIR DADOS DA INSCRICAO DO PROCESSO SELETIVO</w:t>
      </w:r>
    </w:p>
    <w:p w:rsidR="005E31E0" w:rsidRDefault="005E31E0" w:rsidP="005E31E0">
      <w:pPr>
        <w:spacing w:before="0" w:after="0"/>
        <w:rPr>
          <w:rFonts w:asciiTheme="majorHAnsi" w:hAnsiTheme="majorHAnsi"/>
          <w:sz w:val="24"/>
        </w:rPr>
      </w:pPr>
      <w:r w:rsidRPr="00F33792">
        <w:rPr>
          <w:rFonts w:asciiTheme="majorHAnsi" w:hAnsiTheme="majorHAnsi"/>
          <w:b/>
          <w:sz w:val="24"/>
        </w:rPr>
        <w:t>Cadastrador:</w:t>
      </w:r>
      <w:r>
        <w:rPr>
          <w:rFonts w:asciiTheme="majorHAnsi" w:hAnsiTheme="majorHAnsi"/>
          <w:sz w:val="24"/>
        </w:rPr>
        <w:t xml:space="preserve"> MACIEL FELIPE DA SILVA</w:t>
      </w:r>
    </w:p>
    <w:p w:rsidR="005E31E0" w:rsidRPr="007E3148" w:rsidRDefault="005E31E0" w:rsidP="005E31E0">
      <w:pPr>
        <w:spacing w:before="0" w:after="0"/>
        <w:jc w:val="left"/>
        <w:rPr>
          <w:rFonts w:asciiTheme="majorHAnsi" w:hAnsiTheme="majorHAnsi"/>
          <w:b/>
          <w:sz w:val="24"/>
        </w:rPr>
      </w:pPr>
      <w:r w:rsidRPr="00F33792">
        <w:rPr>
          <w:rFonts w:asciiTheme="majorHAnsi" w:hAnsiTheme="majorHAnsi"/>
          <w:b/>
          <w:sz w:val="24"/>
        </w:rPr>
        <w:t>Módulo/Sub-módulo/Funcionalidade</w:t>
      </w:r>
      <w:r w:rsidRPr="005E31E0">
        <w:rPr>
          <w:rFonts w:asciiTheme="majorHAnsi" w:hAnsiTheme="majorHAnsi"/>
          <w:sz w:val="24"/>
        </w:rPr>
        <w:t>: PROCESSO SELETIVO</w:t>
      </w:r>
      <w:r>
        <w:rPr>
          <w:rFonts w:asciiTheme="majorHAnsi" w:hAnsiTheme="majorHAnsi"/>
          <w:sz w:val="24"/>
        </w:rPr>
        <w:t xml:space="preserve"> </w:t>
      </w:r>
      <w:r w:rsidRPr="005E31E0">
        <w:rPr>
          <w:rFonts w:asciiTheme="majorHAnsi" w:hAnsiTheme="majorHAnsi"/>
          <w:sz w:val="24"/>
        </w:rPr>
        <w:t>\</w:t>
      </w:r>
      <w:r>
        <w:rPr>
          <w:rFonts w:asciiTheme="majorHAnsi" w:hAnsiTheme="majorHAnsi"/>
          <w:sz w:val="24"/>
        </w:rPr>
        <w:t xml:space="preserve"> </w:t>
      </w:r>
      <w:r w:rsidRPr="005E31E0">
        <w:rPr>
          <w:rFonts w:asciiTheme="majorHAnsi" w:hAnsiTheme="majorHAnsi"/>
          <w:sz w:val="24"/>
        </w:rPr>
        <w:t>CONCURSO</w:t>
      </w:r>
      <w:r>
        <w:rPr>
          <w:rFonts w:asciiTheme="majorHAnsi" w:hAnsiTheme="majorHAnsi"/>
          <w:sz w:val="24"/>
        </w:rPr>
        <w:t xml:space="preserve"> </w:t>
      </w:r>
      <w:r w:rsidRPr="005E31E0">
        <w:rPr>
          <w:rFonts w:asciiTheme="majorHAnsi" w:hAnsiTheme="majorHAnsi"/>
          <w:sz w:val="24"/>
        </w:rPr>
        <w:t>\</w:t>
      </w:r>
      <w:r>
        <w:rPr>
          <w:rFonts w:asciiTheme="majorHAnsi" w:hAnsiTheme="majorHAnsi"/>
          <w:sz w:val="24"/>
        </w:rPr>
        <w:t xml:space="preserve"> </w:t>
      </w:r>
      <w:r w:rsidRPr="005E31E0">
        <w:rPr>
          <w:rFonts w:asciiTheme="majorHAnsi" w:hAnsiTheme="majorHAnsi"/>
          <w:sz w:val="24"/>
        </w:rPr>
        <w:t>GERENCIAR INSCRIÇÕES DO PORTAL</w:t>
      </w:r>
    </w:p>
    <w:p w:rsidR="005E31E0" w:rsidRPr="007E3148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</w:p>
    <w:p w:rsidR="005E31E0" w:rsidRPr="005E31E0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  <w:r w:rsidRPr="00661511">
        <w:rPr>
          <w:rFonts w:asciiTheme="majorHAnsi" w:hAnsiTheme="majorHAnsi"/>
          <w:b/>
          <w:sz w:val="24"/>
        </w:rPr>
        <w:t>Descrição:</w:t>
      </w:r>
      <w:r>
        <w:rPr>
          <w:rFonts w:asciiTheme="majorHAnsi" w:hAnsiTheme="majorHAnsi"/>
          <w:b/>
          <w:sz w:val="24"/>
        </w:rPr>
        <w:t xml:space="preserve"> </w:t>
      </w:r>
      <w:r w:rsidRPr="005E31E0">
        <w:rPr>
          <w:rFonts w:asciiTheme="majorHAnsi" w:hAnsiTheme="majorHAnsi"/>
          <w:sz w:val="24"/>
        </w:rPr>
        <w:t>Permitir que a Comissão do Processo Seletivo altere a data de nascimento, e-mail e Nome completo da inscrição do candidato em "Avaliar Inscrição" da funcionalidade GERENCIAR INSCRIÇÕES DO PORTAL.</w:t>
      </w:r>
    </w:p>
    <w:p w:rsidR="005E31E0" w:rsidRPr="005E31E0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</w:p>
    <w:p w:rsidR="005E31E0" w:rsidRPr="005E31E0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  <w:r w:rsidRPr="005E31E0">
        <w:rPr>
          <w:rFonts w:asciiTheme="majorHAnsi" w:hAnsiTheme="majorHAnsi"/>
          <w:sz w:val="24"/>
        </w:rPr>
        <w:t>Essa necessidade surgiu porque, atualmente, se o candidato preenche um destes dados incorretamente no formulário de inscrição, não há como corrigi-la. Isso é um problema, pois a data de nascimento por exemplo, é um critério de desempate crucial na classificação final. Assim, o ajuste é feito manualmente em planilha de Excel do resultado final, porém as informações ficam divergentes no SIGRH e isso poderá ser um problema na hora que o TCE verificar a convocação (sistema e-SFINGE).</w:t>
      </w:r>
    </w:p>
    <w:p w:rsidR="005E31E0" w:rsidRPr="005E31E0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</w:p>
    <w:p w:rsidR="007C17EB" w:rsidRDefault="005E31E0" w:rsidP="005E31E0">
      <w:pPr>
        <w:spacing w:before="0" w:after="0"/>
        <w:jc w:val="left"/>
        <w:rPr>
          <w:rFonts w:asciiTheme="majorHAnsi" w:hAnsiTheme="majorHAnsi"/>
          <w:sz w:val="24"/>
        </w:rPr>
      </w:pPr>
      <w:r w:rsidRPr="005E31E0">
        <w:rPr>
          <w:rFonts w:asciiTheme="majorHAnsi" w:hAnsiTheme="majorHAnsi"/>
          <w:sz w:val="24"/>
        </w:rPr>
        <w:t>Para resolver essa questão e garantir a classificação correta no sistema e rastreabilidade, sugere-se adicionar novos campos no formulário, no qual o sistema deverá considerar estes quando preenchidos, permitindo a Comissão corrigir estas informações com base no documento de identificação do candidato, assegurando que a classificação e comunicação seja feita de forma precisa e correta.</w:t>
      </w:r>
    </w:p>
    <w:p w:rsidR="00BC23EF" w:rsidRDefault="00BC23EF" w:rsidP="005E31E0">
      <w:pPr>
        <w:spacing w:before="0" w:after="0"/>
        <w:jc w:val="left"/>
        <w:rPr>
          <w:rFonts w:asciiTheme="majorHAnsi" w:hAnsiTheme="majorHAnsi"/>
          <w:sz w:val="24"/>
        </w:rPr>
      </w:pPr>
    </w:p>
    <w:p w:rsidR="00BC23EF" w:rsidRPr="00021F53" w:rsidRDefault="00BC23EF" w:rsidP="005E31E0">
      <w:pPr>
        <w:spacing w:before="0" w:after="0"/>
        <w:jc w:val="left"/>
        <w:rPr>
          <w:sz w:val="24"/>
        </w:rPr>
      </w:pPr>
    </w:p>
    <w:p w:rsidR="00BC23EF" w:rsidRDefault="0007413B" w:rsidP="00BC23EF">
      <w:pPr>
        <w:pStyle w:val="Ttulo2"/>
      </w:pPr>
      <w:bookmarkStart w:id="5" w:name="_Toc208221387"/>
      <w:r w:rsidRPr="00021F53">
        <w:t xml:space="preserve">UCS </w:t>
      </w:r>
      <w:r w:rsidR="00BC23EF">
        <w:t>999</w:t>
      </w:r>
      <w:r w:rsidRPr="00021F53">
        <w:t xml:space="preserve"> (</w:t>
      </w:r>
      <w:r w:rsidR="00BC23EF">
        <w:t>PSE</w:t>
      </w:r>
      <w:r w:rsidRPr="00021F53">
        <w:t xml:space="preserve">) – </w:t>
      </w:r>
      <w:r w:rsidR="00BC23EF">
        <w:t>GERENCIAR INSCRICOES DO PORTAL</w:t>
      </w:r>
      <w:bookmarkEnd w:id="5"/>
    </w:p>
    <w:p w:rsidR="00BC23EF" w:rsidRDefault="00BC23EF" w:rsidP="00BC23EF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F</w:t>
      </w:r>
      <w:r w:rsidRPr="00B2183E">
        <w:rPr>
          <w:rFonts w:asciiTheme="minorHAnsi" w:hAnsiTheme="minorHAnsi" w:cs="Arial"/>
          <w:sz w:val="24"/>
        </w:rPr>
        <w:t>un</w:t>
      </w:r>
      <w:r w:rsidR="00C472B3">
        <w:rPr>
          <w:rFonts w:asciiTheme="minorHAnsi" w:hAnsiTheme="minorHAnsi" w:cs="Arial"/>
          <w:sz w:val="24"/>
        </w:rPr>
        <w:t>ções</w:t>
      </w:r>
      <w:r w:rsidRPr="00B2183E">
        <w:rPr>
          <w:rFonts w:asciiTheme="minorHAnsi" w:hAnsiTheme="minorHAnsi" w:cs="Arial"/>
          <w:sz w:val="24"/>
        </w:rPr>
        <w:t xml:space="preserve"> impactada</w:t>
      </w:r>
      <w:r w:rsidR="00C472B3">
        <w:rPr>
          <w:rFonts w:asciiTheme="minorHAnsi" w:hAnsiTheme="minorHAnsi" w:cs="Arial"/>
          <w:sz w:val="24"/>
        </w:rPr>
        <w:t>s</w:t>
      </w:r>
      <w:r w:rsidRPr="00B2183E">
        <w:rPr>
          <w:rFonts w:asciiTheme="minorHAnsi" w:hAnsiTheme="minorHAnsi" w:cs="Arial"/>
          <w:sz w:val="24"/>
        </w:rPr>
        <w:t>:</w:t>
      </w:r>
    </w:p>
    <w:p w:rsidR="005250CB" w:rsidRDefault="00412B10" w:rsidP="00412B10">
      <w:pPr>
        <w:pStyle w:val="PargrafodaLista"/>
        <w:numPr>
          <w:ilvl w:val="0"/>
          <w:numId w:val="44"/>
        </w:num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M</w:t>
      </w:r>
      <w:r w:rsidR="00100FD2">
        <w:rPr>
          <w:rFonts w:asciiTheme="minorHAnsi" w:hAnsiTheme="minorHAnsi" w:cs="Arial"/>
          <w:sz w:val="24"/>
        </w:rPr>
        <w:t>anter</w:t>
      </w:r>
      <w:r>
        <w:rPr>
          <w:rFonts w:asciiTheme="minorHAnsi" w:hAnsiTheme="minorHAnsi" w:cs="Arial"/>
          <w:sz w:val="24"/>
        </w:rPr>
        <w:t xml:space="preserve"> I</w:t>
      </w:r>
      <w:r w:rsidR="00100FD2">
        <w:rPr>
          <w:rFonts w:asciiTheme="minorHAnsi" w:hAnsiTheme="minorHAnsi" w:cs="Arial"/>
          <w:sz w:val="24"/>
        </w:rPr>
        <w:t>nscrições</w:t>
      </w:r>
      <w:r w:rsidR="005250CB">
        <w:rPr>
          <w:rFonts w:asciiTheme="minorHAnsi" w:hAnsiTheme="minorHAnsi" w:cs="Arial"/>
          <w:sz w:val="24"/>
        </w:rPr>
        <w:t xml:space="preserve"> </w:t>
      </w:r>
    </w:p>
    <w:p w:rsidR="005250CB" w:rsidRDefault="00D3206D" w:rsidP="005250CB">
      <w:pPr>
        <w:pStyle w:val="PargrafodaLista"/>
        <w:numPr>
          <w:ilvl w:val="0"/>
          <w:numId w:val="44"/>
        </w:num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Inscrição do Portal</w:t>
      </w:r>
      <w:r w:rsidR="00887AC3">
        <w:rPr>
          <w:rFonts w:asciiTheme="minorHAnsi" w:hAnsiTheme="minorHAnsi" w:cs="Arial"/>
          <w:sz w:val="24"/>
        </w:rPr>
        <w:t xml:space="preserve"> (Arquivos lógicos / Tabelas)</w:t>
      </w:r>
    </w:p>
    <w:p w:rsidR="00412B10" w:rsidRPr="00412B10" w:rsidRDefault="00412B10" w:rsidP="00412B10">
      <w:pPr>
        <w:pStyle w:val="PargrafodaLista"/>
        <w:numPr>
          <w:ilvl w:val="1"/>
          <w:numId w:val="44"/>
        </w:num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 w:rsidRPr="00412B10">
        <w:rPr>
          <w:rFonts w:asciiTheme="minorHAnsi" w:hAnsiTheme="minorHAnsi" w:cs="Arial"/>
          <w:sz w:val="24"/>
        </w:rPr>
        <w:t>ESEGUSUPROCSELETIVO</w:t>
      </w:r>
    </w:p>
    <w:p w:rsidR="00412B10" w:rsidRPr="009433EB" w:rsidRDefault="00412B10" w:rsidP="00412B10">
      <w:pPr>
        <w:pStyle w:val="PargrafodaLista"/>
        <w:numPr>
          <w:ilvl w:val="1"/>
          <w:numId w:val="44"/>
        </w:num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 w:rsidRPr="00412B10">
        <w:rPr>
          <w:rFonts w:asciiTheme="minorHAnsi" w:hAnsiTheme="minorHAnsi" w:cs="Arial"/>
          <w:sz w:val="24"/>
        </w:rPr>
        <w:t>ECADCANDIDATOPROCSELETIVO</w:t>
      </w:r>
    </w:p>
    <w:p w:rsidR="00010FBC" w:rsidRDefault="00010FBC" w:rsidP="00010FBC">
      <w:pPr>
        <w:rPr>
          <w:rFonts w:asciiTheme="minorHAnsi" w:hAnsiTheme="minorHAnsi" w:cs="Arial"/>
          <w:sz w:val="24"/>
        </w:rPr>
      </w:pPr>
    </w:p>
    <w:p w:rsidR="00C472B3" w:rsidRDefault="00C472B3" w:rsidP="00010FBC">
      <w:pPr>
        <w:rPr>
          <w:rFonts w:asciiTheme="minorHAnsi" w:hAnsiTheme="minorHAnsi" w:cs="Arial"/>
          <w:sz w:val="24"/>
        </w:rPr>
      </w:pPr>
    </w:p>
    <w:p w:rsidR="00C472B3" w:rsidRDefault="00C472B3" w:rsidP="00010FBC">
      <w:pPr>
        <w:rPr>
          <w:rFonts w:asciiTheme="minorHAnsi" w:hAnsiTheme="minorHAnsi" w:cs="Arial"/>
          <w:sz w:val="24"/>
        </w:rPr>
      </w:pPr>
    </w:p>
    <w:p w:rsidR="00C472B3" w:rsidRDefault="00C472B3" w:rsidP="00010FBC">
      <w:pPr>
        <w:rPr>
          <w:rFonts w:asciiTheme="minorHAnsi" w:hAnsiTheme="minorHAnsi" w:cs="Arial"/>
          <w:sz w:val="24"/>
        </w:rPr>
      </w:pPr>
    </w:p>
    <w:p w:rsidR="00CE554F" w:rsidRDefault="00CE554F" w:rsidP="00010FBC">
      <w:pPr>
        <w:rPr>
          <w:rFonts w:asciiTheme="minorHAnsi" w:hAnsiTheme="minorHAnsi" w:cs="Arial"/>
          <w:sz w:val="24"/>
        </w:rPr>
      </w:pPr>
    </w:p>
    <w:p w:rsidR="00412B10" w:rsidRDefault="00412B10">
      <w:pPr>
        <w:spacing w:before="0" w:after="200" w:line="276" w:lineRule="auto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br w:type="page"/>
      </w:r>
    </w:p>
    <w:p w:rsidR="00010FBC" w:rsidRDefault="00010FBC" w:rsidP="00010FBC">
      <w:pPr>
        <w:numPr>
          <w:ilvl w:val="1"/>
          <w:numId w:val="32"/>
        </w:numPr>
        <w:tabs>
          <w:tab w:val="num" w:pos="426"/>
        </w:tabs>
        <w:spacing w:before="0" w:after="0" w:line="276" w:lineRule="auto"/>
        <w:ind w:right="225" w:hanging="927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lastRenderedPageBreak/>
        <w:t>Navegabilidade para a alteração:</w:t>
      </w:r>
      <w:r w:rsidRPr="007A4D15">
        <w:rPr>
          <w:rFonts w:asciiTheme="minorHAnsi" w:hAnsiTheme="minorHAnsi" w:cs="Arial"/>
          <w:sz w:val="24"/>
        </w:rPr>
        <w:t xml:space="preserve"> </w:t>
      </w:r>
    </w:p>
    <w:p w:rsidR="00412B10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b/>
          <w:i/>
          <w:sz w:val="24"/>
        </w:rPr>
      </w:pPr>
      <w:r>
        <w:rPr>
          <w:rFonts w:asciiTheme="minorHAnsi" w:hAnsiTheme="minorHAnsi" w:cs="Arial"/>
          <w:sz w:val="24"/>
        </w:rPr>
        <w:t xml:space="preserve">A alteração deverá ser realizada em uma </w:t>
      </w:r>
      <w:r w:rsidRPr="00010FBC">
        <w:rPr>
          <w:rFonts w:asciiTheme="minorHAnsi" w:hAnsiTheme="minorHAnsi" w:cs="Arial"/>
          <w:sz w:val="24"/>
        </w:rPr>
        <w:t>subfuncionalidade</w:t>
      </w:r>
      <w:r>
        <w:rPr>
          <w:rFonts w:asciiTheme="minorHAnsi" w:hAnsiTheme="minorHAnsi" w:cs="Arial"/>
          <w:sz w:val="24"/>
        </w:rPr>
        <w:t xml:space="preserve">, </w:t>
      </w:r>
      <w:r>
        <w:rPr>
          <w:rFonts w:asciiTheme="minorHAnsi" w:hAnsiTheme="minorHAnsi" w:cs="Arial"/>
          <w:b/>
          <w:sz w:val="24"/>
        </w:rPr>
        <w:t>MANTER INSCRIÇÕES</w:t>
      </w:r>
      <w:r>
        <w:rPr>
          <w:rFonts w:asciiTheme="minorHAnsi" w:hAnsiTheme="minorHAnsi" w:cs="Arial"/>
          <w:sz w:val="24"/>
        </w:rPr>
        <w:t xml:space="preserve">, existente na funcionalidade </w:t>
      </w:r>
      <w:r w:rsidRPr="00010FBC">
        <w:rPr>
          <w:rFonts w:asciiTheme="minorHAnsi" w:hAnsiTheme="minorHAnsi" w:cs="Arial"/>
          <w:b/>
          <w:sz w:val="24"/>
        </w:rPr>
        <w:t>GERENCIAR INSCRIÇÕES DO PORTAL</w:t>
      </w:r>
      <w:r>
        <w:rPr>
          <w:rFonts w:asciiTheme="minorHAnsi" w:hAnsiTheme="minorHAnsi" w:cs="Arial"/>
          <w:b/>
          <w:i/>
          <w:sz w:val="24"/>
        </w:rPr>
        <w:t xml:space="preserve">. </w:t>
      </w:r>
    </w:p>
    <w:p w:rsidR="00412B10" w:rsidRDefault="00412B10" w:rsidP="00010FBC">
      <w:pPr>
        <w:spacing w:before="0" w:after="0" w:line="276" w:lineRule="auto"/>
        <w:ind w:right="225"/>
        <w:rPr>
          <w:rFonts w:asciiTheme="minorHAnsi" w:hAnsiTheme="minorHAnsi" w:cs="Arial"/>
          <w:b/>
          <w:i/>
          <w:sz w:val="24"/>
        </w:rPr>
      </w:pPr>
    </w:p>
    <w:p w:rsidR="0080684D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 w:rsidRPr="00392F21">
        <w:rPr>
          <w:rFonts w:asciiTheme="minorHAnsi" w:hAnsiTheme="minorHAnsi" w:cs="Arial"/>
          <w:sz w:val="24"/>
        </w:rPr>
        <w:t>O acesso a essa</w:t>
      </w:r>
      <w:r>
        <w:rPr>
          <w:rFonts w:asciiTheme="minorHAnsi" w:hAnsiTheme="minorHAnsi" w:cs="Arial"/>
          <w:sz w:val="24"/>
        </w:rPr>
        <w:t xml:space="preserve"> subfuncionalidade ocorre por meio do link </w:t>
      </w:r>
      <w:r>
        <w:rPr>
          <w:rFonts w:asciiTheme="minorHAnsi" w:hAnsiTheme="minorHAnsi" w:cs="Arial"/>
          <w:b/>
          <w:i/>
          <w:sz w:val="24"/>
        </w:rPr>
        <w:t>Avaliar Inscrição</w:t>
      </w:r>
      <w:r>
        <w:rPr>
          <w:rFonts w:asciiTheme="minorHAnsi" w:hAnsiTheme="minorHAnsi" w:cs="Arial"/>
          <w:sz w:val="24"/>
        </w:rPr>
        <w:t xml:space="preserve">, localizada na parte inferior da tela, conforme </w:t>
      </w:r>
      <w:r w:rsidR="0080684D">
        <w:rPr>
          <w:rFonts w:asciiTheme="minorHAnsi" w:hAnsiTheme="minorHAnsi" w:cs="Arial"/>
          <w:sz w:val="24"/>
        </w:rPr>
        <w:t xml:space="preserve">destacado – </w:t>
      </w:r>
      <w:r w:rsidR="0080684D" w:rsidRPr="0080684D">
        <w:rPr>
          <w:rFonts w:asciiTheme="minorHAnsi" w:hAnsiTheme="minorHAnsi" w:cs="Arial"/>
          <w:i/>
          <w:sz w:val="24"/>
        </w:rPr>
        <w:t>Figura 1</w:t>
      </w:r>
    </w:p>
    <w:p w:rsidR="00412B10" w:rsidRDefault="00412B10" w:rsidP="00010FBC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</w:p>
    <w:p w:rsidR="00010FBC" w:rsidRPr="0080684D" w:rsidRDefault="0080684D" w:rsidP="00010FBC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>
        <w:rPr>
          <w:noProof/>
          <w:lang w:eastAsia="pt-BR"/>
        </w:rPr>
        <w:drawing>
          <wp:inline distT="0" distB="0" distL="0" distR="0" wp14:anchorId="7D9541F1" wp14:editId="7854B3AA">
            <wp:extent cx="6228080" cy="3282326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9" cy="32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BC" w:rsidRDefault="0080684D" w:rsidP="005E2E53">
      <w:pPr>
        <w:spacing w:before="0" w:after="0" w:line="276" w:lineRule="auto"/>
        <w:ind w:right="225"/>
        <w:jc w:val="center"/>
        <w:rPr>
          <w:rFonts w:asciiTheme="minorHAnsi" w:hAnsiTheme="minorHAnsi" w:cs="Arial"/>
          <w:sz w:val="24"/>
        </w:rPr>
      </w:pPr>
      <w:r w:rsidRPr="00021F53">
        <w:rPr>
          <w:rFonts w:asciiTheme="minorHAnsi" w:hAnsiTheme="minorHAnsi" w:cs="Arial"/>
          <w:szCs w:val="20"/>
        </w:rPr>
        <w:t xml:space="preserve">Figura 1 </w:t>
      </w:r>
      <w:r>
        <w:rPr>
          <w:rFonts w:asciiTheme="minorHAnsi" w:hAnsiTheme="minorHAnsi" w:cs="Arial"/>
          <w:szCs w:val="20"/>
        </w:rPr>
        <w:t>–</w:t>
      </w:r>
      <w:r w:rsidRPr="00021F53">
        <w:rPr>
          <w:rFonts w:asciiTheme="minorHAnsi" w:hAnsiTheme="minorHAnsi" w:cs="Arial"/>
          <w:szCs w:val="20"/>
        </w:rPr>
        <w:t xml:space="preserve"> </w:t>
      </w:r>
      <w:r w:rsidR="005E2E53">
        <w:rPr>
          <w:rFonts w:asciiTheme="minorHAnsi" w:hAnsiTheme="minorHAnsi" w:cs="Arial"/>
          <w:szCs w:val="20"/>
        </w:rPr>
        <w:t>GERENCIAR INSCRIÇÕES DO PORTAL – Avaliar Inscrições</w:t>
      </w:r>
    </w:p>
    <w:p w:rsid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CE554F" w:rsidRDefault="00CE554F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010FBC" w:rsidRPr="00010FBC" w:rsidRDefault="00010FBC" w:rsidP="00010FBC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7C17EB" w:rsidRDefault="007C17EB" w:rsidP="001811C7">
      <w:pPr>
        <w:numPr>
          <w:ilvl w:val="1"/>
          <w:numId w:val="32"/>
        </w:numPr>
        <w:tabs>
          <w:tab w:val="num" w:pos="426"/>
        </w:tabs>
        <w:spacing w:before="0" w:after="0" w:line="276" w:lineRule="auto"/>
        <w:ind w:right="225" w:hanging="927"/>
        <w:rPr>
          <w:rFonts w:asciiTheme="minorHAnsi" w:hAnsiTheme="minorHAnsi" w:cs="Arial"/>
          <w:sz w:val="24"/>
        </w:rPr>
      </w:pPr>
      <w:r w:rsidRPr="007C17EB">
        <w:rPr>
          <w:rFonts w:asciiTheme="minorHAnsi" w:hAnsiTheme="minorHAnsi" w:cs="Arial"/>
          <w:sz w:val="24"/>
        </w:rPr>
        <w:t>Alteração </w:t>
      </w:r>
    </w:p>
    <w:p w:rsidR="0059462D" w:rsidRDefault="0059462D" w:rsidP="0059462D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2"/>
          <w:szCs w:val="22"/>
        </w:rPr>
      </w:pPr>
      <w:r w:rsidRPr="0059462D">
        <w:rPr>
          <w:rFonts w:asciiTheme="minorHAnsi" w:hAnsiTheme="minorHAnsi" w:cs="Arial"/>
          <w:sz w:val="24"/>
        </w:rPr>
        <w:t xml:space="preserve">A subfuncionalidade </w:t>
      </w:r>
      <w:r>
        <w:rPr>
          <w:rFonts w:asciiTheme="minorHAnsi" w:hAnsiTheme="minorHAnsi" w:cs="Arial"/>
          <w:b/>
          <w:sz w:val="24"/>
        </w:rPr>
        <w:t xml:space="preserve">MANTER INSCRIÇÕES </w:t>
      </w:r>
      <w:r w:rsidRPr="0059462D">
        <w:rPr>
          <w:rFonts w:asciiTheme="minorHAnsi" w:hAnsiTheme="minorHAnsi" w:cs="Arial"/>
          <w:sz w:val="24"/>
        </w:rPr>
        <w:t xml:space="preserve">é composta </w:t>
      </w:r>
      <w:r>
        <w:rPr>
          <w:rFonts w:asciiTheme="minorHAnsi" w:hAnsiTheme="minorHAnsi" w:cs="Arial"/>
          <w:sz w:val="24"/>
        </w:rPr>
        <w:t>pelos</w:t>
      </w:r>
      <w:r w:rsidRPr="0059462D">
        <w:rPr>
          <w:rFonts w:asciiTheme="minorHAnsi" w:hAnsiTheme="minorHAnsi" w:cs="Arial"/>
          <w:sz w:val="24"/>
        </w:rPr>
        <w:t xml:space="preserve"> blocos</w:t>
      </w:r>
      <w:r>
        <w:rPr>
          <w:rFonts w:asciiTheme="minorHAnsi" w:hAnsiTheme="minorHAnsi" w:cs="Arial"/>
          <w:sz w:val="24"/>
        </w:rPr>
        <w:t xml:space="preserve"> </w:t>
      </w:r>
      <w:r w:rsidRPr="0059462D">
        <w:rPr>
          <w:rFonts w:asciiTheme="minorHAnsi" w:hAnsiTheme="minorHAnsi" w:cs="Arial"/>
          <w:b/>
          <w:i/>
          <w:sz w:val="24"/>
        </w:rPr>
        <w:t>Informações Principais, Análise da Inscrição, Carteira de Identidade, Carteira de Habilitação, Endereço, Carteira de Identidade Profissional, Formação acadêmica, Tempo se Serviço, Documentação de Responsabilidade Técnica</w:t>
      </w:r>
      <w:r>
        <w:rPr>
          <w:rFonts w:asciiTheme="minorHAnsi" w:hAnsiTheme="minorHAnsi" w:cs="Arial"/>
          <w:b/>
          <w:i/>
          <w:sz w:val="24"/>
        </w:rPr>
        <w:t xml:space="preserve">, </w:t>
      </w:r>
      <w:r w:rsidRPr="0059462D">
        <w:rPr>
          <w:rFonts w:asciiTheme="minorHAnsi" w:hAnsiTheme="minorHAnsi" w:cs="Arial"/>
          <w:sz w:val="24"/>
        </w:rPr>
        <w:t xml:space="preserve">conforme segue </w:t>
      </w:r>
      <w:r w:rsidR="00F04CD0" w:rsidRPr="0059462D">
        <w:rPr>
          <w:rFonts w:asciiTheme="minorHAnsi" w:hAnsiTheme="minorHAnsi" w:cs="Arial"/>
          <w:sz w:val="24"/>
        </w:rPr>
        <w:t>destacado</w:t>
      </w:r>
      <w:r w:rsidR="00F04CD0" w:rsidRPr="0059462D">
        <w:rPr>
          <w:rFonts w:asciiTheme="minorHAnsi" w:hAnsiTheme="minorHAnsi" w:cs="Arial"/>
          <w:noProof/>
          <w:sz w:val="24"/>
          <w:szCs w:val="22"/>
          <w:lang w:eastAsia="pt-BR"/>
        </w:rPr>
        <w:t xml:space="preserve"> </w:t>
      </w:r>
      <w:r w:rsidR="00F04CD0">
        <w:rPr>
          <w:rFonts w:asciiTheme="minorHAnsi" w:hAnsiTheme="minorHAnsi" w:cs="Arial"/>
          <w:noProof/>
          <w:sz w:val="22"/>
          <w:szCs w:val="22"/>
          <w:lang w:eastAsia="pt-BR"/>
        </w:rPr>
        <w:t>-</w:t>
      </w:r>
      <w:r>
        <w:rPr>
          <w:rFonts w:asciiTheme="minorHAnsi" w:hAnsiTheme="minorHAnsi" w:cs="Arial"/>
          <w:noProof/>
          <w:sz w:val="22"/>
          <w:szCs w:val="22"/>
          <w:lang w:eastAsia="pt-BR"/>
        </w:rPr>
        <w:t xml:space="preserve"> </w:t>
      </w:r>
      <w:r w:rsidRPr="0059462D">
        <w:rPr>
          <w:rFonts w:asciiTheme="minorHAnsi" w:hAnsiTheme="minorHAnsi" w:cs="Arial"/>
          <w:i/>
          <w:noProof/>
          <w:sz w:val="22"/>
          <w:szCs w:val="22"/>
          <w:lang w:eastAsia="pt-BR"/>
        </w:rPr>
        <w:t>Figura 2</w:t>
      </w:r>
      <w:r>
        <w:rPr>
          <w:rFonts w:asciiTheme="minorHAnsi" w:hAnsiTheme="minorHAnsi" w:cs="Arial"/>
          <w:sz w:val="22"/>
          <w:szCs w:val="22"/>
        </w:rPr>
        <w:t>.</w:t>
      </w:r>
    </w:p>
    <w:p w:rsidR="0059462D" w:rsidRDefault="0059462D" w:rsidP="0059462D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6227792" cy="6902927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4326-ManterInscricoesComplet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64" cy="69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7EB" w:rsidRPr="00021F53" w:rsidRDefault="007C17EB" w:rsidP="00CA2C38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  <w:r w:rsidRPr="00021F53">
        <w:rPr>
          <w:rFonts w:asciiTheme="minorHAnsi" w:hAnsiTheme="minorHAnsi" w:cs="Arial"/>
          <w:szCs w:val="20"/>
        </w:rPr>
        <w:t>Figura</w:t>
      </w:r>
      <w:r w:rsidR="005E2E53">
        <w:rPr>
          <w:rFonts w:asciiTheme="minorHAnsi" w:hAnsiTheme="minorHAnsi" w:cs="Arial"/>
          <w:szCs w:val="20"/>
        </w:rPr>
        <w:t xml:space="preserve"> </w:t>
      </w:r>
      <w:r w:rsidR="0059462D">
        <w:rPr>
          <w:rFonts w:asciiTheme="minorHAnsi" w:hAnsiTheme="minorHAnsi" w:cs="Arial"/>
          <w:szCs w:val="20"/>
        </w:rPr>
        <w:t>2</w:t>
      </w:r>
      <w:r w:rsidRPr="00021F53">
        <w:rPr>
          <w:rFonts w:asciiTheme="minorHAnsi" w:hAnsiTheme="minorHAnsi" w:cs="Arial"/>
          <w:szCs w:val="20"/>
        </w:rPr>
        <w:t xml:space="preserve"> </w:t>
      </w:r>
      <w:r w:rsidR="0059462D">
        <w:rPr>
          <w:rFonts w:asciiTheme="minorHAnsi" w:hAnsiTheme="minorHAnsi" w:cs="Arial"/>
          <w:szCs w:val="20"/>
        </w:rPr>
        <w:t>–</w:t>
      </w:r>
      <w:r w:rsidRPr="00021F53">
        <w:rPr>
          <w:rFonts w:asciiTheme="minorHAnsi" w:hAnsiTheme="minorHAnsi" w:cs="Arial"/>
          <w:szCs w:val="20"/>
        </w:rPr>
        <w:t xml:space="preserve"> </w:t>
      </w:r>
      <w:r w:rsidR="0059462D">
        <w:rPr>
          <w:rFonts w:asciiTheme="minorHAnsi" w:hAnsiTheme="minorHAnsi" w:cs="Arial"/>
          <w:szCs w:val="20"/>
        </w:rPr>
        <w:t>GERENCIAR INSCRIÇÕES DO PORTAL</w:t>
      </w:r>
      <w:r w:rsidR="00CA2C38">
        <w:rPr>
          <w:rFonts w:asciiTheme="minorHAnsi" w:hAnsiTheme="minorHAnsi" w:cs="Arial"/>
          <w:szCs w:val="20"/>
        </w:rPr>
        <w:t xml:space="preserve"> – Avaliar Inscrições – MANTER INSCRIÇÕES</w:t>
      </w:r>
    </w:p>
    <w:p w:rsidR="008A17C3" w:rsidRPr="00021F53" w:rsidRDefault="008A17C3" w:rsidP="008A17C3">
      <w:pPr>
        <w:ind w:left="426" w:right="225"/>
        <w:rPr>
          <w:rFonts w:asciiTheme="minorHAnsi" w:hAnsiTheme="minorHAnsi" w:cs="Arial"/>
          <w:sz w:val="24"/>
        </w:rPr>
      </w:pPr>
    </w:p>
    <w:p w:rsidR="00C26BF6" w:rsidRDefault="00CA2C38" w:rsidP="00412B10">
      <w:pPr>
        <w:spacing w:before="0" w:after="0" w:line="276" w:lineRule="auto"/>
        <w:ind w:right="225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 xml:space="preserve">Contudo, a alteração está restrita ao bloco </w:t>
      </w:r>
      <w:r w:rsidRPr="00CA2C38">
        <w:rPr>
          <w:rFonts w:asciiTheme="minorHAnsi" w:hAnsiTheme="minorHAnsi" w:cs="Arial"/>
          <w:b/>
          <w:sz w:val="24"/>
        </w:rPr>
        <w:t>Análise da Inscrição</w:t>
      </w:r>
      <w:r>
        <w:rPr>
          <w:rFonts w:asciiTheme="minorHAnsi" w:hAnsiTheme="minorHAnsi" w:cs="Arial"/>
          <w:sz w:val="24"/>
        </w:rPr>
        <w:t xml:space="preserve">, onde, os campos </w:t>
      </w:r>
      <w:r w:rsidRPr="003C198F">
        <w:rPr>
          <w:rFonts w:asciiTheme="minorHAnsi" w:hAnsiTheme="minorHAnsi" w:cs="Arial"/>
          <w:b/>
          <w:sz w:val="24"/>
        </w:rPr>
        <w:t>Data de nascimento</w:t>
      </w:r>
      <w:r w:rsidRPr="00CA2C38">
        <w:rPr>
          <w:rFonts w:asciiTheme="minorHAnsi" w:hAnsiTheme="minorHAnsi" w:cs="Arial"/>
          <w:sz w:val="24"/>
        </w:rPr>
        <w:t xml:space="preserve">, </w:t>
      </w:r>
      <w:r w:rsidRPr="003C198F">
        <w:rPr>
          <w:rFonts w:asciiTheme="minorHAnsi" w:hAnsiTheme="minorHAnsi" w:cs="Arial"/>
          <w:b/>
          <w:sz w:val="24"/>
        </w:rPr>
        <w:t>E-mail</w:t>
      </w:r>
      <w:r w:rsidR="00412B10">
        <w:rPr>
          <w:rFonts w:asciiTheme="minorHAnsi" w:hAnsiTheme="minorHAnsi" w:cs="Arial"/>
          <w:b/>
          <w:sz w:val="24"/>
        </w:rPr>
        <w:t>, Nome completo</w:t>
      </w:r>
      <w:r w:rsidRPr="00CA2C38">
        <w:rPr>
          <w:rFonts w:asciiTheme="minorHAnsi" w:hAnsiTheme="minorHAnsi" w:cs="Arial"/>
          <w:sz w:val="24"/>
        </w:rPr>
        <w:t xml:space="preserve"> e </w:t>
      </w:r>
      <w:r w:rsidR="00412B10">
        <w:rPr>
          <w:rFonts w:asciiTheme="minorHAnsi" w:hAnsiTheme="minorHAnsi" w:cs="Arial"/>
          <w:b/>
          <w:sz w:val="24"/>
        </w:rPr>
        <w:t>Portador de deficiência</w:t>
      </w:r>
      <w:r w:rsidR="00C26BF6">
        <w:rPr>
          <w:rFonts w:asciiTheme="minorHAnsi" w:hAnsiTheme="minorHAnsi" w:cs="Arial"/>
          <w:sz w:val="24"/>
        </w:rPr>
        <w:t xml:space="preserve">  foram replicados e  diferenciados dos  campos já existentes com  o termo </w:t>
      </w:r>
      <w:r w:rsidR="00C26BF6" w:rsidRPr="00C26BF6">
        <w:rPr>
          <w:rFonts w:asciiTheme="minorHAnsi" w:hAnsiTheme="minorHAnsi" w:cs="Arial"/>
          <w:b/>
          <w:i/>
          <w:sz w:val="24"/>
        </w:rPr>
        <w:t>“comissão”</w:t>
      </w:r>
      <w:r w:rsidR="00C26BF6">
        <w:rPr>
          <w:rFonts w:asciiTheme="minorHAnsi" w:hAnsiTheme="minorHAnsi" w:cs="Arial"/>
          <w:sz w:val="24"/>
        </w:rPr>
        <w:t xml:space="preserve"> junto </w:t>
      </w:r>
      <w:r w:rsidR="00412B10">
        <w:rPr>
          <w:rFonts w:asciiTheme="minorHAnsi" w:hAnsiTheme="minorHAnsi" w:cs="Arial"/>
          <w:sz w:val="24"/>
        </w:rPr>
        <w:t xml:space="preserve">à nomenclatura </w:t>
      </w:r>
      <w:r w:rsidR="00C26BF6">
        <w:rPr>
          <w:rFonts w:asciiTheme="minorHAnsi" w:hAnsiTheme="minorHAnsi" w:cs="Arial"/>
          <w:sz w:val="24"/>
        </w:rPr>
        <w:t xml:space="preserve"> de cada qual.</w:t>
      </w:r>
      <w:r w:rsidR="00C26BF6">
        <w:rPr>
          <w:rFonts w:asciiTheme="minorHAnsi" w:hAnsiTheme="minorHAnsi" w:cs="Arial"/>
          <w:sz w:val="24"/>
        </w:rPr>
        <w:br/>
      </w:r>
    </w:p>
    <w:p w:rsidR="00412B10" w:rsidRDefault="00C26BF6" w:rsidP="001811C7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lastRenderedPageBreak/>
        <w:t>Os novos campos</w:t>
      </w:r>
      <w:r w:rsidRPr="00CA2C38">
        <w:rPr>
          <w:rFonts w:asciiTheme="minorHAnsi" w:hAnsiTheme="minorHAnsi" w:cs="Arial"/>
          <w:sz w:val="24"/>
        </w:rPr>
        <w:t xml:space="preserve">, </w:t>
      </w:r>
      <w:r w:rsidRPr="004B4769">
        <w:rPr>
          <w:rFonts w:asciiTheme="minorHAnsi" w:hAnsiTheme="minorHAnsi" w:cs="Arial"/>
          <w:b/>
          <w:sz w:val="24"/>
          <w:u w:val="single"/>
        </w:rPr>
        <w:t>Nome comple</w:t>
      </w:r>
      <w:r w:rsidR="003A4118" w:rsidRPr="004B4769">
        <w:rPr>
          <w:rFonts w:asciiTheme="minorHAnsi" w:hAnsiTheme="minorHAnsi" w:cs="Arial"/>
          <w:b/>
          <w:sz w:val="24"/>
          <w:u w:val="single"/>
        </w:rPr>
        <w:t>to comissão</w:t>
      </w:r>
      <w:r w:rsidR="004B4769">
        <w:rPr>
          <w:rFonts w:asciiTheme="minorHAnsi" w:hAnsiTheme="minorHAnsi" w:cs="Arial"/>
          <w:b/>
          <w:sz w:val="24"/>
        </w:rPr>
        <w:t xml:space="preserve">, </w:t>
      </w:r>
      <w:r w:rsidR="004B4769" w:rsidRPr="004B4769">
        <w:rPr>
          <w:rFonts w:asciiTheme="minorHAnsi" w:hAnsiTheme="minorHAnsi" w:cs="Arial"/>
          <w:b/>
          <w:sz w:val="24"/>
          <w:u w:val="single"/>
        </w:rPr>
        <w:t>Data de nascimento comissão</w:t>
      </w:r>
      <w:r w:rsidR="004B4769">
        <w:rPr>
          <w:rFonts w:asciiTheme="minorHAnsi" w:hAnsiTheme="minorHAnsi" w:cs="Arial"/>
          <w:b/>
          <w:sz w:val="24"/>
        </w:rPr>
        <w:t xml:space="preserve"> </w:t>
      </w:r>
      <w:r w:rsidR="00D508DC">
        <w:rPr>
          <w:rFonts w:asciiTheme="minorHAnsi" w:hAnsiTheme="minorHAnsi" w:cs="Arial"/>
          <w:sz w:val="24"/>
        </w:rPr>
        <w:t>,</w:t>
      </w:r>
      <w:r w:rsidR="004B4769">
        <w:rPr>
          <w:rFonts w:asciiTheme="minorHAnsi" w:hAnsiTheme="minorHAnsi" w:cs="Arial"/>
          <w:b/>
          <w:sz w:val="24"/>
        </w:rPr>
        <w:t xml:space="preserve"> </w:t>
      </w:r>
      <w:r w:rsidR="004B4769" w:rsidRPr="004B4769">
        <w:rPr>
          <w:rFonts w:asciiTheme="minorHAnsi" w:hAnsiTheme="minorHAnsi" w:cs="Arial"/>
          <w:b/>
          <w:sz w:val="24"/>
          <w:u w:val="single"/>
        </w:rPr>
        <w:t>E-mail</w:t>
      </w:r>
      <w:r w:rsidR="004B4769">
        <w:rPr>
          <w:rFonts w:asciiTheme="minorHAnsi" w:hAnsiTheme="minorHAnsi" w:cs="Arial"/>
          <w:b/>
          <w:sz w:val="24"/>
        </w:rPr>
        <w:t xml:space="preserve"> </w:t>
      </w:r>
      <w:r w:rsidR="004B4769" w:rsidRPr="004B4769">
        <w:rPr>
          <w:rFonts w:asciiTheme="minorHAnsi" w:hAnsiTheme="minorHAnsi" w:cs="Arial"/>
          <w:b/>
          <w:sz w:val="24"/>
          <w:u w:val="single"/>
        </w:rPr>
        <w:t>comissão</w:t>
      </w:r>
      <w:r w:rsidR="004B4769" w:rsidRPr="00CA2C38">
        <w:rPr>
          <w:rFonts w:asciiTheme="minorHAnsi" w:hAnsiTheme="minorHAnsi" w:cs="Arial"/>
          <w:sz w:val="24"/>
        </w:rPr>
        <w:t xml:space="preserve"> </w:t>
      </w:r>
      <w:r w:rsidR="00D508DC">
        <w:rPr>
          <w:rFonts w:asciiTheme="minorHAnsi" w:hAnsiTheme="minorHAnsi" w:cs="Arial"/>
          <w:sz w:val="24"/>
        </w:rPr>
        <w:t xml:space="preserve">e </w:t>
      </w:r>
      <w:r w:rsidR="00D508DC" w:rsidRPr="00412B10">
        <w:rPr>
          <w:rFonts w:asciiTheme="minorHAnsi" w:hAnsiTheme="minorHAnsi" w:cs="Arial"/>
          <w:b/>
          <w:sz w:val="24"/>
          <w:u w:val="single"/>
        </w:rPr>
        <w:t>Portador de deficiência comissão</w:t>
      </w:r>
      <w:r w:rsidR="00D508DC">
        <w:rPr>
          <w:rFonts w:asciiTheme="minorHAnsi" w:hAnsiTheme="minorHAnsi" w:cs="Arial"/>
          <w:sz w:val="24"/>
        </w:rPr>
        <w:t xml:space="preserve"> devem</w:t>
      </w:r>
      <w:r w:rsidRPr="003A4118">
        <w:rPr>
          <w:rFonts w:asciiTheme="minorHAnsi" w:hAnsiTheme="minorHAnsi" w:cs="Arial"/>
          <w:sz w:val="24"/>
        </w:rPr>
        <w:t xml:space="preserve"> estar habilitados </w:t>
      </w:r>
      <w:r w:rsidR="003A4118" w:rsidRPr="003A4118">
        <w:rPr>
          <w:rFonts w:asciiTheme="minorHAnsi" w:hAnsiTheme="minorHAnsi" w:cs="Arial"/>
          <w:sz w:val="24"/>
        </w:rPr>
        <w:t>para digitação</w:t>
      </w:r>
      <w:r w:rsidRPr="003A4118">
        <w:rPr>
          <w:rFonts w:asciiTheme="minorHAnsi" w:hAnsiTheme="minorHAnsi" w:cs="Arial"/>
          <w:sz w:val="24"/>
        </w:rPr>
        <w:t xml:space="preserve">, pois, possibilitarão o </w:t>
      </w:r>
      <w:r w:rsidRPr="003A4118">
        <w:rPr>
          <w:rFonts w:asciiTheme="minorHAnsi" w:hAnsiTheme="minorHAnsi" w:cs="Arial"/>
          <w:sz w:val="24"/>
          <w:u w:val="single"/>
        </w:rPr>
        <w:t>ajuste/correção</w:t>
      </w:r>
      <w:r w:rsidRPr="003A4118">
        <w:rPr>
          <w:rFonts w:asciiTheme="minorHAnsi" w:hAnsiTheme="minorHAnsi" w:cs="Arial"/>
          <w:sz w:val="24"/>
        </w:rPr>
        <w:t xml:space="preserve"> d</w:t>
      </w:r>
      <w:r w:rsidR="004B4769">
        <w:rPr>
          <w:rFonts w:asciiTheme="minorHAnsi" w:hAnsiTheme="minorHAnsi" w:cs="Arial"/>
          <w:sz w:val="24"/>
        </w:rPr>
        <w:t xml:space="preserve">e informação </w:t>
      </w:r>
      <w:r w:rsidR="004B4769" w:rsidRPr="003A4118">
        <w:rPr>
          <w:rFonts w:asciiTheme="minorHAnsi" w:hAnsiTheme="minorHAnsi" w:cs="Arial"/>
          <w:sz w:val="24"/>
        </w:rPr>
        <w:t xml:space="preserve">armazenada nos campos </w:t>
      </w:r>
      <w:r w:rsidR="004B4769">
        <w:rPr>
          <w:rFonts w:asciiTheme="minorHAnsi" w:hAnsiTheme="minorHAnsi" w:cs="Arial"/>
          <w:sz w:val="24"/>
        </w:rPr>
        <w:t xml:space="preserve">já </w:t>
      </w:r>
      <w:r w:rsidR="004B4769" w:rsidRPr="003A4118">
        <w:rPr>
          <w:rFonts w:asciiTheme="minorHAnsi" w:hAnsiTheme="minorHAnsi" w:cs="Arial"/>
          <w:sz w:val="24"/>
        </w:rPr>
        <w:t>existentes</w:t>
      </w:r>
      <w:r w:rsidR="004B4769">
        <w:rPr>
          <w:rFonts w:asciiTheme="minorHAnsi" w:hAnsiTheme="minorHAnsi" w:cs="Arial"/>
          <w:sz w:val="24"/>
        </w:rPr>
        <w:t xml:space="preserve"> - </w:t>
      </w:r>
      <w:r w:rsidR="004B4769" w:rsidRPr="003C198F">
        <w:rPr>
          <w:rFonts w:asciiTheme="minorHAnsi" w:hAnsiTheme="minorHAnsi" w:cs="Arial"/>
          <w:b/>
          <w:sz w:val="24"/>
        </w:rPr>
        <w:t>Data de nascimento</w:t>
      </w:r>
      <w:r w:rsidR="004B4769" w:rsidRPr="00CA2C38">
        <w:rPr>
          <w:rFonts w:asciiTheme="minorHAnsi" w:hAnsiTheme="minorHAnsi" w:cs="Arial"/>
          <w:sz w:val="24"/>
        </w:rPr>
        <w:t xml:space="preserve">, </w:t>
      </w:r>
      <w:r w:rsidR="004B4769" w:rsidRPr="003C198F">
        <w:rPr>
          <w:rFonts w:asciiTheme="minorHAnsi" w:hAnsiTheme="minorHAnsi" w:cs="Arial"/>
          <w:b/>
          <w:sz w:val="24"/>
        </w:rPr>
        <w:t>E-mail</w:t>
      </w:r>
      <w:r w:rsidR="00D508DC">
        <w:rPr>
          <w:rFonts w:asciiTheme="minorHAnsi" w:hAnsiTheme="minorHAnsi" w:cs="Arial"/>
          <w:sz w:val="24"/>
        </w:rPr>
        <w:t>,</w:t>
      </w:r>
      <w:r w:rsidR="004B4769" w:rsidRPr="00CA2C38">
        <w:rPr>
          <w:rFonts w:asciiTheme="minorHAnsi" w:hAnsiTheme="minorHAnsi" w:cs="Arial"/>
          <w:sz w:val="24"/>
        </w:rPr>
        <w:t xml:space="preserve"> </w:t>
      </w:r>
      <w:r w:rsidR="004B4769" w:rsidRPr="003C198F">
        <w:rPr>
          <w:rFonts w:asciiTheme="minorHAnsi" w:hAnsiTheme="minorHAnsi" w:cs="Arial"/>
          <w:b/>
          <w:sz w:val="24"/>
        </w:rPr>
        <w:t>Nome completo</w:t>
      </w:r>
      <w:r w:rsidR="004B4769">
        <w:rPr>
          <w:rFonts w:asciiTheme="minorHAnsi" w:hAnsiTheme="minorHAnsi" w:cs="Arial"/>
          <w:b/>
          <w:sz w:val="24"/>
        </w:rPr>
        <w:t xml:space="preserve"> </w:t>
      </w:r>
      <w:r w:rsidR="00D508DC" w:rsidRPr="00D508DC">
        <w:rPr>
          <w:rFonts w:asciiTheme="minorHAnsi" w:hAnsiTheme="minorHAnsi" w:cs="Arial"/>
          <w:sz w:val="24"/>
        </w:rPr>
        <w:t>e</w:t>
      </w:r>
      <w:r w:rsidR="00D508DC">
        <w:rPr>
          <w:rFonts w:asciiTheme="minorHAnsi" w:hAnsiTheme="minorHAnsi" w:cs="Arial"/>
          <w:b/>
          <w:sz w:val="24"/>
        </w:rPr>
        <w:t xml:space="preserve"> Portador de deficiência </w:t>
      </w:r>
      <w:r w:rsidR="004B4769">
        <w:rPr>
          <w:rFonts w:asciiTheme="minorHAnsi" w:hAnsiTheme="minorHAnsi" w:cs="Arial"/>
          <w:b/>
          <w:sz w:val="24"/>
        </w:rPr>
        <w:t>-</w:t>
      </w:r>
      <w:r w:rsidR="004B4769">
        <w:rPr>
          <w:rFonts w:asciiTheme="minorHAnsi" w:hAnsiTheme="minorHAnsi" w:cs="Arial"/>
          <w:sz w:val="24"/>
        </w:rPr>
        <w:t xml:space="preserve"> providas erroneamente pelo candidato à época da inscrição. </w:t>
      </w:r>
    </w:p>
    <w:p w:rsidR="00412B10" w:rsidRDefault="00412B10" w:rsidP="001811C7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C26BF6" w:rsidRDefault="004B4769" w:rsidP="001811C7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 w:rsidRPr="004B4769">
        <w:rPr>
          <w:rFonts w:asciiTheme="minorHAnsi" w:hAnsiTheme="minorHAnsi" w:cs="Arial"/>
          <w:sz w:val="24"/>
          <w:u w:val="single"/>
        </w:rPr>
        <w:t>Vale ressaltar</w:t>
      </w:r>
      <w:r>
        <w:rPr>
          <w:rFonts w:asciiTheme="minorHAnsi" w:hAnsiTheme="minorHAnsi" w:cs="Arial"/>
          <w:sz w:val="24"/>
        </w:rPr>
        <w:t xml:space="preserve"> que </w:t>
      </w:r>
      <w:r w:rsidR="007832EE">
        <w:rPr>
          <w:rFonts w:asciiTheme="minorHAnsi" w:hAnsiTheme="minorHAnsi" w:cs="Arial"/>
          <w:sz w:val="24"/>
        </w:rPr>
        <w:t>as informações contidas nestes campos têm</w:t>
      </w:r>
      <w:r>
        <w:rPr>
          <w:rFonts w:asciiTheme="minorHAnsi" w:hAnsiTheme="minorHAnsi" w:cs="Arial"/>
          <w:sz w:val="24"/>
        </w:rPr>
        <w:t xml:space="preserve"> peso na classificação do candidato.</w:t>
      </w:r>
      <w:r w:rsidR="00CA2C38">
        <w:rPr>
          <w:rFonts w:asciiTheme="minorHAnsi" w:hAnsiTheme="minorHAnsi" w:cs="Arial"/>
          <w:sz w:val="24"/>
        </w:rPr>
        <w:t xml:space="preserve"> </w:t>
      </w:r>
    </w:p>
    <w:p w:rsidR="00C26BF6" w:rsidRDefault="00C26BF6" w:rsidP="001811C7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3A4118" w:rsidRDefault="00C26BF6" w:rsidP="001811C7">
      <w:pPr>
        <w:spacing w:before="0" w:after="0" w:line="276" w:lineRule="auto"/>
        <w:ind w:right="225"/>
        <w:rPr>
          <w:rFonts w:asciiTheme="minorHAnsi" w:hAnsiTheme="minorHAnsi" w:cs="Arial"/>
          <w:i/>
          <w:sz w:val="24"/>
        </w:rPr>
      </w:pPr>
      <w:r>
        <w:rPr>
          <w:rFonts w:asciiTheme="minorHAnsi" w:hAnsiTheme="minorHAnsi" w:cs="Arial"/>
          <w:sz w:val="24"/>
        </w:rPr>
        <w:t xml:space="preserve">Abaixo, a </w:t>
      </w:r>
      <w:r w:rsidR="00BC59A8" w:rsidRPr="00BC59A8">
        <w:rPr>
          <w:rFonts w:asciiTheme="minorHAnsi" w:hAnsiTheme="minorHAnsi" w:cs="Arial"/>
          <w:i/>
          <w:sz w:val="24"/>
        </w:rPr>
        <w:t>Figura 3</w:t>
      </w:r>
      <w:r>
        <w:rPr>
          <w:rFonts w:asciiTheme="minorHAnsi" w:hAnsiTheme="minorHAnsi" w:cs="Arial"/>
          <w:i/>
          <w:sz w:val="24"/>
        </w:rPr>
        <w:t xml:space="preserve"> </w:t>
      </w:r>
      <w:r w:rsidR="003A4118" w:rsidRPr="003A4118">
        <w:rPr>
          <w:rFonts w:asciiTheme="minorHAnsi" w:hAnsiTheme="minorHAnsi" w:cs="Arial"/>
          <w:sz w:val="24"/>
        </w:rPr>
        <w:t>exibe o</w:t>
      </w:r>
      <w:r w:rsidRPr="003A4118">
        <w:rPr>
          <w:rFonts w:asciiTheme="minorHAnsi" w:hAnsiTheme="minorHAnsi" w:cs="Arial"/>
          <w:sz w:val="24"/>
        </w:rPr>
        <w:t xml:space="preserve"> protótipo da alteração, onde o bloco </w:t>
      </w:r>
      <w:r w:rsidRPr="003A4118">
        <w:rPr>
          <w:rFonts w:asciiTheme="minorHAnsi" w:hAnsiTheme="minorHAnsi" w:cs="Arial"/>
          <w:b/>
          <w:sz w:val="24"/>
        </w:rPr>
        <w:t>Análise da Inscrição</w:t>
      </w:r>
      <w:r w:rsidR="003A4118" w:rsidRPr="003A4118">
        <w:rPr>
          <w:rFonts w:asciiTheme="minorHAnsi" w:hAnsiTheme="minorHAnsi" w:cs="Arial"/>
          <w:sz w:val="24"/>
        </w:rPr>
        <w:t xml:space="preserve"> manterá os novos campos</w:t>
      </w:r>
      <w:r w:rsidR="003A4118">
        <w:rPr>
          <w:rFonts w:asciiTheme="minorHAnsi" w:hAnsiTheme="minorHAnsi" w:cs="Arial"/>
          <w:sz w:val="24"/>
        </w:rPr>
        <w:t>.</w:t>
      </w:r>
    </w:p>
    <w:p w:rsidR="001811C7" w:rsidRDefault="00D508DC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noProof/>
          <w:sz w:val="22"/>
          <w:szCs w:val="22"/>
          <w:lang w:eastAsia="pt-BR"/>
        </w:rPr>
        <w:drawing>
          <wp:inline distT="0" distB="0" distL="0" distR="0">
            <wp:extent cx="6228080" cy="2497455"/>
            <wp:effectExtent l="0" t="0" r="127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4326-ManterInscricoes-PrototipoAlteracao-CamposComissao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1C7" w:rsidRPr="00091900">
        <w:rPr>
          <w:rFonts w:asciiTheme="minorHAnsi" w:hAnsiTheme="minorHAnsi" w:cs="Arial"/>
          <w:sz w:val="22"/>
          <w:szCs w:val="22"/>
        </w:rPr>
        <w:br/>
      </w:r>
      <w:r w:rsidR="00F04CD0" w:rsidRPr="00021F53">
        <w:rPr>
          <w:rFonts w:asciiTheme="minorHAnsi" w:hAnsiTheme="minorHAnsi" w:cs="Arial"/>
          <w:szCs w:val="20"/>
        </w:rPr>
        <w:t>Figura</w:t>
      </w:r>
      <w:r w:rsidR="005E2E53">
        <w:rPr>
          <w:rFonts w:asciiTheme="minorHAnsi" w:hAnsiTheme="minorHAnsi" w:cs="Arial"/>
          <w:szCs w:val="20"/>
        </w:rPr>
        <w:t xml:space="preserve"> </w:t>
      </w:r>
      <w:r w:rsidR="00F04CD0">
        <w:rPr>
          <w:rFonts w:asciiTheme="minorHAnsi" w:hAnsiTheme="minorHAnsi" w:cs="Arial"/>
          <w:szCs w:val="20"/>
        </w:rPr>
        <w:t>3</w:t>
      </w:r>
      <w:r w:rsidR="00F04CD0" w:rsidRPr="00021F53">
        <w:rPr>
          <w:rFonts w:asciiTheme="minorHAnsi" w:hAnsiTheme="minorHAnsi" w:cs="Arial"/>
          <w:szCs w:val="20"/>
        </w:rPr>
        <w:t xml:space="preserve"> </w:t>
      </w:r>
      <w:r w:rsidR="00F04CD0">
        <w:rPr>
          <w:rFonts w:asciiTheme="minorHAnsi" w:hAnsiTheme="minorHAnsi" w:cs="Arial"/>
          <w:szCs w:val="20"/>
        </w:rPr>
        <w:t>–</w:t>
      </w:r>
      <w:r w:rsidR="00F04CD0" w:rsidRPr="00021F53">
        <w:rPr>
          <w:rFonts w:asciiTheme="minorHAnsi" w:hAnsiTheme="minorHAnsi" w:cs="Arial"/>
          <w:szCs w:val="20"/>
        </w:rPr>
        <w:t xml:space="preserve"> </w:t>
      </w:r>
      <w:r w:rsidR="00F04CD0">
        <w:rPr>
          <w:rFonts w:asciiTheme="minorHAnsi" w:hAnsiTheme="minorHAnsi" w:cs="Arial"/>
          <w:szCs w:val="20"/>
        </w:rPr>
        <w:t>GERENCIAR INSCRIÇÕES DO PORTAL – Avaliar Inscrições – MANTER INSCRIÇÕES</w:t>
      </w:r>
    </w:p>
    <w:p w:rsidR="00F07198" w:rsidRDefault="00F07198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</w:p>
    <w:p w:rsidR="00F07198" w:rsidRDefault="00F07198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</w:p>
    <w:p w:rsidR="00412B10" w:rsidRDefault="004B4769" w:rsidP="00C472B3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Os novos campos serão inclusos em tabelas distintas, de acordo com a especificidade a que pertencem.</w:t>
      </w:r>
      <w:r w:rsidR="00C472B3">
        <w:rPr>
          <w:rFonts w:asciiTheme="minorHAnsi" w:hAnsiTheme="minorHAnsi" w:cs="Arial"/>
          <w:sz w:val="24"/>
        </w:rPr>
        <w:t xml:space="preserve"> </w:t>
      </w:r>
    </w:p>
    <w:p w:rsidR="00412B10" w:rsidRDefault="00412B10" w:rsidP="00C472B3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412B10" w:rsidRDefault="00F07198" w:rsidP="00C472B3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>Ao término do</w:t>
      </w:r>
      <w:r w:rsidRPr="00BC59A8">
        <w:rPr>
          <w:rFonts w:asciiTheme="minorHAnsi" w:hAnsiTheme="minorHAnsi" w:cs="Arial"/>
          <w:sz w:val="24"/>
        </w:rPr>
        <w:t xml:space="preserve"> </w:t>
      </w:r>
      <w:r>
        <w:rPr>
          <w:rFonts w:asciiTheme="minorHAnsi" w:hAnsiTheme="minorHAnsi" w:cs="Arial"/>
          <w:sz w:val="24"/>
        </w:rPr>
        <w:t>último</w:t>
      </w:r>
      <w:r w:rsidRPr="00BC59A8">
        <w:rPr>
          <w:rFonts w:asciiTheme="minorHAnsi" w:hAnsiTheme="minorHAnsi" w:cs="Arial"/>
          <w:sz w:val="24"/>
        </w:rPr>
        <w:t xml:space="preserve"> bloco</w:t>
      </w:r>
      <w:r>
        <w:rPr>
          <w:rFonts w:asciiTheme="minorHAnsi" w:hAnsiTheme="minorHAnsi" w:cs="Arial"/>
          <w:sz w:val="24"/>
        </w:rPr>
        <w:t xml:space="preserve">, </w:t>
      </w:r>
      <w:r w:rsidRPr="00F07198">
        <w:rPr>
          <w:rFonts w:asciiTheme="minorHAnsi" w:hAnsiTheme="minorHAnsi" w:cs="Arial"/>
          <w:b/>
          <w:sz w:val="24"/>
        </w:rPr>
        <w:t>Conclusão</w:t>
      </w:r>
      <w:r>
        <w:rPr>
          <w:rFonts w:asciiTheme="minorHAnsi" w:hAnsiTheme="minorHAnsi" w:cs="Arial"/>
          <w:sz w:val="24"/>
        </w:rPr>
        <w:t xml:space="preserve">, constam três botões, entre eles, o botão </w:t>
      </w:r>
      <w:r w:rsidRPr="00F07198">
        <w:rPr>
          <w:rFonts w:asciiTheme="minorHAnsi" w:hAnsiTheme="minorHAnsi" w:cs="Arial"/>
          <w:b/>
          <w:sz w:val="24"/>
        </w:rPr>
        <w:t>Reavaliar</w:t>
      </w:r>
      <w:r>
        <w:rPr>
          <w:rFonts w:asciiTheme="minorHAnsi" w:hAnsiTheme="minorHAnsi" w:cs="Arial"/>
          <w:sz w:val="24"/>
        </w:rPr>
        <w:t xml:space="preserve">. </w:t>
      </w:r>
    </w:p>
    <w:p w:rsidR="00412B10" w:rsidRDefault="00412B10" w:rsidP="00C472B3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</w:p>
    <w:p w:rsidR="00412B10" w:rsidRDefault="00412B10">
      <w:pPr>
        <w:spacing w:before="0" w:after="200" w:line="276" w:lineRule="auto"/>
        <w:jc w:val="left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br w:type="page"/>
      </w:r>
    </w:p>
    <w:p w:rsidR="00F07198" w:rsidRPr="00C472B3" w:rsidRDefault="00F07198" w:rsidP="00C472B3">
      <w:pPr>
        <w:spacing w:before="0" w:after="0" w:line="276" w:lineRule="auto"/>
        <w:ind w:right="225"/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lastRenderedPageBreak/>
        <w:t xml:space="preserve">Ao clicar neste botão, deve ser garantido que as informações alteradas no bloco </w:t>
      </w:r>
      <w:r w:rsidRPr="005E2E53">
        <w:rPr>
          <w:rFonts w:asciiTheme="minorHAnsi" w:hAnsiTheme="minorHAnsi" w:cs="Arial"/>
          <w:b/>
          <w:sz w:val="24"/>
        </w:rPr>
        <w:t>Análise da Inscrição</w:t>
      </w:r>
      <w:r>
        <w:rPr>
          <w:rFonts w:asciiTheme="minorHAnsi" w:hAnsiTheme="minorHAnsi" w:cs="Arial"/>
          <w:sz w:val="24"/>
        </w:rPr>
        <w:t xml:space="preserve"> sejam salvas, pois, além de evidenciarem a correção de dados pessoais do candidato, também, podem impactar na classificação final do mesmo no Processo Seletivo. – </w:t>
      </w:r>
      <w:r>
        <w:rPr>
          <w:rFonts w:asciiTheme="minorHAnsi" w:hAnsiTheme="minorHAnsi" w:cs="Arial"/>
          <w:i/>
          <w:sz w:val="24"/>
        </w:rPr>
        <w:t>Figura 4.</w:t>
      </w:r>
    </w:p>
    <w:p w:rsidR="00F07198" w:rsidRDefault="00F07198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Cs w:val="20"/>
        </w:rPr>
      </w:pPr>
    </w:p>
    <w:p w:rsidR="00F07198" w:rsidRPr="00091900" w:rsidRDefault="00F07198" w:rsidP="00F04CD0">
      <w:pPr>
        <w:spacing w:before="0" w:after="0" w:line="276" w:lineRule="auto"/>
        <w:ind w:right="225"/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eastAsia="pt-BR"/>
        </w:rPr>
        <w:drawing>
          <wp:inline distT="0" distB="0" distL="0" distR="0">
            <wp:extent cx="4899660" cy="11254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119" cy="114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2B3" w:rsidRPr="00C472B3" w:rsidRDefault="005E2E53" w:rsidP="00C472B3">
      <w:pPr>
        <w:ind w:left="426" w:right="225"/>
        <w:rPr>
          <w:rFonts w:asciiTheme="minorHAnsi" w:hAnsiTheme="minorHAnsi" w:cs="Arial"/>
          <w:szCs w:val="20"/>
        </w:rPr>
      </w:pPr>
      <w:r w:rsidRPr="00021F53">
        <w:rPr>
          <w:rFonts w:asciiTheme="minorHAnsi" w:hAnsiTheme="minorHAnsi" w:cs="Arial"/>
          <w:szCs w:val="20"/>
        </w:rPr>
        <w:t>Figura</w:t>
      </w:r>
      <w:r>
        <w:rPr>
          <w:rFonts w:asciiTheme="minorHAnsi" w:hAnsiTheme="minorHAnsi" w:cs="Arial"/>
          <w:szCs w:val="20"/>
        </w:rPr>
        <w:t xml:space="preserve"> 4–</w:t>
      </w:r>
      <w:r w:rsidRPr="00021F53">
        <w:rPr>
          <w:rFonts w:asciiTheme="minorHAnsi" w:hAnsiTheme="minorHAnsi" w:cs="Arial"/>
          <w:szCs w:val="20"/>
        </w:rPr>
        <w:t xml:space="preserve"> </w:t>
      </w:r>
      <w:r>
        <w:rPr>
          <w:rFonts w:asciiTheme="minorHAnsi" w:hAnsiTheme="minorHAnsi" w:cs="Arial"/>
          <w:szCs w:val="20"/>
        </w:rPr>
        <w:t xml:space="preserve">GERENCIAR INSCRIÇÕES DO PORTAL – Avaliar </w:t>
      </w:r>
      <w:r w:rsidR="00C472B3">
        <w:rPr>
          <w:rFonts w:asciiTheme="minorHAnsi" w:hAnsiTheme="minorHAnsi" w:cs="Arial"/>
          <w:szCs w:val="20"/>
        </w:rPr>
        <w:t>Inscrições – MANTER INSCRIÇÕES</w:t>
      </w:r>
    </w:p>
    <w:p w:rsidR="008B72F6" w:rsidRDefault="00860DAD" w:rsidP="008B72F6">
      <w:pPr>
        <w:pStyle w:val="Ttulo1"/>
        <w:ind w:left="431" w:hanging="431"/>
      </w:pPr>
      <w:bookmarkStart w:id="6" w:name="_Toc208221388"/>
      <w:r>
        <w:lastRenderedPageBreak/>
        <w:t>Estimativa de Esforço</w:t>
      </w:r>
      <w:r w:rsidR="00904FA1">
        <w:t xml:space="preserve"> e Prazo</w:t>
      </w:r>
      <w:bookmarkEnd w:id="6"/>
    </w:p>
    <w:p w:rsidR="006F0E92" w:rsidRDefault="00100FD2" w:rsidP="006F0E92">
      <w:pPr>
        <w:ind w:right="225"/>
        <w:jc w:val="left"/>
        <w:rPr>
          <w:rFonts w:asciiTheme="minorHAnsi" w:hAnsiTheme="minorHAnsi"/>
          <w:color w:val="FF0054" w:themeColor="accent1"/>
          <w:sz w:val="24"/>
        </w:rPr>
      </w:pPr>
      <w:r w:rsidRPr="00100FD2">
        <w:rPr>
          <w:noProof/>
          <w:lang w:eastAsia="pt-BR"/>
        </w:rPr>
        <w:drawing>
          <wp:inline distT="0" distB="0" distL="0" distR="0">
            <wp:extent cx="6228080" cy="5582823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558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FD2" w:rsidRDefault="00100FD2" w:rsidP="006F0E92">
      <w:pPr>
        <w:ind w:right="225"/>
        <w:jc w:val="left"/>
        <w:rPr>
          <w:rFonts w:asciiTheme="minorHAnsi" w:hAnsiTheme="minorHAnsi"/>
          <w:color w:val="FF0054" w:themeColor="accent1"/>
          <w:sz w:val="24"/>
        </w:rPr>
      </w:pPr>
    </w:p>
    <w:p w:rsidR="00100FD2" w:rsidRPr="006F0E92" w:rsidRDefault="00100FD2" w:rsidP="006F0E92">
      <w:pPr>
        <w:ind w:right="225"/>
        <w:jc w:val="left"/>
        <w:rPr>
          <w:rFonts w:asciiTheme="minorHAnsi" w:hAnsiTheme="minorHAnsi"/>
          <w:color w:val="FF0054" w:themeColor="accent1"/>
          <w:sz w:val="24"/>
        </w:rPr>
      </w:pPr>
    </w:p>
    <w:p w:rsidR="006B1B99" w:rsidRDefault="006B1B99" w:rsidP="00860DAD">
      <w:pPr>
        <w:ind w:right="225"/>
        <w:jc w:val="left"/>
        <w:rPr>
          <w:rFonts w:asciiTheme="minorHAnsi" w:hAnsiTheme="minorHAnsi"/>
          <w:color w:val="FF0054" w:themeColor="accent1"/>
          <w:sz w:val="24"/>
          <w:lang w:val="es-ES"/>
        </w:rPr>
      </w:pPr>
    </w:p>
    <w:p w:rsidR="006B1B99" w:rsidRDefault="006B1B99" w:rsidP="00860DAD">
      <w:pPr>
        <w:ind w:right="225"/>
        <w:jc w:val="left"/>
        <w:rPr>
          <w:rFonts w:asciiTheme="minorHAnsi" w:hAnsiTheme="minorHAnsi"/>
          <w:color w:val="FF0054" w:themeColor="accent1"/>
          <w:sz w:val="24"/>
          <w:lang w:val="es-ES"/>
        </w:rPr>
      </w:pPr>
    </w:p>
    <w:p w:rsidR="00501869" w:rsidRDefault="00EB3A56" w:rsidP="00860DAD">
      <w:pPr>
        <w:ind w:right="225"/>
        <w:jc w:val="left"/>
        <w:rPr>
          <w:rFonts w:asciiTheme="minorHAnsi" w:hAnsiTheme="minorHAnsi"/>
          <w:color w:val="FF0054" w:themeColor="accent1"/>
          <w:sz w:val="18"/>
          <w:szCs w:val="18"/>
        </w:rPr>
      </w:pPr>
      <w:r w:rsidRPr="00EB3A56">
        <w:rPr>
          <w:rFonts w:asciiTheme="minorHAnsi" w:hAnsiTheme="minorHAnsi"/>
          <w:color w:val="FF0054" w:themeColor="accent1"/>
          <w:sz w:val="24"/>
          <w:lang w:val="es-ES"/>
        </w:rPr>
        <w:br/>
      </w:r>
    </w:p>
    <w:p w:rsidR="0061515C" w:rsidRPr="00904FA1" w:rsidRDefault="0061515C" w:rsidP="00904FA1">
      <w:pPr>
        <w:spacing w:before="0" w:after="200" w:line="276" w:lineRule="auto"/>
        <w:jc w:val="left"/>
        <w:rPr>
          <w:rFonts w:asciiTheme="minorHAnsi" w:hAnsiTheme="minorHAnsi"/>
          <w:b/>
          <w:bCs/>
          <w:color w:val="FF0054" w:themeColor="accent1"/>
          <w:sz w:val="18"/>
          <w:szCs w:val="18"/>
        </w:rPr>
      </w:pPr>
    </w:p>
    <w:sectPr w:rsidR="0061515C" w:rsidRPr="00904FA1" w:rsidSect="00CD0B64">
      <w:headerReference w:type="default" r:id="rId18"/>
      <w:footerReference w:type="default" r:id="rId19"/>
      <w:pgSz w:w="11906" w:h="16838" w:code="9"/>
      <w:pgMar w:top="1928" w:right="851" w:bottom="1134" w:left="1247" w:header="567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F8E" w:rsidRPr="00091900" w:rsidRDefault="000E7F8E" w:rsidP="00544EF6">
      <w:pPr>
        <w:spacing w:before="0"/>
      </w:pPr>
      <w:r w:rsidRPr="00091900">
        <w:separator/>
      </w:r>
    </w:p>
  </w:endnote>
  <w:endnote w:type="continuationSeparator" w:id="0">
    <w:p w:rsidR="000E7F8E" w:rsidRPr="00091900" w:rsidRDefault="000E7F8E" w:rsidP="00544EF6">
      <w:pPr>
        <w:spacing w:before="0"/>
      </w:pPr>
      <w:r w:rsidRPr="000919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orFuture Sans">
    <w:altName w:val="Arial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 w:rsidP="00D94007">
    <w:pPr>
      <w:pStyle w:val="Rodap"/>
      <w:tabs>
        <w:tab w:val="clear" w:pos="4252"/>
        <w:tab w:val="clear" w:pos="8504"/>
        <w:tab w:val="right" w:pos="9639"/>
      </w:tabs>
      <w:spacing w:before="0"/>
      <w:jc w:val="left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D66A89B" wp14:editId="165F351A">
              <wp:simplePos x="0" y="0"/>
              <wp:positionH relativeFrom="column">
                <wp:posOffset>4075430</wp:posOffset>
              </wp:positionH>
              <wp:positionV relativeFrom="paragraph">
                <wp:posOffset>-726440</wp:posOffset>
              </wp:positionV>
              <wp:extent cx="2009140" cy="191135"/>
              <wp:effectExtent l="0" t="0" r="0" b="0"/>
              <wp:wrapSquare wrapText="bothSides"/>
              <wp:docPr id="106240771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09140" cy="191135"/>
                        <a:chOff x="0" y="0"/>
                        <a:chExt cx="6318" cy="602"/>
                      </a:xfrm>
                      <a:solidFill>
                        <a:srgbClr val="4F062A"/>
                      </a:solidFill>
                    </wpg:grpSpPr>
                    <wps:wsp>
                      <wps:cNvPr id="781645292" name="Freeform 6"/>
                      <wps:cNvSpPr/>
                      <wps:spPr bwMode="auto">
                        <a:xfrm>
                          <a:off x="0" y="346"/>
                          <a:ext cx="1122" cy="256"/>
                        </a:xfrm>
                        <a:custGeom>
                          <a:avLst/>
                          <a:gdLst>
                            <a:gd name="T0" fmla="*/ 0 w 1126"/>
                            <a:gd name="T1" fmla="*/ 248 h 257"/>
                            <a:gd name="T2" fmla="*/ 33 w 1126"/>
                            <a:gd name="T3" fmla="*/ 257 h 257"/>
                            <a:gd name="T4" fmla="*/ 563 w 1126"/>
                            <a:gd name="T5" fmla="*/ 124 h 257"/>
                            <a:gd name="T6" fmla="*/ 1093 w 1126"/>
                            <a:gd name="T7" fmla="*/ 257 h 257"/>
                            <a:gd name="T8" fmla="*/ 1126 w 1126"/>
                            <a:gd name="T9" fmla="*/ 248 h 257"/>
                            <a:gd name="T10" fmla="*/ 563 w 1126"/>
                            <a:gd name="T11" fmla="*/ 0 h 257"/>
                            <a:gd name="T12" fmla="*/ 0 w 1126"/>
                            <a:gd name="T13" fmla="*/ 248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0" y="248"/>
                              </a:moveTo>
                              <a:cubicBezTo>
                                <a:pt x="33" y="257"/>
                                <a:pt x="33" y="257"/>
                                <a:pt x="33" y="257"/>
                              </a:cubicBezTo>
                              <a:cubicBezTo>
                                <a:pt x="33" y="257"/>
                                <a:pt x="439" y="133"/>
                                <a:pt x="563" y="124"/>
                              </a:cubicBezTo>
                              <a:cubicBezTo>
                                <a:pt x="687" y="133"/>
                                <a:pt x="1093" y="257"/>
                                <a:pt x="1093" y="257"/>
                              </a:cubicBezTo>
                              <a:cubicBezTo>
                                <a:pt x="1126" y="248"/>
                                <a:pt x="1126" y="248"/>
                                <a:pt x="1126" y="248"/>
                              </a:cubicBezTo>
                              <a:cubicBezTo>
                                <a:pt x="1126" y="248"/>
                                <a:pt x="773" y="5"/>
                                <a:pt x="563" y="0"/>
                              </a:cubicBezTo>
                              <a:cubicBezTo>
                                <a:pt x="353" y="5"/>
                                <a:pt x="0" y="248"/>
                                <a:pt x="0" y="248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7630550" name="Freeform 7"/>
                      <wps:cNvSpPr/>
                      <wps:spPr bwMode="auto">
                        <a:xfrm>
                          <a:off x="0" y="0"/>
                          <a:ext cx="1122" cy="256"/>
                        </a:xfrm>
                        <a:custGeom>
                          <a:avLst/>
                          <a:gdLst>
                            <a:gd name="T0" fmla="*/ 1126 w 1126"/>
                            <a:gd name="T1" fmla="*/ 9 h 257"/>
                            <a:gd name="T2" fmla="*/ 1093 w 1126"/>
                            <a:gd name="T3" fmla="*/ 0 h 257"/>
                            <a:gd name="T4" fmla="*/ 563 w 1126"/>
                            <a:gd name="T5" fmla="*/ 133 h 257"/>
                            <a:gd name="T6" fmla="*/ 33 w 1126"/>
                            <a:gd name="T7" fmla="*/ 0 h 257"/>
                            <a:gd name="T8" fmla="*/ 0 w 1126"/>
                            <a:gd name="T9" fmla="*/ 9 h 257"/>
                            <a:gd name="T10" fmla="*/ 563 w 1126"/>
                            <a:gd name="T11" fmla="*/ 257 h 257"/>
                            <a:gd name="T12" fmla="*/ 1126 w 1126"/>
                            <a:gd name="T13" fmla="*/ 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1126" y="9"/>
                              </a:moveTo>
                              <a:cubicBezTo>
                                <a:pt x="1093" y="0"/>
                                <a:pt x="1093" y="0"/>
                                <a:pt x="1093" y="0"/>
                              </a:cubicBezTo>
                              <a:cubicBezTo>
                                <a:pt x="1093" y="0"/>
                                <a:pt x="687" y="124"/>
                                <a:pt x="563" y="133"/>
                              </a:cubicBezTo>
                              <a:cubicBezTo>
                                <a:pt x="439" y="124"/>
                                <a:pt x="33" y="0"/>
                                <a:pt x="33" y="0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9"/>
                                <a:pt x="353" y="252"/>
                                <a:pt x="563" y="257"/>
                              </a:cubicBezTo>
                              <a:cubicBezTo>
                                <a:pt x="773" y="252"/>
                                <a:pt x="1126" y="9"/>
                                <a:pt x="1126" y="9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1390086" name="Freeform 8"/>
                      <wps:cNvSpPr>
                        <a:spLocks noEditPoints="1"/>
                      </wps:cNvSpPr>
                      <wps:spPr bwMode="auto">
                        <a:xfrm>
                          <a:off x="1436" y="37"/>
                          <a:ext cx="4882" cy="542"/>
                        </a:xfrm>
                        <a:custGeom>
                          <a:avLst/>
                          <a:gdLst>
                            <a:gd name="T0" fmla="*/ 145 w 4897"/>
                            <a:gd name="T1" fmla="*/ 121 h 544"/>
                            <a:gd name="T2" fmla="*/ 0 w 4897"/>
                            <a:gd name="T3" fmla="*/ 544 h 544"/>
                            <a:gd name="T4" fmla="*/ 267 w 4897"/>
                            <a:gd name="T5" fmla="*/ 0 h 544"/>
                            <a:gd name="T6" fmla="*/ 445 w 4897"/>
                            <a:gd name="T7" fmla="*/ 312 h 544"/>
                            <a:gd name="T8" fmla="*/ 842 w 4897"/>
                            <a:gd name="T9" fmla="*/ 0 h 544"/>
                            <a:gd name="T10" fmla="*/ 698 w 4897"/>
                            <a:gd name="T11" fmla="*/ 544 h 544"/>
                            <a:gd name="T12" fmla="*/ 667 w 4897"/>
                            <a:gd name="T13" fmla="*/ 121 h 544"/>
                            <a:gd name="T14" fmla="*/ 313 w 4897"/>
                            <a:gd name="T15" fmla="*/ 433 h 544"/>
                            <a:gd name="T16" fmla="*/ 1014 w 4897"/>
                            <a:gd name="T17" fmla="*/ 0 h 544"/>
                            <a:gd name="T18" fmla="*/ 1158 w 4897"/>
                            <a:gd name="T19" fmla="*/ 544 h 544"/>
                            <a:gd name="T20" fmla="*/ 1014 w 4897"/>
                            <a:gd name="T21" fmla="*/ 0 h 544"/>
                            <a:gd name="T22" fmla="*/ 1588 w 4897"/>
                            <a:gd name="T23" fmla="*/ 0 h 544"/>
                            <a:gd name="T24" fmla="*/ 1903 w 4897"/>
                            <a:gd name="T25" fmla="*/ 423 h 544"/>
                            <a:gd name="T26" fmla="*/ 2047 w 4897"/>
                            <a:gd name="T27" fmla="*/ 0 h 544"/>
                            <a:gd name="T28" fmla="*/ 1788 w 4897"/>
                            <a:gd name="T29" fmla="*/ 544 h 544"/>
                            <a:gd name="T30" fmla="*/ 1474 w 4897"/>
                            <a:gd name="T31" fmla="*/ 121 h 544"/>
                            <a:gd name="T32" fmla="*/ 1329 w 4897"/>
                            <a:gd name="T33" fmla="*/ 544 h 544"/>
                            <a:gd name="T34" fmla="*/ 2203 w 4897"/>
                            <a:gd name="T35" fmla="*/ 544 h 544"/>
                            <a:gd name="T36" fmla="*/ 2714 w 4897"/>
                            <a:gd name="T37" fmla="*/ 423 h 544"/>
                            <a:gd name="T38" fmla="*/ 2714 w 4897"/>
                            <a:gd name="T39" fmla="*/ 328 h 544"/>
                            <a:gd name="T40" fmla="*/ 2187 w 4897"/>
                            <a:gd name="T41" fmla="*/ 164 h 544"/>
                            <a:gd name="T42" fmla="*/ 2871 w 4897"/>
                            <a:gd name="T43" fmla="*/ 0 h 544"/>
                            <a:gd name="T44" fmla="*/ 2371 w 4897"/>
                            <a:gd name="T45" fmla="*/ 121 h 544"/>
                            <a:gd name="T46" fmla="*/ 2371 w 4897"/>
                            <a:gd name="T47" fmla="*/ 207 h 544"/>
                            <a:gd name="T48" fmla="*/ 2902 w 4897"/>
                            <a:gd name="T49" fmla="*/ 376 h 544"/>
                            <a:gd name="T50" fmla="*/ 2203 w 4897"/>
                            <a:gd name="T51" fmla="*/ 544 h 544"/>
                            <a:gd name="T52" fmla="*/ 3288 w 4897"/>
                            <a:gd name="T53" fmla="*/ 0 h 544"/>
                            <a:gd name="T54" fmla="*/ 3818 w 4897"/>
                            <a:gd name="T55" fmla="*/ 541 h 544"/>
                            <a:gd name="T56" fmla="*/ 3657 w 4897"/>
                            <a:gd name="T57" fmla="*/ 544 h 544"/>
                            <a:gd name="T58" fmla="*/ 3183 w 4897"/>
                            <a:gd name="T59" fmla="*/ 443 h 544"/>
                            <a:gd name="T60" fmla="*/ 2964 w 4897"/>
                            <a:gd name="T61" fmla="*/ 544 h 544"/>
                            <a:gd name="T62" fmla="*/ 3529 w 4897"/>
                            <a:gd name="T63" fmla="*/ 322 h 544"/>
                            <a:gd name="T64" fmla="*/ 3367 w 4897"/>
                            <a:gd name="T65" fmla="*/ 121 h 544"/>
                            <a:gd name="T66" fmla="*/ 3529 w 4897"/>
                            <a:gd name="T67" fmla="*/ 322 h 544"/>
                            <a:gd name="T68" fmla="*/ 4076 w 4897"/>
                            <a:gd name="T69" fmla="*/ 0 h 544"/>
                            <a:gd name="T70" fmla="*/ 3931 w 4897"/>
                            <a:gd name="T71" fmla="*/ 544 h 544"/>
                            <a:gd name="T72" fmla="*/ 4475 w 4897"/>
                            <a:gd name="T73" fmla="*/ 121 h 544"/>
                            <a:gd name="T74" fmla="*/ 4197 w 4897"/>
                            <a:gd name="T75" fmla="*/ 0 h 544"/>
                            <a:gd name="T76" fmla="*/ 4897 w 4897"/>
                            <a:gd name="T77" fmla="*/ 121 h 544"/>
                            <a:gd name="T78" fmla="*/ 4619 w 4897"/>
                            <a:gd name="T79" fmla="*/ 544 h 544"/>
                            <a:gd name="T80" fmla="*/ 4475 w 4897"/>
                            <a:gd name="T81" fmla="*/ 121 h 5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897" h="544">
                              <a:moveTo>
                                <a:pt x="176" y="121"/>
                              </a:moveTo>
                              <a:cubicBezTo>
                                <a:pt x="145" y="121"/>
                                <a:pt x="145" y="121"/>
                                <a:pt x="145" y="121"/>
                              </a:cubicBezTo>
                              <a:cubicBezTo>
                                <a:pt x="145" y="544"/>
                                <a:pt x="145" y="544"/>
                                <a:pt x="145" y="544"/>
                              </a:cubicBezTo>
                              <a:cubicBezTo>
                                <a:pt x="0" y="544"/>
                                <a:pt x="0" y="544"/>
                                <a:pt x="0" y="54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67" y="0"/>
                                <a:pt x="267" y="0"/>
                                <a:pt x="267" y="0"/>
                              </a:cubicBezTo>
                              <a:cubicBezTo>
                                <a:pt x="398" y="312"/>
                                <a:pt x="398" y="312"/>
                                <a:pt x="398" y="312"/>
                              </a:cubicBezTo>
                              <a:cubicBezTo>
                                <a:pt x="445" y="312"/>
                                <a:pt x="445" y="312"/>
                                <a:pt x="445" y="312"/>
                              </a:cubicBezTo>
                              <a:cubicBezTo>
                                <a:pt x="576" y="0"/>
                                <a:pt x="576" y="0"/>
                                <a:pt x="576" y="0"/>
                              </a:cubicBezTo>
                              <a:cubicBezTo>
                                <a:pt x="842" y="0"/>
                                <a:pt x="842" y="0"/>
                                <a:pt x="842" y="0"/>
                              </a:cubicBezTo>
                              <a:cubicBezTo>
                                <a:pt x="842" y="544"/>
                                <a:pt x="842" y="544"/>
                                <a:pt x="842" y="544"/>
                              </a:cubicBezTo>
                              <a:cubicBezTo>
                                <a:pt x="698" y="544"/>
                                <a:pt x="698" y="544"/>
                                <a:pt x="698" y="544"/>
                              </a:cubicBezTo>
                              <a:cubicBezTo>
                                <a:pt x="698" y="121"/>
                                <a:pt x="698" y="121"/>
                                <a:pt x="698" y="121"/>
                              </a:cubicBezTo>
                              <a:cubicBezTo>
                                <a:pt x="667" y="121"/>
                                <a:pt x="667" y="121"/>
                                <a:pt x="667" y="121"/>
                              </a:cubicBezTo>
                              <a:cubicBezTo>
                                <a:pt x="530" y="433"/>
                                <a:pt x="530" y="433"/>
                                <a:pt x="530" y="433"/>
                              </a:cubicBezTo>
                              <a:cubicBezTo>
                                <a:pt x="313" y="433"/>
                                <a:pt x="313" y="433"/>
                                <a:pt x="313" y="433"/>
                              </a:cubicBezTo>
                              <a:lnTo>
                                <a:pt x="176" y="121"/>
                              </a:lnTo>
                              <a:close/>
                              <a:moveTo>
                                <a:pt x="1014" y="0"/>
                              </a:moveTo>
                              <a:cubicBezTo>
                                <a:pt x="1158" y="0"/>
                                <a:pt x="1158" y="0"/>
                                <a:pt x="1158" y="0"/>
                              </a:cubicBezTo>
                              <a:cubicBezTo>
                                <a:pt x="1158" y="544"/>
                                <a:pt x="1158" y="544"/>
                                <a:pt x="1158" y="544"/>
                              </a:cubicBezTo>
                              <a:cubicBezTo>
                                <a:pt x="1014" y="544"/>
                                <a:pt x="1014" y="544"/>
                                <a:pt x="1014" y="544"/>
                              </a:cubicBezTo>
                              <a:lnTo>
                                <a:pt x="1014" y="0"/>
                              </a:lnTo>
                              <a:close/>
                              <a:moveTo>
                                <a:pt x="1329" y="0"/>
                              </a:moveTo>
                              <a:cubicBezTo>
                                <a:pt x="1588" y="0"/>
                                <a:pt x="1588" y="0"/>
                                <a:pt x="1588" y="0"/>
                              </a:cubicBezTo>
                              <a:cubicBezTo>
                                <a:pt x="1871" y="423"/>
                                <a:pt x="1871" y="423"/>
                                <a:pt x="1871" y="423"/>
                              </a:cubicBezTo>
                              <a:cubicBezTo>
                                <a:pt x="1903" y="423"/>
                                <a:pt x="1903" y="423"/>
                                <a:pt x="1903" y="423"/>
                              </a:cubicBezTo>
                              <a:cubicBezTo>
                                <a:pt x="1903" y="0"/>
                                <a:pt x="1903" y="0"/>
                                <a:pt x="1903" y="0"/>
                              </a:cubicBezTo>
                              <a:cubicBezTo>
                                <a:pt x="2047" y="0"/>
                                <a:pt x="2047" y="0"/>
                                <a:pt x="2047" y="0"/>
                              </a:cubicBezTo>
                              <a:cubicBezTo>
                                <a:pt x="2047" y="544"/>
                                <a:pt x="2047" y="544"/>
                                <a:pt x="2047" y="544"/>
                              </a:cubicBezTo>
                              <a:cubicBezTo>
                                <a:pt x="1788" y="544"/>
                                <a:pt x="1788" y="544"/>
                                <a:pt x="1788" y="544"/>
                              </a:cubicBezTo>
                              <a:cubicBezTo>
                                <a:pt x="1505" y="121"/>
                                <a:pt x="1505" y="121"/>
                                <a:pt x="1505" y="121"/>
                              </a:cubicBezTo>
                              <a:cubicBezTo>
                                <a:pt x="1474" y="121"/>
                                <a:pt x="1474" y="121"/>
                                <a:pt x="1474" y="121"/>
                              </a:cubicBezTo>
                              <a:cubicBezTo>
                                <a:pt x="1474" y="544"/>
                                <a:pt x="1474" y="544"/>
                                <a:pt x="1474" y="544"/>
                              </a:cubicBezTo>
                              <a:cubicBezTo>
                                <a:pt x="1329" y="544"/>
                                <a:pt x="1329" y="544"/>
                                <a:pt x="1329" y="544"/>
                              </a:cubicBezTo>
                              <a:lnTo>
                                <a:pt x="1329" y="0"/>
                              </a:lnTo>
                              <a:close/>
                              <a:moveTo>
                                <a:pt x="2203" y="544"/>
                              </a:moveTo>
                              <a:cubicBezTo>
                                <a:pt x="2203" y="423"/>
                                <a:pt x="2203" y="423"/>
                                <a:pt x="2203" y="423"/>
                              </a:cubicBezTo>
                              <a:cubicBezTo>
                                <a:pt x="2714" y="423"/>
                                <a:pt x="2714" y="423"/>
                                <a:pt x="2714" y="423"/>
                              </a:cubicBezTo>
                              <a:cubicBezTo>
                                <a:pt x="2744" y="423"/>
                                <a:pt x="2761" y="406"/>
                                <a:pt x="2761" y="376"/>
                              </a:cubicBezTo>
                              <a:cubicBezTo>
                                <a:pt x="2761" y="345"/>
                                <a:pt x="2744" y="328"/>
                                <a:pt x="2714" y="328"/>
                              </a:cubicBezTo>
                              <a:cubicBezTo>
                                <a:pt x="2371" y="328"/>
                                <a:pt x="2371" y="328"/>
                                <a:pt x="2371" y="328"/>
                              </a:cubicBezTo>
                              <a:cubicBezTo>
                                <a:pt x="2256" y="328"/>
                                <a:pt x="2187" y="267"/>
                                <a:pt x="2187" y="164"/>
                              </a:cubicBezTo>
                              <a:cubicBezTo>
                                <a:pt x="2187" y="61"/>
                                <a:pt x="2256" y="0"/>
                                <a:pt x="2371" y="0"/>
                              </a:cubicBezTo>
                              <a:cubicBezTo>
                                <a:pt x="2871" y="0"/>
                                <a:pt x="2871" y="0"/>
                                <a:pt x="2871" y="0"/>
                              </a:cubicBezTo>
                              <a:cubicBezTo>
                                <a:pt x="2871" y="121"/>
                                <a:pt x="2871" y="121"/>
                                <a:pt x="2871" y="121"/>
                              </a:cubicBezTo>
                              <a:cubicBezTo>
                                <a:pt x="2371" y="121"/>
                                <a:pt x="2371" y="121"/>
                                <a:pt x="2371" y="121"/>
                              </a:cubicBezTo>
                              <a:cubicBezTo>
                                <a:pt x="2344" y="121"/>
                                <a:pt x="2328" y="137"/>
                                <a:pt x="2328" y="164"/>
                              </a:cubicBezTo>
                              <a:cubicBezTo>
                                <a:pt x="2328" y="191"/>
                                <a:pt x="2344" y="207"/>
                                <a:pt x="2371" y="207"/>
                              </a:cubicBezTo>
                              <a:cubicBezTo>
                                <a:pt x="2714" y="207"/>
                                <a:pt x="2714" y="207"/>
                                <a:pt x="2714" y="207"/>
                              </a:cubicBezTo>
                              <a:cubicBezTo>
                                <a:pt x="2832" y="207"/>
                                <a:pt x="2902" y="270"/>
                                <a:pt x="2902" y="376"/>
                              </a:cubicBezTo>
                              <a:cubicBezTo>
                                <a:pt x="2902" y="481"/>
                                <a:pt x="2832" y="544"/>
                                <a:pt x="2714" y="544"/>
                              </a:cubicBezTo>
                              <a:lnTo>
                                <a:pt x="2203" y="544"/>
                              </a:lnTo>
                              <a:close/>
                              <a:moveTo>
                                <a:pt x="2964" y="541"/>
                              </a:moveTo>
                              <a:cubicBezTo>
                                <a:pt x="3288" y="0"/>
                                <a:pt x="3288" y="0"/>
                                <a:pt x="3288" y="0"/>
                              </a:cubicBezTo>
                              <a:cubicBezTo>
                                <a:pt x="3493" y="0"/>
                                <a:pt x="3493" y="0"/>
                                <a:pt x="3493" y="0"/>
                              </a:cubicBezTo>
                              <a:cubicBezTo>
                                <a:pt x="3818" y="541"/>
                                <a:pt x="3818" y="541"/>
                                <a:pt x="3818" y="541"/>
                              </a:cubicBezTo>
                              <a:cubicBezTo>
                                <a:pt x="3818" y="544"/>
                                <a:pt x="3818" y="544"/>
                                <a:pt x="3818" y="544"/>
                              </a:cubicBezTo>
                              <a:cubicBezTo>
                                <a:pt x="3657" y="544"/>
                                <a:pt x="3657" y="544"/>
                                <a:pt x="3657" y="544"/>
                              </a:cubicBezTo>
                              <a:cubicBezTo>
                                <a:pt x="3598" y="443"/>
                                <a:pt x="3598" y="443"/>
                                <a:pt x="3598" y="443"/>
                              </a:cubicBezTo>
                              <a:cubicBezTo>
                                <a:pt x="3183" y="443"/>
                                <a:pt x="3183" y="443"/>
                                <a:pt x="3183" y="443"/>
                              </a:cubicBezTo>
                              <a:cubicBezTo>
                                <a:pt x="3125" y="544"/>
                                <a:pt x="3125" y="544"/>
                                <a:pt x="3125" y="544"/>
                              </a:cubicBezTo>
                              <a:cubicBezTo>
                                <a:pt x="2964" y="544"/>
                                <a:pt x="2964" y="544"/>
                                <a:pt x="2964" y="544"/>
                              </a:cubicBezTo>
                              <a:lnTo>
                                <a:pt x="2964" y="541"/>
                              </a:lnTo>
                              <a:close/>
                              <a:moveTo>
                                <a:pt x="3529" y="322"/>
                              </a:moveTo>
                              <a:cubicBezTo>
                                <a:pt x="3414" y="121"/>
                                <a:pt x="3414" y="121"/>
                                <a:pt x="3414" y="121"/>
                              </a:cubicBezTo>
                              <a:cubicBezTo>
                                <a:pt x="3367" y="121"/>
                                <a:pt x="3367" y="121"/>
                                <a:pt x="3367" y="121"/>
                              </a:cubicBezTo>
                              <a:cubicBezTo>
                                <a:pt x="3252" y="322"/>
                                <a:pt x="3252" y="322"/>
                                <a:pt x="3252" y="322"/>
                              </a:cubicBezTo>
                              <a:lnTo>
                                <a:pt x="3529" y="322"/>
                              </a:lnTo>
                              <a:close/>
                              <a:moveTo>
                                <a:pt x="3931" y="0"/>
                              </a:moveTo>
                              <a:cubicBezTo>
                                <a:pt x="4076" y="0"/>
                                <a:pt x="4076" y="0"/>
                                <a:pt x="4076" y="0"/>
                              </a:cubicBezTo>
                              <a:cubicBezTo>
                                <a:pt x="4076" y="544"/>
                                <a:pt x="4076" y="544"/>
                                <a:pt x="4076" y="544"/>
                              </a:cubicBezTo>
                              <a:cubicBezTo>
                                <a:pt x="3931" y="544"/>
                                <a:pt x="3931" y="544"/>
                                <a:pt x="3931" y="544"/>
                              </a:cubicBezTo>
                              <a:lnTo>
                                <a:pt x="3931" y="0"/>
                              </a:lnTo>
                              <a:close/>
                              <a:moveTo>
                                <a:pt x="4475" y="121"/>
                              </a:moveTo>
                              <a:cubicBezTo>
                                <a:pt x="4197" y="121"/>
                                <a:pt x="4197" y="121"/>
                                <a:pt x="4197" y="121"/>
                              </a:cubicBezTo>
                              <a:cubicBezTo>
                                <a:pt x="4197" y="0"/>
                                <a:pt x="4197" y="0"/>
                                <a:pt x="4197" y="0"/>
                              </a:cubicBezTo>
                              <a:cubicBezTo>
                                <a:pt x="4897" y="0"/>
                                <a:pt x="4897" y="0"/>
                                <a:pt x="4897" y="0"/>
                              </a:cubicBezTo>
                              <a:cubicBezTo>
                                <a:pt x="4897" y="121"/>
                                <a:pt x="4897" y="121"/>
                                <a:pt x="4897" y="121"/>
                              </a:cubicBezTo>
                              <a:cubicBezTo>
                                <a:pt x="4619" y="121"/>
                                <a:pt x="4619" y="121"/>
                                <a:pt x="4619" y="121"/>
                              </a:cubicBezTo>
                              <a:cubicBezTo>
                                <a:pt x="4619" y="544"/>
                                <a:pt x="4619" y="544"/>
                                <a:pt x="4619" y="544"/>
                              </a:cubicBezTo>
                              <a:cubicBezTo>
                                <a:pt x="4475" y="544"/>
                                <a:pt x="4475" y="544"/>
                                <a:pt x="4475" y="544"/>
                              </a:cubicBezTo>
                              <a:lnTo>
                                <a:pt x="4475" y="12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2841AB" id="Group 4" o:spid="_x0000_s1026" style="position:absolute;margin-left:320.9pt;margin-top:-57.2pt;width:158.2pt;height:15.05pt;z-index:251657216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">
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" path="m,248v33,9,33,9,33,9c33,257,439,133,563,124v124,9,530,133,530,133c1126,248,1126,248,1126,248,1126,248,773,5,563,,353,5,,248,,248e" filled="f" stroked="f">
                <v:path arrowok="t" o:connecttype="custom" o:connectlocs="0,247;33,256;561,124;1089,256;1122,247;561,0;0,247" o:connectangles="0,0,0,0,0,0,0"/>
              </v:shape>
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" path="m1126,9c1093,,1093,,1093,v,,-406,124,-530,133c439,124,33,,33,,,9,,9,,9v,,353,243,563,248c773,252,1126,9,1126,9e" filled="f" stroked="f">
                <v:path arrowok="t" o:connecttype="custom" o:connectlocs="1122,9;1089,0;561,132;33,0;0,9;561,256;1122,9" o:connectangles="0,0,0,0,0,0,0"/>
              </v:shape>
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<o:lock v:ext="edit" verticies="t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 w:rsidP="00544EF6">
    <w:pPr>
      <w:pStyle w:val="Cabealho"/>
      <w:jc w:val="left"/>
      <w:rPr>
        <w:sz w:val="16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1999669"/>
      <w:docPartObj>
        <w:docPartGallery w:val="Page Numbers (Bottom of Page)"/>
        <w:docPartUnique/>
      </w:docPartObj>
    </w:sdtPr>
    <w:sdtEndPr/>
    <w:sdtContent>
      <w:p w:rsidR="00BC59A8" w:rsidRPr="00091900" w:rsidRDefault="00BC59A8" w:rsidP="00D957AD">
        <w:pPr>
          <w:pStyle w:val="Rodap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091900">
          <w:rPr>
            <w:noProof/>
            <w:szCs w:val="16"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25648A4" wp14:editId="532D9F02">
                  <wp:simplePos x="0" y="0"/>
                  <wp:positionH relativeFrom="margin">
                    <wp:align>left</wp:align>
                  </wp:positionH>
                  <wp:positionV relativeFrom="paragraph">
                    <wp:posOffset>180353</wp:posOffset>
                  </wp:positionV>
                  <wp:extent cx="1320740" cy="125095"/>
                  <wp:effectExtent l="0" t="0" r="0" b="8255"/>
                  <wp:wrapNone/>
                  <wp:docPr id="19" name="Group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732322-90EE-1E18-2E24-D3923F216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20740" cy="125095"/>
                            <a:chOff x="0" y="0"/>
                            <a:chExt cx="6318" cy="602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1299270011" name="Freeform 6">
                            <a:extLst>
                              <a:ext uri="{FF2B5EF4-FFF2-40B4-BE49-F238E27FC236}">
                                <a16:creationId xmlns:a16="http://schemas.microsoft.com/office/drawing/2014/main" id="{6E264A35-C514-6033-074E-34AC6359422F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346"/>
                              <a:ext cx="1122" cy="256"/>
                            </a:xfrm>
                            <a:custGeom>
                              <a:avLst/>
                              <a:gdLst>
                                <a:gd name="T0" fmla="*/ 0 w 1126"/>
                                <a:gd name="T1" fmla="*/ 248 h 257"/>
                                <a:gd name="T2" fmla="*/ 33 w 1126"/>
                                <a:gd name="T3" fmla="*/ 257 h 257"/>
                                <a:gd name="T4" fmla="*/ 563 w 1126"/>
                                <a:gd name="T5" fmla="*/ 124 h 257"/>
                                <a:gd name="T6" fmla="*/ 1093 w 1126"/>
                                <a:gd name="T7" fmla="*/ 257 h 257"/>
                                <a:gd name="T8" fmla="*/ 1126 w 1126"/>
                                <a:gd name="T9" fmla="*/ 248 h 257"/>
                                <a:gd name="T10" fmla="*/ 563 w 1126"/>
                                <a:gd name="T11" fmla="*/ 0 h 257"/>
                                <a:gd name="T12" fmla="*/ 0 w 1126"/>
                                <a:gd name="T13" fmla="*/ 248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0" y="248"/>
                                  </a:moveTo>
                                  <a:cubicBezTo>
                                    <a:pt x="33" y="257"/>
                                    <a:pt x="33" y="257"/>
                                    <a:pt x="33" y="257"/>
                                  </a:cubicBezTo>
                                  <a:cubicBezTo>
                                    <a:pt x="33" y="257"/>
                                    <a:pt x="439" y="133"/>
                                    <a:pt x="563" y="124"/>
                                  </a:cubicBezTo>
                                  <a:cubicBezTo>
                                    <a:pt x="687" y="133"/>
                                    <a:pt x="1093" y="257"/>
                                    <a:pt x="1093" y="257"/>
                                  </a:cubicBezTo>
                                  <a:cubicBezTo>
                                    <a:pt x="1126" y="248"/>
                                    <a:pt x="1126" y="248"/>
                                    <a:pt x="1126" y="248"/>
                                  </a:cubicBezTo>
                                  <a:cubicBezTo>
                                    <a:pt x="1126" y="248"/>
                                    <a:pt x="773" y="5"/>
                                    <a:pt x="563" y="0"/>
                                  </a:cubicBezTo>
                                  <a:cubicBezTo>
                                    <a:pt x="353" y="5"/>
                                    <a:pt x="0" y="248"/>
                                    <a:pt x="0" y="248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86099634" name="Freeform 7">
                            <a:extLst>
                              <a:ext uri="{FF2B5EF4-FFF2-40B4-BE49-F238E27FC236}">
                                <a16:creationId xmlns:a16="http://schemas.microsoft.com/office/drawing/2014/main" id="{8E954355-2080-9B6F-0664-E1C750504F25}"/>
                              </a:ext>
                            </a:extLst>
                          </wps:cNvPr>
                          <wps:cNvSpPr/>
                          <wps:spPr bwMode="auto">
                            <a:xfrm>
                              <a:off x="0" y="0"/>
                              <a:ext cx="1122" cy="256"/>
                            </a:xfrm>
                            <a:custGeom>
                              <a:avLst/>
                              <a:gdLst>
                                <a:gd name="T0" fmla="*/ 1126 w 1126"/>
                                <a:gd name="T1" fmla="*/ 9 h 257"/>
                                <a:gd name="T2" fmla="*/ 1093 w 1126"/>
                                <a:gd name="T3" fmla="*/ 0 h 257"/>
                                <a:gd name="T4" fmla="*/ 563 w 1126"/>
                                <a:gd name="T5" fmla="*/ 133 h 257"/>
                                <a:gd name="T6" fmla="*/ 33 w 1126"/>
                                <a:gd name="T7" fmla="*/ 0 h 257"/>
                                <a:gd name="T8" fmla="*/ 0 w 1126"/>
                                <a:gd name="T9" fmla="*/ 9 h 257"/>
                                <a:gd name="T10" fmla="*/ 563 w 1126"/>
                                <a:gd name="T11" fmla="*/ 257 h 257"/>
                                <a:gd name="T12" fmla="*/ 1126 w 1126"/>
                                <a:gd name="T13" fmla="*/ 9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1126" y="9"/>
                                  </a:moveTo>
                                  <a:cubicBezTo>
                                    <a:pt x="1093" y="0"/>
                                    <a:pt x="1093" y="0"/>
                                    <a:pt x="1093" y="0"/>
                                  </a:cubicBezTo>
                                  <a:cubicBezTo>
                                    <a:pt x="1093" y="0"/>
                                    <a:pt x="687" y="124"/>
                                    <a:pt x="563" y="133"/>
                                  </a:cubicBezTo>
                                  <a:cubicBezTo>
                                    <a:pt x="439" y="124"/>
                                    <a:pt x="33" y="0"/>
                                    <a:pt x="33" y="0"/>
                                  </a:cubicBezTo>
                                  <a:cubicBezTo>
                                    <a:pt x="0" y="9"/>
                                    <a:pt x="0" y="9"/>
                                    <a:pt x="0" y="9"/>
                                  </a:cubicBezTo>
                                  <a:cubicBezTo>
                                    <a:pt x="0" y="9"/>
                                    <a:pt x="353" y="252"/>
                                    <a:pt x="563" y="257"/>
                                  </a:cubicBezTo>
                                  <a:cubicBezTo>
                                    <a:pt x="773" y="252"/>
                                    <a:pt x="1126" y="9"/>
                                    <a:pt x="1126" y="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22342028" name="Freeform 8">
                            <a:extLst>
                              <a:ext uri="{FF2B5EF4-FFF2-40B4-BE49-F238E27FC236}">
                                <a16:creationId xmlns:a16="http://schemas.microsoft.com/office/drawing/2014/main" id="{72C44897-8AA8-D9F7-ADEC-8114A634DD4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436" y="37"/>
                              <a:ext cx="4882" cy="542"/>
                            </a:xfrm>
                            <a:custGeom>
                              <a:avLst/>
                              <a:gdLst>
                                <a:gd name="T0" fmla="*/ 145 w 4897"/>
                                <a:gd name="T1" fmla="*/ 121 h 544"/>
                                <a:gd name="T2" fmla="*/ 0 w 4897"/>
                                <a:gd name="T3" fmla="*/ 544 h 544"/>
                                <a:gd name="T4" fmla="*/ 267 w 4897"/>
                                <a:gd name="T5" fmla="*/ 0 h 544"/>
                                <a:gd name="T6" fmla="*/ 445 w 4897"/>
                                <a:gd name="T7" fmla="*/ 312 h 544"/>
                                <a:gd name="T8" fmla="*/ 842 w 4897"/>
                                <a:gd name="T9" fmla="*/ 0 h 544"/>
                                <a:gd name="T10" fmla="*/ 698 w 4897"/>
                                <a:gd name="T11" fmla="*/ 544 h 544"/>
                                <a:gd name="T12" fmla="*/ 667 w 4897"/>
                                <a:gd name="T13" fmla="*/ 121 h 544"/>
                                <a:gd name="T14" fmla="*/ 313 w 4897"/>
                                <a:gd name="T15" fmla="*/ 433 h 544"/>
                                <a:gd name="T16" fmla="*/ 1014 w 4897"/>
                                <a:gd name="T17" fmla="*/ 0 h 544"/>
                                <a:gd name="T18" fmla="*/ 1158 w 4897"/>
                                <a:gd name="T19" fmla="*/ 544 h 544"/>
                                <a:gd name="T20" fmla="*/ 1014 w 4897"/>
                                <a:gd name="T21" fmla="*/ 0 h 544"/>
                                <a:gd name="T22" fmla="*/ 1588 w 4897"/>
                                <a:gd name="T23" fmla="*/ 0 h 544"/>
                                <a:gd name="T24" fmla="*/ 1903 w 4897"/>
                                <a:gd name="T25" fmla="*/ 423 h 544"/>
                                <a:gd name="T26" fmla="*/ 2047 w 4897"/>
                                <a:gd name="T27" fmla="*/ 0 h 544"/>
                                <a:gd name="T28" fmla="*/ 1788 w 4897"/>
                                <a:gd name="T29" fmla="*/ 544 h 544"/>
                                <a:gd name="T30" fmla="*/ 1474 w 4897"/>
                                <a:gd name="T31" fmla="*/ 121 h 544"/>
                                <a:gd name="T32" fmla="*/ 1329 w 4897"/>
                                <a:gd name="T33" fmla="*/ 544 h 544"/>
                                <a:gd name="T34" fmla="*/ 2203 w 4897"/>
                                <a:gd name="T35" fmla="*/ 544 h 544"/>
                                <a:gd name="T36" fmla="*/ 2714 w 4897"/>
                                <a:gd name="T37" fmla="*/ 423 h 544"/>
                                <a:gd name="T38" fmla="*/ 2714 w 4897"/>
                                <a:gd name="T39" fmla="*/ 328 h 544"/>
                                <a:gd name="T40" fmla="*/ 2187 w 4897"/>
                                <a:gd name="T41" fmla="*/ 164 h 544"/>
                                <a:gd name="T42" fmla="*/ 2871 w 4897"/>
                                <a:gd name="T43" fmla="*/ 0 h 544"/>
                                <a:gd name="T44" fmla="*/ 2371 w 4897"/>
                                <a:gd name="T45" fmla="*/ 121 h 544"/>
                                <a:gd name="T46" fmla="*/ 2371 w 4897"/>
                                <a:gd name="T47" fmla="*/ 207 h 544"/>
                                <a:gd name="T48" fmla="*/ 2902 w 4897"/>
                                <a:gd name="T49" fmla="*/ 376 h 544"/>
                                <a:gd name="T50" fmla="*/ 2203 w 4897"/>
                                <a:gd name="T51" fmla="*/ 544 h 544"/>
                                <a:gd name="T52" fmla="*/ 3288 w 4897"/>
                                <a:gd name="T53" fmla="*/ 0 h 544"/>
                                <a:gd name="T54" fmla="*/ 3818 w 4897"/>
                                <a:gd name="T55" fmla="*/ 541 h 544"/>
                                <a:gd name="T56" fmla="*/ 3657 w 4897"/>
                                <a:gd name="T57" fmla="*/ 544 h 544"/>
                                <a:gd name="T58" fmla="*/ 3183 w 4897"/>
                                <a:gd name="T59" fmla="*/ 443 h 544"/>
                                <a:gd name="T60" fmla="*/ 2964 w 4897"/>
                                <a:gd name="T61" fmla="*/ 544 h 544"/>
                                <a:gd name="T62" fmla="*/ 3529 w 4897"/>
                                <a:gd name="T63" fmla="*/ 322 h 544"/>
                                <a:gd name="T64" fmla="*/ 3367 w 4897"/>
                                <a:gd name="T65" fmla="*/ 121 h 544"/>
                                <a:gd name="T66" fmla="*/ 3529 w 4897"/>
                                <a:gd name="T67" fmla="*/ 322 h 544"/>
                                <a:gd name="T68" fmla="*/ 4076 w 4897"/>
                                <a:gd name="T69" fmla="*/ 0 h 544"/>
                                <a:gd name="T70" fmla="*/ 3931 w 4897"/>
                                <a:gd name="T71" fmla="*/ 544 h 544"/>
                                <a:gd name="T72" fmla="*/ 4475 w 4897"/>
                                <a:gd name="T73" fmla="*/ 121 h 544"/>
                                <a:gd name="T74" fmla="*/ 4197 w 4897"/>
                                <a:gd name="T75" fmla="*/ 0 h 544"/>
                                <a:gd name="T76" fmla="*/ 4897 w 4897"/>
                                <a:gd name="T77" fmla="*/ 121 h 544"/>
                                <a:gd name="T78" fmla="*/ 4619 w 4897"/>
                                <a:gd name="T79" fmla="*/ 544 h 544"/>
                                <a:gd name="T80" fmla="*/ 4475 w 4897"/>
                                <a:gd name="T81" fmla="*/ 121 h 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4897" h="544">
                                  <a:moveTo>
                                    <a:pt x="176" y="121"/>
                                  </a:moveTo>
                                  <a:cubicBezTo>
                                    <a:pt x="145" y="121"/>
                                    <a:pt x="145" y="121"/>
                                    <a:pt x="145" y="121"/>
                                  </a:cubicBezTo>
                                  <a:cubicBezTo>
                                    <a:pt x="145" y="544"/>
                                    <a:pt x="145" y="544"/>
                                    <a:pt x="145" y="544"/>
                                  </a:cubicBezTo>
                                  <a:cubicBezTo>
                                    <a:pt x="0" y="544"/>
                                    <a:pt x="0" y="544"/>
                                    <a:pt x="0" y="544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267" y="0"/>
                                    <a:pt x="267" y="0"/>
                                    <a:pt x="267" y="0"/>
                                  </a:cubicBezTo>
                                  <a:cubicBezTo>
                                    <a:pt x="398" y="312"/>
                                    <a:pt x="398" y="312"/>
                                    <a:pt x="398" y="312"/>
                                  </a:cubicBezTo>
                                  <a:cubicBezTo>
                                    <a:pt x="445" y="312"/>
                                    <a:pt x="445" y="312"/>
                                    <a:pt x="445" y="312"/>
                                  </a:cubicBezTo>
                                  <a:cubicBezTo>
                                    <a:pt x="576" y="0"/>
                                    <a:pt x="576" y="0"/>
                                    <a:pt x="576" y="0"/>
                                  </a:cubicBezTo>
                                  <a:cubicBezTo>
                                    <a:pt x="842" y="0"/>
                                    <a:pt x="842" y="0"/>
                                    <a:pt x="842" y="0"/>
                                  </a:cubicBezTo>
                                  <a:cubicBezTo>
                                    <a:pt x="842" y="544"/>
                                    <a:pt x="842" y="544"/>
                                    <a:pt x="842" y="544"/>
                                  </a:cubicBezTo>
                                  <a:cubicBezTo>
                                    <a:pt x="698" y="544"/>
                                    <a:pt x="698" y="544"/>
                                    <a:pt x="698" y="544"/>
                                  </a:cubicBezTo>
                                  <a:cubicBezTo>
                                    <a:pt x="698" y="121"/>
                                    <a:pt x="698" y="121"/>
                                    <a:pt x="698" y="121"/>
                                  </a:cubicBezTo>
                                  <a:cubicBezTo>
                                    <a:pt x="667" y="121"/>
                                    <a:pt x="667" y="121"/>
                                    <a:pt x="667" y="121"/>
                                  </a:cubicBezTo>
                                  <a:cubicBezTo>
                                    <a:pt x="530" y="433"/>
                                    <a:pt x="530" y="433"/>
                                    <a:pt x="530" y="433"/>
                                  </a:cubicBezTo>
                                  <a:cubicBezTo>
                                    <a:pt x="313" y="433"/>
                                    <a:pt x="313" y="433"/>
                                    <a:pt x="313" y="433"/>
                                  </a:cubicBezTo>
                                  <a:lnTo>
                                    <a:pt x="176" y="121"/>
                                  </a:lnTo>
                                  <a:close/>
                                  <a:moveTo>
                                    <a:pt x="1014" y="0"/>
                                  </a:moveTo>
                                  <a:cubicBezTo>
                                    <a:pt x="1158" y="0"/>
                                    <a:pt x="1158" y="0"/>
                                    <a:pt x="1158" y="0"/>
                                  </a:cubicBezTo>
                                  <a:cubicBezTo>
                                    <a:pt x="1158" y="544"/>
                                    <a:pt x="1158" y="544"/>
                                    <a:pt x="1158" y="544"/>
                                  </a:cubicBezTo>
                                  <a:cubicBezTo>
                                    <a:pt x="1014" y="544"/>
                                    <a:pt x="1014" y="544"/>
                                    <a:pt x="1014" y="544"/>
                                  </a:cubicBezTo>
                                  <a:lnTo>
                                    <a:pt x="1014" y="0"/>
                                  </a:lnTo>
                                  <a:close/>
                                  <a:moveTo>
                                    <a:pt x="1329" y="0"/>
                                  </a:moveTo>
                                  <a:cubicBezTo>
                                    <a:pt x="1588" y="0"/>
                                    <a:pt x="1588" y="0"/>
                                    <a:pt x="1588" y="0"/>
                                  </a:cubicBezTo>
                                  <a:cubicBezTo>
                                    <a:pt x="1871" y="423"/>
                                    <a:pt x="1871" y="423"/>
                                    <a:pt x="1871" y="423"/>
                                  </a:cubicBezTo>
                                  <a:cubicBezTo>
                                    <a:pt x="1903" y="423"/>
                                    <a:pt x="1903" y="423"/>
                                    <a:pt x="1903" y="423"/>
                                  </a:cubicBezTo>
                                  <a:cubicBezTo>
                                    <a:pt x="1903" y="0"/>
                                    <a:pt x="1903" y="0"/>
                                    <a:pt x="1903" y="0"/>
                                  </a:cubicBezTo>
                                  <a:cubicBezTo>
                                    <a:pt x="2047" y="0"/>
                                    <a:pt x="2047" y="0"/>
                                    <a:pt x="2047" y="0"/>
                                  </a:cubicBezTo>
                                  <a:cubicBezTo>
                                    <a:pt x="2047" y="544"/>
                                    <a:pt x="2047" y="544"/>
                                    <a:pt x="2047" y="544"/>
                                  </a:cubicBezTo>
                                  <a:cubicBezTo>
                                    <a:pt x="1788" y="544"/>
                                    <a:pt x="1788" y="544"/>
                                    <a:pt x="1788" y="544"/>
                                  </a:cubicBezTo>
                                  <a:cubicBezTo>
                                    <a:pt x="1505" y="121"/>
                                    <a:pt x="1505" y="121"/>
                                    <a:pt x="1505" y="121"/>
                                  </a:cubicBezTo>
                                  <a:cubicBezTo>
                                    <a:pt x="1474" y="121"/>
                                    <a:pt x="1474" y="121"/>
                                    <a:pt x="1474" y="121"/>
                                  </a:cubicBezTo>
                                  <a:cubicBezTo>
                                    <a:pt x="1474" y="544"/>
                                    <a:pt x="1474" y="544"/>
                                    <a:pt x="1474" y="544"/>
                                  </a:cubicBezTo>
                                  <a:cubicBezTo>
                                    <a:pt x="1329" y="544"/>
                                    <a:pt x="1329" y="544"/>
                                    <a:pt x="1329" y="544"/>
                                  </a:cubicBezTo>
                                  <a:lnTo>
                                    <a:pt x="1329" y="0"/>
                                  </a:lnTo>
                                  <a:close/>
                                  <a:moveTo>
                                    <a:pt x="2203" y="544"/>
                                  </a:moveTo>
                                  <a:cubicBezTo>
                                    <a:pt x="2203" y="423"/>
                                    <a:pt x="2203" y="423"/>
                                    <a:pt x="2203" y="423"/>
                                  </a:cubicBezTo>
                                  <a:cubicBezTo>
                                    <a:pt x="2714" y="423"/>
                                    <a:pt x="2714" y="423"/>
                                    <a:pt x="2714" y="423"/>
                                  </a:cubicBezTo>
                                  <a:cubicBezTo>
                                    <a:pt x="2744" y="423"/>
                                    <a:pt x="2761" y="406"/>
                                    <a:pt x="2761" y="376"/>
                                  </a:cubicBezTo>
                                  <a:cubicBezTo>
                                    <a:pt x="2761" y="345"/>
                                    <a:pt x="2744" y="328"/>
                                    <a:pt x="2714" y="328"/>
                                  </a:cubicBezTo>
                                  <a:cubicBezTo>
                                    <a:pt x="2371" y="328"/>
                                    <a:pt x="2371" y="328"/>
                                    <a:pt x="2371" y="328"/>
                                  </a:cubicBezTo>
                                  <a:cubicBezTo>
                                    <a:pt x="2256" y="328"/>
                                    <a:pt x="2187" y="267"/>
                                    <a:pt x="2187" y="164"/>
                                  </a:cubicBezTo>
                                  <a:cubicBezTo>
                                    <a:pt x="2187" y="61"/>
                                    <a:pt x="2256" y="0"/>
                                    <a:pt x="2371" y="0"/>
                                  </a:cubicBezTo>
                                  <a:cubicBezTo>
                                    <a:pt x="2871" y="0"/>
                                    <a:pt x="2871" y="0"/>
                                    <a:pt x="2871" y="0"/>
                                  </a:cubicBezTo>
                                  <a:cubicBezTo>
                                    <a:pt x="2871" y="121"/>
                                    <a:pt x="2871" y="121"/>
                                    <a:pt x="2871" y="121"/>
                                  </a:cubicBezTo>
                                  <a:cubicBezTo>
                                    <a:pt x="2371" y="121"/>
                                    <a:pt x="2371" y="121"/>
                                    <a:pt x="2371" y="121"/>
                                  </a:cubicBezTo>
                                  <a:cubicBezTo>
                                    <a:pt x="2344" y="121"/>
                                    <a:pt x="2328" y="137"/>
                                    <a:pt x="2328" y="164"/>
                                  </a:cubicBezTo>
                                  <a:cubicBezTo>
                                    <a:pt x="2328" y="191"/>
                                    <a:pt x="2344" y="207"/>
                                    <a:pt x="2371" y="207"/>
                                  </a:cubicBezTo>
                                  <a:cubicBezTo>
                                    <a:pt x="2714" y="207"/>
                                    <a:pt x="2714" y="207"/>
                                    <a:pt x="2714" y="207"/>
                                  </a:cubicBezTo>
                                  <a:cubicBezTo>
                                    <a:pt x="2832" y="207"/>
                                    <a:pt x="2902" y="270"/>
                                    <a:pt x="2902" y="376"/>
                                  </a:cubicBezTo>
                                  <a:cubicBezTo>
                                    <a:pt x="2902" y="481"/>
                                    <a:pt x="2832" y="544"/>
                                    <a:pt x="2714" y="544"/>
                                  </a:cubicBezTo>
                                  <a:lnTo>
                                    <a:pt x="2203" y="544"/>
                                  </a:lnTo>
                                  <a:close/>
                                  <a:moveTo>
                                    <a:pt x="2964" y="541"/>
                                  </a:moveTo>
                                  <a:cubicBezTo>
                                    <a:pt x="3288" y="0"/>
                                    <a:pt x="3288" y="0"/>
                                    <a:pt x="3288" y="0"/>
                                  </a:cubicBezTo>
                                  <a:cubicBezTo>
                                    <a:pt x="3493" y="0"/>
                                    <a:pt x="3493" y="0"/>
                                    <a:pt x="3493" y="0"/>
                                  </a:cubicBezTo>
                                  <a:cubicBezTo>
                                    <a:pt x="3818" y="541"/>
                                    <a:pt x="3818" y="541"/>
                                    <a:pt x="3818" y="541"/>
                                  </a:cubicBezTo>
                                  <a:cubicBezTo>
                                    <a:pt x="3818" y="544"/>
                                    <a:pt x="3818" y="544"/>
                                    <a:pt x="3818" y="544"/>
                                  </a:cubicBezTo>
                                  <a:cubicBezTo>
                                    <a:pt x="3657" y="544"/>
                                    <a:pt x="3657" y="544"/>
                                    <a:pt x="3657" y="544"/>
                                  </a:cubicBezTo>
                                  <a:cubicBezTo>
                                    <a:pt x="3598" y="443"/>
                                    <a:pt x="3598" y="443"/>
                                    <a:pt x="3598" y="443"/>
                                  </a:cubicBezTo>
                                  <a:cubicBezTo>
                                    <a:pt x="3183" y="443"/>
                                    <a:pt x="3183" y="443"/>
                                    <a:pt x="3183" y="443"/>
                                  </a:cubicBezTo>
                                  <a:cubicBezTo>
                                    <a:pt x="3125" y="544"/>
                                    <a:pt x="3125" y="544"/>
                                    <a:pt x="3125" y="544"/>
                                  </a:cubicBezTo>
                                  <a:cubicBezTo>
                                    <a:pt x="2964" y="544"/>
                                    <a:pt x="2964" y="544"/>
                                    <a:pt x="2964" y="544"/>
                                  </a:cubicBezTo>
                                  <a:lnTo>
                                    <a:pt x="2964" y="541"/>
                                  </a:lnTo>
                                  <a:close/>
                                  <a:moveTo>
                                    <a:pt x="3529" y="322"/>
                                  </a:moveTo>
                                  <a:cubicBezTo>
                                    <a:pt x="3414" y="121"/>
                                    <a:pt x="3414" y="121"/>
                                    <a:pt x="3414" y="121"/>
                                  </a:cubicBezTo>
                                  <a:cubicBezTo>
                                    <a:pt x="3367" y="121"/>
                                    <a:pt x="3367" y="121"/>
                                    <a:pt x="3367" y="121"/>
                                  </a:cubicBezTo>
                                  <a:cubicBezTo>
                                    <a:pt x="3252" y="322"/>
                                    <a:pt x="3252" y="322"/>
                                    <a:pt x="3252" y="322"/>
                                  </a:cubicBezTo>
                                  <a:lnTo>
                                    <a:pt x="3529" y="322"/>
                                  </a:lnTo>
                                  <a:close/>
                                  <a:moveTo>
                                    <a:pt x="3931" y="0"/>
                                  </a:moveTo>
                                  <a:cubicBezTo>
                                    <a:pt x="4076" y="0"/>
                                    <a:pt x="4076" y="0"/>
                                    <a:pt x="4076" y="0"/>
                                  </a:cubicBezTo>
                                  <a:cubicBezTo>
                                    <a:pt x="4076" y="544"/>
                                    <a:pt x="4076" y="544"/>
                                    <a:pt x="4076" y="544"/>
                                  </a:cubicBezTo>
                                  <a:cubicBezTo>
                                    <a:pt x="3931" y="544"/>
                                    <a:pt x="3931" y="544"/>
                                    <a:pt x="3931" y="544"/>
                                  </a:cubicBezTo>
                                  <a:lnTo>
                                    <a:pt x="3931" y="0"/>
                                  </a:lnTo>
                                  <a:close/>
                                  <a:moveTo>
                                    <a:pt x="4475" y="121"/>
                                  </a:moveTo>
                                  <a:cubicBezTo>
                                    <a:pt x="4197" y="121"/>
                                    <a:pt x="4197" y="121"/>
                                    <a:pt x="4197" y="121"/>
                                  </a:cubicBezTo>
                                  <a:cubicBezTo>
                                    <a:pt x="4197" y="0"/>
                                    <a:pt x="4197" y="0"/>
                                    <a:pt x="4197" y="0"/>
                                  </a:cubicBezTo>
                                  <a:cubicBezTo>
                                    <a:pt x="4897" y="0"/>
                                    <a:pt x="4897" y="0"/>
                                    <a:pt x="4897" y="0"/>
                                  </a:cubicBezTo>
                                  <a:cubicBezTo>
                                    <a:pt x="4897" y="121"/>
                                    <a:pt x="4897" y="121"/>
                                    <a:pt x="4897" y="121"/>
                                  </a:cubicBezTo>
                                  <a:cubicBezTo>
                                    <a:pt x="4619" y="121"/>
                                    <a:pt x="4619" y="121"/>
                                    <a:pt x="4619" y="121"/>
                                  </a:cubicBezTo>
                                  <a:cubicBezTo>
                                    <a:pt x="4619" y="544"/>
                                    <a:pt x="4619" y="544"/>
                                    <a:pt x="4619" y="544"/>
                                  </a:cubicBezTo>
                                  <a:cubicBezTo>
                                    <a:pt x="4475" y="544"/>
                                    <a:pt x="4475" y="544"/>
                                    <a:pt x="4475" y="544"/>
                                  </a:cubicBezTo>
                                  <a:lnTo>
                                    <a:pt x="4475" y="12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788FFDC" id="Group 4" o:spid="_x0000_s1026" style="position:absolute;margin-left:0;margin-top:14.2pt;width:104pt;height:9.85pt;z-index:251659264;mso-position-horizontal:left;mso-position-horizontal-relative:margin;mso-width-relative:margin;mso-height-relative:margin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">
    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" path="m,248v33,9,33,9,33,9c33,257,439,133,563,124v124,9,530,133,530,133c1126,248,1126,248,1126,248,1126,248,773,5,563,,353,5,,248,,248e" filled="f" stroked="f">
                    <v:path arrowok="t" o:connecttype="custom" o:connectlocs="0,247;33,256;561,124;1089,256;1122,247;561,0;0,247" o:connectangles="0,0,0,0,0,0,0"/>
                  </v:shape>
    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" path="m1126,9c1093,,1093,,1093,v,,-406,124,-530,133c439,124,33,,33,,,9,,9,,9v,,353,243,563,248c773,252,1126,9,1126,9e" filled="f" stroked="f">
                    <v:path arrowok="t" o:connecttype="custom" o:connectlocs="1122,9;1089,0;561,132;33,0;0,9;561,256;1122,9" o:connectangles="0,0,0,0,0,0,0"/>
                  </v:shape>
    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    <o:lock v:ext="edit" verticies="t"/>
                  </v:shape>
                  <w10:wrap anchorx="margin"/>
                </v:group>
              </w:pict>
            </mc:Fallback>
          </mc:AlternateContent>
        </w:r>
        <w:r w:rsidRPr="00091900">
          <w:rPr>
            <w:b/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839EAFE" wp14:editId="00F8CEE5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59A8" w:rsidRPr="00091900" w:rsidRDefault="00BC59A8" w:rsidP="00CD0B64">
                              <w:pPr>
                                <w:pStyle w:val="Rodap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091900">
                                <w:fldChar w:fldCharType="begin"/>
                              </w:r>
                              <w:r w:rsidRPr="00091900">
                                <w:instrText xml:space="preserve"> PAGE    \* MERGEFORMAT </w:instrText>
                              </w:r>
                              <w:r w:rsidRPr="00091900">
                                <w:fldChar w:fldCharType="separate"/>
                              </w:r>
                              <w:r w:rsidR="008E7290" w:rsidRPr="008E7290">
                                <w:rPr>
                                  <w:noProof/>
                                  <w:szCs w:val="20"/>
                                </w:rPr>
                                <w:t>2</w:t>
                              </w:r>
                              <w:r w:rsidRPr="00091900">
                                <w:rPr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839EAFE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1" type="#_x0000_t202" style="position:absolute;margin-left:459.75pt;margin-top:8.85pt;width:21.9pt;height:2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" filled="f" fillcolor="#ff0054 [3204]" stroked="f">
                  <v:textbox inset="4.32pt,0,4.32pt,0">
                    <w:txbxContent>
                      <w:p w:rsidR="00BC59A8" w:rsidRPr="00091900" w:rsidRDefault="00BC59A8" w:rsidP="00CD0B64">
                        <w:pPr>
                          <w:pStyle w:val="Rodap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091900">
                          <w:fldChar w:fldCharType="begin"/>
                        </w:r>
                        <w:r w:rsidRPr="00091900">
                          <w:instrText xml:space="preserve"> PAGE    \* MERGEFORMAT </w:instrText>
                        </w:r>
                        <w:r w:rsidRPr="00091900">
                          <w:fldChar w:fldCharType="separate"/>
                        </w:r>
                        <w:r w:rsidR="008E7290" w:rsidRPr="008E7290">
                          <w:rPr>
                            <w:noProof/>
                            <w:szCs w:val="20"/>
                          </w:rPr>
                          <w:t>2</w:t>
                        </w:r>
                        <w:r w:rsidRPr="00091900">
                          <w:rPr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:rsidR="00BC59A8" w:rsidRPr="00091900" w:rsidRDefault="00BC59A8" w:rsidP="00116E02">
        <w:pPr>
          <w:pStyle w:val="Rodap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</w:pPr>
        <w:r w:rsidRPr="00091900">
          <w:rPr>
            <w:szCs w:val="16"/>
          </w:rPr>
          <w:t>SIG</w:t>
        </w:r>
        <w:r>
          <w:rPr>
            <w:szCs w:val="16"/>
          </w:rPr>
          <w:t>RH</w:t>
        </w:r>
        <w:r w:rsidRPr="00091900">
          <w:rPr>
            <w:szCs w:val="16"/>
          </w:rPr>
          <w:t xml:space="preserve"> - RCM - Relatório de Controle de Mudança</w:t>
        </w:r>
        <w:r>
          <w:rPr>
            <w:szCs w:val="16"/>
          </w:rPr>
          <w:t xml:space="preserve"> - PSE - 24326-2025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F8E" w:rsidRPr="00091900" w:rsidRDefault="000E7F8E" w:rsidP="00544EF6">
      <w:pPr>
        <w:spacing w:before="0"/>
      </w:pPr>
      <w:r w:rsidRPr="00091900">
        <w:separator/>
      </w:r>
    </w:p>
  </w:footnote>
  <w:footnote w:type="continuationSeparator" w:id="0">
    <w:p w:rsidR="000E7F8E" w:rsidRPr="00091900" w:rsidRDefault="000E7F8E" w:rsidP="00544EF6">
      <w:pPr>
        <w:spacing w:before="0"/>
      </w:pPr>
      <w:r w:rsidRPr="000919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>
    <w:r w:rsidRPr="00091900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>
    <w:pPr>
      <w:pStyle w:val="Cabealho"/>
    </w:pPr>
    <w:r w:rsidRPr="00091900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EC4849A" wp14:editId="54201230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59A8" w:rsidRPr="00091900" w:rsidRDefault="00BC59A8" w:rsidP="007561D3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C59A8" w:rsidRPr="00091900" w:rsidRDefault="00BC59A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1900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indracompany.com</w:t>
                            </w:r>
                            <w:r w:rsidRPr="00091900"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C4849A" id="Grupo 6" o:spid="_x0000_s1028" style="position:absolute;left:0;text-align:left;margin-left:-23.05pt;margin-top:24pt;width:528.15pt;height:748.1pt;z-index:-251660288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">
              <v:shape id="_x0000_s1029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" adj="-11796480,,5400" path="m79006,l6619982,r75458,75458l6695440,7696406r-79006,79006l75458,7775412,,7699954,,79006,79006,xe" fillcolor="white [3212]" strokecolor="#4f062a [3213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:rsidR="00BC59A8" w:rsidRPr="00091900" w:rsidRDefault="00BC59A8" w:rsidP="007561D3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0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" adj="-11796480,,5400" path="m78937,l6627443,r67997,67997l6695440,1643818r-78937,78937l67997,1722755,,1654758,,78937,78937,xe" fillcolor="white [3212]" strokecolor="#4f062a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C59A8" w:rsidRPr="00091900" w:rsidRDefault="00BC59A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91900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  <w:t>indracompany.com</w:t>
                      </w:r>
                      <w:r w:rsidRPr="00091900"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 w:rsidP="00544EF6">
    <w:pPr>
      <w:pStyle w:val="Cabealho"/>
      <w:tabs>
        <w:tab w:val="clear" w:pos="8504"/>
        <w:tab w:val="right" w:pos="9639"/>
      </w:tabs>
    </w:pPr>
  </w:p>
  <w:p w:rsidR="00BC59A8" w:rsidRPr="00091900" w:rsidRDefault="00BC59A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9A8" w:rsidRPr="00091900" w:rsidRDefault="00BC59A8" w:rsidP="00FE2DA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CA83D00" wp14:editId="3D391FC3">
          <wp:extent cx="786488" cy="716400"/>
          <wp:effectExtent l="0" t="0" r="0" b="7620"/>
          <wp:docPr id="2" name="Imagem 2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488" cy="71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Commarcadore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Commarcadore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Commarcadore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Commarcadore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Commarcadores"/>
      <w:lvlText w:val="•"/>
      <w:lvlJc w:val="left"/>
      <w:pPr>
        <w:ind w:left="360" w:hanging="360"/>
      </w:pPr>
      <w:rPr>
        <w:rFonts w:ascii="ForFuture Sans" w:hAnsi="ForFuture Sans" w:hint="default"/>
        <w:color w:val="4F062A" w:themeColor="text1"/>
      </w:rPr>
    </w:lvl>
  </w:abstractNum>
  <w:abstractNum w:abstractNumId="10" w15:restartNumberingAfterBreak="0">
    <w:nsid w:val="01CD3B73"/>
    <w:multiLevelType w:val="multilevel"/>
    <w:tmpl w:val="C45CA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2C5E"/>
    <w:multiLevelType w:val="hybridMultilevel"/>
    <w:tmpl w:val="85741D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309CA"/>
    <w:multiLevelType w:val="hybridMultilevel"/>
    <w:tmpl w:val="56DEF854"/>
    <w:lvl w:ilvl="0" w:tplc="565A2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D6D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9CF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160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1E4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72C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948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2A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CF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0C1951"/>
    <w:multiLevelType w:val="hybridMultilevel"/>
    <w:tmpl w:val="932C94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120573"/>
    <w:multiLevelType w:val="hybridMultilevel"/>
    <w:tmpl w:val="51AA56C0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0E7C4E64"/>
    <w:multiLevelType w:val="hybridMultilevel"/>
    <w:tmpl w:val="54CEF55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0113A"/>
    <w:multiLevelType w:val="multilevel"/>
    <w:tmpl w:val="0FAC7A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5C1B70"/>
    <w:multiLevelType w:val="hybridMultilevel"/>
    <w:tmpl w:val="C4A8F0BA"/>
    <w:lvl w:ilvl="0" w:tplc="ADEE1E6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5702406"/>
    <w:multiLevelType w:val="multilevel"/>
    <w:tmpl w:val="57E0901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7A2571"/>
    <w:multiLevelType w:val="hybridMultilevel"/>
    <w:tmpl w:val="D45EA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C2552B"/>
    <w:multiLevelType w:val="multilevel"/>
    <w:tmpl w:val="216219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14EC9"/>
    <w:multiLevelType w:val="hybridMultilevel"/>
    <w:tmpl w:val="A928F51A"/>
    <w:lvl w:ilvl="0" w:tplc="81ECB31C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80090E"/>
    <w:multiLevelType w:val="hybridMultilevel"/>
    <w:tmpl w:val="FDD6B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7D74E9"/>
    <w:multiLevelType w:val="multilevel"/>
    <w:tmpl w:val="993ACA76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67"/>
        </w:tabs>
        <w:ind w:left="97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7"/>
        </w:tabs>
        <w:ind w:left="141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07"/>
        </w:tabs>
        <w:ind w:left="19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19"/>
        </w:tabs>
        <w:ind w:left="24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67"/>
        </w:tabs>
        <w:ind w:left="29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87"/>
        </w:tabs>
        <w:ind w:left="34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47"/>
        </w:tabs>
        <w:ind w:left="39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67"/>
        </w:tabs>
        <w:ind w:left="4507" w:hanging="1440"/>
      </w:pPr>
      <w:rPr>
        <w:rFonts w:hint="default"/>
      </w:rPr>
    </w:lvl>
  </w:abstractNum>
  <w:abstractNum w:abstractNumId="24" w15:restartNumberingAfterBreak="0">
    <w:nsid w:val="231E70DF"/>
    <w:multiLevelType w:val="hybridMultilevel"/>
    <w:tmpl w:val="E5D83BC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783DB9"/>
    <w:multiLevelType w:val="hybridMultilevel"/>
    <w:tmpl w:val="36582A4A"/>
    <w:lvl w:ilvl="0" w:tplc="42ECC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28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6403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D4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44E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614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D7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00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1AF3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895D14"/>
    <w:multiLevelType w:val="hybridMultilevel"/>
    <w:tmpl w:val="39246C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8D6C1C"/>
    <w:multiLevelType w:val="hybridMultilevel"/>
    <w:tmpl w:val="92A41D56"/>
    <w:lvl w:ilvl="0" w:tplc="DC682EB8">
      <w:numFmt w:val="bullet"/>
      <w:lvlText w:val="•"/>
      <w:lvlJc w:val="left"/>
      <w:pPr>
        <w:ind w:left="1065" w:hanging="705"/>
      </w:pPr>
      <w:rPr>
        <w:rFonts w:ascii="ForFuture Sans" w:eastAsia="Times New Roman" w:hAnsi="ForFuture San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E2010D"/>
    <w:multiLevelType w:val="hybridMultilevel"/>
    <w:tmpl w:val="E38E5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B52568"/>
    <w:multiLevelType w:val="hybridMultilevel"/>
    <w:tmpl w:val="A224E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B7243"/>
    <w:multiLevelType w:val="hybridMultilevel"/>
    <w:tmpl w:val="8A4C0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C84C78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4CA4AF6"/>
    <w:multiLevelType w:val="multilevel"/>
    <w:tmpl w:val="0FF21A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927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4CEE1074"/>
    <w:multiLevelType w:val="hybridMultilevel"/>
    <w:tmpl w:val="FC3893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20625"/>
    <w:multiLevelType w:val="hybridMultilevel"/>
    <w:tmpl w:val="C22494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0D3A33"/>
    <w:multiLevelType w:val="hybridMultilevel"/>
    <w:tmpl w:val="B052C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D130AE"/>
    <w:multiLevelType w:val="hybridMultilevel"/>
    <w:tmpl w:val="6B04F324"/>
    <w:lvl w:ilvl="0" w:tplc="0F42B7AA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805630"/>
    <w:multiLevelType w:val="hybridMultilevel"/>
    <w:tmpl w:val="50D21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06A95"/>
    <w:multiLevelType w:val="hybridMultilevel"/>
    <w:tmpl w:val="6CC2A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44B757" w:themeColor="accent2"/>
        <w:sz w:val="22"/>
      </w:rPr>
    </w:lvl>
  </w:abstractNum>
  <w:abstractNum w:abstractNumId="41" w15:restartNumberingAfterBreak="0">
    <w:nsid w:val="7E9040D4"/>
    <w:multiLevelType w:val="multilevel"/>
    <w:tmpl w:val="AB9E4A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40"/>
  </w:num>
  <w:num w:numId="14">
    <w:abstractNumId w:val="39"/>
  </w:num>
  <w:num w:numId="15">
    <w:abstractNumId w:val="33"/>
  </w:num>
  <w:num w:numId="16">
    <w:abstractNumId w:val="35"/>
  </w:num>
  <w:num w:numId="17">
    <w:abstractNumId w:val="26"/>
  </w:num>
  <w:num w:numId="18">
    <w:abstractNumId w:val="22"/>
  </w:num>
  <w:num w:numId="19">
    <w:abstractNumId w:val="23"/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27"/>
  </w:num>
  <w:num w:numId="23">
    <w:abstractNumId w:val="11"/>
  </w:num>
  <w:num w:numId="24">
    <w:abstractNumId w:val="21"/>
  </w:num>
  <w:num w:numId="25">
    <w:abstractNumId w:val="15"/>
  </w:num>
  <w:num w:numId="26">
    <w:abstractNumId w:val="36"/>
  </w:num>
  <w:num w:numId="27">
    <w:abstractNumId w:val="38"/>
  </w:num>
  <w:num w:numId="28">
    <w:abstractNumId w:val="19"/>
  </w:num>
  <w:num w:numId="29">
    <w:abstractNumId w:val="30"/>
  </w:num>
  <w:num w:numId="30">
    <w:abstractNumId w:val="24"/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13"/>
  </w:num>
  <w:num w:numId="34">
    <w:abstractNumId w:val="39"/>
  </w:num>
  <w:num w:numId="35">
    <w:abstractNumId w:val="39"/>
  </w:num>
  <w:num w:numId="36">
    <w:abstractNumId w:val="16"/>
  </w:num>
  <w:num w:numId="37">
    <w:abstractNumId w:val="20"/>
  </w:num>
  <w:num w:numId="38">
    <w:abstractNumId w:val="10"/>
  </w:num>
  <w:num w:numId="39">
    <w:abstractNumId w:val="41"/>
  </w:num>
  <w:num w:numId="40">
    <w:abstractNumId w:val="18"/>
  </w:num>
  <w:num w:numId="41">
    <w:abstractNumId w:val="17"/>
  </w:num>
  <w:num w:numId="42">
    <w:abstractNumId w:val="28"/>
  </w:num>
  <w:num w:numId="43">
    <w:abstractNumId w:val="34"/>
  </w:num>
  <w:num w:numId="44">
    <w:abstractNumId w:val="14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EC"/>
    <w:rsid w:val="00005B2A"/>
    <w:rsid w:val="00010FBC"/>
    <w:rsid w:val="00011228"/>
    <w:rsid w:val="00021F53"/>
    <w:rsid w:val="00044167"/>
    <w:rsid w:val="00046AAE"/>
    <w:rsid w:val="0004788B"/>
    <w:rsid w:val="0007413B"/>
    <w:rsid w:val="00084BD7"/>
    <w:rsid w:val="00091900"/>
    <w:rsid w:val="00093426"/>
    <w:rsid w:val="00094BC7"/>
    <w:rsid w:val="000A1087"/>
    <w:rsid w:val="000B1742"/>
    <w:rsid w:val="000C1837"/>
    <w:rsid w:val="000D0A8F"/>
    <w:rsid w:val="000D1414"/>
    <w:rsid w:val="000D48DA"/>
    <w:rsid w:val="000E7F8E"/>
    <w:rsid w:val="00100FD2"/>
    <w:rsid w:val="00101F30"/>
    <w:rsid w:val="00102584"/>
    <w:rsid w:val="00116E02"/>
    <w:rsid w:val="0013263B"/>
    <w:rsid w:val="001347A8"/>
    <w:rsid w:val="00144EE4"/>
    <w:rsid w:val="00165FED"/>
    <w:rsid w:val="0017039A"/>
    <w:rsid w:val="001726F0"/>
    <w:rsid w:val="0017565F"/>
    <w:rsid w:val="001811C7"/>
    <w:rsid w:val="00197609"/>
    <w:rsid w:val="001B02BD"/>
    <w:rsid w:val="001B3B26"/>
    <w:rsid w:val="001B64EC"/>
    <w:rsid w:val="001E1539"/>
    <w:rsid w:val="00215817"/>
    <w:rsid w:val="00216335"/>
    <w:rsid w:val="00255664"/>
    <w:rsid w:val="002678D8"/>
    <w:rsid w:val="0028608E"/>
    <w:rsid w:val="00287095"/>
    <w:rsid w:val="00293707"/>
    <w:rsid w:val="00295C5D"/>
    <w:rsid w:val="002A1F23"/>
    <w:rsid w:val="002A6AB4"/>
    <w:rsid w:val="002B017E"/>
    <w:rsid w:val="002C70BA"/>
    <w:rsid w:val="002C7F8F"/>
    <w:rsid w:val="002F6F81"/>
    <w:rsid w:val="00311266"/>
    <w:rsid w:val="00320E12"/>
    <w:rsid w:val="003347DC"/>
    <w:rsid w:val="00340E3A"/>
    <w:rsid w:val="003436A9"/>
    <w:rsid w:val="00352A2F"/>
    <w:rsid w:val="00357288"/>
    <w:rsid w:val="003607B4"/>
    <w:rsid w:val="003644ED"/>
    <w:rsid w:val="00371A01"/>
    <w:rsid w:val="00374860"/>
    <w:rsid w:val="00391E4D"/>
    <w:rsid w:val="0039747B"/>
    <w:rsid w:val="003A244E"/>
    <w:rsid w:val="003A4118"/>
    <w:rsid w:val="003A7CD1"/>
    <w:rsid w:val="003B1962"/>
    <w:rsid w:val="003C198F"/>
    <w:rsid w:val="003C5EE6"/>
    <w:rsid w:val="003D4A04"/>
    <w:rsid w:val="003E0E17"/>
    <w:rsid w:val="003E0E71"/>
    <w:rsid w:val="003F5627"/>
    <w:rsid w:val="003F7D3B"/>
    <w:rsid w:val="00412B10"/>
    <w:rsid w:val="00415799"/>
    <w:rsid w:val="0042132B"/>
    <w:rsid w:val="00431B11"/>
    <w:rsid w:val="0043367E"/>
    <w:rsid w:val="00433984"/>
    <w:rsid w:val="00444647"/>
    <w:rsid w:val="00454A68"/>
    <w:rsid w:val="00455300"/>
    <w:rsid w:val="0046704A"/>
    <w:rsid w:val="00467E14"/>
    <w:rsid w:val="00482A19"/>
    <w:rsid w:val="0049174B"/>
    <w:rsid w:val="004A2612"/>
    <w:rsid w:val="004A54DA"/>
    <w:rsid w:val="004B4769"/>
    <w:rsid w:val="004D7B13"/>
    <w:rsid w:val="004F3453"/>
    <w:rsid w:val="00501869"/>
    <w:rsid w:val="00503E7A"/>
    <w:rsid w:val="005067B3"/>
    <w:rsid w:val="005129D4"/>
    <w:rsid w:val="00516ACD"/>
    <w:rsid w:val="00522C71"/>
    <w:rsid w:val="005250CB"/>
    <w:rsid w:val="0053168A"/>
    <w:rsid w:val="005420D8"/>
    <w:rsid w:val="00544EF6"/>
    <w:rsid w:val="0054527E"/>
    <w:rsid w:val="005479A5"/>
    <w:rsid w:val="00560693"/>
    <w:rsid w:val="005841DE"/>
    <w:rsid w:val="0059083A"/>
    <w:rsid w:val="0059462D"/>
    <w:rsid w:val="00596CFF"/>
    <w:rsid w:val="005C59B7"/>
    <w:rsid w:val="005C7432"/>
    <w:rsid w:val="005E2E53"/>
    <w:rsid w:val="005E31E0"/>
    <w:rsid w:val="005E42CC"/>
    <w:rsid w:val="005E6D47"/>
    <w:rsid w:val="005F40E1"/>
    <w:rsid w:val="0060016F"/>
    <w:rsid w:val="0061515C"/>
    <w:rsid w:val="00615777"/>
    <w:rsid w:val="0062397A"/>
    <w:rsid w:val="00624185"/>
    <w:rsid w:val="00642F73"/>
    <w:rsid w:val="00643480"/>
    <w:rsid w:val="006436A4"/>
    <w:rsid w:val="006530C3"/>
    <w:rsid w:val="0065419B"/>
    <w:rsid w:val="006602DE"/>
    <w:rsid w:val="00663026"/>
    <w:rsid w:val="00675AAE"/>
    <w:rsid w:val="00680ECA"/>
    <w:rsid w:val="00681C63"/>
    <w:rsid w:val="00683D86"/>
    <w:rsid w:val="00690659"/>
    <w:rsid w:val="00695710"/>
    <w:rsid w:val="0069680F"/>
    <w:rsid w:val="006A2751"/>
    <w:rsid w:val="006A5E2A"/>
    <w:rsid w:val="006B1B99"/>
    <w:rsid w:val="006D056B"/>
    <w:rsid w:val="006E50B5"/>
    <w:rsid w:val="006F0E92"/>
    <w:rsid w:val="006F1AB9"/>
    <w:rsid w:val="00710D75"/>
    <w:rsid w:val="007112E9"/>
    <w:rsid w:val="007228F6"/>
    <w:rsid w:val="007371BB"/>
    <w:rsid w:val="007561D3"/>
    <w:rsid w:val="00765440"/>
    <w:rsid w:val="00765E88"/>
    <w:rsid w:val="007674B9"/>
    <w:rsid w:val="007832EE"/>
    <w:rsid w:val="007A4873"/>
    <w:rsid w:val="007B60ED"/>
    <w:rsid w:val="007C17EB"/>
    <w:rsid w:val="007C17EF"/>
    <w:rsid w:val="007D088C"/>
    <w:rsid w:val="007D14B3"/>
    <w:rsid w:val="007D35E1"/>
    <w:rsid w:val="007F681A"/>
    <w:rsid w:val="0080470A"/>
    <w:rsid w:val="0080684D"/>
    <w:rsid w:val="00824526"/>
    <w:rsid w:val="00824AC8"/>
    <w:rsid w:val="00854399"/>
    <w:rsid w:val="00860DAD"/>
    <w:rsid w:val="00875414"/>
    <w:rsid w:val="00883344"/>
    <w:rsid w:val="00887AC3"/>
    <w:rsid w:val="008A0646"/>
    <w:rsid w:val="008A17C3"/>
    <w:rsid w:val="008B72F6"/>
    <w:rsid w:val="008B74BB"/>
    <w:rsid w:val="008C5FB9"/>
    <w:rsid w:val="008D1944"/>
    <w:rsid w:val="008E4F94"/>
    <w:rsid w:val="008E7290"/>
    <w:rsid w:val="008E7D58"/>
    <w:rsid w:val="008F76EE"/>
    <w:rsid w:val="008F7BD8"/>
    <w:rsid w:val="00903F59"/>
    <w:rsid w:val="00904FA1"/>
    <w:rsid w:val="009075CD"/>
    <w:rsid w:val="00927ED6"/>
    <w:rsid w:val="00936D58"/>
    <w:rsid w:val="00944174"/>
    <w:rsid w:val="00954583"/>
    <w:rsid w:val="0097701D"/>
    <w:rsid w:val="009A13DB"/>
    <w:rsid w:val="009A7964"/>
    <w:rsid w:val="009C2582"/>
    <w:rsid w:val="009D0287"/>
    <w:rsid w:val="009E030A"/>
    <w:rsid w:val="009F252F"/>
    <w:rsid w:val="009F57FE"/>
    <w:rsid w:val="00A000D8"/>
    <w:rsid w:val="00A0068F"/>
    <w:rsid w:val="00A12BB7"/>
    <w:rsid w:val="00A1486A"/>
    <w:rsid w:val="00A17739"/>
    <w:rsid w:val="00A31634"/>
    <w:rsid w:val="00A35515"/>
    <w:rsid w:val="00A43F60"/>
    <w:rsid w:val="00A45B71"/>
    <w:rsid w:val="00A56607"/>
    <w:rsid w:val="00A74084"/>
    <w:rsid w:val="00A76634"/>
    <w:rsid w:val="00A91AD6"/>
    <w:rsid w:val="00A96CC4"/>
    <w:rsid w:val="00AD3726"/>
    <w:rsid w:val="00AE370D"/>
    <w:rsid w:val="00B06870"/>
    <w:rsid w:val="00B10022"/>
    <w:rsid w:val="00B10BC4"/>
    <w:rsid w:val="00B11F02"/>
    <w:rsid w:val="00B40116"/>
    <w:rsid w:val="00B42DA6"/>
    <w:rsid w:val="00B478E2"/>
    <w:rsid w:val="00B5443E"/>
    <w:rsid w:val="00B60ACA"/>
    <w:rsid w:val="00B65DE1"/>
    <w:rsid w:val="00B67380"/>
    <w:rsid w:val="00B839B7"/>
    <w:rsid w:val="00B85E2A"/>
    <w:rsid w:val="00BB20CC"/>
    <w:rsid w:val="00BC23EF"/>
    <w:rsid w:val="00BC59A8"/>
    <w:rsid w:val="00BC6A15"/>
    <w:rsid w:val="00BE0C6A"/>
    <w:rsid w:val="00BE7C92"/>
    <w:rsid w:val="00BF6AF6"/>
    <w:rsid w:val="00C26B0A"/>
    <w:rsid w:val="00C26BF6"/>
    <w:rsid w:val="00C33262"/>
    <w:rsid w:val="00C40254"/>
    <w:rsid w:val="00C43B2F"/>
    <w:rsid w:val="00C446C2"/>
    <w:rsid w:val="00C46BE0"/>
    <w:rsid w:val="00C472B3"/>
    <w:rsid w:val="00C47B2C"/>
    <w:rsid w:val="00C47B57"/>
    <w:rsid w:val="00C50B64"/>
    <w:rsid w:val="00C659EF"/>
    <w:rsid w:val="00C675E3"/>
    <w:rsid w:val="00C742E3"/>
    <w:rsid w:val="00C75524"/>
    <w:rsid w:val="00C75C97"/>
    <w:rsid w:val="00C82B2A"/>
    <w:rsid w:val="00C8411F"/>
    <w:rsid w:val="00C93CC7"/>
    <w:rsid w:val="00C972F8"/>
    <w:rsid w:val="00CA2C38"/>
    <w:rsid w:val="00CB3347"/>
    <w:rsid w:val="00CB3F82"/>
    <w:rsid w:val="00CB6753"/>
    <w:rsid w:val="00CC380E"/>
    <w:rsid w:val="00CD0878"/>
    <w:rsid w:val="00CD0B64"/>
    <w:rsid w:val="00CD227E"/>
    <w:rsid w:val="00CD572F"/>
    <w:rsid w:val="00CE49F0"/>
    <w:rsid w:val="00CE554F"/>
    <w:rsid w:val="00CE5A01"/>
    <w:rsid w:val="00D00BB7"/>
    <w:rsid w:val="00D03565"/>
    <w:rsid w:val="00D311DF"/>
    <w:rsid w:val="00D3206D"/>
    <w:rsid w:val="00D416FC"/>
    <w:rsid w:val="00D4235F"/>
    <w:rsid w:val="00D45EC2"/>
    <w:rsid w:val="00D508DC"/>
    <w:rsid w:val="00D63B88"/>
    <w:rsid w:val="00D64E48"/>
    <w:rsid w:val="00D93189"/>
    <w:rsid w:val="00D94007"/>
    <w:rsid w:val="00D957AD"/>
    <w:rsid w:val="00D95F20"/>
    <w:rsid w:val="00DC09BB"/>
    <w:rsid w:val="00DC3B14"/>
    <w:rsid w:val="00DD2BD1"/>
    <w:rsid w:val="00DE0F03"/>
    <w:rsid w:val="00DE75D7"/>
    <w:rsid w:val="00E01D9E"/>
    <w:rsid w:val="00E02940"/>
    <w:rsid w:val="00E17A04"/>
    <w:rsid w:val="00E321C2"/>
    <w:rsid w:val="00E34143"/>
    <w:rsid w:val="00E5008C"/>
    <w:rsid w:val="00E5502A"/>
    <w:rsid w:val="00E61F4A"/>
    <w:rsid w:val="00E65D12"/>
    <w:rsid w:val="00E77D9C"/>
    <w:rsid w:val="00E972D0"/>
    <w:rsid w:val="00EA3EBF"/>
    <w:rsid w:val="00EA459F"/>
    <w:rsid w:val="00EA56EC"/>
    <w:rsid w:val="00EB13BE"/>
    <w:rsid w:val="00EB3A56"/>
    <w:rsid w:val="00EC1924"/>
    <w:rsid w:val="00EF2EFA"/>
    <w:rsid w:val="00EF48B8"/>
    <w:rsid w:val="00F04CD0"/>
    <w:rsid w:val="00F07198"/>
    <w:rsid w:val="00F31127"/>
    <w:rsid w:val="00F364D2"/>
    <w:rsid w:val="00F734BA"/>
    <w:rsid w:val="00F92491"/>
    <w:rsid w:val="00F94B5A"/>
    <w:rsid w:val="00F960EA"/>
    <w:rsid w:val="00FA3670"/>
    <w:rsid w:val="00FA7279"/>
    <w:rsid w:val="00FB0EC9"/>
    <w:rsid w:val="00FB144D"/>
    <w:rsid w:val="00FC4624"/>
    <w:rsid w:val="00FD2660"/>
    <w:rsid w:val="00FE2DAF"/>
    <w:rsid w:val="00FE4E37"/>
    <w:rsid w:val="00FF041E"/>
    <w:rsid w:val="00FF0F19"/>
    <w:rsid w:val="00FF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860F8B"/>
  <w15:docId w15:val="{BCC3FB12-E6A3-4F9E-9EEA-EB3089AD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4F062A" w:themeColor="text1"/>
      <w:kern w:val="28"/>
      <w:sz w:val="20"/>
      <w:szCs w:val="24"/>
      <w:lang w:val="pt-BR"/>
    </w:rPr>
  </w:style>
  <w:style w:type="paragraph" w:styleId="Ttulo1">
    <w:name w:val="heading 1"/>
    <w:basedOn w:val="Normal"/>
    <w:next w:val="Normal"/>
    <w:link w:val="Ttulo1Char"/>
    <w:qFormat/>
    <w:rsid w:val="00695710"/>
    <w:pPr>
      <w:keepNext/>
      <w:keepLines/>
      <w:pageBreakBefore/>
      <w:numPr>
        <w:numId w:val="14"/>
      </w:numPr>
      <w:spacing w:before="0" w:after="240"/>
      <w:jc w:val="left"/>
      <w:outlineLvl w:val="0"/>
    </w:pPr>
    <w:rPr>
      <w:rFonts w:eastAsiaTheme="majorEastAsia" w:cstheme="majorBidi"/>
      <w:b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695710"/>
    <w:pPr>
      <w:keepNext/>
      <w:keepLines/>
      <w:numPr>
        <w:ilvl w:val="1"/>
        <w:numId w:val="14"/>
      </w:numPr>
      <w:spacing w:before="360"/>
      <w:outlineLvl w:val="1"/>
    </w:pPr>
    <w:rPr>
      <w:rFonts w:eastAsiaTheme="majorEastAsia" w:cstheme="majorBidi"/>
      <w:b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695710"/>
    <w:pPr>
      <w:keepNext/>
      <w:keepLines/>
      <w:numPr>
        <w:ilvl w:val="2"/>
        <w:numId w:val="14"/>
      </w:numPr>
      <w:spacing w:before="240"/>
      <w:outlineLvl w:val="2"/>
    </w:pPr>
    <w:rPr>
      <w:rFonts w:eastAsiaTheme="majorEastAsia" w:cstheme="majorBidi"/>
      <w:b/>
      <w:bCs/>
      <w:noProof/>
      <w:sz w:val="22"/>
    </w:rPr>
  </w:style>
  <w:style w:type="paragraph" w:styleId="Ttulo4">
    <w:name w:val="heading 4"/>
    <w:basedOn w:val="Normal"/>
    <w:next w:val="Normal"/>
    <w:link w:val="Ttulo4Char"/>
    <w:unhideWhenUsed/>
    <w:qFormat/>
    <w:rsid w:val="00D311DF"/>
    <w:pPr>
      <w:keepNext/>
      <w:keepLines/>
      <w:numPr>
        <w:ilvl w:val="3"/>
        <w:numId w:val="14"/>
      </w:numPr>
      <w:spacing w:before="200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B20D5E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B20D5E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Rodap">
    <w:name w:val="footer"/>
    <w:basedOn w:val="Normal"/>
    <w:link w:val="RodapCh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CD0B64"/>
    <w:rPr>
      <w:rFonts w:ascii="ForFuture Sans" w:eastAsia="Times New Roman" w:hAnsi="ForFuture Sans" w:cs="Times New Roman"/>
      <w:color w:val="4F062A" w:themeColor="text1"/>
      <w:kern w:val="28"/>
      <w:sz w:val="16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Commarcadore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Commarcadore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Commarcadore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Commarcadore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Commarcadore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har">
    <w:name w:val="Título 1 Char"/>
    <w:basedOn w:val="Fontepargpadro"/>
    <w:link w:val="Ttulo1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 w:val="24"/>
      <w:szCs w:val="26"/>
    </w:rPr>
  </w:style>
  <w:style w:type="character" w:customStyle="1" w:styleId="Ttulo3Char">
    <w:name w:val="Título 3 Char"/>
    <w:basedOn w:val="Fontepargpadro"/>
    <w:link w:val="Ttulo3"/>
    <w:rsid w:val="00695710"/>
    <w:rPr>
      <w:rFonts w:ascii="ForFuture Sans" w:eastAsiaTheme="majorEastAsia" w:hAnsi="ForFuture Sans" w:cstheme="majorBidi"/>
      <w:b/>
      <w:bCs/>
      <w:noProof/>
      <w:color w:val="4F062A" w:themeColor="text1"/>
      <w:kern w:val="28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4F062A" w:themeColor="text1"/>
      <w:kern w:val="28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D311DF"/>
    <w:rPr>
      <w:rFonts w:ascii="ForFuture Sans" w:eastAsiaTheme="majorEastAsia" w:hAnsi="ForFuture Sans" w:cstheme="majorBidi"/>
      <w:noProof/>
      <w:color w:val="4F062A" w:themeColor="text1"/>
      <w:kern w:val="28"/>
      <w:sz w:val="20"/>
      <w:szCs w:val="24"/>
    </w:rPr>
  </w:style>
  <w:style w:type="table" w:styleId="Tabelacomgrade">
    <w:name w:val="Table Grid"/>
    <w:basedOn w:val="Tabelanormal"/>
    <w:uiPriority w:val="39"/>
    <w:rsid w:val="001347A8"/>
    <w:pPr>
      <w:spacing w:after="0" w:line="240" w:lineRule="auto"/>
      <w:jc w:val="both"/>
    </w:pPr>
    <w:rPr>
      <w:rFonts w:eastAsia="Times New Roman" w:cs="Times New Roman"/>
      <w:color w:val="4F062A" w:themeColor="text1"/>
      <w:sz w:val="20"/>
      <w:szCs w:val="20"/>
      <w:lang w:eastAsia="zh-CN"/>
    </w:rPr>
    <w:tblPr>
      <w:tblBorders>
        <w:top w:val="single" w:sz="4" w:space="0" w:color="4F062A" w:themeColor="text1"/>
        <w:left w:val="single" w:sz="4" w:space="0" w:color="4F062A" w:themeColor="text1"/>
        <w:bottom w:val="single" w:sz="4" w:space="0" w:color="4F062A" w:themeColor="text1"/>
        <w:right w:val="single" w:sz="4" w:space="0" w:color="4F062A" w:themeColor="text1"/>
        <w:insideH w:val="single" w:sz="4" w:space="0" w:color="4F062A" w:themeColor="text1"/>
        <w:insideV w:val="single" w:sz="4" w:space="0" w:color="4F062A" w:themeColor="text1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Sumrio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yperlink">
    <w:name w:val="Hyperlink"/>
    <w:basedOn w:val="Fontepargpadro"/>
    <w:uiPriority w:val="99"/>
    <w:unhideWhenUsed/>
    <w:rsid w:val="0092140B"/>
    <w:rPr>
      <w:color w:val="FF0054" w:themeColor="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4F062A" w:themeColor="text1"/>
      <w:kern w:val="28"/>
      <w:sz w:val="20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4DA"/>
    <w:rPr>
      <w:rFonts w:asciiTheme="majorHAnsi" w:eastAsiaTheme="majorEastAsia" w:hAnsiTheme="majorHAnsi" w:cstheme="majorBidi"/>
      <w:color w:val="B20D5E" w:themeColor="text1" w:themeTint="BF"/>
      <w:kern w:val="28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B20D5E" w:themeColor="text1" w:themeTint="BF"/>
      <w:kern w:val="28"/>
      <w:sz w:val="20"/>
      <w:szCs w:val="20"/>
      <w:lang w:val="en-US"/>
    </w:rPr>
  </w:style>
  <w:style w:type="paragraph" w:styleId="Legenda">
    <w:name w:val="caption"/>
    <w:basedOn w:val="Normal"/>
    <w:next w:val="Normal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e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0054" w:themeColor="accent1"/>
        <w:left w:val="single" w:sz="8" w:space="0" w:color="FF0054" w:themeColor="accent1"/>
        <w:bottom w:val="single" w:sz="8" w:space="0" w:color="FF0054" w:themeColor="accent1"/>
        <w:right w:val="single" w:sz="8" w:space="0" w:color="FF00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band1Horz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D4A95"/>
  </w:style>
  <w:style w:type="character" w:styleId="HiperlinkVisitado">
    <w:name w:val="FollowedHyperlink"/>
    <w:basedOn w:val="Fontepargpadro"/>
    <w:uiPriority w:val="99"/>
    <w:semiHidden/>
    <w:unhideWhenUsed/>
    <w:rsid w:val="00FB144D"/>
    <w:rPr>
      <w:color w:val="A40037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A96CC4"/>
  </w:style>
  <w:style w:type="paragraph" w:styleId="PargrafodaLista">
    <w:name w:val="List Paragraph"/>
    <w:basedOn w:val="Normal"/>
    <w:link w:val="PargrafodaListaChar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D227E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2D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cuodecorpodetexto2">
    <w:name w:val="Body Text Indent 2"/>
    <w:basedOn w:val="Normal"/>
    <w:link w:val="Recuodecorpodetexto2Char"/>
    <w:semiHidden/>
    <w:rsid w:val="00BE0C6A"/>
    <w:pPr>
      <w:spacing w:before="0" w:after="0"/>
      <w:ind w:firstLine="1440"/>
    </w:pPr>
    <w:rPr>
      <w:rFonts w:ascii="Arial" w:hAnsi="Arial" w:cs="Arial"/>
      <w:color w:val="auto"/>
      <w:kern w:val="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BE0C6A"/>
    <w:rPr>
      <w:rFonts w:ascii="Arial" w:eastAsia="Times New Roman" w:hAnsi="Arial" w:cs="Arial"/>
      <w:sz w:val="20"/>
      <w:szCs w:val="24"/>
      <w:lang w:val="pt-BR" w:eastAsia="pt-BR"/>
    </w:rPr>
  </w:style>
  <w:style w:type="paragraph" w:customStyle="1" w:styleId="tabletext">
    <w:name w:val="tabletext"/>
    <w:basedOn w:val="Normal"/>
    <w:rsid w:val="00116E02"/>
    <w:pPr>
      <w:spacing w:before="0" w:line="240" w:lineRule="atLeast"/>
      <w:jc w:val="left"/>
    </w:pPr>
    <w:rPr>
      <w:rFonts w:ascii="Times New Roman" w:eastAsia="Arial Unicode MS" w:hAnsi="Times New Roman"/>
      <w:color w:val="auto"/>
      <w:kern w:val="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8B72F6"/>
    <w:rPr>
      <w:rFonts w:ascii="ForFuture Sans" w:eastAsia="Times New Roman" w:hAnsi="ForFuture Sans" w:cs="Times New Roman"/>
      <w:color w:val="4F062A" w:themeColor="text1"/>
      <w:kern w:val="28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aujom\Downloads\Word_Template%20MINSAIT%202%20(2).dotx" TargetMode="External"/></Relationships>
</file>

<file path=word/theme/theme1.xml><?xml version="1.0" encoding="utf-8"?>
<a:theme xmlns:a="http://schemas.openxmlformats.org/drawingml/2006/main" name="Tema de Office">
  <a:themeElements>
    <a:clrScheme name="MINSAIT 2024">
      <a:dk1>
        <a:srgbClr val="4F062A"/>
      </a:dk1>
      <a:lt1>
        <a:srgbClr val="FFFFFF"/>
      </a:lt1>
      <a:dk2>
        <a:srgbClr val="260717"/>
      </a:dk2>
      <a:lt2>
        <a:srgbClr val="E3E2DA"/>
      </a:lt2>
      <a:accent1>
        <a:srgbClr val="FF0054"/>
      </a:accent1>
      <a:accent2>
        <a:srgbClr val="44B757"/>
      </a:accent2>
      <a:accent3>
        <a:srgbClr val="8661F5"/>
      </a:accent3>
      <a:accent4>
        <a:srgbClr val="E56813"/>
      </a:accent4>
      <a:accent5>
        <a:srgbClr val="00B0BD"/>
      </a:accent5>
      <a:accent6>
        <a:srgbClr val="EF659D"/>
      </a:accent6>
      <a:hlink>
        <a:srgbClr val="FF0054"/>
      </a:hlink>
      <a:folHlink>
        <a:srgbClr val="A40037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1E9A-B6B1-4D98-8DE0-1C7625E8F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MINSAIT 2 (2).dotx</Template>
  <TotalTime>12</TotalTime>
  <Pages>9</Pages>
  <Words>731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Araujo Maia Gomes, Fernanda</dc:creator>
  <cp:lastModifiedBy>Cleber Pereira De Sousa, Luan</cp:lastModifiedBy>
  <cp:revision>6</cp:revision>
  <cp:lastPrinted>2018-09-06T10:10:00Z</cp:lastPrinted>
  <dcterms:created xsi:type="dcterms:W3CDTF">2025-09-29T19:50:00Z</dcterms:created>
  <dcterms:modified xsi:type="dcterms:W3CDTF">2025-09-30T13:31:00Z</dcterms:modified>
</cp:coreProperties>
</file>