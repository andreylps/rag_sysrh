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81623018"/>
    <w:bookmarkStart w:id="1" w:name="_Hlk181870756"/>
    <w:p w:rsidR="00FB0EC9" w:rsidRPr="00091900" w:rsidRDefault="00C46BE0" w:rsidP="00A12BB7">
      <w:pPr>
        <w:spacing w:before="0" w:after="0" w:line="216" w:lineRule="auto"/>
        <w:ind w:left="-454" w:right="-284"/>
      </w:pPr>
      <w:r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4523B" wp14:editId="07035C8E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6985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260A2" w:rsidRPr="00091900" w:rsidRDefault="009260A2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Florianópolis</w:t>
                            </w:r>
                            <w:r w:rsidRPr="00091900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Setembro</w:t>
                            </w:r>
                            <w:r w:rsidRPr="00091900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F4523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" fillcolor="white [3201]" stroked="f" strokeweight=".5pt">
                <v:textbox inset="1mm">
                  <w:txbxContent>
                    <w:p w:rsidR="009260A2" w:rsidRPr="00091900" w:rsidRDefault="009260A2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Florianópolis</w:t>
                      </w:r>
                      <w:r w:rsidRPr="00091900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 xml:space="preserve">, </w:t>
                      </w: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Setembro</w:t>
                      </w:r>
                      <w:r w:rsidRPr="00091900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/</w:t>
                      </w: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inline distT="0" distB="0" distL="0" distR="0" wp14:anchorId="27027321" wp14:editId="24076DAA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0A2" w:rsidRPr="00091900" w:rsidRDefault="009260A2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SIGRH/SEA</w:t>
                            </w:r>
                            <w:r w:rsidRPr="00CC380E"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 xml:space="preserve"> – Sistema Integrado de </w:t>
                            </w:r>
                            <w:r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Gestão de Recursos Humanos</w:t>
                            </w:r>
                          </w:p>
                          <w:p w:rsidR="009260A2" w:rsidRPr="00091900" w:rsidRDefault="009260A2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Relatório de Controle de Mudança - RCM</w:t>
                            </w: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br/>
                            </w: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RCM - CAD - 24328 - 2025</w:t>
                            </w: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9260A2" w:rsidRPr="00091900" w:rsidRDefault="009260A2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27321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:rsidR="009260A2" w:rsidRPr="00091900" w:rsidRDefault="009260A2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SIGRH/SEA</w:t>
                      </w:r>
                      <w:r w:rsidRPr="00CC380E"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 xml:space="preserve"> – Sistema Integrado de </w:t>
                      </w:r>
                      <w:r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Gestão de Recursos Humanos</w:t>
                      </w:r>
                    </w:p>
                    <w:p w:rsidR="009260A2" w:rsidRPr="00091900" w:rsidRDefault="009260A2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>Relatório de Controle de Mudança - RCM</w:t>
                      </w: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br/>
                      </w:r>
                    </w:p>
                    <w:p w:rsidR="009260A2" w:rsidRPr="00091900" w:rsidRDefault="009260A2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RCM - CAD - 24328 - 2025</w:t>
                      </w:r>
                    </w:p>
                    <w:p w:rsidR="009260A2" w:rsidRPr="00091900" w:rsidRDefault="009260A2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9260A2" w:rsidRPr="00091900" w:rsidRDefault="009260A2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:rsidR="0046704A" w:rsidRPr="00091900" w:rsidRDefault="0046704A" w:rsidP="00A12BB7">
      <w:pPr>
        <w:spacing w:before="0" w:after="0" w:line="216" w:lineRule="auto"/>
        <w:ind w:left="-454" w:right="-284"/>
      </w:pPr>
    </w:p>
    <w:p w:rsidR="0054527E" w:rsidRPr="00091900" w:rsidRDefault="0054527E" w:rsidP="0054527E">
      <w:pPr>
        <w:spacing w:before="0" w:after="0" w:line="192" w:lineRule="auto"/>
        <w:ind w:left="-454" w:right="-284"/>
      </w:pPr>
    </w:p>
    <w:p w:rsidR="00710D75" w:rsidRPr="00091900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sz w:val="22"/>
          <w:szCs w:val="28"/>
        </w:rPr>
        <w:sectPr w:rsidR="00710D75" w:rsidRPr="00091900" w:rsidSect="00D957A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</w:p>
    <w:bookmarkEnd w:id="1"/>
    <w:p w:rsidR="00B40116" w:rsidRPr="00091900" w:rsidRDefault="00B40116" w:rsidP="00B40116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091900">
        <w:rPr>
          <w:bCs/>
          <w:sz w:val="40"/>
          <w:szCs w:val="40"/>
        </w:rPr>
        <w:lastRenderedPageBreak/>
        <w:t>Índice</w:t>
      </w:r>
    </w:p>
    <w:p w:rsidR="00BE7C92" w:rsidRDefault="00B40116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r w:rsidRPr="00091900">
        <w:rPr>
          <w:noProof w:val="0"/>
        </w:rPr>
        <w:fldChar w:fldCharType="begin"/>
      </w:r>
      <w:r w:rsidRPr="00091900">
        <w:rPr>
          <w:noProof w:val="0"/>
        </w:rPr>
        <w:instrText xml:space="preserve"> TOC \o "1-3" \h \z \u </w:instrText>
      </w:r>
      <w:r w:rsidRPr="00091900">
        <w:rPr>
          <w:noProof w:val="0"/>
        </w:rPr>
        <w:fldChar w:fldCharType="separate"/>
      </w:r>
      <w:hyperlink w:anchor="_Toc200459473" w:history="1">
        <w:r w:rsidR="00BE7C92" w:rsidRPr="002B7D30">
          <w:rPr>
            <w:rStyle w:val="Hyperlink"/>
          </w:rPr>
          <w:t>1</w:t>
        </w:r>
        <w:r w:rsidR="00BE7C92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BE7C92" w:rsidRPr="002B7D30">
          <w:rPr>
            <w:rStyle w:val="Hyperlink"/>
          </w:rPr>
          <w:t>Identificação</w:t>
        </w:r>
        <w:r w:rsidR="00BE7C92">
          <w:rPr>
            <w:webHidden/>
          </w:rPr>
          <w:tab/>
        </w:r>
        <w:r w:rsidR="00BE7C92">
          <w:rPr>
            <w:webHidden/>
          </w:rPr>
          <w:fldChar w:fldCharType="begin"/>
        </w:r>
        <w:r w:rsidR="00BE7C92">
          <w:rPr>
            <w:webHidden/>
          </w:rPr>
          <w:instrText xml:space="preserve"> PAGEREF _Toc200459473 \h </w:instrText>
        </w:r>
        <w:r w:rsidR="00BE7C92">
          <w:rPr>
            <w:webHidden/>
          </w:rPr>
        </w:r>
        <w:r w:rsidR="00BE7C92">
          <w:rPr>
            <w:webHidden/>
          </w:rPr>
          <w:fldChar w:fldCharType="separate"/>
        </w:r>
        <w:r w:rsidR="00BE7C92">
          <w:rPr>
            <w:webHidden/>
          </w:rPr>
          <w:t>3</w:t>
        </w:r>
        <w:r w:rsidR="00BE7C92">
          <w:rPr>
            <w:webHidden/>
          </w:rPr>
          <w:fldChar w:fldCharType="end"/>
        </w:r>
      </w:hyperlink>
    </w:p>
    <w:p w:rsidR="00BE7C92" w:rsidRDefault="00227A1B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0459474" w:history="1">
        <w:r w:rsidR="00BE7C92" w:rsidRPr="002B7D30">
          <w:rPr>
            <w:rStyle w:val="Hyperlink"/>
          </w:rPr>
          <w:t>2</w:t>
        </w:r>
        <w:r w:rsidR="00BE7C92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BE7C92" w:rsidRPr="002B7D30">
          <w:rPr>
            <w:rStyle w:val="Hyperlink"/>
          </w:rPr>
          <w:t>Descrição da Mudança</w:t>
        </w:r>
        <w:r w:rsidR="00BE7C92">
          <w:rPr>
            <w:webHidden/>
          </w:rPr>
          <w:tab/>
        </w:r>
        <w:r w:rsidR="00BE7C92">
          <w:rPr>
            <w:webHidden/>
          </w:rPr>
          <w:fldChar w:fldCharType="begin"/>
        </w:r>
        <w:r w:rsidR="00BE7C92">
          <w:rPr>
            <w:webHidden/>
          </w:rPr>
          <w:instrText xml:space="preserve"> PAGEREF _Toc200459474 \h </w:instrText>
        </w:r>
        <w:r w:rsidR="00BE7C92">
          <w:rPr>
            <w:webHidden/>
          </w:rPr>
        </w:r>
        <w:r w:rsidR="00BE7C92">
          <w:rPr>
            <w:webHidden/>
          </w:rPr>
          <w:fldChar w:fldCharType="separate"/>
        </w:r>
        <w:r w:rsidR="00BE7C92">
          <w:rPr>
            <w:webHidden/>
          </w:rPr>
          <w:t>4</w:t>
        </w:r>
        <w:r w:rsidR="00BE7C92">
          <w:rPr>
            <w:webHidden/>
          </w:rPr>
          <w:fldChar w:fldCharType="end"/>
        </w:r>
      </w:hyperlink>
    </w:p>
    <w:p w:rsidR="0032137E" w:rsidRDefault="00227A1B" w:rsidP="0032137E">
      <w:pPr>
        <w:pStyle w:val="Sumrio2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0459475" w:history="1">
        <w:r w:rsidR="00BE7C92" w:rsidRPr="002B7D30">
          <w:rPr>
            <w:rStyle w:val="Hyperlink"/>
          </w:rPr>
          <w:t>2.1</w:t>
        </w:r>
        <w:r w:rsidR="00BE7C92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BE7C92" w:rsidRPr="002B7D30">
          <w:rPr>
            <w:rStyle w:val="Hyperlink"/>
          </w:rPr>
          <w:t xml:space="preserve">UCS </w:t>
        </w:r>
        <w:r w:rsidR="006F1AB9">
          <w:rPr>
            <w:rStyle w:val="Hyperlink"/>
          </w:rPr>
          <w:t>999</w:t>
        </w:r>
        <w:r w:rsidR="00BE7C92" w:rsidRPr="002B7D30">
          <w:rPr>
            <w:rStyle w:val="Hyperlink"/>
          </w:rPr>
          <w:t xml:space="preserve"> (</w:t>
        </w:r>
        <w:r w:rsidR="00D91EA3">
          <w:rPr>
            <w:rStyle w:val="Hyperlink"/>
          </w:rPr>
          <w:t>CAD</w:t>
        </w:r>
        <w:r w:rsidR="00BE7C92" w:rsidRPr="002B7D30">
          <w:rPr>
            <w:rStyle w:val="Hyperlink"/>
          </w:rPr>
          <w:t xml:space="preserve">) – </w:t>
        </w:r>
        <w:r w:rsidR="00F46064">
          <w:rPr>
            <w:rStyle w:val="Hyperlink"/>
          </w:rPr>
          <w:t>Manter Relações de Vinculos/Contratos</w:t>
        </w:r>
        <w:r w:rsidR="00BE7C92">
          <w:rPr>
            <w:webHidden/>
          </w:rPr>
          <w:tab/>
        </w:r>
        <w:r w:rsidR="00BE7C92">
          <w:rPr>
            <w:webHidden/>
          </w:rPr>
          <w:fldChar w:fldCharType="begin"/>
        </w:r>
        <w:r w:rsidR="00BE7C92">
          <w:rPr>
            <w:webHidden/>
          </w:rPr>
          <w:instrText xml:space="preserve"> PAGEREF _Toc200459475 \h </w:instrText>
        </w:r>
        <w:r w:rsidR="00BE7C92">
          <w:rPr>
            <w:webHidden/>
          </w:rPr>
        </w:r>
        <w:r w:rsidR="00BE7C92">
          <w:rPr>
            <w:webHidden/>
          </w:rPr>
          <w:fldChar w:fldCharType="separate"/>
        </w:r>
        <w:r w:rsidR="00BE7C92">
          <w:rPr>
            <w:webHidden/>
          </w:rPr>
          <w:t>4</w:t>
        </w:r>
        <w:r w:rsidR="00BE7C92">
          <w:rPr>
            <w:webHidden/>
          </w:rPr>
          <w:fldChar w:fldCharType="end"/>
        </w:r>
      </w:hyperlink>
    </w:p>
    <w:p w:rsidR="00BE7C92" w:rsidRDefault="00227A1B" w:rsidP="0032137E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0459478" w:history="1">
        <w:r w:rsidR="0032137E">
          <w:rPr>
            <w:rStyle w:val="Hyperlink"/>
          </w:rPr>
          <w:t>3</w:t>
        </w:r>
        <w:r w:rsidR="0032137E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32137E">
          <w:rPr>
            <w:rStyle w:val="Hyperlink"/>
          </w:rPr>
          <w:t>Anexos</w:t>
        </w:r>
        <w:r w:rsidR="0032137E">
          <w:rPr>
            <w:webHidden/>
          </w:rPr>
          <w:tab/>
          <w:t>8</w:t>
        </w:r>
      </w:hyperlink>
    </w:p>
    <w:p w:rsidR="00BE7C92" w:rsidRDefault="00227A1B">
      <w:pPr>
        <w:pStyle w:val="Sumrio1"/>
      </w:pPr>
      <w:hyperlink w:anchor="_Toc200459478" w:history="1">
        <w:r w:rsidR="00BE7C92" w:rsidRPr="002B7D30">
          <w:rPr>
            <w:rStyle w:val="Hyperlink"/>
          </w:rPr>
          <w:t>4</w:t>
        </w:r>
        <w:r w:rsidR="00BE7C92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BE7C92" w:rsidRPr="002B7D30">
          <w:rPr>
            <w:rStyle w:val="Hyperlink"/>
          </w:rPr>
          <w:t>Estimativa de Esforço e Prazo</w:t>
        </w:r>
        <w:r w:rsidR="00BE7C92">
          <w:rPr>
            <w:webHidden/>
          </w:rPr>
          <w:tab/>
        </w:r>
        <w:r w:rsidR="0032137E">
          <w:rPr>
            <w:webHidden/>
          </w:rPr>
          <w:t>11</w:t>
        </w:r>
      </w:hyperlink>
    </w:p>
    <w:p w:rsidR="0032137E" w:rsidRPr="0032137E" w:rsidRDefault="0032137E" w:rsidP="0032137E">
      <w:pPr>
        <w:rPr>
          <w:rFonts w:eastAsiaTheme="minorEastAsia"/>
        </w:rPr>
      </w:pPr>
    </w:p>
    <w:p w:rsidR="007D14B3" w:rsidRPr="00091900" w:rsidRDefault="00B40116" w:rsidP="007D14B3">
      <w:pPr>
        <w:tabs>
          <w:tab w:val="left" w:pos="2637"/>
        </w:tabs>
        <w:spacing w:before="480" w:after="240"/>
        <w:jc w:val="left"/>
      </w:pPr>
      <w:r w:rsidRPr="00091900">
        <w:fldChar w:fldCharType="end"/>
      </w:r>
      <w:r w:rsidR="007D14B3" w:rsidRPr="00091900">
        <w:t xml:space="preserve"> </w:t>
      </w:r>
    </w:p>
    <w:p w:rsidR="00B40116" w:rsidRPr="00091900" w:rsidRDefault="00B40116" w:rsidP="00B40116">
      <w:pPr>
        <w:jc w:val="left"/>
      </w:pPr>
    </w:p>
    <w:p w:rsidR="00B40116" w:rsidRPr="00091900" w:rsidRDefault="00B40116" w:rsidP="00B40116">
      <w:r w:rsidRPr="00091900">
        <w:br w:type="page"/>
      </w:r>
    </w:p>
    <w:p w:rsidR="00B40116" w:rsidRPr="00091900" w:rsidRDefault="00116E02" w:rsidP="00B40116">
      <w:pPr>
        <w:pStyle w:val="Ttulo1"/>
        <w:rPr>
          <w:noProof w:val="0"/>
        </w:rPr>
      </w:pPr>
      <w:bookmarkStart w:id="2" w:name="_Toc200459473"/>
      <w:r w:rsidRPr="00091900">
        <w:rPr>
          <w:noProof w:val="0"/>
        </w:rPr>
        <w:lastRenderedPageBreak/>
        <w:t>Identificação</w:t>
      </w:r>
      <w:bookmarkEnd w:id="2"/>
    </w:p>
    <w:p w:rsidR="00643480" w:rsidRPr="00091900" w:rsidRDefault="00643480" w:rsidP="00643480">
      <w:pPr>
        <w:pStyle w:val="Legenda"/>
        <w:jc w:val="left"/>
        <w:rPr>
          <w:rFonts w:asciiTheme="minorHAnsi" w:hAnsiTheme="minorHAnsi"/>
          <w:noProof w:val="0"/>
          <w:sz w:val="4"/>
          <w:szCs w:val="4"/>
        </w:rPr>
      </w:pPr>
    </w:p>
    <w:tbl>
      <w:tblPr>
        <w:tblStyle w:val="Listaclara-nfasis11"/>
        <w:tblW w:w="4814" w:type="pct"/>
        <w:tblInd w:w="-5" w:type="dxa"/>
        <w:tblBorders>
          <w:top w:val="single" w:sz="4" w:space="0" w:color="E3E2DA" w:themeColor="background2"/>
          <w:left w:val="single" w:sz="4" w:space="0" w:color="E3E2DA" w:themeColor="background2"/>
          <w:bottom w:val="single" w:sz="4" w:space="0" w:color="E3E2DA" w:themeColor="background2"/>
          <w:right w:val="single" w:sz="4" w:space="0" w:color="E3E2DA" w:themeColor="background2"/>
          <w:insideH w:val="single" w:sz="4" w:space="0" w:color="E3E2DA" w:themeColor="background2"/>
          <w:insideV w:val="single" w:sz="4" w:space="0" w:color="E3E2DA" w:themeColor="background2"/>
        </w:tblBorders>
        <w:tblLook w:val="04A0" w:firstRow="1" w:lastRow="0" w:firstColumn="1" w:lastColumn="0" w:noHBand="0" w:noVBand="1"/>
      </w:tblPr>
      <w:tblGrid>
        <w:gridCol w:w="3192"/>
        <w:gridCol w:w="6242"/>
      </w:tblGrid>
      <w:tr w:rsidR="00643480" w:rsidRPr="00091900" w:rsidTr="00B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  <w:tc>
          <w:tcPr>
            <w:tcW w:w="3308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N</w:t>
            </w:r>
            <w:r w:rsidRPr="00091900">
              <w:rPr>
                <w:rFonts w:asciiTheme="minorHAnsi" w:hAnsiTheme="minorHAnsi"/>
                <w:noProof w:val="0"/>
                <w:sz w:val="24"/>
                <w:vertAlign w:val="superscript"/>
              </w:rPr>
              <w:t>o</w:t>
            </w:r>
            <w:r w:rsidRPr="00091900">
              <w:rPr>
                <w:rFonts w:asciiTheme="minorHAnsi" w:hAnsiTheme="minorHAnsi"/>
                <w:noProof w:val="0"/>
                <w:sz w:val="24"/>
              </w:rPr>
              <w:t xml:space="preserve"> do RC</w:t>
            </w:r>
            <w:r w:rsidR="0007413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F46064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2432</w:t>
            </w:r>
            <w:r w:rsidR="00F46064">
              <w:rPr>
                <w:rFonts w:asciiTheme="minorHAnsi" w:hAnsiTheme="minorHAnsi"/>
                <w:noProof w:val="0"/>
                <w:sz w:val="24"/>
              </w:rPr>
              <w:t>8</w:t>
            </w:r>
            <w:r w:rsidR="005C7432">
              <w:rPr>
                <w:rFonts w:asciiTheme="minorHAnsi" w:hAnsiTheme="minorHAnsi"/>
                <w:noProof w:val="0"/>
                <w:sz w:val="24"/>
              </w:rPr>
              <w:t>/</w:t>
            </w:r>
            <w:r>
              <w:rPr>
                <w:rFonts w:asciiTheme="minorHAnsi" w:hAnsiTheme="minorHAnsi"/>
                <w:noProof w:val="0"/>
                <w:sz w:val="24"/>
              </w:rPr>
              <w:t>2025</w:t>
            </w:r>
            <w:r w:rsidR="006602DE">
              <w:rPr>
                <w:rFonts w:asciiTheme="minorHAnsi" w:hAnsiTheme="minorHAnsi"/>
                <w:noProof w:val="0"/>
                <w:sz w:val="24"/>
              </w:rPr>
              <w:t xml:space="preserve"> – Versão I</w:t>
            </w:r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Data de Abertura do RC</w:t>
            </w:r>
            <w:r w:rsidR="0042132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BC59A8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21/08/2025</w:t>
            </w: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Projeto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69680F" w:rsidP="00A17739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SIGRH – Sistema Integrado de Gestão de Recursos Humanos</w:t>
            </w:r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Cliente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F364D2" w:rsidP="00BC59A8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Secretaria</w:t>
            </w:r>
            <w:r w:rsidR="0069680F">
              <w:rPr>
                <w:rFonts w:asciiTheme="minorHAnsi" w:hAnsiTheme="minorHAnsi"/>
                <w:noProof w:val="0"/>
                <w:sz w:val="24"/>
              </w:rPr>
              <w:t xml:space="preserve"> do Estado de Administração – SEA/SC</w:t>
            </w: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Solicitante da Mudança (Nome/Área)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F46064" w:rsidP="00BC59A8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 w:rsidRPr="00F46064">
              <w:rPr>
                <w:rFonts w:asciiTheme="minorHAnsi" w:hAnsiTheme="minorHAnsi"/>
                <w:sz w:val="24"/>
              </w:rPr>
              <w:t>GISELE FAFFE PELLEGRINI</w:t>
            </w:r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Módulo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F46064" w:rsidP="00F46064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CAD</w:t>
            </w:r>
            <w:r w:rsidR="005E31E0">
              <w:rPr>
                <w:rFonts w:asciiTheme="minorHAnsi" w:hAnsiTheme="minorHAnsi"/>
                <w:noProof w:val="0"/>
                <w:sz w:val="24"/>
              </w:rPr>
              <w:t xml:space="preserve"> – </w:t>
            </w:r>
            <w:r>
              <w:rPr>
                <w:rFonts w:asciiTheme="minorHAnsi" w:hAnsiTheme="minorHAnsi"/>
                <w:noProof w:val="0"/>
                <w:sz w:val="24"/>
              </w:rPr>
              <w:t>CADASTRO</w:t>
            </w:r>
          </w:p>
        </w:tc>
      </w:tr>
    </w:tbl>
    <w:p w:rsidR="00643480" w:rsidRPr="00091900" w:rsidRDefault="00643480" w:rsidP="00643480">
      <w:pPr>
        <w:rPr>
          <w:rFonts w:asciiTheme="minorHAnsi" w:hAnsiTheme="minorHAnsi"/>
          <w:sz w:val="24"/>
        </w:rPr>
      </w:pPr>
    </w:p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5A3260" w:rsidRDefault="005A3260" w:rsidP="00116E02">
      <w:bookmarkStart w:id="3" w:name="_GoBack"/>
      <w:bookmarkEnd w:id="3"/>
    </w:p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5A3260" w:rsidRPr="005A3260" w:rsidRDefault="005A3260" w:rsidP="005A3260"/>
    <w:p w:rsidR="00643480" w:rsidRPr="005A3260" w:rsidRDefault="00643480" w:rsidP="005A3260">
      <w:pPr>
        <w:jc w:val="center"/>
      </w:pPr>
    </w:p>
    <w:p w:rsidR="00116E02" w:rsidRPr="00091900" w:rsidRDefault="00116E02" w:rsidP="00116E02">
      <w:pPr>
        <w:pStyle w:val="Ttulo1"/>
        <w:rPr>
          <w:noProof w:val="0"/>
        </w:rPr>
      </w:pPr>
      <w:bookmarkStart w:id="4" w:name="_Toc200459474"/>
      <w:r w:rsidRPr="00091900">
        <w:rPr>
          <w:noProof w:val="0"/>
        </w:rPr>
        <w:lastRenderedPageBreak/>
        <w:t>Descrição</w:t>
      </w:r>
      <w:r w:rsidR="0007413B" w:rsidRPr="00091900">
        <w:rPr>
          <w:noProof w:val="0"/>
        </w:rPr>
        <w:t xml:space="preserve"> da Mudança</w:t>
      </w:r>
      <w:bookmarkEnd w:id="4"/>
    </w:p>
    <w:p w:rsidR="005E31E0" w:rsidRPr="00F33792" w:rsidRDefault="005E31E0" w:rsidP="005E31E0">
      <w:pPr>
        <w:spacing w:before="0" w:after="0" w:line="276" w:lineRule="auto"/>
        <w:rPr>
          <w:rFonts w:asciiTheme="majorHAnsi" w:hAnsiTheme="majorHAnsi"/>
          <w:b/>
          <w:sz w:val="24"/>
        </w:rPr>
      </w:pPr>
      <w:r w:rsidRPr="00F33792">
        <w:rPr>
          <w:rFonts w:asciiTheme="majorHAnsi" w:hAnsiTheme="majorHAnsi"/>
          <w:b/>
          <w:sz w:val="24"/>
        </w:rPr>
        <w:t>Informações principais</w:t>
      </w:r>
    </w:p>
    <w:p w:rsidR="005E31E0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Data da solicitação</w:t>
      </w:r>
      <w:r>
        <w:rPr>
          <w:rFonts w:asciiTheme="majorHAnsi" w:hAnsiTheme="majorHAnsi"/>
          <w:b/>
          <w:sz w:val="24"/>
        </w:rPr>
        <w:t xml:space="preserve">: </w:t>
      </w:r>
      <w:r>
        <w:rPr>
          <w:rFonts w:asciiTheme="majorHAnsi" w:hAnsiTheme="majorHAnsi"/>
          <w:sz w:val="24"/>
        </w:rPr>
        <w:t>21/08</w:t>
      </w:r>
      <w:r w:rsidRPr="00000962">
        <w:rPr>
          <w:rFonts w:asciiTheme="majorHAnsi" w:hAnsiTheme="majorHAnsi"/>
          <w:sz w:val="24"/>
        </w:rPr>
        <w:t>/2025 00:00:00</w:t>
      </w:r>
    </w:p>
    <w:p w:rsidR="005E31E0" w:rsidRPr="00F33792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Número:</w:t>
      </w:r>
      <w:r w:rsidRPr="00F33792">
        <w:rPr>
          <w:rFonts w:asciiTheme="majorHAnsi" w:hAnsiTheme="majorHAnsi"/>
          <w:sz w:val="24"/>
        </w:rPr>
        <w:t xml:space="preserve"> 2</w:t>
      </w:r>
      <w:r>
        <w:rPr>
          <w:rFonts w:asciiTheme="majorHAnsi" w:hAnsiTheme="majorHAnsi"/>
          <w:sz w:val="24"/>
        </w:rPr>
        <w:t>432</w:t>
      </w:r>
      <w:r w:rsidR="00F46064">
        <w:rPr>
          <w:rFonts w:asciiTheme="majorHAnsi" w:hAnsiTheme="majorHAnsi"/>
          <w:sz w:val="24"/>
        </w:rPr>
        <w:t>8</w:t>
      </w:r>
      <w:r w:rsidRPr="00F33792">
        <w:rPr>
          <w:rFonts w:asciiTheme="majorHAnsi" w:hAnsiTheme="majorHAnsi"/>
          <w:sz w:val="24"/>
        </w:rPr>
        <w:t>/2025</w:t>
      </w:r>
    </w:p>
    <w:p w:rsidR="005E31E0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Assunto</w:t>
      </w:r>
      <w:r>
        <w:rPr>
          <w:rFonts w:asciiTheme="majorHAnsi" w:hAnsiTheme="majorHAnsi"/>
          <w:b/>
          <w:sz w:val="24"/>
        </w:rPr>
        <w:t xml:space="preserve">: </w:t>
      </w:r>
      <w:r w:rsidR="00F46064" w:rsidRPr="00F46064">
        <w:rPr>
          <w:rFonts w:asciiTheme="majorHAnsi" w:hAnsiTheme="majorHAnsi"/>
          <w:sz w:val="24"/>
        </w:rPr>
        <w:t>SED - PAD - EXIBIR TIPO DE PAD NA RELACAO DE VINCULO</w:t>
      </w:r>
    </w:p>
    <w:p w:rsidR="000F0CAC" w:rsidRDefault="005E31E0" w:rsidP="000F0CAC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Cadastrador:</w:t>
      </w:r>
      <w:r>
        <w:rPr>
          <w:rFonts w:asciiTheme="majorHAnsi" w:hAnsiTheme="majorHAnsi"/>
          <w:sz w:val="24"/>
        </w:rPr>
        <w:t xml:space="preserve"> </w:t>
      </w:r>
      <w:r w:rsidR="000F0CAC" w:rsidRPr="000F0CAC">
        <w:rPr>
          <w:rFonts w:asciiTheme="majorHAnsi" w:hAnsiTheme="majorHAnsi"/>
          <w:sz w:val="24"/>
        </w:rPr>
        <w:t>GISELE FAFFE PELLEGRINI</w:t>
      </w:r>
    </w:p>
    <w:p w:rsidR="005E31E0" w:rsidRDefault="005E31E0" w:rsidP="000F0CAC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Módulo/</w:t>
      </w:r>
      <w:proofErr w:type="spellStart"/>
      <w:r w:rsidRPr="00F33792">
        <w:rPr>
          <w:rFonts w:asciiTheme="majorHAnsi" w:hAnsiTheme="majorHAnsi"/>
          <w:b/>
          <w:sz w:val="24"/>
        </w:rPr>
        <w:t>Sub-módulo</w:t>
      </w:r>
      <w:proofErr w:type="spellEnd"/>
      <w:r w:rsidRPr="00F33792">
        <w:rPr>
          <w:rFonts w:asciiTheme="majorHAnsi" w:hAnsiTheme="majorHAnsi"/>
          <w:b/>
          <w:sz w:val="24"/>
        </w:rPr>
        <w:t>/Funcionalidade</w:t>
      </w:r>
      <w:r w:rsidRPr="005E31E0">
        <w:rPr>
          <w:rFonts w:asciiTheme="majorHAnsi" w:hAnsiTheme="majorHAnsi"/>
          <w:sz w:val="24"/>
        </w:rPr>
        <w:t xml:space="preserve">: </w:t>
      </w:r>
      <w:r w:rsidR="000F0CAC" w:rsidRPr="000F0CAC">
        <w:rPr>
          <w:rFonts w:asciiTheme="majorHAnsi" w:hAnsiTheme="majorHAnsi"/>
          <w:sz w:val="24"/>
        </w:rPr>
        <w:t>JUSTICA E DISCIPLINA</w:t>
      </w:r>
      <w:r w:rsidR="000F0CAC">
        <w:rPr>
          <w:rFonts w:asciiTheme="majorHAnsi" w:hAnsiTheme="majorHAnsi"/>
          <w:sz w:val="24"/>
        </w:rPr>
        <w:t xml:space="preserve"> </w:t>
      </w:r>
      <w:r w:rsidR="000F0CAC" w:rsidRPr="000F0CAC">
        <w:rPr>
          <w:rFonts w:asciiTheme="majorHAnsi" w:hAnsiTheme="majorHAnsi"/>
          <w:sz w:val="24"/>
        </w:rPr>
        <w:t>\</w:t>
      </w:r>
      <w:r w:rsidR="000F0CAC">
        <w:rPr>
          <w:rFonts w:asciiTheme="majorHAnsi" w:hAnsiTheme="majorHAnsi"/>
          <w:sz w:val="24"/>
        </w:rPr>
        <w:t xml:space="preserve"> </w:t>
      </w:r>
      <w:r w:rsidR="000F0CAC" w:rsidRPr="000F0CAC">
        <w:rPr>
          <w:rFonts w:asciiTheme="majorHAnsi" w:hAnsiTheme="majorHAnsi"/>
          <w:sz w:val="24"/>
        </w:rPr>
        <w:t>COMPORTAMENTO</w:t>
      </w:r>
      <w:r w:rsidR="000F0CAC">
        <w:rPr>
          <w:rFonts w:asciiTheme="majorHAnsi" w:hAnsiTheme="majorHAnsi"/>
          <w:sz w:val="24"/>
        </w:rPr>
        <w:t xml:space="preserve"> </w:t>
      </w:r>
      <w:r w:rsidR="000F0CAC" w:rsidRPr="000F0CAC">
        <w:rPr>
          <w:rFonts w:asciiTheme="majorHAnsi" w:hAnsiTheme="majorHAnsi"/>
          <w:sz w:val="24"/>
        </w:rPr>
        <w:t>\</w:t>
      </w:r>
      <w:r w:rsidR="000F0CAC">
        <w:rPr>
          <w:rFonts w:asciiTheme="majorHAnsi" w:hAnsiTheme="majorHAnsi"/>
          <w:sz w:val="24"/>
        </w:rPr>
        <w:t xml:space="preserve"> </w:t>
      </w:r>
      <w:r w:rsidR="0032137E">
        <w:rPr>
          <w:rFonts w:asciiTheme="majorHAnsi" w:hAnsiTheme="majorHAnsi"/>
          <w:sz w:val="24"/>
        </w:rPr>
        <w:t>01</w:t>
      </w:r>
      <w:r w:rsidR="000F0CAC" w:rsidRPr="000F0CAC">
        <w:rPr>
          <w:rFonts w:asciiTheme="majorHAnsi" w:hAnsiTheme="majorHAnsi"/>
          <w:sz w:val="24"/>
        </w:rPr>
        <w:t>.MANTER OCORRENCIA DISCIPLINAR/JUDICIAL</w:t>
      </w:r>
    </w:p>
    <w:p w:rsidR="000F0CAC" w:rsidRPr="007E3148" w:rsidRDefault="000F0CAC" w:rsidP="000F0CAC">
      <w:pPr>
        <w:spacing w:before="0" w:after="0"/>
        <w:rPr>
          <w:rFonts w:asciiTheme="majorHAnsi" w:hAnsiTheme="majorHAnsi"/>
          <w:sz w:val="24"/>
        </w:rPr>
      </w:pPr>
    </w:p>
    <w:p w:rsidR="000F0CAC" w:rsidRPr="000F0CAC" w:rsidRDefault="005E31E0" w:rsidP="000F0CAC">
      <w:pPr>
        <w:spacing w:before="0" w:after="0"/>
        <w:jc w:val="left"/>
        <w:rPr>
          <w:rFonts w:asciiTheme="majorHAnsi" w:hAnsiTheme="majorHAnsi"/>
          <w:sz w:val="24"/>
        </w:rPr>
      </w:pPr>
      <w:r w:rsidRPr="00661511">
        <w:rPr>
          <w:rFonts w:asciiTheme="majorHAnsi" w:hAnsiTheme="majorHAnsi"/>
          <w:b/>
          <w:sz w:val="24"/>
        </w:rPr>
        <w:t>Descrição:</w:t>
      </w:r>
      <w:r>
        <w:rPr>
          <w:rFonts w:asciiTheme="majorHAnsi" w:hAnsiTheme="majorHAnsi"/>
          <w:b/>
          <w:sz w:val="24"/>
        </w:rPr>
        <w:t xml:space="preserve"> </w:t>
      </w:r>
      <w:r w:rsidR="000F0CAC" w:rsidRPr="000F0CAC">
        <w:rPr>
          <w:rFonts w:asciiTheme="majorHAnsi" w:hAnsiTheme="majorHAnsi"/>
          <w:sz w:val="24"/>
        </w:rPr>
        <w:t xml:space="preserve">SED - PAD </w:t>
      </w:r>
    </w:p>
    <w:p w:rsidR="000F0CAC" w:rsidRPr="000F0CAC" w:rsidRDefault="000F0CAC" w:rsidP="000F0CAC">
      <w:pPr>
        <w:spacing w:before="0" w:after="0"/>
        <w:jc w:val="left"/>
        <w:rPr>
          <w:rFonts w:asciiTheme="majorHAnsi" w:hAnsiTheme="majorHAnsi"/>
          <w:sz w:val="24"/>
        </w:rPr>
      </w:pPr>
      <w:r w:rsidRPr="000F0CAC">
        <w:rPr>
          <w:rFonts w:asciiTheme="majorHAnsi" w:hAnsiTheme="majorHAnsi"/>
          <w:sz w:val="24"/>
        </w:rPr>
        <w:t>Quando a matricula estiver respondendo um PAD do Tipo Ajustamento de Conduta Administrativa, exibir essa informação na relação de vínculo.</w:t>
      </w:r>
    </w:p>
    <w:p w:rsidR="000F0CAC" w:rsidRPr="000F0CAC" w:rsidRDefault="000F0CAC" w:rsidP="000F0CAC">
      <w:pPr>
        <w:spacing w:before="0" w:after="0"/>
        <w:jc w:val="left"/>
        <w:rPr>
          <w:rFonts w:asciiTheme="majorHAnsi" w:hAnsiTheme="majorHAnsi"/>
          <w:sz w:val="24"/>
        </w:rPr>
      </w:pPr>
      <w:r w:rsidRPr="000F0CAC">
        <w:rPr>
          <w:rFonts w:asciiTheme="majorHAnsi" w:hAnsiTheme="majorHAnsi"/>
          <w:sz w:val="24"/>
        </w:rPr>
        <w:t xml:space="preserve">A </w:t>
      </w:r>
      <w:proofErr w:type="spellStart"/>
      <w:r w:rsidRPr="000F0CAC">
        <w:rPr>
          <w:rFonts w:asciiTheme="majorHAnsi" w:hAnsiTheme="majorHAnsi"/>
          <w:sz w:val="24"/>
        </w:rPr>
        <w:t>msg</w:t>
      </w:r>
      <w:proofErr w:type="spellEnd"/>
      <w:r w:rsidRPr="000F0CAC">
        <w:rPr>
          <w:rFonts w:asciiTheme="majorHAnsi" w:hAnsiTheme="majorHAnsi"/>
          <w:sz w:val="24"/>
        </w:rPr>
        <w:t xml:space="preserve"> deve ser exibida enquanto o PAD estiver em Andamento.</w:t>
      </w:r>
    </w:p>
    <w:p w:rsidR="00BC23EF" w:rsidRDefault="000F0CAC" w:rsidP="000F0CAC">
      <w:pPr>
        <w:spacing w:before="0" w:after="0"/>
        <w:jc w:val="left"/>
        <w:rPr>
          <w:rFonts w:asciiTheme="majorHAnsi" w:hAnsiTheme="majorHAnsi"/>
          <w:sz w:val="24"/>
        </w:rPr>
      </w:pPr>
      <w:r w:rsidRPr="000F0CAC">
        <w:rPr>
          <w:rFonts w:asciiTheme="majorHAnsi" w:hAnsiTheme="majorHAnsi"/>
          <w:sz w:val="24"/>
        </w:rPr>
        <w:t>Em anexo, e-mail da SED com a solicitação.</w:t>
      </w:r>
      <w:r w:rsidR="00531DF9">
        <w:rPr>
          <w:rFonts w:asciiTheme="majorHAnsi" w:hAnsiTheme="majorHAnsi"/>
          <w:sz w:val="24"/>
        </w:rPr>
        <w:t xml:space="preserve"> </w:t>
      </w:r>
      <w:r w:rsidR="00531DF9" w:rsidRPr="00531DF9">
        <w:rPr>
          <w:rFonts w:asciiTheme="majorHAnsi" w:hAnsiTheme="majorHAnsi"/>
          <w:i/>
          <w:szCs w:val="20"/>
        </w:rPr>
        <w:t>&lt;</w:t>
      </w:r>
      <w:r w:rsidR="0099548F" w:rsidRPr="00531DF9">
        <w:rPr>
          <w:rFonts w:asciiTheme="majorHAnsi" w:hAnsiTheme="majorHAnsi"/>
          <w:i/>
          <w:szCs w:val="20"/>
        </w:rPr>
        <w:t>Cópia</w:t>
      </w:r>
      <w:r w:rsidR="00531DF9" w:rsidRPr="00531DF9">
        <w:rPr>
          <w:rFonts w:asciiTheme="majorHAnsi" w:hAnsiTheme="majorHAnsi"/>
          <w:i/>
          <w:szCs w:val="20"/>
        </w:rPr>
        <w:t xml:space="preserve"> no item </w:t>
      </w:r>
      <w:r w:rsidR="00531DF9" w:rsidRPr="00531DF9">
        <w:rPr>
          <w:rFonts w:asciiTheme="majorHAnsi" w:hAnsiTheme="majorHAnsi"/>
          <w:b/>
          <w:i/>
          <w:szCs w:val="20"/>
        </w:rPr>
        <w:t>3. Anexos</w:t>
      </w:r>
      <w:r w:rsidR="00531DF9" w:rsidRPr="00531DF9">
        <w:rPr>
          <w:rFonts w:asciiTheme="majorHAnsi" w:hAnsiTheme="majorHAnsi"/>
          <w:i/>
          <w:szCs w:val="20"/>
        </w:rPr>
        <w:t>&gt;</w:t>
      </w:r>
    </w:p>
    <w:p w:rsidR="00BC23EF" w:rsidRDefault="00BC23EF" w:rsidP="005E31E0">
      <w:pPr>
        <w:spacing w:before="0" w:after="0"/>
        <w:jc w:val="left"/>
        <w:rPr>
          <w:sz w:val="24"/>
        </w:rPr>
      </w:pPr>
    </w:p>
    <w:p w:rsidR="000A7C4E" w:rsidRDefault="000A7C4E" w:rsidP="005E31E0">
      <w:pPr>
        <w:spacing w:before="0" w:after="0"/>
        <w:jc w:val="left"/>
        <w:rPr>
          <w:sz w:val="24"/>
        </w:rPr>
      </w:pPr>
    </w:p>
    <w:p w:rsidR="000A7C4E" w:rsidRDefault="000A7C4E" w:rsidP="005E31E0">
      <w:pPr>
        <w:spacing w:before="0" w:after="0"/>
        <w:jc w:val="left"/>
        <w:rPr>
          <w:sz w:val="24"/>
        </w:rPr>
      </w:pPr>
    </w:p>
    <w:p w:rsidR="000A7C4E" w:rsidRPr="00021F53" w:rsidRDefault="000A7C4E" w:rsidP="005E31E0">
      <w:pPr>
        <w:spacing w:before="0" w:after="0"/>
        <w:jc w:val="left"/>
        <w:rPr>
          <w:sz w:val="24"/>
        </w:rPr>
      </w:pPr>
    </w:p>
    <w:p w:rsidR="00BC23EF" w:rsidRDefault="0007413B" w:rsidP="00BC23EF">
      <w:pPr>
        <w:pStyle w:val="Ttulo2"/>
      </w:pPr>
      <w:bookmarkStart w:id="5" w:name="_Toc200459475"/>
      <w:r w:rsidRPr="00021F53">
        <w:t xml:space="preserve">UCS </w:t>
      </w:r>
      <w:r w:rsidR="00BC23EF">
        <w:t>999</w:t>
      </w:r>
      <w:r w:rsidRPr="00021F53">
        <w:t xml:space="preserve"> (</w:t>
      </w:r>
      <w:r w:rsidR="00531DF9">
        <w:t>CAD</w:t>
      </w:r>
      <w:r w:rsidRPr="00021F53">
        <w:t xml:space="preserve">) – </w:t>
      </w:r>
      <w:bookmarkEnd w:id="5"/>
      <w:r w:rsidR="00531DF9">
        <w:t>Manter Relações de V</w:t>
      </w:r>
      <w:r w:rsidR="0099548F">
        <w:t>í</w:t>
      </w:r>
      <w:r w:rsidR="00531DF9">
        <w:t>nculos/Contratos</w:t>
      </w:r>
    </w:p>
    <w:p w:rsidR="00531DF9" w:rsidRDefault="00531DF9" w:rsidP="00531DF9">
      <w:pPr>
        <w:rPr>
          <w:sz w:val="24"/>
        </w:rPr>
      </w:pPr>
      <w:r w:rsidRPr="00531DF9">
        <w:rPr>
          <w:sz w:val="24"/>
        </w:rPr>
        <w:t>A solicitação aponta</w:t>
      </w:r>
      <w:r>
        <w:rPr>
          <w:sz w:val="24"/>
        </w:rPr>
        <w:t xml:space="preserve"> para a funcionalidade </w:t>
      </w:r>
      <w:r w:rsidR="0099548F" w:rsidRPr="002A5202">
        <w:rPr>
          <w:b/>
          <w:sz w:val="24"/>
        </w:rPr>
        <w:t>01. MANTER</w:t>
      </w:r>
      <w:r w:rsidRPr="002A5202">
        <w:rPr>
          <w:b/>
          <w:sz w:val="24"/>
        </w:rPr>
        <w:t xml:space="preserve"> OCORRENCIA DISCIPLINAR/JUDICIAL</w:t>
      </w:r>
      <w:r>
        <w:rPr>
          <w:sz w:val="24"/>
        </w:rPr>
        <w:t xml:space="preserve">. </w:t>
      </w:r>
      <w:r w:rsidR="007255B1">
        <w:rPr>
          <w:sz w:val="24"/>
        </w:rPr>
        <w:t>E</w:t>
      </w:r>
      <w:r>
        <w:rPr>
          <w:sz w:val="24"/>
        </w:rPr>
        <w:t>sta funcionalidade</w:t>
      </w:r>
      <w:r w:rsidR="007255B1">
        <w:rPr>
          <w:sz w:val="24"/>
        </w:rPr>
        <w:t xml:space="preserve"> permite</w:t>
      </w:r>
      <w:r>
        <w:rPr>
          <w:sz w:val="24"/>
        </w:rPr>
        <w:t xml:space="preserve"> o </w:t>
      </w:r>
      <w:r w:rsidRPr="00F01988">
        <w:rPr>
          <w:sz w:val="24"/>
          <w:u w:val="single"/>
        </w:rPr>
        <w:t>registro do processo</w:t>
      </w:r>
      <w:r>
        <w:rPr>
          <w:sz w:val="24"/>
        </w:rPr>
        <w:t xml:space="preserve"> e </w:t>
      </w:r>
      <w:r w:rsidR="007255B1">
        <w:rPr>
          <w:sz w:val="24"/>
        </w:rPr>
        <w:t>o</w:t>
      </w:r>
      <w:r>
        <w:rPr>
          <w:sz w:val="24"/>
        </w:rPr>
        <w:t xml:space="preserve"> acompanha</w:t>
      </w:r>
      <w:r w:rsidR="007255B1">
        <w:rPr>
          <w:sz w:val="24"/>
        </w:rPr>
        <w:t>mento d</w:t>
      </w:r>
      <w:r>
        <w:rPr>
          <w:sz w:val="24"/>
        </w:rPr>
        <w:t xml:space="preserve">a vigência do </w:t>
      </w:r>
      <w:r w:rsidR="007255B1">
        <w:rPr>
          <w:sz w:val="24"/>
        </w:rPr>
        <w:t>mesmo</w:t>
      </w:r>
      <w:r w:rsidR="00605966">
        <w:rPr>
          <w:sz w:val="24"/>
        </w:rPr>
        <w:t xml:space="preserve"> - </w:t>
      </w:r>
      <w:r w:rsidR="00F01988" w:rsidRPr="00F01988">
        <w:rPr>
          <w:i/>
          <w:sz w:val="24"/>
        </w:rPr>
        <w:t>Figura 1</w:t>
      </w:r>
      <w:r w:rsidR="00605966">
        <w:rPr>
          <w:i/>
          <w:sz w:val="24"/>
        </w:rPr>
        <w:t>.</w:t>
      </w:r>
    </w:p>
    <w:p w:rsidR="00F01988" w:rsidRDefault="00F01988" w:rsidP="00531DF9">
      <w:pPr>
        <w:rPr>
          <w:sz w:val="24"/>
        </w:rPr>
      </w:pPr>
    </w:p>
    <w:p w:rsidR="00F01988" w:rsidRDefault="00F01988" w:rsidP="00531DF9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6228080" cy="2893060"/>
            <wp:effectExtent l="0" t="0" r="127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4328_2025-ManterOcorrenciaDisciplinarJudicia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988" w:rsidRPr="00F01988" w:rsidRDefault="00F01988" w:rsidP="00F01988">
      <w:pPr>
        <w:spacing w:before="0" w:after="0"/>
        <w:jc w:val="center"/>
        <w:rPr>
          <w:rFonts w:asciiTheme="majorHAnsi" w:hAnsiTheme="majorHAnsi"/>
          <w:sz w:val="18"/>
          <w:szCs w:val="18"/>
        </w:rPr>
      </w:pPr>
      <w:r w:rsidRPr="00F01988">
        <w:rPr>
          <w:sz w:val="18"/>
          <w:szCs w:val="18"/>
        </w:rPr>
        <w:t xml:space="preserve">Figura 1 - </w:t>
      </w:r>
      <w:r w:rsidRPr="00F01988">
        <w:rPr>
          <w:rFonts w:asciiTheme="majorHAnsi" w:hAnsiTheme="majorHAnsi"/>
          <w:sz w:val="18"/>
          <w:szCs w:val="18"/>
        </w:rPr>
        <w:t>JUSTICA E DISCIPLINA \ COMPORTAMENTO \ 01.</w:t>
      </w:r>
      <w:r w:rsidR="00605966">
        <w:rPr>
          <w:rFonts w:asciiTheme="majorHAnsi" w:hAnsiTheme="majorHAnsi"/>
          <w:sz w:val="18"/>
          <w:szCs w:val="18"/>
        </w:rPr>
        <w:t xml:space="preserve"> </w:t>
      </w:r>
      <w:r w:rsidRPr="00F01988">
        <w:rPr>
          <w:rFonts w:asciiTheme="majorHAnsi" w:hAnsiTheme="majorHAnsi"/>
          <w:sz w:val="18"/>
          <w:szCs w:val="18"/>
        </w:rPr>
        <w:t>MANTER OCORRENCIA DISCIPLINAR/JUDICIAL</w:t>
      </w:r>
    </w:p>
    <w:p w:rsidR="00F01988" w:rsidRDefault="00F01988" w:rsidP="00531DF9">
      <w:pPr>
        <w:rPr>
          <w:sz w:val="24"/>
        </w:rPr>
      </w:pPr>
    </w:p>
    <w:p w:rsidR="00531DF9" w:rsidRDefault="007255B1" w:rsidP="00531DF9">
      <w:pPr>
        <w:rPr>
          <w:sz w:val="24"/>
        </w:rPr>
      </w:pPr>
      <w:r>
        <w:rPr>
          <w:sz w:val="24"/>
        </w:rPr>
        <w:lastRenderedPageBreak/>
        <w:t>Contudo</w:t>
      </w:r>
      <w:r w:rsidR="00531DF9">
        <w:rPr>
          <w:sz w:val="24"/>
        </w:rPr>
        <w:t xml:space="preserve">, o </w:t>
      </w:r>
      <w:r w:rsidR="0099548F">
        <w:rPr>
          <w:sz w:val="24"/>
        </w:rPr>
        <w:t>usuário deseja acompanha</w:t>
      </w:r>
      <w:r>
        <w:rPr>
          <w:sz w:val="24"/>
        </w:rPr>
        <w:t>r</w:t>
      </w:r>
      <w:r w:rsidR="0099548F">
        <w:rPr>
          <w:sz w:val="24"/>
        </w:rPr>
        <w:t xml:space="preserve"> </w:t>
      </w:r>
      <w:r w:rsidR="00116821">
        <w:rPr>
          <w:sz w:val="24"/>
        </w:rPr>
        <w:t>continuamente</w:t>
      </w:r>
      <w:r w:rsidR="0099548F">
        <w:rPr>
          <w:sz w:val="24"/>
        </w:rPr>
        <w:t xml:space="preserve"> es</w:t>
      </w:r>
      <w:r>
        <w:rPr>
          <w:sz w:val="24"/>
        </w:rPr>
        <w:t>s</w:t>
      </w:r>
      <w:r w:rsidR="0099548F">
        <w:rPr>
          <w:sz w:val="24"/>
        </w:rPr>
        <w:t xml:space="preserve">e cenário </w:t>
      </w:r>
      <w:r>
        <w:rPr>
          <w:sz w:val="24"/>
        </w:rPr>
        <w:t>ao</w:t>
      </w:r>
      <w:r w:rsidR="0099548F">
        <w:rPr>
          <w:sz w:val="24"/>
        </w:rPr>
        <w:t xml:space="preserve"> manipula</w:t>
      </w:r>
      <w:r>
        <w:rPr>
          <w:sz w:val="24"/>
        </w:rPr>
        <w:t>r</w:t>
      </w:r>
      <w:r w:rsidR="0099548F">
        <w:rPr>
          <w:sz w:val="24"/>
        </w:rPr>
        <w:t xml:space="preserve"> o registro do servidor</w:t>
      </w:r>
      <w:r w:rsidR="000D5D16">
        <w:rPr>
          <w:sz w:val="24"/>
        </w:rPr>
        <w:t xml:space="preserve"> de modo a adotar medidas cabíveis de acordo com cada situação</w:t>
      </w:r>
      <w:r w:rsidR="0099548F">
        <w:rPr>
          <w:sz w:val="24"/>
        </w:rPr>
        <w:t>.</w:t>
      </w:r>
    </w:p>
    <w:p w:rsidR="0099548F" w:rsidRDefault="0099548F" w:rsidP="00531DF9">
      <w:pPr>
        <w:rPr>
          <w:sz w:val="24"/>
        </w:rPr>
      </w:pPr>
    </w:p>
    <w:p w:rsidR="0099548F" w:rsidRDefault="000D5D16" w:rsidP="00531DF9">
      <w:pPr>
        <w:rPr>
          <w:sz w:val="24"/>
        </w:rPr>
      </w:pPr>
      <w:r>
        <w:rPr>
          <w:sz w:val="24"/>
        </w:rPr>
        <w:t>Diante</w:t>
      </w:r>
      <w:r w:rsidR="0099548F">
        <w:rPr>
          <w:sz w:val="24"/>
        </w:rPr>
        <w:t xml:space="preserve"> disto, aponta no e-mail encaminhado a funcionalidade onde a informação deve ser exibida</w:t>
      </w:r>
      <w:r w:rsidR="00605966">
        <w:rPr>
          <w:sz w:val="24"/>
        </w:rPr>
        <w:t xml:space="preserve"> – </w:t>
      </w:r>
      <w:r w:rsidR="00605966" w:rsidRPr="00605966">
        <w:rPr>
          <w:i/>
          <w:sz w:val="24"/>
        </w:rPr>
        <w:t>Figura 2</w:t>
      </w:r>
      <w:r w:rsidR="00605966">
        <w:rPr>
          <w:sz w:val="24"/>
        </w:rPr>
        <w:t>.</w:t>
      </w:r>
    </w:p>
    <w:p w:rsidR="00F01988" w:rsidRDefault="00F01988" w:rsidP="00531DF9">
      <w:pPr>
        <w:rPr>
          <w:sz w:val="24"/>
        </w:rPr>
      </w:pPr>
    </w:p>
    <w:p w:rsidR="00060B76" w:rsidRPr="00060B76" w:rsidRDefault="00060B76" w:rsidP="00060B76">
      <w:pPr>
        <w:rPr>
          <w:sz w:val="24"/>
        </w:rPr>
      </w:pPr>
      <w:r w:rsidRPr="00060B76">
        <w:rPr>
          <w:sz w:val="24"/>
        </w:rPr>
        <w:t>Funcionalidade impactada:</w:t>
      </w:r>
    </w:p>
    <w:p w:rsidR="00060B76" w:rsidRPr="00060B76" w:rsidRDefault="00060B76" w:rsidP="00060B76">
      <w:pPr>
        <w:pStyle w:val="PargrafodaLista"/>
        <w:numPr>
          <w:ilvl w:val="0"/>
          <w:numId w:val="45"/>
        </w:numPr>
        <w:rPr>
          <w:sz w:val="24"/>
        </w:rPr>
      </w:pPr>
      <w:r w:rsidRPr="00060B76">
        <w:rPr>
          <w:sz w:val="24"/>
        </w:rPr>
        <w:t>Consultar Relações de Vínculos/Contratos (alterado)</w:t>
      </w:r>
    </w:p>
    <w:p w:rsidR="00027108" w:rsidRDefault="00027108" w:rsidP="00027108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010FBC" w:rsidRPr="0080684D" w:rsidRDefault="00F01988" w:rsidP="00010FBC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>
        <w:rPr>
          <w:rFonts w:asciiTheme="minorHAnsi" w:hAnsiTheme="minorHAnsi" w:cs="Arial"/>
          <w:noProof/>
          <w:sz w:val="24"/>
          <w:lang w:eastAsia="pt-BR"/>
        </w:rPr>
        <w:drawing>
          <wp:inline distT="0" distB="0" distL="0" distR="0">
            <wp:extent cx="6229350" cy="48577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66" w:rsidRPr="00605966" w:rsidRDefault="0080684D" w:rsidP="00605966">
      <w:pPr>
        <w:spacing w:before="0" w:after="0"/>
        <w:jc w:val="center"/>
        <w:rPr>
          <w:rFonts w:asciiTheme="majorHAnsi" w:hAnsiTheme="majorHAnsi"/>
          <w:sz w:val="18"/>
          <w:szCs w:val="18"/>
        </w:rPr>
      </w:pPr>
      <w:r w:rsidRPr="00605966">
        <w:rPr>
          <w:rFonts w:asciiTheme="minorHAnsi" w:hAnsiTheme="minorHAnsi" w:cs="Arial"/>
          <w:sz w:val="18"/>
          <w:szCs w:val="18"/>
        </w:rPr>
        <w:t xml:space="preserve">Figura </w:t>
      </w:r>
      <w:r w:rsidR="00605966" w:rsidRPr="00605966">
        <w:rPr>
          <w:rFonts w:asciiTheme="minorHAnsi" w:hAnsiTheme="minorHAnsi" w:cs="Arial"/>
          <w:sz w:val="18"/>
          <w:szCs w:val="18"/>
        </w:rPr>
        <w:t>2</w:t>
      </w:r>
      <w:r w:rsidRPr="00605966">
        <w:rPr>
          <w:rFonts w:asciiTheme="minorHAnsi" w:hAnsiTheme="minorHAnsi" w:cs="Arial"/>
          <w:sz w:val="18"/>
          <w:szCs w:val="18"/>
        </w:rPr>
        <w:t xml:space="preserve"> – </w:t>
      </w:r>
      <w:r w:rsidR="00605966" w:rsidRPr="00605966">
        <w:rPr>
          <w:rFonts w:asciiTheme="majorHAnsi" w:hAnsiTheme="majorHAnsi"/>
          <w:sz w:val="18"/>
          <w:szCs w:val="18"/>
        </w:rPr>
        <w:t>CADASTRO\Vinculo\ MANTER RELACAO DE VINCULOS/CONTRATOS</w:t>
      </w:r>
    </w:p>
    <w:p w:rsidR="00010FBC" w:rsidRDefault="00010FBC" w:rsidP="005E2E53">
      <w:pPr>
        <w:spacing w:before="0" w:after="0" w:line="276" w:lineRule="auto"/>
        <w:ind w:right="225"/>
        <w:jc w:val="center"/>
        <w:rPr>
          <w:rFonts w:asciiTheme="minorHAnsi" w:hAnsiTheme="minorHAnsi" w:cs="Arial"/>
          <w:sz w:val="24"/>
        </w:rPr>
      </w:pPr>
    </w:p>
    <w:p w:rsid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704FA9" w:rsidRDefault="00704FA9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704FA9" w:rsidRDefault="00704FA9">
      <w:pPr>
        <w:spacing w:before="0" w:after="200" w:line="276" w:lineRule="auto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br w:type="page"/>
      </w:r>
    </w:p>
    <w:p w:rsidR="00704FA9" w:rsidRDefault="00704FA9" w:rsidP="00704FA9">
      <w:pPr>
        <w:numPr>
          <w:ilvl w:val="1"/>
          <w:numId w:val="32"/>
        </w:numPr>
        <w:tabs>
          <w:tab w:val="num" w:pos="426"/>
        </w:tabs>
        <w:spacing w:before="0" w:after="0" w:line="276" w:lineRule="auto"/>
        <w:ind w:right="225" w:hanging="927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lastRenderedPageBreak/>
        <w:t>Navegabilidade para a alteração:</w:t>
      </w:r>
      <w:r w:rsidRPr="007A4D15">
        <w:rPr>
          <w:rFonts w:asciiTheme="minorHAnsi" w:hAnsiTheme="minorHAnsi" w:cs="Arial"/>
          <w:sz w:val="24"/>
        </w:rPr>
        <w:t xml:space="preserve"> </w:t>
      </w:r>
    </w:p>
    <w:p w:rsidR="00704FA9" w:rsidRDefault="00704FA9" w:rsidP="00704FA9">
      <w:pPr>
        <w:spacing w:before="0" w:after="0" w:line="276" w:lineRule="auto"/>
        <w:ind w:right="225"/>
        <w:rPr>
          <w:rFonts w:asciiTheme="minorHAnsi" w:hAnsiTheme="minorHAnsi" w:cs="Arial"/>
          <w:b/>
          <w:sz w:val="24"/>
        </w:rPr>
      </w:pPr>
      <w:r>
        <w:rPr>
          <w:rFonts w:asciiTheme="minorHAnsi" w:hAnsiTheme="minorHAnsi" w:cs="Arial"/>
          <w:sz w:val="24"/>
        </w:rPr>
        <w:t xml:space="preserve">A alteração deverá ser realizada na </w:t>
      </w:r>
      <w:r w:rsidRPr="00010FBC">
        <w:rPr>
          <w:rFonts w:asciiTheme="minorHAnsi" w:hAnsiTheme="minorHAnsi" w:cs="Arial"/>
          <w:sz w:val="24"/>
        </w:rPr>
        <w:t>subfuncionalidade</w:t>
      </w:r>
      <w:r>
        <w:rPr>
          <w:rFonts w:asciiTheme="minorHAnsi" w:hAnsiTheme="minorHAnsi" w:cs="Arial"/>
          <w:sz w:val="24"/>
        </w:rPr>
        <w:t xml:space="preserve">, </w:t>
      </w:r>
      <w:r>
        <w:rPr>
          <w:rFonts w:asciiTheme="minorHAnsi" w:hAnsiTheme="minorHAnsi" w:cs="Arial"/>
          <w:b/>
          <w:sz w:val="24"/>
        </w:rPr>
        <w:t>MANTER RELAÇÕES DE VINCULOS/CONTRATOS.</w:t>
      </w:r>
    </w:p>
    <w:p w:rsidR="00704FA9" w:rsidRDefault="00704FA9" w:rsidP="00704FA9">
      <w:pPr>
        <w:spacing w:before="0" w:after="0" w:line="276" w:lineRule="auto"/>
        <w:ind w:right="225"/>
        <w:rPr>
          <w:rFonts w:asciiTheme="minorHAnsi" w:hAnsiTheme="minorHAnsi" w:cs="Arial"/>
          <w:b/>
          <w:sz w:val="24"/>
        </w:rPr>
      </w:pPr>
    </w:p>
    <w:p w:rsidR="00704FA9" w:rsidRDefault="00704FA9" w:rsidP="00704FA9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>
        <w:rPr>
          <w:rFonts w:asciiTheme="minorHAnsi" w:hAnsiTheme="minorHAnsi" w:cs="Arial"/>
          <w:sz w:val="24"/>
        </w:rPr>
        <w:t xml:space="preserve">A tela exibida ao acessar a funcionalidade diverge da tela exibida após informar os dados no bloco </w:t>
      </w:r>
      <w:r w:rsidRPr="00D64FA6">
        <w:rPr>
          <w:rFonts w:asciiTheme="minorHAnsi" w:hAnsiTheme="minorHAnsi" w:cs="Arial"/>
          <w:b/>
          <w:i/>
          <w:sz w:val="24"/>
        </w:rPr>
        <w:t>Filtros de Pesquisa</w:t>
      </w:r>
      <w:r w:rsidR="00116821">
        <w:rPr>
          <w:rFonts w:asciiTheme="minorHAnsi" w:hAnsiTheme="minorHAnsi" w:cs="Arial"/>
          <w:b/>
          <w:i/>
          <w:sz w:val="24"/>
        </w:rPr>
        <w:t xml:space="preserve"> </w:t>
      </w:r>
      <w:r>
        <w:rPr>
          <w:rFonts w:asciiTheme="minorHAnsi" w:hAnsiTheme="minorHAnsi" w:cs="Arial"/>
          <w:sz w:val="24"/>
        </w:rPr>
        <w:t xml:space="preserve">– </w:t>
      </w:r>
      <w:r w:rsidRPr="0080684D">
        <w:rPr>
          <w:rFonts w:asciiTheme="minorHAnsi" w:hAnsiTheme="minorHAnsi" w:cs="Arial"/>
          <w:i/>
          <w:sz w:val="24"/>
        </w:rPr>
        <w:t xml:space="preserve">Figura </w:t>
      </w:r>
      <w:r>
        <w:rPr>
          <w:rFonts w:asciiTheme="minorHAnsi" w:hAnsiTheme="minorHAnsi" w:cs="Arial"/>
          <w:i/>
          <w:sz w:val="24"/>
        </w:rPr>
        <w:t>3</w:t>
      </w:r>
      <w:r w:rsidR="00D64FA6">
        <w:rPr>
          <w:rFonts w:asciiTheme="minorHAnsi" w:hAnsiTheme="minorHAnsi" w:cs="Arial"/>
          <w:i/>
          <w:sz w:val="24"/>
        </w:rPr>
        <w:t>.</w:t>
      </w:r>
    </w:p>
    <w:p w:rsidR="00704FA9" w:rsidRDefault="00704FA9" w:rsidP="00704FA9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</w:p>
    <w:p w:rsidR="00704FA9" w:rsidRDefault="00704FA9" w:rsidP="00704FA9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>
        <w:rPr>
          <w:rFonts w:asciiTheme="minorHAnsi" w:hAnsiTheme="minorHAnsi" w:cs="Arial"/>
          <w:i/>
          <w:noProof/>
          <w:sz w:val="24"/>
          <w:lang w:eastAsia="pt-BR"/>
        </w:rPr>
        <w:drawing>
          <wp:inline distT="0" distB="0" distL="0" distR="0">
            <wp:extent cx="6228080" cy="1579880"/>
            <wp:effectExtent l="0" t="0" r="127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4328_2025-ManterVinculo-Navegabilidad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56" w:rsidRPr="00605966" w:rsidRDefault="00525B56" w:rsidP="00525B56">
      <w:pPr>
        <w:spacing w:before="0" w:after="0"/>
        <w:jc w:val="center"/>
        <w:rPr>
          <w:rFonts w:asciiTheme="majorHAnsi" w:hAnsiTheme="majorHAnsi"/>
          <w:sz w:val="18"/>
          <w:szCs w:val="18"/>
        </w:rPr>
      </w:pPr>
      <w:r w:rsidRPr="00605966">
        <w:rPr>
          <w:rFonts w:asciiTheme="minorHAnsi" w:hAnsiTheme="minorHAnsi" w:cs="Arial"/>
          <w:sz w:val="18"/>
          <w:szCs w:val="18"/>
        </w:rPr>
        <w:t>Figura</w:t>
      </w:r>
      <w:r>
        <w:rPr>
          <w:rFonts w:asciiTheme="minorHAnsi" w:hAnsiTheme="minorHAnsi" w:cs="Arial"/>
          <w:sz w:val="18"/>
          <w:szCs w:val="18"/>
        </w:rPr>
        <w:t xml:space="preserve"> 3</w:t>
      </w:r>
      <w:r w:rsidRPr="00605966">
        <w:rPr>
          <w:rFonts w:asciiTheme="minorHAnsi" w:hAnsiTheme="minorHAnsi" w:cs="Arial"/>
          <w:sz w:val="18"/>
          <w:szCs w:val="18"/>
        </w:rPr>
        <w:t xml:space="preserve"> – </w:t>
      </w:r>
      <w:r w:rsidRPr="00605966">
        <w:rPr>
          <w:rFonts w:asciiTheme="majorHAnsi" w:hAnsiTheme="majorHAnsi"/>
          <w:sz w:val="18"/>
          <w:szCs w:val="18"/>
        </w:rPr>
        <w:t>CADASTRO\V</w:t>
      </w:r>
      <w:r>
        <w:rPr>
          <w:rFonts w:asciiTheme="majorHAnsi" w:hAnsiTheme="majorHAnsi"/>
          <w:sz w:val="18"/>
          <w:szCs w:val="18"/>
        </w:rPr>
        <w:t>INCULO</w:t>
      </w:r>
      <w:r w:rsidRPr="00605966">
        <w:rPr>
          <w:rFonts w:asciiTheme="majorHAnsi" w:hAnsiTheme="majorHAnsi"/>
          <w:sz w:val="18"/>
          <w:szCs w:val="18"/>
        </w:rPr>
        <w:t>\ MANTER RELACAO DE VINCULOS/CONTRATOS</w:t>
      </w:r>
    </w:p>
    <w:p w:rsidR="00D64FA6" w:rsidRDefault="00D64FA6" w:rsidP="00704FA9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</w:p>
    <w:p w:rsidR="002676D1" w:rsidRDefault="00D64FA6" w:rsidP="00E2527F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 w:rsidRPr="00D64FA6">
        <w:rPr>
          <w:rFonts w:asciiTheme="minorHAnsi" w:hAnsiTheme="minorHAnsi" w:cs="Arial"/>
          <w:sz w:val="24"/>
        </w:rPr>
        <w:t xml:space="preserve">Assim, após informar a </w:t>
      </w:r>
      <w:r w:rsidRPr="00E2527F">
        <w:rPr>
          <w:rFonts w:asciiTheme="minorHAnsi" w:hAnsiTheme="minorHAnsi" w:cs="Arial"/>
          <w:b/>
          <w:sz w:val="24"/>
        </w:rPr>
        <w:t>Matrícula</w:t>
      </w:r>
      <w:r w:rsidRPr="00D64FA6">
        <w:rPr>
          <w:rFonts w:asciiTheme="minorHAnsi" w:hAnsiTheme="minorHAnsi" w:cs="Arial"/>
          <w:sz w:val="24"/>
        </w:rPr>
        <w:t xml:space="preserve"> ou </w:t>
      </w:r>
      <w:r w:rsidRPr="00E2527F">
        <w:rPr>
          <w:rFonts w:asciiTheme="minorHAnsi" w:hAnsiTheme="minorHAnsi" w:cs="Arial"/>
          <w:b/>
          <w:sz w:val="24"/>
        </w:rPr>
        <w:t>CPF da pessoa</w:t>
      </w:r>
      <w:r w:rsidRPr="00D64FA6">
        <w:rPr>
          <w:rFonts w:asciiTheme="minorHAnsi" w:hAnsiTheme="minorHAnsi" w:cs="Arial"/>
          <w:sz w:val="24"/>
        </w:rPr>
        <w:t xml:space="preserve"> e </w:t>
      </w:r>
      <w:r w:rsidR="00E2527F" w:rsidRPr="00D64FA6">
        <w:rPr>
          <w:rFonts w:asciiTheme="minorHAnsi" w:hAnsiTheme="minorHAnsi" w:cs="Arial"/>
          <w:sz w:val="24"/>
        </w:rPr>
        <w:t>clicar em</w:t>
      </w:r>
      <w:r w:rsidRPr="00D64FA6">
        <w:rPr>
          <w:rFonts w:asciiTheme="minorHAnsi" w:hAnsiTheme="minorHAnsi" w:cs="Arial"/>
          <w:sz w:val="24"/>
        </w:rPr>
        <w:t xml:space="preserve"> </w:t>
      </w:r>
      <w:r w:rsidRPr="00E2527F">
        <w:rPr>
          <w:rFonts w:asciiTheme="minorHAnsi" w:hAnsiTheme="minorHAnsi" w:cs="Arial"/>
          <w:b/>
          <w:sz w:val="24"/>
        </w:rPr>
        <w:t>Listar</w:t>
      </w:r>
      <w:r w:rsidRPr="00D64FA6">
        <w:rPr>
          <w:rFonts w:asciiTheme="minorHAnsi" w:hAnsiTheme="minorHAnsi" w:cs="Arial"/>
          <w:sz w:val="24"/>
        </w:rPr>
        <w:t xml:space="preserve">, </w:t>
      </w:r>
      <w:r w:rsidR="00116821">
        <w:rPr>
          <w:rFonts w:asciiTheme="minorHAnsi" w:hAnsiTheme="minorHAnsi" w:cs="Arial"/>
          <w:sz w:val="24"/>
        </w:rPr>
        <w:t>será exibida a tela que será</w:t>
      </w:r>
      <w:r w:rsidRPr="00D64FA6">
        <w:rPr>
          <w:rFonts w:asciiTheme="minorHAnsi" w:hAnsiTheme="minorHAnsi" w:cs="Arial"/>
          <w:sz w:val="24"/>
        </w:rPr>
        <w:t xml:space="preserve"> impactada </w:t>
      </w:r>
      <w:r w:rsidR="00116821">
        <w:rPr>
          <w:rFonts w:asciiTheme="minorHAnsi" w:hAnsiTheme="minorHAnsi" w:cs="Arial"/>
          <w:sz w:val="24"/>
        </w:rPr>
        <w:t xml:space="preserve">com </w:t>
      </w:r>
      <w:r w:rsidRPr="00D64FA6">
        <w:rPr>
          <w:rFonts w:asciiTheme="minorHAnsi" w:hAnsiTheme="minorHAnsi" w:cs="Arial"/>
          <w:sz w:val="24"/>
        </w:rPr>
        <w:t xml:space="preserve">a alteração </w:t>
      </w:r>
      <w:r w:rsidR="00201969">
        <w:rPr>
          <w:rFonts w:asciiTheme="minorHAnsi" w:hAnsiTheme="minorHAnsi" w:cs="Arial"/>
          <w:sz w:val="24"/>
        </w:rPr>
        <w:t xml:space="preserve">– </w:t>
      </w:r>
      <w:r w:rsidR="00201969" w:rsidRPr="00201969">
        <w:rPr>
          <w:rFonts w:asciiTheme="minorHAnsi" w:hAnsiTheme="minorHAnsi" w:cs="Arial"/>
          <w:i/>
          <w:sz w:val="24"/>
        </w:rPr>
        <w:t>Figura 4</w:t>
      </w:r>
      <w:r w:rsidR="00201969">
        <w:rPr>
          <w:rFonts w:asciiTheme="minorHAnsi" w:hAnsiTheme="minorHAnsi" w:cs="Arial"/>
          <w:sz w:val="24"/>
        </w:rPr>
        <w:t xml:space="preserve"> - </w:t>
      </w:r>
      <w:r w:rsidR="002676D1">
        <w:rPr>
          <w:rFonts w:asciiTheme="minorHAnsi" w:hAnsiTheme="minorHAnsi" w:cs="Arial"/>
          <w:sz w:val="24"/>
        </w:rPr>
        <w:t xml:space="preserve">contendo os </w:t>
      </w:r>
      <w:r w:rsidR="00116821">
        <w:rPr>
          <w:rFonts w:asciiTheme="minorHAnsi" w:hAnsiTheme="minorHAnsi" w:cs="Arial"/>
          <w:sz w:val="24"/>
        </w:rPr>
        <w:t xml:space="preserve">seguintes </w:t>
      </w:r>
      <w:r w:rsidR="002676D1">
        <w:rPr>
          <w:rFonts w:asciiTheme="minorHAnsi" w:hAnsiTheme="minorHAnsi" w:cs="Arial"/>
          <w:sz w:val="24"/>
        </w:rPr>
        <w:t>blocos:</w:t>
      </w:r>
    </w:p>
    <w:p w:rsidR="002676D1" w:rsidRDefault="002676D1" w:rsidP="00E2527F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</w:p>
    <w:p w:rsidR="002676D1" w:rsidRPr="00201969" w:rsidRDefault="002676D1" w:rsidP="00201969">
      <w:pPr>
        <w:pStyle w:val="PargrafodaLista"/>
        <w:numPr>
          <w:ilvl w:val="0"/>
          <w:numId w:val="44"/>
        </w:num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 w:rsidRPr="00201969">
        <w:rPr>
          <w:rFonts w:asciiTheme="minorHAnsi" w:hAnsiTheme="minorHAnsi" w:cs="Arial"/>
          <w:b/>
          <w:sz w:val="24"/>
        </w:rPr>
        <w:t>Filtros de Pesquisa</w:t>
      </w:r>
      <w:r w:rsidRPr="00201969">
        <w:rPr>
          <w:rFonts w:asciiTheme="minorHAnsi" w:hAnsiTheme="minorHAnsi" w:cs="Arial"/>
          <w:sz w:val="24"/>
        </w:rPr>
        <w:t xml:space="preserve">, </w:t>
      </w:r>
      <w:r w:rsidR="00201969" w:rsidRPr="00201969">
        <w:rPr>
          <w:rFonts w:asciiTheme="minorHAnsi" w:hAnsiTheme="minorHAnsi" w:cs="Arial"/>
          <w:sz w:val="24"/>
        </w:rPr>
        <w:t>exibe</w:t>
      </w:r>
      <w:r w:rsidRPr="00201969">
        <w:rPr>
          <w:rFonts w:asciiTheme="minorHAnsi" w:hAnsiTheme="minorHAnsi" w:cs="Arial"/>
          <w:sz w:val="24"/>
        </w:rPr>
        <w:t xml:space="preserve"> informações que identificam o servidor, </w:t>
      </w:r>
      <w:r w:rsidR="00116821">
        <w:rPr>
          <w:rFonts w:asciiTheme="minorHAnsi" w:hAnsiTheme="minorHAnsi" w:cs="Arial"/>
          <w:sz w:val="24"/>
        </w:rPr>
        <w:t xml:space="preserve">incluindo   </w:t>
      </w:r>
      <w:r w:rsidRPr="00201969">
        <w:rPr>
          <w:rFonts w:asciiTheme="minorHAnsi" w:hAnsiTheme="minorHAnsi" w:cs="Arial"/>
          <w:sz w:val="24"/>
        </w:rPr>
        <w:t>situaç</w:t>
      </w:r>
      <w:r w:rsidR="00116821">
        <w:rPr>
          <w:rFonts w:asciiTheme="minorHAnsi" w:hAnsiTheme="minorHAnsi" w:cs="Arial"/>
          <w:sz w:val="24"/>
        </w:rPr>
        <w:t>ão</w:t>
      </w:r>
      <w:r w:rsidRPr="00201969">
        <w:rPr>
          <w:rFonts w:asciiTheme="minorHAnsi" w:hAnsiTheme="minorHAnsi" w:cs="Arial"/>
          <w:sz w:val="24"/>
        </w:rPr>
        <w:t xml:space="preserve"> </w:t>
      </w:r>
      <w:r w:rsidR="00116821">
        <w:rPr>
          <w:rFonts w:asciiTheme="minorHAnsi" w:hAnsiTheme="minorHAnsi" w:cs="Arial"/>
          <w:sz w:val="24"/>
        </w:rPr>
        <w:t>providenc</w:t>
      </w:r>
      <w:r w:rsidRPr="00201969">
        <w:rPr>
          <w:rFonts w:asciiTheme="minorHAnsi" w:hAnsiTheme="minorHAnsi" w:cs="Arial"/>
          <w:sz w:val="24"/>
        </w:rPr>
        <w:t xml:space="preserve">iaria e </w:t>
      </w:r>
      <w:r w:rsidR="00201969" w:rsidRPr="00201969">
        <w:rPr>
          <w:rFonts w:asciiTheme="minorHAnsi" w:hAnsiTheme="minorHAnsi" w:cs="Arial"/>
          <w:sz w:val="24"/>
        </w:rPr>
        <w:t>funcional</w:t>
      </w:r>
      <w:r w:rsidR="00116821">
        <w:rPr>
          <w:rFonts w:asciiTheme="minorHAnsi" w:hAnsiTheme="minorHAnsi" w:cs="Arial"/>
          <w:sz w:val="24"/>
        </w:rPr>
        <w:t>. Também, apresenta</w:t>
      </w:r>
      <w:r w:rsidR="00201969" w:rsidRPr="00201969">
        <w:rPr>
          <w:rFonts w:asciiTheme="minorHAnsi" w:hAnsiTheme="minorHAnsi" w:cs="Arial"/>
          <w:sz w:val="24"/>
        </w:rPr>
        <w:t xml:space="preserve"> </w:t>
      </w:r>
      <w:r w:rsidR="00201969" w:rsidRPr="00116821">
        <w:rPr>
          <w:rFonts w:asciiTheme="minorHAnsi" w:hAnsiTheme="minorHAnsi" w:cs="Arial"/>
          <w:i/>
          <w:sz w:val="24"/>
        </w:rPr>
        <w:t>Links</w:t>
      </w:r>
      <w:r w:rsidRPr="00201969">
        <w:rPr>
          <w:rFonts w:asciiTheme="minorHAnsi" w:hAnsiTheme="minorHAnsi" w:cs="Arial"/>
          <w:sz w:val="24"/>
        </w:rPr>
        <w:t xml:space="preserve"> que p</w:t>
      </w:r>
      <w:r w:rsidR="00116821">
        <w:rPr>
          <w:rFonts w:asciiTheme="minorHAnsi" w:hAnsiTheme="minorHAnsi" w:cs="Arial"/>
          <w:sz w:val="24"/>
        </w:rPr>
        <w:t>ermite</w:t>
      </w:r>
      <w:r w:rsidRPr="00201969">
        <w:rPr>
          <w:rFonts w:asciiTheme="minorHAnsi" w:hAnsiTheme="minorHAnsi" w:cs="Arial"/>
          <w:sz w:val="24"/>
        </w:rPr>
        <w:t>m acess</w:t>
      </w:r>
      <w:r w:rsidR="00116821">
        <w:rPr>
          <w:rFonts w:asciiTheme="minorHAnsi" w:hAnsiTheme="minorHAnsi" w:cs="Arial"/>
          <w:sz w:val="24"/>
        </w:rPr>
        <w:t>o à outras funcionalidades com dados</w:t>
      </w:r>
      <w:r w:rsidRPr="00201969">
        <w:rPr>
          <w:rFonts w:asciiTheme="minorHAnsi" w:hAnsiTheme="minorHAnsi" w:cs="Arial"/>
          <w:sz w:val="24"/>
        </w:rPr>
        <w:t xml:space="preserve"> relevantes ao vínculo.</w:t>
      </w:r>
    </w:p>
    <w:p w:rsidR="00D64FA6" w:rsidRPr="00201969" w:rsidRDefault="002676D1" w:rsidP="00201969">
      <w:pPr>
        <w:pStyle w:val="PargrafodaLista"/>
        <w:numPr>
          <w:ilvl w:val="0"/>
          <w:numId w:val="44"/>
        </w:num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 w:rsidRPr="00201969">
        <w:rPr>
          <w:rFonts w:asciiTheme="minorHAnsi" w:hAnsiTheme="minorHAnsi" w:cs="Arial"/>
          <w:b/>
          <w:sz w:val="24"/>
        </w:rPr>
        <w:t>Resultado</w:t>
      </w:r>
      <w:r w:rsidRPr="00201969">
        <w:rPr>
          <w:rFonts w:asciiTheme="minorHAnsi" w:hAnsiTheme="minorHAnsi" w:cs="Arial"/>
          <w:sz w:val="24"/>
        </w:rPr>
        <w:t xml:space="preserve">, </w:t>
      </w:r>
      <w:r w:rsidR="00201969" w:rsidRPr="00201969">
        <w:rPr>
          <w:rFonts w:asciiTheme="minorHAnsi" w:hAnsiTheme="minorHAnsi" w:cs="Arial"/>
          <w:sz w:val="24"/>
        </w:rPr>
        <w:t>apresenta</w:t>
      </w:r>
      <w:r w:rsidRPr="00201969">
        <w:rPr>
          <w:rFonts w:asciiTheme="minorHAnsi" w:hAnsiTheme="minorHAnsi" w:cs="Arial"/>
          <w:sz w:val="24"/>
        </w:rPr>
        <w:t xml:space="preserve"> informações</w:t>
      </w:r>
      <w:r w:rsidR="00201969" w:rsidRPr="00201969">
        <w:rPr>
          <w:rFonts w:asciiTheme="minorHAnsi" w:hAnsiTheme="minorHAnsi" w:cs="Arial"/>
          <w:sz w:val="24"/>
        </w:rPr>
        <w:t xml:space="preserve"> do cargo ocupado</w:t>
      </w:r>
      <w:r w:rsidR="00116821">
        <w:rPr>
          <w:rFonts w:asciiTheme="minorHAnsi" w:hAnsiTheme="minorHAnsi" w:cs="Arial"/>
          <w:sz w:val="24"/>
        </w:rPr>
        <w:t xml:space="preserve"> ou que foram ocupados pelo servidor, bem como </w:t>
      </w:r>
      <w:r w:rsidR="00201969" w:rsidRPr="00201969">
        <w:rPr>
          <w:rFonts w:asciiTheme="minorHAnsi" w:hAnsiTheme="minorHAnsi" w:cs="Arial"/>
          <w:sz w:val="24"/>
        </w:rPr>
        <w:t xml:space="preserve">demais </w:t>
      </w:r>
      <w:r w:rsidR="00116821">
        <w:rPr>
          <w:rFonts w:asciiTheme="minorHAnsi" w:hAnsiTheme="minorHAnsi" w:cs="Arial"/>
          <w:sz w:val="24"/>
        </w:rPr>
        <w:t>dado</w:t>
      </w:r>
      <w:r w:rsidR="00201969" w:rsidRPr="00201969">
        <w:rPr>
          <w:rFonts w:asciiTheme="minorHAnsi" w:hAnsiTheme="minorHAnsi" w:cs="Arial"/>
          <w:sz w:val="24"/>
        </w:rPr>
        <w:t>s que comple</w:t>
      </w:r>
      <w:r w:rsidR="00116821">
        <w:rPr>
          <w:rFonts w:asciiTheme="minorHAnsi" w:hAnsiTheme="minorHAnsi" w:cs="Arial"/>
          <w:sz w:val="24"/>
        </w:rPr>
        <w:t>men</w:t>
      </w:r>
      <w:r w:rsidR="00201969" w:rsidRPr="00201969">
        <w:rPr>
          <w:rFonts w:asciiTheme="minorHAnsi" w:hAnsiTheme="minorHAnsi" w:cs="Arial"/>
          <w:sz w:val="24"/>
        </w:rPr>
        <w:t>tam a lotação exibida.</w:t>
      </w:r>
    </w:p>
    <w:p w:rsidR="00704FA9" w:rsidRDefault="00704FA9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201969" w:rsidRDefault="00201969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noProof/>
          <w:sz w:val="24"/>
          <w:lang w:eastAsia="pt-BR"/>
        </w:rPr>
        <w:lastRenderedPageBreak/>
        <w:drawing>
          <wp:inline distT="0" distB="0" distL="0" distR="0">
            <wp:extent cx="6219825" cy="288607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6D1" w:rsidRPr="00010FBC" w:rsidRDefault="00525B56" w:rsidP="00525B56">
      <w:pPr>
        <w:spacing w:before="0" w:after="0" w:line="276" w:lineRule="auto"/>
        <w:ind w:right="225"/>
        <w:jc w:val="center"/>
        <w:rPr>
          <w:rFonts w:asciiTheme="minorHAnsi" w:hAnsiTheme="minorHAnsi" w:cs="Arial"/>
          <w:sz w:val="24"/>
        </w:rPr>
      </w:pPr>
      <w:r>
        <w:rPr>
          <w:rFonts w:asciiTheme="majorHAnsi" w:hAnsiTheme="majorHAnsi"/>
          <w:sz w:val="18"/>
          <w:szCs w:val="18"/>
        </w:rPr>
        <w:t xml:space="preserve">Figura 4 - </w:t>
      </w:r>
      <w:r w:rsidRPr="00605966">
        <w:rPr>
          <w:rFonts w:asciiTheme="majorHAnsi" w:hAnsiTheme="majorHAnsi"/>
          <w:sz w:val="18"/>
          <w:szCs w:val="18"/>
        </w:rPr>
        <w:t>CADASTRO\V</w:t>
      </w:r>
      <w:r>
        <w:rPr>
          <w:rFonts w:asciiTheme="majorHAnsi" w:hAnsiTheme="majorHAnsi"/>
          <w:sz w:val="18"/>
          <w:szCs w:val="18"/>
        </w:rPr>
        <w:t>INCULO</w:t>
      </w:r>
      <w:r w:rsidRPr="00605966">
        <w:rPr>
          <w:rFonts w:asciiTheme="majorHAnsi" w:hAnsiTheme="majorHAnsi"/>
          <w:sz w:val="18"/>
          <w:szCs w:val="18"/>
        </w:rPr>
        <w:t>\ MANTER RELACAO DE VINCULOS/CONTRATOS</w:t>
      </w:r>
    </w:p>
    <w:p w:rsidR="00201969" w:rsidRDefault="00201969">
      <w:pPr>
        <w:spacing w:before="0" w:after="200" w:line="276" w:lineRule="auto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br w:type="page"/>
      </w:r>
    </w:p>
    <w:p w:rsidR="007C17EB" w:rsidRDefault="007C17EB" w:rsidP="001811C7">
      <w:pPr>
        <w:numPr>
          <w:ilvl w:val="1"/>
          <w:numId w:val="32"/>
        </w:numPr>
        <w:tabs>
          <w:tab w:val="num" w:pos="426"/>
        </w:tabs>
        <w:spacing w:before="0" w:after="0" w:line="276" w:lineRule="auto"/>
        <w:ind w:right="225" w:hanging="927"/>
        <w:rPr>
          <w:rFonts w:asciiTheme="minorHAnsi" w:hAnsiTheme="minorHAnsi" w:cs="Arial"/>
          <w:sz w:val="24"/>
        </w:rPr>
      </w:pPr>
      <w:r w:rsidRPr="007C17EB">
        <w:rPr>
          <w:rFonts w:asciiTheme="minorHAnsi" w:hAnsiTheme="minorHAnsi" w:cs="Arial"/>
          <w:sz w:val="24"/>
        </w:rPr>
        <w:lastRenderedPageBreak/>
        <w:t>Alteração </w:t>
      </w:r>
    </w:p>
    <w:p w:rsidR="009260A2" w:rsidRDefault="00F73FF4" w:rsidP="0059462D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 xml:space="preserve">Quando o servidor possuir processo </w:t>
      </w:r>
      <w:r w:rsidR="005405EC">
        <w:rPr>
          <w:rFonts w:asciiTheme="minorHAnsi" w:hAnsiTheme="minorHAnsi" w:cs="Arial"/>
          <w:sz w:val="24"/>
        </w:rPr>
        <w:t>administrati</w:t>
      </w:r>
      <w:r w:rsidR="000A7C4E">
        <w:rPr>
          <w:rFonts w:asciiTheme="minorHAnsi" w:hAnsiTheme="minorHAnsi" w:cs="Arial"/>
          <w:sz w:val="24"/>
        </w:rPr>
        <w:t>v</w:t>
      </w:r>
      <w:r w:rsidR="005405EC">
        <w:rPr>
          <w:rFonts w:asciiTheme="minorHAnsi" w:hAnsiTheme="minorHAnsi" w:cs="Arial"/>
          <w:sz w:val="24"/>
        </w:rPr>
        <w:t>o/</w:t>
      </w:r>
      <w:r>
        <w:rPr>
          <w:rFonts w:asciiTheme="minorHAnsi" w:hAnsiTheme="minorHAnsi" w:cs="Arial"/>
          <w:sz w:val="24"/>
        </w:rPr>
        <w:t xml:space="preserve">judicial, o campo </w:t>
      </w:r>
      <w:r w:rsidRPr="009260A2">
        <w:rPr>
          <w:rFonts w:asciiTheme="minorHAnsi" w:hAnsiTheme="minorHAnsi" w:cs="Arial"/>
          <w:b/>
          <w:sz w:val="24"/>
        </w:rPr>
        <w:t>Situação Funcional</w:t>
      </w:r>
      <w:r>
        <w:rPr>
          <w:rFonts w:asciiTheme="minorHAnsi" w:hAnsiTheme="minorHAnsi" w:cs="Arial"/>
          <w:sz w:val="24"/>
        </w:rPr>
        <w:t xml:space="preserve"> </w:t>
      </w:r>
      <w:r w:rsidRPr="00856759">
        <w:rPr>
          <w:rFonts w:asciiTheme="minorHAnsi" w:hAnsiTheme="minorHAnsi" w:cs="Arial"/>
          <w:sz w:val="24"/>
          <w:u w:val="single"/>
        </w:rPr>
        <w:t>deve</w:t>
      </w:r>
      <w:r>
        <w:rPr>
          <w:rFonts w:asciiTheme="minorHAnsi" w:hAnsiTheme="minorHAnsi" w:cs="Arial"/>
          <w:sz w:val="24"/>
        </w:rPr>
        <w:t xml:space="preserve"> exibir </w:t>
      </w:r>
      <w:r w:rsidR="009260A2">
        <w:rPr>
          <w:rFonts w:asciiTheme="minorHAnsi" w:hAnsiTheme="minorHAnsi" w:cs="Arial"/>
          <w:sz w:val="24"/>
        </w:rPr>
        <w:t xml:space="preserve">a </w:t>
      </w:r>
      <w:r>
        <w:rPr>
          <w:rFonts w:asciiTheme="minorHAnsi" w:hAnsiTheme="minorHAnsi" w:cs="Arial"/>
          <w:sz w:val="24"/>
        </w:rPr>
        <w:t>informação</w:t>
      </w:r>
      <w:r w:rsidR="009260A2">
        <w:rPr>
          <w:rFonts w:asciiTheme="minorHAnsi" w:hAnsiTheme="minorHAnsi" w:cs="Arial"/>
          <w:sz w:val="24"/>
        </w:rPr>
        <w:t xml:space="preserve"> – Figura 5.</w:t>
      </w:r>
    </w:p>
    <w:p w:rsidR="00525B56" w:rsidRDefault="00525B56" w:rsidP="0059462D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</w:p>
    <w:p w:rsidR="00525B56" w:rsidRDefault="00525B56" w:rsidP="0059462D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55BC6EE" wp14:editId="75D55A37">
            <wp:extent cx="6228080" cy="1244600"/>
            <wp:effectExtent l="0" t="0" r="127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7EB" w:rsidRPr="00021F53" w:rsidRDefault="007C17EB" w:rsidP="00CA2C38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  <w:r w:rsidRPr="00021F53">
        <w:rPr>
          <w:rFonts w:asciiTheme="minorHAnsi" w:hAnsiTheme="minorHAnsi" w:cs="Arial"/>
          <w:szCs w:val="20"/>
        </w:rPr>
        <w:t>Figura</w:t>
      </w:r>
      <w:r w:rsidR="005E2E53">
        <w:rPr>
          <w:rFonts w:asciiTheme="minorHAnsi" w:hAnsiTheme="minorHAnsi" w:cs="Arial"/>
          <w:szCs w:val="20"/>
        </w:rPr>
        <w:t xml:space="preserve"> </w:t>
      </w:r>
      <w:r w:rsidR="009260A2">
        <w:rPr>
          <w:rFonts w:asciiTheme="minorHAnsi" w:hAnsiTheme="minorHAnsi" w:cs="Arial"/>
          <w:szCs w:val="20"/>
        </w:rPr>
        <w:t>5</w:t>
      </w:r>
      <w:r w:rsidRPr="00021F53">
        <w:rPr>
          <w:rFonts w:asciiTheme="minorHAnsi" w:hAnsiTheme="minorHAnsi" w:cs="Arial"/>
          <w:szCs w:val="20"/>
        </w:rPr>
        <w:t xml:space="preserve"> </w:t>
      </w:r>
      <w:r w:rsidR="0059462D">
        <w:rPr>
          <w:rFonts w:asciiTheme="minorHAnsi" w:hAnsiTheme="minorHAnsi" w:cs="Arial"/>
          <w:szCs w:val="20"/>
        </w:rPr>
        <w:t>–</w:t>
      </w:r>
      <w:r w:rsidR="00525B56">
        <w:rPr>
          <w:rFonts w:asciiTheme="majorHAnsi" w:hAnsiTheme="majorHAnsi"/>
          <w:sz w:val="18"/>
          <w:szCs w:val="18"/>
        </w:rPr>
        <w:t xml:space="preserve"> </w:t>
      </w:r>
      <w:r w:rsidR="00525B56" w:rsidRPr="00605966">
        <w:rPr>
          <w:rFonts w:asciiTheme="majorHAnsi" w:hAnsiTheme="majorHAnsi"/>
          <w:sz w:val="18"/>
          <w:szCs w:val="18"/>
        </w:rPr>
        <w:t>CADASTRO\V</w:t>
      </w:r>
      <w:r w:rsidR="00525B56">
        <w:rPr>
          <w:rFonts w:asciiTheme="majorHAnsi" w:hAnsiTheme="majorHAnsi"/>
          <w:sz w:val="18"/>
          <w:szCs w:val="18"/>
        </w:rPr>
        <w:t>INCULO</w:t>
      </w:r>
      <w:r w:rsidR="00525B56" w:rsidRPr="00605966">
        <w:rPr>
          <w:rFonts w:asciiTheme="majorHAnsi" w:hAnsiTheme="majorHAnsi"/>
          <w:sz w:val="18"/>
          <w:szCs w:val="18"/>
        </w:rPr>
        <w:t>\ MANTER RELACAO DE VINCULOS/CONTRATOS</w:t>
      </w:r>
    </w:p>
    <w:p w:rsidR="008A17C3" w:rsidRPr="00021F53" w:rsidRDefault="008A17C3" w:rsidP="008A17C3">
      <w:pPr>
        <w:ind w:left="426" w:right="225"/>
        <w:rPr>
          <w:rFonts w:asciiTheme="minorHAnsi" w:hAnsiTheme="minorHAnsi" w:cs="Arial"/>
          <w:sz w:val="24"/>
        </w:rPr>
      </w:pPr>
    </w:p>
    <w:p w:rsidR="009E1137" w:rsidRDefault="00856759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Entretan</w:t>
      </w:r>
      <w:r w:rsidR="00715D08">
        <w:rPr>
          <w:rFonts w:asciiTheme="minorHAnsi" w:hAnsiTheme="minorHAnsi" w:cs="Arial"/>
          <w:sz w:val="24"/>
        </w:rPr>
        <w:t>t</w:t>
      </w:r>
      <w:r>
        <w:rPr>
          <w:rFonts w:asciiTheme="minorHAnsi" w:hAnsiTheme="minorHAnsi" w:cs="Arial"/>
          <w:sz w:val="24"/>
        </w:rPr>
        <w:t>o</w:t>
      </w:r>
      <w:r w:rsidR="009260A2">
        <w:rPr>
          <w:rFonts w:asciiTheme="minorHAnsi" w:hAnsiTheme="minorHAnsi" w:cs="Arial"/>
          <w:sz w:val="24"/>
        </w:rPr>
        <w:t xml:space="preserve">, </w:t>
      </w:r>
      <w:r w:rsidR="009E1137">
        <w:rPr>
          <w:rFonts w:asciiTheme="minorHAnsi" w:hAnsiTheme="minorHAnsi" w:cs="Arial"/>
          <w:sz w:val="24"/>
        </w:rPr>
        <w:t xml:space="preserve">o campo acima não estará </w:t>
      </w:r>
      <w:r w:rsidR="009E1137" w:rsidRPr="009E1137">
        <w:rPr>
          <w:rFonts w:asciiTheme="minorHAnsi" w:hAnsiTheme="minorHAnsi" w:cs="Arial"/>
          <w:i/>
          <w:sz w:val="24"/>
        </w:rPr>
        <w:t>‘aberto</w:t>
      </w:r>
      <w:r w:rsidR="009E1137">
        <w:rPr>
          <w:rFonts w:asciiTheme="minorHAnsi" w:hAnsiTheme="minorHAnsi" w:cs="Arial"/>
          <w:i/>
          <w:sz w:val="24"/>
        </w:rPr>
        <w:t>’</w:t>
      </w:r>
      <w:r w:rsidR="009E1137">
        <w:rPr>
          <w:rFonts w:asciiTheme="minorHAnsi" w:hAnsiTheme="minorHAnsi" w:cs="Arial"/>
          <w:sz w:val="24"/>
        </w:rPr>
        <w:t xml:space="preserve"> à qualquer ocorrência disciplinar/judicial.</w:t>
      </w:r>
    </w:p>
    <w:p w:rsidR="009E1137" w:rsidRDefault="009E1137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</w:p>
    <w:p w:rsidR="009260A2" w:rsidRDefault="009E1137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A exibição</w:t>
      </w:r>
      <w:r w:rsidR="009260A2">
        <w:rPr>
          <w:rFonts w:asciiTheme="minorHAnsi" w:hAnsiTheme="minorHAnsi" w:cs="Arial"/>
          <w:sz w:val="24"/>
        </w:rPr>
        <w:t xml:space="preserve"> está restrita ao tipo </w:t>
      </w:r>
      <w:r w:rsidR="009260A2" w:rsidRPr="00F73FF4">
        <w:rPr>
          <w:rFonts w:asciiTheme="minorHAnsi" w:hAnsiTheme="minorHAnsi" w:cs="Arial"/>
          <w:b/>
          <w:i/>
          <w:sz w:val="24"/>
        </w:rPr>
        <w:t>Ajustamento de Conduta</w:t>
      </w:r>
      <w:r w:rsidR="009260A2" w:rsidRPr="00F73FF4">
        <w:rPr>
          <w:rFonts w:asciiTheme="minorHAnsi" w:hAnsiTheme="minorHAnsi" w:cs="Arial"/>
          <w:sz w:val="24"/>
        </w:rPr>
        <w:t xml:space="preserve"> </w:t>
      </w:r>
      <w:r w:rsidR="009260A2" w:rsidRPr="00F73FF4">
        <w:rPr>
          <w:rFonts w:asciiTheme="minorHAnsi" w:hAnsiTheme="minorHAnsi" w:cs="Arial"/>
          <w:b/>
          <w:i/>
          <w:sz w:val="24"/>
        </w:rPr>
        <w:t>Administrativa</w:t>
      </w:r>
      <w:r w:rsidR="009260A2">
        <w:rPr>
          <w:rFonts w:asciiTheme="minorHAnsi" w:hAnsiTheme="minorHAnsi" w:cs="Arial"/>
          <w:sz w:val="24"/>
        </w:rPr>
        <w:t>. Caso exista algum outro tipo de ocorrência disciplinar/judicial ou lista de ocorrência</w:t>
      </w:r>
      <w:r>
        <w:rPr>
          <w:rFonts w:asciiTheme="minorHAnsi" w:hAnsiTheme="minorHAnsi" w:cs="Arial"/>
          <w:sz w:val="24"/>
        </w:rPr>
        <w:t>s com regras definidas no código</w:t>
      </w:r>
      <w:r w:rsidR="009260A2">
        <w:rPr>
          <w:rFonts w:asciiTheme="minorHAnsi" w:hAnsiTheme="minorHAnsi" w:cs="Arial"/>
          <w:sz w:val="24"/>
        </w:rPr>
        <w:t xml:space="preserve"> </w:t>
      </w:r>
      <w:r>
        <w:rPr>
          <w:rFonts w:asciiTheme="minorHAnsi" w:hAnsiTheme="minorHAnsi" w:cs="Arial"/>
          <w:sz w:val="24"/>
        </w:rPr>
        <w:t>para</w:t>
      </w:r>
      <w:r w:rsidR="009260A2">
        <w:rPr>
          <w:rFonts w:asciiTheme="minorHAnsi" w:hAnsiTheme="minorHAnsi" w:cs="Arial"/>
          <w:sz w:val="24"/>
        </w:rPr>
        <w:t xml:space="preserve"> exibição, esta</w:t>
      </w:r>
      <w:r w:rsidR="00525B56">
        <w:rPr>
          <w:rFonts w:asciiTheme="minorHAnsi" w:hAnsiTheme="minorHAnsi" w:cs="Arial"/>
          <w:sz w:val="24"/>
        </w:rPr>
        <w:t>s</w:t>
      </w:r>
      <w:r w:rsidR="009260A2">
        <w:rPr>
          <w:rFonts w:asciiTheme="minorHAnsi" w:hAnsiTheme="minorHAnsi" w:cs="Arial"/>
          <w:sz w:val="24"/>
        </w:rPr>
        <w:t xml:space="preserve"> dever</w:t>
      </w:r>
      <w:r w:rsidR="00525B56">
        <w:rPr>
          <w:rFonts w:asciiTheme="minorHAnsi" w:hAnsiTheme="minorHAnsi" w:cs="Arial"/>
          <w:sz w:val="24"/>
        </w:rPr>
        <w:t>ão</w:t>
      </w:r>
      <w:r w:rsidR="009260A2">
        <w:rPr>
          <w:rFonts w:asciiTheme="minorHAnsi" w:hAnsiTheme="minorHAnsi" w:cs="Arial"/>
          <w:sz w:val="24"/>
        </w:rPr>
        <w:t xml:space="preserve"> ser mantida</w:t>
      </w:r>
      <w:r w:rsidR="00525B56">
        <w:rPr>
          <w:rFonts w:asciiTheme="minorHAnsi" w:hAnsiTheme="minorHAnsi" w:cs="Arial"/>
          <w:sz w:val="24"/>
        </w:rPr>
        <w:t>s</w:t>
      </w:r>
      <w:r w:rsidR="009260A2">
        <w:rPr>
          <w:rFonts w:asciiTheme="minorHAnsi" w:hAnsiTheme="minorHAnsi" w:cs="Arial"/>
          <w:sz w:val="24"/>
        </w:rPr>
        <w:t xml:space="preserve"> </w:t>
      </w:r>
      <w:r>
        <w:rPr>
          <w:rFonts w:asciiTheme="minorHAnsi" w:hAnsiTheme="minorHAnsi" w:cs="Arial"/>
          <w:sz w:val="24"/>
        </w:rPr>
        <w:t>com o incremento do tipo acima mencionado.</w:t>
      </w:r>
    </w:p>
    <w:p w:rsidR="009260A2" w:rsidRDefault="009260A2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</w:p>
    <w:p w:rsidR="009260A2" w:rsidRDefault="00525B56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 w:rsidRPr="00525B56">
        <w:rPr>
          <w:rFonts w:asciiTheme="minorHAnsi" w:hAnsiTheme="minorHAnsi" w:cs="Arial"/>
          <w:sz w:val="24"/>
          <w:u w:val="single"/>
        </w:rPr>
        <w:t>Vale ressaltar</w:t>
      </w:r>
      <w:r>
        <w:rPr>
          <w:rFonts w:asciiTheme="minorHAnsi" w:hAnsiTheme="minorHAnsi" w:cs="Arial"/>
          <w:sz w:val="24"/>
        </w:rPr>
        <w:t xml:space="preserve"> que</w:t>
      </w:r>
      <w:r w:rsidR="005405EC">
        <w:rPr>
          <w:rFonts w:asciiTheme="minorHAnsi" w:hAnsiTheme="minorHAnsi" w:cs="Arial"/>
          <w:sz w:val="24"/>
        </w:rPr>
        <w:t>,</w:t>
      </w:r>
      <w:r>
        <w:rPr>
          <w:rFonts w:asciiTheme="minorHAnsi" w:hAnsiTheme="minorHAnsi" w:cs="Arial"/>
          <w:sz w:val="24"/>
        </w:rPr>
        <w:t xml:space="preserve"> a</w:t>
      </w:r>
      <w:r w:rsidR="009260A2">
        <w:rPr>
          <w:rFonts w:asciiTheme="minorHAnsi" w:hAnsiTheme="minorHAnsi" w:cs="Arial"/>
          <w:sz w:val="24"/>
        </w:rPr>
        <w:t xml:space="preserve"> ocorrência </w:t>
      </w:r>
      <w:r w:rsidR="009E1137">
        <w:rPr>
          <w:rFonts w:asciiTheme="minorHAnsi" w:hAnsiTheme="minorHAnsi" w:cs="Arial"/>
          <w:sz w:val="24"/>
        </w:rPr>
        <w:t xml:space="preserve">disciplinar/judicial </w:t>
      </w:r>
      <w:r>
        <w:rPr>
          <w:rFonts w:asciiTheme="minorHAnsi" w:hAnsiTheme="minorHAnsi" w:cs="Arial"/>
          <w:sz w:val="24"/>
        </w:rPr>
        <w:t>se</w:t>
      </w:r>
      <w:r w:rsidR="009260A2">
        <w:rPr>
          <w:rFonts w:asciiTheme="minorHAnsi" w:hAnsiTheme="minorHAnsi" w:cs="Arial"/>
          <w:sz w:val="24"/>
        </w:rPr>
        <w:t xml:space="preserve">rá </w:t>
      </w:r>
      <w:r w:rsidR="005405EC">
        <w:rPr>
          <w:rFonts w:asciiTheme="minorHAnsi" w:hAnsiTheme="minorHAnsi" w:cs="Arial"/>
          <w:sz w:val="24"/>
        </w:rPr>
        <w:t>exibida enquanto</w:t>
      </w:r>
      <w:r w:rsidR="009260A2">
        <w:rPr>
          <w:rFonts w:asciiTheme="minorHAnsi" w:hAnsiTheme="minorHAnsi" w:cs="Arial"/>
          <w:sz w:val="24"/>
        </w:rPr>
        <w:t xml:space="preserve"> </w:t>
      </w:r>
      <w:r w:rsidR="009260A2" w:rsidRPr="005405EC">
        <w:rPr>
          <w:rFonts w:asciiTheme="minorHAnsi" w:hAnsiTheme="minorHAnsi" w:cs="Arial"/>
          <w:sz w:val="24"/>
          <w:u w:val="single"/>
        </w:rPr>
        <w:t>sua vigência não expirar</w:t>
      </w:r>
      <w:r>
        <w:rPr>
          <w:rFonts w:asciiTheme="minorHAnsi" w:hAnsiTheme="minorHAnsi" w:cs="Arial"/>
          <w:sz w:val="24"/>
        </w:rPr>
        <w:t>.</w:t>
      </w:r>
    </w:p>
    <w:p w:rsidR="009260A2" w:rsidRDefault="009260A2" w:rsidP="009260A2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</w:t>
      </w:r>
    </w:p>
    <w:p w:rsidR="00F07198" w:rsidRDefault="001811C7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  <w:r w:rsidRPr="00091900">
        <w:rPr>
          <w:rFonts w:asciiTheme="minorHAnsi" w:hAnsiTheme="minorHAnsi" w:cs="Arial"/>
          <w:sz w:val="22"/>
          <w:szCs w:val="22"/>
        </w:rPr>
        <w:br/>
      </w:r>
    </w:p>
    <w:p w:rsidR="001811C7" w:rsidRPr="007C17EB" w:rsidRDefault="001811C7" w:rsidP="001811C7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1811C7" w:rsidRPr="00091900" w:rsidRDefault="001811C7" w:rsidP="001811C7">
      <w:pPr>
        <w:ind w:left="426" w:right="225"/>
        <w:rPr>
          <w:rFonts w:asciiTheme="minorHAnsi" w:hAnsiTheme="minorHAnsi" w:cs="Arial"/>
          <w:sz w:val="22"/>
          <w:szCs w:val="22"/>
        </w:rPr>
      </w:pPr>
    </w:p>
    <w:p w:rsidR="008A17C3" w:rsidRPr="00091900" w:rsidRDefault="008A17C3" w:rsidP="008A17C3">
      <w:pPr>
        <w:spacing w:before="0" w:after="0" w:line="276" w:lineRule="auto"/>
        <w:ind w:right="225"/>
        <w:rPr>
          <w:rFonts w:asciiTheme="minorHAnsi" w:hAnsiTheme="minorHAnsi" w:cs="Arial"/>
          <w:sz w:val="22"/>
          <w:szCs w:val="22"/>
        </w:rPr>
      </w:pPr>
    </w:p>
    <w:p w:rsidR="008A17C3" w:rsidRPr="00091900" w:rsidRDefault="008A17C3" w:rsidP="008A17C3">
      <w:pPr>
        <w:spacing w:before="0" w:after="0" w:line="276" w:lineRule="auto"/>
        <w:ind w:right="225"/>
        <w:rPr>
          <w:rFonts w:asciiTheme="minorHAnsi" w:hAnsiTheme="minorHAnsi" w:cs="Arial"/>
          <w:sz w:val="22"/>
          <w:szCs w:val="22"/>
        </w:rPr>
      </w:pPr>
    </w:p>
    <w:p w:rsidR="000F0CAC" w:rsidRDefault="000F0CAC" w:rsidP="008B72F6">
      <w:pPr>
        <w:pStyle w:val="Ttulo1"/>
        <w:ind w:left="431" w:hanging="431"/>
        <w:rPr>
          <w:noProof w:val="0"/>
        </w:rPr>
      </w:pPr>
      <w:bookmarkStart w:id="6" w:name="_Toc200459478"/>
      <w:r>
        <w:rPr>
          <w:noProof w:val="0"/>
        </w:rPr>
        <w:lastRenderedPageBreak/>
        <w:t>Anexos</w:t>
      </w:r>
    </w:p>
    <w:p w:rsidR="000F0CAC" w:rsidRDefault="007D5BCB" w:rsidP="000F0CAC">
      <w:pPr>
        <w:rPr>
          <w:i/>
        </w:rPr>
      </w:pPr>
      <w:r w:rsidRPr="008F3F44">
        <w:rPr>
          <w:i/>
        </w:rPr>
        <w:t>E-mail da solicitação que</w:t>
      </w:r>
      <w:r w:rsidR="008F3F44" w:rsidRPr="008F3F44">
        <w:rPr>
          <w:i/>
        </w:rPr>
        <w:t xml:space="preserve"> aponta onde o usuário requer que a informação seja exibida</w:t>
      </w:r>
      <w:r w:rsidR="008F3F44">
        <w:rPr>
          <w:i/>
        </w:rPr>
        <w:t>.</w:t>
      </w:r>
    </w:p>
    <w:p w:rsidR="008F3F44" w:rsidRDefault="008F3F44" w:rsidP="000F0CAC">
      <w:pPr>
        <w:rPr>
          <w:i/>
        </w:rPr>
      </w:pPr>
      <w:r>
        <w:rPr>
          <w:i/>
          <w:noProof/>
          <w:lang w:eastAsia="pt-BR"/>
        </w:rPr>
        <w:drawing>
          <wp:inline distT="0" distB="0" distL="0" distR="0">
            <wp:extent cx="6228080" cy="7858125"/>
            <wp:effectExtent l="0" t="0" r="127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4328_2025-E-mailSolicitaca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44" w:rsidRDefault="008F3F44" w:rsidP="000F0CAC">
      <w:pPr>
        <w:rPr>
          <w:i/>
        </w:rPr>
      </w:pPr>
      <w:r>
        <w:rPr>
          <w:i/>
          <w:noProof/>
          <w:lang w:eastAsia="pt-BR"/>
        </w:rPr>
        <w:lastRenderedPageBreak/>
        <w:drawing>
          <wp:inline distT="0" distB="0" distL="0" distR="0">
            <wp:extent cx="6228080" cy="8731250"/>
            <wp:effectExtent l="0" t="0" r="127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4328_2025-E-mailSolicitacao_2-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87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44" w:rsidRPr="008F3F44" w:rsidRDefault="008F3F44" w:rsidP="000F0CAC">
      <w:pPr>
        <w:rPr>
          <w:i/>
        </w:rPr>
      </w:pPr>
      <w:r>
        <w:rPr>
          <w:i/>
          <w:noProof/>
          <w:lang w:eastAsia="pt-BR"/>
        </w:rPr>
        <w:lastRenderedPageBreak/>
        <w:drawing>
          <wp:inline distT="0" distB="0" distL="0" distR="0">
            <wp:extent cx="6228080" cy="5104765"/>
            <wp:effectExtent l="0" t="0" r="127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4328_2025-E-mailSolicitacao_3-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F6" w:rsidRPr="00091900" w:rsidRDefault="00860DAD" w:rsidP="008B72F6">
      <w:pPr>
        <w:pStyle w:val="Ttulo1"/>
        <w:ind w:left="431" w:hanging="431"/>
        <w:rPr>
          <w:noProof w:val="0"/>
        </w:rPr>
      </w:pPr>
      <w:r>
        <w:lastRenderedPageBreak/>
        <w:t>Estimativa de Esforço</w:t>
      </w:r>
      <w:r w:rsidR="00904FA1">
        <w:t xml:space="preserve"> e Prazo</w:t>
      </w:r>
      <w:bookmarkEnd w:id="6"/>
    </w:p>
    <w:p w:rsidR="006F0E92" w:rsidRPr="006F0E92" w:rsidRDefault="00060B76" w:rsidP="006F0E92">
      <w:pPr>
        <w:ind w:right="225"/>
        <w:jc w:val="left"/>
        <w:rPr>
          <w:rFonts w:asciiTheme="minorHAnsi" w:hAnsiTheme="minorHAnsi"/>
          <w:color w:val="FF0054" w:themeColor="accent1"/>
          <w:sz w:val="24"/>
        </w:rPr>
      </w:pPr>
      <w:r w:rsidRPr="00060B76">
        <w:rPr>
          <w:noProof/>
          <w:lang w:eastAsia="pt-BR"/>
        </w:rPr>
        <w:drawing>
          <wp:inline distT="0" distB="0" distL="0" distR="0">
            <wp:extent cx="6228080" cy="5443686"/>
            <wp:effectExtent l="0" t="0" r="127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544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869" w:rsidRDefault="00EB3A56" w:rsidP="00860DAD">
      <w:pPr>
        <w:ind w:right="225"/>
        <w:jc w:val="left"/>
        <w:rPr>
          <w:rFonts w:asciiTheme="minorHAnsi" w:hAnsiTheme="minorHAnsi"/>
          <w:color w:val="FF0054" w:themeColor="accent1"/>
          <w:sz w:val="18"/>
          <w:szCs w:val="18"/>
        </w:rPr>
      </w:pPr>
      <w:r w:rsidRPr="00EB3A56">
        <w:rPr>
          <w:rFonts w:asciiTheme="minorHAnsi" w:hAnsiTheme="minorHAnsi"/>
          <w:color w:val="FF0054" w:themeColor="accent1"/>
          <w:sz w:val="24"/>
          <w:lang w:val="es-ES"/>
        </w:rPr>
        <w:br/>
      </w:r>
    </w:p>
    <w:p w:rsidR="0061515C" w:rsidRPr="00904FA1" w:rsidRDefault="0061515C" w:rsidP="00904FA1">
      <w:pPr>
        <w:spacing w:before="0" w:after="200" w:line="276" w:lineRule="auto"/>
        <w:jc w:val="left"/>
        <w:rPr>
          <w:rFonts w:asciiTheme="minorHAnsi" w:hAnsiTheme="minorHAnsi"/>
          <w:b/>
          <w:bCs/>
          <w:color w:val="FF0054" w:themeColor="accent1"/>
          <w:sz w:val="18"/>
          <w:szCs w:val="18"/>
        </w:rPr>
      </w:pPr>
    </w:p>
    <w:sectPr w:rsidR="0061515C" w:rsidRPr="00904FA1" w:rsidSect="005A3260">
      <w:headerReference w:type="default" r:id="rId22"/>
      <w:footerReference w:type="default" r:id="rId23"/>
      <w:pgSz w:w="11906" w:h="16838" w:code="9"/>
      <w:pgMar w:top="1928" w:right="851" w:bottom="1134" w:left="1247" w:header="567" w:footer="3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A1B" w:rsidRPr="00091900" w:rsidRDefault="00227A1B" w:rsidP="00544EF6">
      <w:pPr>
        <w:spacing w:before="0"/>
      </w:pPr>
      <w:r w:rsidRPr="00091900">
        <w:separator/>
      </w:r>
    </w:p>
  </w:endnote>
  <w:endnote w:type="continuationSeparator" w:id="0">
    <w:p w:rsidR="00227A1B" w:rsidRPr="00091900" w:rsidRDefault="00227A1B" w:rsidP="00544EF6">
      <w:pPr>
        <w:spacing w:before="0"/>
      </w:pPr>
      <w:r w:rsidRPr="000919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orFuture Sans">
    <w:altName w:val="Arial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 w:rsidP="00D94007">
    <w:pPr>
      <w:pStyle w:val="Rodap"/>
      <w:tabs>
        <w:tab w:val="clear" w:pos="4252"/>
        <w:tab w:val="clear" w:pos="8504"/>
        <w:tab w:val="right" w:pos="9639"/>
      </w:tabs>
      <w:spacing w:before="0"/>
      <w:jc w:val="left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D66A89B" wp14:editId="165F351A">
              <wp:simplePos x="0" y="0"/>
              <wp:positionH relativeFrom="column">
                <wp:posOffset>4075430</wp:posOffset>
              </wp:positionH>
              <wp:positionV relativeFrom="paragraph">
                <wp:posOffset>-726440</wp:posOffset>
              </wp:positionV>
              <wp:extent cx="2009140" cy="191135"/>
              <wp:effectExtent l="0" t="0" r="0" b="0"/>
              <wp:wrapSquare wrapText="bothSides"/>
              <wp:docPr id="106240771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09140" cy="191135"/>
                        <a:chOff x="0" y="0"/>
                        <a:chExt cx="6318" cy="602"/>
                      </a:xfrm>
                      <a:solidFill>
                        <a:srgbClr val="4F062A"/>
                      </a:solidFill>
                    </wpg:grpSpPr>
                    <wps:wsp>
                      <wps:cNvPr id="781645292" name="Freeform 6"/>
                      <wps:cNvSpPr/>
                      <wps:spPr bwMode="auto">
                        <a:xfrm>
                          <a:off x="0" y="346"/>
                          <a:ext cx="1122" cy="256"/>
                        </a:xfrm>
                        <a:custGeom>
                          <a:avLst/>
                          <a:gdLst>
                            <a:gd name="T0" fmla="*/ 0 w 1126"/>
                            <a:gd name="T1" fmla="*/ 248 h 257"/>
                            <a:gd name="T2" fmla="*/ 33 w 1126"/>
                            <a:gd name="T3" fmla="*/ 257 h 257"/>
                            <a:gd name="T4" fmla="*/ 563 w 1126"/>
                            <a:gd name="T5" fmla="*/ 124 h 257"/>
                            <a:gd name="T6" fmla="*/ 1093 w 1126"/>
                            <a:gd name="T7" fmla="*/ 257 h 257"/>
                            <a:gd name="T8" fmla="*/ 1126 w 1126"/>
                            <a:gd name="T9" fmla="*/ 248 h 257"/>
                            <a:gd name="T10" fmla="*/ 563 w 1126"/>
                            <a:gd name="T11" fmla="*/ 0 h 257"/>
                            <a:gd name="T12" fmla="*/ 0 w 1126"/>
                            <a:gd name="T13" fmla="*/ 248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0" y="248"/>
                              </a:moveTo>
                              <a:cubicBezTo>
                                <a:pt x="33" y="257"/>
                                <a:pt x="33" y="257"/>
                                <a:pt x="33" y="257"/>
                              </a:cubicBezTo>
                              <a:cubicBezTo>
                                <a:pt x="33" y="257"/>
                                <a:pt x="439" y="133"/>
                                <a:pt x="563" y="124"/>
                              </a:cubicBezTo>
                              <a:cubicBezTo>
                                <a:pt x="687" y="133"/>
                                <a:pt x="1093" y="257"/>
                                <a:pt x="1093" y="257"/>
                              </a:cubicBezTo>
                              <a:cubicBezTo>
                                <a:pt x="1126" y="248"/>
                                <a:pt x="1126" y="248"/>
                                <a:pt x="1126" y="248"/>
                              </a:cubicBezTo>
                              <a:cubicBezTo>
                                <a:pt x="1126" y="248"/>
                                <a:pt x="773" y="5"/>
                                <a:pt x="563" y="0"/>
                              </a:cubicBezTo>
                              <a:cubicBezTo>
                                <a:pt x="353" y="5"/>
                                <a:pt x="0" y="248"/>
                                <a:pt x="0" y="248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7630550" name="Freeform 7"/>
                      <wps:cNvSpPr/>
                      <wps:spPr bwMode="auto">
                        <a:xfrm>
                          <a:off x="0" y="0"/>
                          <a:ext cx="1122" cy="256"/>
                        </a:xfrm>
                        <a:custGeom>
                          <a:avLst/>
                          <a:gdLst>
                            <a:gd name="T0" fmla="*/ 1126 w 1126"/>
                            <a:gd name="T1" fmla="*/ 9 h 257"/>
                            <a:gd name="T2" fmla="*/ 1093 w 1126"/>
                            <a:gd name="T3" fmla="*/ 0 h 257"/>
                            <a:gd name="T4" fmla="*/ 563 w 1126"/>
                            <a:gd name="T5" fmla="*/ 133 h 257"/>
                            <a:gd name="T6" fmla="*/ 33 w 1126"/>
                            <a:gd name="T7" fmla="*/ 0 h 257"/>
                            <a:gd name="T8" fmla="*/ 0 w 1126"/>
                            <a:gd name="T9" fmla="*/ 9 h 257"/>
                            <a:gd name="T10" fmla="*/ 563 w 1126"/>
                            <a:gd name="T11" fmla="*/ 257 h 257"/>
                            <a:gd name="T12" fmla="*/ 1126 w 1126"/>
                            <a:gd name="T13" fmla="*/ 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1126" y="9"/>
                              </a:moveTo>
                              <a:cubicBezTo>
                                <a:pt x="1093" y="0"/>
                                <a:pt x="1093" y="0"/>
                                <a:pt x="1093" y="0"/>
                              </a:cubicBezTo>
                              <a:cubicBezTo>
                                <a:pt x="1093" y="0"/>
                                <a:pt x="687" y="124"/>
                                <a:pt x="563" y="133"/>
                              </a:cubicBezTo>
                              <a:cubicBezTo>
                                <a:pt x="439" y="124"/>
                                <a:pt x="33" y="0"/>
                                <a:pt x="33" y="0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9"/>
                                <a:pt x="353" y="252"/>
                                <a:pt x="563" y="257"/>
                              </a:cubicBezTo>
                              <a:cubicBezTo>
                                <a:pt x="773" y="252"/>
                                <a:pt x="1126" y="9"/>
                                <a:pt x="1126" y="9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1390086" name="Freeform 8"/>
                      <wps:cNvSpPr>
                        <a:spLocks noEditPoints="1"/>
                      </wps:cNvSpPr>
                      <wps:spPr bwMode="auto">
                        <a:xfrm>
                          <a:off x="1436" y="37"/>
                          <a:ext cx="4882" cy="542"/>
                        </a:xfrm>
                        <a:custGeom>
                          <a:avLst/>
                          <a:gdLst>
                            <a:gd name="T0" fmla="*/ 145 w 4897"/>
                            <a:gd name="T1" fmla="*/ 121 h 544"/>
                            <a:gd name="T2" fmla="*/ 0 w 4897"/>
                            <a:gd name="T3" fmla="*/ 544 h 544"/>
                            <a:gd name="T4" fmla="*/ 267 w 4897"/>
                            <a:gd name="T5" fmla="*/ 0 h 544"/>
                            <a:gd name="T6" fmla="*/ 445 w 4897"/>
                            <a:gd name="T7" fmla="*/ 312 h 544"/>
                            <a:gd name="T8" fmla="*/ 842 w 4897"/>
                            <a:gd name="T9" fmla="*/ 0 h 544"/>
                            <a:gd name="T10" fmla="*/ 698 w 4897"/>
                            <a:gd name="T11" fmla="*/ 544 h 544"/>
                            <a:gd name="T12" fmla="*/ 667 w 4897"/>
                            <a:gd name="T13" fmla="*/ 121 h 544"/>
                            <a:gd name="T14" fmla="*/ 313 w 4897"/>
                            <a:gd name="T15" fmla="*/ 433 h 544"/>
                            <a:gd name="T16" fmla="*/ 1014 w 4897"/>
                            <a:gd name="T17" fmla="*/ 0 h 544"/>
                            <a:gd name="T18" fmla="*/ 1158 w 4897"/>
                            <a:gd name="T19" fmla="*/ 544 h 544"/>
                            <a:gd name="T20" fmla="*/ 1014 w 4897"/>
                            <a:gd name="T21" fmla="*/ 0 h 544"/>
                            <a:gd name="T22" fmla="*/ 1588 w 4897"/>
                            <a:gd name="T23" fmla="*/ 0 h 544"/>
                            <a:gd name="T24" fmla="*/ 1903 w 4897"/>
                            <a:gd name="T25" fmla="*/ 423 h 544"/>
                            <a:gd name="T26" fmla="*/ 2047 w 4897"/>
                            <a:gd name="T27" fmla="*/ 0 h 544"/>
                            <a:gd name="T28" fmla="*/ 1788 w 4897"/>
                            <a:gd name="T29" fmla="*/ 544 h 544"/>
                            <a:gd name="T30" fmla="*/ 1474 w 4897"/>
                            <a:gd name="T31" fmla="*/ 121 h 544"/>
                            <a:gd name="T32" fmla="*/ 1329 w 4897"/>
                            <a:gd name="T33" fmla="*/ 544 h 544"/>
                            <a:gd name="T34" fmla="*/ 2203 w 4897"/>
                            <a:gd name="T35" fmla="*/ 544 h 544"/>
                            <a:gd name="T36" fmla="*/ 2714 w 4897"/>
                            <a:gd name="T37" fmla="*/ 423 h 544"/>
                            <a:gd name="T38" fmla="*/ 2714 w 4897"/>
                            <a:gd name="T39" fmla="*/ 328 h 544"/>
                            <a:gd name="T40" fmla="*/ 2187 w 4897"/>
                            <a:gd name="T41" fmla="*/ 164 h 544"/>
                            <a:gd name="T42" fmla="*/ 2871 w 4897"/>
                            <a:gd name="T43" fmla="*/ 0 h 544"/>
                            <a:gd name="T44" fmla="*/ 2371 w 4897"/>
                            <a:gd name="T45" fmla="*/ 121 h 544"/>
                            <a:gd name="T46" fmla="*/ 2371 w 4897"/>
                            <a:gd name="T47" fmla="*/ 207 h 544"/>
                            <a:gd name="T48" fmla="*/ 2902 w 4897"/>
                            <a:gd name="T49" fmla="*/ 376 h 544"/>
                            <a:gd name="T50" fmla="*/ 2203 w 4897"/>
                            <a:gd name="T51" fmla="*/ 544 h 544"/>
                            <a:gd name="T52" fmla="*/ 3288 w 4897"/>
                            <a:gd name="T53" fmla="*/ 0 h 544"/>
                            <a:gd name="T54" fmla="*/ 3818 w 4897"/>
                            <a:gd name="T55" fmla="*/ 541 h 544"/>
                            <a:gd name="T56" fmla="*/ 3657 w 4897"/>
                            <a:gd name="T57" fmla="*/ 544 h 544"/>
                            <a:gd name="T58" fmla="*/ 3183 w 4897"/>
                            <a:gd name="T59" fmla="*/ 443 h 544"/>
                            <a:gd name="T60" fmla="*/ 2964 w 4897"/>
                            <a:gd name="T61" fmla="*/ 544 h 544"/>
                            <a:gd name="T62" fmla="*/ 3529 w 4897"/>
                            <a:gd name="T63" fmla="*/ 322 h 544"/>
                            <a:gd name="T64" fmla="*/ 3367 w 4897"/>
                            <a:gd name="T65" fmla="*/ 121 h 544"/>
                            <a:gd name="T66" fmla="*/ 3529 w 4897"/>
                            <a:gd name="T67" fmla="*/ 322 h 544"/>
                            <a:gd name="T68" fmla="*/ 4076 w 4897"/>
                            <a:gd name="T69" fmla="*/ 0 h 544"/>
                            <a:gd name="T70" fmla="*/ 3931 w 4897"/>
                            <a:gd name="T71" fmla="*/ 544 h 544"/>
                            <a:gd name="T72" fmla="*/ 4475 w 4897"/>
                            <a:gd name="T73" fmla="*/ 121 h 544"/>
                            <a:gd name="T74" fmla="*/ 4197 w 4897"/>
                            <a:gd name="T75" fmla="*/ 0 h 544"/>
                            <a:gd name="T76" fmla="*/ 4897 w 4897"/>
                            <a:gd name="T77" fmla="*/ 121 h 544"/>
                            <a:gd name="T78" fmla="*/ 4619 w 4897"/>
                            <a:gd name="T79" fmla="*/ 544 h 544"/>
                            <a:gd name="T80" fmla="*/ 4475 w 4897"/>
                            <a:gd name="T81" fmla="*/ 121 h 5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897" h="544">
                              <a:moveTo>
                                <a:pt x="176" y="121"/>
                              </a:moveTo>
                              <a:cubicBezTo>
                                <a:pt x="145" y="121"/>
                                <a:pt x="145" y="121"/>
                                <a:pt x="145" y="121"/>
                              </a:cubicBezTo>
                              <a:cubicBezTo>
                                <a:pt x="145" y="544"/>
                                <a:pt x="145" y="544"/>
                                <a:pt x="145" y="544"/>
                              </a:cubicBezTo>
                              <a:cubicBezTo>
                                <a:pt x="0" y="544"/>
                                <a:pt x="0" y="544"/>
                                <a:pt x="0" y="54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67" y="0"/>
                                <a:pt x="267" y="0"/>
                                <a:pt x="267" y="0"/>
                              </a:cubicBezTo>
                              <a:cubicBezTo>
                                <a:pt x="398" y="312"/>
                                <a:pt x="398" y="312"/>
                                <a:pt x="398" y="312"/>
                              </a:cubicBezTo>
                              <a:cubicBezTo>
                                <a:pt x="445" y="312"/>
                                <a:pt x="445" y="312"/>
                                <a:pt x="445" y="312"/>
                              </a:cubicBezTo>
                              <a:cubicBezTo>
                                <a:pt x="576" y="0"/>
                                <a:pt x="576" y="0"/>
                                <a:pt x="576" y="0"/>
                              </a:cubicBezTo>
                              <a:cubicBezTo>
                                <a:pt x="842" y="0"/>
                                <a:pt x="842" y="0"/>
                                <a:pt x="842" y="0"/>
                              </a:cubicBezTo>
                              <a:cubicBezTo>
                                <a:pt x="842" y="544"/>
                                <a:pt x="842" y="544"/>
                                <a:pt x="842" y="544"/>
                              </a:cubicBezTo>
                              <a:cubicBezTo>
                                <a:pt x="698" y="544"/>
                                <a:pt x="698" y="544"/>
                                <a:pt x="698" y="544"/>
                              </a:cubicBezTo>
                              <a:cubicBezTo>
                                <a:pt x="698" y="121"/>
                                <a:pt x="698" y="121"/>
                                <a:pt x="698" y="121"/>
                              </a:cubicBezTo>
                              <a:cubicBezTo>
                                <a:pt x="667" y="121"/>
                                <a:pt x="667" y="121"/>
                                <a:pt x="667" y="121"/>
                              </a:cubicBezTo>
                              <a:cubicBezTo>
                                <a:pt x="530" y="433"/>
                                <a:pt x="530" y="433"/>
                                <a:pt x="530" y="433"/>
                              </a:cubicBezTo>
                              <a:cubicBezTo>
                                <a:pt x="313" y="433"/>
                                <a:pt x="313" y="433"/>
                                <a:pt x="313" y="433"/>
                              </a:cubicBezTo>
                              <a:lnTo>
                                <a:pt x="176" y="121"/>
                              </a:lnTo>
                              <a:close/>
                              <a:moveTo>
                                <a:pt x="1014" y="0"/>
                              </a:moveTo>
                              <a:cubicBezTo>
                                <a:pt x="1158" y="0"/>
                                <a:pt x="1158" y="0"/>
                                <a:pt x="1158" y="0"/>
                              </a:cubicBezTo>
                              <a:cubicBezTo>
                                <a:pt x="1158" y="544"/>
                                <a:pt x="1158" y="544"/>
                                <a:pt x="1158" y="544"/>
                              </a:cubicBezTo>
                              <a:cubicBezTo>
                                <a:pt x="1014" y="544"/>
                                <a:pt x="1014" y="544"/>
                                <a:pt x="1014" y="544"/>
                              </a:cubicBezTo>
                              <a:lnTo>
                                <a:pt x="1014" y="0"/>
                              </a:lnTo>
                              <a:close/>
                              <a:moveTo>
                                <a:pt x="1329" y="0"/>
                              </a:moveTo>
                              <a:cubicBezTo>
                                <a:pt x="1588" y="0"/>
                                <a:pt x="1588" y="0"/>
                                <a:pt x="1588" y="0"/>
                              </a:cubicBezTo>
                              <a:cubicBezTo>
                                <a:pt x="1871" y="423"/>
                                <a:pt x="1871" y="423"/>
                                <a:pt x="1871" y="423"/>
                              </a:cubicBezTo>
                              <a:cubicBezTo>
                                <a:pt x="1903" y="423"/>
                                <a:pt x="1903" y="423"/>
                                <a:pt x="1903" y="423"/>
                              </a:cubicBezTo>
                              <a:cubicBezTo>
                                <a:pt x="1903" y="0"/>
                                <a:pt x="1903" y="0"/>
                                <a:pt x="1903" y="0"/>
                              </a:cubicBezTo>
                              <a:cubicBezTo>
                                <a:pt x="2047" y="0"/>
                                <a:pt x="2047" y="0"/>
                                <a:pt x="2047" y="0"/>
                              </a:cubicBezTo>
                              <a:cubicBezTo>
                                <a:pt x="2047" y="544"/>
                                <a:pt x="2047" y="544"/>
                                <a:pt x="2047" y="544"/>
                              </a:cubicBezTo>
                              <a:cubicBezTo>
                                <a:pt x="1788" y="544"/>
                                <a:pt x="1788" y="544"/>
                                <a:pt x="1788" y="544"/>
                              </a:cubicBezTo>
                              <a:cubicBezTo>
                                <a:pt x="1505" y="121"/>
                                <a:pt x="1505" y="121"/>
                                <a:pt x="1505" y="121"/>
                              </a:cubicBezTo>
                              <a:cubicBezTo>
                                <a:pt x="1474" y="121"/>
                                <a:pt x="1474" y="121"/>
                                <a:pt x="1474" y="121"/>
                              </a:cubicBezTo>
                              <a:cubicBezTo>
                                <a:pt x="1474" y="544"/>
                                <a:pt x="1474" y="544"/>
                                <a:pt x="1474" y="544"/>
                              </a:cubicBezTo>
                              <a:cubicBezTo>
                                <a:pt x="1329" y="544"/>
                                <a:pt x="1329" y="544"/>
                                <a:pt x="1329" y="544"/>
                              </a:cubicBezTo>
                              <a:lnTo>
                                <a:pt x="1329" y="0"/>
                              </a:lnTo>
                              <a:close/>
                              <a:moveTo>
                                <a:pt x="2203" y="544"/>
                              </a:moveTo>
                              <a:cubicBezTo>
                                <a:pt x="2203" y="423"/>
                                <a:pt x="2203" y="423"/>
                                <a:pt x="2203" y="423"/>
                              </a:cubicBezTo>
                              <a:cubicBezTo>
                                <a:pt x="2714" y="423"/>
                                <a:pt x="2714" y="423"/>
                                <a:pt x="2714" y="423"/>
                              </a:cubicBezTo>
                              <a:cubicBezTo>
                                <a:pt x="2744" y="423"/>
                                <a:pt x="2761" y="406"/>
                                <a:pt x="2761" y="376"/>
                              </a:cubicBezTo>
                              <a:cubicBezTo>
                                <a:pt x="2761" y="345"/>
                                <a:pt x="2744" y="328"/>
                                <a:pt x="2714" y="328"/>
                              </a:cubicBezTo>
                              <a:cubicBezTo>
                                <a:pt x="2371" y="328"/>
                                <a:pt x="2371" y="328"/>
                                <a:pt x="2371" y="328"/>
                              </a:cubicBezTo>
                              <a:cubicBezTo>
                                <a:pt x="2256" y="328"/>
                                <a:pt x="2187" y="267"/>
                                <a:pt x="2187" y="164"/>
                              </a:cubicBezTo>
                              <a:cubicBezTo>
                                <a:pt x="2187" y="61"/>
                                <a:pt x="2256" y="0"/>
                                <a:pt x="2371" y="0"/>
                              </a:cubicBezTo>
                              <a:cubicBezTo>
                                <a:pt x="2871" y="0"/>
                                <a:pt x="2871" y="0"/>
                                <a:pt x="2871" y="0"/>
                              </a:cubicBezTo>
                              <a:cubicBezTo>
                                <a:pt x="2871" y="121"/>
                                <a:pt x="2871" y="121"/>
                                <a:pt x="2871" y="121"/>
                              </a:cubicBezTo>
                              <a:cubicBezTo>
                                <a:pt x="2371" y="121"/>
                                <a:pt x="2371" y="121"/>
                                <a:pt x="2371" y="121"/>
                              </a:cubicBezTo>
                              <a:cubicBezTo>
                                <a:pt x="2344" y="121"/>
                                <a:pt x="2328" y="137"/>
                                <a:pt x="2328" y="164"/>
                              </a:cubicBezTo>
                              <a:cubicBezTo>
                                <a:pt x="2328" y="191"/>
                                <a:pt x="2344" y="207"/>
                                <a:pt x="2371" y="207"/>
                              </a:cubicBezTo>
                              <a:cubicBezTo>
                                <a:pt x="2714" y="207"/>
                                <a:pt x="2714" y="207"/>
                                <a:pt x="2714" y="207"/>
                              </a:cubicBezTo>
                              <a:cubicBezTo>
                                <a:pt x="2832" y="207"/>
                                <a:pt x="2902" y="270"/>
                                <a:pt x="2902" y="376"/>
                              </a:cubicBezTo>
                              <a:cubicBezTo>
                                <a:pt x="2902" y="481"/>
                                <a:pt x="2832" y="544"/>
                                <a:pt x="2714" y="544"/>
                              </a:cubicBezTo>
                              <a:lnTo>
                                <a:pt x="2203" y="544"/>
                              </a:lnTo>
                              <a:close/>
                              <a:moveTo>
                                <a:pt x="2964" y="541"/>
                              </a:moveTo>
                              <a:cubicBezTo>
                                <a:pt x="3288" y="0"/>
                                <a:pt x="3288" y="0"/>
                                <a:pt x="3288" y="0"/>
                              </a:cubicBezTo>
                              <a:cubicBezTo>
                                <a:pt x="3493" y="0"/>
                                <a:pt x="3493" y="0"/>
                                <a:pt x="3493" y="0"/>
                              </a:cubicBezTo>
                              <a:cubicBezTo>
                                <a:pt x="3818" y="541"/>
                                <a:pt x="3818" y="541"/>
                                <a:pt x="3818" y="541"/>
                              </a:cubicBezTo>
                              <a:cubicBezTo>
                                <a:pt x="3818" y="544"/>
                                <a:pt x="3818" y="544"/>
                                <a:pt x="3818" y="544"/>
                              </a:cubicBezTo>
                              <a:cubicBezTo>
                                <a:pt x="3657" y="544"/>
                                <a:pt x="3657" y="544"/>
                                <a:pt x="3657" y="544"/>
                              </a:cubicBezTo>
                              <a:cubicBezTo>
                                <a:pt x="3598" y="443"/>
                                <a:pt x="3598" y="443"/>
                                <a:pt x="3598" y="443"/>
                              </a:cubicBezTo>
                              <a:cubicBezTo>
                                <a:pt x="3183" y="443"/>
                                <a:pt x="3183" y="443"/>
                                <a:pt x="3183" y="443"/>
                              </a:cubicBezTo>
                              <a:cubicBezTo>
                                <a:pt x="3125" y="544"/>
                                <a:pt x="3125" y="544"/>
                                <a:pt x="3125" y="544"/>
                              </a:cubicBezTo>
                              <a:cubicBezTo>
                                <a:pt x="2964" y="544"/>
                                <a:pt x="2964" y="544"/>
                                <a:pt x="2964" y="544"/>
                              </a:cubicBezTo>
                              <a:lnTo>
                                <a:pt x="2964" y="541"/>
                              </a:lnTo>
                              <a:close/>
                              <a:moveTo>
                                <a:pt x="3529" y="322"/>
                              </a:moveTo>
                              <a:cubicBezTo>
                                <a:pt x="3414" y="121"/>
                                <a:pt x="3414" y="121"/>
                                <a:pt x="3414" y="121"/>
                              </a:cubicBezTo>
                              <a:cubicBezTo>
                                <a:pt x="3367" y="121"/>
                                <a:pt x="3367" y="121"/>
                                <a:pt x="3367" y="121"/>
                              </a:cubicBezTo>
                              <a:cubicBezTo>
                                <a:pt x="3252" y="322"/>
                                <a:pt x="3252" y="322"/>
                                <a:pt x="3252" y="322"/>
                              </a:cubicBezTo>
                              <a:lnTo>
                                <a:pt x="3529" y="322"/>
                              </a:lnTo>
                              <a:close/>
                              <a:moveTo>
                                <a:pt x="3931" y="0"/>
                              </a:moveTo>
                              <a:cubicBezTo>
                                <a:pt x="4076" y="0"/>
                                <a:pt x="4076" y="0"/>
                                <a:pt x="4076" y="0"/>
                              </a:cubicBezTo>
                              <a:cubicBezTo>
                                <a:pt x="4076" y="544"/>
                                <a:pt x="4076" y="544"/>
                                <a:pt x="4076" y="544"/>
                              </a:cubicBezTo>
                              <a:cubicBezTo>
                                <a:pt x="3931" y="544"/>
                                <a:pt x="3931" y="544"/>
                                <a:pt x="3931" y="544"/>
                              </a:cubicBezTo>
                              <a:lnTo>
                                <a:pt x="3931" y="0"/>
                              </a:lnTo>
                              <a:close/>
                              <a:moveTo>
                                <a:pt x="4475" y="121"/>
                              </a:moveTo>
                              <a:cubicBezTo>
                                <a:pt x="4197" y="121"/>
                                <a:pt x="4197" y="121"/>
                                <a:pt x="4197" y="121"/>
                              </a:cubicBezTo>
                              <a:cubicBezTo>
                                <a:pt x="4197" y="0"/>
                                <a:pt x="4197" y="0"/>
                                <a:pt x="4197" y="0"/>
                              </a:cubicBezTo>
                              <a:cubicBezTo>
                                <a:pt x="4897" y="0"/>
                                <a:pt x="4897" y="0"/>
                                <a:pt x="4897" y="0"/>
                              </a:cubicBezTo>
                              <a:cubicBezTo>
                                <a:pt x="4897" y="121"/>
                                <a:pt x="4897" y="121"/>
                                <a:pt x="4897" y="121"/>
                              </a:cubicBezTo>
                              <a:cubicBezTo>
                                <a:pt x="4619" y="121"/>
                                <a:pt x="4619" y="121"/>
                                <a:pt x="4619" y="121"/>
                              </a:cubicBezTo>
                              <a:cubicBezTo>
                                <a:pt x="4619" y="544"/>
                                <a:pt x="4619" y="544"/>
                                <a:pt x="4619" y="544"/>
                              </a:cubicBezTo>
                              <a:cubicBezTo>
                                <a:pt x="4475" y="544"/>
                                <a:pt x="4475" y="544"/>
                                <a:pt x="4475" y="544"/>
                              </a:cubicBezTo>
                              <a:lnTo>
                                <a:pt x="4475" y="12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2841AB" id="Group 4" o:spid="_x0000_s1026" style="position:absolute;margin-left:320.9pt;margin-top:-57.2pt;width:158.2pt;height:15.05pt;z-index:251657216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">
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" path="m,248v33,9,33,9,33,9c33,257,439,133,563,124v124,9,530,133,530,133c1126,248,1126,248,1126,248,1126,248,773,5,563,,353,5,,248,,248e" filled="f" stroked="f">
                <v:path arrowok="t" o:connecttype="custom" o:connectlocs="0,247;33,256;561,124;1089,256;1122,247;561,0;0,247" o:connectangles="0,0,0,0,0,0,0"/>
              </v:shape>
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" path="m1126,9c1093,,1093,,1093,v,,-406,124,-530,133c439,124,33,,33,,,9,,9,,9v,,353,243,563,248c773,252,1126,9,1126,9e" filled="f" stroked="f">
                <v:path arrowok="t" o:connecttype="custom" o:connectlocs="1122,9;1089,0;561,132;33,0;0,9;561,256;1122,9" o:connectangles="0,0,0,0,0,0,0"/>
              </v:shape>
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<o:lock v:ext="edit" verticies="t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 w:rsidP="00544EF6">
    <w:pPr>
      <w:pStyle w:val="Cabealho"/>
      <w:jc w:val="left"/>
      <w:rPr>
        <w:sz w:val="16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6440403"/>
      <w:docPartObj>
        <w:docPartGallery w:val="Page Numbers (Bottom of Page)"/>
        <w:docPartUnique/>
      </w:docPartObj>
    </w:sdtPr>
    <w:sdtEndPr/>
    <w:sdtContent>
      <w:p w:rsidR="00FF442A" w:rsidRPr="00091900" w:rsidRDefault="00FF442A" w:rsidP="00FF442A">
        <w:pPr>
          <w:pStyle w:val="Rodap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091900">
          <w:rPr>
            <w:noProof/>
            <w:szCs w:val="16"/>
            <w:lang w:eastAsia="pt-BR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1168E093" wp14:editId="7F7C139B">
                  <wp:simplePos x="0" y="0"/>
                  <wp:positionH relativeFrom="margin">
                    <wp:posOffset>-295275</wp:posOffset>
                  </wp:positionH>
                  <wp:positionV relativeFrom="paragraph">
                    <wp:posOffset>180340</wp:posOffset>
                  </wp:positionV>
                  <wp:extent cx="1320740" cy="125095"/>
                  <wp:effectExtent l="0" t="0" r="0" b="8255"/>
                  <wp:wrapNone/>
                  <wp:docPr id="20" name="Group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732322-90EE-1E18-2E24-D3923F216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20740" cy="125095"/>
                            <a:chOff x="0" y="0"/>
                            <a:chExt cx="6318" cy="602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21" name="Freeform 6">
                            <a:extLst>
                              <a:ext uri="{FF2B5EF4-FFF2-40B4-BE49-F238E27FC236}">
                                <a16:creationId xmlns:a16="http://schemas.microsoft.com/office/drawing/2014/main" id="{6E264A35-C514-6033-074E-34AC6359422F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346"/>
                              <a:ext cx="1122" cy="256"/>
                            </a:xfrm>
                            <a:custGeom>
                              <a:avLst/>
                              <a:gdLst>
                                <a:gd name="T0" fmla="*/ 0 w 1126"/>
                                <a:gd name="T1" fmla="*/ 248 h 257"/>
                                <a:gd name="T2" fmla="*/ 33 w 1126"/>
                                <a:gd name="T3" fmla="*/ 257 h 257"/>
                                <a:gd name="T4" fmla="*/ 563 w 1126"/>
                                <a:gd name="T5" fmla="*/ 124 h 257"/>
                                <a:gd name="T6" fmla="*/ 1093 w 1126"/>
                                <a:gd name="T7" fmla="*/ 257 h 257"/>
                                <a:gd name="T8" fmla="*/ 1126 w 1126"/>
                                <a:gd name="T9" fmla="*/ 248 h 257"/>
                                <a:gd name="T10" fmla="*/ 563 w 1126"/>
                                <a:gd name="T11" fmla="*/ 0 h 257"/>
                                <a:gd name="T12" fmla="*/ 0 w 1126"/>
                                <a:gd name="T13" fmla="*/ 248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0" y="248"/>
                                  </a:moveTo>
                                  <a:cubicBezTo>
                                    <a:pt x="33" y="257"/>
                                    <a:pt x="33" y="257"/>
                                    <a:pt x="33" y="257"/>
                                  </a:cubicBezTo>
                                  <a:cubicBezTo>
                                    <a:pt x="33" y="257"/>
                                    <a:pt x="439" y="133"/>
                                    <a:pt x="563" y="124"/>
                                  </a:cubicBezTo>
                                  <a:cubicBezTo>
                                    <a:pt x="687" y="133"/>
                                    <a:pt x="1093" y="257"/>
                                    <a:pt x="1093" y="257"/>
                                  </a:cubicBezTo>
                                  <a:cubicBezTo>
                                    <a:pt x="1126" y="248"/>
                                    <a:pt x="1126" y="248"/>
                                    <a:pt x="1126" y="248"/>
                                  </a:cubicBezTo>
                                  <a:cubicBezTo>
                                    <a:pt x="1126" y="248"/>
                                    <a:pt x="773" y="5"/>
                                    <a:pt x="563" y="0"/>
                                  </a:cubicBezTo>
                                  <a:cubicBezTo>
                                    <a:pt x="353" y="5"/>
                                    <a:pt x="0" y="248"/>
                                    <a:pt x="0" y="248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7">
                            <a:extLst>
                              <a:ext uri="{FF2B5EF4-FFF2-40B4-BE49-F238E27FC236}">
                                <a16:creationId xmlns:a16="http://schemas.microsoft.com/office/drawing/2014/main" id="{8E954355-2080-9B6F-0664-E1C750504F25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0"/>
                              <a:ext cx="1122" cy="256"/>
                            </a:xfrm>
                            <a:custGeom>
                              <a:avLst/>
                              <a:gdLst>
                                <a:gd name="T0" fmla="*/ 1126 w 1126"/>
                                <a:gd name="T1" fmla="*/ 9 h 257"/>
                                <a:gd name="T2" fmla="*/ 1093 w 1126"/>
                                <a:gd name="T3" fmla="*/ 0 h 257"/>
                                <a:gd name="T4" fmla="*/ 563 w 1126"/>
                                <a:gd name="T5" fmla="*/ 133 h 257"/>
                                <a:gd name="T6" fmla="*/ 33 w 1126"/>
                                <a:gd name="T7" fmla="*/ 0 h 257"/>
                                <a:gd name="T8" fmla="*/ 0 w 1126"/>
                                <a:gd name="T9" fmla="*/ 9 h 257"/>
                                <a:gd name="T10" fmla="*/ 563 w 1126"/>
                                <a:gd name="T11" fmla="*/ 257 h 257"/>
                                <a:gd name="T12" fmla="*/ 1126 w 1126"/>
                                <a:gd name="T13" fmla="*/ 9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1126" y="9"/>
                                  </a:moveTo>
                                  <a:cubicBezTo>
                                    <a:pt x="1093" y="0"/>
                                    <a:pt x="1093" y="0"/>
                                    <a:pt x="1093" y="0"/>
                                  </a:cubicBezTo>
                                  <a:cubicBezTo>
                                    <a:pt x="1093" y="0"/>
                                    <a:pt x="687" y="124"/>
                                    <a:pt x="563" y="133"/>
                                  </a:cubicBezTo>
                                  <a:cubicBezTo>
                                    <a:pt x="439" y="124"/>
                                    <a:pt x="33" y="0"/>
                                    <a:pt x="33" y="0"/>
                                  </a:cubicBezTo>
                                  <a:cubicBezTo>
                                    <a:pt x="0" y="9"/>
                                    <a:pt x="0" y="9"/>
                                    <a:pt x="0" y="9"/>
                                  </a:cubicBezTo>
                                  <a:cubicBezTo>
                                    <a:pt x="0" y="9"/>
                                    <a:pt x="353" y="252"/>
                                    <a:pt x="563" y="257"/>
                                  </a:cubicBezTo>
                                  <a:cubicBezTo>
                                    <a:pt x="773" y="252"/>
                                    <a:pt x="1126" y="9"/>
                                    <a:pt x="1126" y="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8">
                            <a:extLst>
                              <a:ext uri="{FF2B5EF4-FFF2-40B4-BE49-F238E27FC236}">
                                <a16:creationId xmlns:a16="http://schemas.microsoft.com/office/drawing/2014/main" id="{72C44897-8AA8-D9F7-ADEC-8114A634DD4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436" y="37"/>
                              <a:ext cx="4882" cy="542"/>
                            </a:xfrm>
                            <a:custGeom>
                              <a:avLst/>
                              <a:gdLst>
                                <a:gd name="T0" fmla="*/ 145 w 4897"/>
                                <a:gd name="T1" fmla="*/ 121 h 544"/>
                                <a:gd name="T2" fmla="*/ 0 w 4897"/>
                                <a:gd name="T3" fmla="*/ 544 h 544"/>
                                <a:gd name="T4" fmla="*/ 267 w 4897"/>
                                <a:gd name="T5" fmla="*/ 0 h 544"/>
                                <a:gd name="T6" fmla="*/ 445 w 4897"/>
                                <a:gd name="T7" fmla="*/ 312 h 544"/>
                                <a:gd name="T8" fmla="*/ 842 w 4897"/>
                                <a:gd name="T9" fmla="*/ 0 h 544"/>
                                <a:gd name="T10" fmla="*/ 698 w 4897"/>
                                <a:gd name="T11" fmla="*/ 544 h 544"/>
                                <a:gd name="T12" fmla="*/ 667 w 4897"/>
                                <a:gd name="T13" fmla="*/ 121 h 544"/>
                                <a:gd name="T14" fmla="*/ 313 w 4897"/>
                                <a:gd name="T15" fmla="*/ 433 h 544"/>
                                <a:gd name="T16" fmla="*/ 1014 w 4897"/>
                                <a:gd name="T17" fmla="*/ 0 h 544"/>
                                <a:gd name="T18" fmla="*/ 1158 w 4897"/>
                                <a:gd name="T19" fmla="*/ 544 h 544"/>
                                <a:gd name="T20" fmla="*/ 1014 w 4897"/>
                                <a:gd name="T21" fmla="*/ 0 h 544"/>
                                <a:gd name="T22" fmla="*/ 1588 w 4897"/>
                                <a:gd name="T23" fmla="*/ 0 h 544"/>
                                <a:gd name="T24" fmla="*/ 1903 w 4897"/>
                                <a:gd name="T25" fmla="*/ 423 h 544"/>
                                <a:gd name="T26" fmla="*/ 2047 w 4897"/>
                                <a:gd name="T27" fmla="*/ 0 h 544"/>
                                <a:gd name="T28" fmla="*/ 1788 w 4897"/>
                                <a:gd name="T29" fmla="*/ 544 h 544"/>
                                <a:gd name="T30" fmla="*/ 1474 w 4897"/>
                                <a:gd name="T31" fmla="*/ 121 h 544"/>
                                <a:gd name="T32" fmla="*/ 1329 w 4897"/>
                                <a:gd name="T33" fmla="*/ 544 h 544"/>
                                <a:gd name="T34" fmla="*/ 2203 w 4897"/>
                                <a:gd name="T35" fmla="*/ 544 h 544"/>
                                <a:gd name="T36" fmla="*/ 2714 w 4897"/>
                                <a:gd name="T37" fmla="*/ 423 h 544"/>
                                <a:gd name="T38" fmla="*/ 2714 w 4897"/>
                                <a:gd name="T39" fmla="*/ 328 h 544"/>
                                <a:gd name="T40" fmla="*/ 2187 w 4897"/>
                                <a:gd name="T41" fmla="*/ 164 h 544"/>
                                <a:gd name="T42" fmla="*/ 2871 w 4897"/>
                                <a:gd name="T43" fmla="*/ 0 h 544"/>
                                <a:gd name="T44" fmla="*/ 2371 w 4897"/>
                                <a:gd name="T45" fmla="*/ 121 h 544"/>
                                <a:gd name="T46" fmla="*/ 2371 w 4897"/>
                                <a:gd name="T47" fmla="*/ 207 h 544"/>
                                <a:gd name="T48" fmla="*/ 2902 w 4897"/>
                                <a:gd name="T49" fmla="*/ 376 h 544"/>
                                <a:gd name="T50" fmla="*/ 2203 w 4897"/>
                                <a:gd name="T51" fmla="*/ 544 h 544"/>
                                <a:gd name="T52" fmla="*/ 3288 w 4897"/>
                                <a:gd name="T53" fmla="*/ 0 h 544"/>
                                <a:gd name="T54" fmla="*/ 3818 w 4897"/>
                                <a:gd name="T55" fmla="*/ 541 h 544"/>
                                <a:gd name="T56" fmla="*/ 3657 w 4897"/>
                                <a:gd name="T57" fmla="*/ 544 h 544"/>
                                <a:gd name="T58" fmla="*/ 3183 w 4897"/>
                                <a:gd name="T59" fmla="*/ 443 h 544"/>
                                <a:gd name="T60" fmla="*/ 2964 w 4897"/>
                                <a:gd name="T61" fmla="*/ 544 h 544"/>
                                <a:gd name="T62" fmla="*/ 3529 w 4897"/>
                                <a:gd name="T63" fmla="*/ 322 h 544"/>
                                <a:gd name="T64" fmla="*/ 3367 w 4897"/>
                                <a:gd name="T65" fmla="*/ 121 h 544"/>
                                <a:gd name="T66" fmla="*/ 3529 w 4897"/>
                                <a:gd name="T67" fmla="*/ 322 h 544"/>
                                <a:gd name="T68" fmla="*/ 4076 w 4897"/>
                                <a:gd name="T69" fmla="*/ 0 h 544"/>
                                <a:gd name="T70" fmla="*/ 3931 w 4897"/>
                                <a:gd name="T71" fmla="*/ 544 h 544"/>
                                <a:gd name="T72" fmla="*/ 4475 w 4897"/>
                                <a:gd name="T73" fmla="*/ 121 h 544"/>
                                <a:gd name="T74" fmla="*/ 4197 w 4897"/>
                                <a:gd name="T75" fmla="*/ 0 h 544"/>
                                <a:gd name="T76" fmla="*/ 4897 w 4897"/>
                                <a:gd name="T77" fmla="*/ 121 h 544"/>
                                <a:gd name="T78" fmla="*/ 4619 w 4897"/>
                                <a:gd name="T79" fmla="*/ 544 h 544"/>
                                <a:gd name="T80" fmla="*/ 4475 w 4897"/>
                                <a:gd name="T81" fmla="*/ 121 h 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4897" h="544">
                                  <a:moveTo>
                                    <a:pt x="176" y="121"/>
                                  </a:moveTo>
                                  <a:cubicBezTo>
                                    <a:pt x="145" y="121"/>
                                    <a:pt x="145" y="121"/>
                                    <a:pt x="145" y="121"/>
                                  </a:cubicBezTo>
                                  <a:cubicBezTo>
                                    <a:pt x="145" y="544"/>
                                    <a:pt x="145" y="544"/>
                                    <a:pt x="145" y="544"/>
                                  </a:cubicBezTo>
                                  <a:cubicBezTo>
                                    <a:pt x="0" y="544"/>
                                    <a:pt x="0" y="544"/>
                                    <a:pt x="0" y="544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267" y="0"/>
                                    <a:pt x="267" y="0"/>
                                    <a:pt x="267" y="0"/>
                                  </a:cubicBezTo>
                                  <a:cubicBezTo>
                                    <a:pt x="398" y="312"/>
                                    <a:pt x="398" y="312"/>
                                    <a:pt x="398" y="312"/>
                                  </a:cubicBezTo>
                                  <a:cubicBezTo>
                                    <a:pt x="445" y="312"/>
                                    <a:pt x="445" y="312"/>
                                    <a:pt x="445" y="312"/>
                                  </a:cubicBezTo>
                                  <a:cubicBezTo>
                                    <a:pt x="576" y="0"/>
                                    <a:pt x="576" y="0"/>
                                    <a:pt x="576" y="0"/>
                                  </a:cubicBezTo>
                                  <a:cubicBezTo>
                                    <a:pt x="842" y="0"/>
                                    <a:pt x="842" y="0"/>
                                    <a:pt x="842" y="0"/>
                                  </a:cubicBezTo>
                                  <a:cubicBezTo>
                                    <a:pt x="842" y="544"/>
                                    <a:pt x="842" y="544"/>
                                    <a:pt x="842" y="544"/>
                                  </a:cubicBezTo>
                                  <a:cubicBezTo>
                                    <a:pt x="698" y="544"/>
                                    <a:pt x="698" y="544"/>
                                    <a:pt x="698" y="544"/>
                                  </a:cubicBezTo>
                                  <a:cubicBezTo>
                                    <a:pt x="698" y="121"/>
                                    <a:pt x="698" y="121"/>
                                    <a:pt x="698" y="121"/>
                                  </a:cubicBezTo>
                                  <a:cubicBezTo>
                                    <a:pt x="667" y="121"/>
                                    <a:pt x="667" y="121"/>
                                    <a:pt x="667" y="121"/>
                                  </a:cubicBezTo>
                                  <a:cubicBezTo>
                                    <a:pt x="530" y="433"/>
                                    <a:pt x="530" y="433"/>
                                    <a:pt x="530" y="433"/>
                                  </a:cubicBezTo>
                                  <a:cubicBezTo>
                                    <a:pt x="313" y="433"/>
                                    <a:pt x="313" y="433"/>
                                    <a:pt x="313" y="433"/>
                                  </a:cubicBezTo>
                                  <a:lnTo>
                                    <a:pt x="176" y="121"/>
                                  </a:lnTo>
                                  <a:close/>
                                  <a:moveTo>
                                    <a:pt x="1014" y="0"/>
                                  </a:moveTo>
                                  <a:cubicBezTo>
                                    <a:pt x="1158" y="0"/>
                                    <a:pt x="1158" y="0"/>
                                    <a:pt x="1158" y="0"/>
                                  </a:cubicBezTo>
                                  <a:cubicBezTo>
                                    <a:pt x="1158" y="544"/>
                                    <a:pt x="1158" y="544"/>
                                    <a:pt x="1158" y="544"/>
                                  </a:cubicBezTo>
                                  <a:cubicBezTo>
                                    <a:pt x="1014" y="544"/>
                                    <a:pt x="1014" y="544"/>
                                    <a:pt x="1014" y="544"/>
                                  </a:cubicBezTo>
                                  <a:lnTo>
                                    <a:pt x="1014" y="0"/>
                                  </a:lnTo>
                                  <a:close/>
                                  <a:moveTo>
                                    <a:pt x="1329" y="0"/>
                                  </a:moveTo>
                                  <a:cubicBezTo>
                                    <a:pt x="1588" y="0"/>
                                    <a:pt x="1588" y="0"/>
                                    <a:pt x="1588" y="0"/>
                                  </a:cubicBezTo>
                                  <a:cubicBezTo>
                                    <a:pt x="1871" y="423"/>
                                    <a:pt x="1871" y="423"/>
                                    <a:pt x="1871" y="423"/>
                                  </a:cubicBezTo>
                                  <a:cubicBezTo>
                                    <a:pt x="1903" y="423"/>
                                    <a:pt x="1903" y="423"/>
                                    <a:pt x="1903" y="423"/>
                                  </a:cubicBezTo>
                                  <a:cubicBezTo>
                                    <a:pt x="1903" y="0"/>
                                    <a:pt x="1903" y="0"/>
                                    <a:pt x="1903" y="0"/>
                                  </a:cubicBezTo>
                                  <a:cubicBezTo>
                                    <a:pt x="2047" y="0"/>
                                    <a:pt x="2047" y="0"/>
                                    <a:pt x="2047" y="0"/>
                                  </a:cubicBezTo>
                                  <a:cubicBezTo>
                                    <a:pt x="2047" y="544"/>
                                    <a:pt x="2047" y="544"/>
                                    <a:pt x="2047" y="544"/>
                                  </a:cubicBezTo>
                                  <a:cubicBezTo>
                                    <a:pt x="1788" y="544"/>
                                    <a:pt x="1788" y="544"/>
                                    <a:pt x="1788" y="544"/>
                                  </a:cubicBezTo>
                                  <a:cubicBezTo>
                                    <a:pt x="1505" y="121"/>
                                    <a:pt x="1505" y="121"/>
                                    <a:pt x="1505" y="121"/>
                                  </a:cubicBezTo>
                                  <a:cubicBezTo>
                                    <a:pt x="1474" y="121"/>
                                    <a:pt x="1474" y="121"/>
                                    <a:pt x="1474" y="121"/>
                                  </a:cubicBezTo>
                                  <a:cubicBezTo>
                                    <a:pt x="1474" y="544"/>
                                    <a:pt x="1474" y="544"/>
                                    <a:pt x="1474" y="544"/>
                                  </a:cubicBezTo>
                                  <a:cubicBezTo>
                                    <a:pt x="1329" y="544"/>
                                    <a:pt x="1329" y="544"/>
                                    <a:pt x="1329" y="544"/>
                                  </a:cubicBezTo>
                                  <a:lnTo>
                                    <a:pt x="1329" y="0"/>
                                  </a:lnTo>
                                  <a:close/>
                                  <a:moveTo>
                                    <a:pt x="2203" y="544"/>
                                  </a:moveTo>
                                  <a:cubicBezTo>
                                    <a:pt x="2203" y="423"/>
                                    <a:pt x="2203" y="423"/>
                                    <a:pt x="2203" y="423"/>
                                  </a:cubicBezTo>
                                  <a:cubicBezTo>
                                    <a:pt x="2714" y="423"/>
                                    <a:pt x="2714" y="423"/>
                                    <a:pt x="2714" y="423"/>
                                  </a:cubicBezTo>
                                  <a:cubicBezTo>
                                    <a:pt x="2744" y="423"/>
                                    <a:pt x="2761" y="406"/>
                                    <a:pt x="2761" y="376"/>
                                  </a:cubicBezTo>
                                  <a:cubicBezTo>
                                    <a:pt x="2761" y="345"/>
                                    <a:pt x="2744" y="328"/>
                                    <a:pt x="2714" y="328"/>
                                  </a:cubicBezTo>
                                  <a:cubicBezTo>
                                    <a:pt x="2371" y="328"/>
                                    <a:pt x="2371" y="328"/>
                                    <a:pt x="2371" y="328"/>
                                  </a:cubicBezTo>
                                  <a:cubicBezTo>
                                    <a:pt x="2256" y="328"/>
                                    <a:pt x="2187" y="267"/>
                                    <a:pt x="2187" y="164"/>
                                  </a:cubicBezTo>
                                  <a:cubicBezTo>
                                    <a:pt x="2187" y="61"/>
                                    <a:pt x="2256" y="0"/>
                                    <a:pt x="2371" y="0"/>
                                  </a:cubicBezTo>
                                  <a:cubicBezTo>
                                    <a:pt x="2871" y="0"/>
                                    <a:pt x="2871" y="0"/>
                                    <a:pt x="2871" y="0"/>
                                  </a:cubicBezTo>
                                  <a:cubicBezTo>
                                    <a:pt x="2871" y="121"/>
                                    <a:pt x="2871" y="121"/>
                                    <a:pt x="2871" y="121"/>
                                  </a:cubicBezTo>
                                  <a:cubicBezTo>
                                    <a:pt x="2371" y="121"/>
                                    <a:pt x="2371" y="121"/>
                                    <a:pt x="2371" y="121"/>
                                  </a:cubicBezTo>
                                  <a:cubicBezTo>
                                    <a:pt x="2344" y="121"/>
                                    <a:pt x="2328" y="137"/>
                                    <a:pt x="2328" y="164"/>
                                  </a:cubicBezTo>
                                  <a:cubicBezTo>
                                    <a:pt x="2328" y="191"/>
                                    <a:pt x="2344" y="207"/>
                                    <a:pt x="2371" y="207"/>
                                  </a:cubicBezTo>
                                  <a:cubicBezTo>
                                    <a:pt x="2714" y="207"/>
                                    <a:pt x="2714" y="207"/>
                                    <a:pt x="2714" y="207"/>
                                  </a:cubicBezTo>
                                  <a:cubicBezTo>
                                    <a:pt x="2832" y="207"/>
                                    <a:pt x="2902" y="270"/>
                                    <a:pt x="2902" y="376"/>
                                  </a:cubicBezTo>
                                  <a:cubicBezTo>
                                    <a:pt x="2902" y="481"/>
                                    <a:pt x="2832" y="544"/>
                                    <a:pt x="2714" y="544"/>
                                  </a:cubicBezTo>
                                  <a:lnTo>
                                    <a:pt x="2203" y="544"/>
                                  </a:lnTo>
                                  <a:close/>
                                  <a:moveTo>
                                    <a:pt x="2964" y="541"/>
                                  </a:moveTo>
                                  <a:cubicBezTo>
                                    <a:pt x="3288" y="0"/>
                                    <a:pt x="3288" y="0"/>
                                    <a:pt x="3288" y="0"/>
                                  </a:cubicBezTo>
                                  <a:cubicBezTo>
                                    <a:pt x="3493" y="0"/>
                                    <a:pt x="3493" y="0"/>
                                    <a:pt x="3493" y="0"/>
                                  </a:cubicBezTo>
                                  <a:cubicBezTo>
                                    <a:pt x="3818" y="541"/>
                                    <a:pt x="3818" y="541"/>
                                    <a:pt x="3818" y="541"/>
                                  </a:cubicBezTo>
                                  <a:cubicBezTo>
                                    <a:pt x="3818" y="544"/>
                                    <a:pt x="3818" y="544"/>
                                    <a:pt x="3818" y="544"/>
                                  </a:cubicBezTo>
                                  <a:cubicBezTo>
                                    <a:pt x="3657" y="544"/>
                                    <a:pt x="3657" y="544"/>
                                    <a:pt x="3657" y="544"/>
                                  </a:cubicBezTo>
                                  <a:cubicBezTo>
                                    <a:pt x="3598" y="443"/>
                                    <a:pt x="3598" y="443"/>
                                    <a:pt x="3598" y="443"/>
                                  </a:cubicBezTo>
                                  <a:cubicBezTo>
                                    <a:pt x="3183" y="443"/>
                                    <a:pt x="3183" y="443"/>
                                    <a:pt x="3183" y="443"/>
                                  </a:cubicBezTo>
                                  <a:cubicBezTo>
                                    <a:pt x="3125" y="544"/>
                                    <a:pt x="3125" y="544"/>
                                    <a:pt x="3125" y="544"/>
                                  </a:cubicBezTo>
                                  <a:cubicBezTo>
                                    <a:pt x="2964" y="544"/>
                                    <a:pt x="2964" y="544"/>
                                    <a:pt x="2964" y="544"/>
                                  </a:cubicBezTo>
                                  <a:lnTo>
                                    <a:pt x="2964" y="541"/>
                                  </a:lnTo>
                                  <a:close/>
                                  <a:moveTo>
                                    <a:pt x="3529" y="322"/>
                                  </a:moveTo>
                                  <a:cubicBezTo>
                                    <a:pt x="3414" y="121"/>
                                    <a:pt x="3414" y="121"/>
                                    <a:pt x="3414" y="121"/>
                                  </a:cubicBezTo>
                                  <a:cubicBezTo>
                                    <a:pt x="3367" y="121"/>
                                    <a:pt x="3367" y="121"/>
                                    <a:pt x="3367" y="121"/>
                                  </a:cubicBezTo>
                                  <a:cubicBezTo>
                                    <a:pt x="3252" y="322"/>
                                    <a:pt x="3252" y="322"/>
                                    <a:pt x="3252" y="322"/>
                                  </a:cubicBezTo>
                                  <a:lnTo>
                                    <a:pt x="3529" y="322"/>
                                  </a:lnTo>
                                  <a:close/>
                                  <a:moveTo>
                                    <a:pt x="3931" y="0"/>
                                  </a:moveTo>
                                  <a:cubicBezTo>
                                    <a:pt x="4076" y="0"/>
                                    <a:pt x="4076" y="0"/>
                                    <a:pt x="4076" y="0"/>
                                  </a:cubicBezTo>
                                  <a:cubicBezTo>
                                    <a:pt x="4076" y="544"/>
                                    <a:pt x="4076" y="544"/>
                                    <a:pt x="4076" y="544"/>
                                  </a:cubicBezTo>
                                  <a:cubicBezTo>
                                    <a:pt x="3931" y="544"/>
                                    <a:pt x="3931" y="544"/>
                                    <a:pt x="3931" y="544"/>
                                  </a:cubicBezTo>
                                  <a:lnTo>
                                    <a:pt x="3931" y="0"/>
                                  </a:lnTo>
                                  <a:close/>
                                  <a:moveTo>
                                    <a:pt x="4475" y="121"/>
                                  </a:moveTo>
                                  <a:cubicBezTo>
                                    <a:pt x="4197" y="121"/>
                                    <a:pt x="4197" y="121"/>
                                    <a:pt x="4197" y="121"/>
                                  </a:cubicBezTo>
                                  <a:cubicBezTo>
                                    <a:pt x="4197" y="0"/>
                                    <a:pt x="4197" y="0"/>
                                    <a:pt x="4197" y="0"/>
                                  </a:cubicBezTo>
                                  <a:cubicBezTo>
                                    <a:pt x="4897" y="0"/>
                                    <a:pt x="4897" y="0"/>
                                    <a:pt x="4897" y="0"/>
                                  </a:cubicBezTo>
                                  <a:cubicBezTo>
                                    <a:pt x="4897" y="121"/>
                                    <a:pt x="4897" y="121"/>
                                    <a:pt x="4897" y="121"/>
                                  </a:cubicBezTo>
                                  <a:cubicBezTo>
                                    <a:pt x="4619" y="121"/>
                                    <a:pt x="4619" y="121"/>
                                    <a:pt x="4619" y="121"/>
                                  </a:cubicBezTo>
                                  <a:cubicBezTo>
                                    <a:pt x="4619" y="544"/>
                                    <a:pt x="4619" y="544"/>
                                    <a:pt x="4619" y="544"/>
                                  </a:cubicBezTo>
                                  <a:cubicBezTo>
                                    <a:pt x="4475" y="544"/>
                                    <a:pt x="4475" y="544"/>
                                    <a:pt x="4475" y="544"/>
                                  </a:cubicBezTo>
                                  <a:lnTo>
                                    <a:pt x="4475" y="12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B4CAA8E" id="Group 4" o:spid="_x0000_s1026" style="position:absolute;margin-left:-23.25pt;margin-top:14.2pt;width:104pt;height:9.85pt;z-index:251662336;mso-position-horizontal-relative:margin;mso-width-relative:margin;mso-height-relative:margin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">
    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" path="m,248v33,9,33,9,33,9c33,257,439,133,563,124v124,9,530,133,530,133c1126,248,1126,248,1126,248,1126,248,773,5,563,,353,5,,248,,248e" filled="f" stroked="f">
                    <v:path arrowok="t" o:connecttype="custom" o:connectlocs="0,247;33,256;561,124;1089,256;1122,247;561,0;0,247" o:connectangles="0,0,0,0,0,0,0"/>
                  </v:shape>
    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" path="m1126,9c1093,,1093,,1093,v,,-406,124,-530,133c439,124,33,,33,,,9,,9,,9v,,353,243,563,248c773,252,1126,9,1126,9e" filled="f" stroked="f">
                    <v:path arrowok="t" o:connecttype="custom" o:connectlocs="1122,9;1089,0;561,132;33,0;0,9;561,256;1122,9" o:connectangles="0,0,0,0,0,0,0"/>
                  </v:shape>
    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    <o:lock v:ext="edit" verticies="t"/>
                  </v:shape>
                  <w10:wrap anchorx="margin"/>
                </v:group>
              </w:pict>
            </mc:Fallback>
          </mc:AlternateContent>
        </w:r>
        <w:r w:rsidRPr="00091900">
          <w:rPr>
            <w:b/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60927F4" wp14:editId="384EA537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42A" w:rsidRPr="00091900" w:rsidRDefault="00FF442A" w:rsidP="00FF442A">
                              <w:pPr>
                                <w:pStyle w:val="Rodap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091900">
                                <w:fldChar w:fldCharType="begin"/>
                              </w:r>
                              <w:r w:rsidRPr="00091900">
                                <w:instrText xml:space="preserve"> PAGE    \* MERGEFORMAT </w:instrText>
                              </w:r>
                              <w:r w:rsidRPr="00091900">
                                <w:fldChar w:fldCharType="separate"/>
                              </w:r>
                              <w:r w:rsidR="005A3260" w:rsidRPr="005A3260">
                                <w:rPr>
                                  <w:noProof/>
                                  <w:szCs w:val="20"/>
                                </w:rPr>
                                <w:t>4</w:t>
                              </w:r>
                              <w:r w:rsidRPr="00091900">
                                <w:rPr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60927F4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1" type="#_x0000_t202" style="position:absolute;margin-left:459.75pt;margin-top:8.85pt;width:21.9pt;height:2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" filled="f" fillcolor="#ff0054 [3204]" stroked="f">
                  <v:textbox inset="4.32pt,0,4.32pt,0">
                    <w:txbxContent>
                      <w:p w:rsidR="00FF442A" w:rsidRPr="00091900" w:rsidRDefault="00FF442A" w:rsidP="00FF442A">
                        <w:pPr>
                          <w:pStyle w:val="Rodap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091900">
                          <w:fldChar w:fldCharType="begin"/>
                        </w:r>
                        <w:r w:rsidRPr="00091900">
                          <w:instrText xml:space="preserve"> PAGE    \* MERGEFORMAT </w:instrText>
                        </w:r>
                        <w:r w:rsidRPr="00091900">
                          <w:fldChar w:fldCharType="separate"/>
                        </w:r>
                        <w:r w:rsidR="005A3260" w:rsidRPr="005A3260">
                          <w:rPr>
                            <w:noProof/>
                            <w:szCs w:val="20"/>
                          </w:rPr>
                          <w:t>4</w:t>
                        </w:r>
                        <w:r w:rsidRPr="00091900">
                          <w:rPr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:rsidR="00FF442A" w:rsidRDefault="00FF442A" w:rsidP="005A3260">
        <w:pPr>
          <w:pStyle w:val="Rodap"/>
          <w:jc w:val="right"/>
        </w:pPr>
        <w:r w:rsidRPr="00091900">
          <w:rPr>
            <w:szCs w:val="16"/>
          </w:rPr>
          <w:t>SIG</w:t>
        </w:r>
        <w:r>
          <w:rPr>
            <w:szCs w:val="16"/>
          </w:rPr>
          <w:t>RH</w:t>
        </w:r>
        <w:r w:rsidRPr="00091900">
          <w:rPr>
            <w:szCs w:val="16"/>
          </w:rPr>
          <w:t xml:space="preserve"> - RCM - Relatório de Controle de Mudança</w:t>
        </w:r>
        <w:r>
          <w:rPr>
            <w:szCs w:val="16"/>
          </w:rPr>
          <w:t xml:space="preserve"> - CAD - 24328-2025</w:t>
        </w:r>
        <w:r w:rsidR="005A3260">
          <w:rPr>
            <w:szCs w:val="16"/>
          </w:rPr>
          <w:t xml:space="preserve">                     </w:t>
        </w:r>
      </w:p>
    </w:sdtContent>
  </w:sdt>
  <w:p w:rsidR="009260A2" w:rsidRPr="00091900" w:rsidRDefault="009260A2" w:rsidP="00116E02">
    <w:pPr>
      <w:pStyle w:val="Rodap"/>
      <w:tabs>
        <w:tab w:val="clear" w:pos="4252"/>
        <w:tab w:val="clear" w:pos="8504"/>
        <w:tab w:val="right" w:pos="9639"/>
      </w:tabs>
      <w:spacing w:before="0"/>
      <w:ind w:right="73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A1B" w:rsidRPr="00091900" w:rsidRDefault="00227A1B" w:rsidP="00544EF6">
      <w:pPr>
        <w:spacing w:before="0"/>
      </w:pPr>
      <w:r w:rsidRPr="00091900">
        <w:separator/>
      </w:r>
    </w:p>
  </w:footnote>
  <w:footnote w:type="continuationSeparator" w:id="0">
    <w:p w:rsidR="00227A1B" w:rsidRPr="00091900" w:rsidRDefault="00227A1B" w:rsidP="00544EF6">
      <w:pPr>
        <w:spacing w:before="0"/>
      </w:pPr>
      <w:r w:rsidRPr="000919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>
    <w:r w:rsidRPr="00091900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>
    <w:pPr>
      <w:pStyle w:val="Cabealho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EC4849A" wp14:editId="54201230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0A2" w:rsidRPr="00091900" w:rsidRDefault="009260A2" w:rsidP="007561D3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9260A2" w:rsidRPr="00091900" w:rsidRDefault="009260A2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1900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indracompany.com</w:t>
                            </w:r>
                            <w:r w:rsidRPr="00091900"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C4849A" id="Grupo 6" o:spid="_x0000_s1028" style="position:absolute;left:0;text-align:left;margin-left:-23.05pt;margin-top:24pt;width:528.15pt;height:748.1pt;z-index:-251660288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">
              <v:shape id="_x0000_s1029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" adj="-11796480,,5400" path="m79006,l6619982,r75458,75458l6695440,7696406r-79006,79006l75458,7775412,,7699954,,79006,79006,xe" fillcolor="white [3212]" strokecolor="#4f062a [3213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:rsidR="009260A2" w:rsidRPr="00091900" w:rsidRDefault="009260A2" w:rsidP="007561D3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0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" adj="-11796480,,5400" path="m78937,l6627443,r67997,67997l6695440,1643818r-78937,78937l67997,1722755,,1654758,,78937,78937,xe" fillcolor="white [3212]" strokecolor="#4f062a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9260A2" w:rsidRPr="00091900" w:rsidRDefault="009260A2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91900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  <w:t>indracompany.com</w:t>
                      </w:r>
                      <w:r w:rsidRPr="00091900"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 w:rsidP="00544EF6">
    <w:pPr>
      <w:pStyle w:val="Cabealho"/>
      <w:tabs>
        <w:tab w:val="clear" w:pos="8504"/>
        <w:tab w:val="right" w:pos="9639"/>
      </w:tabs>
    </w:pPr>
  </w:p>
  <w:p w:rsidR="009260A2" w:rsidRPr="00091900" w:rsidRDefault="009260A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0A2" w:rsidRPr="00091900" w:rsidRDefault="009260A2" w:rsidP="00FE2DA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CA83D00" wp14:editId="3D391FC3">
          <wp:extent cx="786488" cy="716400"/>
          <wp:effectExtent l="0" t="0" r="0" b="7620"/>
          <wp:docPr id="7" name="Imagem 7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488" cy="71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Commarcadore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Commarcadore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Commarcadore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Commarcadore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Commarcadores"/>
      <w:lvlText w:val="•"/>
      <w:lvlJc w:val="left"/>
      <w:pPr>
        <w:ind w:left="360" w:hanging="360"/>
      </w:pPr>
      <w:rPr>
        <w:rFonts w:ascii="ForFuture Sans" w:hAnsi="ForFuture Sans" w:hint="default"/>
        <w:color w:val="4F062A" w:themeColor="text1"/>
      </w:rPr>
    </w:lvl>
  </w:abstractNum>
  <w:abstractNum w:abstractNumId="10" w15:restartNumberingAfterBreak="0">
    <w:nsid w:val="01CD3B73"/>
    <w:multiLevelType w:val="multilevel"/>
    <w:tmpl w:val="C45CA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2C5E"/>
    <w:multiLevelType w:val="hybridMultilevel"/>
    <w:tmpl w:val="85741D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309CA"/>
    <w:multiLevelType w:val="hybridMultilevel"/>
    <w:tmpl w:val="56DEF854"/>
    <w:lvl w:ilvl="0" w:tplc="565A2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D6D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9CF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160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1E4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72C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948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2A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CF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0C1951"/>
    <w:multiLevelType w:val="hybridMultilevel"/>
    <w:tmpl w:val="932C94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120573"/>
    <w:multiLevelType w:val="hybridMultilevel"/>
    <w:tmpl w:val="57223E2C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0E7C4E64"/>
    <w:multiLevelType w:val="hybridMultilevel"/>
    <w:tmpl w:val="54CEF55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0113A"/>
    <w:multiLevelType w:val="multilevel"/>
    <w:tmpl w:val="0FAC7A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5C1B70"/>
    <w:multiLevelType w:val="hybridMultilevel"/>
    <w:tmpl w:val="C4A8F0BA"/>
    <w:lvl w:ilvl="0" w:tplc="ADEE1E6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5702406"/>
    <w:multiLevelType w:val="multilevel"/>
    <w:tmpl w:val="57E0901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7A2571"/>
    <w:multiLevelType w:val="hybridMultilevel"/>
    <w:tmpl w:val="D45EA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C2552B"/>
    <w:multiLevelType w:val="multilevel"/>
    <w:tmpl w:val="216219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14EC9"/>
    <w:multiLevelType w:val="hybridMultilevel"/>
    <w:tmpl w:val="A928F51A"/>
    <w:lvl w:ilvl="0" w:tplc="81ECB31C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80090E"/>
    <w:multiLevelType w:val="hybridMultilevel"/>
    <w:tmpl w:val="FDD6B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7D74E9"/>
    <w:multiLevelType w:val="multilevel"/>
    <w:tmpl w:val="993ACA76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67"/>
        </w:tabs>
        <w:ind w:left="97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7"/>
        </w:tabs>
        <w:ind w:left="141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07"/>
        </w:tabs>
        <w:ind w:left="19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19"/>
        </w:tabs>
        <w:ind w:left="24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67"/>
        </w:tabs>
        <w:ind w:left="29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87"/>
        </w:tabs>
        <w:ind w:left="34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47"/>
        </w:tabs>
        <w:ind w:left="39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67"/>
        </w:tabs>
        <w:ind w:left="4507" w:hanging="1440"/>
      </w:pPr>
      <w:rPr>
        <w:rFonts w:hint="default"/>
      </w:rPr>
    </w:lvl>
  </w:abstractNum>
  <w:abstractNum w:abstractNumId="24" w15:restartNumberingAfterBreak="0">
    <w:nsid w:val="231E70DF"/>
    <w:multiLevelType w:val="hybridMultilevel"/>
    <w:tmpl w:val="E5D83BC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783DB9"/>
    <w:multiLevelType w:val="hybridMultilevel"/>
    <w:tmpl w:val="36582A4A"/>
    <w:lvl w:ilvl="0" w:tplc="42ECC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28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6403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D4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44E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614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D7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00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1AF3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895D14"/>
    <w:multiLevelType w:val="hybridMultilevel"/>
    <w:tmpl w:val="39246C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8D6C1C"/>
    <w:multiLevelType w:val="hybridMultilevel"/>
    <w:tmpl w:val="92A41D56"/>
    <w:lvl w:ilvl="0" w:tplc="DC682EB8">
      <w:numFmt w:val="bullet"/>
      <w:lvlText w:val="•"/>
      <w:lvlJc w:val="left"/>
      <w:pPr>
        <w:ind w:left="1065" w:hanging="705"/>
      </w:pPr>
      <w:rPr>
        <w:rFonts w:ascii="ForFuture Sans" w:eastAsia="Times New Roman" w:hAnsi="ForFuture San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E2010D"/>
    <w:multiLevelType w:val="hybridMultilevel"/>
    <w:tmpl w:val="E38E5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B52568"/>
    <w:multiLevelType w:val="hybridMultilevel"/>
    <w:tmpl w:val="A224E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B7243"/>
    <w:multiLevelType w:val="hybridMultilevel"/>
    <w:tmpl w:val="8A4C0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C84C78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4CA4AF6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927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4CEE1074"/>
    <w:multiLevelType w:val="hybridMultilevel"/>
    <w:tmpl w:val="FC3893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20625"/>
    <w:multiLevelType w:val="hybridMultilevel"/>
    <w:tmpl w:val="C22494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0D3A33"/>
    <w:multiLevelType w:val="hybridMultilevel"/>
    <w:tmpl w:val="B052C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9E6739"/>
    <w:multiLevelType w:val="hybridMultilevel"/>
    <w:tmpl w:val="66100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D130AE"/>
    <w:multiLevelType w:val="hybridMultilevel"/>
    <w:tmpl w:val="6B04F324"/>
    <w:lvl w:ilvl="0" w:tplc="0F42B7AA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06A95"/>
    <w:multiLevelType w:val="hybridMultilevel"/>
    <w:tmpl w:val="6CC2A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44B757" w:themeColor="accent2"/>
        <w:sz w:val="22"/>
      </w:rPr>
    </w:lvl>
  </w:abstractNum>
  <w:abstractNum w:abstractNumId="41" w15:restartNumberingAfterBreak="0">
    <w:nsid w:val="7E9040D4"/>
    <w:multiLevelType w:val="multilevel"/>
    <w:tmpl w:val="AB9E4A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40"/>
  </w:num>
  <w:num w:numId="14">
    <w:abstractNumId w:val="39"/>
  </w:num>
  <w:num w:numId="15">
    <w:abstractNumId w:val="33"/>
  </w:num>
  <w:num w:numId="16">
    <w:abstractNumId w:val="35"/>
  </w:num>
  <w:num w:numId="17">
    <w:abstractNumId w:val="26"/>
  </w:num>
  <w:num w:numId="18">
    <w:abstractNumId w:val="22"/>
  </w:num>
  <w:num w:numId="19">
    <w:abstractNumId w:val="23"/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27"/>
  </w:num>
  <w:num w:numId="23">
    <w:abstractNumId w:val="11"/>
  </w:num>
  <w:num w:numId="24">
    <w:abstractNumId w:val="21"/>
  </w:num>
  <w:num w:numId="25">
    <w:abstractNumId w:val="15"/>
  </w:num>
  <w:num w:numId="26">
    <w:abstractNumId w:val="37"/>
  </w:num>
  <w:num w:numId="27">
    <w:abstractNumId w:val="38"/>
  </w:num>
  <w:num w:numId="28">
    <w:abstractNumId w:val="19"/>
  </w:num>
  <w:num w:numId="29">
    <w:abstractNumId w:val="30"/>
  </w:num>
  <w:num w:numId="30">
    <w:abstractNumId w:val="24"/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13"/>
  </w:num>
  <w:num w:numId="34">
    <w:abstractNumId w:val="39"/>
  </w:num>
  <w:num w:numId="35">
    <w:abstractNumId w:val="39"/>
  </w:num>
  <w:num w:numId="36">
    <w:abstractNumId w:val="16"/>
  </w:num>
  <w:num w:numId="37">
    <w:abstractNumId w:val="20"/>
  </w:num>
  <w:num w:numId="38">
    <w:abstractNumId w:val="10"/>
  </w:num>
  <w:num w:numId="39">
    <w:abstractNumId w:val="41"/>
  </w:num>
  <w:num w:numId="40">
    <w:abstractNumId w:val="18"/>
  </w:num>
  <w:num w:numId="41">
    <w:abstractNumId w:val="17"/>
  </w:num>
  <w:num w:numId="42">
    <w:abstractNumId w:val="28"/>
  </w:num>
  <w:num w:numId="43">
    <w:abstractNumId w:val="34"/>
  </w:num>
  <w:num w:numId="44">
    <w:abstractNumId w:val="14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EC"/>
    <w:rsid w:val="00005B2A"/>
    <w:rsid w:val="00010FBC"/>
    <w:rsid w:val="00011228"/>
    <w:rsid w:val="00021F53"/>
    <w:rsid w:val="00027108"/>
    <w:rsid w:val="00032259"/>
    <w:rsid w:val="00044167"/>
    <w:rsid w:val="00046AAE"/>
    <w:rsid w:val="0004788B"/>
    <w:rsid w:val="00060B76"/>
    <w:rsid w:val="0007413B"/>
    <w:rsid w:val="00084BD7"/>
    <w:rsid w:val="00091900"/>
    <w:rsid w:val="00093426"/>
    <w:rsid w:val="00094BC7"/>
    <w:rsid w:val="000A1087"/>
    <w:rsid w:val="000A7C4E"/>
    <w:rsid w:val="000B1742"/>
    <w:rsid w:val="000C1837"/>
    <w:rsid w:val="000D0A8F"/>
    <w:rsid w:val="000D1414"/>
    <w:rsid w:val="000D48DA"/>
    <w:rsid w:val="000D5D16"/>
    <w:rsid w:val="000F0CAC"/>
    <w:rsid w:val="00101F30"/>
    <w:rsid w:val="00102584"/>
    <w:rsid w:val="00116821"/>
    <w:rsid w:val="00116E02"/>
    <w:rsid w:val="0013263B"/>
    <w:rsid w:val="001347A8"/>
    <w:rsid w:val="00144EE4"/>
    <w:rsid w:val="00165FED"/>
    <w:rsid w:val="0017039A"/>
    <w:rsid w:val="001726F0"/>
    <w:rsid w:val="0017565F"/>
    <w:rsid w:val="001811C7"/>
    <w:rsid w:val="00197609"/>
    <w:rsid w:val="001B02BD"/>
    <w:rsid w:val="001B3B26"/>
    <w:rsid w:val="001B64EC"/>
    <w:rsid w:val="001E1539"/>
    <w:rsid w:val="00201969"/>
    <w:rsid w:val="00216335"/>
    <w:rsid w:val="00227A1B"/>
    <w:rsid w:val="00255664"/>
    <w:rsid w:val="002676D1"/>
    <w:rsid w:val="002678D8"/>
    <w:rsid w:val="0028608E"/>
    <w:rsid w:val="00287095"/>
    <w:rsid w:val="00293707"/>
    <w:rsid w:val="00295C5D"/>
    <w:rsid w:val="002A1F23"/>
    <w:rsid w:val="002A5202"/>
    <w:rsid w:val="002A6AB4"/>
    <w:rsid w:val="002B017E"/>
    <w:rsid w:val="002C70BA"/>
    <w:rsid w:val="002C7F8F"/>
    <w:rsid w:val="002F6F81"/>
    <w:rsid w:val="00311266"/>
    <w:rsid w:val="00320E12"/>
    <w:rsid w:val="0032137E"/>
    <w:rsid w:val="003347DC"/>
    <w:rsid w:val="00340E3A"/>
    <w:rsid w:val="00352A2F"/>
    <w:rsid w:val="00357288"/>
    <w:rsid w:val="003607B4"/>
    <w:rsid w:val="003644ED"/>
    <w:rsid w:val="00374860"/>
    <w:rsid w:val="00391E4D"/>
    <w:rsid w:val="0039747B"/>
    <w:rsid w:val="003A244E"/>
    <w:rsid w:val="003A3DE8"/>
    <w:rsid w:val="003A7CD1"/>
    <w:rsid w:val="003B1962"/>
    <w:rsid w:val="003C198F"/>
    <w:rsid w:val="003C5EE6"/>
    <w:rsid w:val="003D4A04"/>
    <w:rsid w:val="003E0E17"/>
    <w:rsid w:val="003E0E71"/>
    <w:rsid w:val="003F5627"/>
    <w:rsid w:val="003F7D3B"/>
    <w:rsid w:val="00415799"/>
    <w:rsid w:val="0042132B"/>
    <w:rsid w:val="00431B11"/>
    <w:rsid w:val="0043367E"/>
    <w:rsid w:val="00433984"/>
    <w:rsid w:val="00444647"/>
    <w:rsid w:val="00454A68"/>
    <w:rsid w:val="00455300"/>
    <w:rsid w:val="0046704A"/>
    <w:rsid w:val="00467E14"/>
    <w:rsid w:val="00482A19"/>
    <w:rsid w:val="0049174B"/>
    <w:rsid w:val="004A2612"/>
    <w:rsid w:val="004F3453"/>
    <w:rsid w:val="00501869"/>
    <w:rsid w:val="00503E7A"/>
    <w:rsid w:val="005129D4"/>
    <w:rsid w:val="00516ACD"/>
    <w:rsid w:val="00522C71"/>
    <w:rsid w:val="00525B56"/>
    <w:rsid w:val="0053168A"/>
    <w:rsid w:val="00531DF9"/>
    <w:rsid w:val="005405EC"/>
    <w:rsid w:val="005420D8"/>
    <w:rsid w:val="00544EF6"/>
    <w:rsid w:val="0054527E"/>
    <w:rsid w:val="005479A5"/>
    <w:rsid w:val="00557199"/>
    <w:rsid w:val="005841DE"/>
    <w:rsid w:val="0059083A"/>
    <w:rsid w:val="0059462D"/>
    <w:rsid w:val="00596CFF"/>
    <w:rsid w:val="005A3260"/>
    <w:rsid w:val="005C59B7"/>
    <w:rsid w:val="005C7432"/>
    <w:rsid w:val="005E2E53"/>
    <w:rsid w:val="005E31E0"/>
    <w:rsid w:val="005E42CC"/>
    <w:rsid w:val="005E6D47"/>
    <w:rsid w:val="005F40E1"/>
    <w:rsid w:val="0060016F"/>
    <w:rsid w:val="00605966"/>
    <w:rsid w:val="0061515C"/>
    <w:rsid w:val="00615777"/>
    <w:rsid w:val="0062397A"/>
    <w:rsid w:val="00624185"/>
    <w:rsid w:val="00642F73"/>
    <w:rsid w:val="00643480"/>
    <w:rsid w:val="006436A4"/>
    <w:rsid w:val="006530C3"/>
    <w:rsid w:val="0065419B"/>
    <w:rsid w:val="006602DE"/>
    <w:rsid w:val="00663026"/>
    <w:rsid w:val="00680ECA"/>
    <w:rsid w:val="00681C63"/>
    <w:rsid w:val="00683D86"/>
    <w:rsid w:val="00690659"/>
    <w:rsid w:val="00695710"/>
    <w:rsid w:val="0069680F"/>
    <w:rsid w:val="006A2751"/>
    <w:rsid w:val="006A5E2A"/>
    <w:rsid w:val="006D056B"/>
    <w:rsid w:val="006E50B5"/>
    <w:rsid w:val="006F0E92"/>
    <w:rsid w:val="006F1AB9"/>
    <w:rsid w:val="00704FA9"/>
    <w:rsid w:val="00710D75"/>
    <w:rsid w:val="007112E9"/>
    <w:rsid w:val="00715D08"/>
    <w:rsid w:val="007228F6"/>
    <w:rsid w:val="007255B1"/>
    <w:rsid w:val="007371BB"/>
    <w:rsid w:val="007561D3"/>
    <w:rsid w:val="00762E45"/>
    <w:rsid w:val="00765E88"/>
    <w:rsid w:val="007674B9"/>
    <w:rsid w:val="007A4873"/>
    <w:rsid w:val="007B60ED"/>
    <w:rsid w:val="007C17EB"/>
    <w:rsid w:val="007C17EF"/>
    <w:rsid w:val="007D088C"/>
    <w:rsid w:val="007D14B3"/>
    <w:rsid w:val="007D35E1"/>
    <w:rsid w:val="007D5BCB"/>
    <w:rsid w:val="007F681A"/>
    <w:rsid w:val="0080470A"/>
    <w:rsid w:val="0080684D"/>
    <w:rsid w:val="00824526"/>
    <w:rsid w:val="00824AC8"/>
    <w:rsid w:val="00854399"/>
    <w:rsid w:val="00856759"/>
    <w:rsid w:val="00860DAD"/>
    <w:rsid w:val="00875414"/>
    <w:rsid w:val="00883344"/>
    <w:rsid w:val="008A0646"/>
    <w:rsid w:val="008A11AA"/>
    <w:rsid w:val="008A17C3"/>
    <w:rsid w:val="008B72F6"/>
    <w:rsid w:val="008B74BB"/>
    <w:rsid w:val="008C1EC6"/>
    <w:rsid w:val="008C5FB9"/>
    <w:rsid w:val="008D1944"/>
    <w:rsid w:val="008E4F94"/>
    <w:rsid w:val="008E7D58"/>
    <w:rsid w:val="008F3F44"/>
    <w:rsid w:val="008F76EE"/>
    <w:rsid w:val="008F7BD8"/>
    <w:rsid w:val="00903F59"/>
    <w:rsid w:val="00904FA1"/>
    <w:rsid w:val="009075CD"/>
    <w:rsid w:val="009260A2"/>
    <w:rsid w:val="00927ED6"/>
    <w:rsid w:val="00936D58"/>
    <w:rsid w:val="00954583"/>
    <w:rsid w:val="0097701D"/>
    <w:rsid w:val="0099548F"/>
    <w:rsid w:val="009A13DB"/>
    <w:rsid w:val="009A7964"/>
    <w:rsid w:val="009C2582"/>
    <w:rsid w:val="009D0287"/>
    <w:rsid w:val="009E030A"/>
    <w:rsid w:val="009E1137"/>
    <w:rsid w:val="009F252F"/>
    <w:rsid w:val="009F57FE"/>
    <w:rsid w:val="00A000D8"/>
    <w:rsid w:val="00A0068F"/>
    <w:rsid w:val="00A12BB7"/>
    <w:rsid w:val="00A1486A"/>
    <w:rsid w:val="00A17739"/>
    <w:rsid w:val="00A31634"/>
    <w:rsid w:val="00A35515"/>
    <w:rsid w:val="00A43F60"/>
    <w:rsid w:val="00A45B71"/>
    <w:rsid w:val="00A56607"/>
    <w:rsid w:val="00A74084"/>
    <w:rsid w:val="00A76634"/>
    <w:rsid w:val="00A96CC4"/>
    <w:rsid w:val="00AE370D"/>
    <w:rsid w:val="00B06870"/>
    <w:rsid w:val="00B10022"/>
    <w:rsid w:val="00B10BC4"/>
    <w:rsid w:val="00B11F02"/>
    <w:rsid w:val="00B40116"/>
    <w:rsid w:val="00B42DA6"/>
    <w:rsid w:val="00B478E2"/>
    <w:rsid w:val="00B5443E"/>
    <w:rsid w:val="00B60ACA"/>
    <w:rsid w:val="00B65DE1"/>
    <w:rsid w:val="00B67380"/>
    <w:rsid w:val="00B839B7"/>
    <w:rsid w:val="00B85E2A"/>
    <w:rsid w:val="00BC23EF"/>
    <w:rsid w:val="00BC59A8"/>
    <w:rsid w:val="00BC6A15"/>
    <w:rsid w:val="00BE0C6A"/>
    <w:rsid w:val="00BE7C92"/>
    <w:rsid w:val="00BF6AF6"/>
    <w:rsid w:val="00C26B0A"/>
    <w:rsid w:val="00C33262"/>
    <w:rsid w:val="00C40254"/>
    <w:rsid w:val="00C43B2F"/>
    <w:rsid w:val="00C446C2"/>
    <w:rsid w:val="00C46BE0"/>
    <w:rsid w:val="00C47B2C"/>
    <w:rsid w:val="00C47B57"/>
    <w:rsid w:val="00C50B64"/>
    <w:rsid w:val="00C659EF"/>
    <w:rsid w:val="00C675E3"/>
    <w:rsid w:val="00C742E3"/>
    <w:rsid w:val="00C75524"/>
    <w:rsid w:val="00C75C97"/>
    <w:rsid w:val="00C82B2A"/>
    <w:rsid w:val="00C8411F"/>
    <w:rsid w:val="00C93CC7"/>
    <w:rsid w:val="00C972F8"/>
    <w:rsid w:val="00CA2C38"/>
    <w:rsid w:val="00CB3347"/>
    <w:rsid w:val="00CB3F82"/>
    <w:rsid w:val="00CB6753"/>
    <w:rsid w:val="00CC380E"/>
    <w:rsid w:val="00CD0878"/>
    <w:rsid w:val="00CD0B64"/>
    <w:rsid w:val="00CD227E"/>
    <w:rsid w:val="00CD572F"/>
    <w:rsid w:val="00CE49F0"/>
    <w:rsid w:val="00CE5A01"/>
    <w:rsid w:val="00D00BB7"/>
    <w:rsid w:val="00D03565"/>
    <w:rsid w:val="00D311DF"/>
    <w:rsid w:val="00D416FC"/>
    <w:rsid w:val="00D4235F"/>
    <w:rsid w:val="00D45EC2"/>
    <w:rsid w:val="00D63B88"/>
    <w:rsid w:val="00D64E48"/>
    <w:rsid w:val="00D64FA6"/>
    <w:rsid w:val="00D91EA3"/>
    <w:rsid w:val="00D93189"/>
    <w:rsid w:val="00D94007"/>
    <w:rsid w:val="00D957AD"/>
    <w:rsid w:val="00D95F20"/>
    <w:rsid w:val="00DC09BB"/>
    <w:rsid w:val="00DC3B14"/>
    <w:rsid w:val="00DD2BD1"/>
    <w:rsid w:val="00DE0F03"/>
    <w:rsid w:val="00DE75D7"/>
    <w:rsid w:val="00E01D9E"/>
    <w:rsid w:val="00E02940"/>
    <w:rsid w:val="00E17A04"/>
    <w:rsid w:val="00E2527F"/>
    <w:rsid w:val="00E321C2"/>
    <w:rsid w:val="00E34143"/>
    <w:rsid w:val="00E5008C"/>
    <w:rsid w:val="00E5502A"/>
    <w:rsid w:val="00E61F4A"/>
    <w:rsid w:val="00E65D12"/>
    <w:rsid w:val="00E77D9C"/>
    <w:rsid w:val="00E972D0"/>
    <w:rsid w:val="00EA3EBF"/>
    <w:rsid w:val="00EA459F"/>
    <w:rsid w:val="00EA56EC"/>
    <w:rsid w:val="00EB13BE"/>
    <w:rsid w:val="00EB3A56"/>
    <w:rsid w:val="00EC1924"/>
    <w:rsid w:val="00EF2EFA"/>
    <w:rsid w:val="00EF48B8"/>
    <w:rsid w:val="00F01988"/>
    <w:rsid w:val="00F04CD0"/>
    <w:rsid w:val="00F07198"/>
    <w:rsid w:val="00F31127"/>
    <w:rsid w:val="00F364D2"/>
    <w:rsid w:val="00F46064"/>
    <w:rsid w:val="00F6706D"/>
    <w:rsid w:val="00F734BA"/>
    <w:rsid w:val="00F73FF4"/>
    <w:rsid w:val="00F92491"/>
    <w:rsid w:val="00F94B5A"/>
    <w:rsid w:val="00FA3670"/>
    <w:rsid w:val="00FA7279"/>
    <w:rsid w:val="00FB0EC9"/>
    <w:rsid w:val="00FB144D"/>
    <w:rsid w:val="00FC4624"/>
    <w:rsid w:val="00FD2660"/>
    <w:rsid w:val="00FE2DAF"/>
    <w:rsid w:val="00FE4E37"/>
    <w:rsid w:val="00FF041E"/>
    <w:rsid w:val="00FF0F19"/>
    <w:rsid w:val="00FF17A6"/>
    <w:rsid w:val="00FF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A8D5E9"/>
  <w15:docId w15:val="{BCC3FB12-E6A3-4F9E-9EEA-EB3089AD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4F062A" w:themeColor="text1"/>
      <w:kern w:val="28"/>
      <w:sz w:val="20"/>
      <w:szCs w:val="24"/>
      <w:lang w:val="pt-BR"/>
    </w:rPr>
  </w:style>
  <w:style w:type="paragraph" w:styleId="Ttulo1">
    <w:name w:val="heading 1"/>
    <w:basedOn w:val="Normal"/>
    <w:next w:val="Normal"/>
    <w:link w:val="Ttulo1Char"/>
    <w:qFormat/>
    <w:rsid w:val="00695710"/>
    <w:pPr>
      <w:keepNext/>
      <w:keepLines/>
      <w:pageBreakBefore/>
      <w:numPr>
        <w:numId w:val="14"/>
      </w:numPr>
      <w:spacing w:before="0" w:after="240"/>
      <w:jc w:val="left"/>
      <w:outlineLvl w:val="0"/>
    </w:pPr>
    <w:rPr>
      <w:rFonts w:eastAsiaTheme="majorEastAsia" w:cstheme="majorBidi"/>
      <w:b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695710"/>
    <w:pPr>
      <w:keepNext/>
      <w:keepLines/>
      <w:numPr>
        <w:ilvl w:val="1"/>
        <w:numId w:val="14"/>
      </w:numPr>
      <w:spacing w:before="360"/>
      <w:outlineLvl w:val="1"/>
    </w:pPr>
    <w:rPr>
      <w:rFonts w:eastAsiaTheme="majorEastAsia" w:cstheme="majorBidi"/>
      <w:b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695710"/>
    <w:pPr>
      <w:keepNext/>
      <w:keepLines/>
      <w:numPr>
        <w:ilvl w:val="2"/>
        <w:numId w:val="14"/>
      </w:numPr>
      <w:spacing w:before="240"/>
      <w:outlineLvl w:val="2"/>
    </w:pPr>
    <w:rPr>
      <w:rFonts w:eastAsiaTheme="majorEastAsia" w:cstheme="majorBidi"/>
      <w:b/>
      <w:bCs/>
      <w:noProof/>
      <w:sz w:val="22"/>
    </w:rPr>
  </w:style>
  <w:style w:type="paragraph" w:styleId="Ttulo4">
    <w:name w:val="heading 4"/>
    <w:basedOn w:val="Normal"/>
    <w:next w:val="Normal"/>
    <w:link w:val="Ttulo4Char"/>
    <w:unhideWhenUsed/>
    <w:qFormat/>
    <w:rsid w:val="00D311DF"/>
    <w:pPr>
      <w:keepNext/>
      <w:keepLines/>
      <w:numPr>
        <w:ilvl w:val="3"/>
        <w:numId w:val="14"/>
      </w:numPr>
      <w:spacing w:before="200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B20D5E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B20D5E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Rodap">
    <w:name w:val="footer"/>
    <w:basedOn w:val="Normal"/>
    <w:link w:val="RodapCh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CD0B64"/>
    <w:rPr>
      <w:rFonts w:ascii="ForFuture Sans" w:eastAsia="Times New Roman" w:hAnsi="ForFuture Sans" w:cs="Times New Roman"/>
      <w:color w:val="4F062A" w:themeColor="text1"/>
      <w:kern w:val="28"/>
      <w:sz w:val="16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Commarcadore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Commarcadore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Commarcadore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Commarcadore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Commarcadore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har">
    <w:name w:val="Título 1 Char"/>
    <w:basedOn w:val="Fontepargpadro"/>
    <w:link w:val="Ttulo1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24"/>
      <w:szCs w:val="26"/>
    </w:rPr>
  </w:style>
  <w:style w:type="character" w:customStyle="1" w:styleId="Ttulo3Char">
    <w:name w:val="Título 3 Char"/>
    <w:basedOn w:val="Fontepargpadro"/>
    <w:link w:val="Ttulo3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4F062A" w:themeColor="text1"/>
      <w:kern w:val="28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D311DF"/>
    <w:rPr>
      <w:rFonts w:ascii="ForFuture Sans" w:eastAsiaTheme="majorEastAsia" w:hAnsi="ForFuture Sans" w:cstheme="majorBidi"/>
      <w:noProof/>
      <w:color w:val="4F062A" w:themeColor="text1"/>
      <w:kern w:val="28"/>
      <w:sz w:val="20"/>
      <w:szCs w:val="24"/>
    </w:rPr>
  </w:style>
  <w:style w:type="table" w:styleId="Tabelacomgrade">
    <w:name w:val="Table Grid"/>
    <w:basedOn w:val="Tabelanormal"/>
    <w:uiPriority w:val="39"/>
    <w:rsid w:val="001347A8"/>
    <w:pPr>
      <w:spacing w:after="0" w:line="240" w:lineRule="auto"/>
      <w:jc w:val="both"/>
    </w:pPr>
    <w:rPr>
      <w:rFonts w:eastAsia="Times New Roman" w:cs="Times New Roman"/>
      <w:color w:val="4F062A" w:themeColor="text1"/>
      <w:sz w:val="20"/>
      <w:szCs w:val="20"/>
      <w:lang w:eastAsia="zh-CN"/>
    </w:rPr>
    <w:tblPr>
      <w:tblBorders>
        <w:top w:val="single" w:sz="4" w:space="0" w:color="4F062A" w:themeColor="text1"/>
        <w:left w:val="single" w:sz="4" w:space="0" w:color="4F062A" w:themeColor="text1"/>
        <w:bottom w:val="single" w:sz="4" w:space="0" w:color="4F062A" w:themeColor="text1"/>
        <w:right w:val="single" w:sz="4" w:space="0" w:color="4F062A" w:themeColor="text1"/>
        <w:insideH w:val="single" w:sz="4" w:space="0" w:color="4F062A" w:themeColor="text1"/>
        <w:insideV w:val="single" w:sz="4" w:space="0" w:color="4F062A" w:themeColor="text1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Sumrio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yperlink">
    <w:name w:val="Hyperlink"/>
    <w:basedOn w:val="Fontepargpadro"/>
    <w:uiPriority w:val="99"/>
    <w:unhideWhenUsed/>
    <w:rsid w:val="0092140B"/>
    <w:rPr>
      <w:color w:val="FF0054" w:themeColor="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4F062A" w:themeColor="text1"/>
      <w:kern w:val="28"/>
      <w:sz w:val="20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4DA"/>
    <w:rPr>
      <w:rFonts w:asciiTheme="majorHAnsi" w:eastAsiaTheme="majorEastAsia" w:hAnsiTheme="majorHAnsi" w:cstheme="majorBidi"/>
      <w:color w:val="B20D5E" w:themeColor="text1" w:themeTint="BF"/>
      <w:kern w:val="28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B20D5E" w:themeColor="text1" w:themeTint="BF"/>
      <w:kern w:val="28"/>
      <w:sz w:val="20"/>
      <w:szCs w:val="20"/>
      <w:lang w:val="en-US"/>
    </w:rPr>
  </w:style>
  <w:style w:type="paragraph" w:styleId="Legenda">
    <w:name w:val="caption"/>
    <w:basedOn w:val="Normal"/>
    <w:next w:val="Normal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e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0054" w:themeColor="accent1"/>
        <w:left w:val="single" w:sz="8" w:space="0" w:color="FF0054" w:themeColor="accent1"/>
        <w:bottom w:val="single" w:sz="8" w:space="0" w:color="FF0054" w:themeColor="accent1"/>
        <w:right w:val="single" w:sz="8" w:space="0" w:color="FF00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band1Horz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D4A95"/>
  </w:style>
  <w:style w:type="character" w:styleId="HiperlinkVisitado">
    <w:name w:val="FollowedHyperlink"/>
    <w:basedOn w:val="Fontepargpadro"/>
    <w:uiPriority w:val="99"/>
    <w:semiHidden/>
    <w:unhideWhenUsed/>
    <w:rsid w:val="00FB144D"/>
    <w:rPr>
      <w:color w:val="A40037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A96CC4"/>
  </w:style>
  <w:style w:type="paragraph" w:styleId="PargrafodaLista">
    <w:name w:val="List Paragraph"/>
    <w:basedOn w:val="Normal"/>
    <w:link w:val="PargrafodaListaChar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D227E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2D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cuodecorpodetexto2">
    <w:name w:val="Body Text Indent 2"/>
    <w:basedOn w:val="Normal"/>
    <w:link w:val="Recuodecorpodetexto2Char"/>
    <w:semiHidden/>
    <w:rsid w:val="00BE0C6A"/>
    <w:pPr>
      <w:spacing w:before="0" w:after="0"/>
      <w:ind w:firstLine="1440"/>
    </w:pPr>
    <w:rPr>
      <w:rFonts w:ascii="Arial" w:hAnsi="Arial" w:cs="Arial"/>
      <w:color w:val="auto"/>
      <w:kern w:val="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BE0C6A"/>
    <w:rPr>
      <w:rFonts w:ascii="Arial" w:eastAsia="Times New Roman" w:hAnsi="Arial" w:cs="Arial"/>
      <w:sz w:val="20"/>
      <w:szCs w:val="24"/>
      <w:lang w:val="pt-BR" w:eastAsia="pt-BR"/>
    </w:rPr>
  </w:style>
  <w:style w:type="paragraph" w:customStyle="1" w:styleId="tabletext">
    <w:name w:val="tabletext"/>
    <w:basedOn w:val="Normal"/>
    <w:rsid w:val="00116E02"/>
    <w:pPr>
      <w:spacing w:before="0" w:line="240" w:lineRule="atLeast"/>
      <w:jc w:val="left"/>
    </w:pPr>
    <w:rPr>
      <w:rFonts w:ascii="Times New Roman" w:eastAsia="Arial Unicode MS" w:hAnsi="Times New Roman"/>
      <w:color w:val="auto"/>
      <w:kern w:val="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8B72F6"/>
    <w:rPr>
      <w:rFonts w:ascii="ForFuture Sans" w:eastAsia="Times New Roman" w:hAnsi="ForFuture Sans" w:cs="Times New Roman"/>
      <w:color w:val="4F062A" w:themeColor="text1"/>
      <w:kern w:val="28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aujom\Downloads\Word_Template%20MINSAIT%202%20(2).dotx" TargetMode="External"/></Relationships>
</file>

<file path=word/theme/theme1.xml><?xml version="1.0" encoding="utf-8"?>
<a:theme xmlns:a="http://schemas.openxmlformats.org/drawingml/2006/main" name="Tema de Office">
  <a:themeElements>
    <a:clrScheme name="MINSAIT 2024">
      <a:dk1>
        <a:srgbClr val="4F062A"/>
      </a:dk1>
      <a:lt1>
        <a:srgbClr val="FFFFFF"/>
      </a:lt1>
      <a:dk2>
        <a:srgbClr val="260717"/>
      </a:dk2>
      <a:lt2>
        <a:srgbClr val="E3E2DA"/>
      </a:lt2>
      <a:accent1>
        <a:srgbClr val="FF0054"/>
      </a:accent1>
      <a:accent2>
        <a:srgbClr val="44B757"/>
      </a:accent2>
      <a:accent3>
        <a:srgbClr val="8661F5"/>
      </a:accent3>
      <a:accent4>
        <a:srgbClr val="E56813"/>
      </a:accent4>
      <a:accent5>
        <a:srgbClr val="00B0BD"/>
      </a:accent5>
      <a:accent6>
        <a:srgbClr val="EF659D"/>
      </a:accent6>
      <a:hlink>
        <a:srgbClr val="FF0054"/>
      </a:hlink>
      <a:folHlink>
        <a:srgbClr val="A40037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473A-A2EC-45B9-8642-BDE60E619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MINSAIT 2 (2).dotx</Template>
  <TotalTime>473</TotalTime>
  <Pages>12</Pages>
  <Words>608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Araujo Maia Gomes, Fernanda</dc:creator>
  <cp:lastModifiedBy>Cleber Pereira De Sousa, Luan</cp:lastModifiedBy>
  <cp:revision>15</cp:revision>
  <cp:lastPrinted>2018-09-06T10:10:00Z</cp:lastPrinted>
  <dcterms:created xsi:type="dcterms:W3CDTF">2025-09-08T12:33:00Z</dcterms:created>
  <dcterms:modified xsi:type="dcterms:W3CDTF">2025-09-09T13:07:00Z</dcterms:modified>
</cp:coreProperties>
</file>